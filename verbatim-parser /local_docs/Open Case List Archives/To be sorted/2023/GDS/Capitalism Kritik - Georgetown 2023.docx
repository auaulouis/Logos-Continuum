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73A2D" w14:textId="5B5E48AD" w:rsidR="00C011D1" w:rsidRPr="00C011D1" w:rsidRDefault="00C011D1" w:rsidP="00C011D1">
      <w:pPr>
        <w:pStyle w:val="Heading1"/>
      </w:pPr>
      <w:r w:rsidRPr="00C011D1">
        <w:t xml:space="preserve">Cap K </w:t>
      </w:r>
      <w:r w:rsidRPr="00C011D1">
        <w:t xml:space="preserve">– Wave 2 </w:t>
      </w:r>
    </w:p>
    <w:p w14:paraId="0EC6989B" w14:textId="77777777" w:rsidR="00C011D1" w:rsidRPr="00C011D1" w:rsidRDefault="00C011D1" w:rsidP="00C011D1"/>
    <w:p w14:paraId="73D93A50" w14:textId="77777777" w:rsidR="00C011D1" w:rsidRPr="00C011D1" w:rsidRDefault="00C011D1" w:rsidP="00C011D1">
      <w:pPr>
        <w:pStyle w:val="Heading2"/>
      </w:pPr>
      <w:r w:rsidRPr="00C011D1">
        <w:t>Link</w:t>
      </w:r>
    </w:p>
    <w:p w14:paraId="6F9EFE41" w14:textId="77777777" w:rsidR="00C011D1" w:rsidRPr="00C011D1" w:rsidRDefault="00C011D1" w:rsidP="00C011D1">
      <w:pPr>
        <w:pStyle w:val="Heading3"/>
      </w:pPr>
      <w:r w:rsidRPr="00C011D1">
        <w:t>Link – Single-Payer</w:t>
      </w:r>
    </w:p>
    <w:p w14:paraId="418CF2BB" w14:textId="77777777" w:rsidR="00C011D1" w:rsidRPr="00C011D1" w:rsidRDefault="00C011D1" w:rsidP="00C011D1">
      <w:pPr>
        <w:pStyle w:val="Heading4"/>
      </w:pPr>
      <w:r w:rsidRPr="00C011D1">
        <w:t xml:space="preserve">Single payer aimed at maximizing cost-efficiency replicates capitalist approaches to health. </w:t>
      </w:r>
    </w:p>
    <w:p w14:paraId="5748D828" w14:textId="77777777" w:rsidR="00C011D1" w:rsidRPr="00C011D1" w:rsidRDefault="00C011D1" w:rsidP="00C011D1">
      <w:pPr>
        <w:rPr>
          <w:rStyle w:val="Style13ptBold"/>
          <w:b w:val="0"/>
          <w:bCs w:val="0"/>
          <w:sz w:val="20"/>
          <w:szCs w:val="16"/>
        </w:rPr>
      </w:pPr>
      <w:proofErr w:type="spellStart"/>
      <w:r w:rsidRPr="00C011D1">
        <w:rPr>
          <w:rStyle w:val="Style13ptBold"/>
        </w:rPr>
        <w:t>Nappalos</w:t>
      </w:r>
      <w:proofErr w:type="spellEnd"/>
      <w:r w:rsidRPr="00C011D1">
        <w:rPr>
          <w:rStyle w:val="Style13ptBold"/>
        </w:rPr>
        <w:t xml:space="preserve"> 17</w:t>
      </w:r>
      <w:r w:rsidRPr="00C011D1">
        <w:rPr>
          <w:rStyle w:val="Style13ptBold"/>
          <w:b w:val="0"/>
          <w:sz w:val="20"/>
          <w:szCs w:val="16"/>
        </w:rPr>
        <w:t xml:space="preserve"> [Scott Nicholas </w:t>
      </w:r>
      <w:proofErr w:type="spellStart"/>
      <w:r w:rsidRPr="00C011D1">
        <w:rPr>
          <w:rStyle w:val="Style13ptBold"/>
          <w:b w:val="0"/>
          <w:sz w:val="20"/>
          <w:szCs w:val="16"/>
        </w:rPr>
        <w:t>Nappalos</w:t>
      </w:r>
      <w:proofErr w:type="spellEnd"/>
      <w:r w:rsidRPr="00C011D1">
        <w:rPr>
          <w:rStyle w:val="Style13ptBold"/>
          <w:b w:val="0"/>
          <w:sz w:val="20"/>
          <w:szCs w:val="16"/>
        </w:rPr>
        <w:t xml:space="preserve"> is an author and nurse; “What’s at stake in the health care debate?”; </w:t>
      </w:r>
      <w:proofErr w:type="spellStart"/>
      <w:r w:rsidRPr="00C011D1">
        <w:rPr>
          <w:rStyle w:val="Style13ptBold"/>
          <w:b w:val="0"/>
          <w:sz w:val="20"/>
          <w:szCs w:val="16"/>
        </w:rPr>
        <w:t>Recomposition</w:t>
      </w:r>
      <w:proofErr w:type="spellEnd"/>
      <w:r w:rsidRPr="00C011D1">
        <w:rPr>
          <w:rStyle w:val="Style13ptBold"/>
          <w:b w:val="0"/>
          <w:sz w:val="20"/>
          <w:szCs w:val="16"/>
        </w:rPr>
        <w:t>; March 13, 2017; http://recomposition.info/whats-at-stake-in-the-health-care-debate/]//eleanor</w:t>
      </w:r>
    </w:p>
    <w:p w14:paraId="209969C6" w14:textId="77777777" w:rsidR="00C011D1" w:rsidRPr="00C011D1" w:rsidRDefault="00C011D1" w:rsidP="00C011D1">
      <w:pPr>
        <w:rPr>
          <w:sz w:val="16"/>
        </w:rPr>
      </w:pPr>
      <w:r w:rsidRPr="00C011D1">
        <w:rPr>
          <w:sz w:val="16"/>
        </w:rPr>
        <w:t xml:space="preserve">It looks to become even more central however. Estimates are the </w:t>
      </w:r>
      <w:proofErr w:type="spellStart"/>
      <w:r w:rsidRPr="00C011D1">
        <w:rPr>
          <w:sz w:val="16"/>
        </w:rPr>
        <w:t>medicare</w:t>
      </w:r>
      <w:proofErr w:type="spellEnd"/>
      <w:r w:rsidRPr="00C011D1">
        <w:rPr>
          <w:sz w:val="16"/>
        </w:rPr>
        <w:t xml:space="preserve"> funds will have to reduce benefits within two decades.</w:t>
      </w:r>
      <w:r w:rsidRPr="00C011D1">
        <w:rPr>
          <w:rFonts w:ascii="Tahoma" w:hAnsi="Tahoma" w:cs="Tahoma"/>
          <w:sz w:val="16"/>
        </w:rPr>
        <w:t>⁠</w:t>
      </w:r>
      <w:r w:rsidRPr="00C011D1">
        <w:rPr>
          <w:sz w:val="16"/>
        </w:rPr>
        <w:t>7 States that did not expand Medicaid have offered private market based plans that within a few years are already not affordable even with subsidies.</w:t>
      </w:r>
      <w:r w:rsidRPr="00C011D1">
        <w:rPr>
          <w:rFonts w:ascii="Tahoma" w:hAnsi="Tahoma" w:cs="Tahoma"/>
          <w:sz w:val="16"/>
        </w:rPr>
        <w:t>⁠</w:t>
      </w:r>
      <w:r w:rsidRPr="00C011D1">
        <w:rPr>
          <w:sz w:val="16"/>
        </w:rPr>
        <w:t>8 Where Medicaid was expanded projections for expenses are to rise significantly putting strain on already underfunded systems that suffer from severe shortages of specialists and resources.</w:t>
      </w:r>
      <w:r w:rsidRPr="00C011D1">
        <w:rPr>
          <w:rFonts w:ascii="Tahoma" w:hAnsi="Tahoma" w:cs="Tahoma"/>
          <w:sz w:val="16"/>
        </w:rPr>
        <w:t>⁠</w:t>
      </w:r>
      <w:r w:rsidRPr="00C011D1">
        <w:rPr>
          <w:sz w:val="16"/>
        </w:rPr>
        <w:t xml:space="preserve">9 In reality </w:t>
      </w:r>
      <w:r w:rsidRPr="00C011D1">
        <w:rPr>
          <w:rStyle w:val="StyleUnderline"/>
        </w:rPr>
        <w:t xml:space="preserve">we are witnessing the slow unfolding of a multi-decade health care crisis. </w:t>
      </w:r>
      <w:r w:rsidRPr="00C011D1">
        <w:rPr>
          <w:sz w:val="16"/>
        </w:rPr>
        <w:t>Health-related spending makes up roughly a quarter of the entire federal budget and is expanding rapidly. Medicare, Medicaid, and Children’s Health Insurance Programs alone represent 16% of the federal budget and are projected to grow substantially.</w:t>
      </w:r>
      <w:r w:rsidRPr="00C011D1">
        <w:rPr>
          <w:rFonts w:ascii="Tahoma" w:hAnsi="Tahoma" w:cs="Tahoma"/>
          <w:sz w:val="16"/>
        </w:rPr>
        <w:t>⁠</w:t>
      </w:r>
      <w:r w:rsidRPr="00C011D1">
        <w:rPr>
          <w:sz w:val="16"/>
        </w:rPr>
        <w:t>10 It is the largest portion of federal spending outpacing both social security and the military.</w:t>
      </w:r>
    </w:p>
    <w:p w14:paraId="387B9258" w14:textId="77777777" w:rsidR="00C011D1" w:rsidRPr="00C011D1" w:rsidRDefault="00C011D1" w:rsidP="00C011D1">
      <w:pPr>
        <w:rPr>
          <w:sz w:val="16"/>
        </w:rPr>
      </w:pPr>
      <w:r w:rsidRPr="00C011D1">
        <w:rPr>
          <w:rStyle w:val="StyleUnderline"/>
        </w:rPr>
        <w:t xml:space="preserve">The drivers of this are our nearly singular combination of </w:t>
      </w:r>
      <w:r w:rsidRPr="00C011D1">
        <w:rPr>
          <w:rStyle w:val="Emphasis"/>
        </w:rPr>
        <w:t>unregulated profiteering industries</w:t>
      </w:r>
      <w:r w:rsidRPr="00C011D1">
        <w:rPr>
          <w:rStyle w:val="StyleUnderline"/>
        </w:rPr>
        <w:t xml:space="preserve"> and particularly pharmaceuticals, medical equipment, and a multi-layered mediating bureaucracy that introduces inefficiencies into an already </w:t>
      </w:r>
      <w:proofErr w:type="gramStart"/>
      <w:r w:rsidRPr="00C011D1">
        <w:rPr>
          <w:rStyle w:val="StyleUnderline"/>
        </w:rPr>
        <w:t>top heavy</w:t>
      </w:r>
      <w:proofErr w:type="gramEnd"/>
      <w:r w:rsidRPr="00C011D1">
        <w:rPr>
          <w:rStyle w:val="StyleUnderline"/>
        </w:rPr>
        <w:t xml:space="preserve"> industry. The American health crisis is deepening</w:t>
      </w:r>
      <w:r w:rsidRPr="00C011D1">
        <w:rPr>
          <w:sz w:val="16"/>
        </w:rPr>
        <w:t xml:space="preserve"> not only because of excessive bureaucracy introduced by the byzantine insurance system, but also </w:t>
      </w:r>
      <w:r w:rsidRPr="00C011D1">
        <w:rPr>
          <w:rStyle w:val="StyleUnderline"/>
        </w:rPr>
        <w:t>due to its embrace</w:t>
      </w:r>
      <w:r w:rsidRPr="00C011D1">
        <w:rPr>
          <w:sz w:val="16"/>
        </w:rPr>
        <w:t xml:space="preserve"> of both </w:t>
      </w:r>
      <w:r w:rsidRPr="00C011D1">
        <w:rPr>
          <w:rStyle w:val="StyleUnderline"/>
        </w:rPr>
        <w:t>protecting industry through strict intellectual property rights and placing barriers to any regulation of prices for pharmaceuticals and equipment</w:t>
      </w:r>
      <w:r w:rsidRPr="00C011D1">
        <w:rPr>
          <w:sz w:val="16"/>
        </w:rPr>
        <w:t>. It’s worth noting that health insurance and hospitals themselves are barely profitable with the median around 3% which is near inflation levels only. The profit tends to go to all the feeder industries selling products used by patients and purchased by health institutions.</w:t>
      </w:r>
      <w:r w:rsidRPr="00C011D1">
        <w:rPr>
          <w:rFonts w:ascii="Tahoma" w:hAnsi="Tahoma" w:cs="Tahoma"/>
          <w:sz w:val="16"/>
        </w:rPr>
        <w:t>⁠</w:t>
      </w:r>
      <w:r w:rsidRPr="00C011D1">
        <w:rPr>
          <w:sz w:val="16"/>
        </w:rPr>
        <w:t>11 An Institute of Medicine report identified nearly 800 billion dollars in waste created by unnecessary services, excess administration, inefficient service delivery, overcharging, fraud, and failing to utilize potential preventative measures.</w:t>
      </w:r>
      <w:r w:rsidRPr="00C011D1">
        <w:rPr>
          <w:rFonts w:ascii="Tahoma" w:hAnsi="Tahoma" w:cs="Tahoma"/>
          <w:sz w:val="16"/>
        </w:rPr>
        <w:t>⁠</w:t>
      </w:r>
      <w:r w:rsidRPr="00C011D1">
        <w:rPr>
          <w:sz w:val="16"/>
        </w:rPr>
        <w:t>12</w:t>
      </w:r>
    </w:p>
    <w:p w14:paraId="77AA0365" w14:textId="77777777" w:rsidR="00C011D1" w:rsidRPr="00C011D1" w:rsidRDefault="00C011D1" w:rsidP="00C011D1">
      <w:pPr>
        <w:rPr>
          <w:sz w:val="16"/>
          <w:szCs w:val="16"/>
        </w:rPr>
      </w:pPr>
      <w:r w:rsidRPr="00C011D1">
        <w:rPr>
          <w:sz w:val="16"/>
          <w:szCs w:val="16"/>
        </w:rPr>
        <w:t>These factors have made it the most expensive health system in the world.</w:t>
      </w:r>
      <w:r w:rsidRPr="00C011D1">
        <w:rPr>
          <w:rFonts w:ascii="Tahoma" w:hAnsi="Tahoma" w:cs="Tahoma"/>
          <w:sz w:val="16"/>
          <w:szCs w:val="16"/>
        </w:rPr>
        <w:t>⁠</w:t>
      </w:r>
      <w:r w:rsidRPr="00C011D1">
        <w:rPr>
          <w:sz w:val="16"/>
          <w:szCs w:val="16"/>
        </w:rPr>
        <w:t>13 The people of the United States pay more than any other country for our health care, and with poor outcomes across a wide array of metrics. The political implications of this are not hard to see. The more political discourse digs in around the health system as a test of capitalism itself, the stiffer the resistance to reforming the obvious and preventable issues with it. The main players still see defense of vested interests in health care as an ideological defense of capitalism.</w:t>
      </w:r>
    </w:p>
    <w:p w14:paraId="50513A31" w14:textId="77777777" w:rsidR="00C011D1" w:rsidRPr="00C011D1" w:rsidRDefault="00C011D1" w:rsidP="00C011D1">
      <w:pPr>
        <w:rPr>
          <w:sz w:val="16"/>
        </w:rPr>
      </w:pPr>
      <w:r w:rsidRPr="00C011D1">
        <w:rPr>
          <w:sz w:val="16"/>
        </w:rPr>
        <w:t xml:space="preserve">Holding to that position increases public spending however and is increasing the federal deficit each year. </w:t>
      </w:r>
      <w:r w:rsidRPr="00C011D1">
        <w:rPr>
          <w:rStyle w:val="StyleUnderline"/>
        </w:rPr>
        <w:t>Dismantling the drivers of those costs, in private hands, would lead to real economic losses with implications for the world market</w:t>
      </w:r>
      <w:r w:rsidRPr="00C011D1">
        <w:rPr>
          <w:sz w:val="16"/>
        </w:rPr>
        <w:t>. Some authors have noted that pharmaceuticals were the stars of the market for decades, and have been in a decline that has not been recovered.</w:t>
      </w:r>
      <w:r w:rsidRPr="00C011D1">
        <w:rPr>
          <w:rFonts w:ascii="Tahoma" w:hAnsi="Tahoma" w:cs="Tahoma"/>
          <w:sz w:val="16"/>
        </w:rPr>
        <w:t>⁠</w:t>
      </w:r>
      <w:r w:rsidRPr="00C011D1">
        <w:rPr>
          <w:sz w:val="16"/>
        </w:rPr>
        <w:t>14 Further cutting into those losses may have more disruptive effects in an economy that already has challenges ahead represented by geopolitical conflicts in Asia and Europe, and an anemic recovery to the global economic crisis of 2008.</w:t>
      </w:r>
    </w:p>
    <w:p w14:paraId="5732576B" w14:textId="77777777" w:rsidR="00C011D1" w:rsidRPr="00C011D1" w:rsidRDefault="00C011D1" w:rsidP="00C011D1">
      <w:pPr>
        <w:rPr>
          <w:u w:val="single"/>
        </w:rPr>
      </w:pPr>
      <w:r w:rsidRPr="00C011D1">
        <w:rPr>
          <w:sz w:val="16"/>
        </w:rPr>
        <w:t xml:space="preserve">With the failure of Colorado is to forge ahead (and other states before it) and the victory of the Republicans across the board in this year’s election, meaningful reform seems quite unlikely in absence of a movement that can force their hands. Some other states may try the route </w:t>
      </w:r>
      <w:proofErr w:type="gramStart"/>
      <w:r w:rsidRPr="00C011D1">
        <w:rPr>
          <w:sz w:val="16"/>
        </w:rPr>
        <w:t>of  the</w:t>
      </w:r>
      <w:proofErr w:type="gramEnd"/>
      <w:r w:rsidRPr="00C011D1">
        <w:rPr>
          <w:sz w:val="16"/>
        </w:rPr>
        <w:t xml:space="preserve"> ballot initiatives that failed in Colorado, Oregon, or Vermont’s legislature’s push. </w:t>
      </w:r>
      <w:r w:rsidRPr="00C011D1">
        <w:rPr>
          <w:rStyle w:val="StyleUnderline"/>
        </w:rPr>
        <w:t>The disparity of forces between vested capitalist interests and their lobbying power and the electoral process itself makes it a near certainty of failure without a widespread popular change in attitude and action.</w:t>
      </w:r>
    </w:p>
    <w:p w14:paraId="41509A1C" w14:textId="77777777" w:rsidR="00C011D1" w:rsidRPr="00C011D1" w:rsidRDefault="00C011D1" w:rsidP="00C011D1">
      <w:pPr>
        <w:rPr>
          <w:sz w:val="16"/>
          <w:szCs w:val="16"/>
        </w:rPr>
      </w:pPr>
      <w:r w:rsidRPr="00C011D1">
        <w:rPr>
          <w:sz w:val="16"/>
          <w:szCs w:val="16"/>
        </w:rPr>
        <w:t>Can single-payer save us?</w:t>
      </w:r>
    </w:p>
    <w:p w14:paraId="4C34EFC6" w14:textId="77777777" w:rsidR="00C011D1" w:rsidRPr="00C011D1" w:rsidRDefault="00C011D1" w:rsidP="00C011D1">
      <w:pPr>
        <w:rPr>
          <w:sz w:val="16"/>
          <w:szCs w:val="16"/>
        </w:rPr>
      </w:pPr>
      <w:r w:rsidRPr="00C011D1">
        <w:rPr>
          <w:sz w:val="16"/>
          <w:szCs w:val="16"/>
        </w:rPr>
        <w:t xml:space="preserve">These problems will not go away for the rulers simply by ignoring them. With a single-payer program there would be substantial savings for the country as a whole and indeed millions of people will have their lives changed for the better. Any reduction in the vast waste that we’re chained to and an expansion in access to quality care is something we should cheer and fight for. Single payer would reduce some of these costs, in part through eliminating unnecessary layers of bureaucracy and negotiating lower prices through economies of scale. This has been the traditional progressive answer for these reasons to all </w:t>
      </w:r>
      <w:proofErr w:type="gramStart"/>
      <w:r w:rsidRPr="00C011D1">
        <w:rPr>
          <w:sz w:val="16"/>
          <w:szCs w:val="16"/>
        </w:rPr>
        <w:t>things</w:t>
      </w:r>
      <w:proofErr w:type="gramEnd"/>
      <w:r w:rsidRPr="00C011D1">
        <w:rPr>
          <w:sz w:val="16"/>
          <w:szCs w:val="16"/>
        </w:rPr>
        <w:t xml:space="preserve"> health related.</w:t>
      </w:r>
    </w:p>
    <w:p w14:paraId="25DF6356" w14:textId="77777777" w:rsidR="00C011D1" w:rsidRPr="00C011D1" w:rsidRDefault="00C011D1" w:rsidP="00C011D1">
      <w:pPr>
        <w:rPr>
          <w:u w:val="single"/>
        </w:rPr>
      </w:pPr>
      <w:r w:rsidRPr="00C011D1">
        <w:rPr>
          <w:rStyle w:val="Emphasis"/>
        </w:rPr>
        <w:t>Despite whatever positives</w:t>
      </w:r>
      <w:r w:rsidRPr="00C011D1">
        <w:rPr>
          <w:rStyle w:val="StyleUnderline"/>
        </w:rPr>
        <w:t xml:space="preserve"> however the </w:t>
      </w:r>
      <w:r w:rsidRPr="00C011D1">
        <w:rPr>
          <w:rStyle w:val="Emphasis"/>
        </w:rPr>
        <w:t>fundamentals would remain</w:t>
      </w:r>
      <w:r w:rsidRPr="00C011D1">
        <w:rPr>
          <w:rStyle w:val="StyleUnderline"/>
        </w:rPr>
        <w:t xml:space="preserve">, with </w:t>
      </w:r>
      <w:r w:rsidRPr="00C011D1">
        <w:rPr>
          <w:rStyle w:val="Emphasis"/>
        </w:rPr>
        <w:t>much of the control</w:t>
      </w:r>
      <w:r w:rsidRPr="00C011D1">
        <w:rPr>
          <w:rStyle w:val="StyleUnderline"/>
        </w:rPr>
        <w:t xml:space="preserve"> in the hands of the same </w:t>
      </w:r>
      <w:r w:rsidRPr="00C011D1">
        <w:rPr>
          <w:rStyle w:val="Emphasis"/>
        </w:rPr>
        <w:t>drug companies</w:t>
      </w:r>
      <w:r w:rsidRPr="00C011D1">
        <w:rPr>
          <w:rStyle w:val="StyleUnderline"/>
        </w:rPr>
        <w:t xml:space="preserve">, </w:t>
      </w:r>
      <w:r w:rsidRPr="00C011D1">
        <w:rPr>
          <w:rStyle w:val="Emphasis"/>
        </w:rPr>
        <w:t>equipment</w:t>
      </w:r>
      <w:r w:rsidRPr="00C011D1">
        <w:rPr>
          <w:rStyle w:val="StyleUnderline"/>
        </w:rPr>
        <w:t xml:space="preserve"> and </w:t>
      </w:r>
      <w:r w:rsidRPr="00C011D1">
        <w:rPr>
          <w:rStyle w:val="Emphasis"/>
        </w:rPr>
        <w:t>product manufacturers</w:t>
      </w:r>
      <w:r w:rsidRPr="00C011D1">
        <w:rPr>
          <w:rStyle w:val="StyleUnderline"/>
        </w:rPr>
        <w:t xml:space="preserve">, and </w:t>
      </w:r>
      <w:r w:rsidRPr="00C011D1">
        <w:rPr>
          <w:rStyle w:val="Emphasis"/>
        </w:rPr>
        <w:t>broken institutionalized practices</w:t>
      </w:r>
      <w:r w:rsidRPr="00C011D1">
        <w:rPr>
          <w:rStyle w:val="StyleUnderline"/>
        </w:rPr>
        <w:t xml:space="preserve"> of American medical professionals (such as reliance on specialists, the persistence of fee for service payment, and over use of </w:t>
      </w:r>
      <w:proofErr w:type="gramStart"/>
      <w:r w:rsidRPr="00C011D1">
        <w:rPr>
          <w:rStyle w:val="StyleUnderline"/>
        </w:rPr>
        <w:t>capital intensive</w:t>
      </w:r>
      <w:proofErr w:type="gramEnd"/>
      <w:r w:rsidRPr="00C011D1">
        <w:rPr>
          <w:rStyle w:val="StyleUnderline"/>
        </w:rPr>
        <w:t xml:space="preserve"> health techniques). Cutting the costs of the insurance industry would be a positive step, but </w:t>
      </w:r>
      <w:r w:rsidRPr="00C011D1">
        <w:rPr>
          <w:rStyle w:val="Emphasis"/>
        </w:rPr>
        <w:t>it’s not a panacea</w:t>
      </w:r>
      <w:r w:rsidRPr="00C011D1">
        <w:rPr>
          <w:rStyle w:val="StyleUnderline"/>
        </w:rPr>
        <w:t>, and it’s not clear whether it could prevent a crisis that is already happening.</w:t>
      </w:r>
    </w:p>
    <w:p w14:paraId="05F29D02" w14:textId="77777777" w:rsidR="00C011D1" w:rsidRPr="00C011D1" w:rsidRDefault="00C011D1" w:rsidP="00C011D1">
      <w:pPr>
        <w:rPr>
          <w:sz w:val="16"/>
          <w:szCs w:val="16"/>
        </w:rPr>
      </w:pPr>
      <w:r w:rsidRPr="00C011D1">
        <w:rPr>
          <w:sz w:val="16"/>
          <w:szCs w:val="16"/>
        </w:rPr>
        <w:t>Universal Medicare would certainly be more expensive than the system of the Veterans’ Administration (VA). One Congressional Budget Office study showed the VA to be twenty one percent cheaper than care under Medicare.</w:t>
      </w:r>
      <w:r w:rsidRPr="00C011D1">
        <w:rPr>
          <w:rFonts w:ascii="Tahoma" w:hAnsi="Tahoma" w:cs="Tahoma"/>
          <w:sz w:val="16"/>
          <w:szCs w:val="16"/>
        </w:rPr>
        <w:t>⁠</w:t>
      </w:r>
      <w:r w:rsidRPr="00C011D1">
        <w:rPr>
          <w:sz w:val="16"/>
          <w:szCs w:val="16"/>
        </w:rPr>
        <w:t>15 The VA which shares some similarities to the National Health Service of the UK wherein the system owns the entirety of health services from hospitals, pharmacies, equipment, and hires the staff. By eliminating paying outside private entities, the VA and NHS thereby reduces the profit otherwise paid to private companies at each stage. While Medicare-for-all would eliminate insurers as secondary payers, such companies are deeply entangled in Medicare itself. Private companies provide supplemental plans for necessary services not covered by Medicare and as well as processing claims for Medicare itself.</w:t>
      </w:r>
      <w:r w:rsidRPr="00C011D1">
        <w:rPr>
          <w:rFonts w:ascii="Tahoma" w:hAnsi="Tahoma" w:cs="Tahoma"/>
          <w:sz w:val="16"/>
          <w:szCs w:val="16"/>
        </w:rPr>
        <w:t>⁠</w:t>
      </w:r>
      <w:r w:rsidRPr="00C011D1">
        <w:rPr>
          <w:sz w:val="16"/>
          <w:szCs w:val="16"/>
        </w:rPr>
        <w:t>16 Without an elimination of private billing for services those additional administrative costs would remain. Medicare-for-all would not mean an end to Blue Cross, Aetna, or United Health necessarily.</w:t>
      </w:r>
    </w:p>
    <w:p w14:paraId="477E0322" w14:textId="77777777" w:rsidR="00C011D1" w:rsidRPr="00C011D1" w:rsidRDefault="00C011D1" w:rsidP="00C011D1">
      <w:pPr>
        <w:rPr>
          <w:sz w:val="16"/>
        </w:rPr>
      </w:pPr>
      <w:r w:rsidRPr="00C011D1">
        <w:rPr>
          <w:sz w:val="16"/>
        </w:rPr>
        <w:t xml:space="preserve">Nor should health advocates glamorize European style public health. Across the world public health is under attack. </w:t>
      </w:r>
      <w:r w:rsidRPr="00C011D1">
        <w:rPr>
          <w:rStyle w:val="StyleUnderline"/>
        </w:rPr>
        <w:t>Right and left governments have target slashing spending and limiting access. Ideology certainly is a component of this, but objective budget pressures are driving these forces. Universal public health care is worthy, but it is not a panacea. Americans would likely face the same attacks even were there such a victory as institutional pressure to put the burden of care onto the working class will remain</w:t>
      </w:r>
      <w:r w:rsidRPr="00C011D1">
        <w:rPr>
          <w:sz w:val="16"/>
        </w:rPr>
        <w:t>.</w:t>
      </w:r>
    </w:p>
    <w:p w14:paraId="484B0C0A" w14:textId="77777777" w:rsidR="00C011D1" w:rsidRPr="00C011D1" w:rsidRDefault="00C011D1" w:rsidP="00C011D1">
      <w:pPr>
        <w:rPr>
          <w:rStyle w:val="StyleUnderline"/>
          <w:sz w:val="16"/>
          <w:szCs w:val="16"/>
        </w:rPr>
      </w:pPr>
      <w:r w:rsidRPr="00C011D1">
        <w:rPr>
          <w:sz w:val="16"/>
          <w:szCs w:val="16"/>
        </w:rPr>
        <w:t>If legislation granting universal Medicare is unlikely, VA-for-all is a lone voice in the wilderness. One could imagine the resistance likely to nationalizing private hospitals, clinics, and pharmacies. And yet if there is no substantial reform, what is the real cost paid to all of those services with a shrinking working population, jobs being lost to automation, and a growing base of those who will need care for decades? Should conflicts heat up, what would be the effect on the market if health advocates won such a struggle and take health institutions outside of the world of profit so to speak?</w:t>
      </w:r>
    </w:p>
    <w:p w14:paraId="0219A990" w14:textId="77777777" w:rsidR="00C011D1" w:rsidRPr="00C011D1" w:rsidRDefault="00C011D1" w:rsidP="00C011D1">
      <w:pPr>
        <w:rPr>
          <w:sz w:val="16"/>
        </w:rPr>
      </w:pPr>
      <w:r w:rsidRPr="00C011D1">
        <w:rPr>
          <w:rStyle w:val="StyleUnderline"/>
        </w:rPr>
        <w:t>Health care is at the center of stressing both market and state forces and this presents an opportunity for movements that challenge capitalism</w:t>
      </w:r>
      <w:r w:rsidRPr="00C011D1">
        <w:rPr>
          <w:sz w:val="16"/>
        </w:rPr>
        <w:t xml:space="preserve">. This crisis in health is not just about the policies of different players (liberal and conservative, socialist and reactionary), but about more fundamentally capitalism’s capacity to provide for health needs. </w:t>
      </w:r>
      <w:r w:rsidRPr="00C011D1">
        <w:rPr>
          <w:rStyle w:val="StyleUnderline"/>
        </w:rPr>
        <w:t>Market allocation and private industry are central to the failures of the American system</w:t>
      </w:r>
      <w:r w:rsidRPr="00C011D1">
        <w:rPr>
          <w:sz w:val="16"/>
        </w:rPr>
        <w:t xml:space="preserve">, things not easily hidden when confronted head on. Globally speaking the industries that profit off health, both public and private systems, have been some of the leaders for investors generally. Losses within health care could spell deep trouble for the economy across the board and perhaps tip us back into recession or depression in the context of a world that has not fully recovered from the shocks of 2008. Even in countries with overtly state-provided healthcare similar elements of crisis have been building in the past decades around </w:t>
      </w:r>
      <w:proofErr w:type="spellStart"/>
      <w:proofErr w:type="gramStart"/>
      <w:r w:rsidRPr="00C011D1">
        <w:rPr>
          <w:sz w:val="16"/>
        </w:rPr>
        <w:t>run away</w:t>
      </w:r>
      <w:proofErr w:type="spellEnd"/>
      <w:proofErr w:type="gramEnd"/>
      <w:r w:rsidRPr="00C011D1">
        <w:rPr>
          <w:sz w:val="16"/>
        </w:rPr>
        <w:t xml:space="preserve"> costs, shortages, and declining quality of care. Health care is a key sector for radicals to make our case and put the ruling class on the defensive.</w:t>
      </w:r>
    </w:p>
    <w:p w14:paraId="2D8AA931" w14:textId="77777777" w:rsidR="00C011D1" w:rsidRPr="00C011D1" w:rsidRDefault="00C011D1" w:rsidP="00C011D1">
      <w:pPr>
        <w:rPr>
          <w:sz w:val="16"/>
          <w:szCs w:val="16"/>
        </w:rPr>
      </w:pPr>
      <w:r w:rsidRPr="00C011D1">
        <w:rPr>
          <w:sz w:val="16"/>
          <w:szCs w:val="16"/>
        </w:rPr>
        <w:t>Health is bigger than our health care</w:t>
      </w:r>
    </w:p>
    <w:p w14:paraId="3B899944" w14:textId="77777777" w:rsidR="00C011D1" w:rsidRPr="00C011D1" w:rsidRDefault="00C011D1" w:rsidP="00C011D1">
      <w:pPr>
        <w:rPr>
          <w:sz w:val="16"/>
        </w:rPr>
      </w:pPr>
      <w:r w:rsidRPr="00C011D1">
        <w:rPr>
          <w:sz w:val="16"/>
        </w:rPr>
        <w:t xml:space="preserve">Demanding universal health care has been a broad call amongst US progressives for the past 50 years or so. Is that really the main issue though? </w:t>
      </w:r>
      <w:r w:rsidRPr="00C011D1">
        <w:rPr>
          <w:rStyle w:val="StyleUnderline"/>
        </w:rPr>
        <w:t>At its heart single-payer is about how we allocate existing health resources. Yet we do not only want to more equitably and economically distribute health, but also improve it.</w:t>
      </w:r>
      <w:r w:rsidRPr="00C011D1">
        <w:rPr>
          <w:sz w:val="16"/>
        </w:rPr>
        <w:t xml:space="preserve"> If you think about it, </w:t>
      </w:r>
      <w:r w:rsidRPr="00C011D1">
        <w:rPr>
          <w:rStyle w:val="StyleUnderline"/>
        </w:rPr>
        <w:t>universal health is a fairly open demand. It could be redirected to any number of outcomes including universally terrible health. There is an insidious medical apartheid that punishes various sectors</w:t>
      </w:r>
      <w:r w:rsidRPr="00C011D1">
        <w:rPr>
          <w:sz w:val="16"/>
        </w:rPr>
        <w:t xml:space="preserve"> (workers, women, blacks, </w:t>
      </w:r>
      <w:proofErr w:type="spellStart"/>
      <w:r w:rsidRPr="00C011D1">
        <w:rPr>
          <w:sz w:val="16"/>
        </w:rPr>
        <w:t>latinos</w:t>
      </w:r>
      <w:proofErr w:type="spellEnd"/>
      <w:r w:rsidRPr="00C011D1">
        <w:rPr>
          <w:sz w:val="16"/>
        </w:rPr>
        <w:t xml:space="preserve">, and indigenous, etc.) </w:t>
      </w:r>
      <w:r w:rsidRPr="00C011D1">
        <w:rPr>
          <w:rStyle w:val="StyleUnderline"/>
        </w:rPr>
        <w:t>while granting luxury health services to a tiny elite</w:t>
      </w:r>
      <w:r w:rsidRPr="00C011D1">
        <w:rPr>
          <w:sz w:val="16"/>
        </w:rPr>
        <w:t xml:space="preserve">. </w:t>
      </w:r>
      <w:r w:rsidRPr="00C011D1">
        <w:rPr>
          <w:rStyle w:val="StyleUnderline"/>
        </w:rPr>
        <w:t>There is a clear move towards diminishing care for the public in general with overall declining standards of living</w:t>
      </w:r>
      <w:r w:rsidRPr="00C011D1">
        <w:rPr>
          <w:sz w:val="16"/>
        </w:rPr>
        <w:t>. This year life expectancy declined for the first time in decades without much protest or reaction from the political establishment.</w:t>
      </w:r>
      <w:r w:rsidRPr="00C011D1">
        <w:rPr>
          <w:rFonts w:ascii="Tahoma" w:hAnsi="Tahoma" w:cs="Tahoma"/>
          <w:sz w:val="16"/>
        </w:rPr>
        <w:t>⁠</w:t>
      </w:r>
      <w:r w:rsidRPr="00C011D1">
        <w:rPr>
          <w:sz w:val="16"/>
        </w:rPr>
        <w:t xml:space="preserve">17 Instead we are utilizing our collective resources towards the high-tech </w:t>
      </w:r>
      <w:proofErr w:type="gramStart"/>
      <w:r w:rsidRPr="00C011D1">
        <w:rPr>
          <w:sz w:val="16"/>
        </w:rPr>
        <w:t>capital intensive</w:t>
      </w:r>
      <w:proofErr w:type="gramEnd"/>
      <w:r w:rsidRPr="00C011D1">
        <w:rPr>
          <w:sz w:val="16"/>
        </w:rPr>
        <w:t xml:space="preserve"> care that benefits a tiny section of the population. </w:t>
      </w:r>
      <w:r w:rsidRPr="00C011D1">
        <w:rPr>
          <w:rStyle w:val="Emphasis"/>
        </w:rPr>
        <w:t>Merely asserting universal care</w:t>
      </w:r>
      <w:r w:rsidRPr="00C011D1">
        <w:rPr>
          <w:rStyle w:val="StyleUnderline"/>
        </w:rPr>
        <w:t xml:space="preserve"> </w:t>
      </w:r>
      <w:r w:rsidRPr="00C011D1">
        <w:rPr>
          <w:rStyle w:val="Emphasis"/>
        </w:rPr>
        <w:t>without</w:t>
      </w:r>
      <w:r w:rsidRPr="00C011D1">
        <w:rPr>
          <w:rStyle w:val="StyleUnderline"/>
        </w:rPr>
        <w:t xml:space="preserve"> </w:t>
      </w:r>
      <w:r w:rsidRPr="00C011D1">
        <w:rPr>
          <w:rStyle w:val="Emphasis"/>
        </w:rPr>
        <w:t>contesting the monopoly</w:t>
      </w:r>
      <w:r w:rsidRPr="00C011D1">
        <w:rPr>
          <w:rStyle w:val="StyleUnderline"/>
        </w:rPr>
        <w:t xml:space="preserve"> on </w:t>
      </w:r>
      <w:r w:rsidRPr="00C011D1">
        <w:rPr>
          <w:rStyle w:val="Emphasis"/>
        </w:rPr>
        <w:t>wealth and power</w:t>
      </w:r>
      <w:r w:rsidRPr="00C011D1">
        <w:rPr>
          <w:rStyle w:val="StyleUnderline"/>
        </w:rPr>
        <w:t xml:space="preserve"> that the entrenched capitalist </w:t>
      </w:r>
      <w:proofErr w:type="gramStart"/>
      <w:r w:rsidRPr="00C011D1">
        <w:rPr>
          <w:rStyle w:val="StyleUnderline"/>
        </w:rPr>
        <w:t>class  wields</w:t>
      </w:r>
      <w:proofErr w:type="gramEnd"/>
      <w:r w:rsidRPr="00C011D1">
        <w:rPr>
          <w:rStyle w:val="StyleUnderline"/>
        </w:rPr>
        <w:t xml:space="preserve"> would </w:t>
      </w:r>
      <w:r w:rsidRPr="00C011D1">
        <w:rPr>
          <w:rStyle w:val="Emphasis"/>
        </w:rPr>
        <w:t>not fundamentally change</w:t>
      </w:r>
      <w:r w:rsidRPr="00C011D1">
        <w:rPr>
          <w:rStyle w:val="StyleUnderline"/>
        </w:rPr>
        <w:t xml:space="preserve"> the </w:t>
      </w:r>
      <w:r w:rsidRPr="00C011D1">
        <w:rPr>
          <w:rStyle w:val="Emphasis"/>
        </w:rPr>
        <w:t>exclusion of the working</w:t>
      </w:r>
      <w:r w:rsidRPr="00C011D1">
        <w:rPr>
          <w:rStyle w:val="StyleUnderline"/>
        </w:rPr>
        <w:t xml:space="preserve"> and under classes from quality health care</w:t>
      </w:r>
      <w:r w:rsidRPr="00C011D1">
        <w:rPr>
          <w:sz w:val="16"/>
        </w:rPr>
        <w:t>.</w:t>
      </w:r>
    </w:p>
    <w:p w14:paraId="28C995BA" w14:textId="77777777" w:rsidR="00C011D1" w:rsidRPr="00C011D1" w:rsidRDefault="00C011D1" w:rsidP="00C011D1">
      <w:pPr>
        <w:rPr>
          <w:sz w:val="16"/>
        </w:rPr>
      </w:pPr>
      <w:r w:rsidRPr="00C011D1">
        <w:rPr>
          <w:rStyle w:val="StyleUnderline"/>
        </w:rPr>
        <w:t>What we want then is not only universal health access or affordability, but a different vision of the health of our society</w:t>
      </w:r>
      <w:r w:rsidRPr="00C011D1">
        <w:rPr>
          <w:sz w:val="16"/>
        </w:rPr>
        <w:t>. Supporters of the status quo are already starting at a weak point: saddled with debt, their various solutions failing, and objective stresses that make reforms hard going. We can challenge them by putting forward proposals for health based on liberatory and solidary values that addresses our everyday reality, and show how capitalism and the state work against health.</w:t>
      </w:r>
    </w:p>
    <w:p w14:paraId="5881DA1C" w14:textId="77777777" w:rsidR="00C011D1" w:rsidRPr="00C011D1" w:rsidRDefault="00C011D1" w:rsidP="00C011D1">
      <w:pPr>
        <w:rPr>
          <w:sz w:val="16"/>
          <w:szCs w:val="16"/>
        </w:rPr>
      </w:pPr>
      <w:r w:rsidRPr="00C011D1">
        <w:rPr>
          <w:sz w:val="16"/>
          <w:szCs w:val="16"/>
        </w:rPr>
        <w:t>There is a key role for health care workers to play in this fight by exposing the injustice we see, advocating for our patients, and leveraging our power as workers to move the discussion in a more radical direction. Healthcare workers networks could provide the structure and voice of struggles that mobilize the communities receiving the services and challenging administrators and legislators tasked with imposing austerity and maintaining our unequal health system. The power brokers fear the attention health workers draw with the clear sympathy of the community, and their capacity to turn public opinion against their enemies with public actions. Direct action by health workers is a powerful tool that could oppose the Trump presidency’s anticipated attacks where the disarmed liberal opposition will likely stand idly by.</w:t>
      </w:r>
    </w:p>
    <w:p w14:paraId="08994056" w14:textId="77777777" w:rsidR="00C011D1" w:rsidRPr="00C011D1" w:rsidRDefault="00C011D1" w:rsidP="00C011D1">
      <w:pPr>
        <w:rPr>
          <w:sz w:val="16"/>
        </w:rPr>
      </w:pPr>
      <w:r w:rsidRPr="00C011D1">
        <w:rPr>
          <w:sz w:val="16"/>
        </w:rPr>
        <w:t xml:space="preserve">At the same time </w:t>
      </w:r>
      <w:r w:rsidRPr="00C011D1">
        <w:rPr>
          <w:rStyle w:val="StyleUnderline"/>
        </w:rPr>
        <w:t>mobilized movements of patients and communities could destabilize the government’s attempts at austerity and create political crises</w:t>
      </w:r>
      <w:r w:rsidRPr="00C011D1">
        <w:rPr>
          <w:sz w:val="16"/>
        </w:rPr>
        <w:t xml:space="preserve">. Such pressure can be transformative when we go on the offense and not merely get saddled with defending a system under fire in a crisis that is not our own. </w:t>
      </w:r>
      <w:r w:rsidRPr="00C011D1">
        <w:rPr>
          <w:rStyle w:val="StyleUnderline"/>
        </w:rPr>
        <w:t>Mobilized patients and workers together would prove a particularly difficult body to demonize, and may be strong enough to split support traditionally held in check by fear mongering against health reform.</w:t>
      </w:r>
      <w:r w:rsidRPr="00C011D1">
        <w:rPr>
          <w:sz w:val="16"/>
        </w:rPr>
        <w:t xml:space="preserve"> An </w:t>
      </w:r>
      <w:proofErr w:type="spellStart"/>
      <w:r w:rsidRPr="00C011D1">
        <w:rPr>
          <w:sz w:val="16"/>
        </w:rPr>
        <w:t>anarchosyndicalist</w:t>
      </w:r>
      <w:proofErr w:type="spellEnd"/>
      <w:r w:rsidRPr="00C011D1">
        <w:rPr>
          <w:sz w:val="16"/>
        </w:rPr>
        <w:t xml:space="preserve"> approach in particular, with </w:t>
      </w:r>
      <w:proofErr w:type="spellStart"/>
      <w:r w:rsidRPr="00C011D1">
        <w:rPr>
          <w:sz w:val="16"/>
        </w:rPr>
        <w:t>it’s</w:t>
      </w:r>
      <w:proofErr w:type="spellEnd"/>
      <w:r w:rsidRPr="00C011D1">
        <w:rPr>
          <w:sz w:val="16"/>
        </w:rPr>
        <w:t xml:space="preserve"> emphasis on direct action, </w:t>
      </w:r>
      <w:proofErr w:type="spellStart"/>
      <w:r w:rsidRPr="00C011D1">
        <w:rPr>
          <w:sz w:val="16"/>
        </w:rPr>
        <w:t>self organization</w:t>
      </w:r>
      <w:proofErr w:type="spellEnd"/>
      <w:r w:rsidRPr="00C011D1">
        <w:rPr>
          <w:sz w:val="16"/>
        </w:rPr>
        <w:t>, and advocacy of anti-state and capitalist solidarity within workplace and community organizations, is well positioned to take on the systemic aspects of the crisis and at the same time organize local alternatives to daily needs of workers and patients.</w:t>
      </w:r>
      <w:r w:rsidRPr="00C011D1">
        <w:rPr>
          <w:rFonts w:ascii="Tahoma" w:hAnsi="Tahoma" w:cs="Tahoma"/>
          <w:sz w:val="16"/>
        </w:rPr>
        <w:t>⁠</w:t>
      </w:r>
      <w:r w:rsidRPr="00C011D1">
        <w:rPr>
          <w:sz w:val="16"/>
        </w:rPr>
        <w:t xml:space="preserve">18 </w:t>
      </w:r>
      <w:r w:rsidRPr="00C011D1">
        <w:rPr>
          <w:rStyle w:val="StyleUnderline"/>
        </w:rPr>
        <w:t>The uniqueness of the convergence of forces</w:t>
      </w:r>
      <w:r w:rsidRPr="00C011D1">
        <w:rPr>
          <w:sz w:val="16"/>
        </w:rPr>
        <w:t xml:space="preserve"> (state, work process itself, and society as a whole) </w:t>
      </w:r>
      <w:r w:rsidRPr="00C011D1">
        <w:rPr>
          <w:rStyle w:val="StyleUnderline"/>
        </w:rPr>
        <w:t>give a special power to workers action directed against the state and towards the collective health of society.</w:t>
      </w:r>
    </w:p>
    <w:p w14:paraId="7A45E6C0" w14:textId="77777777" w:rsidR="00C011D1" w:rsidRPr="00C011D1" w:rsidRDefault="00C011D1" w:rsidP="00C011D1">
      <w:pPr>
        <w:rPr>
          <w:sz w:val="16"/>
          <w:szCs w:val="16"/>
        </w:rPr>
      </w:pPr>
      <w:r w:rsidRPr="00C011D1">
        <w:rPr>
          <w:sz w:val="16"/>
          <w:szCs w:val="16"/>
        </w:rPr>
        <w:t xml:space="preserve">In </w:t>
      </w:r>
      <w:proofErr w:type="gramStart"/>
      <w:r w:rsidRPr="00C011D1">
        <w:rPr>
          <w:sz w:val="16"/>
          <w:szCs w:val="16"/>
        </w:rPr>
        <w:t>general</w:t>
      </w:r>
      <w:proofErr w:type="gramEnd"/>
      <w:r w:rsidRPr="00C011D1">
        <w:rPr>
          <w:sz w:val="16"/>
          <w:szCs w:val="16"/>
        </w:rPr>
        <w:t xml:space="preserve"> we should fight for whatever we can get. That being said, it’s important to contest the debate and the form it takes as the limitations with Medicare-for-all above demonstrate. If we don’t, we will get whatever serves the interests of the same groups that have mangled the present system. A full theory of health is beyond this short article, but is a clear necessity given the scarcity of progressive proposals that go beyond access and reform of service delivery.</w:t>
      </w:r>
    </w:p>
    <w:p w14:paraId="66B246D6" w14:textId="77777777" w:rsidR="00C011D1" w:rsidRPr="00C011D1" w:rsidRDefault="00C011D1" w:rsidP="00C011D1">
      <w:pPr>
        <w:rPr>
          <w:sz w:val="16"/>
          <w:szCs w:val="16"/>
        </w:rPr>
      </w:pPr>
      <w:r w:rsidRPr="00C011D1">
        <w:rPr>
          <w:sz w:val="16"/>
          <w:szCs w:val="16"/>
        </w:rPr>
        <w:t xml:space="preserve">Any strategy for fundamental change in health care will have to grapple with immediate, </w:t>
      </w:r>
      <w:proofErr w:type="gramStart"/>
      <w:r w:rsidRPr="00C011D1">
        <w:rPr>
          <w:sz w:val="16"/>
          <w:szCs w:val="16"/>
        </w:rPr>
        <w:t>medium, and long term</w:t>
      </w:r>
      <w:proofErr w:type="gramEnd"/>
      <w:r w:rsidRPr="00C011D1">
        <w:rPr>
          <w:sz w:val="16"/>
          <w:szCs w:val="16"/>
        </w:rPr>
        <w:t xml:space="preserve"> issues. The focus here will be on the medium and long term as they are consistently neglected due to the previous desperation to achieve single-payer of any kind. The lack of a clear alternative vision does weaken the movement by giving the impression that the present is inevitable, and privatization the only way. The incoming Trump administration has already made noise around cuts to Medicare and Medicaid, attempting to privatize Social Security, and perhaps going after subsidies in the Affordable Care Act.</w:t>
      </w:r>
    </w:p>
    <w:p w14:paraId="60547FF1" w14:textId="77777777" w:rsidR="00C011D1" w:rsidRPr="00C011D1" w:rsidRDefault="00C011D1" w:rsidP="00C011D1">
      <w:pPr>
        <w:rPr>
          <w:sz w:val="16"/>
          <w:szCs w:val="16"/>
        </w:rPr>
      </w:pPr>
      <w:r w:rsidRPr="00C011D1">
        <w:rPr>
          <w:sz w:val="16"/>
          <w:szCs w:val="16"/>
        </w:rPr>
        <w:t xml:space="preserve">In the </w:t>
      </w:r>
      <w:proofErr w:type="gramStart"/>
      <w:r w:rsidRPr="00C011D1">
        <w:rPr>
          <w:sz w:val="16"/>
          <w:szCs w:val="16"/>
        </w:rPr>
        <w:t>short term</w:t>
      </w:r>
      <w:proofErr w:type="gramEnd"/>
      <w:r w:rsidRPr="00C011D1">
        <w:rPr>
          <w:sz w:val="16"/>
          <w:szCs w:val="16"/>
        </w:rPr>
        <w:t xml:space="preserve"> health movements face a steady current towards further privatizations that will increase costs and thereby further endanger both public safety nets and the health system in general. This may represent intentional crisis mongering to justify further austerity in some cases. We should defend against any such attacks. Yet it’s important to recognize that pure defense is likely to allow conservatives to draw lines that are favorable to them (unending escalating costs, poor quality of care, need for more choice/options, </w:t>
      </w:r>
      <w:proofErr w:type="spellStart"/>
      <w:r w:rsidRPr="00C011D1">
        <w:rPr>
          <w:sz w:val="16"/>
          <w:szCs w:val="16"/>
        </w:rPr>
        <w:t>etc</w:t>
      </w:r>
      <w:proofErr w:type="spellEnd"/>
      <w:r w:rsidRPr="00C011D1">
        <w:rPr>
          <w:sz w:val="16"/>
          <w:szCs w:val="16"/>
        </w:rPr>
        <w:t xml:space="preserve">). For that </w:t>
      </w:r>
      <w:proofErr w:type="gramStart"/>
      <w:r w:rsidRPr="00C011D1">
        <w:rPr>
          <w:sz w:val="16"/>
          <w:szCs w:val="16"/>
        </w:rPr>
        <w:t>reason</w:t>
      </w:r>
      <w:proofErr w:type="gramEnd"/>
      <w:r w:rsidRPr="00C011D1">
        <w:rPr>
          <w:sz w:val="16"/>
          <w:szCs w:val="16"/>
        </w:rPr>
        <w:t xml:space="preserve"> in the short-term </w:t>
      </w:r>
      <w:r w:rsidRPr="00C011D1">
        <w:rPr>
          <w:rStyle w:val="StyleUnderline"/>
        </w:rPr>
        <w:t>it will be important to formulate places where we can expose the failure of the entire system to provide needs, mobilize people around those barriers, and use direct action to improve the care we’re providing and receiving. One response that addresses costs is to call for integrating privatized services within health systems to reduce administration and bring for profit enterprises under public or community cooperative structures</w:t>
      </w:r>
      <w:r w:rsidRPr="00C011D1">
        <w:rPr>
          <w:sz w:val="16"/>
          <w:szCs w:val="16"/>
        </w:rPr>
        <w:t xml:space="preserve">. </w:t>
      </w:r>
      <w:proofErr w:type="gramStart"/>
      <w:r w:rsidRPr="00C011D1">
        <w:rPr>
          <w:sz w:val="16"/>
          <w:szCs w:val="16"/>
        </w:rPr>
        <w:t>Likewise</w:t>
      </w:r>
      <w:proofErr w:type="gramEnd"/>
      <w:r w:rsidRPr="00C011D1">
        <w:rPr>
          <w:sz w:val="16"/>
          <w:szCs w:val="16"/>
        </w:rPr>
        <w:t xml:space="preserve"> much of the costs are related to unnecessary and ineffective treatments related to industry-led medicine and a model of treating illness that is widely acknowledged to be problematic. Demanding a shift to preventative population health </w:t>
      </w:r>
      <w:proofErr w:type="gramStart"/>
      <w:r w:rsidRPr="00C011D1">
        <w:rPr>
          <w:sz w:val="16"/>
          <w:szCs w:val="16"/>
        </w:rPr>
        <w:t>approach  including</w:t>
      </w:r>
      <w:proofErr w:type="gramEnd"/>
      <w:r w:rsidRPr="00C011D1">
        <w:rPr>
          <w:sz w:val="16"/>
          <w:szCs w:val="16"/>
        </w:rPr>
        <w:t xml:space="preserve"> addressing psychosocial could provide substantial savings and increase the quality of care for individuals while addressing our poor performance on national health metrics.</w:t>
      </w:r>
    </w:p>
    <w:p w14:paraId="24BD3897" w14:textId="77777777" w:rsidR="00C011D1" w:rsidRPr="00C011D1" w:rsidRDefault="00C011D1" w:rsidP="00C011D1">
      <w:pPr>
        <w:rPr>
          <w:sz w:val="16"/>
          <w:szCs w:val="16"/>
        </w:rPr>
      </w:pPr>
      <w:r w:rsidRPr="00C011D1">
        <w:rPr>
          <w:sz w:val="16"/>
          <w:szCs w:val="16"/>
        </w:rPr>
        <w:t xml:space="preserve">Issues in focus should include the amount of time allowed with providers (which is set by reimbursements and the system of payments amongst all insurers), rationing of services that have strong evidence demonstrating efficacy and preventative capacity (physical therapy, access to strong multi-disciplinary holistic care for certain chronic diseases, robust patient education, </w:t>
      </w:r>
      <w:proofErr w:type="spellStart"/>
      <w:r w:rsidRPr="00C011D1">
        <w:rPr>
          <w:sz w:val="16"/>
          <w:szCs w:val="16"/>
        </w:rPr>
        <w:t>etc</w:t>
      </w:r>
      <w:proofErr w:type="spellEnd"/>
      <w:r w:rsidRPr="00C011D1">
        <w:rPr>
          <w:sz w:val="16"/>
          <w:szCs w:val="16"/>
        </w:rPr>
        <w:t xml:space="preserve">), how electronic health record software is allowed to dominate care time for the sake of largely bureaucratic and legalistic concerns (to the benefit of the bloated software industry and with poor outcomes for patients). </w:t>
      </w:r>
      <w:proofErr w:type="gramStart"/>
      <w:r w:rsidRPr="00C011D1">
        <w:rPr>
          <w:sz w:val="16"/>
          <w:szCs w:val="16"/>
        </w:rPr>
        <w:t>Thus</w:t>
      </w:r>
      <w:proofErr w:type="gramEnd"/>
      <w:r w:rsidRPr="00C011D1">
        <w:rPr>
          <w:sz w:val="16"/>
          <w:szCs w:val="16"/>
        </w:rPr>
        <w:t xml:space="preserve"> a short term strategy should combine defense of safety nets with going on the offense in ways that seek to open up care while exposing the vested power interests bankruptcy in providing real solutions. Such fights could build the foundation of a health care movement in the medium term as well as in other sectors.</w:t>
      </w:r>
    </w:p>
    <w:p w14:paraId="0A30ABE3" w14:textId="77777777" w:rsidR="00C011D1" w:rsidRPr="00C011D1" w:rsidRDefault="00C011D1" w:rsidP="00C011D1">
      <w:pPr>
        <w:rPr>
          <w:sz w:val="16"/>
        </w:rPr>
      </w:pPr>
      <w:r w:rsidRPr="00C011D1">
        <w:rPr>
          <w:sz w:val="16"/>
        </w:rPr>
        <w:t xml:space="preserve">In the medium term, </w:t>
      </w:r>
      <w:r w:rsidRPr="00C011D1">
        <w:rPr>
          <w:rStyle w:val="StyleUnderline"/>
        </w:rPr>
        <w:t>there must be a shift from contesting elements of the present system to transforming the underlying structure and logic that perpetuates these cycles of crises, inequity of health, and health oppression</w:t>
      </w:r>
      <w:r w:rsidRPr="00C011D1">
        <w:rPr>
          <w:sz w:val="16"/>
        </w:rPr>
        <w:t xml:space="preserve">. In order to make those necessary changes </w:t>
      </w:r>
      <w:r w:rsidRPr="00C011D1">
        <w:rPr>
          <w:rStyle w:val="Emphasis"/>
        </w:rPr>
        <w:t>profit and hierarchical power</w:t>
      </w:r>
      <w:r w:rsidRPr="00C011D1">
        <w:rPr>
          <w:sz w:val="16"/>
        </w:rPr>
        <w:t xml:space="preserve"> </w:t>
      </w:r>
      <w:r w:rsidRPr="00C011D1">
        <w:rPr>
          <w:rStyle w:val="StyleUnderline"/>
        </w:rPr>
        <w:t>have to be removed from the functioning of the health system altogether</w:t>
      </w:r>
      <w:r w:rsidRPr="00C011D1">
        <w:rPr>
          <w:sz w:val="16"/>
        </w:rPr>
        <w:t xml:space="preserve">. </w:t>
      </w:r>
      <w:r w:rsidRPr="00C011D1">
        <w:rPr>
          <w:rStyle w:val="StyleUnderline"/>
        </w:rPr>
        <w:t xml:space="preserve">This </w:t>
      </w:r>
      <w:r w:rsidRPr="00C011D1">
        <w:rPr>
          <w:rStyle w:val="Emphasis"/>
        </w:rPr>
        <w:t>cannot be done</w:t>
      </w:r>
      <w:r w:rsidRPr="00C011D1">
        <w:rPr>
          <w:rStyle w:val="StyleUnderline"/>
        </w:rPr>
        <w:t xml:space="preserve"> under </w:t>
      </w:r>
      <w:r w:rsidRPr="00C011D1">
        <w:rPr>
          <w:rStyle w:val="Emphasis"/>
        </w:rPr>
        <w:t>either a state or private system</w:t>
      </w:r>
      <w:r w:rsidRPr="00C011D1">
        <w:rPr>
          <w:rStyle w:val="StyleUnderline"/>
        </w:rPr>
        <w:t xml:space="preserve"> as both </w:t>
      </w:r>
      <w:r w:rsidRPr="00C011D1">
        <w:rPr>
          <w:rStyle w:val="Emphasis"/>
        </w:rPr>
        <w:t>rely upon</w:t>
      </w:r>
      <w:r w:rsidRPr="00C011D1">
        <w:rPr>
          <w:rStyle w:val="StyleUnderline"/>
        </w:rPr>
        <w:t xml:space="preserve"> the </w:t>
      </w:r>
      <w:r w:rsidRPr="00C011D1">
        <w:rPr>
          <w:rStyle w:val="Emphasis"/>
        </w:rPr>
        <w:t>reproduction of wealth and power</w:t>
      </w:r>
      <w:r w:rsidRPr="00C011D1">
        <w:rPr>
          <w:rStyle w:val="StyleUnderline"/>
        </w:rPr>
        <w:t xml:space="preserve"> relationships for </w:t>
      </w:r>
      <w:r w:rsidRPr="00C011D1">
        <w:rPr>
          <w:rStyle w:val="Emphasis"/>
        </w:rPr>
        <w:t>their basic functioning</w:t>
      </w:r>
      <w:r w:rsidRPr="00C011D1">
        <w:rPr>
          <w:sz w:val="16"/>
        </w:rPr>
        <w:t xml:space="preserve">. </w:t>
      </w:r>
      <w:r w:rsidRPr="00C011D1">
        <w:rPr>
          <w:rStyle w:val="StyleUnderline"/>
        </w:rPr>
        <w:t>The focus then must be upon struggles that provide a connection between fundamental aspects of the health system and the experiences of the exploited and oppressed.</w:t>
      </w:r>
    </w:p>
    <w:p w14:paraId="083ECB55" w14:textId="77777777" w:rsidR="00C011D1" w:rsidRPr="00C011D1" w:rsidRDefault="00C011D1" w:rsidP="00C011D1">
      <w:pPr>
        <w:rPr>
          <w:sz w:val="16"/>
        </w:rPr>
      </w:pPr>
      <w:r w:rsidRPr="00C011D1">
        <w:rPr>
          <w:sz w:val="16"/>
        </w:rPr>
        <w:t xml:space="preserve">For one inequality and the domination of health resources by the </w:t>
      </w:r>
      <w:proofErr w:type="gramStart"/>
      <w:r w:rsidRPr="00C011D1">
        <w:rPr>
          <w:sz w:val="16"/>
        </w:rPr>
        <w:t>wealthy  is</w:t>
      </w:r>
      <w:proofErr w:type="gramEnd"/>
      <w:r w:rsidRPr="00C011D1">
        <w:rPr>
          <w:sz w:val="16"/>
        </w:rPr>
        <w:t xml:space="preserve"> a clear problem. </w:t>
      </w:r>
      <w:r w:rsidRPr="00C011D1">
        <w:rPr>
          <w:rStyle w:val="StyleUnderline"/>
        </w:rPr>
        <w:t>Any solution must propose reallocating health spending away from the skew towards capital intensive medicine for the few and in the direction of population health for the many.</w:t>
      </w:r>
      <w:r w:rsidRPr="00C011D1">
        <w:rPr>
          <w:sz w:val="16"/>
        </w:rPr>
        <w:t xml:space="preserve"> This will involve significant struggle not only around state allocations and taxes, but also in terms of local struggles to ensure communities are treated equally across different counties and regions and contesting wealth extraction within workplaces and population areas. This can be achieved in different ways taxes being the most obvious, but we shouldn’t rule out direct expropriation to collective structures outside the state. </w:t>
      </w:r>
      <w:r w:rsidRPr="00C011D1">
        <w:rPr>
          <w:rStyle w:val="StyleUnderline"/>
        </w:rPr>
        <w:t xml:space="preserve">The </w:t>
      </w:r>
      <w:proofErr w:type="gramStart"/>
      <w:r w:rsidRPr="00C011D1">
        <w:rPr>
          <w:rStyle w:val="Emphasis"/>
        </w:rPr>
        <w:t>double edged</w:t>
      </w:r>
      <w:proofErr w:type="gramEnd"/>
      <w:r w:rsidRPr="00C011D1">
        <w:rPr>
          <w:rStyle w:val="Emphasis"/>
        </w:rPr>
        <w:t xml:space="preserve"> knife</w:t>
      </w:r>
      <w:r w:rsidRPr="00C011D1">
        <w:rPr>
          <w:rStyle w:val="StyleUnderline"/>
        </w:rPr>
        <w:t xml:space="preserve"> of </w:t>
      </w:r>
      <w:r w:rsidRPr="00C011D1">
        <w:rPr>
          <w:rStyle w:val="Emphasis"/>
        </w:rPr>
        <w:t>state-provided health</w:t>
      </w:r>
      <w:r w:rsidRPr="00C011D1">
        <w:rPr>
          <w:rStyle w:val="StyleUnderline"/>
        </w:rPr>
        <w:t xml:space="preserve"> is that you </w:t>
      </w:r>
      <w:r w:rsidRPr="00C011D1">
        <w:rPr>
          <w:rStyle w:val="Emphasis"/>
        </w:rPr>
        <w:t>inherently hand over</w:t>
      </w:r>
      <w:r w:rsidRPr="00C011D1">
        <w:rPr>
          <w:rStyle w:val="StyleUnderline"/>
        </w:rPr>
        <w:t xml:space="preserve"> key </w:t>
      </w:r>
      <w:r w:rsidRPr="00C011D1">
        <w:rPr>
          <w:rStyle w:val="Emphasis"/>
        </w:rPr>
        <w:t>decision making power</w:t>
      </w:r>
      <w:r w:rsidRPr="00C011D1">
        <w:rPr>
          <w:rStyle w:val="StyleUnderline"/>
        </w:rPr>
        <w:t xml:space="preserve"> of those effected</w:t>
      </w:r>
      <w:r w:rsidRPr="00C011D1">
        <w:rPr>
          <w:sz w:val="16"/>
        </w:rPr>
        <w:t xml:space="preserve">. </w:t>
      </w:r>
      <w:r w:rsidRPr="00C011D1">
        <w:rPr>
          <w:rStyle w:val="StyleUnderline"/>
        </w:rPr>
        <w:t>An alternative would be to obtain control of common self-governing health institutions and fund them through expropriating wealth of the capitalists where capital cannot be completely defeated. There are many smaller steps that can be taken in that direction in the meantime</w:t>
      </w:r>
      <w:r w:rsidRPr="00C011D1">
        <w:rPr>
          <w:sz w:val="16"/>
        </w:rPr>
        <w:t>.</w:t>
      </w:r>
    </w:p>
    <w:p w14:paraId="6C0B2144" w14:textId="77777777" w:rsidR="00C011D1" w:rsidRPr="00C011D1" w:rsidRDefault="00C011D1" w:rsidP="00C011D1">
      <w:pPr>
        <w:rPr>
          <w:rStyle w:val="StyleUnderline"/>
        </w:rPr>
      </w:pPr>
      <w:r w:rsidRPr="00C011D1">
        <w:rPr>
          <w:sz w:val="16"/>
        </w:rPr>
        <w:t xml:space="preserve">One thing that must be put on the table is to gain more direct control over how health programs are implemented, funded, and distributed. A productive conflict is to be had in taking on state and industry monopoly of decisions here. Particularly in the case of women, marginalized racial communities, and workers the necessity of having those effected gain a direct role in shaping the priorities and realization of health care. </w:t>
      </w:r>
      <w:r w:rsidRPr="00C011D1">
        <w:rPr>
          <w:rStyle w:val="StyleUnderline"/>
        </w:rPr>
        <w:t>Health institutions reflect the societies they develop within and reproduce power relationships that exist throughout society</w:t>
      </w:r>
      <w:r w:rsidRPr="00C011D1">
        <w:rPr>
          <w:sz w:val="16"/>
        </w:rPr>
        <w:t xml:space="preserve">. This is to say our health care is a racist, sexist, ableist health care and one in which the decisions over the health of the exploited and oppressed are held in the hands of people who neither understand nor share the interests of those served. Both the oppressive power exerted against populations can be attacked as well as imposing the right to assert autonomy over care of those effected. It is likely that the incoming </w:t>
      </w:r>
      <w:r w:rsidRPr="00C011D1">
        <w:rPr>
          <w:rStyle w:val="StyleUnderline"/>
        </w:rPr>
        <w:t>regimes will be vulnerable on these points as they prove unwilling to accommodate clear inequities and institutionalized health racism, sexism, and oppression of those with chronic diseases.</w:t>
      </w:r>
    </w:p>
    <w:p w14:paraId="0208200C" w14:textId="77777777" w:rsidR="00C011D1" w:rsidRPr="00C011D1" w:rsidRDefault="00C011D1" w:rsidP="00C011D1">
      <w:pPr>
        <w:pStyle w:val="Heading4"/>
      </w:pPr>
      <w:r w:rsidRPr="00C011D1">
        <w:t>Prefer revolutionary health movements.</w:t>
      </w:r>
    </w:p>
    <w:p w14:paraId="0CC22708" w14:textId="77777777" w:rsidR="00C011D1" w:rsidRPr="00C011D1" w:rsidRDefault="00C011D1" w:rsidP="00C011D1">
      <w:pPr>
        <w:rPr>
          <w:b/>
          <w:bCs/>
          <w:sz w:val="26"/>
        </w:rPr>
      </w:pPr>
      <w:proofErr w:type="spellStart"/>
      <w:r w:rsidRPr="00C011D1">
        <w:rPr>
          <w:rStyle w:val="Style13ptBold"/>
        </w:rPr>
        <w:t>Nappalos</w:t>
      </w:r>
      <w:proofErr w:type="spellEnd"/>
      <w:r w:rsidRPr="00C011D1">
        <w:rPr>
          <w:rStyle w:val="Style13ptBold"/>
        </w:rPr>
        <w:t xml:space="preserve"> 17 [Scott Nicholas </w:t>
      </w:r>
      <w:proofErr w:type="spellStart"/>
      <w:r w:rsidRPr="00C011D1">
        <w:rPr>
          <w:rStyle w:val="Style13ptBold"/>
        </w:rPr>
        <w:t>Nappalos</w:t>
      </w:r>
      <w:proofErr w:type="spellEnd"/>
      <w:r w:rsidRPr="00C011D1">
        <w:rPr>
          <w:rStyle w:val="Style13ptBold"/>
        </w:rPr>
        <w:t xml:space="preserve"> is an author and nurse; “What’s at stake in the health care debate?”; </w:t>
      </w:r>
      <w:proofErr w:type="spellStart"/>
      <w:r w:rsidRPr="00C011D1">
        <w:rPr>
          <w:rStyle w:val="Style13ptBold"/>
        </w:rPr>
        <w:t>Recomposition</w:t>
      </w:r>
      <w:proofErr w:type="spellEnd"/>
      <w:r w:rsidRPr="00C011D1">
        <w:rPr>
          <w:rStyle w:val="Style13ptBold"/>
        </w:rPr>
        <w:t>; March 13, 2017; http://recomposition.info/whats-at-stake-in-the-health-care-debate/]//eleanor</w:t>
      </w:r>
    </w:p>
    <w:p w14:paraId="0F601A01" w14:textId="77777777" w:rsidR="00C011D1" w:rsidRPr="00C011D1" w:rsidRDefault="00C011D1" w:rsidP="00C011D1">
      <w:pPr>
        <w:rPr>
          <w:u w:val="single"/>
        </w:rPr>
      </w:pPr>
      <w:r w:rsidRPr="00C011D1">
        <w:rPr>
          <w:rStyle w:val="StyleUnderline"/>
        </w:rPr>
        <w:t>Organized collectivities asserting the legitimacy of their place in organizing their experience of the health system could provide energy towards further struggles in health and beyond</w:t>
      </w:r>
      <w:r w:rsidRPr="00C011D1">
        <w:rPr>
          <w:sz w:val="16"/>
          <w:szCs w:val="16"/>
        </w:rPr>
        <w:t xml:space="preserve">. Along with patients, workers themselves have clear knowledge of the issues within the field which should be married to such a movement in discrediting the positions of management, capital, and the state. Workers movements should likewise contest more control over policy, direction and administration of health institutions, and do so under self-organized workers councils allied with organized communities. </w:t>
      </w:r>
      <w:r w:rsidRPr="00C011D1">
        <w:rPr>
          <w:rStyle w:val="StyleUnderline"/>
        </w:rPr>
        <w:t xml:space="preserve">This could take the form of combative communal structures uniting neighborhood, municipal, and regional community councils with horizontal workplace councils which expropriate and demand wealth from both the state and capital, and challenging the control of existing public </w:t>
      </w:r>
      <w:proofErr w:type="gramStart"/>
      <w:r w:rsidRPr="00C011D1">
        <w:rPr>
          <w:rStyle w:val="StyleUnderline"/>
        </w:rPr>
        <w:t>decision making</w:t>
      </w:r>
      <w:proofErr w:type="gramEnd"/>
      <w:r w:rsidRPr="00C011D1">
        <w:rPr>
          <w:rStyle w:val="StyleUnderline"/>
        </w:rPr>
        <w:t xml:space="preserve"> bodies.</w:t>
      </w:r>
    </w:p>
    <w:p w14:paraId="74D25664" w14:textId="77777777" w:rsidR="00C011D1" w:rsidRPr="00C011D1" w:rsidRDefault="00C011D1" w:rsidP="00C011D1">
      <w:pPr>
        <w:rPr>
          <w:u w:val="single"/>
        </w:rPr>
      </w:pPr>
      <w:r w:rsidRPr="00C011D1">
        <w:rPr>
          <w:sz w:val="16"/>
        </w:rPr>
        <w:t xml:space="preserve">Most importantly there is an opportunity to change what is considered a part of health. Health is not merely treating existing diseases or avoiding potential disease. Human flourishing is an expression of good health. It is also something that societies can inhibit or promote. Many things that have been constructed as natural are in fact socially shaped illnesses. For example, suicide, traffic fatalities, and concentrated urban violence represent challenges to the capitalist city and of course are significant causes of morbidity and population health burdens. Such phenomena have deep impacts on multiple points of the health system. </w:t>
      </w:r>
      <w:r w:rsidRPr="00C011D1">
        <w:rPr>
          <w:rStyle w:val="StyleUnderline"/>
        </w:rPr>
        <w:t xml:space="preserve">A robust health movement could challenge urban space, transit, education, and even the type and availability of work itself in the medium term. Bringing these issues under debate and organizing actions around such, patient and workers movements could further weaken the enemies of public health and broaden the appeal of a </w:t>
      </w:r>
      <w:proofErr w:type="gramStart"/>
      <w:r w:rsidRPr="00C011D1">
        <w:rPr>
          <w:rStyle w:val="StyleUnderline"/>
        </w:rPr>
        <w:t>direct action</w:t>
      </w:r>
      <w:proofErr w:type="gramEnd"/>
      <w:r w:rsidRPr="00C011D1">
        <w:rPr>
          <w:rStyle w:val="StyleUnderline"/>
        </w:rPr>
        <w:t xml:space="preserve"> movement aimed at the welfare of society as a whole.</w:t>
      </w:r>
    </w:p>
    <w:p w14:paraId="44493A91" w14:textId="77777777" w:rsidR="00C011D1" w:rsidRPr="00C011D1" w:rsidRDefault="00C011D1" w:rsidP="00C011D1">
      <w:pPr>
        <w:rPr>
          <w:sz w:val="16"/>
        </w:rPr>
      </w:pPr>
      <w:r w:rsidRPr="00C011D1">
        <w:rPr>
          <w:sz w:val="16"/>
        </w:rPr>
        <w:t xml:space="preserve">The automation revolution underway threatens to make our bodies mere appendages with sedentary work becoming the norm. The pantheon of chronic diseases associated with inactivity have an inherent connection to </w:t>
      </w:r>
      <w:proofErr w:type="gramStart"/>
      <w:r w:rsidRPr="00C011D1">
        <w:rPr>
          <w:sz w:val="16"/>
        </w:rPr>
        <w:t>these capitalist</w:t>
      </w:r>
      <w:proofErr w:type="gramEnd"/>
      <w:r w:rsidRPr="00C011D1">
        <w:rPr>
          <w:sz w:val="16"/>
        </w:rPr>
        <w:t xml:space="preserve"> led shifts in the production process. </w:t>
      </w:r>
      <w:r w:rsidRPr="00C011D1">
        <w:rPr>
          <w:rStyle w:val="StyleUnderline"/>
        </w:rPr>
        <w:t>It is another point for a liberatory health movement to demonstrate the connection between systemic exploitation and epidemics</w:t>
      </w:r>
      <w:r w:rsidRPr="00C011D1">
        <w:rPr>
          <w:sz w:val="16"/>
        </w:rPr>
        <w:t>. Liberation of time for physical activity and the fight for more human scale work that incorporates the needs of bodies could be a powerful challenge to narratives try to put the blame on individuals.</w:t>
      </w:r>
    </w:p>
    <w:p w14:paraId="4858B50D" w14:textId="77777777" w:rsidR="00C011D1" w:rsidRPr="00C011D1" w:rsidRDefault="00C011D1" w:rsidP="00C011D1">
      <w:pPr>
        <w:rPr>
          <w:sz w:val="16"/>
        </w:rPr>
      </w:pPr>
      <w:r w:rsidRPr="00C011D1">
        <w:rPr>
          <w:sz w:val="16"/>
        </w:rPr>
        <w:t xml:space="preserve">Growing social isolation is a recognized health danger and obviously connected to broader social ills. Massive resources are poured into creating infrastructure for commerce and consumption, whereas much of social planning overtly tries to minimize social interaction. This has in turn been internalized to an extent with a culture in the US of anxiety towards social interaction. Yet there is already a current underfoot of people longing to connect and interact with others outside of their chosen social circles. Health advocates can demonstrate the impact of organized social isolation arising from the priorities of the planners, legislators, and capitalists who organize collective resources in the interests of the powerful. Part of our fight is to assert new ways to utilize the time and spaces available to us for restorative and necessary social experience, and to fight for expansion of those basic human desires. As capitalism seeks to harness our time and bodies towards profit alone, </w:t>
      </w:r>
      <w:r w:rsidRPr="00C011D1">
        <w:rPr>
          <w:rStyle w:val="StyleUnderline"/>
        </w:rPr>
        <w:t>such a movement can raise awareness of that tension and counterpose it to a society based on solidarity and collective enjoyment of what can be developed in common</w:t>
      </w:r>
      <w:r w:rsidRPr="00C011D1">
        <w:rPr>
          <w:sz w:val="16"/>
        </w:rPr>
        <w:t>.</w:t>
      </w:r>
    </w:p>
    <w:p w14:paraId="0E268E8A" w14:textId="77777777" w:rsidR="00C011D1" w:rsidRPr="00C011D1" w:rsidRDefault="00C011D1" w:rsidP="00C011D1">
      <w:pPr>
        <w:rPr>
          <w:sz w:val="16"/>
        </w:rPr>
      </w:pPr>
      <w:r w:rsidRPr="00C011D1">
        <w:rPr>
          <w:sz w:val="16"/>
        </w:rPr>
        <w:t xml:space="preserve">These few examples are far from a comprehensive list of what might be raised in a thorough rethinking of our health. But what about our </w:t>
      </w:r>
      <w:proofErr w:type="gramStart"/>
      <w:r w:rsidRPr="00C011D1">
        <w:rPr>
          <w:sz w:val="16"/>
        </w:rPr>
        <w:t>long term</w:t>
      </w:r>
      <w:proofErr w:type="gramEnd"/>
      <w:r w:rsidRPr="00C011D1">
        <w:rPr>
          <w:sz w:val="16"/>
        </w:rPr>
        <w:t xml:space="preserve"> goal? What is an alternative view of health if not a private or state-led system? We should not put too much stock in speculation and crafting blueprints. </w:t>
      </w:r>
      <w:r w:rsidRPr="00C011D1">
        <w:rPr>
          <w:rStyle w:val="StyleUnderline"/>
        </w:rPr>
        <w:t>Any society-wide plan could only be created through the experimentation, input, and crafting of countless individuals</w:t>
      </w:r>
      <w:r w:rsidRPr="00C011D1">
        <w:rPr>
          <w:sz w:val="16"/>
        </w:rPr>
        <w:t xml:space="preserve">. That doesn’t mean we couldn’t or shouldn’t propose broad outlines that can serve as inspiration and ethical guides. The basic functioning of any health system is to help individuals and populations achieve the greatest capacity their bodies and minds can attain. Health in short would be one portion of our quest for meaningful lives. </w:t>
      </w:r>
      <w:r w:rsidRPr="00C011D1">
        <w:rPr>
          <w:rStyle w:val="StyleUnderline"/>
        </w:rPr>
        <w:t xml:space="preserve">A true alternative to the present would be a system that seeks to mobilize resources on the basis of social solidarity toward maximal expansion of individual development. This would require orienting towards health demands of the population rather than a </w:t>
      </w:r>
      <w:proofErr w:type="gramStart"/>
      <w:r w:rsidRPr="00C011D1">
        <w:rPr>
          <w:rStyle w:val="StyleUnderline"/>
        </w:rPr>
        <w:t>supply oriented</w:t>
      </w:r>
      <w:proofErr w:type="gramEnd"/>
      <w:r w:rsidRPr="00C011D1">
        <w:rPr>
          <w:rStyle w:val="StyleUnderline"/>
        </w:rPr>
        <w:t xml:space="preserve"> system such as those we see at present</w:t>
      </w:r>
      <w:r w:rsidRPr="00C011D1">
        <w:rPr>
          <w:sz w:val="16"/>
        </w:rPr>
        <w:t>.</w:t>
      </w:r>
    </w:p>
    <w:p w14:paraId="7836FD4D" w14:textId="77777777" w:rsidR="00C011D1" w:rsidRPr="00C011D1" w:rsidRDefault="00C011D1" w:rsidP="00C011D1">
      <w:pPr>
        <w:rPr>
          <w:sz w:val="16"/>
        </w:rPr>
      </w:pPr>
      <w:r w:rsidRPr="00C011D1">
        <w:rPr>
          <w:rStyle w:val="StyleUnderline"/>
        </w:rPr>
        <w:t>What this looks like is actually relatively simple. Workers and the community make the decisions over how to produce and distribute health resources</w:t>
      </w:r>
      <w:r w:rsidRPr="00C011D1">
        <w:rPr>
          <w:sz w:val="16"/>
        </w:rPr>
        <w:t xml:space="preserve">. Workers would organize how they produce, but under the priorities and direction of community needs. </w:t>
      </w:r>
      <w:r w:rsidRPr="00C011D1">
        <w:rPr>
          <w:rStyle w:val="StyleUnderline"/>
        </w:rPr>
        <w:t xml:space="preserve">Health resources would be distributed based on the needs presented with changes coordinated in </w:t>
      </w:r>
      <w:proofErr w:type="spellStart"/>
      <w:r w:rsidRPr="00C011D1">
        <w:rPr>
          <w:rStyle w:val="StyleUnderline"/>
        </w:rPr>
        <w:t>realtime</w:t>
      </w:r>
      <w:proofErr w:type="spellEnd"/>
      <w:r w:rsidRPr="00C011D1">
        <w:rPr>
          <w:rStyle w:val="StyleUnderline"/>
        </w:rPr>
        <w:t xml:space="preserve"> by workers councils and effected communities</w:t>
      </w:r>
      <w:r w:rsidRPr="00C011D1">
        <w:rPr>
          <w:sz w:val="16"/>
        </w:rPr>
        <w:t xml:space="preserve">. </w:t>
      </w:r>
      <w:r w:rsidRPr="00C011D1">
        <w:rPr>
          <w:rStyle w:val="StyleUnderline"/>
        </w:rPr>
        <w:t>This system would eliminate the administrative infrastructure and replace it with self-organized communal and workplace structures</w:t>
      </w:r>
      <w:r w:rsidRPr="00C011D1">
        <w:rPr>
          <w:sz w:val="16"/>
        </w:rPr>
        <w:t xml:space="preserve">. </w:t>
      </w:r>
      <w:r w:rsidRPr="00C011D1">
        <w:rPr>
          <w:rStyle w:val="StyleUnderline"/>
        </w:rPr>
        <w:t>It would</w:t>
      </w:r>
      <w:r w:rsidRPr="00C011D1">
        <w:rPr>
          <w:sz w:val="16"/>
        </w:rPr>
        <w:t xml:space="preserve"> likewise </w:t>
      </w:r>
      <w:r w:rsidRPr="00C011D1">
        <w:rPr>
          <w:rStyle w:val="StyleUnderline"/>
        </w:rPr>
        <w:t>cut the vast waste and harm from unnecessary treatments aimed at profit, insulate the public from the machinations of power which today operate through money and control over hierarchies within the state and health institutions, and could provide society in general with a thriving population with positive ramifications throughout.</w:t>
      </w:r>
      <w:r w:rsidRPr="00C011D1">
        <w:rPr>
          <w:sz w:val="16"/>
        </w:rPr>
        <w:t xml:space="preserve"> </w:t>
      </w:r>
      <w:r w:rsidRPr="00C011D1">
        <w:rPr>
          <w:rStyle w:val="StyleUnderline"/>
        </w:rPr>
        <w:t>We also have historic models we can look such as the CNT’s health services during the Spanish revolution</w:t>
      </w:r>
      <w:r w:rsidRPr="00C011D1">
        <w:rPr>
          <w:sz w:val="16"/>
        </w:rPr>
        <w:t xml:space="preserve"> of 1936 </w:t>
      </w:r>
      <w:r w:rsidRPr="00C011D1">
        <w:rPr>
          <w:rStyle w:val="StyleUnderline"/>
        </w:rPr>
        <w:t>which approximates such in key ways.</w:t>
      </w:r>
      <w:r w:rsidRPr="00C011D1">
        <w:rPr>
          <w:rFonts w:ascii="Tahoma" w:hAnsi="Tahoma" w:cs="Tahoma"/>
          <w:sz w:val="16"/>
        </w:rPr>
        <w:t>⁠</w:t>
      </w:r>
      <w:r w:rsidRPr="00C011D1">
        <w:rPr>
          <w:sz w:val="16"/>
        </w:rPr>
        <w:t>19</w:t>
      </w:r>
    </w:p>
    <w:p w14:paraId="70A06383" w14:textId="77777777" w:rsidR="00C011D1" w:rsidRPr="00C011D1" w:rsidRDefault="00C011D1" w:rsidP="00C011D1">
      <w:pPr>
        <w:rPr>
          <w:sz w:val="16"/>
        </w:rPr>
      </w:pPr>
      <w:r w:rsidRPr="00C011D1">
        <w:rPr>
          <w:sz w:val="16"/>
        </w:rPr>
        <w:t xml:space="preserve">A revolutionary health movement’s job is to put things like this one the table. Inherent to this is the fight to social space for living and play, meaningful social lives, the capacity to build families and circles, to be able to use our bodies each day and not merely for those who have time and money to afford it, and to develop our full mental and physical capacity to our own self-chosen ends without the exploitation of our bodies by workplaces, businesses, and governments. </w:t>
      </w:r>
      <w:r w:rsidRPr="00C011D1">
        <w:rPr>
          <w:rStyle w:val="Emphasis"/>
        </w:rPr>
        <w:t>We are living in a time of unparalleled opportunity for this movement</w:t>
      </w:r>
      <w:r w:rsidRPr="00C011D1">
        <w:rPr>
          <w:sz w:val="16"/>
        </w:rPr>
        <w:t xml:space="preserve">. </w:t>
      </w:r>
      <w:r w:rsidRPr="00C011D1">
        <w:rPr>
          <w:rStyle w:val="StyleUnderline"/>
        </w:rPr>
        <w:t>The challenge is to now find ways in our daily lives to bring together others into an organized force that can disrupt the grip the powerful hold over health, and coalesce into a movement for more fundamental change</w:t>
      </w:r>
      <w:r w:rsidRPr="00C011D1">
        <w:rPr>
          <w:sz w:val="16"/>
        </w:rPr>
        <w:t>.</w:t>
      </w:r>
    </w:p>
    <w:p w14:paraId="54169233" w14:textId="77777777" w:rsidR="00C011D1" w:rsidRPr="00C011D1" w:rsidRDefault="00C011D1" w:rsidP="00C011D1"/>
    <w:p w14:paraId="00F380E1" w14:textId="77777777" w:rsidR="00C011D1" w:rsidRPr="00C011D1" w:rsidRDefault="00C011D1" w:rsidP="00C011D1"/>
    <w:p w14:paraId="18A3DCC1" w14:textId="77777777" w:rsidR="00C011D1" w:rsidRPr="00C011D1" w:rsidRDefault="00C011D1" w:rsidP="00C011D1">
      <w:pPr>
        <w:pStyle w:val="Heading3"/>
      </w:pPr>
      <w:r w:rsidRPr="00C011D1">
        <w:t xml:space="preserve">Link – UBI </w:t>
      </w:r>
    </w:p>
    <w:p w14:paraId="6158A79D" w14:textId="77777777" w:rsidR="00C011D1" w:rsidRPr="00C011D1" w:rsidRDefault="00C011D1" w:rsidP="00C011D1">
      <w:pPr>
        <w:pStyle w:val="Heading4"/>
      </w:pPr>
      <w:r w:rsidRPr="00C011D1">
        <w:t>UBI is a palliative fix to the evils of capitalism</w:t>
      </w:r>
    </w:p>
    <w:p w14:paraId="21230CAA" w14:textId="77777777" w:rsidR="00C011D1" w:rsidRPr="00C011D1" w:rsidRDefault="00C011D1" w:rsidP="00C011D1">
      <w:pPr>
        <w:rPr>
          <w:rStyle w:val="Style13ptBold"/>
        </w:rPr>
      </w:pPr>
      <w:proofErr w:type="spellStart"/>
      <w:r w:rsidRPr="00C011D1">
        <w:rPr>
          <w:rStyle w:val="Style13ptBold"/>
        </w:rPr>
        <w:t>Mercatante</w:t>
      </w:r>
      <w:proofErr w:type="spellEnd"/>
      <w:r w:rsidRPr="00C011D1">
        <w:rPr>
          <w:rStyle w:val="Style13ptBold"/>
        </w:rPr>
        <w:t xml:space="preserve"> 18</w:t>
      </w:r>
      <w:r w:rsidRPr="00C011D1">
        <w:rPr>
          <w:rStyle w:val="Style13ptBold"/>
          <w:b w:val="0"/>
          <w:sz w:val="18"/>
          <w:szCs w:val="14"/>
        </w:rPr>
        <w:t xml:space="preserve"> [Esteban is an economist from Buenos Aires and a member of the PTS.; “Universal Basic Income: A Capitalist Fix to the Evils of Capitalism?”; Left Voice; August 7, 2018; </w:t>
      </w:r>
      <w:hyperlink r:id="rId8" w:history="1">
        <w:r w:rsidRPr="00C011D1">
          <w:rPr>
            <w:rStyle w:val="Style13ptBold"/>
            <w:b w:val="0"/>
            <w:sz w:val="18"/>
            <w:szCs w:val="14"/>
          </w:rPr>
          <w:t>https://www.leftvoice.org/universal-basic-income-a-capitalist-solution-to-the-evils-of-capitalism/]//eleanor</w:t>
        </w:r>
      </w:hyperlink>
    </w:p>
    <w:p w14:paraId="58A990A6" w14:textId="77777777" w:rsidR="00C011D1" w:rsidRPr="00C011D1" w:rsidRDefault="00C011D1" w:rsidP="00C011D1">
      <w:pPr>
        <w:rPr>
          <w:u w:val="single"/>
        </w:rPr>
      </w:pPr>
      <w:r w:rsidRPr="00C011D1">
        <w:rPr>
          <w:rStyle w:val="StyleUnderline"/>
        </w:rPr>
        <w:t>Universal basic income</w:t>
      </w:r>
      <w:r w:rsidRPr="00C011D1">
        <w:rPr>
          <w:sz w:val="12"/>
        </w:rPr>
        <w:t xml:space="preserve">, a guaranteed, no-strings-attached income for the entire population, </w:t>
      </w:r>
      <w:r w:rsidRPr="00C011D1">
        <w:rPr>
          <w:rStyle w:val="StyleUnderline"/>
        </w:rPr>
        <w:t>is presented as a progressive solution to the “end of work.” But those who promote a UBI</w:t>
      </w:r>
      <w:r w:rsidRPr="00C011D1">
        <w:rPr>
          <w:sz w:val="12"/>
        </w:rPr>
        <w:t xml:space="preserve"> are doing one of two things. They either </w:t>
      </w:r>
      <w:r w:rsidRPr="00C011D1">
        <w:rPr>
          <w:rStyle w:val="Emphasis"/>
        </w:rPr>
        <w:t>entertain illusions</w:t>
      </w:r>
      <w:r w:rsidRPr="00C011D1">
        <w:rPr>
          <w:sz w:val="12"/>
        </w:rPr>
        <w:t xml:space="preserve"> </w:t>
      </w:r>
      <w:r w:rsidRPr="00C011D1">
        <w:rPr>
          <w:rStyle w:val="StyleUnderline"/>
        </w:rPr>
        <w:t xml:space="preserve">in a </w:t>
      </w:r>
      <w:r w:rsidRPr="00C011D1">
        <w:rPr>
          <w:rStyle w:val="Emphasis"/>
        </w:rPr>
        <w:t>top-down palliative measure</w:t>
      </w:r>
      <w:r w:rsidRPr="00C011D1">
        <w:rPr>
          <w:rStyle w:val="StyleUnderline"/>
        </w:rPr>
        <w:t xml:space="preserve"> for the miseries of the capitalist system</w:t>
      </w:r>
      <w:r w:rsidRPr="00C011D1">
        <w:rPr>
          <w:sz w:val="12"/>
        </w:rPr>
        <w:t xml:space="preserve">, </w:t>
      </w:r>
      <w:r w:rsidRPr="00C011D1">
        <w:rPr>
          <w:rStyle w:val="StyleUnderline"/>
        </w:rPr>
        <w:t>or</w:t>
      </w:r>
      <w:r w:rsidRPr="00C011D1">
        <w:rPr>
          <w:sz w:val="12"/>
        </w:rPr>
        <w:t xml:space="preserve"> they are </w:t>
      </w:r>
      <w:r w:rsidRPr="00C011D1">
        <w:rPr>
          <w:rStyle w:val="StyleUnderline"/>
        </w:rPr>
        <w:t>searching for an impossible shortcut to the challenges of organizing the working class, the only social force that can overcome capitalism</w:t>
      </w:r>
      <w:r w:rsidRPr="00C011D1">
        <w:rPr>
          <w:sz w:val="12"/>
        </w:rPr>
        <w:t xml:space="preserve">. In either case, </w:t>
      </w:r>
      <w:r w:rsidRPr="00C011D1">
        <w:rPr>
          <w:rStyle w:val="StyleUnderline"/>
        </w:rPr>
        <w:t>they lack any sense of realism.</w:t>
      </w:r>
    </w:p>
    <w:p w14:paraId="7C1F27AA" w14:textId="77777777" w:rsidR="00C011D1" w:rsidRPr="00C011D1" w:rsidRDefault="00C011D1" w:rsidP="00C011D1">
      <w:pPr>
        <w:rPr>
          <w:sz w:val="12"/>
          <w:szCs w:val="12"/>
        </w:rPr>
      </w:pPr>
      <w:r w:rsidRPr="00C011D1">
        <w:rPr>
          <w:sz w:val="12"/>
          <w:szCs w:val="12"/>
        </w:rPr>
        <w:t>The “end of work” narrative</w:t>
      </w:r>
    </w:p>
    <w:p w14:paraId="52418C28" w14:textId="77777777" w:rsidR="00C011D1" w:rsidRPr="00C011D1" w:rsidRDefault="00C011D1" w:rsidP="00C011D1">
      <w:pPr>
        <w:rPr>
          <w:sz w:val="12"/>
          <w:szCs w:val="12"/>
        </w:rPr>
      </w:pPr>
      <w:r w:rsidRPr="00C011D1">
        <w:rPr>
          <w:sz w:val="12"/>
          <w:szCs w:val="12"/>
        </w:rPr>
        <w:t xml:space="preserve">A widely held belief suggests that most jobs today are threatened by the so-called “fourth industrial revolution” which promises to extend robotics throughout production. Unlike previous waves of innovation, according to this line of thought, the fourth revolution will result in fewer replacement jobs. Yet in reality the number of workers exploited by capital around the world has grown as never before. According to the International </w:t>
      </w:r>
      <w:proofErr w:type="spellStart"/>
      <w:r w:rsidRPr="00C011D1">
        <w:rPr>
          <w:sz w:val="12"/>
          <w:szCs w:val="12"/>
        </w:rPr>
        <w:t>Labour</w:t>
      </w:r>
      <w:proofErr w:type="spellEnd"/>
      <w:r w:rsidRPr="00C011D1">
        <w:rPr>
          <w:sz w:val="12"/>
          <w:szCs w:val="12"/>
        </w:rPr>
        <w:t xml:space="preserve"> Organization, over 3.2 billion individuals are employed today.</w:t>
      </w:r>
    </w:p>
    <w:p w14:paraId="37AACDD9" w14:textId="77777777" w:rsidR="00C011D1" w:rsidRPr="00C011D1" w:rsidRDefault="00C011D1" w:rsidP="00C011D1">
      <w:pPr>
        <w:rPr>
          <w:sz w:val="12"/>
        </w:rPr>
      </w:pPr>
      <w:r w:rsidRPr="00C011D1">
        <w:rPr>
          <w:rStyle w:val="StyleUnderline"/>
        </w:rPr>
        <w:t>While this supposed “end of work” has escaped serious analysis, the idea that a UBI could secure an income for those who can no longer expect to find gainful employment has become more popular</w:t>
      </w:r>
      <w:r w:rsidRPr="00C011D1">
        <w:rPr>
          <w:sz w:val="12"/>
        </w:rPr>
        <w:t>. It is not a new idea. But what gives it a new sense of urgency and more adherents is that, as Paul Mason suggests, it could solve the problem of “the disappearance of work itself.” 1</w:t>
      </w:r>
    </w:p>
    <w:p w14:paraId="2EA7C637" w14:textId="77777777" w:rsidR="00C011D1" w:rsidRPr="00C011D1" w:rsidRDefault="00C011D1" w:rsidP="00C011D1">
      <w:pPr>
        <w:rPr>
          <w:u w:val="single"/>
        </w:rPr>
      </w:pPr>
      <w:r w:rsidRPr="00C011D1">
        <w:rPr>
          <w:rStyle w:val="StyleUnderline"/>
        </w:rPr>
        <w:t xml:space="preserve">Talk of the “end of work” is permeated with a </w:t>
      </w:r>
      <w:r w:rsidRPr="00C011D1">
        <w:rPr>
          <w:rStyle w:val="Emphasis"/>
        </w:rPr>
        <w:t>fetishism of robotics</w:t>
      </w:r>
      <w:r w:rsidRPr="00C011D1">
        <w:rPr>
          <w:sz w:val="12"/>
        </w:rPr>
        <w:t xml:space="preserve">. </w:t>
      </w:r>
      <w:r w:rsidRPr="00C011D1">
        <w:rPr>
          <w:rStyle w:val="StyleUnderline"/>
        </w:rPr>
        <w:t xml:space="preserve">But in the conditions of the “secular </w:t>
      </w:r>
      <w:proofErr w:type="gramStart"/>
      <w:r w:rsidRPr="00C011D1">
        <w:rPr>
          <w:rStyle w:val="StyleUnderline"/>
        </w:rPr>
        <w:t>stagnation“ of</w:t>
      </w:r>
      <w:proofErr w:type="gramEnd"/>
      <w:r w:rsidRPr="00C011D1">
        <w:rPr>
          <w:rStyle w:val="StyleUnderline"/>
        </w:rPr>
        <w:t xml:space="preserve"> modern capitalism, the use of robotics does not produce sufficiently high rates of capital accumulation to present a real threat to most people’s jobs</w:t>
      </w:r>
      <w:r w:rsidRPr="00C011D1">
        <w:rPr>
          <w:sz w:val="12"/>
        </w:rPr>
        <w:t xml:space="preserve">. More generally, </w:t>
      </w:r>
      <w:r w:rsidRPr="00C011D1">
        <w:rPr>
          <w:rStyle w:val="StyleUnderline"/>
        </w:rPr>
        <w:t xml:space="preserve">the idea that capitalism can impose </w:t>
      </w:r>
      <w:r w:rsidRPr="00C011D1">
        <w:rPr>
          <w:rStyle w:val="Emphasis"/>
        </w:rPr>
        <w:t>generalized robotization</w:t>
      </w:r>
      <w:r w:rsidRPr="00C011D1">
        <w:rPr>
          <w:rStyle w:val="StyleUnderline"/>
        </w:rPr>
        <w:t xml:space="preserve"> </w:t>
      </w:r>
      <w:r w:rsidRPr="00C011D1">
        <w:rPr>
          <w:rStyle w:val="Emphasis"/>
        </w:rPr>
        <w:t>clashes</w:t>
      </w:r>
      <w:r w:rsidRPr="00C011D1">
        <w:rPr>
          <w:rStyle w:val="StyleUnderline"/>
        </w:rPr>
        <w:t xml:space="preserve"> with </w:t>
      </w:r>
      <w:r w:rsidRPr="00C011D1">
        <w:rPr>
          <w:rStyle w:val="Emphasis"/>
        </w:rPr>
        <w:t>capital’s need</w:t>
      </w:r>
      <w:r w:rsidRPr="00C011D1">
        <w:rPr>
          <w:rStyle w:val="StyleUnderline"/>
        </w:rPr>
        <w:t xml:space="preserve"> for </w:t>
      </w:r>
      <w:r w:rsidRPr="00C011D1">
        <w:rPr>
          <w:rStyle w:val="Emphasis"/>
        </w:rPr>
        <w:t>ever increasing exploitation</w:t>
      </w:r>
      <w:r w:rsidRPr="00C011D1">
        <w:rPr>
          <w:rStyle w:val="StyleUnderline"/>
        </w:rPr>
        <w:t xml:space="preserve"> of the </w:t>
      </w:r>
      <w:r w:rsidRPr="00C011D1">
        <w:rPr>
          <w:rStyle w:val="Emphasis"/>
        </w:rPr>
        <w:t>only source of its profits – labor power.</w:t>
      </w:r>
    </w:p>
    <w:p w14:paraId="756BF149" w14:textId="77777777" w:rsidR="00C011D1" w:rsidRPr="00C011D1" w:rsidRDefault="00C011D1" w:rsidP="00C011D1">
      <w:pPr>
        <w:rPr>
          <w:sz w:val="12"/>
        </w:rPr>
      </w:pPr>
      <w:r w:rsidRPr="00C011D1">
        <w:rPr>
          <w:rStyle w:val="StyleUnderline"/>
        </w:rPr>
        <w:t>Advocates of UBI also assume that growing job insecurity and precarity, faced by a large proportion of the world’s labor force, are irreversible.</w:t>
      </w:r>
      <w:r w:rsidRPr="00C011D1">
        <w:rPr>
          <w:sz w:val="12"/>
        </w:rPr>
        <w:t xml:space="preserve"> </w:t>
      </w:r>
      <w:r w:rsidRPr="00C011D1">
        <w:rPr>
          <w:rStyle w:val="StyleUnderline"/>
        </w:rPr>
        <w:t>It is true that accessing formal employment, participating in the social security system, and so on, are unattainable for a growing sector of the working class</w:t>
      </w:r>
      <w:r w:rsidRPr="00C011D1">
        <w:rPr>
          <w:sz w:val="12"/>
        </w:rPr>
        <w:t xml:space="preserve">. The ILO estimates that 42 per cent of workers suffer from “vulnerable employment”, including self-employment, temporary jobs etc., which has increased among young people and especially women. 2 People are working more and earning less than they did decades ago. The length of today’s workday is as long, or even longer, than it was 80 years ago, and in the United States, Germany and France it is being lengthened further. Contrary to what John Maynard Keynes imagined when he considered the economic possibilities of his grandchildren’s generation, we are not even a fraction closer to 15-hour workweek than we were in the 1930s – even though labor productivity has multiplied threefold. But as Leo Panitch points out 3, such </w:t>
      </w:r>
      <w:r w:rsidRPr="00C011D1">
        <w:rPr>
          <w:rStyle w:val="StyleUnderline"/>
        </w:rPr>
        <w:t>generalized job insecurity</w:t>
      </w:r>
      <w:r w:rsidRPr="00C011D1">
        <w:rPr>
          <w:sz w:val="12"/>
        </w:rPr>
        <w:t xml:space="preserve">, seen as inescapable by those who propose UBI, </w:t>
      </w:r>
      <w:r w:rsidRPr="00C011D1">
        <w:rPr>
          <w:rStyle w:val="StyleUnderline"/>
        </w:rPr>
        <w:t>has much more to do with capital’s advance against the historic gains of the working class than it does with supposedly irreversible changes in capitalism’s material processes</w:t>
      </w:r>
      <w:r w:rsidRPr="00C011D1">
        <w:rPr>
          <w:sz w:val="12"/>
        </w:rPr>
        <w:t>.</w:t>
      </w:r>
    </w:p>
    <w:p w14:paraId="49147E65" w14:textId="77777777" w:rsidR="00C011D1" w:rsidRPr="00C011D1" w:rsidRDefault="00C011D1" w:rsidP="00C011D1">
      <w:pPr>
        <w:rPr>
          <w:rStyle w:val="StyleUnderline"/>
          <w:b/>
          <w:iCs/>
          <w:bdr w:val="single" w:sz="8" w:space="0" w:color="auto"/>
        </w:rPr>
      </w:pPr>
      <w:r w:rsidRPr="00C011D1">
        <w:rPr>
          <w:sz w:val="12"/>
        </w:rPr>
        <w:t xml:space="preserve">Thirty years ago, the most left-wing proponents of UBI, Robert J. van der Veen and Philippe Van </w:t>
      </w:r>
      <w:proofErr w:type="spellStart"/>
      <w:r w:rsidRPr="00C011D1">
        <w:rPr>
          <w:sz w:val="12"/>
        </w:rPr>
        <w:t>Parijs</w:t>
      </w:r>
      <w:proofErr w:type="spellEnd"/>
      <w:r w:rsidRPr="00C011D1">
        <w:rPr>
          <w:sz w:val="12"/>
        </w:rPr>
        <w:t xml:space="preserve">, considered it “A Capitalist Road to Communism.” 4 But what these proponents see as </w:t>
      </w:r>
      <w:r w:rsidRPr="00C011D1">
        <w:rPr>
          <w:rStyle w:val="Emphasis"/>
        </w:rPr>
        <w:t>UBI’s</w:t>
      </w:r>
      <w:r w:rsidRPr="00C011D1">
        <w:rPr>
          <w:sz w:val="12"/>
        </w:rPr>
        <w:t xml:space="preserve"> “progressive” side is in fact its </w:t>
      </w:r>
      <w:r w:rsidRPr="00C011D1">
        <w:rPr>
          <w:rStyle w:val="Emphasis"/>
        </w:rPr>
        <w:t>fatal flaw</w:t>
      </w:r>
      <w:r w:rsidRPr="00C011D1">
        <w:rPr>
          <w:sz w:val="12"/>
        </w:rPr>
        <w:t xml:space="preserve">: </w:t>
      </w:r>
      <w:r w:rsidRPr="00C011D1">
        <w:rPr>
          <w:rStyle w:val="Emphasis"/>
        </w:rPr>
        <w:t>accepting the premise</w:t>
      </w:r>
      <w:r w:rsidRPr="00C011D1">
        <w:rPr>
          <w:rStyle w:val="StyleUnderline"/>
        </w:rPr>
        <w:t xml:space="preserve"> of </w:t>
      </w:r>
      <w:r w:rsidRPr="00C011D1">
        <w:rPr>
          <w:rStyle w:val="Emphasis"/>
        </w:rPr>
        <w:t>the “end of work”</w:t>
      </w:r>
      <w:r w:rsidRPr="00C011D1">
        <w:rPr>
          <w:rStyle w:val="StyleUnderline"/>
        </w:rPr>
        <w:t xml:space="preserve"> and </w:t>
      </w:r>
      <w:r w:rsidRPr="00C011D1">
        <w:rPr>
          <w:rStyle w:val="Emphasis"/>
        </w:rPr>
        <w:t>sidestepping this problem</w:t>
      </w:r>
      <w:r w:rsidRPr="00C011D1">
        <w:rPr>
          <w:rStyle w:val="StyleUnderline"/>
        </w:rPr>
        <w:t xml:space="preserve"> by </w:t>
      </w:r>
      <w:r w:rsidRPr="00C011D1">
        <w:rPr>
          <w:rStyle w:val="Emphasis"/>
        </w:rPr>
        <w:t>fighting not for socialism</w:t>
      </w:r>
      <w:r w:rsidRPr="00C011D1">
        <w:rPr>
          <w:rStyle w:val="StyleUnderline"/>
        </w:rPr>
        <w:t xml:space="preserve"> but </w:t>
      </w:r>
      <w:r w:rsidRPr="00C011D1">
        <w:rPr>
          <w:rStyle w:val="Emphasis"/>
        </w:rPr>
        <w:t>rather for a UBI</w:t>
      </w:r>
      <w:r w:rsidRPr="00C011D1">
        <w:rPr>
          <w:sz w:val="12"/>
        </w:rPr>
        <w:t xml:space="preserve">. </w:t>
      </w:r>
      <w:r w:rsidRPr="00C011D1">
        <w:rPr>
          <w:rStyle w:val="StyleUnderline"/>
        </w:rPr>
        <w:t xml:space="preserve">To accept this idea is to </w:t>
      </w:r>
      <w:r w:rsidRPr="00C011D1">
        <w:rPr>
          <w:rStyle w:val="Emphasis"/>
        </w:rPr>
        <w:t>accept that the working class</w:t>
      </w:r>
      <w:r w:rsidRPr="00C011D1">
        <w:rPr>
          <w:rStyle w:val="StyleUnderline"/>
        </w:rPr>
        <w:t xml:space="preserve"> has </w:t>
      </w:r>
      <w:r w:rsidRPr="00C011D1">
        <w:rPr>
          <w:rStyle w:val="Emphasis"/>
        </w:rPr>
        <w:t>already lost half the battle.</w:t>
      </w:r>
    </w:p>
    <w:p w14:paraId="3241D2B7" w14:textId="77777777" w:rsidR="00C011D1" w:rsidRPr="00C011D1" w:rsidRDefault="00C011D1" w:rsidP="00C011D1">
      <w:pPr>
        <w:rPr>
          <w:sz w:val="12"/>
          <w:szCs w:val="12"/>
        </w:rPr>
      </w:pPr>
      <w:r w:rsidRPr="00C011D1">
        <w:rPr>
          <w:sz w:val="12"/>
          <w:szCs w:val="12"/>
        </w:rPr>
        <w:t>Money for Nothing</w:t>
      </w:r>
    </w:p>
    <w:p w14:paraId="223D9125" w14:textId="77777777" w:rsidR="00C011D1" w:rsidRPr="00C011D1" w:rsidRDefault="00C011D1" w:rsidP="00C011D1">
      <w:pPr>
        <w:rPr>
          <w:sz w:val="12"/>
        </w:rPr>
      </w:pPr>
      <w:r w:rsidRPr="00C011D1">
        <w:rPr>
          <w:rStyle w:val="StyleUnderline"/>
        </w:rPr>
        <w:t>Money here and now, because there is no time to wait for great social transformations – that is the slogan of UBI proponents.</w:t>
      </w:r>
      <w:r w:rsidRPr="00C011D1">
        <w:rPr>
          <w:sz w:val="12"/>
        </w:rPr>
        <w:t xml:space="preserve"> They want to give every person a sufficient income to acquire the essentials, whether or not they have a job, whether or not they want to work, with no strings attached. Such a </w:t>
      </w:r>
      <w:r w:rsidRPr="00C011D1">
        <w:rPr>
          <w:rStyle w:val="StyleUnderline"/>
        </w:rPr>
        <w:t xml:space="preserve">decoupling of the income of citizens from the obligation to work seems to some to be the only viable alternative in a world where the system of production throws growing numbers of workers to the side of the road. </w:t>
      </w:r>
      <w:r w:rsidRPr="00C011D1">
        <w:rPr>
          <w:sz w:val="12"/>
        </w:rPr>
        <w:t>A basic level of economic and social rights would be universally guaranteed – without the need to expropriate the means of production or storm the Winter Palace. Since the capitalist state already outlays considerable sums, which in some cases are universal, such as the cash transfers offered to families with children by many states in Latin America, what major roadblocks could stand in the way of taking one more step, however great, down the same path?</w:t>
      </w:r>
    </w:p>
    <w:p w14:paraId="2EF60A0A" w14:textId="77777777" w:rsidR="00C011D1" w:rsidRPr="00C011D1" w:rsidRDefault="00C011D1" w:rsidP="00C011D1">
      <w:pPr>
        <w:rPr>
          <w:b/>
          <w:iCs/>
          <w:u w:val="single"/>
          <w:bdr w:val="single" w:sz="8" w:space="0" w:color="auto"/>
        </w:rPr>
      </w:pPr>
      <w:r w:rsidRPr="00C011D1">
        <w:rPr>
          <w:sz w:val="12"/>
        </w:rPr>
        <w:t xml:space="preserve">UBI proponents are certain that it is within reach, and this feeling is reinforced by the growing number of experiments by public agencies and NGOs to test the effects of implementing a basic income. This has occurred even though </w:t>
      </w:r>
      <w:r w:rsidRPr="00C011D1">
        <w:rPr>
          <w:rStyle w:val="StyleUnderline"/>
        </w:rPr>
        <w:t xml:space="preserve">there is a great abyss separating “progressive” proposals, meant to ensure a “dignified” income, and state practices that </w:t>
      </w:r>
      <w:r w:rsidRPr="00C011D1">
        <w:rPr>
          <w:rStyle w:val="Emphasis"/>
        </w:rPr>
        <w:t>aim only to manage poverty</w:t>
      </w:r>
      <w:r w:rsidRPr="00C011D1">
        <w:rPr>
          <w:rStyle w:val="StyleUnderline"/>
        </w:rPr>
        <w:t xml:space="preserve"> </w:t>
      </w:r>
      <w:r w:rsidRPr="00C011D1">
        <w:rPr>
          <w:rStyle w:val="Emphasis"/>
        </w:rPr>
        <w:t>without eliminating it.</w:t>
      </w:r>
    </w:p>
    <w:p w14:paraId="2FEBF40E" w14:textId="77777777" w:rsidR="00C011D1" w:rsidRPr="00C011D1" w:rsidRDefault="00C011D1" w:rsidP="00C011D1">
      <w:pPr>
        <w:rPr>
          <w:sz w:val="12"/>
          <w:szCs w:val="12"/>
        </w:rPr>
      </w:pPr>
      <w:r w:rsidRPr="00C011D1">
        <w:rPr>
          <w:sz w:val="12"/>
          <w:szCs w:val="12"/>
        </w:rPr>
        <w:t xml:space="preserve">It is no surprise, then, that </w:t>
      </w:r>
      <w:proofErr w:type="spellStart"/>
      <w:r w:rsidRPr="00C011D1">
        <w:rPr>
          <w:sz w:val="12"/>
          <w:szCs w:val="12"/>
        </w:rPr>
        <w:t>Rutger</w:t>
      </w:r>
      <w:proofErr w:type="spellEnd"/>
      <w:r w:rsidRPr="00C011D1">
        <w:rPr>
          <w:sz w:val="12"/>
          <w:szCs w:val="12"/>
        </w:rPr>
        <w:t xml:space="preserve"> Bregman gave his book about UBI the title Utopia for Realists. 5 This book summarizes the experiences from different times and places and also examines the arguments for and against UBI.</w:t>
      </w:r>
    </w:p>
    <w:p w14:paraId="09FE8F70" w14:textId="77777777" w:rsidR="00C011D1" w:rsidRPr="00C011D1" w:rsidRDefault="00C011D1" w:rsidP="00C011D1">
      <w:pPr>
        <w:rPr>
          <w:sz w:val="12"/>
          <w:szCs w:val="12"/>
        </w:rPr>
      </w:pPr>
      <w:r w:rsidRPr="00C011D1">
        <w:rPr>
          <w:sz w:val="12"/>
          <w:szCs w:val="12"/>
        </w:rPr>
        <w:t>One of the main objectives of Bregman’s book is to disprove the claim that handing out money for nothing leads to laziness. The author presents the conclusions of a pilot scheme implemented in 2009 in London by the Broadway Cares organization, which delivered 3,000 pounds to 13 homeless people. According to this study, in each case the aid “empowered” the beneficiaries. Utopia also presents the results of a study by the Massachusetts Institute of Technology on the performance of the NGO Give Directly, which collects money from donations and delivers it to beneficiaries in poor countries with no strings attached. This study shows a lasting increase in income (on average 38% higher than before the transfer) and an increase in assets and property, including homes (up 58%), as well as a 42% reduction in the number of days that children go hungry.</w:t>
      </w:r>
    </w:p>
    <w:p w14:paraId="05D160B5" w14:textId="77777777" w:rsidR="00C011D1" w:rsidRPr="00C011D1" w:rsidRDefault="00C011D1" w:rsidP="00C011D1">
      <w:pPr>
        <w:rPr>
          <w:sz w:val="12"/>
          <w:szCs w:val="12"/>
        </w:rPr>
      </w:pPr>
      <w:r w:rsidRPr="00C011D1">
        <w:rPr>
          <w:sz w:val="12"/>
          <w:szCs w:val="12"/>
        </w:rPr>
        <w:t>Other examples abound. According to Bregman, there are different programs based on cash transfers that reach 110 million families in 45 countries (“from Brazil to India, from Mexico to South Africa”), the overwhelming majority of which have been implemented in the last 20 years.</w:t>
      </w:r>
    </w:p>
    <w:p w14:paraId="4C77A8E4" w14:textId="77777777" w:rsidR="00C011D1" w:rsidRPr="00C011D1" w:rsidRDefault="00C011D1" w:rsidP="00C011D1">
      <w:pPr>
        <w:rPr>
          <w:sz w:val="12"/>
        </w:rPr>
      </w:pPr>
      <w:r w:rsidRPr="00C011D1">
        <w:rPr>
          <w:rStyle w:val="StyleUnderline"/>
        </w:rPr>
        <w:t xml:space="preserve">Focusing on the poorest sectors of society is of course not the same as implementing a UBI sufficient to lift everyone above the poverty line, regardless of their employment status, income and wealth. </w:t>
      </w:r>
      <w:r w:rsidRPr="00C011D1">
        <w:rPr>
          <w:sz w:val="12"/>
        </w:rPr>
        <w:t>Bregman does refer to one experiment that took place from 1974 to 1978 in the Canadian town of Dauphin with 13,000 inhabitants. This program secured a basic income for the entire population and ensured that no one fell below the poverty line. Thirty percent of the population (one family in four) received monthly payments that in today’s currency amounted to $19,000 a year. With the arrival of a fiscally zealous new government, the program was canceled without any investigation of the results. Thirty years later, a study analyzed the program’s impacts on health statistics compared with similar populations that did not receive this benefit, and it showed that it was a success.</w:t>
      </w:r>
    </w:p>
    <w:p w14:paraId="259701F4" w14:textId="77777777" w:rsidR="00C011D1" w:rsidRPr="00C011D1" w:rsidRDefault="00C011D1" w:rsidP="00C011D1">
      <w:pPr>
        <w:rPr>
          <w:sz w:val="12"/>
          <w:szCs w:val="12"/>
        </w:rPr>
      </w:pPr>
      <w:r w:rsidRPr="00C011D1">
        <w:rPr>
          <w:sz w:val="12"/>
          <w:szCs w:val="12"/>
        </w:rPr>
        <w:t xml:space="preserve">There are currently trials that have been advertised as first steps toward a UBI in Canada, Holland, Scotland, Kenya and India. A “citizen’s wage” is even included in the program of the government coalition formed by the Italian </w:t>
      </w:r>
      <w:proofErr w:type="spellStart"/>
      <w:r w:rsidRPr="00C011D1">
        <w:rPr>
          <w:sz w:val="12"/>
          <w:szCs w:val="12"/>
        </w:rPr>
        <w:t>Movimento</w:t>
      </w:r>
      <w:proofErr w:type="spellEnd"/>
      <w:r w:rsidRPr="00C011D1">
        <w:rPr>
          <w:sz w:val="12"/>
          <w:szCs w:val="12"/>
        </w:rPr>
        <w:t xml:space="preserve"> 5 Stelle (M5S – Five Star Movement) and the xenophobic Lega Nord (LN – Northern League), part of a program that also calls for large company tax reductions. In their current stage, these proposals focus on the poor and the unemployed, just like many of the experiments that Bregman refers to. They also continue to run into similar difficulties over time. Finland announced a few months ago that its two-year program, in which 2,000 unemployed people between 25 and 28 years old received 560 euros a month tax-free, was ending on December 31, 2018. This decision was motivated by fiscal austerity as a result of a slowing economic growth, and has nothing to do with the program’s results, which, according to its organizers, can be assessed only after six years. Still, the amount of money provided was less than half of the 1,200 euros needed to avoid poverty in Finland. This fact shows that the proposals discussed by different nation-states are a long way from the paradise of free time without poverty that some leftists like to imagine.</w:t>
      </w:r>
    </w:p>
    <w:p w14:paraId="2D32C04A" w14:textId="77777777" w:rsidR="00C011D1" w:rsidRPr="00C011D1" w:rsidRDefault="00C011D1" w:rsidP="00C011D1">
      <w:pPr>
        <w:rPr>
          <w:sz w:val="12"/>
        </w:rPr>
      </w:pPr>
      <w:r w:rsidRPr="00C011D1">
        <w:rPr>
          <w:sz w:val="12"/>
        </w:rPr>
        <w:t xml:space="preserve">This </w:t>
      </w:r>
      <w:r w:rsidRPr="00C011D1">
        <w:rPr>
          <w:rStyle w:val="StyleUnderline"/>
        </w:rPr>
        <w:t>basic income</w:t>
      </w:r>
      <w:r w:rsidRPr="00C011D1">
        <w:rPr>
          <w:sz w:val="12"/>
        </w:rPr>
        <w:t xml:space="preserve"> thus </w:t>
      </w:r>
      <w:r w:rsidRPr="00C011D1">
        <w:rPr>
          <w:rStyle w:val="StyleUnderline"/>
        </w:rPr>
        <w:t xml:space="preserve">aims to be nothing more than a </w:t>
      </w:r>
      <w:r w:rsidRPr="00C011D1">
        <w:rPr>
          <w:rStyle w:val="Emphasis"/>
        </w:rPr>
        <w:t>palliative measure</w:t>
      </w:r>
      <w:r w:rsidRPr="00C011D1">
        <w:rPr>
          <w:rStyle w:val="StyleUnderline"/>
        </w:rPr>
        <w:t>.</w:t>
      </w:r>
      <w:r w:rsidRPr="00C011D1">
        <w:rPr>
          <w:sz w:val="12"/>
        </w:rPr>
        <w:t xml:space="preserve"> In the United States, for example, there is the SNAP program (“food stamps”) to provide food to people who cannot afford it. </w:t>
      </w:r>
      <w:r w:rsidRPr="00C011D1">
        <w:rPr>
          <w:rStyle w:val="StyleUnderline"/>
        </w:rPr>
        <w:t xml:space="preserve">Payments such as this </w:t>
      </w:r>
      <w:r w:rsidRPr="00C011D1">
        <w:rPr>
          <w:rStyle w:val="Emphasis"/>
        </w:rPr>
        <w:t>ameliorate the situation of the poorest sectors,</w:t>
      </w:r>
      <w:r w:rsidRPr="00C011D1">
        <w:rPr>
          <w:rStyle w:val="StyleUnderline"/>
        </w:rPr>
        <w:t xml:space="preserve"> but they </w:t>
      </w:r>
      <w:r w:rsidRPr="00C011D1">
        <w:rPr>
          <w:rStyle w:val="Emphasis"/>
        </w:rPr>
        <w:t>do nothing to reduce income inequality</w:t>
      </w:r>
      <w:r w:rsidRPr="00C011D1">
        <w:rPr>
          <w:rStyle w:val="StyleUnderline"/>
        </w:rPr>
        <w:t xml:space="preserve"> between capitalists and workers, which has particularly exploded in the US</w:t>
      </w:r>
      <w:r w:rsidRPr="00C011D1">
        <w:rPr>
          <w:sz w:val="12"/>
        </w:rPr>
        <w:t xml:space="preserve"> since the 1980s. This type of program just allows this unequal income distribution to continue but with a bit less tension. </w:t>
      </w:r>
      <w:r w:rsidRPr="00C011D1">
        <w:rPr>
          <w:rStyle w:val="StyleUnderline"/>
        </w:rPr>
        <w:t>Such a basic income that comes “from above” as a public social security policy will hardly be universal. Capitalist production is dependent on not only an active labor force, but also a pool of unemployed and underemployed that are ready to take up any vacancy</w:t>
      </w:r>
      <w:r w:rsidRPr="00C011D1">
        <w:rPr>
          <w:sz w:val="12"/>
        </w:rPr>
        <w:t xml:space="preserve">. </w:t>
      </w:r>
      <w:r w:rsidRPr="00C011D1">
        <w:rPr>
          <w:rStyle w:val="StyleUnderline"/>
        </w:rPr>
        <w:t>This “</w:t>
      </w:r>
      <w:r w:rsidRPr="00C011D1">
        <w:rPr>
          <w:rStyle w:val="Emphasis"/>
        </w:rPr>
        <w:t>reserve army of labor</w:t>
      </w:r>
      <w:r w:rsidRPr="00C011D1">
        <w:rPr>
          <w:rStyle w:val="StyleUnderline"/>
        </w:rPr>
        <w:t xml:space="preserve">” </w:t>
      </w:r>
      <w:r w:rsidRPr="00C011D1">
        <w:rPr>
          <w:rStyle w:val="Emphasis"/>
        </w:rPr>
        <w:t>exerts a constant downward pressure on wages a</w:t>
      </w:r>
      <w:r w:rsidRPr="00C011D1">
        <w:rPr>
          <w:rStyle w:val="StyleUnderline"/>
        </w:rPr>
        <w:t xml:space="preserve">nd has a </w:t>
      </w:r>
      <w:r w:rsidRPr="00C011D1">
        <w:rPr>
          <w:rStyle w:val="Emphasis"/>
        </w:rPr>
        <w:t>disciplining effect</w:t>
      </w:r>
      <w:r w:rsidRPr="00C011D1">
        <w:rPr>
          <w:rStyle w:val="StyleUnderline"/>
        </w:rPr>
        <w:t xml:space="preserve"> on the employed sector of the working class</w:t>
      </w:r>
      <w:r w:rsidRPr="00C011D1">
        <w:rPr>
          <w:sz w:val="12"/>
        </w:rPr>
        <w:t xml:space="preserve">. A government-provided allowance that enables workers to fully withdraw themselves from the labor market would dismantle this key mechanism of any capitalist system. For this reason, </w:t>
      </w:r>
      <w:r w:rsidRPr="00C011D1">
        <w:rPr>
          <w:rStyle w:val="StyleUnderline"/>
        </w:rPr>
        <w:t>it will be focused only on very low-income sectors and will not even amount to a basic income, but be set at levels below the poverty line</w:t>
      </w:r>
      <w:r w:rsidRPr="00C011D1">
        <w:rPr>
          <w:sz w:val="12"/>
        </w:rPr>
        <w:t xml:space="preserve">. </w:t>
      </w:r>
      <w:r w:rsidRPr="00C011D1">
        <w:rPr>
          <w:rStyle w:val="StyleUnderline"/>
        </w:rPr>
        <w:t>This is the only way that a basic income can be compatible with the continued exploitation of labor in the conditions that modern capitalism in decline requires</w:t>
      </w:r>
      <w:r w:rsidRPr="00C011D1">
        <w:rPr>
          <w:sz w:val="12"/>
        </w:rPr>
        <w:t>, especially in backward and dependent countries, but also in the richest imperialist economies.</w:t>
      </w:r>
    </w:p>
    <w:p w14:paraId="0F0797C6" w14:textId="77777777" w:rsidR="00C011D1" w:rsidRPr="00C011D1" w:rsidRDefault="00C011D1" w:rsidP="00C011D1">
      <w:pPr>
        <w:rPr>
          <w:u w:val="single"/>
        </w:rPr>
      </w:pPr>
      <w:r w:rsidRPr="00C011D1">
        <w:rPr>
          <w:sz w:val="12"/>
        </w:rPr>
        <w:t xml:space="preserve">Basic income is a long way from being a progressive reform that ensures a decent income for all citizens. </w:t>
      </w:r>
      <w:r w:rsidRPr="00C011D1">
        <w:rPr>
          <w:rStyle w:val="StyleUnderline"/>
        </w:rPr>
        <w:t xml:space="preserve">Public policies are </w:t>
      </w:r>
      <w:r w:rsidRPr="00C011D1">
        <w:rPr>
          <w:rStyle w:val="Emphasis"/>
        </w:rPr>
        <w:t>caught between</w:t>
      </w:r>
      <w:r w:rsidRPr="00C011D1">
        <w:rPr>
          <w:rStyle w:val="StyleUnderline"/>
        </w:rPr>
        <w:t xml:space="preserve"> the </w:t>
      </w:r>
      <w:r w:rsidRPr="00C011D1">
        <w:rPr>
          <w:rStyle w:val="Emphasis"/>
        </w:rPr>
        <w:t>demand for fiscal austerity</w:t>
      </w:r>
      <w:r w:rsidRPr="00C011D1">
        <w:rPr>
          <w:rStyle w:val="StyleUnderline"/>
        </w:rPr>
        <w:t xml:space="preserve"> and the </w:t>
      </w:r>
      <w:r w:rsidRPr="00C011D1">
        <w:rPr>
          <w:rStyle w:val="Emphasis"/>
        </w:rPr>
        <w:t>need to contain discontent</w:t>
      </w:r>
      <w:r w:rsidRPr="00C011D1">
        <w:rPr>
          <w:rStyle w:val="StyleUnderline"/>
        </w:rPr>
        <w:t xml:space="preserve"> and make capitalism’s continued social degradation somehow bearable.</w:t>
      </w:r>
    </w:p>
    <w:p w14:paraId="315645F2" w14:textId="77777777" w:rsidR="00C011D1" w:rsidRPr="00C011D1" w:rsidRDefault="00C011D1" w:rsidP="00C011D1">
      <w:pPr>
        <w:rPr>
          <w:sz w:val="12"/>
        </w:rPr>
      </w:pPr>
      <w:r w:rsidRPr="00C011D1">
        <w:rPr>
          <w:sz w:val="12"/>
        </w:rPr>
        <w:t xml:space="preserve">As Michel </w:t>
      </w:r>
      <w:proofErr w:type="spellStart"/>
      <w:r w:rsidRPr="00C011D1">
        <w:rPr>
          <w:sz w:val="12"/>
        </w:rPr>
        <w:t>Husson</w:t>
      </w:r>
      <w:proofErr w:type="spellEnd"/>
      <w:r w:rsidRPr="00C011D1">
        <w:rPr>
          <w:sz w:val="12"/>
        </w:rPr>
        <w:t xml:space="preserve"> states, “</w:t>
      </w:r>
      <w:r w:rsidRPr="00C011D1">
        <w:rPr>
          <w:rStyle w:val="StyleUnderline"/>
        </w:rPr>
        <w:t xml:space="preserve">Progressive partisans of an income of 1,000 euros per month may well serve as ‘useful idiots’ for the establishment of a universal income of 400 euros, for a final settlement that also advantageously </w:t>
      </w:r>
      <w:r w:rsidRPr="00C011D1">
        <w:rPr>
          <w:rStyle w:val="Emphasis"/>
        </w:rPr>
        <w:t>reduces the operating costs of the welfare state</w:t>
      </w:r>
      <w:r w:rsidRPr="00C011D1">
        <w:rPr>
          <w:sz w:val="12"/>
        </w:rPr>
        <w:t>.” 6</w:t>
      </w:r>
    </w:p>
    <w:p w14:paraId="55C62589" w14:textId="77777777" w:rsidR="00C011D1" w:rsidRPr="00C011D1" w:rsidRDefault="00C011D1" w:rsidP="00C011D1">
      <w:pPr>
        <w:rPr>
          <w:sz w:val="12"/>
          <w:szCs w:val="12"/>
        </w:rPr>
      </w:pPr>
      <w:r w:rsidRPr="00C011D1">
        <w:rPr>
          <w:sz w:val="12"/>
          <w:szCs w:val="12"/>
        </w:rPr>
        <w:t>UBI or the Redistribution of Working Hours?</w:t>
      </w:r>
    </w:p>
    <w:p w14:paraId="2D9AE3B2" w14:textId="77777777" w:rsidR="00C011D1" w:rsidRPr="00C011D1" w:rsidRDefault="00C011D1" w:rsidP="00C011D1">
      <w:pPr>
        <w:rPr>
          <w:rStyle w:val="StyleUnderline"/>
          <w:sz w:val="12"/>
        </w:rPr>
      </w:pPr>
      <w:proofErr w:type="spellStart"/>
      <w:proofErr w:type="gramStart"/>
      <w:r w:rsidRPr="00C011D1">
        <w:rPr>
          <w:sz w:val="12"/>
        </w:rPr>
        <w:t>Tens</w:t>
      </w:r>
      <w:proofErr w:type="spellEnd"/>
      <w:proofErr w:type="gramEnd"/>
      <w:r w:rsidRPr="00C011D1">
        <w:rPr>
          <w:sz w:val="12"/>
        </w:rPr>
        <w:t xml:space="preserve"> years after the Great Recession, some have proclaimed that the world has turned a corner, even if the turbulence of more the last couple years discredits such claims. </w:t>
      </w:r>
      <w:r w:rsidRPr="00C011D1">
        <w:rPr>
          <w:rStyle w:val="StyleUnderline"/>
        </w:rPr>
        <w:t>The capitalist class is preparing new attacks on the living standards of the working class</w:t>
      </w:r>
      <w:r w:rsidRPr="00C011D1">
        <w:rPr>
          <w:sz w:val="12"/>
        </w:rPr>
        <w:t xml:space="preserve">, which it must do in order </w:t>
      </w:r>
      <w:r w:rsidRPr="00C011D1">
        <w:rPr>
          <w:rStyle w:val="StyleUnderline"/>
        </w:rPr>
        <w:t>to increase accumulation</w:t>
      </w:r>
      <w:r w:rsidRPr="00C011D1">
        <w:rPr>
          <w:sz w:val="12"/>
        </w:rPr>
        <w:t>. A key part of this are the labor and pension (counter)-reforms being imposed around the world (from France to Brazil and Argentina). But UBI also has its part to play.</w:t>
      </w:r>
    </w:p>
    <w:p w14:paraId="2A1DDEDC" w14:textId="77777777" w:rsidR="00C011D1" w:rsidRPr="00C011D1" w:rsidRDefault="00C011D1" w:rsidP="00C011D1">
      <w:pPr>
        <w:rPr>
          <w:b/>
          <w:iCs/>
          <w:u w:val="single"/>
          <w:bdr w:val="single" w:sz="8" w:space="0" w:color="auto"/>
        </w:rPr>
      </w:pPr>
      <w:r w:rsidRPr="00C011D1">
        <w:rPr>
          <w:rStyle w:val="StyleUnderline"/>
        </w:rPr>
        <w:t xml:space="preserve">The </w:t>
      </w:r>
      <w:r w:rsidRPr="00C011D1">
        <w:rPr>
          <w:rStyle w:val="Emphasis"/>
        </w:rPr>
        <w:t>proposal for a UBI shifts debate</w:t>
      </w:r>
      <w:r w:rsidRPr="00C011D1">
        <w:rPr>
          <w:rStyle w:val="StyleUnderline"/>
        </w:rPr>
        <w:t xml:space="preserve"> from the </w:t>
      </w:r>
      <w:r w:rsidRPr="00C011D1">
        <w:rPr>
          <w:rStyle w:val="Emphasis"/>
        </w:rPr>
        <w:t>terrain of class conflict</w:t>
      </w:r>
      <w:r w:rsidRPr="00C011D1">
        <w:rPr>
          <w:rStyle w:val="StyleUnderline"/>
        </w:rPr>
        <w:t xml:space="preserve"> to that of </w:t>
      </w:r>
      <w:r w:rsidRPr="00C011D1">
        <w:rPr>
          <w:rStyle w:val="Emphasis"/>
        </w:rPr>
        <w:t>public policy and citizenry</w:t>
      </w:r>
      <w:r w:rsidRPr="00C011D1">
        <w:rPr>
          <w:sz w:val="12"/>
        </w:rPr>
        <w:t xml:space="preserve">. </w:t>
      </w:r>
      <w:r w:rsidRPr="00C011D1">
        <w:rPr>
          <w:rStyle w:val="StyleUnderline"/>
        </w:rPr>
        <w:t>This could be of great service to the capitalist class as it continues its attacks on the working class</w:t>
      </w:r>
      <w:r w:rsidRPr="00C011D1">
        <w:rPr>
          <w:sz w:val="12"/>
        </w:rPr>
        <w:t xml:space="preserve">. After all, </w:t>
      </w:r>
      <w:r w:rsidRPr="00C011D1">
        <w:rPr>
          <w:rStyle w:val="StyleUnderline"/>
        </w:rPr>
        <w:t>a dispute about the primary distribution of income always entails the danger that the exploited will question who controls social production and begin to organize.</w:t>
      </w:r>
      <w:r w:rsidRPr="00C011D1">
        <w:rPr>
          <w:sz w:val="12"/>
        </w:rPr>
        <w:t xml:space="preserve"> But </w:t>
      </w:r>
      <w:r w:rsidRPr="00C011D1">
        <w:rPr>
          <w:rStyle w:val="StyleUnderline"/>
        </w:rPr>
        <w:t xml:space="preserve">if the </w:t>
      </w:r>
      <w:r w:rsidRPr="00C011D1">
        <w:rPr>
          <w:rStyle w:val="Emphasis"/>
        </w:rPr>
        <w:t>debate is shifted to UBI</w:t>
      </w:r>
      <w:r w:rsidRPr="00C011D1">
        <w:rPr>
          <w:rStyle w:val="StyleUnderline"/>
        </w:rPr>
        <w:t xml:space="preserve">, it becomes a question of </w:t>
      </w:r>
      <w:r w:rsidRPr="00C011D1">
        <w:rPr>
          <w:rStyle w:val="Emphasis"/>
        </w:rPr>
        <w:t>secondary distribution</w:t>
      </w:r>
      <w:r w:rsidRPr="00C011D1">
        <w:rPr>
          <w:rStyle w:val="StyleUnderline"/>
        </w:rPr>
        <w:t xml:space="preserve">, of </w:t>
      </w:r>
      <w:r w:rsidRPr="00C011D1">
        <w:rPr>
          <w:rStyle w:val="Emphasis"/>
        </w:rPr>
        <w:t>income management</w:t>
      </w:r>
      <w:r w:rsidRPr="00C011D1">
        <w:rPr>
          <w:rStyle w:val="StyleUnderline"/>
        </w:rPr>
        <w:t xml:space="preserve"> and </w:t>
      </w:r>
      <w:r w:rsidRPr="00C011D1">
        <w:rPr>
          <w:rStyle w:val="Emphasis"/>
        </w:rPr>
        <w:t>social security expenses.</w:t>
      </w:r>
    </w:p>
    <w:p w14:paraId="56FB646E" w14:textId="77777777" w:rsidR="00C011D1" w:rsidRPr="00C011D1" w:rsidRDefault="00C011D1" w:rsidP="00C011D1">
      <w:pPr>
        <w:rPr>
          <w:sz w:val="12"/>
        </w:rPr>
      </w:pPr>
      <w:r w:rsidRPr="00C011D1">
        <w:rPr>
          <w:rStyle w:val="StyleUnderline"/>
        </w:rPr>
        <w:t>Some on the left defend UBI because it will supposedly “empower” the working cla</w:t>
      </w:r>
      <w:r w:rsidRPr="00C011D1">
        <w:rPr>
          <w:sz w:val="12"/>
        </w:rPr>
        <w:t xml:space="preserve">ss in its confrontation with capital. The logic is that an income that can cover the basic cost of living would give the working class greater bargaining power, since all workers would have a credible “exit” strategy. This position is defended by, for example, David </w:t>
      </w:r>
      <w:proofErr w:type="spellStart"/>
      <w:r w:rsidRPr="00C011D1">
        <w:rPr>
          <w:sz w:val="12"/>
        </w:rPr>
        <w:t>Calnitsky</w:t>
      </w:r>
      <w:proofErr w:type="spellEnd"/>
      <w:r w:rsidRPr="00C011D1">
        <w:rPr>
          <w:sz w:val="12"/>
        </w:rPr>
        <w:t xml:space="preserve"> in Catalyst. 7</w:t>
      </w:r>
    </w:p>
    <w:p w14:paraId="0548A6E2" w14:textId="77777777" w:rsidR="00C011D1" w:rsidRPr="00C011D1" w:rsidRDefault="00C011D1" w:rsidP="00C011D1">
      <w:pPr>
        <w:rPr>
          <w:sz w:val="12"/>
        </w:rPr>
      </w:pPr>
      <w:r w:rsidRPr="00C011D1">
        <w:rPr>
          <w:sz w:val="12"/>
        </w:rPr>
        <w:t xml:space="preserve">However, </w:t>
      </w:r>
      <w:r w:rsidRPr="00C011D1">
        <w:rPr>
          <w:rStyle w:val="StyleUnderline"/>
        </w:rPr>
        <w:t>this argument has some major weaknesses.</w:t>
      </w:r>
      <w:r w:rsidRPr="00C011D1">
        <w:rPr>
          <w:sz w:val="12"/>
        </w:rPr>
        <w:t xml:space="preserve"> </w:t>
      </w:r>
      <w:r w:rsidRPr="00C011D1">
        <w:rPr>
          <w:rStyle w:val="StyleUnderline"/>
        </w:rPr>
        <w:t xml:space="preserve">All efforts by capital in recent decades have </w:t>
      </w:r>
      <w:r w:rsidRPr="00C011D1">
        <w:rPr>
          <w:rStyle w:val="Emphasis"/>
        </w:rPr>
        <w:t>aimed at creating job insecurity</w:t>
      </w:r>
      <w:r w:rsidRPr="00C011D1">
        <w:rPr>
          <w:rStyle w:val="StyleUnderline"/>
        </w:rPr>
        <w:t xml:space="preserve">, </w:t>
      </w:r>
      <w:r w:rsidRPr="00C011D1">
        <w:rPr>
          <w:rStyle w:val="Emphasis"/>
        </w:rPr>
        <w:t>flexibility</w:t>
      </w:r>
      <w:r w:rsidRPr="00C011D1">
        <w:rPr>
          <w:rStyle w:val="StyleUnderline"/>
        </w:rPr>
        <w:t xml:space="preserve"> and </w:t>
      </w:r>
      <w:r w:rsidRPr="00C011D1">
        <w:rPr>
          <w:rStyle w:val="Emphasis"/>
        </w:rPr>
        <w:t>fragmentation of the workforce</w:t>
      </w:r>
      <w:r w:rsidRPr="00C011D1">
        <w:rPr>
          <w:sz w:val="12"/>
        </w:rPr>
        <w:t xml:space="preserve">. </w:t>
      </w:r>
      <w:proofErr w:type="spellStart"/>
      <w:r w:rsidRPr="00C011D1">
        <w:rPr>
          <w:sz w:val="12"/>
        </w:rPr>
        <w:t>Calnitsky</w:t>
      </w:r>
      <w:proofErr w:type="spellEnd"/>
      <w:r w:rsidRPr="00C011D1">
        <w:rPr>
          <w:sz w:val="12"/>
        </w:rPr>
        <w:t xml:space="preserve"> is right that working class power is today at a historic low. So, </w:t>
      </w:r>
      <w:r w:rsidRPr="00C011D1">
        <w:rPr>
          <w:rStyle w:val="StyleUnderline"/>
        </w:rPr>
        <w:t>can we really expect the government to come up with a proposal for UBI that gets any closer to a livable income</w:t>
      </w:r>
      <w:r w:rsidRPr="00C011D1">
        <w:rPr>
          <w:sz w:val="12"/>
        </w:rPr>
        <w:t xml:space="preserve">? </w:t>
      </w:r>
      <w:r w:rsidRPr="00C011D1">
        <w:rPr>
          <w:rStyle w:val="StyleUnderline"/>
        </w:rPr>
        <w:t>Doing so would be naïve</w:t>
      </w:r>
      <w:r w:rsidRPr="00C011D1">
        <w:rPr>
          <w:sz w:val="12"/>
        </w:rPr>
        <w:t xml:space="preserve">. Then, </w:t>
      </w:r>
      <w:r w:rsidRPr="00C011D1">
        <w:rPr>
          <w:rStyle w:val="StyleUnderline"/>
        </w:rPr>
        <w:t>what we need to focus on is not a policy proposal that shifts the attention away from class struggle, but the task of organizing at workplaces, in the unions, for the working class to become again a force that needs to be reckoned with.</w:t>
      </w:r>
    </w:p>
    <w:p w14:paraId="4F36D430" w14:textId="77777777" w:rsidR="00C011D1" w:rsidRPr="00C011D1" w:rsidRDefault="00C011D1" w:rsidP="00C011D1">
      <w:pPr>
        <w:rPr>
          <w:sz w:val="12"/>
          <w:szCs w:val="12"/>
        </w:rPr>
      </w:pPr>
      <w:r w:rsidRPr="00C011D1">
        <w:rPr>
          <w:sz w:val="12"/>
          <w:szCs w:val="12"/>
        </w:rPr>
        <w:t xml:space="preserve">Of course, the argument of those who propose a “dignified” basic income is not that it will come from state generosity, but that it must be achieved through struggle. However, as Alex </w:t>
      </w:r>
      <w:proofErr w:type="spellStart"/>
      <w:r w:rsidRPr="00C011D1">
        <w:rPr>
          <w:sz w:val="12"/>
          <w:szCs w:val="12"/>
        </w:rPr>
        <w:t>Gourevitch</w:t>
      </w:r>
      <w:proofErr w:type="spellEnd"/>
      <w:r w:rsidRPr="00C011D1">
        <w:rPr>
          <w:sz w:val="12"/>
          <w:szCs w:val="12"/>
        </w:rPr>
        <w:t xml:space="preserve"> and Lucas Stanczyk argue in Catalyst,</w:t>
      </w:r>
    </w:p>
    <w:p w14:paraId="05771619" w14:textId="77777777" w:rsidR="00C011D1" w:rsidRPr="00C011D1" w:rsidRDefault="00C011D1" w:rsidP="00C011D1">
      <w:pPr>
        <w:rPr>
          <w:sz w:val="12"/>
        </w:rPr>
      </w:pPr>
      <w:r w:rsidRPr="00C011D1">
        <w:rPr>
          <w:rStyle w:val="StyleUnderline"/>
        </w:rPr>
        <w:t>There is consequently no prospect of the hoped for policy coming to pass until there is a working-class constituency that is organized and powerful enough to be able to extract it, in spite of the predictable resistance of superbly organized capital</w:t>
      </w:r>
      <w:r w:rsidRPr="00C011D1">
        <w:rPr>
          <w:sz w:val="12"/>
        </w:rPr>
        <w:t>.8</w:t>
      </w:r>
    </w:p>
    <w:p w14:paraId="44977CB2" w14:textId="77777777" w:rsidR="00C011D1" w:rsidRPr="00C011D1" w:rsidRDefault="00C011D1" w:rsidP="00C011D1">
      <w:pPr>
        <w:rPr>
          <w:u w:val="single"/>
        </w:rPr>
      </w:pPr>
      <w:r w:rsidRPr="00C011D1">
        <w:rPr>
          <w:rStyle w:val="Emphasis"/>
        </w:rPr>
        <w:t>Accepting the “end of work</w:t>
      </w:r>
      <w:r w:rsidRPr="00C011D1">
        <w:rPr>
          <w:rStyle w:val="StyleUnderline"/>
        </w:rPr>
        <w:t xml:space="preserve">” and </w:t>
      </w:r>
      <w:r w:rsidRPr="00C011D1">
        <w:rPr>
          <w:rStyle w:val="Emphasis"/>
        </w:rPr>
        <w:t>fighting for remuneration</w:t>
      </w:r>
      <w:r w:rsidRPr="00C011D1">
        <w:rPr>
          <w:rStyle w:val="StyleUnderline"/>
        </w:rPr>
        <w:t xml:space="preserve"> </w:t>
      </w:r>
      <w:r w:rsidRPr="00C011D1">
        <w:rPr>
          <w:rStyle w:val="Emphasis"/>
        </w:rPr>
        <w:t>outside of employment</w:t>
      </w:r>
      <w:r w:rsidRPr="00C011D1">
        <w:rPr>
          <w:rStyle w:val="StyleUnderline"/>
        </w:rPr>
        <w:t xml:space="preserve"> does </w:t>
      </w:r>
      <w:r w:rsidRPr="00C011D1">
        <w:rPr>
          <w:rStyle w:val="Emphasis"/>
        </w:rPr>
        <w:t>not bode well</w:t>
      </w:r>
      <w:r w:rsidRPr="00C011D1">
        <w:rPr>
          <w:rStyle w:val="StyleUnderline"/>
        </w:rPr>
        <w:t xml:space="preserve"> for a </w:t>
      </w:r>
      <w:r w:rsidRPr="00C011D1">
        <w:rPr>
          <w:rStyle w:val="Emphasis"/>
        </w:rPr>
        <w:t>working class that aspires</w:t>
      </w:r>
      <w:r w:rsidRPr="00C011D1">
        <w:rPr>
          <w:rStyle w:val="StyleUnderline"/>
        </w:rPr>
        <w:t xml:space="preserve"> to become such a </w:t>
      </w:r>
      <w:r w:rsidRPr="00C011D1">
        <w:rPr>
          <w:rStyle w:val="Emphasis"/>
        </w:rPr>
        <w:t>powerful social force</w:t>
      </w:r>
      <w:r w:rsidRPr="00C011D1">
        <w:rPr>
          <w:sz w:val="12"/>
        </w:rPr>
        <w:t xml:space="preserve">. If anything, </w:t>
      </w:r>
      <w:r w:rsidRPr="00C011D1">
        <w:rPr>
          <w:rStyle w:val="Emphasis"/>
        </w:rPr>
        <w:t xml:space="preserve">it can facilitate the new attacks of the ruling class. </w:t>
      </w:r>
      <w:r w:rsidRPr="00C011D1">
        <w:rPr>
          <w:sz w:val="12"/>
        </w:rPr>
        <w:t xml:space="preserve">The “progressive” </w:t>
      </w:r>
      <w:r w:rsidRPr="00C011D1">
        <w:rPr>
          <w:rStyle w:val="StyleUnderline"/>
        </w:rPr>
        <w:t>proponents of UBI are thus caught in a vicious circle.</w:t>
      </w:r>
    </w:p>
    <w:p w14:paraId="02979AAD" w14:textId="77777777" w:rsidR="00C011D1" w:rsidRPr="00C011D1" w:rsidRDefault="00C011D1" w:rsidP="00C011D1">
      <w:pPr>
        <w:rPr>
          <w:u w:val="single"/>
        </w:rPr>
      </w:pPr>
      <w:r w:rsidRPr="00C011D1">
        <w:rPr>
          <w:rStyle w:val="StyleUnderline"/>
        </w:rPr>
        <w:t>UBI is not a shortcut to the independent organization of the working class that its progressive proponents imagine</w:t>
      </w:r>
      <w:r w:rsidRPr="00C011D1">
        <w:rPr>
          <w:sz w:val="12"/>
        </w:rPr>
        <w:t xml:space="preserve">. In contrast to these illusions, </w:t>
      </w:r>
      <w:r w:rsidRPr="00C011D1">
        <w:rPr>
          <w:rStyle w:val="StyleUnderline"/>
        </w:rPr>
        <w:t>there is only one response to either neoliberal austerity or miserable handouts: the struggle to reduce the workweek to six hours a day, five days a week, and the redistribution of working hours among all those available to work.</w:t>
      </w:r>
    </w:p>
    <w:p w14:paraId="0D158271" w14:textId="77777777" w:rsidR="00C011D1" w:rsidRPr="00C011D1" w:rsidRDefault="00C011D1" w:rsidP="00C011D1">
      <w:pPr>
        <w:rPr>
          <w:b/>
          <w:iCs/>
          <w:u w:val="single"/>
          <w:bdr w:val="single" w:sz="8" w:space="0" w:color="auto"/>
        </w:rPr>
      </w:pPr>
      <w:r w:rsidRPr="00C011D1">
        <w:rPr>
          <w:sz w:val="12"/>
        </w:rPr>
        <w:t xml:space="preserve">Around the world, the workload for those who have a job is increasing, while unemployment and underemployment grow alongside it. Data from the US show that, even though labor productivity has tripled from 1957 to today, the eight-hour day remains unchanged and businesses have found multiple ways to impose even longer hours. In the last decades, the time dedicated to work has increased. The same goes for Europe, and even more so for many dependent countries that have joined the networks of transnational production. Far from being “natural,” this is determined by capital’s need to increase its appropriation of surplus value at the expense of labor. </w:t>
      </w:r>
      <w:proofErr w:type="gramStart"/>
      <w:r w:rsidRPr="00C011D1">
        <w:rPr>
          <w:sz w:val="12"/>
        </w:rPr>
        <w:t>Therefore</w:t>
      </w:r>
      <w:proofErr w:type="gramEnd"/>
      <w:r w:rsidRPr="00C011D1">
        <w:rPr>
          <w:sz w:val="12"/>
        </w:rPr>
        <w:t xml:space="preserve"> </w:t>
      </w:r>
      <w:r w:rsidRPr="00C011D1">
        <w:rPr>
          <w:rStyle w:val="StyleUnderline"/>
        </w:rPr>
        <w:t>we must raise the demand for the reduction of the working day by distributing the available work among all those who can work, without any loss in salary, thus guaranteeing all employed people an income based on the cost of living.</w:t>
      </w:r>
      <w:r w:rsidRPr="00C011D1">
        <w:rPr>
          <w:sz w:val="12"/>
        </w:rPr>
        <w:t xml:space="preserve"> </w:t>
      </w:r>
      <w:r w:rsidRPr="00C011D1">
        <w:rPr>
          <w:rStyle w:val="StyleUnderline"/>
        </w:rPr>
        <w:t xml:space="preserve">This proposal seeks to question the </w:t>
      </w:r>
      <w:r w:rsidRPr="00C011D1">
        <w:rPr>
          <w:rStyle w:val="Emphasis"/>
        </w:rPr>
        <w:t xml:space="preserve">seemingly “natural” character </w:t>
      </w:r>
      <w:r w:rsidRPr="00C011D1">
        <w:rPr>
          <w:rStyle w:val="StyleUnderline"/>
        </w:rPr>
        <w:t xml:space="preserve">of the </w:t>
      </w:r>
      <w:r w:rsidRPr="00C011D1">
        <w:rPr>
          <w:rStyle w:val="Emphasis"/>
        </w:rPr>
        <w:t>industrial reserve army</w:t>
      </w:r>
      <w:r w:rsidRPr="00C011D1">
        <w:rPr>
          <w:sz w:val="12"/>
        </w:rPr>
        <w:t xml:space="preserve">. </w:t>
      </w:r>
      <w:r w:rsidRPr="00C011D1">
        <w:rPr>
          <w:rStyle w:val="StyleUnderline"/>
        </w:rPr>
        <w:t>The conditions have been created for everyone to work fewer hours</w:t>
      </w:r>
      <w:r w:rsidRPr="00C011D1">
        <w:rPr>
          <w:sz w:val="12"/>
        </w:rPr>
        <w:t xml:space="preserve">. </w:t>
      </w:r>
      <w:r w:rsidRPr="00C011D1">
        <w:rPr>
          <w:rStyle w:val="StyleUnderline"/>
        </w:rPr>
        <w:t xml:space="preserve">But while capital is in power, some must continue working as many hours as workers did many decades ago while a </w:t>
      </w:r>
      <w:r w:rsidRPr="00C011D1">
        <w:rPr>
          <w:rStyle w:val="Emphasis"/>
        </w:rPr>
        <w:t>growing part of the population</w:t>
      </w:r>
      <w:r w:rsidRPr="00C011D1">
        <w:rPr>
          <w:rStyle w:val="StyleUnderline"/>
        </w:rPr>
        <w:t xml:space="preserve"> is </w:t>
      </w:r>
      <w:r w:rsidRPr="00C011D1">
        <w:rPr>
          <w:rStyle w:val="Emphasis"/>
        </w:rPr>
        <w:t>transformed into</w:t>
      </w:r>
      <w:r w:rsidRPr="00C011D1">
        <w:rPr>
          <w:rStyle w:val="StyleUnderline"/>
        </w:rPr>
        <w:t xml:space="preserve"> a “</w:t>
      </w:r>
      <w:r w:rsidRPr="00C011D1">
        <w:rPr>
          <w:rStyle w:val="Emphasis"/>
        </w:rPr>
        <w:t>relative surplus population</w:t>
      </w:r>
      <w:r w:rsidRPr="00C011D1">
        <w:rPr>
          <w:rStyle w:val="StyleUnderline"/>
        </w:rPr>
        <w:t xml:space="preserve">.” Thus, </w:t>
      </w:r>
      <w:r w:rsidRPr="00C011D1">
        <w:rPr>
          <w:rStyle w:val="Emphasis"/>
        </w:rPr>
        <w:t>we have to question the private monopoly of the means of production.</w:t>
      </w:r>
    </w:p>
    <w:p w14:paraId="0D39E73F" w14:textId="77777777" w:rsidR="00C011D1" w:rsidRPr="00C011D1" w:rsidRDefault="00C011D1" w:rsidP="00C011D1">
      <w:pPr>
        <w:rPr>
          <w:sz w:val="12"/>
          <w:szCs w:val="12"/>
        </w:rPr>
      </w:pPr>
      <w:r w:rsidRPr="00C011D1">
        <w:rPr>
          <w:sz w:val="12"/>
          <w:szCs w:val="12"/>
        </w:rPr>
        <w:t xml:space="preserve">The IG </w:t>
      </w:r>
      <w:proofErr w:type="spellStart"/>
      <w:r w:rsidRPr="00C011D1">
        <w:rPr>
          <w:sz w:val="12"/>
          <w:szCs w:val="12"/>
        </w:rPr>
        <w:t>Metall</w:t>
      </w:r>
      <w:proofErr w:type="spellEnd"/>
      <w:r w:rsidRPr="00C011D1">
        <w:rPr>
          <w:sz w:val="12"/>
          <w:szCs w:val="12"/>
        </w:rPr>
        <w:t xml:space="preserve"> strike in Germany last year, in which hundreds of thousands of workers fought for the reduction of the working day,9 showed that this is an idea that can resonate deeply in important sectors of the working class (even if in this case the strike was called off by the union bureaucracy after it imposed a salary cut in exchange for a shorter working day).</w:t>
      </w:r>
    </w:p>
    <w:p w14:paraId="01691D38" w14:textId="77777777" w:rsidR="00C011D1" w:rsidRPr="00C011D1" w:rsidRDefault="00C011D1" w:rsidP="00C011D1">
      <w:pPr>
        <w:rPr>
          <w:u w:val="single"/>
        </w:rPr>
      </w:pPr>
      <w:r w:rsidRPr="00C011D1">
        <w:rPr>
          <w:sz w:val="12"/>
        </w:rPr>
        <w:t xml:space="preserve">What stands in the way of distributing all available work among all those who want to work, decreasing everyone’s working day? </w:t>
      </w:r>
      <w:r w:rsidRPr="00C011D1">
        <w:rPr>
          <w:rStyle w:val="StyleUnderline"/>
        </w:rPr>
        <w:t>Why should some of us have exhausting working days while others are condemned to unemployment and underemployment</w:t>
      </w:r>
      <w:r w:rsidRPr="00C011D1">
        <w:rPr>
          <w:sz w:val="12"/>
        </w:rPr>
        <w:t xml:space="preserve"> (with or without a UBI)? Why can’t we use technological advances to reduce the working day to everyone? </w:t>
      </w:r>
      <w:r w:rsidRPr="00C011D1">
        <w:rPr>
          <w:rStyle w:val="StyleUnderline"/>
        </w:rPr>
        <w:t>Why do the workers who produce all the social wealth have to settle for crumbs from the capitalist state, while eight billionaires own the same wealth as 3.5 billion people?</w:t>
      </w:r>
    </w:p>
    <w:p w14:paraId="3892A08C" w14:textId="77777777" w:rsidR="00C011D1" w:rsidRPr="00C011D1" w:rsidRDefault="00C011D1" w:rsidP="00C011D1">
      <w:pPr>
        <w:rPr>
          <w:rStyle w:val="StyleUnderline"/>
        </w:rPr>
      </w:pPr>
      <w:r w:rsidRPr="00C011D1">
        <w:rPr>
          <w:rStyle w:val="StyleUnderline"/>
        </w:rPr>
        <w:t>Capitalism has created the conditions for reducing the time required to produce all socially necessary goods</w:t>
      </w:r>
      <w:r w:rsidRPr="00C011D1">
        <w:rPr>
          <w:sz w:val="12"/>
        </w:rPr>
        <w:t xml:space="preserve">. But </w:t>
      </w:r>
      <w:r w:rsidRPr="00C011D1">
        <w:rPr>
          <w:rStyle w:val="StyleUnderline"/>
        </w:rPr>
        <w:t>for the vast majority of the world population to benefit from this enhanced productive capacity, we need to question the mechanisms of exploitation that sustain the current mode of production</w:t>
      </w:r>
      <w:r w:rsidRPr="00C011D1">
        <w:rPr>
          <w:sz w:val="12"/>
        </w:rPr>
        <w:t xml:space="preserve">. Then </w:t>
      </w:r>
      <w:r w:rsidRPr="00C011D1">
        <w:rPr>
          <w:rStyle w:val="StyleUnderline"/>
        </w:rPr>
        <w:t>the only “realistic” thing to do is to fight to abolish the capitalist system.</w:t>
      </w:r>
      <w:r w:rsidRPr="00C011D1">
        <w:rPr>
          <w:sz w:val="12"/>
        </w:rPr>
        <w:t xml:space="preserve"> </w:t>
      </w:r>
      <w:r w:rsidRPr="00C011D1">
        <w:rPr>
          <w:rStyle w:val="StyleUnderline"/>
        </w:rPr>
        <w:t>We must clear the path for a mode of production that is no longer based on private profit but rather on meeting the social needs of everyone.</w:t>
      </w:r>
    </w:p>
    <w:p w14:paraId="6C25FE6E" w14:textId="77777777" w:rsidR="00C011D1" w:rsidRPr="00C011D1" w:rsidRDefault="00C011D1" w:rsidP="00C011D1"/>
    <w:p w14:paraId="089EA76B" w14:textId="77777777" w:rsidR="00C011D1" w:rsidRPr="00C011D1" w:rsidRDefault="00C011D1" w:rsidP="00C011D1"/>
    <w:p w14:paraId="49896540" w14:textId="77777777" w:rsidR="00C011D1" w:rsidRPr="00C011D1" w:rsidRDefault="00C011D1" w:rsidP="00C011D1"/>
    <w:p w14:paraId="36FE16A0" w14:textId="77777777" w:rsidR="00C011D1" w:rsidRPr="00C011D1" w:rsidRDefault="00C011D1" w:rsidP="00C011D1">
      <w:pPr>
        <w:pStyle w:val="Heading4"/>
      </w:pPr>
      <w:r w:rsidRPr="00C011D1">
        <w:t>UBI is capitalist meh</w:t>
      </w:r>
    </w:p>
    <w:p w14:paraId="4CB6D1D0" w14:textId="77777777" w:rsidR="00C011D1" w:rsidRPr="00C011D1" w:rsidRDefault="00C011D1" w:rsidP="00C011D1">
      <w:pPr>
        <w:rPr>
          <w:rStyle w:val="Style13ptBold"/>
        </w:rPr>
      </w:pPr>
      <w:proofErr w:type="spellStart"/>
      <w:r w:rsidRPr="00C011D1">
        <w:rPr>
          <w:rStyle w:val="Style13ptBold"/>
        </w:rPr>
        <w:t>Battistoni</w:t>
      </w:r>
      <w:proofErr w:type="spellEnd"/>
      <w:r w:rsidRPr="00C011D1">
        <w:rPr>
          <w:rStyle w:val="Style13ptBold"/>
        </w:rPr>
        <w:t xml:space="preserve"> 17 [Alyssa </w:t>
      </w:r>
      <w:proofErr w:type="spellStart"/>
      <w:r w:rsidRPr="00C011D1">
        <w:rPr>
          <w:rStyle w:val="Style13ptBold"/>
        </w:rPr>
        <w:t>Battistoni</w:t>
      </w:r>
      <w:proofErr w:type="spellEnd"/>
      <w:r w:rsidRPr="00C011D1">
        <w:rPr>
          <w:rStyle w:val="Style13ptBold"/>
        </w:rPr>
        <w:t xml:space="preserve"> is a PhD candidate in political science at Yale University and an editor at Jacobin magazine.; “The False Promise of Universal Basic Income”; Dissent; Spring 2017; https://www.dissentmagazine.org/article/false-promise-universal-basic-income-andy-stern-ruger-bregman]//eleanor</w:t>
      </w:r>
    </w:p>
    <w:p w14:paraId="1C9C02AA" w14:textId="77777777" w:rsidR="00C011D1" w:rsidRPr="00C011D1" w:rsidRDefault="00C011D1" w:rsidP="00C011D1">
      <w:pPr>
        <w:rPr>
          <w:b/>
          <w:iCs/>
          <w:u w:val="single"/>
          <w:bdr w:val="single" w:sz="8" w:space="0" w:color="auto"/>
        </w:rPr>
      </w:pPr>
      <w:r w:rsidRPr="00C011D1">
        <w:rPr>
          <w:rStyle w:val="StyleUnderline"/>
        </w:rPr>
        <w:t xml:space="preserve">One version </w:t>
      </w:r>
      <w:proofErr w:type="gramStart"/>
      <w:r w:rsidRPr="00C011D1">
        <w:rPr>
          <w:rStyle w:val="Emphasis"/>
        </w:rPr>
        <w:t>functions</w:t>
      </w:r>
      <w:proofErr w:type="gramEnd"/>
      <w:r w:rsidRPr="00C011D1">
        <w:rPr>
          <w:rStyle w:val="Emphasis"/>
        </w:rPr>
        <w:t xml:space="preserve"> as</w:t>
      </w:r>
      <w:r w:rsidRPr="00C011D1">
        <w:rPr>
          <w:rStyle w:val="StyleUnderline"/>
        </w:rPr>
        <w:t xml:space="preserve"> a kind of </w:t>
      </w:r>
      <w:r w:rsidRPr="00C011D1">
        <w:rPr>
          <w:rStyle w:val="Emphasis"/>
        </w:rPr>
        <w:t>noblesse oblige</w:t>
      </w:r>
      <w:r w:rsidRPr="00C011D1">
        <w:rPr>
          <w:rStyle w:val="StyleUnderline"/>
        </w:rPr>
        <w:t xml:space="preserve">—a </w:t>
      </w:r>
      <w:r w:rsidRPr="00C011D1">
        <w:rPr>
          <w:rStyle w:val="Emphasis"/>
        </w:rPr>
        <w:t>handout</w:t>
      </w:r>
      <w:r w:rsidRPr="00C011D1">
        <w:rPr>
          <w:rStyle w:val="StyleUnderline"/>
        </w:rPr>
        <w:t xml:space="preserve"> to the unfortunates being </w:t>
      </w:r>
      <w:r w:rsidRPr="00C011D1">
        <w:rPr>
          <w:rStyle w:val="Emphasis"/>
        </w:rPr>
        <w:t>made obsolete by robots</w:t>
      </w:r>
      <w:r w:rsidRPr="00C011D1">
        <w:rPr>
          <w:rStyle w:val="StyleUnderline"/>
        </w:rPr>
        <w:t xml:space="preserve"> smarter and more efficient than they are.</w:t>
      </w:r>
      <w:r w:rsidRPr="00C011D1">
        <w:t xml:space="preserve"> Another version aspires to egalitarian universalism and challenges the legitimacy of privately accumulated wealth. </w:t>
      </w:r>
      <w:r w:rsidRPr="00C011D1">
        <w:rPr>
          <w:rStyle w:val="StyleUnderline"/>
        </w:rPr>
        <w:t xml:space="preserve">There’s a version that sees UBI as the spark for a generation of entrepreneurs, and another that simply </w:t>
      </w:r>
      <w:r w:rsidRPr="00C011D1">
        <w:rPr>
          <w:rStyle w:val="Emphasis"/>
        </w:rPr>
        <w:t>attempts to stave off a revolt</w:t>
      </w:r>
      <w:r w:rsidRPr="00C011D1">
        <w:rPr>
          <w:rStyle w:val="StyleUnderline"/>
        </w:rPr>
        <w:t xml:space="preserve"> of the </w:t>
      </w:r>
      <w:r w:rsidRPr="00C011D1">
        <w:rPr>
          <w:rStyle w:val="Emphasis"/>
        </w:rPr>
        <w:t>precarious masses.</w:t>
      </w:r>
    </w:p>
    <w:p w14:paraId="281EEF07" w14:textId="77777777" w:rsidR="00C011D1" w:rsidRPr="00C011D1" w:rsidRDefault="00C011D1" w:rsidP="00C011D1">
      <w:pPr>
        <w:rPr>
          <w:u w:val="single"/>
        </w:rPr>
      </w:pPr>
      <w:r w:rsidRPr="00C011D1">
        <w:rPr>
          <w:rStyle w:val="StyleUnderline"/>
        </w:rPr>
        <w:t>Basic income is</w:t>
      </w:r>
      <w:r w:rsidRPr="00C011D1">
        <w:t xml:space="preserve"> therefore often </w:t>
      </w:r>
      <w:r w:rsidRPr="00C011D1">
        <w:rPr>
          <w:rStyle w:val="Emphasis"/>
        </w:rPr>
        <w:t>posited as a post-ideological solution</w:t>
      </w:r>
      <w:r w:rsidRPr="00C011D1">
        <w:t xml:space="preserve"> suited to a new era of politics: </w:t>
      </w:r>
      <w:r w:rsidRPr="00C011D1">
        <w:rPr>
          <w:rStyle w:val="StyleUnderline"/>
        </w:rPr>
        <w:t>the odd confluence of interest from the left and right</w:t>
      </w:r>
      <w:r w:rsidRPr="00C011D1">
        <w:t xml:space="preserve"> tends to be read as a sign that political positions should be eschewed in favor of rational compromise. But </w:t>
      </w:r>
      <w:r w:rsidRPr="00C011D1">
        <w:rPr>
          <w:rStyle w:val="StyleUnderline"/>
        </w:rPr>
        <w:t xml:space="preserve">UBI’s </w:t>
      </w:r>
      <w:r w:rsidRPr="00C011D1">
        <w:rPr>
          <w:rStyle w:val="Emphasis"/>
        </w:rPr>
        <w:t>cross-ideological appeal</w:t>
      </w:r>
      <w:r w:rsidRPr="00C011D1">
        <w:rPr>
          <w:rStyle w:val="StyleUnderline"/>
        </w:rPr>
        <w:t xml:space="preserve"> is the </w:t>
      </w:r>
      <w:r w:rsidRPr="00C011D1">
        <w:rPr>
          <w:rStyle w:val="Emphasis"/>
        </w:rPr>
        <w:t>bug, not the feature</w:t>
      </w:r>
      <w:r w:rsidRPr="00C011D1">
        <w:t xml:space="preserve">. </w:t>
      </w:r>
      <w:r w:rsidRPr="00C011D1">
        <w:rPr>
          <w:rStyle w:val="StyleUnderline"/>
        </w:rPr>
        <w:t>Because basic income is politically ambiguous, it also has the potential to act as a Trojan horse for the left or right:</w:t>
      </w:r>
      <w:r w:rsidRPr="00C011D1">
        <w:t xml:space="preserve"> left critics fret that it will serve as a vehicle for dissolving the remains of the welfare state, while proponents herald it as the “capitalist road to communism.” </w:t>
      </w:r>
      <w:r w:rsidRPr="00C011D1">
        <w:rPr>
          <w:rStyle w:val="StyleUnderline"/>
        </w:rPr>
        <w:t>The version of basic income we get will depend, more than policies with a clearer ideological valence, on the political forces that shape it.</w:t>
      </w:r>
    </w:p>
    <w:p w14:paraId="45C4AD05" w14:textId="77777777" w:rsidR="00C011D1" w:rsidRPr="00C011D1" w:rsidRDefault="00C011D1" w:rsidP="00C011D1">
      <w:r w:rsidRPr="00C011D1">
        <w:t xml:space="preserve">Which is why </w:t>
      </w:r>
      <w:r w:rsidRPr="00C011D1">
        <w:rPr>
          <w:rStyle w:val="StyleUnderline"/>
        </w:rPr>
        <w:t>the prospect of pushing for basic income in the United States right now—when the right controls everything—should be cause for alarm</w:t>
      </w:r>
      <w:r w:rsidRPr="00C011D1">
        <w:t>: UBI’s supporters on the left should proceed with caution.</w:t>
      </w:r>
    </w:p>
    <w:p w14:paraId="252E6B9D" w14:textId="77777777" w:rsidR="00C011D1" w:rsidRPr="00C011D1" w:rsidRDefault="00C011D1" w:rsidP="00C011D1">
      <w:r w:rsidRPr="00C011D1">
        <w:t xml:space="preserve">But that doesn’t mean basic income is a lost cause. To the contrary, </w:t>
      </w:r>
      <w:r w:rsidRPr="00C011D1">
        <w:rPr>
          <w:rStyle w:val="StyleUnderline"/>
        </w:rPr>
        <w:t>capitalism’s inability to provide a means of making a decent living for the over 7 billion people currently alive is one of its most glaring defects</w:t>
      </w:r>
      <w:r w:rsidRPr="00C011D1">
        <w:t>—and one of the most significant opportunities for the left to offer an alternative. A universal basic income, though not the only answer, might point us in the right direction.</w:t>
      </w:r>
    </w:p>
    <w:p w14:paraId="00E334DD" w14:textId="77777777" w:rsidR="00C011D1" w:rsidRPr="00C011D1" w:rsidRDefault="00C011D1" w:rsidP="00C011D1">
      <w:r w:rsidRPr="00C011D1">
        <w:t>Raising the floor</w:t>
      </w:r>
    </w:p>
    <w:p w14:paraId="276FB90F" w14:textId="77777777" w:rsidR="00C011D1" w:rsidRPr="00C011D1" w:rsidRDefault="00C011D1" w:rsidP="00C011D1">
      <w:r w:rsidRPr="00C011D1">
        <w:t xml:space="preserve">Unsurprisingly, </w:t>
      </w:r>
      <w:r w:rsidRPr="00C011D1">
        <w:rPr>
          <w:rStyle w:val="StyleUnderline"/>
        </w:rPr>
        <w:t>labor unions have been slow to get on board with a policy that suggests jobs may not be necessary.</w:t>
      </w:r>
      <w:r w:rsidRPr="00C011D1">
        <w:t xml:space="preserve"> But as interest grows, UBI has picked up at least one convert from the labor movement: Andy Stern, the former head of the SEIU, whose 2016 book, Raising the Floor, explains why basic income is the way to “invent a better future.”</w:t>
      </w:r>
    </w:p>
    <w:p w14:paraId="041B45D4" w14:textId="77777777" w:rsidR="00C011D1" w:rsidRPr="00C011D1" w:rsidRDefault="00C011D1" w:rsidP="00C011D1">
      <w:r w:rsidRPr="00C011D1">
        <w:t>Stern has long positioned himself as a visionary ready to lead the labor movement out of stagnant traditionalism toward new horizons. Within the labor movement, though, he’s a controversial figure criticized for being too friendly with the boss. He’s worked with Walmart on healthcare reform and with Paul Ryan on fiscal responsibility; in a recent interview with Vox, he described the labor movement as having a “boutique role” in representing employees. It was only a matter of time before he made powerful friends in the tech world.</w:t>
      </w:r>
    </w:p>
    <w:p w14:paraId="255278AC" w14:textId="77777777" w:rsidR="00C011D1" w:rsidRPr="00C011D1" w:rsidRDefault="00C011D1" w:rsidP="00C011D1">
      <w:r w:rsidRPr="00C011D1">
        <w:t xml:space="preserve">Upon leaving SEIU in 2010, Stern describes catching the tech bug. He switches from a PC to a Mac and starts Googling; in industry rags like TechCrunch and the fringe-futurist site Singularity Hub, he reads about robot financial advisors, robot journalists, robot bartenders, robot hotel cleaners, robot guards, and of course, sex robots. In one jaw-dropping aside, he compares the number of people playing the online game “Mists of </w:t>
      </w:r>
      <w:proofErr w:type="spellStart"/>
      <w:r w:rsidRPr="00C011D1">
        <w:t>Pandaria</w:t>
      </w:r>
      <w:proofErr w:type="spellEnd"/>
      <w:r w:rsidRPr="00C011D1">
        <w:t>” to the ranks of organized labor: “It had taken the entire American labor movement decades to achieve that much member power.” What a time to be alive! And yet—what will happen to the 47 percent of workers whose jobs are purportedly at risk of automation? Stern, whose last book aimed to make America a “country that works,” began to worry about the coming “jobless future.” He doesn’t mean there will be literally no jobs, of course—just not enough.</w:t>
      </w:r>
    </w:p>
    <w:p w14:paraId="67EC257A" w14:textId="77777777" w:rsidR="00C011D1" w:rsidRPr="00C011D1" w:rsidRDefault="00C011D1" w:rsidP="00C011D1">
      <w:r w:rsidRPr="00C011D1">
        <w:t xml:space="preserve">To figure out what to do, he talks to a lot of people. Stern talks to the investment banker Steven </w:t>
      </w:r>
      <w:proofErr w:type="spellStart"/>
      <w:r w:rsidRPr="00C011D1">
        <w:t>Berkenfeld</w:t>
      </w:r>
      <w:proofErr w:type="spellEnd"/>
      <w:r w:rsidRPr="00C011D1">
        <w:t>—an executive at Lehman Brothers at the time of the 2008 crash, whose qualification to assess the future is questionable at best—who declares that “to put people over profits in this country is almost un-American.” He talks to Carl Camden, the CEO of Kelly Services, the original temp agency—or, as Stern euphemizes, the company that “first saw the business potential in temporary employment.” (The company became famous for calling its temp secretaries “Kelly Girls”; one 1971 ad proclaimed that a Kelly Girl “Never takes a vacation or holiday. Never asks for a raise. Never costs you a dime for slack time.” And of course, “Never fails to please.”) He talks to David Cote, the CEO of Honeywell International, who says that jobs are just “going to come”—they always have before.</w:t>
      </w:r>
    </w:p>
    <w:p w14:paraId="6966AA59" w14:textId="77777777" w:rsidR="00C011D1" w:rsidRPr="00C011D1" w:rsidRDefault="00C011D1" w:rsidP="00C011D1">
      <w:r w:rsidRPr="00C011D1">
        <w:t>Stern also talks to a few labor organizers, like Saket Soni of the National Guestworker Alliance and Ai-</w:t>
      </w:r>
      <w:proofErr w:type="spellStart"/>
      <w:r w:rsidRPr="00C011D1">
        <w:t>jen</w:t>
      </w:r>
      <w:proofErr w:type="spellEnd"/>
      <w:r w:rsidRPr="00C011D1">
        <w:t xml:space="preserve"> Poo of the National Domestic Workers Alliance, to understand the “dark side of the gig economy”—the side represented by day laborers sleeping rough in New Orleans after Hurricane Katrina and being paid a fraction of the money allocated to construction contractors. To understand growing economic inequality, he reads Thomas Piketty’s Capital in the Twenty-First Century, sort of. (“Like most of the people who purchased the book, I read very little of it,” he admits.) He hires a woman from Kenya to transcribe an interview, for which he’s billed $4.67, and uses TaskRabbit to dismantle and ship his bike across the country, for which he pays $80 plus shipping. He eventually comes to the conclusion that the jobs that will remain after the robots come will be the best and the worst—Google programmers and Uber drivers. The latter will be so bad—so insecure and so poorly paid—that the swelling ranks of people forced to resort to them will need something else to get by. That’s where basic income comes in: as the backstop of the gig economy.</w:t>
      </w:r>
    </w:p>
    <w:p w14:paraId="22A20594" w14:textId="77777777" w:rsidR="00C011D1" w:rsidRPr="00C011D1" w:rsidRDefault="00C011D1" w:rsidP="00C011D1">
      <w:r w:rsidRPr="00C011D1">
        <w:t>A utopia for realists</w:t>
      </w:r>
    </w:p>
    <w:p w14:paraId="3CBCD229" w14:textId="77777777" w:rsidR="00C011D1" w:rsidRPr="00C011D1" w:rsidRDefault="00C011D1" w:rsidP="00C011D1">
      <w:r w:rsidRPr="00C011D1">
        <w:t xml:space="preserve">The Dutch journalist and basic income advocate </w:t>
      </w:r>
      <w:proofErr w:type="spellStart"/>
      <w:r w:rsidRPr="00C011D1">
        <w:t>Rutger</w:t>
      </w:r>
      <w:proofErr w:type="spellEnd"/>
      <w:r w:rsidRPr="00C011D1">
        <w:t xml:space="preserve"> Bregman’s case for UBI, meanwhile, is pitched not as a way to stave off a still grimmer future, but as our best shot at utopia. Advances in science, technology, and medicine mean that the prospects for human thriving are better than ever—and yet political ambitions have faded into technocratic tweaks, dreams of the good life answered with waves of consumer junk. Is this really the best we can do? Why is it that when just about anything seems technically possible, we seem unable to imagine anything genuinely inspiring? For Bregman, basic income represents the way to true human fulfillment—the post-work utopia that we need and that we can, in fact, achieve. It is a utopia for realists.</w:t>
      </w:r>
    </w:p>
    <w:p w14:paraId="32D74F1B" w14:textId="77777777" w:rsidR="00C011D1" w:rsidRPr="00C011D1" w:rsidRDefault="00C011D1" w:rsidP="00C011D1">
      <w:r w:rsidRPr="00C011D1">
        <w:t>This utopia—to not have to work so much or so hard; to pass time in leisure rather than labor; to do what one wants rather than what one’s told—is perhaps the oldest of all. The medieval Land of Plenty was, in the words of one poet, where “money has been exchanged for the good life,” and “he who sleeps the longest earns the most.” And for more than a century, it’s seemed within reach. Karl Marx, Benjamin Franklin, John Stuart Mill, Oscar Wilde, and John Maynard Keynes all looked at soaring productivity with the certainty that it would soon be high enough to satisfy people’s needs and wants with just a few hours of work a week. In the 1960s, with automation on the rise, it seemed so imminent that the question wasn’t whether people would have more leisure time—it was what they would do with it. Would we get bored? Waste all our time in front of the TV? Lose our purpose in life?</w:t>
      </w:r>
    </w:p>
    <w:p w14:paraId="09027AFB" w14:textId="77777777" w:rsidR="00C011D1" w:rsidRPr="00C011D1" w:rsidRDefault="00C011D1" w:rsidP="00C011D1">
      <w:r w:rsidRPr="00C011D1">
        <w:t>Such worries now seem charmingly naive. “We aren’t bored to death,” Bregman warns, “we’re working ourselves to death.” But it’s not because the likes of Keynes and Mill were wrong—they just didn’t account for politics. Instead of increasing leisure for working people, productivity gains went into growing profits for owners of capital. The 2008 financial crash and subsequent recession only made things worse. These days, instead of relaxing into a life of leisure, most people are working more in a desperate attempt to cling to their jobs, or working less than they need to support themselves.</w:t>
      </w:r>
    </w:p>
    <w:p w14:paraId="3F349D31" w14:textId="77777777" w:rsidR="00C011D1" w:rsidRPr="00C011D1" w:rsidRDefault="00C011D1" w:rsidP="00C011D1">
      <w:r w:rsidRPr="00C011D1">
        <w:t>Work is bad enough on its own. But Bregman argues convincingly that working less could also help solve any number of other problems—stress, climate change, disasters, unemployment, wealth inequality. In fact, increased leisure time is as close to a silver bullet as they come: “is there anything that working less does not solve?” Bregman asks. Instead of making people work to earn a living, then, why not just give them money—a universal basic income? Experiments consistently show that having adequate income makes you happier, healthier, and even smarter. Giving poor people money—whether it’s to homeless men in London or quarry workers in Nairobi—turns out to be good for everyone. It reduces crime, child mortality, malnutrition, and teen pregnancy, and increases gender equality, educational outcomes, and economic growth.</w:t>
      </w:r>
    </w:p>
    <w:p w14:paraId="607F2881" w14:textId="77777777" w:rsidR="00C011D1" w:rsidRPr="00C011D1" w:rsidRDefault="00C011D1" w:rsidP="00C011D1">
      <w:r w:rsidRPr="00C011D1">
        <w:t xml:space="preserve">But while Bregman is utopian, he isn’t in thrall to </w:t>
      </w:r>
      <w:proofErr w:type="spellStart"/>
      <w:r w:rsidRPr="00C011D1">
        <w:t>technofuturists</w:t>
      </w:r>
      <w:proofErr w:type="spellEnd"/>
      <w:r w:rsidRPr="00C011D1">
        <w:t>: he argues that to understand automation and its effects, we’d do better to study history than speculate about the future. After all, the robots have been coming for decades. The current surge of interest in basic income, too, has historical precedent: there was a wave of interest in the 1930s, and a larger swell in the late 1960s and early ’70s; in 1969 Richard Nixon even proposed a bill (though it was never passed) for a form of basic income he called “negative income tax.”</w:t>
      </w:r>
    </w:p>
    <w:p w14:paraId="0941D68D" w14:textId="77777777" w:rsidR="00C011D1" w:rsidRPr="00C011D1" w:rsidRDefault="00C011D1" w:rsidP="00C011D1">
      <w:r w:rsidRPr="00C011D1">
        <w:t>The 1970s also saw a smattering of projects putting basic income into action, with five trials occurring in North America. The most significant, a five-year federally-funded experiment with basic income in the town of Dauphin, Canada, in the 1970s was an unexpected success across the board. When people were guaranteed an income above the poverty line (around $19,000 for a family of four), they stayed in school longer and spent more time with their families, while hospitalizations, domestic violence, and mental health complaints declined. In four experimental programs across the United States around the same time, meanwhile, people consistently worked fewer paid hours and put most of their spare time into parenting, independent artistic pursuits, and education. It turns out that people aren’t indolent when they aren’t forced to work (though would it be such a terrible thing if they were?)—they just do the kinds of work they actually want to do.</w:t>
      </w:r>
    </w:p>
    <w:p w14:paraId="3DD09219" w14:textId="77777777" w:rsidR="00C011D1" w:rsidRPr="00C011D1" w:rsidRDefault="00C011D1" w:rsidP="00C011D1">
      <w:r w:rsidRPr="00C011D1">
        <w:t xml:space="preserve">Bregman’s case for UBI is powerful, animated by humanist principles and bolstered by pragmatic evidence. It’s so convincing, in fact, that one’s left wondering only why, if basic income is such an obvious good, it doesn’t already exist. The problem isn’t that basic income doesn’t sound good enough—it’s that it sounds too good to be true. This, in fact, is one of basic income’s biggest political challenges: getting people to take it seriously. Politicians tend to be wary of endorsing such a seemingly pie-in-the-sky idea. A </w:t>
      </w:r>
      <w:proofErr w:type="gramStart"/>
      <w:r w:rsidRPr="00C011D1">
        <w:t>much discussed</w:t>
      </w:r>
      <w:proofErr w:type="gramEnd"/>
      <w:r w:rsidRPr="00C011D1">
        <w:t xml:space="preserve"> referendum in Switzerland last summer proposed a basic income at a significantly higher baseline—around €2,300—but resulted in a resounding defeat, with 77 percent of voters rejecting the plan. But none of the major national parties backed the initiative, which was understood more as a publicity tool for UBI than an actual campaign.</w:t>
      </w:r>
    </w:p>
    <w:p w14:paraId="0581AFBD" w14:textId="77777777" w:rsidR="00C011D1" w:rsidRPr="00C011D1" w:rsidRDefault="00C011D1" w:rsidP="00C011D1">
      <w:r w:rsidRPr="00C011D1">
        <w:t>The programs of the 1970s, too, foundered on the shoals of politics. When a conservative government came to power in Canada in 1979, it scrapped the basic income experiment before it had even analyzed the results. In the United States, interest in UBI twisted into suspicion of welfare recipients under the rise of the New Right in the late 1970s. Though basic income went nowhere in the end, the robots stayed. And we’re still living with what happens when automation isn’t accompanied by a political response: stagnant wages, a crumbling middle class, declining union power, rising inequality.</w:t>
      </w:r>
    </w:p>
    <w:p w14:paraId="5B3F934A" w14:textId="77777777" w:rsidR="00C011D1" w:rsidRPr="00C011D1" w:rsidRDefault="00C011D1" w:rsidP="00C011D1">
      <w:r w:rsidRPr="00C011D1">
        <w:t xml:space="preserve">Yet it’s curious that UBI doesn’t today seem to suffer from the same political challenges as those described by </w:t>
      </w:r>
      <w:proofErr w:type="spellStart"/>
      <w:r w:rsidRPr="00C011D1">
        <w:t>Michał</w:t>
      </w:r>
      <w:proofErr w:type="spellEnd"/>
      <w:r w:rsidRPr="00C011D1">
        <w:t xml:space="preserve"> </w:t>
      </w:r>
      <w:proofErr w:type="spellStart"/>
      <w:r w:rsidRPr="00C011D1">
        <w:t>Kalecki</w:t>
      </w:r>
      <w:proofErr w:type="spellEnd"/>
      <w:r w:rsidRPr="00C011D1">
        <w:t xml:space="preserve"> in his classic 1943 essay “Political Aspects of Full Employment.” </w:t>
      </w:r>
      <w:proofErr w:type="spellStart"/>
      <w:r w:rsidRPr="00C011D1">
        <w:t>Kalecki</w:t>
      </w:r>
      <w:proofErr w:type="spellEnd"/>
      <w:r w:rsidRPr="00C011D1">
        <w:t xml:space="preserve"> argues that the challenges to achieving full employment are not economic but political: if people can make a living without taking whatever job they’re offered, at whatever pay, the power that comes with the ability to fire—the most significant power a boss has—diminishes sharply. Basic income would do the same by virtue of providing a dependable source of income; </w:t>
      </w:r>
      <w:proofErr w:type="gramStart"/>
      <w:r w:rsidRPr="00C011D1">
        <w:t>thus</w:t>
      </w:r>
      <w:proofErr w:type="gramEnd"/>
      <w:r w:rsidRPr="00C011D1">
        <w:t xml:space="preserve"> its labor-left advocates point out that it would essentially act as a permanent strike fund.</w:t>
      </w:r>
    </w:p>
    <w:p w14:paraId="31026F7A" w14:textId="77777777" w:rsidR="00C011D1" w:rsidRPr="00C011D1" w:rsidRDefault="00C011D1" w:rsidP="00C011D1">
      <w:r w:rsidRPr="00C011D1">
        <w:t>Given that, why do bosses—at least the ones in Silicon Valley—seem to like UBI so much? Some of their enthusiasm may simply be well-meaning naiveté: as Sam Altman of Y Combinator says, “50 years from now, I think it will seem ridiculous that we used fear of not being able to eat as a way to motivate people”—as if this hasn’t been one of the defining features of capitalism all along. Presumably freedom from the need to earn a living will unleash people’s entrepreneurial spirit, their inner innovator—rather than simply give us the chance to fish, hunt, and criticize just as we please. The view of UBI as the foundation of the gig economy, meanwhile, is a tacit acknowledgement that capitalism can’t pay its full costs—a transfer of responsibility for a living wage from private employers to the public. Then there’s an even worse case for UBI as pressure outlet: Stern argues that basic income supporters would do well to convince the anxious rich that it’s their best bet to avoid “the guillotine” amidst growing inequality and desperation.</w:t>
      </w:r>
    </w:p>
    <w:p w14:paraId="457B5CE2" w14:textId="77777777" w:rsidR="00C011D1" w:rsidRPr="00C011D1" w:rsidRDefault="00C011D1" w:rsidP="00C011D1">
      <w:r w:rsidRPr="00C011D1">
        <w:t>But you don’t need to be Robespierre to be suspicious of a proposal that explicitly announces its intent to protect the rich from working-class rage—particularly when one of the major questions of UBI is where the free money will come from. Stern cautions UBI supporters against advocating a “soak the rich” tax on political grounds: the broad coalition that UBI requires will be impossible if the rich are against it from the start. (Alas, this is already the metric for most policies.) Instead, he proposes to fund UBI by cashing out major welfare programs (food stamps, housing assistance, the earned income tax credit) and charging a value-added tax on consumer goods; more tentatively, he considers a wealth tax, a financial transaction tax, and cuts to military spending. But funding a basic income by cannibalizing existing welfare programs and imposing regressive consumption taxes perversely places the burden of subsidizing low wages on the poor and working-class people making them in the first place.</w:t>
      </w:r>
    </w:p>
    <w:p w14:paraId="28A72178" w14:textId="77777777" w:rsidR="00C011D1" w:rsidRPr="00C011D1" w:rsidRDefault="00C011D1" w:rsidP="00C011D1">
      <w:r w:rsidRPr="00C011D1">
        <w:t xml:space="preserve">That this is a proposal put forth by a former labor leader is a measure of the left’s weakness. And indeed, Stern’s view of labor’s political prospects is remarkably dim. In fact, UBI is explicitly posed as a solution to the problem of declining union power: “It was time for me to look beyond unions for answers,” Stern declares in the first thirty pages. Instead, he proposes a Basic Income Party that could run candidates in every Congressional district and threaten a tax strike—the weapon of the wealthy—until Congress agrees to vote on a basic income package. It’s obviously a non-starter. But it reveals the limits of Stern-style unionism: start out collaborating with Walmart on healthcare, and soon you’ll hope only for the dwindling state to throw a few bucks at the reserve army of Uber drivers tasked with ferrying the rich from one gentrified enclave to the next. Instead of fighting off the dystopian future, settle into the interregnum of the present, with all its morbid symptoms. But as the writer Ben </w:t>
      </w:r>
      <w:proofErr w:type="spellStart"/>
      <w:r w:rsidRPr="00C011D1">
        <w:t>Tarnoff</w:t>
      </w:r>
      <w:proofErr w:type="spellEnd"/>
      <w:r w:rsidRPr="00C011D1">
        <w:t xml:space="preserve"> has pointed out, the places where technological development hasn’t produced a dystopian, jobless future (like Sweden) don’t just have technology, they also have strong unions and a robust welfare state. The kind of starkly unequal society that Stern and other UBI futurists fear wouldn’t just come about because the robots arrived—it would come about because only a few people owned them.</w:t>
      </w:r>
    </w:p>
    <w:p w14:paraId="2EBBCA7E" w14:textId="77777777" w:rsidR="00C011D1" w:rsidRPr="00C011D1" w:rsidRDefault="00C011D1" w:rsidP="00C011D1">
      <w:r w:rsidRPr="00C011D1">
        <w:t>Recognizing this, Bregman explicitly advocates “massive redistribution” of money, time, and robots—that is, of income, work, and the means of production. All wealth is socially produced, he argues, and so it should be shared accordingly. It’s not so much that this time is different—it’s that we have the chance to make it so. Though he stops short of inciting us to seize the robots outright, he advocates taxes on the wealthy and on financial transactions as a means to both fund basic income and disincentivize certain activities—like banking—that make money “without creating anything of value.”</w:t>
      </w:r>
    </w:p>
    <w:p w14:paraId="75540BB4" w14:textId="77777777" w:rsidR="00C011D1" w:rsidRPr="00C011D1" w:rsidRDefault="00C011D1" w:rsidP="00C011D1">
      <w:r w:rsidRPr="00C011D1">
        <w:t>Though Bregman’s version of UBI is far more appealing on the merits, his political program is disappointing. Ideas change the world, Bregman declares, and UBI is such an obviously good idea that we just need to spread the word. The last line of the book belongs to Keynes, the book’s implicit hero, who famously said of ideas, “indeed, the world is ruled by little else.” But of course, it’s ruled by many other things—money and power chief among them. The fifteen-hour work week Keynes predicted didn’t come to pass because the idea alone wasn’t enough. More importantly, Keynes was talking about ideology rather than ideas per se, about the systems of thought that underpin our assumptions whether or not we know it, not just clever notions.</w:t>
      </w:r>
    </w:p>
    <w:p w14:paraId="3451E09E" w14:textId="77777777" w:rsidR="00C011D1" w:rsidRPr="00C011D1" w:rsidRDefault="00C011D1" w:rsidP="00C011D1">
      <w:r w:rsidRPr="00C011D1">
        <w:t>And the problem with basic income is that it tends to be read as an idea without an ideology. Bregman describes the pro-UBI movement in Europe as grassroots and “cross-ideological” in character. At the local level where most programs are proposed, the debate is largely pragmatic. The program in Utrecht, for example, is known as “</w:t>
      </w:r>
      <w:proofErr w:type="spellStart"/>
      <w:r w:rsidRPr="00C011D1">
        <w:t>Weten</w:t>
      </w:r>
      <w:proofErr w:type="spellEnd"/>
      <w:r w:rsidRPr="00C011D1">
        <w:t xml:space="preserve"> Wat </w:t>
      </w:r>
      <w:proofErr w:type="spellStart"/>
      <w:r w:rsidRPr="00C011D1">
        <w:t>Werkt</w:t>
      </w:r>
      <w:proofErr w:type="spellEnd"/>
      <w:r w:rsidRPr="00C011D1">
        <w:t xml:space="preserve">” or “Knowing What Works,” in acknowledgment that many see the current welfare system—which even in Europe has ceded more and more ground to workfare—as unaffordable and dysfunctional. But of course, what counts as pragmatic depends on the existing balance of political power. Even Bregman’s own position, though solidly on the left, shifts between advocating for UBI as what the Belgian philosopher Philippe Van </w:t>
      </w:r>
      <w:proofErr w:type="spellStart"/>
      <w:r w:rsidRPr="00C011D1">
        <w:t>Parijs</w:t>
      </w:r>
      <w:proofErr w:type="spellEnd"/>
      <w:r w:rsidRPr="00C011D1">
        <w:t xml:space="preserve"> described as the “capitalist road to communism” and the capitalist road to . . . saving capitalism from itself.</w:t>
      </w:r>
    </w:p>
    <w:p w14:paraId="4422DA5A" w14:textId="77777777" w:rsidR="00C011D1" w:rsidRPr="00C011D1" w:rsidRDefault="00C011D1" w:rsidP="00C011D1">
      <w:r w:rsidRPr="00C011D1">
        <w:t>Stern’s post-ideological stance is even more blatant: at one point he imagines an exchange between the libertarian political thinker Charles Murray, whose 1997 book The Bell Curve famously argued for racial differences in intelligence based on genetics, and Martin Luther King, Jr. He argues that their disagreements about the relationship of basic income to the role of the state in society are simply diversions from their shared idea of giving people money. But these disagreements get to the heart of the matter. The debate about basic income is about the obligations we have to one another, the origins of property, the ends of human life, the shape of our society. And when these broader visions are translated into policy, they don’t simply suggest a shared plan to give people money—they offer drastically different accounts of how much money people should get, where it should come from, and who should get it.</w:t>
      </w:r>
    </w:p>
    <w:p w14:paraId="081F7714" w14:textId="77777777" w:rsidR="00C011D1" w:rsidRPr="00C011D1" w:rsidRDefault="00C011D1" w:rsidP="00C011D1">
      <w:r w:rsidRPr="00C011D1">
        <w:t xml:space="preserve">The leftist-futurist version of basic income is often described as a non-reformist reform, per Van </w:t>
      </w:r>
      <w:proofErr w:type="spellStart"/>
      <w:r w:rsidRPr="00C011D1">
        <w:t>Parijs’s</w:t>
      </w:r>
      <w:proofErr w:type="spellEnd"/>
      <w:r w:rsidRPr="00C011D1">
        <w:t xml:space="preserve"> quip: a goal that’s achievable within capitalism but that has the potential to change the conditions of capitalism enough to lead beyond it. Basic income is the fully automated monorail to luxury communism, where we all own the robots and everyone gets what they need. This UBI isn’t a backstop for bad jobs, but the material condition for human fulfillment. But not just any income will do: for it to be a genuine step toward a post-work society, it has to be genuinely universal and unconditional, provide enough income to actually live on, and supplement rather than replace the welfare state. This UBI is the one that draws from the Marxist feminists who pointed out the unwaged labor of social reproduction in the 1970s, the working-class women of color who fought for the rights of welfare recipients in the 1960s, and the architects of the Freedom Budget who attempted to translate the gains of the civil rights movement into a program for economic justice. They wanted not just a basic income but a sufficient one—one adequate not merely to survive, but to live a decent life, and maybe even a good one.</w:t>
      </w:r>
    </w:p>
    <w:p w14:paraId="3A27FF93" w14:textId="77777777" w:rsidR="00C011D1" w:rsidRPr="00C011D1" w:rsidRDefault="00C011D1" w:rsidP="00C011D1">
      <w:r w:rsidRPr="00C011D1">
        <w:rPr>
          <w:rStyle w:val="StyleUnderline"/>
        </w:rPr>
        <w:t xml:space="preserve">The </w:t>
      </w:r>
      <w:r w:rsidRPr="00C011D1">
        <w:rPr>
          <w:rStyle w:val="Emphasis"/>
        </w:rPr>
        <w:t>right-wing</w:t>
      </w:r>
      <w:r w:rsidRPr="00C011D1">
        <w:rPr>
          <w:rStyle w:val="StyleUnderline"/>
        </w:rPr>
        <w:t xml:space="preserve"> version of </w:t>
      </w:r>
      <w:r w:rsidRPr="00C011D1">
        <w:rPr>
          <w:rStyle w:val="Emphasis"/>
        </w:rPr>
        <w:t>basic income, by</w:t>
      </w:r>
      <w:r w:rsidRPr="00C011D1">
        <w:t xml:space="preserve"> contrast, </w:t>
      </w:r>
      <w:r w:rsidRPr="00C011D1">
        <w:rPr>
          <w:rStyle w:val="StyleUnderline"/>
        </w:rPr>
        <w:t xml:space="preserve">wherein </w:t>
      </w:r>
      <w:r w:rsidRPr="00C011D1">
        <w:rPr>
          <w:rStyle w:val="Emphasis"/>
        </w:rPr>
        <w:t>paltry lumps of cash</w:t>
      </w:r>
      <w:r w:rsidRPr="00C011D1">
        <w:rPr>
          <w:rStyle w:val="StyleUnderline"/>
        </w:rPr>
        <w:t xml:space="preserve"> </w:t>
      </w:r>
      <w:r w:rsidRPr="00C011D1">
        <w:rPr>
          <w:rStyle w:val="Emphasis"/>
        </w:rPr>
        <w:t>replace public services and goods</w:t>
      </w:r>
      <w:r w:rsidRPr="00C011D1">
        <w:rPr>
          <w:rStyle w:val="StyleUnderline"/>
        </w:rPr>
        <w:t>, is a UBI not worth having</w:t>
      </w:r>
      <w:r w:rsidRPr="00C011D1">
        <w:t xml:space="preserve">. </w:t>
      </w:r>
      <w:r w:rsidRPr="00C011D1">
        <w:rPr>
          <w:rStyle w:val="StyleUnderline"/>
        </w:rPr>
        <w:t>This version of basic income is a mechanism to streamline</w:t>
      </w:r>
      <w:r w:rsidRPr="00C011D1">
        <w:t>—</w:t>
      </w:r>
      <w:r w:rsidRPr="00C011D1">
        <w:rPr>
          <w:rStyle w:val="StyleUnderline"/>
        </w:rPr>
        <w:t>a more accurate word might be “</w:t>
      </w:r>
      <w:r w:rsidRPr="00C011D1">
        <w:rPr>
          <w:rStyle w:val="Emphasis"/>
        </w:rPr>
        <w:t>gut</w:t>
      </w:r>
      <w:r w:rsidRPr="00C011D1">
        <w:rPr>
          <w:rStyle w:val="StyleUnderline"/>
        </w:rPr>
        <w:t>”</w:t>
      </w:r>
      <w:r w:rsidRPr="00C011D1">
        <w:t>—</w:t>
      </w:r>
      <w:r w:rsidRPr="00C011D1">
        <w:rPr>
          <w:rStyle w:val="Emphasis"/>
        </w:rPr>
        <w:t>the welfare state</w:t>
      </w:r>
      <w:r w:rsidRPr="00C011D1">
        <w:t xml:space="preserve"> </w:t>
      </w:r>
      <w:r w:rsidRPr="00C011D1">
        <w:rPr>
          <w:rStyle w:val="StyleUnderline"/>
        </w:rPr>
        <w:t>in the name of libertarian ideas of freedom</w:t>
      </w:r>
      <w:r w:rsidRPr="00C011D1">
        <w:t>. People know what they need better than the state does, the argument goes; how people will be able to afford healthcare on $12,000 a year is less often addressed.</w:t>
      </w:r>
    </w:p>
    <w:p w14:paraId="2B8484EB" w14:textId="77777777" w:rsidR="00C011D1" w:rsidRPr="00C011D1" w:rsidRDefault="00C011D1" w:rsidP="00C011D1">
      <w:r w:rsidRPr="00C011D1">
        <w:t xml:space="preserve">Who exactly should get a basic income is another question. It’s sometimes called a “citizen’s dividend,” explicitly limiting recipients by nationality. More generally the “universal” is aspirational: basic income programs have only seriously been proposed at the national or local levels. So, as with other welfare programs, debates over basic income will undoubtedly be bound up with questions about nationality and migration. In the European context, we should be wary of the deployment of basic income to solidify Fortress Europe as the refugee crisis intensifies. In the debates over the Swiss program, for example, </w:t>
      </w:r>
      <w:proofErr w:type="spellStart"/>
      <w:r w:rsidRPr="00C011D1">
        <w:t>Luzi</w:t>
      </w:r>
      <w:proofErr w:type="spellEnd"/>
      <w:r w:rsidRPr="00C011D1">
        <w:t xml:space="preserve"> </w:t>
      </w:r>
      <w:proofErr w:type="spellStart"/>
      <w:r w:rsidRPr="00C011D1">
        <w:t>Stamm</w:t>
      </w:r>
      <w:proofErr w:type="spellEnd"/>
      <w:r w:rsidRPr="00C011D1">
        <w:t>, a member of parliament for the right-wing Swiss People’s Party, said he could imagine supporting UBI—but only for the Swiss. “Theoretically, if Switzerland were an island, the answer is yes,” he said at the time. “But with open borders, it’s a total impossibility, especially for Switzerland, with a high living standard.”</w:t>
      </w:r>
    </w:p>
    <w:p w14:paraId="15EBEF09" w14:textId="77777777" w:rsidR="00C011D1" w:rsidRPr="00C011D1" w:rsidRDefault="00C011D1" w:rsidP="00C011D1">
      <w:r w:rsidRPr="00C011D1">
        <w:t xml:space="preserve">In the United States, meanwhile, </w:t>
      </w:r>
      <w:r w:rsidRPr="00C011D1">
        <w:rPr>
          <w:rStyle w:val="StyleUnderline"/>
        </w:rPr>
        <w:t xml:space="preserve">the combination of nativism and libertarianism that makes up the Trump coalition is particularly dangerous: it’s hard to imagine any way a basic income program implemented in the Trump era would be anything but a vehicle for </w:t>
      </w:r>
      <w:r w:rsidRPr="00C011D1">
        <w:rPr>
          <w:rStyle w:val="Emphasis"/>
        </w:rPr>
        <w:t>dismantling the remains of the welfare state</w:t>
      </w:r>
      <w:r w:rsidRPr="00C011D1">
        <w:rPr>
          <w:rStyle w:val="StyleUnderline"/>
        </w:rPr>
        <w:t xml:space="preserve"> while simultaneously </w:t>
      </w:r>
      <w:r w:rsidRPr="00C011D1">
        <w:rPr>
          <w:rStyle w:val="Emphasis"/>
        </w:rPr>
        <w:t>reinforcing nationalism</w:t>
      </w:r>
      <w:r w:rsidRPr="00C011D1">
        <w:rPr>
          <w:rStyle w:val="StyleUnderline"/>
        </w:rPr>
        <w:t xml:space="preserve"> by </w:t>
      </w:r>
      <w:r w:rsidRPr="00C011D1">
        <w:rPr>
          <w:rStyle w:val="Emphasis"/>
        </w:rPr>
        <w:t>excluding non-citizens</w:t>
      </w:r>
      <w:r w:rsidRPr="00C011D1">
        <w:rPr>
          <w:rStyle w:val="StyleUnderline"/>
        </w:rPr>
        <w:t xml:space="preserve"> from shared prosperity</w:t>
      </w:r>
      <w:r w:rsidRPr="00C011D1">
        <w:t xml:space="preserve">. That said, basic income doesn’t seem likely to be on the agenda of the Trump administration anytime soon. Instead of inventing the future, Trump’s move is to borrow from the past via boondoggles like the Carrier deal, which give public money to private companies in an attempt to revive a mid-century imaginary where men had real factory jobs. </w:t>
      </w:r>
      <w:r w:rsidRPr="00C011D1">
        <w:rPr>
          <w:rStyle w:val="StyleUnderline"/>
        </w:rPr>
        <w:t>Welfare programs</w:t>
      </w:r>
      <w:r w:rsidRPr="00C011D1">
        <w:t xml:space="preserve">, meanwhile, </w:t>
      </w:r>
      <w:r w:rsidRPr="00C011D1">
        <w:rPr>
          <w:rStyle w:val="StyleUnderline"/>
        </w:rPr>
        <w:t>are likely to come under renewed attack</w:t>
      </w:r>
      <w:r w:rsidRPr="00C011D1">
        <w:t xml:space="preserve"> from a Republican administration ready to slash government spending.</w:t>
      </w:r>
    </w:p>
    <w:p w14:paraId="173DE093" w14:textId="77777777" w:rsidR="00C011D1" w:rsidRPr="00C011D1" w:rsidRDefault="00C011D1" w:rsidP="00C011D1">
      <w:r w:rsidRPr="00C011D1">
        <w:t>The apparent success of Trump’s appeal to mid-century nostalgia, though, has thrown cold water on utopian visions. After a few years of UBI flirtation, the American left seems to be returning to full employment—rather than full unemployment—as a demand, particularly via the idea of a federal job guarantee. There’s plenty of useful work to be done, of course, and like income, jobs should be distributed as evenly as possible. Remaking the ideology of work may be too heavy a lift for the next few years.</w:t>
      </w:r>
    </w:p>
    <w:p w14:paraId="3BDD12A3" w14:textId="77777777" w:rsidR="00C011D1" w:rsidRPr="00C011D1" w:rsidRDefault="00C011D1" w:rsidP="00C011D1">
      <w:r w:rsidRPr="00C011D1">
        <w:t>Still, we shouldn’t stop pushing back against reifying work as the source of both income and social worth.</w:t>
      </w:r>
    </w:p>
    <w:p w14:paraId="2B20C9A3" w14:textId="77777777" w:rsidR="00C011D1" w:rsidRPr="00C011D1" w:rsidRDefault="00C011D1" w:rsidP="00C011D1">
      <w:r w:rsidRPr="00C011D1">
        <w:t>Ongoing expropriation and proletarianization have left billions worldwide in a condition of what historian Michael Denning calls “</w:t>
      </w:r>
      <w:proofErr w:type="spellStart"/>
      <w:r w:rsidRPr="00C011D1">
        <w:t>wageless</w:t>
      </w:r>
      <w:proofErr w:type="spellEnd"/>
      <w:r w:rsidRPr="00C011D1">
        <w:t xml:space="preserve"> life,” rendered surplus to capital’s needs and struggling to scrape by in a system that starts “not with the offer of work, but with the imperative to earn a living.” And </w:t>
      </w:r>
      <w:proofErr w:type="gramStart"/>
      <w:r w:rsidRPr="00C011D1">
        <w:t>so</w:t>
      </w:r>
      <w:proofErr w:type="gramEnd"/>
      <w:r w:rsidRPr="00C011D1">
        <w:t xml:space="preserve"> while basic income sounds like a program for rich countries—a luxury made possible by a certain level of prosperity—it may be even more promising in places where it seems most unaffordable. In recent years UBI pilot programs have rolled out in Namibia, Kenya, and Uganda, mostly funded by NGOs; more generally, cash transfer programs, which aim to diminish poverty by giving poor people money—though often with specific criteria or restrictions—are the latest fad in development. Elsewhere, public support provides more in the way of livelihoods than do private wages: the anthropologist James Ferguson notes that more South Africans receive income from government welfare programs, whether child allowances or disability aid, than from waged labor. Basic income, Ferguson argues, may be the way to achieve social welfare in countries where the prospect of job creation on a scale adequate to the population is little more than a fantasy.</w:t>
      </w:r>
    </w:p>
    <w:p w14:paraId="23E44490" w14:textId="77777777" w:rsidR="00C011D1" w:rsidRPr="00C011D1" w:rsidRDefault="00C011D1" w:rsidP="00C011D1">
      <w:r w:rsidRPr="00C011D1">
        <w:t>Of course, the above model, based on postwar growth in the United States and Western Europe, is now a fantasy here too. Donald Trump will fail to make America great again in the way he’s promised. The factory jobs aren’t coming back, and neither are 4 percent growth rates. Even the desperate deals to keep individual plants running won’t stave off the robots: Carrier, for example, has already said it will put most of the money it promised to invest in its Indiana plant into automation. Which is why, despite the dangers of UBI, it remains an important time for the left to develop a view of a society less oriented around work: as the futility of Fordist nostalgia becomes more and more apparent, both here and around the globe, the left should seize the opportunity to push for a different view of what work should be, how much of it we should do, and what role it should play in our lives.</w:t>
      </w:r>
    </w:p>
    <w:p w14:paraId="072713B2" w14:textId="77777777" w:rsidR="00C011D1" w:rsidRPr="00C011D1" w:rsidRDefault="00C011D1" w:rsidP="00C011D1">
      <w:r w:rsidRPr="00C011D1">
        <w:t>That will take time and a broad coalition—but not the one that Stern describes between the ultra-rich and the masses of gig workers, or even of post-ideological rationalists described by Bregman. Instead, the elements of a staunchly left and genuinely political coalition—comprised of workers who need more leverage and the unemployed, those fighting for a sustainable environment and racial justice, care workers both waged and unwaged—are nascent but increasingly visible.</w:t>
      </w:r>
    </w:p>
    <w:p w14:paraId="012B3CCE" w14:textId="77777777" w:rsidR="00C011D1" w:rsidRPr="00C011D1" w:rsidRDefault="00C011D1" w:rsidP="00C011D1">
      <w:r w:rsidRPr="00C011D1">
        <w:t>The left hasn’t seriously organized around welfare rights for years. But in the coming years it will be more important than ever to defend what remains of U.S. social provision from Paul Ryan and company, particularly given the nasty racial tack that fight will undoubtedly take. And we can’t defend welfare just as a backstop for vulnerable and unlucky members of society, or as a handout to the benighted poor, but as a fundamental and universal good for all. In other words, we should advocate for the exact opposite of the Clintonian welfare reform programs of the 1990s, and the only kind of welfare program that can build a broad and universal constituency for social provision rather than marking out the undeserving poor.</w:t>
      </w:r>
    </w:p>
    <w:p w14:paraId="72C85398" w14:textId="77777777" w:rsidR="00C011D1" w:rsidRPr="00C011D1" w:rsidRDefault="00C011D1" w:rsidP="00C011D1"/>
    <w:p w14:paraId="0A3BE73C" w14:textId="77777777" w:rsidR="00C011D1" w:rsidRPr="00C011D1" w:rsidRDefault="00C011D1" w:rsidP="00C011D1"/>
    <w:p w14:paraId="28FBF5A9" w14:textId="77777777" w:rsidR="00C011D1" w:rsidRPr="00C011D1" w:rsidRDefault="00C011D1" w:rsidP="00C011D1">
      <w:pPr>
        <w:pStyle w:val="Heading3"/>
      </w:pPr>
      <w:r w:rsidRPr="00C011D1">
        <w:t>Link – Smart Cities</w:t>
      </w:r>
    </w:p>
    <w:p w14:paraId="11449A78" w14:textId="77777777" w:rsidR="00C011D1" w:rsidRPr="00C011D1" w:rsidRDefault="00C011D1" w:rsidP="00C011D1">
      <w:pPr>
        <w:pStyle w:val="Heading4"/>
      </w:pPr>
      <w:r w:rsidRPr="00C011D1">
        <w:t>Neoliberal obsession to improve smart city efficiency via measuring ambiguous standards of success paves way to logic of discipline and endless growth</w:t>
      </w:r>
    </w:p>
    <w:p w14:paraId="0FE6A173" w14:textId="77777777" w:rsidR="00C011D1" w:rsidRPr="00C011D1" w:rsidRDefault="00C011D1" w:rsidP="00C011D1">
      <w:pPr>
        <w:rPr>
          <w:rStyle w:val="Style13ptBold"/>
        </w:rPr>
      </w:pPr>
      <w:proofErr w:type="spellStart"/>
      <w:r w:rsidRPr="00C011D1">
        <w:rPr>
          <w:rStyle w:val="Style13ptBold"/>
        </w:rPr>
        <w:t>Morozob</w:t>
      </w:r>
      <w:proofErr w:type="spellEnd"/>
      <w:r w:rsidRPr="00C011D1">
        <w:rPr>
          <w:rStyle w:val="Style13ptBold"/>
        </w:rPr>
        <w:t xml:space="preserve"> and Bria, technological innovation and governance researchers, 2018</w:t>
      </w:r>
    </w:p>
    <w:p w14:paraId="1DCC6091" w14:textId="77777777" w:rsidR="00C011D1" w:rsidRPr="00C011D1" w:rsidRDefault="00C011D1" w:rsidP="00C011D1">
      <w:pPr>
        <w:rPr>
          <w:rStyle w:val="Style13ptBold"/>
          <w:b w:val="0"/>
          <w:bCs w:val="0"/>
          <w:sz w:val="22"/>
          <w:szCs w:val="18"/>
        </w:rPr>
      </w:pPr>
      <w:r w:rsidRPr="00C011D1">
        <w:rPr>
          <w:rStyle w:val="Style13ptBold"/>
          <w:b w:val="0"/>
          <w:bCs w:val="0"/>
          <w:sz w:val="22"/>
          <w:szCs w:val="18"/>
        </w:rPr>
        <w:t>[</w:t>
      </w:r>
      <w:proofErr w:type="spellStart"/>
      <w:r w:rsidRPr="00C011D1">
        <w:rPr>
          <w:rStyle w:val="Style13ptBold"/>
          <w:b w:val="0"/>
          <w:bCs w:val="0"/>
          <w:sz w:val="22"/>
          <w:szCs w:val="18"/>
        </w:rPr>
        <w:t>Evgeny</w:t>
      </w:r>
      <w:proofErr w:type="spellEnd"/>
      <w:r w:rsidRPr="00C011D1">
        <w:rPr>
          <w:rStyle w:val="Style13ptBold"/>
          <w:b w:val="0"/>
          <w:bCs w:val="0"/>
          <w:sz w:val="22"/>
          <w:szCs w:val="18"/>
        </w:rPr>
        <w:t xml:space="preserve"> and </w:t>
      </w:r>
      <w:proofErr w:type="spellStart"/>
      <w:r w:rsidRPr="00C011D1">
        <w:rPr>
          <w:rStyle w:val="Style13ptBold"/>
          <w:b w:val="0"/>
          <w:bCs w:val="0"/>
          <w:sz w:val="22"/>
          <w:szCs w:val="18"/>
        </w:rPr>
        <w:t>Frencesca</w:t>
      </w:r>
      <w:proofErr w:type="spellEnd"/>
      <w:r w:rsidRPr="00C011D1">
        <w:rPr>
          <w:rStyle w:val="Style13ptBold"/>
          <w:b w:val="0"/>
          <w:bCs w:val="0"/>
          <w:sz w:val="22"/>
          <w:szCs w:val="18"/>
        </w:rPr>
        <w:t xml:space="preserve">, “RETHINKING THE SMART CITY: DEMOCRATIZING URBAN TECHNOLOGY,” Rosa </w:t>
      </w:r>
      <w:proofErr w:type="spellStart"/>
      <w:r w:rsidRPr="00C011D1">
        <w:rPr>
          <w:rStyle w:val="Style13ptBold"/>
          <w:b w:val="0"/>
          <w:bCs w:val="0"/>
          <w:sz w:val="22"/>
          <w:szCs w:val="18"/>
        </w:rPr>
        <w:t>Luxemberg</w:t>
      </w:r>
      <w:proofErr w:type="spellEnd"/>
      <w:r w:rsidRPr="00C011D1">
        <w:rPr>
          <w:rStyle w:val="Style13ptBold"/>
          <w:b w:val="0"/>
          <w:bCs w:val="0"/>
          <w:sz w:val="22"/>
          <w:szCs w:val="18"/>
        </w:rPr>
        <w:t xml:space="preserve"> Foundation, January 2018, </w:t>
      </w:r>
      <w:hyperlink r:id="rId9" w:history="1">
        <w:r w:rsidRPr="00C011D1">
          <w:rPr>
            <w:rStyle w:val="Hyperlink"/>
            <w:szCs w:val="18"/>
          </w:rPr>
          <w:t>https://rosalux.nyc/rethinking-the-smart-city/</w:t>
        </w:r>
      </w:hyperlink>
      <w:r w:rsidRPr="00C011D1">
        <w:rPr>
          <w:rStyle w:val="Style13ptBold"/>
          <w:b w:val="0"/>
          <w:bCs w:val="0"/>
          <w:sz w:val="22"/>
          <w:szCs w:val="18"/>
        </w:rPr>
        <w:t>, Accessed 7/2/23, GDS – PL]</w:t>
      </w:r>
    </w:p>
    <w:p w14:paraId="44A15F76" w14:textId="77777777" w:rsidR="00C011D1" w:rsidRPr="00C011D1" w:rsidRDefault="00C011D1" w:rsidP="00C011D1">
      <w:pPr>
        <w:rPr>
          <w:rStyle w:val="Style13ptBold"/>
          <w:b w:val="0"/>
          <w:bCs w:val="0"/>
          <w:sz w:val="22"/>
          <w:szCs w:val="18"/>
        </w:rPr>
      </w:pPr>
      <w:r w:rsidRPr="00C011D1">
        <w:rPr>
          <w:rStyle w:val="Style13ptBold"/>
          <w:b w:val="0"/>
          <w:bCs w:val="0"/>
          <w:sz w:val="22"/>
          <w:szCs w:val="18"/>
        </w:rPr>
        <w:t>2. Smartness and Neoliberalism</w:t>
      </w:r>
    </w:p>
    <w:p w14:paraId="7DD801F6" w14:textId="77777777" w:rsidR="00C011D1" w:rsidRPr="00C011D1" w:rsidRDefault="00C011D1" w:rsidP="00C011D1">
      <w:r w:rsidRPr="00C011D1">
        <w:t xml:space="preserve">The dynamics and concurrent imperatives of the three aforementioned rationales can be grasped without recourse to any advanced analytical or historical frameworks. Once we factor in the additional consideration that </w:t>
      </w:r>
      <w:r w:rsidRPr="00C011D1">
        <w:rPr>
          <w:rStyle w:val="StyleUnderline"/>
        </w:rPr>
        <w:t>most cities embarking on smart city experiments</w:t>
      </w:r>
      <w:r w:rsidRPr="00C011D1">
        <w:t xml:space="preserve"> also </w:t>
      </w:r>
      <w:r w:rsidRPr="00C011D1">
        <w:rPr>
          <w:rStyle w:val="StyleUnderline"/>
        </w:rPr>
        <w:t>happen to be caught up in the regulatory apparatuses of neoliberalism</w:t>
      </w:r>
      <w:r w:rsidRPr="00C011D1">
        <w:t xml:space="preserve">, however, several additional considerations come to the fore. First of all, </w:t>
      </w:r>
      <w:r w:rsidRPr="00C011D1">
        <w:rPr>
          <w:rStyle w:val="StyleUnderline"/>
        </w:rPr>
        <w:t>if neoliberalism</w:t>
      </w:r>
      <w:r w:rsidRPr="00C011D1">
        <w:t>—as many scholars have argued over the years—</w:t>
      </w:r>
      <w:r w:rsidRPr="00C011D1">
        <w:rPr>
          <w:rStyle w:val="StyleUnderline"/>
        </w:rPr>
        <w:t>is characterized by the transition from</w:t>
      </w:r>
      <w:r w:rsidRPr="00C011D1">
        <w:t xml:space="preserve"> a form of rule enacted by a </w:t>
      </w:r>
      <w:r w:rsidRPr="00C011D1">
        <w:rPr>
          <w:rStyle w:val="StyleUnderline"/>
        </w:rPr>
        <w:t>centralized government</w:t>
      </w:r>
      <w:r w:rsidRPr="00C011D1">
        <w:t xml:space="preserve"> </w:t>
      </w:r>
      <w:r w:rsidRPr="00C011D1">
        <w:rPr>
          <w:rStyle w:val="StyleUnderline"/>
        </w:rPr>
        <w:t>to</w:t>
      </w:r>
      <w:r w:rsidRPr="00C011D1">
        <w:t xml:space="preserve"> one underpinned by </w:t>
      </w:r>
      <w:r w:rsidRPr="00C011D1">
        <w:rPr>
          <w:rStyle w:val="StyleUnderline"/>
        </w:rPr>
        <w:t>decentralized governance</w:t>
      </w:r>
      <w:r w:rsidRPr="00C011D1">
        <w:t xml:space="preserve">, then we must also account for the precise mechanisms (and technological enablers) of this newer, softer, less obvious form of rule. One such mechanism identified in the burgeoning literature on neoliberalism in general13 as well as in the some-what smaller literature on neoliberalism and cities14 is the </w:t>
      </w:r>
      <w:r w:rsidRPr="00C011D1">
        <w:rPr>
          <w:rStyle w:val="StyleUnderline"/>
        </w:rPr>
        <w:t>growing importance of rankings, competitive tables, and comparative scores</w:t>
      </w:r>
      <w:r w:rsidRPr="00C011D1">
        <w:t xml:space="preserve">. </w:t>
      </w:r>
      <w:r w:rsidRPr="00C011D1">
        <w:rPr>
          <w:rStyle w:val="StyleUnderline"/>
        </w:rPr>
        <w:t>City indebtedness rankings by credit agencies</w:t>
      </w:r>
      <w:r w:rsidRPr="00C011D1">
        <w:t xml:space="preserve"> like Moody’s or Standard &amp; Poor’s </w:t>
      </w:r>
      <w:r w:rsidRPr="00C011D1">
        <w:rPr>
          <w:rStyle w:val="StyleUnderline"/>
        </w:rPr>
        <w:t>represent the root of this trend</w:t>
      </w:r>
      <w:r w:rsidRPr="00C011D1">
        <w:t xml:space="preserve">, with </w:t>
      </w:r>
      <w:r w:rsidRPr="00C011D1">
        <w:rPr>
          <w:rStyle w:val="StyleUnderline"/>
        </w:rPr>
        <w:t xml:space="preserve">cities vying for a </w:t>
      </w:r>
      <w:proofErr w:type="spellStart"/>
      <w:r w:rsidRPr="00C011D1">
        <w:rPr>
          <w:rStyle w:val="StyleUnderline"/>
        </w:rPr>
        <w:t>favourable</w:t>
      </w:r>
      <w:proofErr w:type="spellEnd"/>
      <w:r w:rsidRPr="00C011D1">
        <w:rPr>
          <w:rStyle w:val="StyleUnderline"/>
        </w:rPr>
        <w:t xml:space="preserve"> rating which determines their costs of borrowing</w:t>
      </w:r>
      <w:r w:rsidRPr="00C011D1">
        <w:t xml:space="preserve">. </w:t>
      </w:r>
    </w:p>
    <w:p w14:paraId="62D0413C" w14:textId="77777777" w:rsidR="00C011D1" w:rsidRPr="00C011D1" w:rsidRDefault="00C011D1" w:rsidP="00C011D1">
      <w:r w:rsidRPr="00C011D1">
        <w:t>Today, this function is further exercised by various rankings—</w:t>
      </w:r>
      <w:r w:rsidRPr="00C011D1">
        <w:rPr>
          <w:rStyle w:val="StyleUnderline"/>
        </w:rPr>
        <w:t>measuring innovation, creativity, or even smartness itself</w:t>
      </w:r>
      <w:r w:rsidRPr="00C011D1">
        <w:t>—</w:t>
      </w:r>
      <w:r w:rsidRPr="00C011D1">
        <w:rPr>
          <w:rStyle w:val="StyleUnderline"/>
        </w:rPr>
        <w:t>compiled by</w:t>
      </w:r>
      <w:r w:rsidRPr="00C011D1">
        <w:t xml:space="preserve"> the </w:t>
      </w:r>
      <w:r w:rsidRPr="00C011D1">
        <w:rPr>
          <w:rStyle w:val="StyleUnderline"/>
        </w:rPr>
        <w:t>emerging urban-</w:t>
      </w:r>
      <w:proofErr w:type="spellStart"/>
      <w:r w:rsidRPr="00C011D1">
        <w:rPr>
          <w:rStyle w:val="StyleUnderline"/>
        </w:rPr>
        <w:t>philanthrocapitalist</w:t>
      </w:r>
      <w:proofErr w:type="spellEnd"/>
      <w:r w:rsidRPr="00C011D1">
        <w:rPr>
          <w:rStyle w:val="StyleUnderline"/>
        </w:rPr>
        <w:t xml:space="preserve"> complex of think-tanks</w:t>
      </w:r>
      <w:r w:rsidRPr="00C011D1">
        <w:t xml:space="preserve">, foundations, and allegedly neutral NGOs, </w:t>
      </w:r>
      <w:r w:rsidRPr="00C011D1">
        <w:rPr>
          <w:rStyle w:val="StyleUnderline"/>
        </w:rPr>
        <w:t>determining</w:t>
      </w:r>
      <w:r w:rsidRPr="00C011D1">
        <w:t xml:space="preserve"> the </w:t>
      </w:r>
      <w:r w:rsidRPr="00C011D1">
        <w:rPr>
          <w:rStyle w:val="StyleUnderline"/>
        </w:rPr>
        <w:t>broader constraints and parameters within which cities now compete</w:t>
      </w:r>
      <w:r w:rsidRPr="00C011D1">
        <w:t xml:space="preserve">. How cities perform on those secondary indicators in turn feeds into how investors view their competitiveness, which ultimately flows into the ratings assigned by credit agencies, thus affecting their borrowing costs. Most </w:t>
      </w:r>
      <w:r w:rsidRPr="00C011D1">
        <w:rPr>
          <w:rStyle w:val="StyleUnderline"/>
        </w:rPr>
        <w:t>cities have little choice but to borrow</w:t>
      </w:r>
      <w:r w:rsidRPr="00C011D1">
        <w:t xml:space="preserve"> as a result of their budgets being cut by national governments; the </w:t>
      </w:r>
      <w:r w:rsidRPr="00C011D1">
        <w:rPr>
          <w:rStyle w:val="StyleUnderline"/>
        </w:rPr>
        <w:t>worsening economic conditions</w:t>
      </w:r>
      <w:r w:rsidRPr="00C011D1">
        <w:t xml:space="preserve"> in many of them—most visible in the looming public sector pension crises—</w:t>
      </w:r>
      <w:r w:rsidRPr="00C011D1">
        <w:rPr>
          <w:rStyle w:val="StyleUnderline"/>
        </w:rPr>
        <w:t>produce additional financial strain</w:t>
      </w:r>
      <w:r w:rsidRPr="00C011D1">
        <w:t xml:space="preserve">. Consequently, a city need not harbor any strong, rational desire to be smart in order to embark on a smart city agenda of some kind—doing otherwise would mean risking one’s standing on the international bond markets. </w:t>
      </w:r>
    </w:p>
    <w:p w14:paraId="6A639933" w14:textId="77777777" w:rsidR="00C011D1" w:rsidRPr="00C011D1" w:rsidRDefault="00C011D1" w:rsidP="00C011D1">
      <w:r w:rsidRPr="00C011D1">
        <w:t xml:space="preserve">Related to this is </w:t>
      </w:r>
      <w:r w:rsidRPr="00C011D1">
        <w:rPr>
          <w:rStyle w:val="StyleUnderline"/>
        </w:rPr>
        <w:t>the pressure facing</w:t>
      </w:r>
      <w:r w:rsidRPr="00C011D1">
        <w:t xml:space="preserve"> many </w:t>
      </w:r>
      <w:r w:rsidRPr="00C011D1">
        <w:rPr>
          <w:rStyle w:val="StyleUnderline"/>
        </w:rPr>
        <w:t>cities to quantify the performance of their various</w:t>
      </w:r>
      <w:r w:rsidRPr="00C011D1">
        <w:t xml:space="preserve"> constituent </w:t>
      </w:r>
      <w:r w:rsidRPr="00C011D1">
        <w:rPr>
          <w:rStyle w:val="StyleUnderline"/>
        </w:rPr>
        <w:t>parts in order to render them more accountable, competitive, and manageable</w:t>
      </w:r>
      <w:r w:rsidRPr="00C011D1">
        <w:t xml:space="preserve">—another phenomenon commonly associated with the ascendance of neoliberalism and </w:t>
      </w:r>
      <w:r w:rsidRPr="00C011D1">
        <w:rPr>
          <w:rStyle w:val="StyleUnderline"/>
        </w:rPr>
        <w:t>its “audit society” or “logic of discipline,”</w:t>
      </w:r>
      <w:r w:rsidRPr="00C011D1">
        <w:t xml:space="preserve">15 depending on one’s theoretical predilections. While </w:t>
      </w:r>
      <w:r w:rsidRPr="00C011D1">
        <w:rPr>
          <w:rStyle w:val="StyleUnderline"/>
        </w:rPr>
        <w:t>this drive to quantification</w:t>
      </w:r>
      <w:r w:rsidRPr="00C011D1">
        <w:t xml:space="preserve">—led by cities like Boston, which </w:t>
      </w:r>
      <w:r w:rsidRPr="00C011D1">
        <w:rPr>
          <w:rStyle w:val="StyleUnderline"/>
        </w:rPr>
        <w:t>has its own “city score”—</w:t>
      </w:r>
      <w:r w:rsidRPr="00C011D1">
        <w:t>is r</w:t>
      </w:r>
      <w:r w:rsidRPr="00C011D1">
        <w:rPr>
          <w:rStyle w:val="StyleUnderline"/>
        </w:rPr>
        <w:t xml:space="preserve">arely linked to the smart city phenomenon </w:t>
      </w:r>
      <w:r w:rsidRPr="00C011D1">
        <w:t xml:space="preserve">(at least not in popular discourse), it is nevertheless rather obvious that the ranking-of-everything mentality upon which it rests is only possible in a city capable of collecting, </w:t>
      </w:r>
      <w:proofErr w:type="spellStart"/>
      <w:r w:rsidRPr="00C011D1">
        <w:t>analysing</w:t>
      </w:r>
      <w:proofErr w:type="spellEnd"/>
      <w:r w:rsidRPr="00C011D1">
        <w:t xml:space="preserve">, and processing vast amounts of data. </w:t>
      </w:r>
    </w:p>
    <w:p w14:paraId="09F923C7" w14:textId="77777777" w:rsidR="00C011D1" w:rsidRPr="00C011D1" w:rsidRDefault="00C011D1" w:rsidP="00C011D1">
      <w:r w:rsidRPr="00C011D1">
        <w:t xml:space="preserve">Thus, willingly or not, the smart city agenda along with the infrastructure of sensors and connectivity it promotes also opens the door to the kind of audit-obsessed quantification celebrated by neoliberalism. </w:t>
      </w:r>
      <w:r w:rsidRPr="00C011D1">
        <w:rPr>
          <w:rStyle w:val="StyleUnderline"/>
        </w:rPr>
        <w:t>An analytical lens well-trained on the methods</w:t>
      </w:r>
      <w:r w:rsidRPr="00C011D1">
        <w:t xml:space="preserve">, </w:t>
      </w:r>
      <w:r w:rsidRPr="00C011D1">
        <w:rPr>
          <w:rStyle w:val="StyleUnderline"/>
        </w:rPr>
        <w:t>techniques, and aspirations of neoliberalism can help us to reveal</w:t>
      </w:r>
      <w:r w:rsidRPr="00C011D1">
        <w:t xml:space="preserve"> several </w:t>
      </w:r>
      <w:r w:rsidRPr="00C011D1">
        <w:rPr>
          <w:rStyle w:val="StyleUnderline"/>
        </w:rPr>
        <w:t xml:space="preserve">other dimensions of the smart city </w:t>
      </w:r>
      <w:proofErr w:type="spellStart"/>
      <w:r w:rsidRPr="00C011D1">
        <w:rPr>
          <w:rStyle w:val="StyleUnderline"/>
        </w:rPr>
        <w:t>problematique</w:t>
      </w:r>
      <w:proofErr w:type="spellEnd"/>
      <w:r w:rsidRPr="00C011D1">
        <w:t xml:space="preserve"> which usually escape those analyzing it from a purely technical perspective. In the last three decades</w:t>
      </w:r>
      <w:r w:rsidRPr="00C011D1">
        <w:rPr>
          <w:rStyle w:val="StyleUnderline"/>
        </w:rPr>
        <w:t>, as the logic of corporatism and embedded liberalism</w:t>
      </w:r>
      <w:r w:rsidRPr="00C011D1">
        <w:t xml:space="preserve"> dominating the political landscape of Western Europe and North America </w:t>
      </w:r>
      <w:r w:rsidRPr="00C011D1">
        <w:rPr>
          <w:rStyle w:val="StyleUnderline"/>
        </w:rPr>
        <w:t>gave way to the logic of highly globalized and liquid capital</w:t>
      </w:r>
      <w:r w:rsidRPr="00C011D1">
        <w:t xml:space="preserve"> elevating the interests of finance over those of any other sector of society (including the productive economy), </w:t>
      </w:r>
      <w:r w:rsidRPr="00C011D1">
        <w:rPr>
          <w:rStyle w:val="StyleUnderline"/>
        </w:rPr>
        <w:t>cities</w:t>
      </w:r>
      <w:r w:rsidRPr="00C011D1">
        <w:t xml:space="preserve">, like all other units of society, </w:t>
      </w:r>
      <w:r w:rsidRPr="00C011D1">
        <w:rPr>
          <w:rStyle w:val="StyleUnderline"/>
        </w:rPr>
        <w:t xml:space="preserve">have found themselves subjected to </w:t>
      </w:r>
      <w:r w:rsidRPr="00C011D1">
        <w:t xml:space="preserve">immense pressure to </w:t>
      </w:r>
      <w:r w:rsidRPr="00C011D1">
        <w:rPr>
          <w:rStyle w:val="StyleUnderline"/>
        </w:rPr>
        <w:t>both roll back</w:t>
      </w:r>
      <w:r w:rsidRPr="00C011D1">
        <w:t xml:space="preserve"> some institutions of </w:t>
      </w:r>
      <w:r w:rsidRPr="00C011D1">
        <w:rPr>
          <w:rStyle w:val="StyleUnderline"/>
        </w:rPr>
        <w:t>the welfare state</w:t>
      </w:r>
      <w:r w:rsidRPr="00C011D1">
        <w:t xml:space="preserve">, as well as roll out some policy innovations of their own.16 </w:t>
      </w:r>
    </w:p>
    <w:p w14:paraId="35DE5280" w14:textId="77777777" w:rsidR="00C011D1" w:rsidRPr="00C011D1" w:rsidRDefault="00C011D1" w:rsidP="00C011D1">
      <w:pPr>
        <w:pStyle w:val="Heading4"/>
      </w:pPr>
      <w:r w:rsidRPr="00C011D1">
        <w:t>Neoliberal smart cities cause deputization of economic zones and sectors to monopoly capital – creates unsustainable, predatory market strategies AND surveillance capitalism</w:t>
      </w:r>
    </w:p>
    <w:p w14:paraId="2D0FBDBC" w14:textId="77777777" w:rsidR="00C011D1" w:rsidRPr="00C011D1" w:rsidRDefault="00C011D1" w:rsidP="00C011D1">
      <w:pPr>
        <w:rPr>
          <w:rStyle w:val="Style13ptBold"/>
        </w:rPr>
      </w:pPr>
      <w:proofErr w:type="spellStart"/>
      <w:r w:rsidRPr="00C011D1">
        <w:rPr>
          <w:rStyle w:val="Style13ptBold"/>
        </w:rPr>
        <w:t>Morozob</w:t>
      </w:r>
      <w:proofErr w:type="spellEnd"/>
      <w:r w:rsidRPr="00C011D1">
        <w:rPr>
          <w:rStyle w:val="Style13ptBold"/>
        </w:rPr>
        <w:t xml:space="preserve"> and Bria, technological innovation and governance researchers, 2018</w:t>
      </w:r>
    </w:p>
    <w:p w14:paraId="4FEEA8D7" w14:textId="77777777" w:rsidR="00C011D1" w:rsidRPr="00C011D1" w:rsidRDefault="00C011D1" w:rsidP="00C011D1">
      <w:pPr>
        <w:rPr>
          <w:szCs w:val="18"/>
        </w:rPr>
      </w:pPr>
      <w:r w:rsidRPr="00C011D1">
        <w:rPr>
          <w:rStyle w:val="Style13ptBold"/>
          <w:b w:val="0"/>
          <w:bCs w:val="0"/>
          <w:sz w:val="22"/>
          <w:szCs w:val="18"/>
        </w:rPr>
        <w:t>[</w:t>
      </w:r>
      <w:proofErr w:type="spellStart"/>
      <w:r w:rsidRPr="00C011D1">
        <w:rPr>
          <w:rStyle w:val="Style13ptBold"/>
          <w:b w:val="0"/>
          <w:bCs w:val="0"/>
          <w:sz w:val="22"/>
          <w:szCs w:val="18"/>
        </w:rPr>
        <w:t>Evgeny</w:t>
      </w:r>
      <w:proofErr w:type="spellEnd"/>
      <w:r w:rsidRPr="00C011D1">
        <w:rPr>
          <w:rStyle w:val="Style13ptBold"/>
          <w:b w:val="0"/>
          <w:bCs w:val="0"/>
          <w:sz w:val="22"/>
          <w:szCs w:val="18"/>
        </w:rPr>
        <w:t xml:space="preserve"> and </w:t>
      </w:r>
      <w:proofErr w:type="spellStart"/>
      <w:r w:rsidRPr="00C011D1">
        <w:rPr>
          <w:rStyle w:val="Style13ptBold"/>
          <w:b w:val="0"/>
          <w:bCs w:val="0"/>
          <w:sz w:val="22"/>
          <w:szCs w:val="18"/>
        </w:rPr>
        <w:t>Frencesca</w:t>
      </w:r>
      <w:proofErr w:type="spellEnd"/>
      <w:r w:rsidRPr="00C011D1">
        <w:rPr>
          <w:rStyle w:val="Style13ptBold"/>
          <w:b w:val="0"/>
          <w:bCs w:val="0"/>
          <w:sz w:val="22"/>
          <w:szCs w:val="18"/>
        </w:rPr>
        <w:t xml:space="preserve">, “RETHINKING THE SMART CITY: DEMOCRATIZING URBAN TECHNOLOGY,” Rosa </w:t>
      </w:r>
      <w:proofErr w:type="spellStart"/>
      <w:r w:rsidRPr="00C011D1">
        <w:rPr>
          <w:rStyle w:val="Style13ptBold"/>
          <w:b w:val="0"/>
          <w:bCs w:val="0"/>
          <w:sz w:val="22"/>
          <w:szCs w:val="18"/>
        </w:rPr>
        <w:t>Luxemberg</w:t>
      </w:r>
      <w:proofErr w:type="spellEnd"/>
      <w:r w:rsidRPr="00C011D1">
        <w:rPr>
          <w:rStyle w:val="Style13ptBold"/>
          <w:b w:val="0"/>
          <w:bCs w:val="0"/>
          <w:sz w:val="22"/>
          <w:szCs w:val="18"/>
        </w:rPr>
        <w:t xml:space="preserve"> Foundation, January 2018, </w:t>
      </w:r>
      <w:hyperlink r:id="rId10" w:history="1">
        <w:r w:rsidRPr="00C011D1">
          <w:rPr>
            <w:rStyle w:val="Hyperlink"/>
            <w:szCs w:val="18"/>
          </w:rPr>
          <w:t>https://rosalux.nyc/rethinking-the-smart-city/</w:t>
        </w:r>
      </w:hyperlink>
      <w:r w:rsidRPr="00C011D1">
        <w:rPr>
          <w:rStyle w:val="Style13ptBold"/>
          <w:b w:val="0"/>
          <w:bCs w:val="0"/>
          <w:sz w:val="22"/>
          <w:szCs w:val="18"/>
        </w:rPr>
        <w:t>, Accessed 7/2/23, GDS – PL]</w:t>
      </w:r>
    </w:p>
    <w:p w14:paraId="11D02E41" w14:textId="77777777" w:rsidR="00C011D1" w:rsidRPr="00C011D1" w:rsidRDefault="00C011D1" w:rsidP="00C011D1">
      <w:r w:rsidRPr="00C011D1">
        <w:t xml:space="preserve">Two such processes are of particular importance to our discussion: the </w:t>
      </w:r>
      <w:r w:rsidRPr="00C011D1">
        <w:rPr>
          <w:rStyle w:val="StyleUnderline"/>
        </w:rPr>
        <w:t>delegation and subcontracting of responsibilities</w:t>
      </w:r>
      <w:r w:rsidRPr="00C011D1">
        <w:t xml:space="preserve"> previously </w:t>
      </w:r>
      <w:r w:rsidRPr="00C011D1">
        <w:rPr>
          <w:rStyle w:val="StyleUnderline"/>
        </w:rPr>
        <w:t>reserved to public institutions to private players</w:t>
      </w:r>
      <w:r w:rsidRPr="00C011D1">
        <w:t xml:space="preserve">, </w:t>
      </w:r>
      <w:r w:rsidRPr="00C011D1">
        <w:rPr>
          <w:rStyle w:val="StyleUnderline"/>
        </w:rPr>
        <w:t>along with the enlistment of private financial capital</w:t>
      </w:r>
      <w:r w:rsidRPr="00C011D1">
        <w:t xml:space="preserve">—mostly from pension funds, insurance firms, various alternative asset management funds—into the management, maintenance, and construction of infrastructure, most of which operates at a local level. Both </w:t>
      </w:r>
      <w:r w:rsidRPr="00C011D1">
        <w:rPr>
          <w:rStyle w:val="StyleUnderline"/>
        </w:rPr>
        <w:t>exhibit</w:t>
      </w:r>
      <w:r w:rsidRPr="00C011D1">
        <w:t xml:space="preserve"> significant, albeit </w:t>
      </w:r>
      <w:r w:rsidRPr="00C011D1">
        <w:rPr>
          <w:rStyle w:val="StyleUnderline"/>
        </w:rPr>
        <w:t>underexplored connections to the smart city agenda</w:t>
      </w:r>
      <w:r w:rsidRPr="00C011D1">
        <w:t xml:space="preserve">, as both require an extensive infrastructure of gathering, analyzing, and </w:t>
      </w:r>
      <w:r w:rsidRPr="00C011D1">
        <w:rPr>
          <w:rStyle w:val="StyleUnderline"/>
        </w:rPr>
        <w:t>acting upon data to succeed and proliferate</w:t>
      </w:r>
      <w:r w:rsidRPr="00C011D1">
        <w:t xml:space="preserve">. </w:t>
      </w:r>
      <w:r w:rsidRPr="00C011D1">
        <w:rPr>
          <w:rStyle w:val="StyleUnderline"/>
        </w:rPr>
        <w:t>Subcontracting</w:t>
      </w:r>
      <w:r w:rsidRPr="00C011D1">
        <w:t xml:space="preserve"> can, of course, be described as a </w:t>
      </w:r>
      <w:r w:rsidRPr="00C011D1">
        <w:rPr>
          <w:rStyle w:val="StyleUnderline"/>
        </w:rPr>
        <w:t>further privatization of public services</w:t>
      </w:r>
      <w:r w:rsidRPr="00C011D1">
        <w:t xml:space="preserve">— indeed, such a description would be entirely correct. While the exact service providers and distribution of responsibility between them and public institutions vary from country to country, we can nonetheless identify several similarities. </w:t>
      </w:r>
    </w:p>
    <w:p w14:paraId="7A8B2789" w14:textId="77777777" w:rsidR="00C011D1" w:rsidRPr="00C011D1" w:rsidRDefault="00C011D1" w:rsidP="00C011D1">
      <w:r w:rsidRPr="00C011D1">
        <w:t xml:space="preserve">First, much of this </w:t>
      </w:r>
      <w:r w:rsidRPr="00C011D1">
        <w:rPr>
          <w:rStyle w:val="StyleUnderline"/>
        </w:rPr>
        <w:t>subcontracting is facilitated by</w:t>
      </w:r>
      <w:r w:rsidRPr="00C011D1">
        <w:t xml:space="preserve"> the so-called Big</w:t>
      </w:r>
      <w:r w:rsidRPr="00C011D1">
        <w:rPr>
          <w:rStyle w:val="StyleUnderline"/>
        </w:rPr>
        <w:t xml:space="preserve"> Four accounting and consulting firms</w:t>
      </w:r>
      <w:r w:rsidRPr="00C011D1">
        <w:t xml:space="preserve"> (Ernst &amp; Young, Deloitte, PwC, KPMG), many of </w:t>
      </w:r>
      <w:r w:rsidRPr="00C011D1">
        <w:rPr>
          <w:rStyle w:val="StyleUnderline"/>
        </w:rPr>
        <w:t>which now double as technology providers, investing heavily in technologies</w:t>
      </w:r>
      <w:r w:rsidRPr="00C011D1">
        <w:t xml:space="preserve"> like blockchain and Big Data. Some speak of the “solutions economy” (Deloitte), while others promise an “outcome economy” (Accenture). The end result, however, is the same: </w:t>
      </w:r>
      <w:r w:rsidRPr="00C011D1">
        <w:rPr>
          <w:rStyle w:val="StyleUnderline"/>
        </w:rPr>
        <w:t>This model rests on the commodification of solutions to social and political problems</w:t>
      </w:r>
      <w:r w:rsidRPr="00C011D1">
        <w:t xml:space="preserve">, the enlistment of actors (like banks and other fi </w:t>
      </w:r>
      <w:proofErr w:type="spellStart"/>
      <w:r w:rsidRPr="00C011D1">
        <w:t>nancial</w:t>
      </w:r>
      <w:proofErr w:type="spellEnd"/>
      <w:r w:rsidRPr="00C011D1">
        <w:t xml:space="preserve"> institutions) which would traditionally not be part of the “solution,” and the </w:t>
      </w:r>
      <w:r w:rsidRPr="00C011D1">
        <w:rPr>
          <w:rStyle w:val="StyleUnderline"/>
        </w:rPr>
        <w:t>intensive deployment of data analytics and measurement to assess whether specific targets or outcomes are being delivered</w:t>
      </w:r>
      <w:r w:rsidRPr="00C011D1">
        <w:t xml:space="preserve">, </w:t>
      </w:r>
      <w:r w:rsidRPr="00C011D1">
        <w:rPr>
          <w:rStyle w:val="StyleUnderline"/>
        </w:rPr>
        <w:t>coupled with timely interventions</w:t>
      </w:r>
      <w:r w:rsidRPr="00C011D1">
        <w:t xml:space="preserve"> to steer the process towards said outcomes. </w:t>
      </w:r>
      <w:r w:rsidRPr="00C011D1">
        <w:rPr>
          <w:rStyle w:val="StyleUnderline"/>
        </w:rPr>
        <w:t>None</w:t>
      </w:r>
      <w:r w:rsidRPr="00C011D1">
        <w:t xml:space="preserve"> of this </w:t>
      </w:r>
      <w:r w:rsidRPr="00C011D1">
        <w:rPr>
          <w:rStyle w:val="StyleUnderline"/>
        </w:rPr>
        <w:t>would be possible without an extensive infrastructure for tracking and controlling</w:t>
      </w:r>
      <w:r w:rsidRPr="00C011D1">
        <w:t xml:space="preserve"> both </w:t>
      </w:r>
      <w:r w:rsidRPr="00C011D1">
        <w:rPr>
          <w:rStyle w:val="StyleUnderline"/>
        </w:rPr>
        <w:t>physical and human resources</w:t>
      </w:r>
      <w:r w:rsidRPr="00C011D1">
        <w:t xml:space="preserve">, with quantification of performance paving the way for all sorts of other, even more advanced experiments to be constructed on this foundation. The </w:t>
      </w:r>
      <w:r w:rsidRPr="00C011D1">
        <w:rPr>
          <w:rStyle w:val="StyleUnderline"/>
        </w:rPr>
        <w:t>rapid proliferation of social impact bonds illustrates the operative logic of the hybrid “solutions” or “outcome” economy</w:t>
      </w:r>
      <w:r w:rsidRPr="00C011D1">
        <w:t xml:space="preserve"> at play here. Such </w:t>
      </w:r>
      <w:r w:rsidRPr="00C011D1">
        <w:rPr>
          <w:rStyle w:val="StyleUnderline"/>
        </w:rPr>
        <w:t>bonds are issued by governments as they delegate responsibility</w:t>
      </w:r>
      <w:r w:rsidRPr="00C011D1">
        <w:t xml:space="preserve"> for a particular sector— such as prisons or schools—</w:t>
      </w:r>
      <w:r w:rsidRPr="00C011D1">
        <w:rPr>
          <w:rStyle w:val="StyleUnderline"/>
        </w:rPr>
        <w:t>to financial firms</w:t>
      </w:r>
      <w:r w:rsidRPr="00C011D1">
        <w:t xml:space="preserve"> like Goldman Sachs. The latter pledges to meet a particular target such as of repeated offenses in the case of prisons or literacy rates in the case of schools, and is only paid for its services if that target is met. </w:t>
      </w:r>
    </w:p>
    <w:p w14:paraId="4778AE40" w14:textId="77777777" w:rsidR="00C011D1" w:rsidRPr="00C011D1" w:rsidRDefault="00C011D1" w:rsidP="00C011D1">
      <w:r w:rsidRPr="00C011D1">
        <w:t xml:space="preserve">To encourage financial firms to participate in such </w:t>
      </w:r>
      <w:proofErr w:type="spellStart"/>
      <w:r w:rsidRPr="00C011D1">
        <w:t>endeavours</w:t>
      </w:r>
      <w:proofErr w:type="spellEnd"/>
      <w:r w:rsidRPr="00C011D1">
        <w:t xml:space="preserve">, their </w:t>
      </w:r>
      <w:r w:rsidRPr="00C011D1">
        <w:rPr>
          <w:rStyle w:val="StyleUnderline"/>
        </w:rPr>
        <w:t>risks are often underwritten by foundations</w:t>
      </w:r>
      <w:r w:rsidRPr="00C011D1">
        <w:t xml:space="preserve">, who, caught up in their own </w:t>
      </w:r>
      <w:proofErr w:type="spellStart"/>
      <w:r w:rsidRPr="00C011D1">
        <w:t>philanthrocapitalist</w:t>
      </w:r>
      <w:proofErr w:type="spellEnd"/>
      <w:r w:rsidRPr="00C011D1">
        <w:t xml:space="preserve"> bliss, </w:t>
      </w:r>
      <w:r w:rsidRPr="00C011D1">
        <w:rPr>
          <w:rStyle w:val="StyleUnderline"/>
        </w:rPr>
        <w:t>would like to see the social sector become subservient to the logic of financialization</w:t>
      </w:r>
      <w:r w:rsidRPr="00C011D1">
        <w:t xml:space="preserve">. The practice is extremely controversial and several such experiments have already failed, but that should not detract us from grasping one important feature of what a successful social investment bond entails from the perspective of, say, Goldman Sachs: It </w:t>
      </w:r>
      <w:r w:rsidRPr="00C011D1">
        <w:rPr>
          <w:rStyle w:val="StyleUnderline"/>
        </w:rPr>
        <w:t>requires the ability to monitor and extract the maximum amount of value</w:t>
      </w:r>
      <w:r w:rsidRPr="00C011D1">
        <w:t xml:space="preserve"> from resources under management, </w:t>
      </w:r>
      <w:r w:rsidRPr="00C011D1">
        <w:rPr>
          <w:rStyle w:val="StyleUnderline"/>
        </w:rPr>
        <w:t>which entails perpetual surveillance</w:t>
      </w:r>
      <w:r w:rsidRPr="00C011D1">
        <w:t xml:space="preserve"> coupled with nudging and other forms of producing desired behavior. Moreover, should monitoring capacity prove insufficient, it would be advantageous to have the means to produce statistics so obscure and impenetrable that the operating entity—in this case, Goldman Sachs— can claim that it has in fact met its target and should be paid the amount due (as regularly happens in actual projects fi </w:t>
      </w:r>
      <w:proofErr w:type="spellStart"/>
      <w:r w:rsidRPr="00C011D1">
        <w:t>nanced</w:t>
      </w:r>
      <w:proofErr w:type="spellEnd"/>
      <w:r w:rsidRPr="00C011D1">
        <w:t xml:space="preserve"> through social investment bonds</w:t>
      </w:r>
      <w:r w:rsidRPr="00C011D1">
        <w:rPr>
          <w:rStyle w:val="StyleUnderline"/>
        </w:rPr>
        <w:t>). Surrendering control</w:t>
      </w:r>
      <w:r w:rsidRPr="00C011D1">
        <w:t xml:space="preserve"> over such statistical and computation capabilities—an inevitable consequence of the privatized smart city—</w:t>
      </w:r>
      <w:r w:rsidRPr="00C011D1">
        <w:rPr>
          <w:rStyle w:val="StyleUnderline"/>
        </w:rPr>
        <w:t>is a sure way to be swindled by private service providers on a regular basis</w:t>
      </w:r>
      <w:r w:rsidRPr="00C011D1">
        <w:t xml:space="preserve">. The enlistment of financial capital into the provision of infrastructure operates according to a rather similar logic. Most </w:t>
      </w:r>
      <w:r w:rsidRPr="00C011D1">
        <w:rPr>
          <w:rStyle w:val="StyleUnderline"/>
        </w:rPr>
        <w:t>industry players from asset management funds to private equity firms do not intend to hold the infrastructure they invest in for a long period of time;</w:t>
      </w:r>
      <w:r w:rsidRPr="00C011D1">
        <w:t xml:space="preserve"> usually, </w:t>
      </w:r>
      <w:r w:rsidRPr="00C011D1">
        <w:rPr>
          <w:rStyle w:val="StyleUnderline"/>
        </w:rPr>
        <w:t>they hope to make a large enough speculative gain and exit within a decade</w:t>
      </w:r>
      <w:r w:rsidRPr="00C011D1">
        <w:t xml:space="preserve"> (although even if the speculative gain is not large enough, most such fi rms earn their money from transaction and management fees independent of returns). </w:t>
      </w:r>
    </w:p>
    <w:p w14:paraId="7BC1B446" w14:textId="77777777" w:rsidR="00C011D1" w:rsidRPr="00C011D1" w:rsidRDefault="00C011D1" w:rsidP="00C011D1">
      <w:r w:rsidRPr="00C011D1">
        <w:t xml:space="preserve">The model’s obvious downside is </w:t>
      </w:r>
      <w:r w:rsidRPr="00C011D1">
        <w:rPr>
          <w:rStyle w:val="StyleUnderline"/>
        </w:rPr>
        <w:t xml:space="preserve">chronic underinvestment into long-term facilities and planning of </w:t>
      </w:r>
      <w:r w:rsidRPr="00C011D1">
        <w:t xml:space="preserve">the </w:t>
      </w:r>
      <w:r w:rsidRPr="00C011D1">
        <w:rPr>
          <w:rStyle w:val="StyleUnderline"/>
        </w:rPr>
        <w:t>infrastructure</w:t>
      </w:r>
      <w:r w:rsidRPr="00C011D1">
        <w:t xml:space="preserve"> in question, as </w:t>
      </w:r>
      <w:r w:rsidRPr="00C011D1">
        <w:rPr>
          <w:rStyle w:val="StyleUnderline"/>
        </w:rPr>
        <w:t>investors adopting a short-term perspective are not motivated to undertake expensive infrastructural upgrades</w:t>
      </w:r>
      <w:r w:rsidRPr="00C011D1">
        <w:t xml:space="preserve">. This is only part of the problem, however, as investors also seek to extract as much value from the asset under management in the short period of </w:t>
      </w:r>
      <w:proofErr w:type="gramStart"/>
      <w:r w:rsidRPr="00C011D1">
        <w:t>time</w:t>
      </w:r>
      <w:proofErr w:type="gramEnd"/>
      <w:r w:rsidRPr="00C011D1">
        <w:t xml:space="preserve"> they own it as possible, often degrading it much faster than a longer-term operator or owner would. This is known as “sweating the asset” in industry parlance—a typical practice among infrastructure investors. This occurs in several ways. One method is to </w:t>
      </w:r>
      <w:r w:rsidRPr="00C011D1">
        <w:rPr>
          <w:rStyle w:val="StyleUnderline"/>
        </w:rPr>
        <w:t>charge users the highest bearable price</w:t>
      </w:r>
      <w:r w:rsidRPr="00C011D1">
        <w:t xml:space="preserve">, usually a rather high figure with infrastructure as most of these goods and assets are almost by definition scarce and do not have easy alternatives. </w:t>
      </w:r>
      <w:r w:rsidRPr="00C011D1">
        <w:rPr>
          <w:rStyle w:val="StyleUnderline"/>
        </w:rPr>
        <w:t xml:space="preserve">Another method is to use the assets </w:t>
      </w:r>
      <w:r w:rsidRPr="00C011D1">
        <w:t xml:space="preserve">more </w:t>
      </w:r>
      <w:r w:rsidRPr="00C011D1">
        <w:rPr>
          <w:rStyle w:val="StyleUnderline"/>
        </w:rPr>
        <w:t>heavily</w:t>
      </w:r>
      <w:r w:rsidRPr="00C011D1">
        <w:t xml:space="preserve">, </w:t>
      </w:r>
      <w:r w:rsidRPr="00C011D1">
        <w:rPr>
          <w:rStyle w:val="StyleUnderline"/>
        </w:rPr>
        <w:t>ensuring they never lie dormant and increasing capacity utilization almost to the maximum</w:t>
      </w:r>
      <w:r w:rsidRPr="00C011D1">
        <w:t xml:space="preserve">. This may have been a difficult undertaking twenty or thirty years ago, but with today’s sensors and ubiquitous capability, finding alternative users for dormant infrastructure is as easy as finding tenants for an empty apartment on Airbnb. </w:t>
      </w:r>
    </w:p>
    <w:p w14:paraId="512DD844" w14:textId="77777777" w:rsidR="00C011D1" w:rsidRPr="00C011D1" w:rsidRDefault="00C011D1" w:rsidP="00C011D1">
      <w:r w:rsidRPr="00C011D1">
        <w:t xml:space="preserve">In other words, “sweating the asset” presupposes the same smart infrastructure of sensors, connectivity, and basic computing as the outcome and solutions economy: Neoliberal techniques appear far less effective in the absence of technological infrastructure to activate and profit from them. </w:t>
      </w:r>
      <w:r w:rsidRPr="00C011D1">
        <w:rPr>
          <w:rStyle w:val="StyleUnderline"/>
        </w:rPr>
        <w:t>The need to charge people different prices based on their ability</w:t>
      </w:r>
      <w:r w:rsidRPr="00C011D1">
        <w:t xml:space="preserve"> and eagerness to pay also </w:t>
      </w:r>
      <w:r w:rsidRPr="00C011D1">
        <w:rPr>
          <w:rStyle w:val="StyleUnderline"/>
        </w:rPr>
        <w:t>points to the importance of personal and reputational data</w:t>
      </w:r>
      <w:r w:rsidRPr="00C011D1">
        <w:t xml:space="preserve"> in this model’s proliferation: As long as differentiated pricing remains the best way to maximize one’s revenue stream from an asset, we can rest assured that sensors—including highly advanced biometric sensors capable of identifying us and linking our faces to our social media accounts—will continue to invade our cities. To even try to explain the proliferation of assets and connectivity in the built environment without looking at the underlying political and economic drivers is thus a rather futile exercise. One can, of course, go on hoping that these sensors and routers will be deployed to humanize and personalize national and local bureaucracy—yet this seems like a rather naïve aspiration given that bureaucracy itself is increasingly being taken out of the government’s hands. </w:t>
      </w:r>
    </w:p>
    <w:p w14:paraId="66CE85D6" w14:textId="77777777" w:rsidR="00C011D1" w:rsidRPr="00C011D1" w:rsidRDefault="00C011D1" w:rsidP="00C011D1">
      <w:r w:rsidRPr="00C011D1">
        <w:t xml:space="preserve">Once privatized, </w:t>
      </w:r>
      <w:r w:rsidRPr="00C011D1">
        <w:rPr>
          <w:rStyle w:val="StyleUnderline"/>
        </w:rPr>
        <w:t>this humanizing rationale disappears as if it never existed</w:t>
      </w:r>
      <w:r w:rsidRPr="00C011D1">
        <w:t xml:space="preserve">: A privatized toll road—the quintessential example of smart infrastructure built to “sweat the asset”—has no need for humanism. Surprisingly, most traditional accounts of the rise of smart city ideology downplay the role of the most powerful sector in our cities, real estate and construction companies—if they mention it at all. In a way, their </w:t>
      </w:r>
      <w:r w:rsidRPr="00C011D1">
        <w:rPr>
          <w:rStyle w:val="StyleUnderline"/>
        </w:rPr>
        <w:t>interest in “smartness” is similar to that of infrastructure investors</w:t>
      </w:r>
      <w:r w:rsidRPr="00C011D1">
        <w:t xml:space="preserve">: Sensors and connectivity allow for more hands-on management of their resources, including buildings, the structural faults, problems, and </w:t>
      </w:r>
      <w:proofErr w:type="spellStart"/>
      <w:r w:rsidRPr="00C011D1">
        <w:t>ineffi</w:t>
      </w:r>
      <w:proofErr w:type="spellEnd"/>
      <w:r w:rsidRPr="00C011D1">
        <w:t xml:space="preserve"> </w:t>
      </w:r>
      <w:proofErr w:type="spellStart"/>
      <w:r w:rsidRPr="00C011D1">
        <w:t>ciencies</w:t>
      </w:r>
      <w:proofErr w:type="spellEnd"/>
      <w:r w:rsidRPr="00C011D1">
        <w:t xml:space="preserve"> of which can now be identified, fixed, and predicted in real time. This </w:t>
      </w:r>
      <w:r w:rsidRPr="00C011D1">
        <w:rPr>
          <w:rStyle w:val="StyleUnderline"/>
        </w:rPr>
        <w:t>transition to “smart buildings” and “smart assets” allows real estate firms to charge a “smartness” premium</w:t>
      </w:r>
      <w:r w:rsidRPr="00C011D1">
        <w:t xml:space="preserve">, thus driving up the already prohibitive costs of real estate.17 Once such buildings and assets proliferate, </w:t>
      </w:r>
      <w:r w:rsidRPr="00C011D1">
        <w:rPr>
          <w:rStyle w:val="StyleUnderline"/>
        </w:rPr>
        <w:t xml:space="preserve">cities can market entire “smart districts”, accelerating the process of gentrification and driving rents </w:t>
      </w:r>
      <w:r w:rsidRPr="00C011D1">
        <w:t xml:space="preserve">even </w:t>
      </w:r>
      <w:r w:rsidRPr="00C011D1">
        <w:rPr>
          <w:rStyle w:val="StyleUnderline"/>
        </w:rPr>
        <w:t>higher</w:t>
      </w:r>
      <w:r w:rsidRPr="00C011D1">
        <w:t xml:space="preserve">—especially if one can also demonstrate that the area is popular among local entrepreneurs and start-ups. </w:t>
      </w:r>
    </w:p>
    <w:p w14:paraId="1BF15A7B" w14:textId="77777777" w:rsidR="00C011D1" w:rsidRPr="00C011D1" w:rsidRDefault="00C011D1" w:rsidP="00C011D1">
      <w:r w:rsidRPr="00C011D1">
        <w:t>Tellingly, Richard Florida, the proselytizer-in-chief of the “creative class” and the requisite “start-up cities,” has now become the main cheerleader for “start-up districts,”18 drawing up (as one would expect) rankings of districts based on their “smartness” and “</w:t>
      </w:r>
      <w:proofErr w:type="spellStart"/>
      <w:r w:rsidRPr="00C011D1">
        <w:t>startuppiness</w:t>
      </w:r>
      <w:proofErr w:type="spellEnd"/>
      <w:r w:rsidRPr="00C011D1">
        <w:t xml:space="preserve">.” Moreover, the </w:t>
      </w:r>
      <w:r w:rsidRPr="00C011D1">
        <w:rPr>
          <w:rStyle w:val="StyleUnderline"/>
        </w:rPr>
        <w:t>proliferation of secondary data on tenants permits a more effective form of renter screening</w:t>
      </w:r>
      <w:r w:rsidRPr="00C011D1">
        <w:t>, reducing the risks of delayed payment and other costs associated with problematic tenants. Not surprisingly, several start-ups already off er such screening services, promising landlords and real estate fi rms risk profiles of potential tenants based on careful analysis of their online activity. In this instance, the logic of the gated community is applied not only to the outside but increasingly within: Credit scores and letters of reference no longer suffice</w:t>
      </w:r>
      <w:r w:rsidRPr="00C011D1">
        <w:rPr>
          <w:rStyle w:val="StyleUnderline"/>
        </w:rPr>
        <w:t>, one must now work and produce the requisite online reputation to qualify to live in a particular “building.”</w:t>
      </w:r>
      <w:r w:rsidRPr="00C011D1">
        <w:t xml:space="preserve"> This production of the complacent entrepreneurial ethos is very much </w:t>
      </w:r>
      <w:r w:rsidRPr="00C011D1">
        <w:rPr>
          <w:rStyle w:val="StyleUnderline"/>
        </w:rPr>
        <w:t>in line with the overall project of reengineering the soul as advanced by neoliberalism</w:t>
      </w:r>
      <w:r w:rsidRPr="00C011D1">
        <w:t>.</w:t>
      </w:r>
    </w:p>
    <w:p w14:paraId="1528DE34" w14:textId="77777777" w:rsidR="00C011D1" w:rsidRPr="00C011D1" w:rsidRDefault="00C011D1" w:rsidP="00C011D1">
      <w:pPr>
        <w:rPr>
          <w:rStyle w:val="Style13ptBold"/>
          <w:b w:val="0"/>
          <w:bCs w:val="0"/>
          <w:sz w:val="22"/>
          <w:szCs w:val="18"/>
        </w:rPr>
      </w:pPr>
    </w:p>
    <w:p w14:paraId="37228EF0" w14:textId="54A3BFA5" w:rsidR="00C011D1" w:rsidRPr="00C011D1" w:rsidRDefault="00C011D1" w:rsidP="00C011D1">
      <w:pPr>
        <w:pStyle w:val="Heading3"/>
      </w:pPr>
      <w:r w:rsidRPr="00C011D1">
        <w:t>Link – Supply Chains</w:t>
      </w:r>
    </w:p>
    <w:p w14:paraId="43D2521F" w14:textId="77777777" w:rsidR="00C011D1" w:rsidRPr="00C011D1" w:rsidRDefault="00C011D1" w:rsidP="00C011D1">
      <w:pPr>
        <w:pStyle w:val="Heading4"/>
      </w:pPr>
      <w:r w:rsidRPr="00C011D1">
        <w:t xml:space="preserve">Supply chains are the skeletal system of global capitalism – the </w:t>
      </w:r>
      <w:proofErr w:type="spellStart"/>
      <w:r w:rsidRPr="00C011D1">
        <w:t>aff’s</w:t>
      </w:r>
      <w:proofErr w:type="spellEnd"/>
      <w:r w:rsidRPr="00C011D1">
        <w:t xml:space="preserve"> shoring up of supply chain resilience is part and parcel with dynamics of centralization and exploitation.</w:t>
      </w:r>
    </w:p>
    <w:p w14:paraId="76A54D4B" w14:textId="77777777" w:rsidR="00C011D1" w:rsidRPr="00C011D1" w:rsidRDefault="00C011D1" w:rsidP="00C011D1">
      <w:pPr>
        <w:rPr>
          <w:rStyle w:val="Style13ptBold"/>
          <w:b w:val="0"/>
          <w:bCs w:val="0"/>
          <w:sz w:val="18"/>
          <w:szCs w:val="14"/>
        </w:rPr>
      </w:pPr>
      <w:r w:rsidRPr="00C011D1">
        <w:rPr>
          <w:rStyle w:val="Style13ptBold"/>
        </w:rPr>
        <w:t>Selwyn 23</w:t>
      </w:r>
      <w:r w:rsidRPr="00C011D1">
        <w:rPr>
          <w:rStyle w:val="Style13ptBold"/>
          <w:b w:val="0"/>
          <w:sz w:val="18"/>
          <w:szCs w:val="14"/>
        </w:rPr>
        <w:t xml:space="preserve"> [Benjamin Selwyn is a professor of international relations and international development at the University of Sussex. He is the author of The Struggle for Development (2017), The Global Development Crisis (2014), and Workers, State and Development in Brazil (2012).; “Limits to Supply Chain Resilience: A Monopoly Capital Critique”; Monthly Review; March 1, 2023; https://monthlyreview.org/2023/03/01/limits-to-supply-chain-resilience-a-monopoly-capital-critique/]//eleanor</w:t>
      </w:r>
    </w:p>
    <w:p w14:paraId="3E9334E0" w14:textId="77777777" w:rsidR="00C011D1" w:rsidRPr="00C011D1" w:rsidRDefault="00C011D1" w:rsidP="00C011D1">
      <w:pPr>
        <w:rPr>
          <w:u w:val="single"/>
        </w:rPr>
      </w:pPr>
      <w:r w:rsidRPr="00C011D1">
        <w:rPr>
          <w:sz w:val="12"/>
        </w:rPr>
        <w:t xml:space="preserve">As the COVID-19 pandemic expanded across the world in early 2020, it generated the “first global supply chain crisis.”1 </w:t>
      </w:r>
      <w:r w:rsidRPr="00C011D1">
        <w:rPr>
          <w:rStyle w:val="StyleUnderline"/>
        </w:rPr>
        <w:t>Global supply chains</w:t>
      </w:r>
      <w:r w:rsidRPr="00C011D1">
        <w:rPr>
          <w:sz w:val="12"/>
        </w:rPr>
        <w:t xml:space="preserve"> </w:t>
      </w:r>
      <w:r w:rsidRPr="00C011D1">
        <w:rPr>
          <w:rStyle w:val="StyleUnderline"/>
        </w:rPr>
        <w:t xml:space="preserve">represent the </w:t>
      </w:r>
      <w:r w:rsidRPr="00C011D1">
        <w:rPr>
          <w:rStyle w:val="Emphasis"/>
        </w:rPr>
        <w:t>integrative structure</w:t>
      </w:r>
      <w:r w:rsidRPr="00C011D1">
        <w:rPr>
          <w:rStyle w:val="StyleUnderline"/>
        </w:rPr>
        <w:t xml:space="preserve"> of </w:t>
      </w:r>
      <w:r w:rsidRPr="00C011D1">
        <w:rPr>
          <w:rStyle w:val="Emphasis"/>
        </w:rPr>
        <w:t>contemporary global capitalism</w:t>
      </w:r>
      <w:r w:rsidRPr="00C011D1">
        <w:rPr>
          <w:rStyle w:val="StyleUnderline"/>
        </w:rPr>
        <w:t xml:space="preserve">, and </w:t>
      </w:r>
      <w:r w:rsidRPr="00C011D1">
        <w:rPr>
          <w:rStyle w:val="Emphasis"/>
        </w:rPr>
        <w:t>any disruption</w:t>
      </w:r>
      <w:r w:rsidRPr="00C011D1">
        <w:rPr>
          <w:rStyle w:val="StyleUnderline"/>
        </w:rPr>
        <w:t xml:space="preserve"> to them </w:t>
      </w:r>
      <w:r w:rsidRPr="00C011D1">
        <w:rPr>
          <w:sz w:val="12"/>
        </w:rPr>
        <w:t>potentially</w:t>
      </w:r>
      <w:r w:rsidRPr="00C011D1">
        <w:rPr>
          <w:rStyle w:val="StyleUnderline"/>
        </w:rPr>
        <w:t xml:space="preserve"> </w:t>
      </w:r>
      <w:r w:rsidRPr="00C011D1">
        <w:rPr>
          <w:rStyle w:val="Emphasis"/>
        </w:rPr>
        <w:t>threatens the functioning of the system</w:t>
      </w:r>
      <w:r w:rsidRPr="00C011D1">
        <w:rPr>
          <w:rStyle w:val="StyleUnderline"/>
        </w:rPr>
        <w:t xml:space="preserve"> itself.</w:t>
      </w:r>
    </w:p>
    <w:p w14:paraId="30604E51" w14:textId="77777777" w:rsidR="00C011D1" w:rsidRPr="00C011D1" w:rsidRDefault="00C011D1" w:rsidP="00C011D1">
      <w:pPr>
        <w:rPr>
          <w:sz w:val="12"/>
          <w:szCs w:val="12"/>
        </w:rPr>
      </w:pPr>
      <w:r w:rsidRPr="00C011D1">
        <w:rPr>
          <w:sz w:val="12"/>
          <w:szCs w:val="12"/>
        </w:rPr>
        <w:t>In response to the crisis, the global supply chain community, encompassing academics and policymakers keen to promote their purported benefits, are proposing ways to increase supply chain “resilience.” The notion has been defined by the World Trade Organization and Asian Development Bank as “the ability of these chains to anticipate and prepare for severe disruptions in a way that maximizes capacity to absorb shocks, adapt to new realities, and re-establish optimized operations in the shortest possible time.”2 Enhanced global supply chain resilience is to be pursued through a range of policies to be implemented by lead firm managers and supported by states.</w:t>
      </w:r>
    </w:p>
    <w:p w14:paraId="79A94433" w14:textId="77777777" w:rsidR="00C011D1" w:rsidRPr="00C011D1" w:rsidRDefault="00C011D1" w:rsidP="00C011D1">
      <w:pPr>
        <w:rPr>
          <w:sz w:val="12"/>
        </w:rPr>
      </w:pPr>
      <w:r w:rsidRPr="00C011D1">
        <w:rPr>
          <w:sz w:val="12"/>
        </w:rPr>
        <w:t xml:space="preserve">While </w:t>
      </w:r>
      <w:r w:rsidRPr="00C011D1">
        <w:rPr>
          <w:rStyle w:val="StyleUnderline"/>
        </w:rPr>
        <w:t>global supply chains</w:t>
      </w:r>
      <w:r w:rsidRPr="00C011D1">
        <w:rPr>
          <w:sz w:val="12"/>
        </w:rPr>
        <w:t xml:space="preserve"> are promoted as generating positive gains—for firms and workers, North and South—there is mounting evidence to suggest that they </w:t>
      </w:r>
      <w:r w:rsidRPr="00C011D1">
        <w:rPr>
          <w:rStyle w:val="StyleUnderline"/>
        </w:rPr>
        <w:t xml:space="preserve">represent </w:t>
      </w:r>
      <w:r w:rsidRPr="00C011D1">
        <w:rPr>
          <w:rStyle w:val="Emphasis"/>
        </w:rPr>
        <w:t>organizational forms of capitalism</w:t>
      </w:r>
      <w:r w:rsidRPr="00C011D1">
        <w:rPr>
          <w:rStyle w:val="StyleUnderline"/>
        </w:rPr>
        <w:t xml:space="preserve"> designed to </w:t>
      </w:r>
      <w:r w:rsidRPr="00C011D1">
        <w:rPr>
          <w:rStyle w:val="Emphasis"/>
        </w:rPr>
        <w:t>raise the rate</w:t>
      </w:r>
      <w:r w:rsidRPr="00C011D1">
        <w:rPr>
          <w:rStyle w:val="StyleUnderline"/>
        </w:rPr>
        <w:t xml:space="preserve"> of </w:t>
      </w:r>
      <w:r w:rsidRPr="00C011D1">
        <w:rPr>
          <w:rStyle w:val="Emphasis"/>
        </w:rPr>
        <w:t xml:space="preserve">surplus value extraction from labor </w:t>
      </w:r>
      <w:r w:rsidRPr="00C011D1">
        <w:rPr>
          <w:rStyle w:val="StyleUnderline"/>
        </w:rPr>
        <w:t xml:space="preserve">by capital and facilitate its </w:t>
      </w:r>
      <w:r w:rsidRPr="00C011D1">
        <w:rPr>
          <w:rStyle w:val="Emphasis"/>
        </w:rPr>
        <w:t>geographic transfer</w:t>
      </w:r>
      <w:r w:rsidRPr="00C011D1">
        <w:rPr>
          <w:rStyle w:val="StyleUnderline"/>
        </w:rPr>
        <w:t xml:space="preserve"> from the </w:t>
      </w:r>
      <w:r w:rsidRPr="00C011D1">
        <w:rPr>
          <w:rStyle w:val="Emphasis"/>
        </w:rPr>
        <w:t>Global South to the Global North</w:t>
      </w:r>
      <w:r w:rsidRPr="00C011D1">
        <w:rPr>
          <w:rStyle w:val="StyleUnderline"/>
        </w:rPr>
        <w:t>.</w:t>
      </w:r>
      <w:r w:rsidRPr="00C011D1">
        <w:rPr>
          <w:sz w:val="12"/>
        </w:rPr>
        <w:t xml:space="preserve"> As demonstrated in a previous Monthly Review article (“World Development under Monopoly Capitalism,” November 2021), </w:t>
      </w:r>
      <w:r w:rsidRPr="00C011D1">
        <w:rPr>
          <w:rStyle w:val="StyleUnderline"/>
        </w:rPr>
        <w:t xml:space="preserve">global supply chains have contributed to </w:t>
      </w:r>
      <w:r w:rsidRPr="00C011D1">
        <w:rPr>
          <w:rStyle w:val="Emphasis"/>
        </w:rPr>
        <w:t>dynamics of concentration</w:t>
      </w:r>
      <w:r w:rsidRPr="00C011D1">
        <w:rPr>
          <w:rStyle w:val="StyleUnderline"/>
        </w:rPr>
        <w:t xml:space="preserve"> in leading firms, and a marked </w:t>
      </w:r>
      <w:r w:rsidRPr="00C011D1">
        <w:rPr>
          <w:rStyle w:val="Emphasis"/>
        </w:rPr>
        <w:t>shift in national income</w:t>
      </w:r>
      <w:r w:rsidRPr="00C011D1">
        <w:rPr>
          <w:rStyle w:val="StyleUnderline"/>
        </w:rPr>
        <w:t xml:space="preserve"> from </w:t>
      </w:r>
      <w:r w:rsidRPr="00C011D1">
        <w:rPr>
          <w:rStyle w:val="Emphasis"/>
        </w:rPr>
        <w:t>labor to capital</w:t>
      </w:r>
      <w:r w:rsidRPr="00C011D1">
        <w:rPr>
          <w:rStyle w:val="StyleUnderline"/>
        </w:rPr>
        <w:t xml:space="preserve"> across much of the world.</w:t>
      </w:r>
      <w:r w:rsidRPr="00C011D1">
        <w:rPr>
          <w:sz w:val="12"/>
        </w:rPr>
        <w:t>3</w:t>
      </w:r>
    </w:p>
    <w:p w14:paraId="6DAA635E" w14:textId="77777777" w:rsidR="00C011D1" w:rsidRPr="00C011D1" w:rsidRDefault="00C011D1" w:rsidP="00C011D1">
      <w:pPr>
        <w:rPr>
          <w:sz w:val="12"/>
          <w:szCs w:val="12"/>
        </w:rPr>
      </w:pPr>
      <w:r w:rsidRPr="00C011D1">
        <w:rPr>
          <w:sz w:val="12"/>
          <w:szCs w:val="12"/>
        </w:rPr>
        <w:t xml:space="preserve">Capitalism, as Karl Marx observed, is rooted in the exploitation of labor by capital through the latter’s ability to extract surplus value from the former.4 It is characterized by dynamics of concentration and centralization of capital, where fewer and larger firms increasingly dominate each economic sector. These dynamics are intrinsically related to capitalism’s uneven geographical development and the reproduction of geopolitical tensions and rivalries. As Harry </w:t>
      </w:r>
      <w:proofErr w:type="spellStart"/>
      <w:r w:rsidRPr="00C011D1">
        <w:rPr>
          <w:sz w:val="12"/>
          <w:szCs w:val="12"/>
        </w:rPr>
        <w:t>Magdoff</w:t>
      </w:r>
      <w:proofErr w:type="spellEnd"/>
      <w:r w:rsidRPr="00C011D1">
        <w:rPr>
          <w:sz w:val="12"/>
          <w:szCs w:val="12"/>
        </w:rPr>
        <w:t xml:space="preserve"> once wrote:</w:t>
      </w:r>
    </w:p>
    <w:p w14:paraId="3CB2FD51" w14:textId="77777777" w:rsidR="00C011D1" w:rsidRPr="00C011D1" w:rsidRDefault="00C011D1" w:rsidP="00C011D1">
      <w:pPr>
        <w:rPr>
          <w:sz w:val="12"/>
        </w:rPr>
      </w:pPr>
      <w:r w:rsidRPr="00C011D1">
        <w:rPr>
          <w:rStyle w:val="StyleUnderline"/>
        </w:rPr>
        <w:t>Centrifugal and centripetal forces have always coexisted at the very core of the capitalist process.</w:t>
      </w:r>
      <w:r w:rsidRPr="00C011D1">
        <w:rPr>
          <w:sz w:val="12"/>
        </w:rPr>
        <w:t xml:space="preserve">… Periods of peace and harmony have alternated with periods of discord and violence. </w:t>
      </w:r>
      <w:proofErr w:type="gramStart"/>
      <w:r w:rsidRPr="00C011D1">
        <w:rPr>
          <w:sz w:val="12"/>
        </w:rPr>
        <w:t>Generally</w:t>
      </w:r>
      <w:proofErr w:type="gramEnd"/>
      <w:r w:rsidRPr="00C011D1">
        <w:rPr>
          <w:sz w:val="12"/>
        </w:rPr>
        <w:t xml:space="preserve"> the mechanism of this alternation involves both economic and military forms of struggle, with the strongest power emerging victorious and enforcing acquiescence on the losers. But uneven development soon takes over, and a period of renewed struggle for hegemony emerges.5</w:t>
      </w:r>
    </w:p>
    <w:p w14:paraId="39ACE31E" w14:textId="77777777" w:rsidR="00C011D1" w:rsidRPr="00C011D1" w:rsidRDefault="00C011D1" w:rsidP="00C011D1">
      <w:pPr>
        <w:rPr>
          <w:sz w:val="12"/>
          <w:szCs w:val="12"/>
        </w:rPr>
      </w:pPr>
      <w:r w:rsidRPr="00C011D1">
        <w:rPr>
          <w:sz w:val="12"/>
          <w:szCs w:val="12"/>
        </w:rPr>
        <w:t>In fact, a recent World Bank publication explicates how the COVID-19 crisis is exacerbating capitalism’s inner monopolistic tendencies:</w:t>
      </w:r>
    </w:p>
    <w:p w14:paraId="3891D5CF" w14:textId="77777777" w:rsidR="00C011D1" w:rsidRPr="00C011D1" w:rsidRDefault="00C011D1" w:rsidP="00C011D1">
      <w:pPr>
        <w:rPr>
          <w:sz w:val="12"/>
          <w:szCs w:val="12"/>
        </w:rPr>
      </w:pPr>
      <w:r w:rsidRPr="00C011D1">
        <w:rPr>
          <w:sz w:val="12"/>
          <w:szCs w:val="12"/>
        </w:rPr>
        <w:t>COVID-19 could cause a further rise in corporations’ market power because large corporations are in the best position to withstand the economic downturn and deploy new technologies.… In the past three recessions, the share prices of US firms in the top quartile across 10 sectors rose by an average of 6 percent whereas the share prices of those in the bottom quartile fell by 44 percent. The same divergence has been evident since the start of the COVID-19 outbreak.6</w:t>
      </w:r>
    </w:p>
    <w:p w14:paraId="4DC42CDB" w14:textId="77777777" w:rsidR="00C011D1" w:rsidRPr="00C011D1" w:rsidRDefault="00C011D1" w:rsidP="00C011D1">
      <w:pPr>
        <w:rPr>
          <w:u w:val="single"/>
        </w:rPr>
      </w:pPr>
      <w:r w:rsidRPr="00C011D1">
        <w:rPr>
          <w:sz w:val="12"/>
        </w:rPr>
        <w:t xml:space="preserve">This article argues that </w:t>
      </w:r>
      <w:r w:rsidRPr="00C011D1">
        <w:rPr>
          <w:rStyle w:val="Emphasis"/>
        </w:rPr>
        <w:t>the resilience agenda</w:t>
      </w:r>
      <w:r w:rsidRPr="00C011D1">
        <w:rPr>
          <w:sz w:val="12"/>
        </w:rPr>
        <w:t xml:space="preserve"> </w:t>
      </w:r>
      <w:r w:rsidRPr="00C011D1">
        <w:rPr>
          <w:rStyle w:val="StyleUnderline"/>
        </w:rPr>
        <w:t xml:space="preserve">represents an </w:t>
      </w:r>
      <w:r w:rsidRPr="00C011D1">
        <w:rPr>
          <w:rStyle w:val="Emphasis"/>
        </w:rPr>
        <w:t>ideological justification and fortification</w:t>
      </w:r>
      <w:r w:rsidRPr="00C011D1">
        <w:rPr>
          <w:rStyle w:val="StyleUnderline"/>
        </w:rPr>
        <w:t xml:space="preserve"> of these very same tendencies—of </w:t>
      </w:r>
      <w:r w:rsidRPr="00C011D1">
        <w:rPr>
          <w:rStyle w:val="Emphasis"/>
        </w:rPr>
        <w:t>labor exploitation</w:t>
      </w:r>
      <w:r w:rsidRPr="00C011D1">
        <w:rPr>
          <w:rStyle w:val="StyleUnderline"/>
        </w:rPr>
        <w:t xml:space="preserve">, of </w:t>
      </w:r>
      <w:r w:rsidRPr="00C011D1">
        <w:rPr>
          <w:rStyle w:val="Emphasis"/>
        </w:rPr>
        <w:t>concentration and centralization</w:t>
      </w:r>
      <w:r w:rsidRPr="00C011D1">
        <w:rPr>
          <w:rStyle w:val="StyleUnderline"/>
        </w:rPr>
        <w:t xml:space="preserve"> of capital, and of an increasingly </w:t>
      </w:r>
      <w:r w:rsidRPr="00C011D1">
        <w:rPr>
          <w:rStyle w:val="Emphasis"/>
        </w:rPr>
        <w:t>geopolitical dimension to capitalist competition</w:t>
      </w:r>
      <w:r w:rsidRPr="00C011D1">
        <w:rPr>
          <w:rStyle w:val="StyleUnderline"/>
        </w:rPr>
        <w:t>.</w:t>
      </w:r>
    </w:p>
    <w:p w14:paraId="79F9B269" w14:textId="77777777" w:rsidR="00C011D1" w:rsidRPr="00C011D1" w:rsidRDefault="00C011D1" w:rsidP="00C011D1">
      <w:pPr>
        <w:rPr>
          <w:sz w:val="12"/>
          <w:szCs w:val="12"/>
        </w:rPr>
      </w:pPr>
      <w:r w:rsidRPr="00C011D1">
        <w:rPr>
          <w:sz w:val="12"/>
          <w:szCs w:val="12"/>
        </w:rPr>
        <w:t>Following this introduction, the first section of this article outlines the emerging notion of resilience as formulated within the global supply chain community. The next section discusses how the first response by firms and states to the COVID-19 crisis was to make workers bear the brunt of the crisis. The concluding section identifies the geopolitical dynamics of resilience, focusing on the White House’s 2021 report, Building Resilient Supply Chains, Revitalizing American Manufacturing, and Fostering Broad-Based Growth.7</w:t>
      </w:r>
    </w:p>
    <w:p w14:paraId="7B3E52B6" w14:textId="77777777" w:rsidR="00C011D1" w:rsidRPr="00C011D1" w:rsidRDefault="00C011D1" w:rsidP="00C011D1">
      <w:pPr>
        <w:rPr>
          <w:sz w:val="12"/>
          <w:szCs w:val="12"/>
        </w:rPr>
      </w:pPr>
      <w:r w:rsidRPr="00C011D1">
        <w:rPr>
          <w:sz w:val="12"/>
          <w:szCs w:val="12"/>
        </w:rPr>
        <w:t>Resilience in Global Supply Chains</w:t>
      </w:r>
    </w:p>
    <w:p w14:paraId="20F817F7" w14:textId="77777777" w:rsidR="00C011D1" w:rsidRPr="00C011D1" w:rsidRDefault="00C011D1" w:rsidP="00C011D1">
      <w:pPr>
        <w:rPr>
          <w:sz w:val="12"/>
        </w:rPr>
      </w:pPr>
      <w:r w:rsidRPr="00C011D1">
        <w:rPr>
          <w:sz w:val="12"/>
        </w:rPr>
        <w:t xml:space="preserve">The supply chain community’s response to the COVID-19 pandemic has been to call for enhanced </w:t>
      </w:r>
      <w:r w:rsidRPr="00C011D1">
        <w:rPr>
          <w:rStyle w:val="StyleUnderline"/>
        </w:rPr>
        <w:t>supply chain resilience</w:t>
      </w:r>
      <w:r w:rsidRPr="00C011D1">
        <w:rPr>
          <w:sz w:val="12"/>
        </w:rPr>
        <w:t xml:space="preserve">, </w:t>
      </w:r>
      <w:r w:rsidRPr="00C011D1">
        <w:rPr>
          <w:rStyle w:val="StyleUnderline"/>
        </w:rPr>
        <w:t>entail</w:t>
      </w:r>
      <w:r w:rsidRPr="00C011D1">
        <w:rPr>
          <w:sz w:val="12"/>
        </w:rPr>
        <w:t xml:space="preserve">ing </w:t>
      </w:r>
      <w:r w:rsidRPr="00C011D1">
        <w:rPr>
          <w:rStyle w:val="StyleUnderline"/>
        </w:rPr>
        <w:t>expanded leading-firm power over suppliers and greater control by capital over labor throughout and across supply chains.</w:t>
      </w:r>
      <w:r w:rsidRPr="00C011D1">
        <w:rPr>
          <w:sz w:val="12"/>
        </w:rPr>
        <w:t xml:space="preserve"> The resilience agenda is a response to the flaws of the just-in-time model of production, wherein increasing numbers of firms reduced their inventories, relying instead upon cheaper (and for some time) more efficient speedy delivery systems. However, this model magnifies so-called bullwhip and ripple effects: situations where small disturbances at one node in the supply chain generate increasingly large disruptions further up or down the chain.8 As Peter </w:t>
      </w:r>
      <w:proofErr w:type="spellStart"/>
      <w:r w:rsidRPr="00C011D1">
        <w:rPr>
          <w:sz w:val="12"/>
        </w:rPr>
        <w:t>Hasenkamp</w:t>
      </w:r>
      <w:proofErr w:type="spellEnd"/>
      <w:r w:rsidRPr="00C011D1">
        <w:rPr>
          <w:sz w:val="12"/>
        </w:rPr>
        <w:t>, former director of Tesla’s supply chain strategy, noted, “It takes 2,500 parts to build a car, but only one not to.”9</w:t>
      </w:r>
    </w:p>
    <w:p w14:paraId="68BC1E58" w14:textId="77777777" w:rsidR="00C011D1" w:rsidRPr="00C011D1" w:rsidRDefault="00C011D1" w:rsidP="00C011D1">
      <w:pPr>
        <w:rPr>
          <w:sz w:val="12"/>
        </w:rPr>
      </w:pPr>
      <w:r w:rsidRPr="00C011D1">
        <w:rPr>
          <w:sz w:val="12"/>
        </w:rPr>
        <w:t xml:space="preserve">In response to heightened risks, </w:t>
      </w:r>
      <w:r w:rsidRPr="00C011D1">
        <w:rPr>
          <w:rStyle w:val="StyleUnderline"/>
        </w:rPr>
        <w:t>firms are advised to enhance supply chain resilience by introducing</w:t>
      </w:r>
      <w:r w:rsidRPr="00C011D1">
        <w:rPr>
          <w:sz w:val="12"/>
        </w:rPr>
        <w:t>:</w:t>
      </w:r>
    </w:p>
    <w:p w14:paraId="13E4F7FA" w14:textId="77777777" w:rsidR="00C011D1" w:rsidRPr="00C011D1" w:rsidRDefault="00C011D1" w:rsidP="00C011D1">
      <w:pPr>
        <w:rPr>
          <w:sz w:val="12"/>
        </w:rPr>
      </w:pPr>
      <w:r w:rsidRPr="00C011D1">
        <w:rPr>
          <w:rStyle w:val="StyleUnderline"/>
        </w:rPr>
        <w:t>New products</w:t>
      </w:r>
      <w:r w:rsidRPr="00C011D1">
        <w:rPr>
          <w:sz w:val="12"/>
        </w:rPr>
        <w:t xml:space="preserve">, </w:t>
      </w:r>
      <w:r w:rsidRPr="00C011D1">
        <w:rPr>
          <w:rStyle w:val="StyleUnderline"/>
        </w:rPr>
        <w:t>which enable easier</w:t>
      </w:r>
      <w:r w:rsidRPr="00C011D1">
        <w:rPr>
          <w:sz w:val="12"/>
        </w:rPr>
        <w:t xml:space="preserve"> replacement of </w:t>
      </w:r>
      <w:r w:rsidRPr="00C011D1">
        <w:rPr>
          <w:rStyle w:val="StyleUnderline"/>
        </w:rPr>
        <w:t>standardized inputs</w:t>
      </w:r>
      <w:r w:rsidRPr="00C011D1">
        <w:rPr>
          <w:sz w:val="12"/>
        </w:rPr>
        <w:t>, and the establishment of buffer stocks;</w:t>
      </w:r>
    </w:p>
    <w:p w14:paraId="5209FBC6" w14:textId="77777777" w:rsidR="00C011D1" w:rsidRPr="00C011D1" w:rsidRDefault="00C011D1" w:rsidP="00C011D1">
      <w:pPr>
        <w:rPr>
          <w:sz w:val="12"/>
        </w:rPr>
      </w:pPr>
      <w:r w:rsidRPr="00C011D1">
        <w:rPr>
          <w:rStyle w:val="StyleUnderline"/>
        </w:rPr>
        <w:t>New forms of chain</w:t>
      </w:r>
      <w:r w:rsidRPr="00C011D1">
        <w:rPr>
          <w:sz w:val="12"/>
        </w:rPr>
        <w:t xml:space="preserve"> governance, that involve risk analysis of both places and suppliers;</w:t>
      </w:r>
    </w:p>
    <w:p w14:paraId="640CBF7B" w14:textId="77777777" w:rsidR="00C011D1" w:rsidRPr="00C011D1" w:rsidRDefault="00C011D1" w:rsidP="00C011D1">
      <w:pPr>
        <w:rPr>
          <w:sz w:val="10"/>
        </w:rPr>
      </w:pPr>
      <w:r w:rsidRPr="00C011D1">
        <w:rPr>
          <w:rStyle w:val="StyleUnderline"/>
        </w:rPr>
        <w:t>Resilience monitoring</w:t>
      </w:r>
      <w:r w:rsidRPr="00C011D1">
        <w:rPr>
          <w:sz w:val="10"/>
        </w:rPr>
        <w:t>, through assessing recovery time required by suppliers in response to shocks in the chain;</w:t>
      </w:r>
    </w:p>
    <w:p w14:paraId="581AC8BE" w14:textId="77777777" w:rsidR="00C011D1" w:rsidRPr="00C011D1" w:rsidRDefault="00C011D1" w:rsidP="00C011D1">
      <w:pPr>
        <w:rPr>
          <w:sz w:val="12"/>
        </w:rPr>
      </w:pPr>
      <w:r w:rsidRPr="00C011D1">
        <w:rPr>
          <w:rStyle w:val="StyleUnderline"/>
        </w:rPr>
        <w:t>Re-shoring</w:t>
      </w:r>
      <w:r w:rsidRPr="00C011D1">
        <w:rPr>
          <w:sz w:val="12"/>
        </w:rPr>
        <w:t xml:space="preserve"> or near-shoring </w:t>
      </w:r>
      <w:r w:rsidRPr="00C011D1">
        <w:rPr>
          <w:rStyle w:val="StyleUnderline"/>
        </w:rPr>
        <w:t>production</w:t>
      </w:r>
      <w:r w:rsidRPr="00C011D1">
        <w:rPr>
          <w:sz w:val="12"/>
        </w:rPr>
        <w:t>.10</w:t>
      </w:r>
    </w:p>
    <w:p w14:paraId="169412EB" w14:textId="77777777" w:rsidR="00C011D1" w:rsidRPr="00C011D1" w:rsidRDefault="00C011D1" w:rsidP="00C011D1">
      <w:pPr>
        <w:rPr>
          <w:sz w:val="12"/>
        </w:rPr>
      </w:pPr>
      <w:r w:rsidRPr="00C011D1">
        <w:rPr>
          <w:sz w:val="12"/>
        </w:rPr>
        <w:t>Supply chain mapping is posited as a key element of lead firms’ resilience strategy. In a Harvard Business Review article, Willy C. Shih highlights how it “entails going far beyond the first and second tiers and mapping your full supply chain, including distribution facilities and transportation hubs” to identifying suppliers’ capacity to withstand shocks.11 The deployment of new technologies will be essential, as “</w:t>
      </w:r>
      <w:r w:rsidRPr="00C011D1">
        <w:rPr>
          <w:rStyle w:val="StyleUnderline"/>
        </w:rPr>
        <w:t xml:space="preserve">firms are increasingly </w:t>
      </w:r>
      <w:r w:rsidRPr="00C011D1">
        <w:rPr>
          <w:rStyle w:val="Emphasis"/>
        </w:rPr>
        <w:t>looking to robotics</w:t>
      </w:r>
      <w:r w:rsidRPr="00C011D1">
        <w:rPr>
          <w:rStyle w:val="StyleUnderline"/>
        </w:rPr>
        <w:t xml:space="preserve"> to augment locked-down employees, support health and safety measures, and tap into new opportunities or salvage their operations</w:t>
      </w:r>
      <w:r w:rsidRPr="00C011D1">
        <w:rPr>
          <w:sz w:val="12"/>
        </w:rPr>
        <w:t xml:space="preserve">.”12 </w:t>
      </w:r>
      <w:r w:rsidRPr="00C011D1">
        <w:rPr>
          <w:rStyle w:val="Emphasis"/>
        </w:rPr>
        <w:t>New dynamics of outsourcing</w:t>
      </w:r>
      <w:r w:rsidRPr="00C011D1">
        <w:rPr>
          <w:rStyle w:val="StyleUnderline"/>
        </w:rPr>
        <w:t xml:space="preserve"> are posited as enabling cost efficiencies: “By geographically broadening their supplier bases, MNCs [multinational corporations] are more likely to </w:t>
      </w:r>
      <w:r w:rsidRPr="00C011D1">
        <w:rPr>
          <w:rStyle w:val="Emphasis"/>
        </w:rPr>
        <w:t>cut production costs</w:t>
      </w:r>
      <w:r w:rsidRPr="00C011D1">
        <w:rPr>
          <w:rStyle w:val="StyleUnderline"/>
        </w:rPr>
        <w:t xml:space="preserve"> by </w:t>
      </w:r>
      <w:r w:rsidRPr="00C011D1">
        <w:rPr>
          <w:rStyle w:val="Emphasis"/>
        </w:rPr>
        <w:t>offering more competitive [that is, lower] wages</w:t>
      </w:r>
      <w:r w:rsidRPr="00C011D1">
        <w:rPr>
          <w:rStyle w:val="StyleUnderline"/>
        </w:rPr>
        <w:t xml:space="preserve"> at the local level and more likely to better serve local customers by tailoring products to their demands.”</w:t>
      </w:r>
      <w:r w:rsidRPr="00C011D1">
        <w:rPr>
          <w:sz w:val="12"/>
        </w:rPr>
        <w:t>13</w:t>
      </w:r>
    </w:p>
    <w:p w14:paraId="49A67871" w14:textId="77777777" w:rsidR="00C011D1" w:rsidRPr="00C011D1" w:rsidRDefault="00C011D1" w:rsidP="00C011D1">
      <w:pPr>
        <w:rPr>
          <w:sz w:val="12"/>
          <w:szCs w:val="12"/>
        </w:rPr>
      </w:pPr>
      <w:r w:rsidRPr="00C011D1">
        <w:rPr>
          <w:sz w:val="12"/>
          <w:szCs w:val="12"/>
        </w:rPr>
        <w:t>A McKinsey survey of supply chain executives across different industries in July 2020 found that 93 percent aimed to enhance their supply chain resilience, and that 90 percent aimed to increase the use of in-house digital technologies to do so. Of the executives, 70 percent and 55 percent thought that re-skilling current employees and recruiting new workers, respectively, would facilitate this endeavor. A mid-2021 follow-up survey found that almost 90 percent of the executives expected to pursue “some degree of regionalization” within the next three years.14</w:t>
      </w:r>
    </w:p>
    <w:p w14:paraId="1267744D" w14:textId="77777777" w:rsidR="00C011D1" w:rsidRPr="00C011D1" w:rsidRDefault="00C011D1" w:rsidP="00C011D1">
      <w:pPr>
        <w:rPr>
          <w:sz w:val="12"/>
        </w:rPr>
      </w:pPr>
      <w:r w:rsidRPr="00C011D1">
        <w:rPr>
          <w:sz w:val="12"/>
        </w:rPr>
        <w:t xml:space="preserve">The above-noted </w:t>
      </w:r>
      <w:r w:rsidRPr="00C011D1">
        <w:rPr>
          <w:rStyle w:val="StyleUnderline"/>
        </w:rPr>
        <w:t xml:space="preserve">policies imply an </w:t>
      </w:r>
      <w:r w:rsidRPr="00C011D1">
        <w:rPr>
          <w:rStyle w:val="Emphasis"/>
        </w:rPr>
        <w:t>escalation of capitalism’s core tendencies</w:t>
      </w:r>
      <w:r w:rsidRPr="00C011D1">
        <w:rPr>
          <w:rStyle w:val="StyleUnderline"/>
        </w:rPr>
        <w:t xml:space="preserve"> of </w:t>
      </w:r>
      <w:r w:rsidRPr="00C011D1">
        <w:rPr>
          <w:rStyle w:val="Emphasis"/>
        </w:rPr>
        <w:t>concentration and centralization</w:t>
      </w:r>
      <w:r w:rsidRPr="00C011D1">
        <w:rPr>
          <w:sz w:val="12"/>
        </w:rPr>
        <w:t xml:space="preserve">. This is because </w:t>
      </w:r>
      <w:r w:rsidRPr="00C011D1">
        <w:rPr>
          <w:rStyle w:val="StyleUnderline"/>
        </w:rPr>
        <w:t>the costs of implementing elements of the resilience agenda, such as supply chain mapping, are often prohibitively expensive</w:t>
      </w:r>
      <w:r w:rsidRPr="00C011D1">
        <w:rPr>
          <w:sz w:val="12"/>
        </w:rPr>
        <w:t>. As Shih notes, “Executives of a Japanese semiconductor manufacturer told us that it took a team of one hundred people more than a year to map the company’s supply networks deep into the sub-tiers following the earthquake and tsunami in 2011.”</w:t>
      </w:r>
      <w:r w:rsidRPr="00C011D1">
        <w:rPr>
          <w:rStyle w:val="StyleUnderline"/>
        </w:rPr>
        <w:t>15 Only the biggest and best-resourced lead firms will have the resources to comprehensively implement such strategies</w:t>
      </w:r>
      <w:r w:rsidRPr="00C011D1">
        <w:rPr>
          <w:sz w:val="12"/>
        </w:rPr>
        <w:t>.</w:t>
      </w:r>
    </w:p>
    <w:p w14:paraId="25E55B02" w14:textId="77777777" w:rsidR="00C011D1" w:rsidRPr="00C011D1" w:rsidRDefault="00C011D1" w:rsidP="00C011D1">
      <w:pPr>
        <w:rPr>
          <w:sz w:val="12"/>
        </w:rPr>
      </w:pPr>
      <w:r w:rsidRPr="00C011D1">
        <w:rPr>
          <w:rStyle w:val="StyleUnderline"/>
        </w:rPr>
        <w:t xml:space="preserve">Intrinsic to notions of supply chain mapping is enhanced surveillance by lead firms over supplier firms. </w:t>
      </w:r>
      <w:r w:rsidRPr="00C011D1">
        <w:rPr>
          <w:sz w:val="12"/>
        </w:rPr>
        <w:t xml:space="preserve">Even mainstream supply chain commentators note how such </w:t>
      </w:r>
      <w:r w:rsidRPr="00C011D1">
        <w:rPr>
          <w:rStyle w:val="StyleUnderline"/>
        </w:rPr>
        <w:t>dynamics</w:t>
      </w:r>
      <w:r w:rsidRPr="00C011D1">
        <w:rPr>
          <w:sz w:val="12"/>
        </w:rPr>
        <w:t xml:space="preserve"> may </w:t>
      </w:r>
      <w:r w:rsidRPr="00C011D1">
        <w:rPr>
          <w:rStyle w:val="StyleUnderline"/>
        </w:rPr>
        <w:t>generate</w:t>
      </w:r>
      <w:r w:rsidRPr="00C011D1">
        <w:rPr>
          <w:sz w:val="12"/>
        </w:rPr>
        <w:t xml:space="preserve"> “</w:t>
      </w:r>
      <w:r w:rsidRPr="00C011D1">
        <w:rPr>
          <w:rStyle w:val="StyleUnderline"/>
        </w:rPr>
        <w:t>a</w:t>
      </w:r>
      <w:r w:rsidRPr="00C011D1">
        <w:rPr>
          <w:sz w:val="12"/>
        </w:rPr>
        <w:t xml:space="preserve"> rather </w:t>
      </w:r>
      <w:r w:rsidRPr="00C011D1">
        <w:rPr>
          <w:rStyle w:val="StyleUnderline"/>
        </w:rPr>
        <w:t>paradoxical co-evolution of surveillance and collaboration</w:t>
      </w:r>
      <w:r w:rsidRPr="00C011D1">
        <w:rPr>
          <w:sz w:val="12"/>
        </w:rPr>
        <w:t xml:space="preserve"> wherein companies will be more watchful of their suppliers’ actions and capabilities while collaborating with them to strengthen their capabilities.”16 The </w:t>
      </w:r>
      <w:r w:rsidRPr="00C011D1">
        <w:rPr>
          <w:rStyle w:val="StyleUnderline"/>
        </w:rPr>
        <w:t>concentration and ownership of information by lead firms about</w:t>
      </w:r>
      <w:r w:rsidRPr="00C011D1">
        <w:rPr>
          <w:sz w:val="12"/>
        </w:rPr>
        <w:t xml:space="preserve"> their </w:t>
      </w:r>
      <w:r w:rsidRPr="00C011D1">
        <w:rPr>
          <w:rStyle w:val="StyleUnderline"/>
        </w:rPr>
        <w:t xml:space="preserve">suppliers is </w:t>
      </w:r>
      <w:r w:rsidRPr="00C011D1">
        <w:rPr>
          <w:rStyle w:val="Emphasis"/>
        </w:rPr>
        <w:t>part and parcel</w:t>
      </w:r>
      <w:r w:rsidRPr="00C011D1">
        <w:rPr>
          <w:sz w:val="12"/>
        </w:rPr>
        <w:t xml:space="preserve"> </w:t>
      </w:r>
      <w:r w:rsidRPr="00C011D1">
        <w:rPr>
          <w:rStyle w:val="StyleUnderline"/>
        </w:rPr>
        <w:t>of</w:t>
      </w:r>
      <w:r w:rsidRPr="00C011D1">
        <w:rPr>
          <w:sz w:val="12"/>
        </w:rPr>
        <w:t xml:space="preserve"> what Ugo Pagano calls inte</w:t>
      </w:r>
      <w:r w:rsidRPr="00C011D1">
        <w:rPr>
          <w:rStyle w:val="Emphasis"/>
        </w:rPr>
        <w:t>llectual monopoly capitalism</w:t>
      </w:r>
      <w:r w:rsidRPr="00C011D1">
        <w:rPr>
          <w:sz w:val="12"/>
        </w:rPr>
        <w:t xml:space="preserve">, </w:t>
      </w:r>
      <w:r w:rsidRPr="00C011D1">
        <w:rPr>
          <w:rStyle w:val="StyleUnderline"/>
        </w:rPr>
        <w:t>where information becomes an increasingly essential part of supply chain management and interfirm surplus value appropriation.</w:t>
      </w:r>
      <w:r w:rsidRPr="00C011D1">
        <w:rPr>
          <w:sz w:val="12"/>
        </w:rPr>
        <w:t xml:space="preserve">17 </w:t>
      </w:r>
      <w:r w:rsidRPr="00C011D1">
        <w:rPr>
          <w:rStyle w:val="StyleUnderline"/>
        </w:rPr>
        <w:t>Practices imposed by lead firms upon their suppliers, such as requiring the latter to open their books, are being used to augment lead-firm power and to exert further control throughout the supply chain by</w:t>
      </w:r>
      <w:r w:rsidRPr="00C011D1">
        <w:rPr>
          <w:sz w:val="12"/>
        </w:rPr>
        <w:t>, for example, determining from whom suppliers source inputs and at what prices.18 In a recent case, H&amp;M, Next, Lidl, and Zara’s owner, Inditex, have been accused by hundreds of Bangladeshi garment suppliers of paying them less than production costs during the COVID pandemic.19</w:t>
      </w:r>
    </w:p>
    <w:p w14:paraId="6AE11592" w14:textId="77777777" w:rsidR="00C011D1" w:rsidRPr="00C011D1" w:rsidRDefault="00C011D1" w:rsidP="00C011D1">
      <w:pPr>
        <w:rPr>
          <w:sz w:val="12"/>
          <w:szCs w:val="12"/>
        </w:rPr>
      </w:pPr>
      <w:r w:rsidRPr="00C011D1">
        <w:rPr>
          <w:sz w:val="12"/>
          <w:szCs w:val="12"/>
        </w:rPr>
        <w:t xml:space="preserve">The reshoring narrative was deployed by former U.S. president Donald Trump in his “America First” agenda, claiming that by “bringing back” production to the United States from locations such as China and Mexico, his policies would restore industries and jobs from before the current neoliberal era. However, his agenda attracted few global firms (back) to the United States—unsurprisingly, given global wage differentials in which wages in China are still a fraction of U.S. wages.20 For example, in 2017 Trump hailed </w:t>
      </w:r>
      <w:proofErr w:type="spellStart"/>
      <w:r w:rsidRPr="00C011D1">
        <w:rPr>
          <w:sz w:val="12"/>
          <w:szCs w:val="12"/>
        </w:rPr>
        <w:t>Foxxcon’s</w:t>
      </w:r>
      <w:proofErr w:type="spellEnd"/>
      <w:r w:rsidRPr="00C011D1">
        <w:rPr>
          <w:sz w:val="12"/>
          <w:szCs w:val="12"/>
        </w:rPr>
        <w:t xml:space="preserve"> plans to invest $10 billion in Wisconsin, generating 13,000 blue-collar jobs. By 2021, the Taiwanese electronics giant had reduced its investments to under $1 billion with fewer than 1,500 expected new (mostly white-collar) jobs blaming relatively high U.S. labor costs.21 As the Financial Times noted, “coronavirus-induced ‘reshoring’ is not happening.”22</w:t>
      </w:r>
    </w:p>
    <w:p w14:paraId="58056492" w14:textId="77777777" w:rsidR="00C011D1" w:rsidRPr="00C011D1" w:rsidRDefault="00C011D1" w:rsidP="00C011D1">
      <w:pPr>
        <w:rPr>
          <w:sz w:val="12"/>
        </w:rPr>
      </w:pPr>
      <w:r w:rsidRPr="00C011D1">
        <w:rPr>
          <w:sz w:val="12"/>
        </w:rPr>
        <w:t xml:space="preserve">It is not just the enhanced power of giant firms that is being promoted and facilitated by the resilience agenda, but also heightened labor exploitation. The mainstream </w:t>
      </w:r>
      <w:r w:rsidRPr="00C011D1">
        <w:rPr>
          <w:rStyle w:val="StyleUnderline"/>
        </w:rPr>
        <w:t xml:space="preserve">resilience literature </w:t>
      </w:r>
      <w:r w:rsidRPr="00C011D1">
        <w:rPr>
          <w:rStyle w:val="Emphasis"/>
        </w:rPr>
        <w:t>openly advocates</w:t>
      </w:r>
      <w:r w:rsidRPr="00C011D1">
        <w:rPr>
          <w:rStyle w:val="StyleUnderline"/>
        </w:rPr>
        <w:t xml:space="preserve"> </w:t>
      </w:r>
      <w:r w:rsidRPr="00C011D1">
        <w:rPr>
          <w:sz w:val="12"/>
        </w:rPr>
        <w:t xml:space="preserve">certain forms of </w:t>
      </w:r>
      <w:r w:rsidRPr="00C011D1">
        <w:rPr>
          <w:rStyle w:val="Emphasis"/>
        </w:rPr>
        <w:t>enhanced labor exploitation</w:t>
      </w:r>
      <w:r w:rsidRPr="00C011D1">
        <w:rPr>
          <w:sz w:val="12"/>
        </w:rPr>
        <w:t xml:space="preserve"> (</w:t>
      </w:r>
      <w:r w:rsidRPr="00C011D1">
        <w:rPr>
          <w:rStyle w:val="StyleUnderline"/>
        </w:rPr>
        <w:t>described as “enhancing labor productivity</w:t>
      </w:r>
      <w:r w:rsidRPr="00C011D1">
        <w:rPr>
          <w:sz w:val="12"/>
        </w:rPr>
        <w:t>”) as part of its strategy, while hiding other forms.</w:t>
      </w:r>
    </w:p>
    <w:p w14:paraId="61F0097B" w14:textId="77777777" w:rsidR="00C011D1" w:rsidRPr="00C011D1" w:rsidRDefault="00C011D1" w:rsidP="00C011D1">
      <w:pPr>
        <w:rPr>
          <w:sz w:val="12"/>
          <w:szCs w:val="12"/>
        </w:rPr>
      </w:pPr>
      <w:r w:rsidRPr="00C011D1">
        <w:rPr>
          <w:sz w:val="12"/>
          <w:szCs w:val="12"/>
        </w:rPr>
        <w:t>Supply Chain Resilience—through Class Struggle from Above</w:t>
      </w:r>
    </w:p>
    <w:p w14:paraId="50A8A8B9" w14:textId="77777777" w:rsidR="00C011D1" w:rsidRPr="00C011D1" w:rsidRDefault="00C011D1" w:rsidP="00C011D1">
      <w:pPr>
        <w:rPr>
          <w:sz w:val="12"/>
        </w:rPr>
      </w:pPr>
      <w:r w:rsidRPr="00C011D1">
        <w:rPr>
          <w:sz w:val="12"/>
        </w:rPr>
        <w:t xml:space="preserve">The first response by many </w:t>
      </w:r>
      <w:r w:rsidRPr="00C011D1">
        <w:rPr>
          <w:rStyle w:val="StyleUnderline"/>
        </w:rPr>
        <w:t>firms and states</w:t>
      </w:r>
      <w:r w:rsidRPr="00C011D1">
        <w:rPr>
          <w:sz w:val="12"/>
        </w:rPr>
        <w:t xml:space="preserve"> to the COVID-19 pandemic and concomitant lockdowns was to seek ways in which to increase labor exploitation in key supply chains. They did so through </w:t>
      </w:r>
      <w:r w:rsidRPr="00C011D1">
        <w:rPr>
          <w:rStyle w:val="StyleUnderline"/>
        </w:rPr>
        <w:t>hand</w:t>
      </w:r>
      <w:r w:rsidRPr="00C011D1">
        <w:rPr>
          <w:sz w:val="12"/>
        </w:rPr>
        <w:t xml:space="preserve">ing </w:t>
      </w:r>
      <w:r w:rsidRPr="00C011D1">
        <w:rPr>
          <w:rStyle w:val="StyleUnderline"/>
        </w:rPr>
        <w:t xml:space="preserve">state (public) subsidies to big corporations while </w:t>
      </w:r>
      <w:r w:rsidRPr="00C011D1">
        <w:rPr>
          <w:rStyle w:val="Emphasis"/>
        </w:rPr>
        <w:t>presiding over dangerous conditions</w:t>
      </w:r>
      <w:r w:rsidRPr="00C011D1">
        <w:rPr>
          <w:rStyle w:val="StyleUnderline"/>
        </w:rPr>
        <w:t xml:space="preserve">, </w:t>
      </w:r>
      <w:r w:rsidRPr="00C011D1">
        <w:rPr>
          <w:rStyle w:val="Emphasis"/>
        </w:rPr>
        <w:t>wage theft,</w:t>
      </w:r>
      <w:r w:rsidRPr="00C011D1">
        <w:rPr>
          <w:rStyle w:val="StyleUnderline"/>
        </w:rPr>
        <w:t xml:space="preserve"> and </w:t>
      </w:r>
      <w:r w:rsidRPr="00C011D1">
        <w:rPr>
          <w:rStyle w:val="Emphasis"/>
        </w:rPr>
        <w:t>deployment of unfree labo</w:t>
      </w:r>
      <w:r w:rsidRPr="00C011D1">
        <w:rPr>
          <w:rStyle w:val="StyleUnderline"/>
        </w:rPr>
        <w:t xml:space="preserve">r and </w:t>
      </w:r>
      <w:r w:rsidRPr="00C011D1">
        <w:rPr>
          <w:rStyle w:val="Emphasis"/>
        </w:rPr>
        <w:t>forced wage labor</w:t>
      </w:r>
      <w:r w:rsidRPr="00C011D1">
        <w:rPr>
          <w:sz w:val="12"/>
        </w:rPr>
        <w:t>.</w:t>
      </w:r>
    </w:p>
    <w:p w14:paraId="715D9067" w14:textId="77777777" w:rsidR="00C011D1" w:rsidRPr="00C011D1" w:rsidRDefault="00C011D1" w:rsidP="00C011D1">
      <w:pPr>
        <w:rPr>
          <w:sz w:val="12"/>
        </w:rPr>
      </w:pPr>
      <w:r w:rsidRPr="00C011D1">
        <w:rPr>
          <w:rStyle w:val="StyleUnderline"/>
        </w:rPr>
        <w:t>A study of garment workers</w:t>
      </w:r>
      <w:r w:rsidRPr="00C011D1">
        <w:rPr>
          <w:sz w:val="12"/>
        </w:rPr>
        <w:t xml:space="preserve"> in Ethiopia, Honduras, India, and Myanmar </w:t>
      </w:r>
      <w:r w:rsidRPr="00C011D1">
        <w:rPr>
          <w:rStyle w:val="StyleUnderline"/>
        </w:rPr>
        <w:t>found sharp declines in working conditions and an 11 percent average decline in pay. Income loss occurred because of “less opportunity for overtime; not being paid the appropriate overtime rate; unfair deductions from wages; unpaid work; late wages; severance pay theft for workers who have been terminated; and unpaid wages for workers who have been temporarily suspended</w:t>
      </w:r>
      <w:r w:rsidRPr="00C011D1">
        <w:rPr>
          <w:sz w:val="12"/>
        </w:rPr>
        <w:t>.”23</w:t>
      </w:r>
    </w:p>
    <w:p w14:paraId="2D79BF66" w14:textId="77777777" w:rsidR="00C011D1" w:rsidRPr="00C011D1" w:rsidRDefault="00C011D1" w:rsidP="00C011D1">
      <w:pPr>
        <w:rPr>
          <w:sz w:val="12"/>
        </w:rPr>
      </w:pPr>
      <w:r w:rsidRPr="00C011D1">
        <w:rPr>
          <w:sz w:val="12"/>
        </w:rPr>
        <w:t xml:space="preserve">In the early days of the pandemic in April 2020, the </w:t>
      </w:r>
      <w:r w:rsidRPr="00C011D1">
        <w:rPr>
          <w:rStyle w:val="StyleUnderline"/>
        </w:rPr>
        <w:t>U.S. government pushed through legislation forcing workers to labor in unsafe working conditions</w:t>
      </w:r>
      <w:r w:rsidRPr="00C011D1">
        <w:rPr>
          <w:sz w:val="12"/>
        </w:rPr>
        <w:t>. Then-President Trump deployed the Defense Protection Act to force meat processing companies to stay open amid fears of meat shortages. The act, supported by Tyson—the United States’ largest meat-processing company—reduced companies’ liability to their workers for remaining open and potentially exposing them to the COVID-19 virus.24</w:t>
      </w:r>
    </w:p>
    <w:p w14:paraId="32B068D3" w14:textId="77777777" w:rsidR="00C011D1" w:rsidRPr="00C011D1" w:rsidRDefault="00C011D1" w:rsidP="00C011D1">
      <w:pPr>
        <w:rPr>
          <w:sz w:val="12"/>
        </w:rPr>
      </w:pPr>
      <w:r w:rsidRPr="00C011D1">
        <w:rPr>
          <w:sz w:val="12"/>
        </w:rPr>
        <w:t xml:space="preserve">Around the same time, Vietnamese electronics exports boomed as the country appeared to have successfully implemented a zero-COVID strategy. However, by May 2020, COVID-19 cases began to spike, and worryingly for the government and for exporters, cases were clustered in industrial districts. In response, the government told manufacturers to either shut down or find ways of maintaining operations by isolating workers from the wider population. In the provinces of Bac Ninh and Bac Giang, located east of Hanoi, Samsung Vietnam formulated a “three-on-site” containment policy, where workers worked, ate, and slept in the same area. Lam Le reported what this arrangement meant for workers: </w:t>
      </w:r>
      <w:r w:rsidRPr="00C011D1">
        <w:rPr>
          <w:rStyle w:val="StyleUnderline"/>
        </w:rPr>
        <w:t>“[Workers] were moved onto the factory’s premises. The lines between their workplace and home evaporated.</w:t>
      </w:r>
      <w:r w:rsidRPr="00C011D1">
        <w:rPr>
          <w:sz w:val="12"/>
        </w:rPr>
        <w:t xml:space="preserve"> For nearly three weeks, </w:t>
      </w:r>
      <w:r w:rsidRPr="00C011D1">
        <w:rPr>
          <w:rStyle w:val="StyleUnderline"/>
        </w:rPr>
        <w:t xml:space="preserve">Nam slept with a blanket on a mattress in a warehouse alongside around 100 other male colleagues, moving between there, the company canteen and the production line in what felt like a </w:t>
      </w:r>
      <w:r w:rsidRPr="00C011D1">
        <w:rPr>
          <w:rStyle w:val="Emphasis"/>
        </w:rPr>
        <w:t>twilight of unending work</w:t>
      </w:r>
      <w:r w:rsidRPr="00C011D1">
        <w:rPr>
          <w:rStyle w:val="StyleUnderline"/>
        </w:rPr>
        <w:t>. His life revolved around screens</w:t>
      </w:r>
      <w:r w:rsidRPr="00C011D1">
        <w:rPr>
          <w:sz w:val="12"/>
        </w:rPr>
        <w:t>.”25</w:t>
      </w:r>
    </w:p>
    <w:p w14:paraId="34B2260B" w14:textId="77777777" w:rsidR="00C011D1" w:rsidRPr="00C011D1" w:rsidRDefault="00C011D1" w:rsidP="00C011D1">
      <w:pPr>
        <w:rPr>
          <w:sz w:val="12"/>
          <w:szCs w:val="12"/>
        </w:rPr>
      </w:pPr>
      <w:r w:rsidRPr="00C011D1">
        <w:rPr>
          <w:sz w:val="12"/>
          <w:szCs w:val="12"/>
        </w:rPr>
        <w:t>Some companies responded to the skyrocketing demand for personal protective equipment during the pandemic by forcing workers to labor. Malaysia and China were two important sources for this production, and both presided over increased incidences of forced labor, says the U.S. Bureau of International Labor Affairs (BILA). The majority of the almost two billion medical examination gloves used (mostly across core states) during the first six months of the pandemic were sourced from Malaysia. Forced labor is endemic throughout this sector, to the extent that the BILA includes Malaysian rubber gloves in its official list of goods produced by child or forced labor. According to the bureau:</w:t>
      </w:r>
    </w:p>
    <w:p w14:paraId="316A4119" w14:textId="77777777" w:rsidR="00C011D1" w:rsidRPr="00C011D1" w:rsidRDefault="00C011D1" w:rsidP="00C011D1">
      <w:pPr>
        <w:rPr>
          <w:sz w:val="12"/>
        </w:rPr>
      </w:pPr>
      <w:r w:rsidRPr="00C011D1">
        <w:rPr>
          <w:rStyle w:val="StyleUnderline"/>
        </w:rPr>
        <w:t xml:space="preserve">Forced labor predominately occurs among migrant laborers from Bangladesh, India, Myanmar, and Nepal </w:t>
      </w:r>
      <w:r w:rsidRPr="00C011D1">
        <w:rPr>
          <w:sz w:val="12"/>
        </w:rPr>
        <w:t xml:space="preserve">working in more than 100 rubber glove factories throughout Malaysia. Reports indicate that there are an estimated 42,500 migrant workers employed in the Malaysian rubber glove industry. </w:t>
      </w:r>
      <w:r w:rsidRPr="00C011D1">
        <w:rPr>
          <w:rStyle w:val="StyleUnderline"/>
        </w:rPr>
        <w:t xml:space="preserve">Workers are frequently subject to high recruitment fees to secure employment that often keeps them in debt bondage; forced to work overtime in excess of the time allowed </w:t>
      </w:r>
      <w:r w:rsidRPr="00C011D1">
        <w:rPr>
          <w:sz w:val="12"/>
        </w:rPr>
        <w:t xml:space="preserve">by Malaysian law; </w:t>
      </w:r>
      <w:r w:rsidRPr="00C011D1">
        <w:rPr>
          <w:rStyle w:val="StyleUnderline"/>
        </w:rPr>
        <w:t>and work in factories where temperatures can reach dangerous levels. Additionally, laborers work under the threat of penalties, which include the withholding of wages, restricted movement, and the withholding of their identification documents.</w:t>
      </w:r>
      <w:r w:rsidRPr="00C011D1">
        <w:rPr>
          <w:sz w:val="12"/>
        </w:rPr>
        <w:t>26</w:t>
      </w:r>
    </w:p>
    <w:p w14:paraId="54503266" w14:textId="77777777" w:rsidR="00C011D1" w:rsidRPr="00C011D1" w:rsidRDefault="00C011D1" w:rsidP="00C011D1">
      <w:pPr>
        <w:rPr>
          <w:sz w:val="12"/>
        </w:rPr>
      </w:pPr>
      <w:r w:rsidRPr="00C011D1">
        <w:rPr>
          <w:sz w:val="12"/>
        </w:rPr>
        <w:t xml:space="preserve">But it is not only through wage repression, wage theft, and forced labor that firms along the supply chain enhance their resilience. </w:t>
      </w:r>
      <w:r w:rsidRPr="00C011D1">
        <w:rPr>
          <w:rStyle w:val="StyleUnderline"/>
        </w:rPr>
        <w:t xml:space="preserve">Part and </w:t>
      </w:r>
      <w:r w:rsidRPr="00C011D1">
        <w:rPr>
          <w:rStyle w:val="Emphasis"/>
        </w:rPr>
        <w:t>parcel of the resilience agenda</w:t>
      </w:r>
      <w:r w:rsidRPr="00C011D1">
        <w:rPr>
          <w:rStyle w:val="StyleUnderline"/>
        </w:rPr>
        <w:t xml:space="preserve"> is the </w:t>
      </w:r>
      <w:r w:rsidRPr="00C011D1">
        <w:rPr>
          <w:rStyle w:val="Emphasis"/>
        </w:rPr>
        <w:t>promotion of new</w:t>
      </w:r>
      <w:r w:rsidRPr="00C011D1">
        <w:rPr>
          <w:rStyle w:val="StyleUnderline"/>
        </w:rPr>
        <w:t xml:space="preserve">, often </w:t>
      </w:r>
      <w:r w:rsidRPr="00C011D1">
        <w:rPr>
          <w:rStyle w:val="Emphasis"/>
        </w:rPr>
        <w:t>digital, technologies</w:t>
      </w:r>
      <w:r w:rsidRPr="00C011D1">
        <w:rPr>
          <w:rStyle w:val="StyleUnderline"/>
        </w:rPr>
        <w:t xml:space="preserve"> to </w:t>
      </w:r>
      <w:r w:rsidRPr="00C011D1">
        <w:rPr>
          <w:rStyle w:val="Emphasis"/>
        </w:rPr>
        <w:t>raise labor exploitation and firm profitability</w:t>
      </w:r>
      <w:r w:rsidRPr="00C011D1">
        <w:rPr>
          <w:sz w:val="12"/>
        </w:rPr>
        <w:t xml:space="preserve">. In fact, </w:t>
      </w:r>
      <w:r w:rsidRPr="00C011D1">
        <w:rPr>
          <w:rStyle w:val="StyleUnderline"/>
        </w:rPr>
        <w:t xml:space="preserve">giant lead firms are investing heavily in </w:t>
      </w:r>
      <w:r w:rsidRPr="00C011D1">
        <w:rPr>
          <w:rStyle w:val="Emphasis"/>
        </w:rPr>
        <w:t>digitalization</w:t>
      </w:r>
      <w:r w:rsidRPr="00C011D1">
        <w:rPr>
          <w:rStyle w:val="StyleUnderline"/>
        </w:rPr>
        <w:t xml:space="preserve">, </w:t>
      </w:r>
      <w:r w:rsidRPr="00C011D1">
        <w:rPr>
          <w:rStyle w:val="Emphasis"/>
        </w:rPr>
        <w:t>robotization</w:t>
      </w:r>
      <w:r w:rsidRPr="00C011D1">
        <w:rPr>
          <w:rStyle w:val="StyleUnderline"/>
        </w:rPr>
        <w:t xml:space="preserve">, and </w:t>
      </w:r>
      <w:r w:rsidRPr="00C011D1">
        <w:rPr>
          <w:rStyle w:val="Emphasis"/>
        </w:rPr>
        <w:t>automation</w:t>
      </w:r>
      <w:r w:rsidRPr="00C011D1">
        <w:rPr>
          <w:rStyle w:val="StyleUnderline"/>
        </w:rPr>
        <w:t xml:space="preserve"> to achieve these objectives. </w:t>
      </w:r>
      <w:r w:rsidRPr="00C011D1">
        <w:rPr>
          <w:sz w:val="12"/>
        </w:rPr>
        <w:t xml:space="preserve">In the global warehouse subsector, for example, </w:t>
      </w:r>
      <w:r w:rsidRPr="00C011D1">
        <w:rPr>
          <w:rStyle w:val="StyleUnderline"/>
        </w:rPr>
        <w:t>the automation market is projected to increase from $15 billion</w:t>
      </w:r>
      <w:r w:rsidRPr="00C011D1">
        <w:rPr>
          <w:sz w:val="12"/>
        </w:rPr>
        <w:t xml:space="preserve"> in 2019 </w:t>
      </w:r>
      <w:r w:rsidRPr="00C011D1">
        <w:rPr>
          <w:rStyle w:val="StyleUnderline"/>
        </w:rPr>
        <w:t>to $30 billion</w:t>
      </w:r>
      <w:r w:rsidRPr="00C011D1">
        <w:rPr>
          <w:sz w:val="12"/>
        </w:rPr>
        <w:t xml:space="preserve"> by 2026.27 Amazon is at the forefront of these </w:t>
      </w:r>
      <w:r w:rsidRPr="00C011D1">
        <w:rPr>
          <w:rStyle w:val="StyleUnderline"/>
        </w:rPr>
        <w:t>innovations</w:t>
      </w:r>
      <w:r w:rsidRPr="00C011D1">
        <w:rPr>
          <w:sz w:val="12"/>
        </w:rPr>
        <w:t xml:space="preserve">, which </w:t>
      </w:r>
      <w:r w:rsidRPr="00C011D1">
        <w:rPr>
          <w:rStyle w:val="StyleUnderline"/>
        </w:rPr>
        <w:t xml:space="preserve">seek evermore to </w:t>
      </w:r>
      <w:r w:rsidRPr="00C011D1">
        <w:rPr>
          <w:rStyle w:val="Emphasis"/>
        </w:rPr>
        <w:t>subordinate workers to machines.</w:t>
      </w:r>
      <w:r w:rsidRPr="00C011D1">
        <w:rPr>
          <w:sz w:val="12"/>
        </w:rPr>
        <w:t xml:space="preserve"> As Sarah O’Connor reports in the Financial Times:</w:t>
      </w:r>
    </w:p>
    <w:p w14:paraId="23AA567D" w14:textId="77777777" w:rsidR="00C011D1" w:rsidRPr="00C011D1" w:rsidRDefault="00C011D1" w:rsidP="00C011D1">
      <w:pPr>
        <w:rPr>
          <w:rStyle w:val="StyleUnderline"/>
          <w:sz w:val="12"/>
          <w:szCs w:val="12"/>
        </w:rPr>
      </w:pPr>
      <w:r w:rsidRPr="00C011D1">
        <w:rPr>
          <w:sz w:val="12"/>
          <w:szCs w:val="12"/>
        </w:rPr>
        <w:t>Chuck is an autonomous robot trolley which leads a human picker through a warehouse from one shelf to the next. 6 River Systems, which sells or rents the robots to warehouse operators such as DHL, XPO Logistics and Office Depot, says the technology relieves strain on workers because they no longer have to push a trolley around. But Chuck also sets a relentless pace.… A 6 River Systems “business case” report says workers who set their own pace “travel only half as fast as when they follow Chuck [and] their speed without Chuck also fluctuates wildly.”28</w:t>
      </w:r>
    </w:p>
    <w:p w14:paraId="58C4AE4F" w14:textId="77777777" w:rsidR="00C011D1" w:rsidRPr="00C011D1" w:rsidRDefault="00C011D1" w:rsidP="00C011D1">
      <w:pPr>
        <w:rPr>
          <w:sz w:val="12"/>
        </w:rPr>
      </w:pPr>
      <w:r w:rsidRPr="00C011D1">
        <w:rPr>
          <w:rStyle w:val="StyleUnderline"/>
        </w:rPr>
        <w:t>The human developmental consequences of ever-greater subordination of workers to machines are predictably dire.</w:t>
      </w:r>
      <w:r w:rsidRPr="00C011D1">
        <w:rPr>
          <w:sz w:val="12"/>
        </w:rPr>
        <w:t xml:space="preserve"> In a survey of 145 workers at an automated Amazon warehouse on Staten Island, 66 percent experienced physical pain while working (in their shoulders, hands, back, ankles, and knees) and 42 percent continued to experience pain outside work.29 As O’Connor notes, “humans are being crunched into a robot system working at a robot pace.”30</w:t>
      </w:r>
    </w:p>
    <w:p w14:paraId="0C5FEFAF" w14:textId="77777777" w:rsidR="00C011D1" w:rsidRPr="00C011D1" w:rsidRDefault="00C011D1" w:rsidP="00C011D1">
      <w:pPr>
        <w:rPr>
          <w:sz w:val="12"/>
        </w:rPr>
      </w:pPr>
      <w:r w:rsidRPr="00C011D1">
        <w:rPr>
          <w:sz w:val="12"/>
        </w:rPr>
        <w:t xml:space="preserve">Remote work boomed during the COVID-19 pandemic as increased numbers of “white collar” workers began working from home. These </w:t>
      </w:r>
      <w:r w:rsidRPr="00C011D1">
        <w:rPr>
          <w:rStyle w:val="StyleUnderline"/>
        </w:rPr>
        <w:t>workers are subject to</w:t>
      </w:r>
      <w:r w:rsidRPr="00C011D1">
        <w:rPr>
          <w:sz w:val="12"/>
        </w:rPr>
        <w:t xml:space="preserve"> so-called </w:t>
      </w:r>
      <w:r w:rsidRPr="00C011D1">
        <w:rPr>
          <w:rStyle w:val="Emphasis"/>
        </w:rPr>
        <w:t>algorithmic management</w:t>
      </w:r>
      <w:proofErr w:type="gramStart"/>
      <w:r w:rsidRPr="00C011D1">
        <w:rPr>
          <w:sz w:val="12"/>
        </w:rPr>
        <w:t>—“</w:t>
      </w:r>
      <w:proofErr w:type="gramEnd"/>
      <w:r w:rsidRPr="00C011D1">
        <w:rPr>
          <w:rStyle w:val="StyleUnderline"/>
        </w:rPr>
        <w:t>continuous tracking of workers’ performance, automated decision-making about tasks and evaluations of client feedback”—while undertaking a range of unpaid tasks that are essential to their jobs</w:t>
      </w:r>
      <w:r w:rsidRPr="00C011D1">
        <w:rPr>
          <w:sz w:val="12"/>
        </w:rPr>
        <w:t xml:space="preserve">.31 Antonio </w:t>
      </w:r>
      <w:proofErr w:type="spellStart"/>
      <w:r w:rsidRPr="00C011D1">
        <w:rPr>
          <w:sz w:val="12"/>
        </w:rPr>
        <w:t>Aloisie</w:t>
      </w:r>
      <w:proofErr w:type="spellEnd"/>
      <w:r w:rsidRPr="00C011D1">
        <w:rPr>
          <w:sz w:val="12"/>
        </w:rPr>
        <w:t xml:space="preserve"> and Valerio de Stefano list the proliferation of surveillance technology at the disposal of employers:</w:t>
      </w:r>
    </w:p>
    <w:p w14:paraId="577ABE07" w14:textId="77777777" w:rsidR="00C011D1" w:rsidRPr="00C011D1" w:rsidRDefault="00C011D1" w:rsidP="00C011D1">
      <w:pPr>
        <w:rPr>
          <w:sz w:val="12"/>
          <w:szCs w:val="12"/>
        </w:rPr>
      </w:pPr>
      <w:proofErr w:type="spellStart"/>
      <w:r w:rsidRPr="00C011D1">
        <w:rPr>
          <w:sz w:val="12"/>
          <w:szCs w:val="12"/>
        </w:rPr>
        <w:t>Activtrack</w:t>
      </w:r>
      <w:proofErr w:type="spellEnd"/>
      <w:r w:rsidRPr="00C011D1">
        <w:rPr>
          <w:sz w:val="12"/>
          <w:szCs w:val="12"/>
        </w:rPr>
        <w:t xml:space="preserve"> monitors the programs used and tells managers if the employee is distracted and wasting time on social media. </w:t>
      </w:r>
      <w:proofErr w:type="spellStart"/>
      <w:r w:rsidRPr="00C011D1">
        <w:rPr>
          <w:sz w:val="12"/>
          <w:szCs w:val="12"/>
        </w:rPr>
        <w:t>HubStaff</w:t>
      </w:r>
      <w:proofErr w:type="spellEnd"/>
      <w:r w:rsidRPr="00C011D1">
        <w:rPr>
          <w:sz w:val="12"/>
          <w:szCs w:val="12"/>
        </w:rPr>
        <w:t xml:space="preserve"> takes snapshots of employees’ computers every five minutes. Time Doctor and </w:t>
      </w:r>
      <w:proofErr w:type="spellStart"/>
      <w:r w:rsidRPr="00C011D1">
        <w:rPr>
          <w:sz w:val="12"/>
          <w:szCs w:val="12"/>
        </w:rPr>
        <w:t>Teramind</w:t>
      </w:r>
      <w:proofErr w:type="spellEnd"/>
      <w:r w:rsidRPr="00C011D1">
        <w:rPr>
          <w:sz w:val="12"/>
          <w:szCs w:val="12"/>
        </w:rPr>
        <w:t xml:space="preserve"> keep track of every action conducted online. </w:t>
      </w:r>
      <w:proofErr w:type="spellStart"/>
      <w:r w:rsidRPr="00C011D1">
        <w:rPr>
          <w:sz w:val="12"/>
          <w:szCs w:val="12"/>
        </w:rPr>
        <w:t>Interguard</w:t>
      </w:r>
      <w:proofErr w:type="spellEnd"/>
      <w:r w:rsidRPr="00C011D1">
        <w:rPr>
          <w:sz w:val="12"/>
          <w:szCs w:val="12"/>
        </w:rPr>
        <w:t xml:space="preserve"> compiles a minute-by-minute timeline that considers every piece of data, such as web history and bandwidth utilization, and sends a notification to managers if workers’ activities appear suspicious and when they exhibit a combination of flagged </w:t>
      </w:r>
      <w:proofErr w:type="spellStart"/>
      <w:r w:rsidRPr="00C011D1">
        <w:rPr>
          <w:sz w:val="12"/>
          <w:szCs w:val="12"/>
        </w:rPr>
        <w:t>behaviours</w:t>
      </w:r>
      <w:proofErr w:type="spellEnd"/>
      <w:r w:rsidRPr="00C011D1">
        <w:rPr>
          <w:sz w:val="12"/>
          <w:szCs w:val="12"/>
        </w:rPr>
        <w:t xml:space="preserve">. </w:t>
      </w:r>
      <w:proofErr w:type="spellStart"/>
      <w:r w:rsidRPr="00C011D1">
        <w:rPr>
          <w:sz w:val="12"/>
          <w:szCs w:val="12"/>
        </w:rPr>
        <w:t>OccupEye</w:t>
      </w:r>
      <w:proofErr w:type="spellEnd"/>
      <w:r w:rsidRPr="00C011D1">
        <w:rPr>
          <w:sz w:val="12"/>
          <w:szCs w:val="12"/>
        </w:rPr>
        <w:t xml:space="preserve"> records when and for how long someone is away from their workstation. </w:t>
      </w:r>
      <w:proofErr w:type="spellStart"/>
      <w:r w:rsidRPr="00C011D1">
        <w:rPr>
          <w:sz w:val="12"/>
          <w:szCs w:val="12"/>
        </w:rPr>
        <w:t>Sneek</w:t>
      </w:r>
      <w:proofErr w:type="spellEnd"/>
      <w:r w:rsidRPr="00C011D1">
        <w:rPr>
          <w:sz w:val="12"/>
          <w:szCs w:val="12"/>
        </w:rPr>
        <w:t xml:space="preserve"> continuously takes photos of colleagues to generate a timecard and circulates them to keep the team’s mood up. </w:t>
      </w:r>
      <w:proofErr w:type="spellStart"/>
      <w:r w:rsidRPr="00C011D1">
        <w:rPr>
          <w:sz w:val="12"/>
          <w:szCs w:val="12"/>
        </w:rPr>
        <w:t>Afiniti</w:t>
      </w:r>
      <w:proofErr w:type="spellEnd"/>
      <w:r w:rsidRPr="00C011D1">
        <w:rPr>
          <w:sz w:val="12"/>
          <w:szCs w:val="12"/>
        </w:rPr>
        <w:t xml:space="preserve"> pairs customers with agents according to demographic data. Pesto synchronizes professional calendars and music playlists to create a sense of community; it also has a facial recognition feature that can display a worker’s real-world emotion on their virtual avatar’s face.32</w:t>
      </w:r>
    </w:p>
    <w:p w14:paraId="1AD8E7E4" w14:textId="77777777" w:rsidR="00C011D1" w:rsidRPr="00C011D1" w:rsidRDefault="00C011D1" w:rsidP="00C011D1">
      <w:pPr>
        <w:rPr>
          <w:sz w:val="12"/>
          <w:szCs w:val="12"/>
        </w:rPr>
      </w:pPr>
      <w:r w:rsidRPr="00C011D1">
        <w:rPr>
          <w:sz w:val="12"/>
          <w:szCs w:val="12"/>
        </w:rPr>
        <w:t>Working from home has also been accompanied by a significant increase in the length of the work day. The Harvard Business Review noted that, in the United States, “the length of the average workday increased by 48.5 minutes during lockdown in the early weeks of the pandemic.… We estimate that the best organizations have seen productive time increase by 5 percent or more.”33</w:t>
      </w:r>
    </w:p>
    <w:p w14:paraId="0E44C509" w14:textId="77777777" w:rsidR="00C011D1" w:rsidRPr="00C011D1" w:rsidRDefault="00C011D1" w:rsidP="00C011D1">
      <w:pPr>
        <w:rPr>
          <w:sz w:val="12"/>
          <w:szCs w:val="12"/>
        </w:rPr>
      </w:pPr>
      <w:r w:rsidRPr="00C011D1">
        <w:rPr>
          <w:sz w:val="12"/>
          <w:szCs w:val="12"/>
        </w:rPr>
        <w:t>Resilience as Geopolitics</w:t>
      </w:r>
    </w:p>
    <w:p w14:paraId="7F47AE60" w14:textId="77777777" w:rsidR="00C011D1" w:rsidRPr="00C011D1" w:rsidRDefault="00C011D1" w:rsidP="00C011D1">
      <w:pPr>
        <w:rPr>
          <w:sz w:val="12"/>
          <w:szCs w:val="12"/>
        </w:rPr>
      </w:pPr>
      <w:r w:rsidRPr="00C011D1">
        <w:rPr>
          <w:sz w:val="12"/>
          <w:szCs w:val="12"/>
        </w:rPr>
        <w:t>The supply chain resilience agenda has been adopted by the U.S. state in its attempts to constrain China’s rise through economic, political, and geopolitical means. The United States benefits from access to China’s labor force—the world’s largest—with wages and social reproduction costs held down by the Hukou (household registration) system.34 The system divides China’s working class according to the location of a worker’s birth and denies workers of rural origin the relative social benefits and protections enjoyed by urbanites. It also includes the ability of local states to compel rural workers to return to their places of origin. In this way, the system reproduces a vulnerable laboring class, ripe for exploitation by firms such as Foxconn.</w:t>
      </w:r>
    </w:p>
    <w:p w14:paraId="7BF99D58" w14:textId="77777777" w:rsidR="00C011D1" w:rsidRPr="00C011D1" w:rsidRDefault="00C011D1" w:rsidP="00C011D1">
      <w:pPr>
        <w:rPr>
          <w:sz w:val="12"/>
          <w:szCs w:val="12"/>
        </w:rPr>
      </w:pPr>
      <w:r w:rsidRPr="00C011D1">
        <w:rPr>
          <w:sz w:val="12"/>
          <w:szCs w:val="12"/>
        </w:rPr>
        <w:t>However, China’s state-managed integration into the world economy, first as an export assembly platform but increasingly as a producer of high-tech products, has accelerated the formation of its capitalist class and strengthened the Chinese state, together gaining the ability to challenge U.S. economic hegemony.35</w:t>
      </w:r>
    </w:p>
    <w:p w14:paraId="32163E91" w14:textId="77777777" w:rsidR="00C011D1" w:rsidRPr="00C011D1" w:rsidRDefault="00C011D1" w:rsidP="00C011D1">
      <w:pPr>
        <w:rPr>
          <w:sz w:val="12"/>
          <w:szCs w:val="12"/>
        </w:rPr>
      </w:pPr>
      <w:r w:rsidRPr="00C011D1">
        <w:rPr>
          <w:sz w:val="12"/>
          <w:szCs w:val="12"/>
        </w:rPr>
        <w:t xml:space="preserve">This began to worry U.S. policymakers who, at least since President Barack Obama’s pivot to Asia, have responded by formulating political, economic, and military strategies to constrain China’s rise.36 This containment strategy represents an attempt to maintain China in a semi-peripheral position by forestalling its attempts at becoming part of the core of the world economy. As </w:t>
      </w:r>
      <w:proofErr w:type="spellStart"/>
      <w:r w:rsidRPr="00C011D1">
        <w:rPr>
          <w:sz w:val="12"/>
          <w:szCs w:val="12"/>
        </w:rPr>
        <w:t>Minqi</w:t>
      </w:r>
      <w:proofErr w:type="spellEnd"/>
      <w:r w:rsidRPr="00C011D1">
        <w:rPr>
          <w:sz w:val="12"/>
          <w:szCs w:val="12"/>
        </w:rPr>
        <w:t xml:space="preserve"> Li puts it, “although China has developed an exploitative relationship with South Asia, Africa, and other raw material exporters, on the whole, [it] continues to transfer a greater amount of surplus value to the core countries in the capitalist world system than it receives from the periphery.”37</w:t>
      </w:r>
    </w:p>
    <w:p w14:paraId="1A6B156C" w14:textId="77777777" w:rsidR="00C011D1" w:rsidRPr="00C011D1" w:rsidRDefault="00C011D1" w:rsidP="00C011D1">
      <w:pPr>
        <w:rPr>
          <w:sz w:val="12"/>
          <w:szCs w:val="12"/>
        </w:rPr>
      </w:pPr>
      <w:r w:rsidRPr="00C011D1">
        <w:rPr>
          <w:sz w:val="12"/>
          <w:szCs w:val="12"/>
        </w:rPr>
        <w:t>Maintaining this pattern of surplus value transfer (so that China’s working class effectively services core economy firms) and limiting China’s regional influence is part and parcel of U.S. containment strategy. During his election campaign, President Joe Biden was explicit in identifying China’s perceived threats to U.S. business, arguing that:</w:t>
      </w:r>
    </w:p>
    <w:p w14:paraId="1921946C" w14:textId="77777777" w:rsidR="00C011D1" w:rsidRPr="00C011D1" w:rsidRDefault="00C011D1" w:rsidP="00C011D1">
      <w:pPr>
        <w:rPr>
          <w:sz w:val="12"/>
          <w:szCs w:val="12"/>
        </w:rPr>
      </w:pPr>
      <w:r w:rsidRPr="00C011D1">
        <w:rPr>
          <w:sz w:val="12"/>
          <w:szCs w:val="12"/>
        </w:rPr>
        <w:t>The United States does need to get tough with China. If China has its way, it will keep robbing the United States and American companies of their technology and intellectual property. It will also keep using subsidies to give its state-owned enterprises an unfair advantage—and a leg up on dominating the technologies and industries of the future. The most effective way to meet that challenge is to build a united front of US allies and partners to confront China’s abusive behaviors.38</w:t>
      </w:r>
    </w:p>
    <w:p w14:paraId="3847B1F3" w14:textId="77777777" w:rsidR="00C011D1" w:rsidRPr="00C011D1" w:rsidRDefault="00C011D1" w:rsidP="00C011D1">
      <w:pPr>
        <w:rPr>
          <w:sz w:val="12"/>
        </w:rPr>
      </w:pPr>
      <w:r w:rsidRPr="00C011D1">
        <w:rPr>
          <w:sz w:val="12"/>
        </w:rPr>
        <w:t xml:space="preserve">The supply chain resilience concept has been invoked significantly by the U.S. state as part of its efforts to contain China. Part of the resilience agenda is to highlight the importance of supply chain diversification, especially away from excessive reliance upon Chinese production, often referred to as the “plus one” strategy.39 Whether or not academics advocating these types of strategies are purposefully buying into a </w:t>
      </w:r>
      <w:proofErr w:type="spellStart"/>
      <w:r w:rsidRPr="00C011D1">
        <w:rPr>
          <w:sz w:val="12"/>
        </w:rPr>
        <w:t>Sinophobic</w:t>
      </w:r>
      <w:proofErr w:type="spellEnd"/>
      <w:r w:rsidRPr="00C011D1">
        <w:rPr>
          <w:sz w:val="12"/>
        </w:rPr>
        <w:t xml:space="preserve"> agenda is an open question. But </w:t>
      </w:r>
      <w:r w:rsidRPr="00C011D1">
        <w:rPr>
          <w:rStyle w:val="StyleUnderline"/>
        </w:rPr>
        <w:t>the U.S. state is deploying the resilience agenda for explicitly geopolitical objectives</w:t>
      </w:r>
      <w:r w:rsidRPr="00C011D1">
        <w:rPr>
          <w:sz w:val="12"/>
        </w:rPr>
        <w:t>. In a speech addressing the U.S. response to the global supply chain crisis, with implicit continuities to former president Trump’s “Make America Great Again” economic agenda, President Biden argued that:</w:t>
      </w:r>
    </w:p>
    <w:p w14:paraId="31829264" w14:textId="77777777" w:rsidR="00C011D1" w:rsidRPr="00C011D1" w:rsidRDefault="00C011D1" w:rsidP="00C011D1">
      <w:pPr>
        <w:rPr>
          <w:sz w:val="12"/>
          <w:szCs w:val="12"/>
        </w:rPr>
      </w:pPr>
      <w:r w:rsidRPr="00C011D1">
        <w:rPr>
          <w:sz w:val="12"/>
          <w:szCs w:val="12"/>
        </w:rPr>
        <w:t>The United States needs resilient, diverse, and secure supply chains to ensure our economic prosperity and national security.… Resilient American supply chains will revitalize and rebuild domestic manufacturing capacity, maintain America’s competitive edge in research and development, and create well-paying jobs. They will also support small businesses, promote prosperity, advance the fight against climate change, and encourage economic growth in communities of color and economically distressed areas.40</w:t>
      </w:r>
    </w:p>
    <w:p w14:paraId="7936DB5E" w14:textId="77777777" w:rsidR="00C011D1" w:rsidRPr="00C011D1" w:rsidRDefault="00C011D1" w:rsidP="00C011D1">
      <w:pPr>
        <w:rPr>
          <w:sz w:val="12"/>
          <w:szCs w:val="12"/>
        </w:rPr>
      </w:pPr>
      <w:r w:rsidRPr="00C011D1">
        <w:rPr>
          <w:sz w:val="12"/>
          <w:szCs w:val="12"/>
        </w:rPr>
        <w:t>Four months later, the White House published its report entitled Building Resilient Supply Chains, Revitalizing American Manufacturing, and Fostering Broad-Based Growth.41 The report expressed concern that the U.S. economy was potentially vulnerable to supply chain shocks in four key industries—rare-earth minerals for telecommunications and other core electronics sectors, semiconductors, active pharmaceutical ingredients, and advanced batteries for large-scale utilities and electric vehicles—and proposed a range of measures to enhance supply chain resilience.</w:t>
      </w:r>
    </w:p>
    <w:p w14:paraId="488AAB92" w14:textId="77777777" w:rsidR="00C011D1" w:rsidRPr="00C011D1" w:rsidRDefault="00C011D1" w:rsidP="00C011D1">
      <w:pPr>
        <w:rPr>
          <w:sz w:val="12"/>
        </w:rPr>
      </w:pPr>
      <w:r w:rsidRPr="00C011D1">
        <w:rPr>
          <w:rStyle w:val="StyleUnderline"/>
        </w:rPr>
        <w:t xml:space="preserve">The geopolitical element of the resilience agenda is often couched in </w:t>
      </w:r>
      <w:proofErr w:type="spellStart"/>
      <w:r w:rsidRPr="00C011D1">
        <w:rPr>
          <w:rStyle w:val="StyleUnderline"/>
        </w:rPr>
        <w:t>Sinophobic</w:t>
      </w:r>
      <w:proofErr w:type="spellEnd"/>
      <w:r w:rsidRPr="00C011D1">
        <w:rPr>
          <w:rStyle w:val="StyleUnderline"/>
        </w:rPr>
        <w:t xml:space="preserve"> or general-interest terms,</w:t>
      </w:r>
      <w:r w:rsidRPr="00C011D1">
        <w:rPr>
          <w:sz w:val="12"/>
        </w:rPr>
        <w:t xml:space="preserve"> or both. For example, Rajat Panwar, Jonatan </w:t>
      </w:r>
      <w:proofErr w:type="spellStart"/>
      <w:r w:rsidRPr="00C011D1">
        <w:rPr>
          <w:sz w:val="12"/>
        </w:rPr>
        <w:t>Pinkse</w:t>
      </w:r>
      <w:proofErr w:type="spellEnd"/>
      <w:r w:rsidRPr="00C011D1">
        <w:rPr>
          <w:sz w:val="12"/>
        </w:rPr>
        <w:t xml:space="preserve">, and Valentina de </w:t>
      </w:r>
      <w:proofErr w:type="spellStart"/>
      <w:r w:rsidRPr="00C011D1">
        <w:rPr>
          <w:sz w:val="12"/>
        </w:rPr>
        <w:t>Marchi</w:t>
      </w:r>
      <w:proofErr w:type="spellEnd"/>
      <w:r w:rsidRPr="00C011D1">
        <w:rPr>
          <w:sz w:val="12"/>
        </w:rPr>
        <w:t xml:space="preserve"> argue how the White House report mentioned above raises concerns about “aggressive industrial development policies of other countries, especially China.”42 A recent Organization for Economic Cooperation and Development report highlights China’s increasing dominance of many core materials and intermediate inputs. Consequentially, “supply chains </w:t>
      </w:r>
      <w:proofErr w:type="spellStart"/>
      <w:r w:rsidRPr="00C011D1">
        <w:rPr>
          <w:sz w:val="12"/>
        </w:rPr>
        <w:t>characterised</w:t>
      </w:r>
      <w:proofErr w:type="spellEnd"/>
      <w:r w:rsidRPr="00C011D1">
        <w:rPr>
          <w:sz w:val="12"/>
        </w:rPr>
        <w:t xml:space="preserve"> by low diversity of suppliers or buyers can indeed increase the probability of disruption and can magnify the propagation of shocks.”43</w:t>
      </w:r>
    </w:p>
    <w:p w14:paraId="0AE4D4C9" w14:textId="77777777" w:rsidR="00C011D1" w:rsidRPr="00C011D1" w:rsidRDefault="00C011D1" w:rsidP="00C011D1">
      <w:pPr>
        <w:rPr>
          <w:sz w:val="12"/>
          <w:szCs w:val="12"/>
        </w:rPr>
      </w:pPr>
      <w:r w:rsidRPr="00C011D1">
        <w:rPr>
          <w:sz w:val="12"/>
          <w:szCs w:val="12"/>
        </w:rPr>
        <w:t>The White House report is much more explicit about U.S. geopolitical concerns and objectives. China is mentioned 458 times, signifying an increasingly visible geopolitical dynamic in the world of global supply chains. For example, “China was estimated to control 55 percent of global rare earths mining capacity in 2020 and 85 percent of rare earths refining. The United States must secure reliable and sustainable supplies of critical minerals and metals to ensure resilience across U.S. manufacturing and defense needs.”44</w:t>
      </w:r>
    </w:p>
    <w:p w14:paraId="07C3E735" w14:textId="77777777" w:rsidR="00C011D1" w:rsidRPr="00C011D1" w:rsidRDefault="00C011D1" w:rsidP="00C011D1">
      <w:pPr>
        <w:rPr>
          <w:sz w:val="12"/>
          <w:szCs w:val="12"/>
        </w:rPr>
      </w:pPr>
      <w:r w:rsidRPr="00C011D1">
        <w:rPr>
          <w:sz w:val="12"/>
          <w:szCs w:val="12"/>
        </w:rPr>
        <w:t>Using the time-honored ideology of upholding free trade principles, the report also notes how “China stands out for its aggressive use of measures—many of which are well outside globally accepted fair trading practices—to stimulate domestic production and capture global market share in critical supply chains.”45 Indeed, the U.S. state openly interprets supply chain resilience in geopolitical terms: “the United States has a strong national interest in U.S. allies and partners improving the resilience of their critical supply chains in face of challenges—such as the COVID-19 pandemic, extreme weather events due to climate change, and geopolitical competition with China—that affect both the United States and our allies.”46</w:t>
      </w:r>
    </w:p>
    <w:p w14:paraId="01899AF9" w14:textId="77777777" w:rsidR="00C011D1" w:rsidRPr="00C011D1" w:rsidRDefault="00C011D1" w:rsidP="00C011D1">
      <w:pPr>
        <w:rPr>
          <w:sz w:val="12"/>
        </w:rPr>
      </w:pPr>
      <w:r w:rsidRPr="00C011D1">
        <w:rPr>
          <w:sz w:val="12"/>
        </w:rPr>
        <w:t xml:space="preserve">Politically and economically, Biden’s response to the global supply chain crisis is meant to signal Washington’s willingness and ability to undertake gigantic investments in research and development, infrastructure (sea ports, airports, highways, and logistics infrastructure, including warehouses and transport terminals), and directly in manufacturing. </w:t>
      </w:r>
      <w:r w:rsidRPr="00C011D1">
        <w:rPr>
          <w:rStyle w:val="StyleUnderline"/>
        </w:rPr>
        <w:t>Federal investments of taxpayer dollars will be dedicated to revamping the foundations of global supply chains dominated by U.S.-based private capital, representing another huge public subsidy to the private sector.</w:t>
      </w:r>
      <w:r w:rsidRPr="00C011D1">
        <w:rPr>
          <w:sz w:val="12"/>
        </w:rPr>
        <w:t xml:space="preserve"> Recent gestures by the U.S. government, from Nancy Pelosi’s visit to Taiwan to Biden’s recent restatement of the intent to use U.S. military force to defend the island from potential aggression from Beijing, represent a broader program of containing China’s rise.47</w:t>
      </w:r>
    </w:p>
    <w:p w14:paraId="170AF736" w14:textId="77777777" w:rsidR="00C011D1" w:rsidRPr="00C011D1" w:rsidRDefault="00C011D1" w:rsidP="00C011D1">
      <w:pPr>
        <w:rPr>
          <w:sz w:val="12"/>
          <w:szCs w:val="12"/>
        </w:rPr>
      </w:pPr>
      <w:r w:rsidRPr="00C011D1">
        <w:rPr>
          <w:sz w:val="12"/>
          <w:szCs w:val="12"/>
        </w:rPr>
        <w:t>Conclusions</w:t>
      </w:r>
    </w:p>
    <w:p w14:paraId="1ABA814D" w14:textId="77777777" w:rsidR="00C011D1" w:rsidRPr="00C011D1" w:rsidRDefault="00C011D1" w:rsidP="00C011D1">
      <w:pPr>
        <w:rPr>
          <w:b/>
          <w:iCs/>
          <w:u w:val="single"/>
          <w:bdr w:val="single" w:sz="8" w:space="0" w:color="auto"/>
        </w:rPr>
      </w:pPr>
      <w:r w:rsidRPr="00C011D1">
        <w:rPr>
          <w:sz w:val="12"/>
        </w:rPr>
        <w:t xml:space="preserve">The global supply chain resilience agenda is being promoted by corporations, academics, policymakers, and politicians upon the assumption that global supply chains are the most beneficial form of contemporary capitalist organization. This article argues, by contrast, that </w:t>
      </w:r>
      <w:r w:rsidRPr="00C011D1">
        <w:rPr>
          <w:rStyle w:val="StyleUnderline"/>
        </w:rPr>
        <w:t xml:space="preserve">global supply chains represent the </w:t>
      </w:r>
      <w:r w:rsidRPr="00C011D1">
        <w:rPr>
          <w:rStyle w:val="Emphasis"/>
        </w:rPr>
        <w:t>latest phase</w:t>
      </w:r>
      <w:r w:rsidRPr="00C011D1">
        <w:rPr>
          <w:rStyle w:val="StyleUnderline"/>
        </w:rPr>
        <w:t xml:space="preserve"> of </w:t>
      </w:r>
      <w:r w:rsidRPr="00C011D1">
        <w:rPr>
          <w:rStyle w:val="Emphasis"/>
        </w:rPr>
        <w:t>organized capitalist expansion</w:t>
      </w:r>
      <w:r w:rsidRPr="00C011D1">
        <w:rPr>
          <w:rStyle w:val="StyleUnderline"/>
        </w:rPr>
        <w:t xml:space="preserve"> and </w:t>
      </w:r>
      <w:r w:rsidRPr="00C011D1">
        <w:rPr>
          <w:rStyle w:val="Emphasis"/>
        </w:rPr>
        <w:t>exploitation</w:t>
      </w:r>
      <w:r w:rsidRPr="00C011D1">
        <w:rPr>
          <w:rStyle w:val="StyleUnderline"/>
        </w:rPr>
        <w:t xml:space="preserve">, and the </w:t>
      </w:r>
      <w:r w:rsidRPr="00C011D1">
        <w:rPr>
          <w:rStyle w:val="Emphasis"/>
        </w:rPr>
        <w:t>resilience agenda</w:t>
      </w:r>
      <w:r w:rsidRPr="00C011D1">
        <w:rPr>
          <w:rStyle w:val="StyleUnderline"/>
        </w:rPr>
        <w:t xml:space="preserve"> aims to </w:t>
      </w:r>
      <w:r w:rsidRPr="00C011D1">
        <w:rPr>
          <w:rStyle w:val="Emphasis"/>
        </w:rPr>
        <w:t>fortify these relations.</w:t>
      </w:r>
    </w:p>
    <w:p w14:paraId="7FFF2C2A" w14:textId="77777777" w:rsidR="00C011D1" w:rsidRPr="00C011D1" w:rsidRDefault="00C011D1" w:rsidP="00C011D1">
      <w:pPr>
        <w:rPr>
          <w:sz w:val="12"/>
        </w:rPr>
      </w:pPr>
      <w:r w:rsidRPr="00C011D1">
        <w:rPr>
          <w:rStyle w:val="StyleUnderline"/>
        </w:rPr>
        <w:t>For advocates of the resilience agenda, enhanced lead firm surveillance (control) over suppliers signals a potential way of reviving global supply chains, as does the deployment of digital technologies to increase workers’ productive efficiency. From the monopoly capital perspective</w:t>
      </w:r>
      <w:r w:rsidRPr="00C011D1">
        <w:rPr>
          <w:sz w:val="12"/>
        </w:rPr>
        <w:t xml:space="preserve">, by contrast, </w:t>
      </w:r>
      <w:r w:rsidRPr="00C011D1">
        <w:rPr>
          <w:rStyle w:val="StyleUnderline"/>
        </w:rPr>
        <w:t xml:space="preserve">these proposals represent strategies to </w:t>
      </w:r>
      <w:r w:rsidRPr="00C011D1">
        <w:rPr>
          <w:rStyle w:val="Emphasis"/>
        </w:rPr>
        <w:t>accelerate dynamics</w:t>
      </w:r>
      <w:r w:rsidRPr="00C011D1">
        <w:rPr>
          <w:rStyle w:val="StyleUnderline"/>
        </w:rPr>
        <w:t xml:space="preserve"> of </w:t>
      </w:r>
      <w:r w:rsidRPr="00C011D1">
        <w:rPr>
          <w:rStyle w:val="Emphasis"/>
        </w:rPr>
        <w:t>concentration and centralization</w:t>
      </w:r>
      <w:r w:rsidRPr="00C011D1">
        <w:rPr>
          <w:rStyle w:val="StyleUnderline"/>
        </w:rPr>
        <w:t xml:space="preserve"> of capital within and through the </w:t>
      </w:r>
      <w:r w:rsidRPr="00C011D1">
        <w:rPr>
          <w:rStyle w:val="Emphasis"/>
        </w:rPr>
        <w:t>expansion of lead firm power</w:t>
      </w:r>
      <w:r w:rsidRPr="00C011D1">
        <w:rPr>
          <w:rStyle w:val="StyleUnderline"/>
        </w:rPr>
        <w:t xml:space="preserve"> and the attempt to </w:t>
      </w:r>
      <w:r w:rsidRPr="00C011D1">
        <w:rPr>
          <w:rStyle w:val="Emphasis"/>
        </w:rPr>
        <w:t>raise the rate of labor exploitation</w:t>
      </w:r>
      <w:r w:rsidRPr="00C011D1">
        <w:rPr>
          <w:rStyle w:val="StyleUnderline"/>
        </w:rPr>
        <w:t>. While</w:t>
      </w:r>
      <w:r w:rsidRPr="00C011D1">
        <w:rPr>
          <w:sz w:val="12"/>
        </w:rPr>
        <w:t xml:space="preserve"> advocates of supply chain resilience refer to the dangers of over-reliance upon China for key inputs, </w:t>
      </w:r>
      <w:r w:rsidRPr="00C011D1">
        <w:rPr>
          <w:rStyle w:val="StyleUnderline"/>
        </w:rPr>
        <w:t>the United States is actively deploying the concept to advance its geopolitical containment agenda</w:t>
      </w:r>
      <w:r w:rsidRPr="00C011D1">
        <w:rPr>
          <w:sz w:val="12"/>
        </w:rPr>
        <w:t>. At times, academic analysis and U.S. state objectives seem to overlap in ways that suggest the former are not as impartial as they would like to appear.</w:t>
      </w:r>
    </w:p>
    <w:p w14:paraId="7B4E50DC" w14:textId="77777777" w:rsidR="00C011D1" w:rsidRPr="00C011D1" w:rsidRDefault="00C011D1" w:rsidP="00C011D1">
      <w:pPr>
        <w:rPr>
          <w:sz w:val="12"/>
        </w:rPr>
      </w:pPr>
      <w:r w:rsidRPr="00C011D1">
        <w:rPr>
          <w:sz w:val="12"/>
        </w:rPr>
        <w:t xml:space="preserve">While </w:t>
      </w:r>
      <w:r w:rsidRPr="00C011D1">
        <w:rPr>
          <w:rStyle w:val="StyleUnderline"/>
        </w:rPr>
        <w:t>the resilience agenda</w:t>
      </w:r>
      <w:r w:rsidRPr="00C011D1">
        <w:rPr>
          <w:sz w:val="12"/>
        </w:rPr>
        <w:t xml:space="preserve"> seeks to revive global supply chains, it </w:t>
      </w:r>
      <w:r w:rsidRPr="00C011D1">
        <w:rPr>
          <w:rStyle w:val="StyleUnderline"/>
        </w:rPr>
        <w:t>is</w:t>
      </w:r>
      <w:r w:rsidRPr="00C011D1">
        <w:rPr>
          <w:sz w:val="12"/>
        </w:rPr>
        <w:t xml:space="preserve"> in fact </w:t>
      </w:r>
      <w:r w:rsidRPr="00C011D1">
        <w:rPr>
          <w:rStyle w:val="StyleUnderline"/>
        </w:rPr>
        <w:t xml:space="preserve">contributing to policies that are hastening the </w:t>
      </w:r>
      <w:r w:rsidRPr="00C011D1">
        <w:rPr>
          <w:rStyle w:val="Emphasis"/>
        </w:rPr>
        <w:t>concentration and centralization of capital</w:t>
      </w:r>
      <w:r w:rsidRPr="00C011D1">
        <w:rPr>
          <w:rStyle w:val="StyleUnderline"/>
        </w:rPr>
        <w:t xml:space="preserve"> and increasing </w:t>
      </w:r>
      <w:r w:rsidRPr="00C011D1">
        <w:rPr>
          <w:rStyle w:val="Emphasis"/>
        </w:rPr>
        <w:t>geopolitical dimensions</w:t>
      </w:r>
      <w:r w:rsidRPr="00C011D1">
        <w:rPr>
          <w:rStyle w:val="StyleUnderline"/>
        </w:rPr>
        <w:t xml:space="preserve"> of </w:t>
      </w:r>
      <w:r w:rsidRPr="00C011D1">
        <w:rPr>
          <w:rStyle w:val="Emphasis"/>
        </w:rPr>
        <w:t>capitalist competition</w:t>
      </w:r>
      <w:r w:rsidRPr="00C011D1">
        <w:rPr>
          <w:sz w:val="12"/>
        </w:rPr>
        <w:t xml:space="preserve">. </w:t>
      </w:r>
      <w:r w:rsidRPr="00C011D1">
        <w:rPr>
          <w:rStyle w:val="Emphasis"/>
        </w:rPr>
        <w:t>Far from contributing to a more stable global political economy</w:t>
      </w:r>
      <w:r w:rsidRPr="00C011D1">
        <w:rPr>
          <w:rStyle w:val="StyleUnderline"/>
        </w:rPr>
        <w:t xml:space="preserve"> for the economic benefit of all, the supply chain resilience agenda represents an attempt to </w:t>
      </w:r>
      <w:r w:rsidRPr="00C011D1">
        <w:rPr>
          <w:rStyle w:val="Emphasis"/>
        </w:rPr>
        <w:t>reassert the power of monopoly capital</w:t>
      </w:r>
      <w:r w:rsidRPr="00C011D1">
        <w:rPr>
          <w:rStyle w:val="StyleUnderline"/>
        </w:rPr>
        <w:t xml:space="preserve"> in </w:t>
      </w:r>
      <w:r w:rsidRPr="00C011D1">
        <w:rPr>
          <w:rStyle w:val="Emphasis"/>
        </w:rPr>
        <w:t>core economies over subordinate capitals</w:t>
      </w:r>
      <w:r w:rsidRPr="00C011D1">
        <w:rPr>
          <w:rStyle w:val="StyleUnderline"/>
        </w:rPr>
        <w:t xml:space="preserve">, </w:t>
      </w:r>
      <w:r w:rsidRPr="00C011D1">
        <w:rPr>
          <w:rStyle w:val="Emphasis"/>
        </w:rPr>
        <w:t>peripheral and semi-peripheral states</w:t>
      </w:r>
      <w:r w:rsidRPr="00C011D1">
        <w:rPr>
          <w:rStyle w:val="StyleUnderline"/>
        </w:rPr>
        <w:t xml:space="preserve">, </w:t>
      </w:r>
      <w:r w:rsidRPr="00C011D1">
        <w:rPr>
          <w:rStyle w:val="Emphasis"/>
        </w:rPr>
        <w:t>and</w:t>
      </w:r>
      <w:r w:rsidRPr="00C011D1">
        <w:rPr>
          <w:rStyle w:val="StyleUnderline"/>
        </w:rPr>
        <w:t xml:space="preserve"> above all, over </w:t>
      </w:r>
      <w:r w:rsidRPr="00C011D1">
        <w:rPr>
          <w:rStyle w:val="Emphasis"/>
        </w:rPr>
        <w:t>labor</w:t>
      </w:r>
      <w:r w:rsidRPr="00C011D1">
        <w:rPr>
          <w:sz w:val="12"/>
        </w:rPr>
        <w:t>.</w:t>
      </w:r>
    </w:p>
    <w:p w14:paraId="06810B6D" w14:textId="77777777" w:rsidR="00C011D1" w:rsidRPr="00C011D1" w:rsidRDefault="00C011D1" w:rsidP="00C011D1">
      <w:pPr>
        <w:pStyle w:val="Heading2"/>
      </w:pPr>
      <w:r w:rsidRPr="00C011D1">
        <w:t>Impacts/RC</w:t>
      </w:r>
    </w:p>
    <w:p w14:paraId="1F9FFFAF" w14:textId="77777777" w:rsidR="00C011D1" w:rsidRPr="00C011D1" w:rsidRDefault="00C011D1" w:rsidP="00C011D1">
      <w:pPr>
        <w:pStyle w:val="Heading3"/>
      </w:pPr>
      <w:r w:rsidRPr="00C011D1">
        <w:t>! – War</w:t>
      </w:r>
    </w:p>
    <w:p w14:paraId="5820A10F" w14:textId="77777777" w:rsidR="00C011D1" w:rsidRPr="00C011D1" w:rsidRDefault="00C011D1" w:rsidP="00C011D1">
      <w:pPr>
        <w:pStyle w:val="Heading4"/>
      </w:pPr>
      <w:r w:rsidRPr="00C011D1">
        <w:t xml:space="preserve">Capitalism is structurally dependent on wars to sustain itself. </w:t>
      </w:r>
    </w:p>
    <w:p w14:paraId="76CF9709" w14:textId="77777777" w:rsidR="00C011D1" w:rsidRPr="00C011D1" w:rsidRDefault="00C011D1" w:rsidP="00C011D1">
      <w:pPr>
        <w:rPr>
          <w:rStyle w:val="Style13ptBold"/>
          <w:b w:val="0"/>
          <w:bCs w:val="0"/>
          <w:sz w:val="18"/>
          <w:szCs w:val="14"/>
        </w:rPr>
      </w:pPr>
      <w:r w:rsidRPr="00C011D1">
        <w:rPr>
          <w:rStyle w:val="Style13ptBold"/>
        </w:rPr>
        <w:t>Robinson 22</w:t>
      </w:r>
      <w:r w:rsidRPr="00C011D1">
        <w:rPr>
          <w:rStyle w:val="Style13ptBold"/>
          <w:b w:val="0"/>
          <w:sz w:val="18"/>
          <w:szCs w:val="14"/>
        </w:rPr>
        <w:t xml:space="preserve"> [William I. Robinson is a distinguished professor of sociology, global studies and Latin American studies at the University of California at Santa Barbara. He is the author of the books Can Global Capitalism Endure? (Clarity Press and Global Civil War: Capitalism Post-Pandemic (PM Press).; “Global Capitalism Has Become Dependent on War-Making to Sustain Itself”; Truthout; April 24, 2022; </w:t>
      </w:r>
      <w:hyperlink r:id="rId11" w:history="1">
        <w:r w:rsidRPr="00C011D1">
          <w:rPr>
            <w:rStyle w:val="Style13ptBold"/>
            <w:b w:val="0"/>
            <w:sz w:val="18"/>
            <w:szCs w:val="14"/>
          </w:rPr>
          <w:t>https://truthout.org/articles/global-capitalism-has-become-dependent-on-war-making-to-sustain-itself/]//eleanor</w:t>
        </w:r>
      </w:hyperlink>
    </w:p>
    <w:p w14:paraId="14E22544" w14:textId="77777777" w:rsidR="00C011D1" w:rsidRPr="00C011D1" w:rsidRDefault="00C011D1" w:rsidP="00C011D1">
      <w:pPr>
        <w:rPr>
          <w:b/>
          <w:iCs/>
          <w:u w:val="single"/>
          <w:bdr w:val="single" w:sz="8" w:space="0" w:color="auto"/>
        </w:rPr>
      </w:pPr>
      <w:r w:rsidRPr="00C011D1">
        <w:rPr>
          <w:rStyle w:val="StyleUnderline"/>
        </w:rPr>
        <w:t>The Russian invasion of Ukraine</w:t>
      </w:r>
      <w:r w:rsidRPr="00C011D1">
        <w:rPr>
          <w:sz w:val="12"/>
        </w:rPr>
        <w:t xml:space="preserve"> has sparked fierce political debate on the geopolitical consequences of the conflict. But less noticed and equally as important, the </w:t>
      </w:r>
      <w:r w:rsidRPr="00C011D1">
        <w:rPr>
          <w:rStyle w:val="StyleUnderline"/>
        </w:rPr>
        <w:t xml:space="preserve">war has paved the way for a more </w:t>
      </w:r>
      <w:r w:rsidRPr="00C011D1">
        <w:rPr>
          <w:rStyle w:val="Emphasis"/>
        </w:rPr>
        <w:t>sweeping militarization</w:t>
      </w:r>
      <w:r w:rsidRPr="00C011D1">
        <w:rPr>
          <w:rStyle w:val="StyleUnderline"/>
        </w:rPr>
        <w:t xml:space="preserve"> of what was already a </w:t>
      </w:r>
      <w:r w:rsidRPr="00C011D1">
        <w:rPr>
          <w:rStyle w:val="Emphasis"/>
        </w:rPr>
        <w:t xml:space="preserve">global war economy </w:t>
      </w:r>
      <w:r w:rsidRPr="00C011D1">
        <w:rPr>
          <w:rStyle w:val="StyleUnderline"/>
        </w:rPr>
        <w:t xml:space="preserve">mired in </w:t>
      </w:r>
      <w:r w:rsidRPr="00C011D1">
        <w:rPr>
          <w:rStyle w:val="Emphasis"/>
        </w:rPr>
        <w:t>deep political</w:t>
      </w:r>
      <w:r w:rsidRPr="00C011D1">
        <w:rPr>
          <w:rStyle w:val="StyleUnderline"/>
        </w:rPr>
        <w:t xml:space="preserve"> and </w:t>
      </w:r>
      <w:r w:rsidRPr="00C011D1">
        <w:rPr>
          <w:rStyle w:val="Emphasis"/>
        </w:rPr>
        <w:t>economic crisis</w:t>
      </w:r>
      <w:r w:rsidRPr="00C011D1">
        <w:rPr>
          <w:sz w:val="12"/>
        </w:rPr>
        <w:t xml:space="preserve">. </w:t>
      </w:r>
      <w:r w:rsidRPr="00C011D1">
        <w:rPr>
          <w:rStyle w:val="Emphasis"/>
        </w:rPr>
        <w:t>Geopolitical tensions</w:t>
      </w:r>
      <w:r w:rsidRPr="00C011D1">
        <w:rPr>
          <w:sz w:val="12"/>
        </w:rPr>
        <w:t xml:space="preserve"> </w:t>
      </w:r>
      <w:r w:rsidRPr="00C011D1">
        <w:rPr>
          <w:rStyle w:val="StyleUnderline"/>
        </w:rPr>
        <w:t>and</w:t>
      </w:r>
      <w:r w:rsidRPr="00C011D1">
        <w:rPr>
          <w:sz w:val="12"/>
        </w:rPr>
        <w:t xml:space="preserve"> </w:t>
      </w:r>
      <w:r w:rsidRPr="00C011D1">
        <w:rPr>
          <w:rStyle w:val="Emphasis"/>
        </w:rPr>
        <w:t>international conflicts</w:t>
      </w:r>
      <w:r w:rsidRPr="00C011D1">
        <w:rPr>
          <w:sz w:val="12"/>
        </w:rPr>
        <w:t xml:space="preserve"> </w:t>
      </w:r>
      <w:r w:rsidRPr="00C011D1">
        <w:rPr>
          <w:rStyle w:val="StyleUnderline"/>
        </w:rPr>
        <w:t>may be</w:t>
      </w:r>
      <w:r w:rsidRPr="00C011D1">
        <w:rPr>
          <w:sz w:val="12"/>
        </w:rPr>
        <w:t xml:space="preserve"> tragic for those caught up in conflagrations such as in Ukraine — but </w:t>
      </w:r>
      <w:r w:rsidRPr="00C011D1">
        <w:rPr>
          <w:rStyle w:val="Emphasis"/>
        </w:rPr>
        <w:t>advantageous</w:t>
      </w:r>
      <w:r w:rsidRPr="00C011D1">
        <w:rPr>
          <w:sz w:val="12"/>
        </w:rPr>
        <w:t xml:space="preserve"> </w:t>
      </w:r>
      <w:r w:rsidRPr="00C011D1">
        <w:rPr>
          <w:rStyle w:val="StyleUnderline"/>
        </w:rPr>
        <w:t xml:space="preserve">for those seeking to legitimize </w:t>
      </w:r>
      <w:r w:rsidRPr="00C011D1">
        <w:rPr>
          <w:rStyle w:val="Emphasis"/>
        </w:rPr>
        <w:t>expanding military and security budgets</w:t>
      </w:r>
      <w:r w:rsidRPr="00C011D1">
        <w:rPr>
          <w:rStyle w:val="StyleUnderline"/>
        </w:rPr>
        <w:t xml:space="preserve"> and open up </w:t>
      </w:r>
      <w:r w:rsidRPr="00C011D1">
        <w:rPr>
          <w:rStyle w:val="Emphasis"/>
        </w:rPr>
        <w:t>new opportunities</w:t>
      </w:r>
      <w:r w:rsidRPr="00C011D1">
        <w:rPr>
          <w:rStyle w:val="StyleUnderline"/>
        </w:rPr>
        <w:t xml:space="preserve"> for </w:t>
      </w:r>
      <w:r w:rsidRPr="00C011D1">
        <w:rPr>
          <w:rStyle w:val="Emphasis"/>
        </w:rPr>
        <w:t>capitalist profit-making</w:t>
      </w:r>
      <w:r w:rsidRPr="00C011D1">
        <w:rPr>
          <w:rStyle w:val="StyleUnderline"/>
        </w:rPr>
        <w:t xml:space="preserve"> in the face of </w:t>
      </w:r>
      <w:r w:rsidRPr="00C011D1">
        <w:rPr>
          <w:rStyle w:val="Emphasis"/>
        </w:rPr>
        <w:t>chronic stagnation and social discontent.</w:t>
      </w:r>
    </w:p>
    <w:p w14:paraId="42BC51E2" w14:textId="77777777" w:rsidR="00C011D1" w:rsidRPr="00C011D1" w:rsidRDefault="00C011D1" w:rsidP="00C011D1">
      <w:pPr>
        <w:rPr>
          <w:rStyle w:val="StyleUnderline"/>
        </w:rPr>
      </w:pPr>
      <w:r w:rsidRPr="00C011D1">
        <w:rPr>
          <w:sz w:val="12"/>
        </w:rPr>
        <w:t xml:space="preserve">In late March, the Biden administration, citing the Russian invasion, called for a $31 billion increase in the Pentagon budget over the previous year and on top of an emergency appropriation weeks earlier of $14 billion for Ukraine’s defense. Prior to the invasion, in late 2021, the U.S. government approved a nearly $800 billion military budget, even as, in the same year, it ended the war in Afghanistan. </w:t>
      </w:r>
      <w:r w:rsidRPr="00C011D1">
        <w:rPr>
          <w:rStyle w:val="Emphasis"/>
        </w:rPr>
        <w:t>Almost overnight</w:t>
      </w:r>
      <w:r w:rsidRPr="00C011D1">
        <w:rPr>
          <w:sz w:val="12"/>
        </w:rPr>
        <w:t xml:space="preserve"> following the Russian invasion, </w:t>
      </w:r>
      <w:r w:rsidRPr="00C011D1">
        <w:rPr>
          <w:rStyle w:val="StyleUnderline"/>
        </w:rPr>
        <w:t xml:space="preserve">the U.S., European Union, and other governments around the world </w:t>
      </w:r>
      <w:r w:rsidRPr="00C011D1">
        <w:rPr>
          <w:rStyle w:val="Emphasis"/>
        </w:rPr>
        <w:t>allocated billions of dollars</w:t>
      </w:r>
      <w:r w:rsidRPr="00C011D1">
        <w:rPr>
          <w:rStyle w:val="StyleUnderline"/>
        </w:rPr>
        <w:t xml:space="preserve"> in </w:t>
      </w:r>
      <w:r w:rsidRPr="00C011D1">
        <w:rPr>
          <w:rStyle w:val="Emphasis"/>
        </w:rPr>
        <w:t>additional military spending</w:t>
      </w:r>
      <w:r w:rsidRPr="00C011D1">
        <w:rPr>
          <w:rStyle w:val="StyleUnderline"/>
        </w:rPr>
        <w:t xml:space="preserve"> and </w:t>
      </w:r>
      <w:r w:rsidRPr="00C011D1">
        <w:rPr>
          <w:rStyle w:val="Emphasis"/>
        </w:rPr>
        <w:t>sent streams of military hardware</w:t>
      </w:r>
      <w:r w:rsidRPr="00C011D1">
        <w:rPr>
          <w:rStyle w:val="StyleUnderline"/>
        </w:rPr>
        <w:t xml:space="preserve"> and </w:t>
      </w:r>
      <w:r w:rsidRPr="00C011D1">
        <w:rPr>
          <w:rStyle w:val="Emphasis"/>
        </w:rPr>
        <w:t xml:space="preserve">private military contractors </w:t>
      </w:r>
      <w:r w:rsidRPr="00C011D1">
        <w:rPr>
          <w:rStyle w:val="StyleUnderline"/>
        </w:rPr>
        <w:t>into Ukraine.</w:t>
      </w:r>
    </w:p>
    <w:p w14:paraId="4D9E1D13" w14:textId="77777777" w:rsidR="00C011D1" w:rsidRPr="00C011D1" w:rsidRDefault="00C011D1" w:rsidP="00C011D1">
      <w:pPr>
        <w:rPr>
          <w:u w:val="single"/>
        </w:rPr>
      </w:pPr>
      <w:r w:rsidRPr="00C011D1">
        <w:rPr>
          <w:rStyle w:val="StyleUnderline"/>
        </w:rPr>
        <w:t>Shares of military and security firms surged in the wake of the invasion</w:t>
      </w:r>
      <w:r w:rsidRPr="00C011D1">
        <w:rPr>
          <w:sz w:val="12"/>
        </w:rPr>
        <w:t xml:space="preserve">. Two weeks into the conflict, shares of Raytheon were up 8 percent, General Dynamics up 12 percent, Lockheed Martin up 18 percent and Northrop Grumman up 22 percent, while war stocks in Europe, India, and elsewhere experienced similar surges in expectation of an exponential rise in global military spending. Russian President Vladimir </w:t>
      </w:r>
      <w:r w:rsidRPr="00C011D1">
        <w:rPr>
          <w:rStyle w:val="StyleUnderline"/>
        </w:rPr>
        <w:t>Putin</w:t>
      </w:r>
      <w:r w:rsidRPr="00C011D1">
        <w:rPr>
          <w:sz w:val="12"/>
        </w:rPr>
        <w:t xml:space="preserve">, in the words of the managing director of </w:t>
      </w:r>
      <w:proofErr w:type="spellStart"/>
      <w:r w:rsidRPr="00C011D1">
        <w:rPr>
          <w:sz w:val="12"/>
        </w:rPr>
        <w:t>AeroDynamic</w:t>
      </w:r>
      <w:proofErr w:type="spellEnd"/>
      <w:r w:rsidRPr="00C011D1">
        <w:rPr>
          <w:sz w:val="12"/>
        </w:rPr>
        <w:t xml:space="preserve"> Advisory, a Pentagon contractor, </w:t>
      </w:r>
      <w:r w:rsidRPr="00C011D1">
        <w:rPr>
          <w:rStyle w:val="StyleUnderline"/>
        </w:rPr>
        <w:t>is</w:t>
      </w:r>
      <w:r w:rsidRPr="00C011D1">
        <w:rPr>
          <w:sz w:val="12"/>
        </w:rPr>
        <w:t xml:space="preserve"> “</w:t>
      </w:r>
      <w:r w:rsidRPr="00C011D1">
        <w:rPr>
          <w:rStyle w:val="StyleUnderline"/>
        </w:rPr>
        <w:t>unquestionably the best F-35 salesman of all time</w:t>
      </w:r>
      <w:r w:rsidRPr="00C011D1">
        <w:rPr>
          <w:sz w:val="12"/>
        </w:rPr>
        <w:t xml:space="preserve">,” in reference to a spike in U.S. government funding for the Lockheed Martin jet fighter. Said one consultant to Boeing, General Dynamics, Lockheed Martin and Raytheon Technologies: “For the defense industry, happy days are here again. </w:t>
      </w:r>
      <w:r w:rsidRPr="00C011D1">
        <w:rPr>
          <w:rStyle w:val="StyleUnderline"/>
        </w:rPr>
        <w:t>When the defense budget rises it tends to lift all boats in the industry.”</w:t>
      </w:r>
    </w:p>
    <w:p w14:paraId="45CE30CD" w14:textId="77777777" w:rsidR="00C011D1" w:rsidRPr="00C011D1" w:rsidRDefault="00C011D1" w:rsidP="00C011D1">
      <w:pPr>
        <w:rPr>
          <w:sz w:val="12"/>
        </w:rPr>
      </w:pPr>
      <w:r w:rsidRPr="00C011D1">
        <w:rPr>
          <w:sz w:val="12"/>
        </w:rPr>
        <w:t>Militarized Accumulation</w:t>
      </w:r>
    </w:p>
    <w:p w14:paraId="12330C94" w14:textId="77777777" w:rsidR="00C011D1" w:rsidRPr="00C011D1" w:rsidRDefault="00C011D1" w:rsidP="00C011D1">
      <w:pPr>
        <w:rPr>
          <w:u w:val="single"/>
        </w:rPr>
      </w:pPr>
      <w:r w:rsidRPr="00C011D1">
        <w:rPr>
          <w:sz w:val="12"/>
        </w:rPr>
        <w:t xml:space="preserve">The Russian invasion — brutal, reckless and condemnable by any standard — has sparked debate on NATO’s proposed expansion into Ukraine and the role that it played in motivating the Kremlin. </w:t>
      </w:r>
      <w:r w:rsidRPr="00C011D1">
        <w:rPr>
          <w:rStyle w:val="StyleUnderline"/>
        </w:rPr>
        <w:t>U.S. officials were keenly aware</w:t>
      </w:r>
      <w:r w:rsidRPr="00C011D1">
        <w:rPr>
          <w:sz w:val="12"/>
        </w:rPr>
        <w:t xml:space="preserve">, in fact, </w:t>
      </w:r>
      <w:r w:rsidRPr="00C011D1">
        <w:rPr>
          <w:rStyle w:val="StyleUnderline"/>
        </w:rPr>
        <w:t>that the drive to expand NATO to Russian borders would eventually push Moscow into a military conflict</w:t>
      </w:r>
      <w:r w:rsidRPr="00C011D1">
        <w:rPr>
          <w:sz w:val="12"/>
        </w:rPr>
        <w:t>. “</w:t>
      </w:r>
      <w:r w:rsidRPr="00C011D1">
        <w:rPr>
          <w:rStyle w:val="StyleUnderline"/>
        </w:rPr>
        <w:t>We examine a wide range of nonviolent measures that could exploit Russia’s actual vulnerabilities and anxieties as a way of stressing Russia’s military and economy and the regime’s political standing at home and abroad</w:t>
      </w:r>
      <w:r w:rsidRPr="00C011D1">
        <w:rPr>
          <w:sz w:val="12"/>
        </w:rPr>
        <w:t xml:space="preserve">,” </w:t>
      </w:r>
      <w:r w:rsidRPr="00C011D1">
        <w:rPr>
          <w:rStyle w:val="StyleUnderline"/>
        </w:rPr>
        <w:t>notes a</w:t>
      </w:r>
      <w:r w:rsidRPr="00C011D1">
        <w:rPr>
          <w:sz w:val="12"/>
        </w:rPr>
        <w:t xml:space="preserve"> 2019 </w:t>
      </w:r>
      <w:r w:rsidRPr="00C011D1">
        <w:rPr>
          <w:rStyle w:val="StyleUnderline"/>
        </w:rPr>
        <w:t>study by the RAND Corporation, a Pentagon-affiliated think tank.</w:t>
      </w:r>
      <w:r w:rsidRPr="00C011D1">
        <w:rPr>
          <w:sz w:val="12"/>
        </w:rPr>
        <w:t xml:space="preserve"> “</w:t>
      </w:r>
      <w:r w:rsidRPr="00C011D1">
        <w:rPr>
          <w:rStyle w:val="StyleUnderline"/>
        </w:rPr>
        <w:t xml:space="preserve">The steps we examine would not have either defense or deterrence as their prime purpose,” </w:t>
      </w:r>
      <w:r w:rsidRPr="00C011D1">
        <w:rPr>
          <w:sz w:val="12"/>
        </w:rPr>
        <w:t>it states, but rather, “</w:t>
      </w:r>
      <w:r w:rsidRPr="00C011D1">
        <w:rPr>
          <w:rStyle w:val="StyleUnderline"/>
        </w:rPr>
        <w:t>these steps are conceived of as elements in a campaign designed to unbalance the adversary, leading Russia to compete in domains or regions where the United States has a competitive advantage, and causing Russia to overextend itself militarily or economically.”</w:t>
      </w:r>
    </w:p>
    <w:p w14:paraId="4B765704" w14:textId="77777777" w:rsidR="00C011D1" w:rsidRPr="00C011D1" w:rsidRDefault="00C011D1" w:rsidP="00C011D1">
      <w:pPr>
        <w:rPr>
          <w:u w:val="single"/>
        </w:rPr>
      </w:pPr>
      <w:r w:rsidRPr="00C011D1">
        <w:rPr>
          <w:sz w:val="12"/>
        </w:rPr>
        <w:t xml:space="preserve">But the provocation could not be reduced to geopolitical competition, however important, as most observers were keen to do. </w:t>
      </w:r>
      <w:r w:rsidRPr="00C011D1">
        <w:rPr>
          <w:rStyle w:val="StyleUnderline"/>
        </w:rPr>
        <w:t xml:space="preserve">Missing from the larger picture was the </w:t>
      </w:r>
      <w:r w:rsidRPr="00C011D1">
        <w:rPr>
          <w:rStyle w:val="Emphasis"/>
        </w:rPr>
        <w:t>centrality of militarized accumulation</w:t>
      </w:r>
      <w:r w:rsidRPr="00C011D1">
        <w:rPr>
          <w:rStyle w:val="StyleUnderline"/>
        </w:rPr>
        <w:t xml:space="preserve"> — of </w:t>
      </w:r>
      <w:r w:rsidRPr="00C011D1">
        <w:rPr>
          <w:rStyle w:val="Emphasis"/>
        </w:rPr>
        <w:t>endless low- and high-intensity warfare</w:t>
      </w:r>
      <w:r w:rsidRPr="00C011D1">
        <w:rPr>
          <w:rStyle w:val="StyleUnderline"/>
        </w:rPr>
        <w:t xml:space="preserve">, </w:t>
      </w:r>
      <w:r w:rsidRPr="00C011D1">
        <w:rPr>
          <w:rStyle w:val="Emphasis"/>
        </w:rPr>
        <w:t>simmering conflicts</w:t>
      </w:r>
      <w:r w:rsidRPr="00C011D1">
        <w:rPr>
          <w:rStyle w:val="StyleUnderline"/>
        </w:rPr>
        <w:t xml:space="preserve">, </w:t>
      </w:r>
      <w:r w:rsidRPr="00C011D1">
        <w:rPr>
          <w:rStyle w:val="Emphasis"/>
        </w:rPr>
        <w:t>civil strife and policing</w:t>
      </w:r>
      <w:r w:rsidRPr="00C011D1">
        <w:rPr>
          <w:rStyle w:val="StyleUnderline"/>
        </w:rPr>
        <w:t xml:space="preserve"> — to the </w:t>
      </w:r>
      <w:r w:rsidRPr="00C011D1">
        <w:rPr>
          <w:rStyle w:val="Emphasis"/>
        </w:rPr>
        <w:t>global political economy</w:t>
      </w:r>
      <w:r w:rsidRPr="00C011D1">
        <w:rPr>
          <w:rStyle w:val="StyleUnderline"/>
        </w:rPr>
        <w:t>.</w:t>
      </w:r>
      <w:r w:rsidRPr="00C011D1">
        <w:rPr>
          <w:sz w:val="12"/>
        </w:rPr>
        <w:t xml:space="preserve"> </w:t>
      </w:r>
      <w:r w:rsidRPr="00C011D1">
        <w:rPr>
          <w:rStyle w:val="Emphasis"/>
        </w:rPr>
        <w:t>Militarized accumulation</w:t>
      </w:r>
      <w:r w:rsidRPr="00C011D1">
        <w:rPr>
          <w:sz w:val="12"/>
        </w:rPr>
        <w:t xml:space="preserve"> </w:t>
      </w:r>
      <w:r w:rsidRPr="00C011D1">
        <w:rPr>
          <w:rStyle w:val="StyleUnderline"/>
        </w:rPr>
        <w:t xml:space="preserve">refers to a situation in which a </w:t>
      </w:r>
      <w:r w:rsidRPr="00C011D1">
        <w:rPr>
          <w:rStyle w:val="Emphasis"/>
        </w:rPr>
        <w:t>global war economy</w:t>
      </w:r>
      <w:r w:rsidRPr="00C011D1">
        <w:rPr>
          <w:rStyle w:val="StyleUnderline"/>
        </w:rPr>
        <w:t xml:space="preserve"> </w:t>
      </w:r>
      <w:r w:rsidRPr="00C011D1">
        <w:rPr>
          <w:rStyle w:val="Emphasis"/>
        </w:rPr>
        <w:t>relies on the state</w:t>
      </w:r>
      <w:r w:rsidRPr="00C011D1">
        <w:rPr>
          <w:rStyle w:val="StyleUnderline"/>
        </w:rPr>
        <w:t xml:space="preserve"> to </w:t>
      </w:r>
      <w:r w:rsidRPr="00C011D1">
        <w:rPr>
          <w:rStyle w:val="Emphasis"/>
        </w:rPr>
        <w:t>organize war-making</w:t>
      </w:r>
      <w:r w:rsidRPr="00C011D1">
        <w:rPr>
          <w:rStyle w:val="StyleUnderline"/>
        </w:rPr>
        <w:t xml:space="preserve">, </w:t>
      </w:r>
      <w:r w:rsidRPr="00C011D1">
        <w:rPr>
          <w:rStyle w:val="Emphasis"/>
        </w:rPr>
        <w:t>social control and repression</w:t>
      </w:r>
      <w:r w:rsidRPr="00C011D1">
        <w:rPr>
          <w:rStyle w:val="StyleUnderline"/>
        </w:rPr>
        <w:t xml:space="preserve"> to </w:t>
      </w:r>
      <w:r w:rsidRPr="00C011D1">
        <w:rPr>
          <w:rStyle w:val="Emphasis"/>
        </w:rPr>
        <w:t xml:space="preserve">sustain capital accumulation </w:t>
      </w:r>
      <w:r w:rsidRPr="00C011D1">
        <w:rPr>
          <w:rStyle w:val="StyleUnderline"/>
        </w:rPr>
        <w:t xml:space="preserve">in the face of </w:t>
      </w:r>
      <w:r w:rsidRPr="00C011D1">
        <w:rPr>
          <w:rStyle w:val="Emphasis"/>
        </w:rPr>
        <w:t>chronic stagnation</w:t>
      </w:r>
      <w:r w:rsidRPr="00C011D1">
        <w:rPr>
          <w:rStyle w:val="StyleUnderline"/>
        </w:rPr>
        <w:t xml:space="preserve"> and </w:t>
      </w:r>
      <w:r w:rsidRPr="00C011D1">
        <w:rPr>
          <w:rStyle w:val="Emphasis"/>
        </w:rPr>
        <w:t>saturation of global markets</w:t>
      </w:r>
      <w:r w:rsidRPr="00C011D1">
        <w:rPr>
          <w:rStyle w:val="StyleUnderline"/>
        </w:rPr>
        <w:t>.</w:t>
      </w:r>
      <w:r w:rsidRPr="00C011D1">
        <w:rPr>
          <w:sz w:val="12"/>
        </w:rPr>
        <w:t xml:space="preserve"> </w:t>
      </w:r>
      <w:r w:rsidRPr="00C011D1">
        <w:rPr>
          <w:rStyle w:val="StyleUnderline"/>
        </w:rPr>
        <w:t xml:space="preserve">These state-organized practices are outsourced to </w:t>
      </w:r>
      <w:r w:rsidRPr="00C011D1">
        <w:rPr>
          <w:rStyle w:val="Emphasis"/>
        </w:rPr>
        <w:t>transnational corporate capital</w:t>
      </w:r>
      <w:r w:rsidRPr="00C011D1">
        <w:rPr>
          <w:rStyle w:val="StyleUnderline"/>
        </w:rPr>
        <w:t xml:space="preserve">, involving the </w:t>
      </w:r>
      <w:r w:rsidRPr="00C011D1">
        <w:rPr>
          <w:rStyle w:val="Emphasis"/>
        </w:rPr>
        <w:t>fusion of private accumulation</w:t>
      </w:r>
      <w:r w:rsidRPr="00C011D1">
        <w:rPr>
          <w:rStyle w:val="StyleUnderline"/>
        </w:rPr>
        <w:t xml:space="preserve"> with </w:t>
      </w:r>
      <w:r w:rsidRPr="00C011D1">
        <w:rPr>
          <w:rStyle w:val="Emphasis"/>
        </w:rPr>
        <w:t>state militarization</w:t>
      </w:r>
      <w:r w:rsidRPr="00C011D1">
        <w:rPr>
          <w:rStyle w:val="StyleUnderline"/>
        </w:rPr>
        <w:t xml:space="preserve"> in order to </w:t>
      </w:r>
      <w:r w:rsidRPr="00C011D1">
        <w:rPr>
          <w:rStyle w:val="Emphasis"/>
        </w:rPr>
        <w:t>sustain the process</w:t>
      </w:r>
      <w:r w:rsidRPr="00C011D1">
        <w:rPr>
          <w:rStyle w:val="StyleUnderline"/>
        </w:rPr>
        <w:t xml:space="preserve"> of </w:t>
      </w:r>
      <w:r w:rsidRPr="00C011D1">
        <w:rPr>
          <w:rStyle w:val="Emphasis"/>
        </w:rPr>
        <w:t>capital accumulation.</w:t>
      </w:r>
      <w:r w:rsidRPr="00C011D1">
        <w:rPr>
          <w:rStyle w:val="StyleUnderline"/>
        </w:rPr>
        <w:t xml:space="preserve"> </w:t>
      </w:r>
      <w:r w:rsidRPr="00C011D1">
        <w:rPr>
          <w:rStyle w:val="Emphasis"/>
        </w:rPr>
        <w:t>Cycles</w:t>
      </w:r>
      <w:r w:rsidRPr="00C011D1">
        <w:rPr>
          <w:rStyle w:val="StyleUnderline"/>
        </w:rPr>
        <w:t xml:space="preserve"> of </w:t>
      </w:r>
      <w:r w:rsidRPr="00C011D1">
        <w:rPr>
          <w:rStyle w:val="Emphasis"/>
        </w:rPr>
        <w:t>destruction and reconstruction</w:t>
      </w:r>
      <w:r w:rsidRPr="00C011D1">
        <w:rPr>
          <w:rStyle w:val="StyleUnderline"/>
        </w:rPr>
        <w:t xml:space="preserve"> provide </w:t>
      </w:r>
      <w:r w:rsidRPr="00C011D1">
        <w:rPr>
          <w:rStyle w:val="Emphasis"/>
        </w:rPr>
        <w:t>ongoing outlets</w:t>
      </w:r>
      <w:r w:rsidRPr="00C011D1">
        <w:rPr>
          <w:rStyle w:val="StyleUnderline"/>
        </w:rPr>
        <w:t xml:space="preserve"> for </w:t>
      </w:r>
      <w:r w:rsidRPr="00C011D1">
        <w:rPr>
          <w:rStyle w:val="Emphasis"/>
        </w:rPr>
        <w:t>over-accumulated capital;</w:t>
      </w:r>
      <w:r w:rsidRPr="00C011D1">
        <w:rPr>
          <w:sz w:val="12"/>
        </w:rPr>
        <w:t xml:space="preserve"> that is, </w:t>
      </w:r>
      <w:r w:rsidRPr="00C011D1">
        <w:rPr>
          <w:rStyle w:val="StyleUnderline"/>
        </w:rPr>
        <w:t xml:space="preserve">these cycles </w:t>
      </w:r>
      <w:r w:rsidRPr="00C011D1">
        <w:rPr>
          <w:rStyle w:val="Emphasis"/>
        </w:rPr>
        <w:t>open up</w:t>
      </w:r>
      <w:r w:rsidRPr="00C011D1">
        <w:rPr>
          <w:rStyle w:val="StyleUnderline"/>
        </w:rPr>
        <w:t xml:space="preserve"> </w:t>
      </w:r>
      <w:r w:rsidRPr="00C011D1">
        <w:rPr>
          <w:rStyle w:val="Emphasis"/>
        </w:rPr>
        <w:t>new profit-making opportunities</w:t>
      </w:r>
      <w:r w:rsidRPr="00C011D1">
        <w:rPr>
          <w:rStyle w:val="StyleUnderline"/>
        </w:rPr>
        <w:t xml:space="preserve"> for </w:t>
      </w:r>
      <w:r w:rsidRPr="00C011D1">
        <w:rPr>
          <w:rStyle w:val="Emphasis"/>
        </w:rPr>
        <w:t>transnational capitalists</w:t>
      </w:r>
      <w:r w:rsidRPr="00C011D1">
        <w:rPr>
          <w:rStyle w:val="StyleUnderline"/>
        </w:rPr>
        <w:t xml:space="preserve"> seeking </w:t>
      </w:r>
      <w:r w:rsidRPr="00C011D1">
        <w:rPr>
          <w:rStyle w:val="Emphasis"/>
        </w:rPr>
        <w:t>ongoing opportunities</w:t>
      </w:r>
      <w:r w:rsidRPr="00C011D1">
        <w:rPr>
          <w:rStyle w:val="StyleUnderline"/>
        </w:rPr>
        <w:t xml:space="preserve"> to </w:t>
      </w:r>
      <w:r w:rsidRPr="00C011D1">
        <w:rPr>
          <w:rStyle w:val="Emphasis"/>
        </w:rPr>
        <w:t>profitably reinvest</w:t>
      </w:r>
      <w:r w:rsidRPr="00C011D1">
        <w:rPr>
          <w:rStyle w:val="StyleUnderline"/>
        </w:rPr>
        <w:t xml:space="preserve"> the </w:t>
      </w:r>
      <w:r w:rsidRPr="00C011D1">
        <w:rPr>
          <w:rStyle w:val="Emphasis"/>
        </w:rPr>
        <w:t>enormous amounts of cash</w:t>
      </w:r>
      <w:r w:rsidRPr="00C011D1">
        <w:rPr>
          <w:rStyle w:val="StyleUnderline"/>
        </w:rPr>
        <w:t xml:space="preserve"> they have accumulated</w:t>
      </w:r>
      <w:r w:rsidRPr="00C011D1">
        <w:rPr>
          <w:sz w:val="12"/>
        </w:rPr>
        <w:t xml:space="preserve">. </w:t>
      </w:r>
      <w:r w:rsidRPr="00C011D1">
        <w:rPr>
          <w:rStyle w:val="StyleUnderline"/>
        </w:rPr>
        <w:t xml:space="preserve">There is a convergence in this process of global capitalism’s political need for </w:t>
      </w:r>
      <w:r w:rsidRPr="00C011D1">
        <w:rPr>
          <w:rStyle w:val="Emphasis"/>
        </w:rPr>
        <w:t>social control and repression</w:t>
      </w:r>
      <w:r w:rsidRPr="00C011D1">
        <w:rPr>
          <w:rStyle w:val="StyleUnderline"/>
        </w:rPr>
        <w:t xml:space="preserve"> in the face of mounting popular discontent worldwide and its economic need to perpetuate accumulation in the face of stagnation.</w:t>
      </w:r>
    </w:p>
    <w:p w14:paraId="15F518B6" w14:textId="77777777" w:rsidR="00C011D1" w:rsidRPr="00C011D1" w:rsidRDefault="00C011D1" w:rsidP="00C011D1">
      <w:pPr>
        <w:rPr>
          <w:u w:val="single"/>
        </w:rPr>
      </w:pPr>
      <w:r w:rsidRPr="00C011D1">
        <w:rPr>
          <w:rStyle w:val="Emphasis"/>
        </w:rPr>
        <w:t>Wars provide critical economic stimulus</w:t>
      </w:r>
      <w:r w:rsidRPr="00C011D1">
        <w:rPr>
          <w:sz w:val="12"/>
        </w:rPr>
        <w:t xml:space="preserve">. </w:t>
      </w:r>
      <w:r w:rsidRPr="00C011D1">
        <w:rPr>
          <w:rStyle w:val="StyleUnderline"/>
        </w:rPr>
        <w:t xml:space="preserve">They have historically </w:t>
      </w:r>
      <w:r w:rsidRPr="00C011D1">
        <w:rPr>
          <w:rStyle w:val="Emphasis"/>
        </w:rPr>
        <w:t>pulled the capitalist system</w:t>
      </w:r>
      <w:r w:rsidRPr="00C011D1">
        <w:rPr>
          <w:rStyle w:val="StyleUnderline"/>
        </w:rPr>
        <w:t xml:space="preserve"> out of </w:t>
      </w:r>
      <w:r w:rsidRPr="00C011D1">
        <w:rPr>
          <w:rStyle w:val="Emphasis"/>
        </w:rPr>
        <w:t>accumulation crises</w:t>
      </w:r>
      <w:r w:rsidRPr="00C011D1">
        <w:rPr>
          <w:rStyle w:val="StyleUnderline"/>
        </w:rPr>
        <w:t xml:space="preserve"> while they serve to </w:t>
      </w:r>
      <w:r w:rsidRPr="00C011D1">
        <w:rPr>
          <w:rStyle w:val="Emphasis"/>
        </w:rPr>
        <w:t>deflect attention from political tensions</w:t>
      </w:r>
      <w:r w:rsidRPr="00C011D1">
        <w:rPr>
          <w:rStyle w:val="StyleUnderline"/>
        </w:rPr>
        <w:t xml:space="preserve"> and </w:t>
      </w:r>
      <w:r w:rsidRPr="00C011D1">
        <w:rPr>
          <w:rStyle w:val="Emphasis"/>
        </w:rPr>
        <w:t>problems of legitimacy</w:t>
      </w:r>
      <w:r w:rsidRPr="00C011D1">
        <w:rPr>
          <w:sz w:val="12"/>
        </w:rPr>
        <w:t xml:space="preserve">. It took World War II to finally lift world capitalism out of the Great Depression. The Cold War legitimated a half century of expanding military budgets and the Iraq/Afghanistan wars, the longest in history, helped keep the economy sputtering along in the face of chronic stagnation in the first two decades of the century. From the anti-Communist fervor of the Cold War, to the “war on terror,” then the so-called New Cold War, and now the Russian invasion of Ukraine, </w:t>
      </w:r>
      <w:r w:rsidRPr="00C011D1">
        <w:rPr>
          <w:rStyle w:val="Emphasis"/>
        </w:rPr>
        <w:t>the transnational elite</w:t>
      </w:r>
      <w:r w:rsidRPr="00C011D1">
        <w:rPr>
          <w:sz w:val="12"/>
        </w:rPr>
        <w:t xml:space="preserve">, led by Washington, </w:t>
      </w:r>
      <w:r w:rsidRPr="00C011D1">
        <w:rPr>
          <w:rStyle w:val="StyleUnderline"/>
        </w:rPr>
        <w:t xml:space="preserve">have had to </w:t>
      </w:r>
      <w:r w:rsidRPr="00C011D1">
        <w:rPr>
          <w:rStyle w:val="Emphasis"/>
        </w:rPr>
        <w:t>conjure up one enemy after another</w:t>
      </w:r>
      <w:r w:rsidRPr="00C011D1">
        <w:rPr>
          <w:rStyle w:val="StyleUnderline"/>
        </w:rPr>
        <w:t xml:space="preserve"> to </w:t>
      </w:r>
      <w:r w:rsidRPr="00C011D1">
        <w:rPr>
          <w:rStyle w:val="Emphasis"/>
        </w:rPr>
        <w:t>legitimate militarized accumulation</w:t>
      </w:r>
      <w:r w:rsidRPr="00C011D1">
        <w:rPr>
          <w:rStyle w:val="StyleUnderline"/>
        </w:rPr>
        <w:t xml:space="preserve"> and </w:t>
      </w:r>
      <w:r w:rsidRPr="00C011D1">
        <w:rPr>
          <w:rStyle w:val="Emphasis"/>
        </w:rPr>
        <w:t>deflect crises of state legitimacy</w:t>
      </w:r>
      <w:r w:rsidRPr="00C011D1">
        <w:rPr>
          <w:rStyle w:val="StyleUnderline"/>
        </w:rPr>
        <w:t xml:space="preserve"> and </w:t>
      </w:r>
      <w:r w:rsidRPr="00C011D1">
        <w:rPr>
          <w:rStyle w:val="Emphasis"/>
        </w:rPr>
        <w:t>capitalist hegemony</w:t>
      </w:r>
      <w:r w:rsidRPr="00C011D1">
        <w:rPr>
          <w:rStyle w:val="StyleUnderline"/>
        </w:rPr>
        <w:t xml:space="preserve"> onto </w:t>
      </w:r>
      <w:r w:rsidRPr="00C011D1">
        <w:rPr>
          <w:rStyle w:val="Emphasis"/>
        </w:rPr>
        <w:t>external enemies and contrived threats</w:t>
      </w:r>
      <w:r w:rsidRPr="00C011D1">
        <w:rPr>
          <w:rStyle w:val="StyleUnderline"/>
        </w:rPr>
        <w:t>.</w:t>
      </w:r>
    </w:p>
    <w:p w14:paraId="76C1B2F0" w14:textId="77777777" w:rsidR="00C011D1" w:rsidRPr="00C011D1" w:rsidRDefault="00C011D1" w:rsidP="00C011D1">
      <w:pPr>
        <w:rPr>
          <w:u w:val="single"/>
        </w:rPr>
      </w:pPr>
      <w:r w:rsidRPr="00C011D1">
        <w:rPr>
          <w:sz w:val="12"/>
        </w:rPr>
        <w:t xml:space="preserve">The events of September 11, </w:t>
      </w:r>
      <w:r w:rsidRPr="00C011D1">
        <w:rPr>
          <w:rStyle w:val="StyleUnderline"/>
        </w:rPr>
        <w:t>2001</w:t>
      </w:r>
      <w:r w:rsidRPr="00C011D1">
        <w:rPr>
          <w:sz w:val="12"/>
        </w:rPr>
        <w:t xml:space="preserve">, </w:t>
      </w:r>
      <w:r w:rsidRPr="00C011D1">
        <w:rPr>
          <w:rStyle w:val="StyleUnderline"/>
        </w:rPr>
        <w:t xml:space="preserve">marked the start of an </w:t>
      </w:r>
      <w:r w:rsidRPr="00C011D1">
        <w:rPr>
          <w:rStyle w:val="Emphasis"/>
        </w:rPr>
        <w:t>era of a permanent global war</w:t>
      </w:r>
      <w:r w:rsidRPr="00C011D1">
        <w:rPr>
          <w:rStyle w:val="StyleUnderline"/>
        </w:rPr>
        <w:t xml:space="preserve"> in which </w:t>
      </w:r>
      <w:r w:rsidRPr="00C011D1">
        <w:rPr>
          <w:rStyle w:val="Emphasis"/>
        </w:rPr>
        <w:t>logistics</w:t>
      </w:r>
      <w:r w:rsidRPr="00C011D1">
        <w:rPr>
          <w:rStyle w:val="StyleUnderline"/>
        </w:rPr>
        <w:t xml:space="preserve">, </w:t>
      </w:r>
      <w:r w:rsidRPr="00C011D1">
        <w:rPr>
          <w:rStyle w:val="Emphasis"/>
        </w:rPr>
        <w:t>warfare</w:t>
      </w:r>
      <w:r w:rsidRPr="00C011D1">
        <w:rPr>
          <w:rStyle w:val="StyleUnderline"/>
        </w:rPr>
        <w:t xml:space="preserve">, </w:t>
      </w:r>
      <w:r w:rsidRPr="00C011D1">
        <w:rPr>
          <w:rStyle w:val="Emphasis"/>
        </w:rPr>
        <w:t>intelligence</w:t>
      </w:r>
      <w:r w:rsidRPr="00C011D1">
        <w:rPr>
          <w:rStyle w:val="StyleUnderline"/>
        </w:rPr>
        <w:t xml:space="preserve">, </w:t>
      </w:r>
      <w:r w:rsidRPr="00C011D1">
        <w:rPr>
          <w:rStyle w:val="Emphasis"/>
        </w:rPr>
        <w:t>repression</w:t>
      </w:r>
      <w:r w:rsidRPr="00C011D1">
        <w:rPr>
          <w:rStyle w:val="StyleUnderline"/>
        </w:rPr>
        <w:t xml:space="preserve">, </w:t>
      </w:r>
      <w:r w:rsidRPr="00C011D1">
        <w:rPr>
          <w:rStyle w:val="Emphasis"/>
        </w:rPr>
        <w:t>surveillance</w:t>
      </w:r>
      <w:r w:rsidRPr="00C011D1">
        <w:rPr>
          <w:rStyle w:val="StyleUnderline"/>
        </w:rPr>
        <w:t xml:space="preserve"> and even </w:t>
      </w:r>
      <w:r w:rsidRPr="00C011D1">
        <w:rPr>
          <w:rStyle w:val="Emphasis"/>
        </w:rPr>
        <w:t>military personnel</w:t>
      </w:r>
      <w:r w:rsidRPr="00C011D1">
        <w:rPr>
          <w:rStyle w:val="StyleUnderline"/>
        </w:rPr>
        <w:t xml:space="preserve"> are more and more the </w:t>
      </w:r>
      <w:r w:rsidRPr="00C011D1">
        <w:rPr>
          <w:rStyle w:val="Emphasis"/>
        </w:rPr>
        <w:t>privatized domain of transnational capital</w:t>
      </w:r>
      <w:r w:rsidRPr="00C011D1">
        <w:rPr>
          <w:sz w:val="12"/>
        </w:rPr>
        <w:t xml:space="preserve">. </w:t>
      </w:r>
      <w:r w:rsidRPr="00C011D1">
        <w:rPr>
          <w:rStyle w:val="StyleUnderline"/>
        </w:rPr>
        <w:t>The Pentagon budget increased 91 percent</w:t>
      </w:r>
      <w:r w:rsidRPr="00C011D1">
        <w:rPr>
          <w:sz w:val="12"/>
        </w:rPr>
        <w:t xml:space="preserve"> in real terms </w:t>
      </w:r>
      <w:r w:rsidRPr="00C011D1">
        <w:rPr>
          <w:rStyle w:val="StyleUnderline"/>
        </w:rPr>
        <w:t>between 1998 and 2011,</w:t>
      </w:r>
      <w:r w:rsidRPr="00C011D1">
        <w:rPr>
          <w:sz w:val="12"/>
        </w:rPr>
        <w:t xml:space="preserve"> while worldwide, </w:t>
      </w:r>
      <w:r w:rsidRPr="00C011D1">
        <w:rPr>
          <w:rStyle w:val="StyleUnderline"/>
        </w:rPr>
        <w:t>total state military budget outlays grew by 50 percent</w:t>
      </w:r>
      <w:r w:rsidRPr="00C011D1">
        <w:rPr>
          <w:sz w:val="12"/>
        </w:rPr>
        <w:t xml:space="preserve"> from 2006 to 2015, from $1.4 trillion to more than $2 trillion. (This figure does not take into account the hundreds of billions of dollars spent on intelligence; contingency operations; policing; bogus wars against immigrants, terrorism and drugs; and “homeland security.”) During this time, </w:t>
      </w:r>
      <w:r w:rsidRPr="00C011D1">
        <w:rPr>
          <w:rStyle w:val="StyleUnderline"/>
        </w:rPr>
        <w:t>military-industrial complex profits quadrupled.</w:t>
      </w:r>
    </w:p>
    <w:p w14:paraId="7FFAA38F" w14:textId="77777777" w:rsidR="00C011D1" w:rsidRPr="00C011D1" w:rsidRDefault="00C011D1" w:rsidP="00C011D1">
      <w:pPr>
        <w:rPr>
          <w:sz w:val="12"/>
        </w:rPr>
      </w:pPr>
      <w:r w:rsidRPr="00C011D1">
        <w:rPr>
          <w:sz w:val="12"/>
        </w:rPr>
        <w:t xml:space="preserve">However, focusing just on state military budgets only gives us a part of the picture of the global war economy. As I showed in my 2020 book, The Global Police State, </w:t>
      </w:r>
      <w:r w:rsidRPr="00C011D1">
        <w:rPr>
          <w:rStyle w:val="StyleUnderline"/>
        </w:rPr>
        <w:t>the various wars, conflicts and campaigns of social control and repression around the world involve the fusion of private accumulation with state militarization</w:t>
      </w:r>
      <w:r w:rsidRPr="00C011D1">
        <w:rPr>
          <w:sz w:val="12"/>
        </w:rPr>
        <w:t xml:space="preserve">. In this relationship, </w:t>
      </w:r>
      <w:r w:rsidRPr="00C011D1">
        <w:rPr>
          <w:rStyle w:val="Emphasis"/>
        </w:rPr>
        <w:t>the state facilitates</w:t>
      </w:r>
      <w:r w:rsidRPr="00C011D1">
        <w:rPr>
          <w:rStyle w:val="StyleUnderline"/>
        </w:rPr>
        <w:t xml:space="preserve"> the </w:t>
      </w:r>
      <w:r w:rsidRPr="00C011D1">
        <w:rPr>
          <w:rStyle w:val="Emphasis"/>
        </w:rPr>
        <w:t>expansion of opportunities</w:t>
      </w:r>
      <w:r w:rsidRPr="00C011D1">
        <w:rPr>
          <w:rStyle w:val="StyleUnderline"/>
        </w:rPr>
        <w:t xml:space="preserve"> for </w:t>
      </w:r>
      <w:r w:rsidRPr="00C011D1">
        <w:rPr>
          <w:rStyle w:val="Emphasis"/>
        </w:rPr>
        <w:t>private capital</w:t>
      </w:r>
      <w:r w:rsidRPr="00C011D1">
        <w:rPr>
          <w:rStyle w:val="StyleUnderline"/>
        </w:rPr>
        <w:t xml:space="preserve"> to </w:t>
      </w:r>
      <w:r w:rsidRPr="00C011D1">
        <w:rPr>
          <w:rStyle w:val="Emphasis"/>
        </w:rPr>
        <w:t>accumulate through militarization</w:t>
      </w:r>
      <w:r w:rsidRPr="00C011D1">
        <w:rPr>
          <w:rStyle w:val="StyleUnderline"/>
        </w:rPr>
        <w:t>, such as by facilitating global weapons sales by military-industrial-security firms, the amounts of which have reached unprecedented levels. Global weapons sales</w:t>
      </w:r>
      <w:r w:rsidRPr="00C011D1">
        <w:rPr>
          <w:sz w:val="12"/>
        </w:rPr>
        <w:t xml:space="preserve"> by the top 100 weapons manufacturers and military service companies </w:t>
      </w:r>
      <w:r w:rsidRPr="00C011D1">
        <w:rPr>
          <w:rStyle w:val="StyleUnderline"/>
        </w:rPr>
        <w:t>increased by 38 percent</w:t>
      </w:r>
      <w:r w:rsidRPr="00C011D1">
        <w:rPr>
          <w:sz w:val="12"/>
        </w:rPr>
        <w:t xml:space="preserve"> between 2002 and 2016 and can be expected to escalate further in the face of a prolonged war in Ukraine.</w:t>
      </w:r>
    </w:p>
    <w:p w14:paraId="4D61A740" w14:textId="77777777" w:rsidR="00C011D1" w:rsidRPr="00C011D1" w:rsidRDefault="00C011D1" w:rsidP="00C011D1">
      <w:pPr>
        <w:rPr>
          <w:sz w:val="12"/>
        </w:rPr>
      </w:pPr>
      <w:r w:rsidRPr="00C011D1">
        <w:rPr>
          <w:sz w:val="12"/>
        </w:rPr>
        <w:t>Said one consultant to Boeing, General Dynamics, Lockheed Martin and Raytheon Technologies: “For the defense industry, happy days are here again.</w:t>
      </w:r>
    </w:p>
    <w:p w14:paraId="365A174B" w14:textId="77777777" w:rsidR="00C011D1" w:rsidRPr="00C011D1" w:rsidRDefault="00C011D1" w:rsidP="00C011D1">
      <w:pPr>
        <w:rPr>
          <w:sz w:val="12"/>
        </w:rPr>
      </w:pPr>
      <w:r w:rsidRPr="00C011D1">
        <w:rPr>
          <w:sz w:val="12"/>
        </w:rPr>
        <w:t xml:space="preserve">By 2018, private for-profit military companies employed some 15 million people around the world, while another 20 million people worked in private security worldwide. </w:t>
      </w:r>
      <w:r w:rsidRPr="00C011D1">
        <w:rPr>
          <w:rStyle w:val="StyleUnderline"/>
        </w:rPr>
        <w:t>The private security (policing) business is one of the fastest-growing economic sectors in many countries and has come to dwarf public security around the world.</w:t>
      </w:r>
      <w:r w:rsidRPr="00C011D1">
        <w:rPr>
          <w:sz w:val="12"/>
        </w:rPr>
        <w:t xml:space="preserve">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393C784E" w14:textId="77777777" w:rsidR="00C011D1" w:rsidRPr="00C011D1" w:rsidRDefault="00C011D1" w:rsidP="00C011D1">
      <w:pPr>
        <w:rPr>
          <w:sz w:val="12"/>
        </w:rPr>
      </w:pPr>
      <w:r w:rsidRPr="00C011D1">
        <w:rPr>
          <w:sz w:val="12"/>
        </w:rPr>
        <w:t xml:space="preserve">These </w:t>
      </w:r>
      <w:r w:rsidRPr="00C011D1">
        <w:rPr>
          <w:rStyle w:val="StyleUnderline"/>
        </w:rPr>
        <w:t>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w:t>
      </w:r>
      <w:r w:rsidRPr="00C011D1">
        <w:rPr>
          <w:sz w:val="12"/>
        </w:rPr>
        <w:t xml:space="preserve"> Now, these same private military and security firms are pouring into Ukraine, with some mercenary companies offering between $1,000 and $2,000 a day for those with combat experience.</w:t>
      </w:r>
    </w:p>
    <w:p w14:paraId="5FE01CEE" w14:textId="77777777" w:rsidR="00C011D1" w:rsidRPr="00C011D1" w:rsidRDefault="00C011D1" w:rsidP="00C011D1">
      <w:pPr>
        <w:rPr>
          <w:sz w:val="12"/>
        </w:rPr>
      </w:pPr>
      <w:r w:rsidRPr="00C011D1">
        <w:rPr>
          <w:sz w:val="12"/>
        </w:rPr>
        <w:t xml:space="preserve">The Russian invasion has accelerated but did not originate the ongoing surge in military spending around the world. It is notable that </w:t>
      </w:r>
      <w:r w:rsidRPr="00C011D1">
        <w:rPr>
          <w:rStyle w:val="StyleUnderline"/>
        </w:rPr>
        <w:t xml:space="preserve">state military spending worldwide skyrocketed in the wake of the 2008 global financial collapse even beyond the post-9/11 spending hike, rising from about $1.5 billion in 2008 to over $2 trillion in </w:t>
      </w:r>
      <w:r w:rsidRPr="00C011D1">
        <w:rPr>
          <w:sz w:val="12"/>
        </w:rPr>
        <w:t xml:space="preserve">2022. </w:t>
      </w:r>
      <w:r w:rsidRPr="00C011D1">
        <w:rPr>
          <w:rStyle w:val="StyleUnderline"/>
        </w:rPr>
        <w:t xml:space="preserve">The fact that </w:t>
      </w:r>
      <w:r w:rsidRPr="00C011D1">
        <w:rPr>
          <w:rStyle w:val="Emphasis"/>
        </w:rPr>
        <w:t>this explosion in spending</w:t>
      </w:r>
      <w:r w:rsidRPr="00C011D1">
        <w:rPr>
          <w:rStyle w:val="StyleUnderline"/>
        </w:rPr>
        <w:t xml:space="preserve"> </w:t>
      </w:r>
      <w:r w:rsidRPr="00C011D1">
        <w:rPr>
          <w:rStyle w:val="Emphasis"/>
        </w:rPr>
        <w:t>coincides perfectly</w:t>
      </w:r>
      <w:r w:rsidRPr="00C011D1">
        <w:rPr>
          <w:rStyle w:val="StyleUnderline"/>
        </w:rPr>
        <w:t xml:space="preserve"> with </w:t>
      </w:r>
      <w:r w:rsidRPr="00C011D1">
        <w:rPr>
          <w:rStyle w:val="Emphasis"/>
        </w:rPr>
        <w:t>continued worldwide stagnation</w:t>
      </w:r>
      <w:r w:rsidRPr="00C011D1">
        <w:rPr>
          <w:rStyle w:val="StyleUnderline"/>
        </w:rPr>
        <w:t xml:space="preserve"> following the Great Recession suggests that the heightened </w:t>
      </w:r>
      <w:r w:rsidRPr="00C011D1">
        <w:rPr>
          <w:rStyle w:val="Emphasis"/>
        </w:rPr>
        <w:t>militarization of the global economy</w:t>
      </w:r>
      <w:r w:rsidRPr="00C011D1">
        <w:rPr>
          <w:rStyle w:val="StyleUnderline"/>
        </w:rPr>
        <w:t xml:space="preserve"> is </w:t>
      </w:r>
      <w:r w:rsidRPr="00C011D1">
        <w:rPr>
          <w:sz w:val="12"/>
        </w:rPr>
        <w:t xml:space="preserve">as much or </w:t>
      </w:r>
      <w:r w:rsidRPr="00C011D1">
        <w:rPr>
          <w:rStyle w:val="StyleUnderline"/>
        </w:rPr>
        <w:t xml:space="preserve">more a response to this </w:t>
      </w:r>
      <w:r w:rsidRPr="00C011D1">
        <w:rPr>
          <w:rStyle w:val="Emphasis"/>
        </w:rPr>
        <w:t>chronic stagnation</w:t>
      </w:r>
      <w:r w:rsidRPr="00C011D1">
        <w:rPr>
          <w:rStyle w:val="StyleUnderline"/>
        </w:rPr>
        <w:t xml:space="preserve"> than to perceived security threats</w:t>
      </w:r>
      <w:r w:rsidRPr="00C011D1">
        <w:rPr>
          <w:sz w:val="12"/>
        </w:rPr>
        <w:t xml:space="preserve">. </w:t>
      </w:r>
      <w:r w:rsidRPr="00C011D1">
        <w:rPr>
          <w:rStyle w:val="StyleUnderline"/>
        </w:rPr>
        <w:t xml:space="preserve">If bursts of </w:t>
      </w:r>
      <w:r w:rsidRPr="00C011D1">
        <w:rPr>
          <w:rStyle w:val="Emphasis"/>
        </w:rPr>
        <w:t>militarized accumulation</w:t>
      </w:r>
      <w:r w:rsidRPr="00C011D1">
        <w:rPr>
          <w:sz w:val="12"/>
        </w:rPr>
        <w:t xml:space="preserve"> (</w:t>
      </w:r>
      <w:r w:rsidRPr="00C011D1">
        <w:rPr>
          <w:rStyle w:val="StyleUnderline"/>
        </w:rPr>
        <w:t>such as that unleashed by 9/11, then by the 2008 financial collapse, and now by the Russian invasion</w:t>
      </w:r>
      <w:r w:rsidRPr="00C011D1">
        <w:rPr>
          <w:sz w:val="12"/>
        </w:rPr>
        <w:t xml:space="preserve">) </w:t>
      </w:r>
      <w:r w:rsidRPr="00C011D1">
        <w:rPr>
          <w:rStyle w:val="StyleUnderline"/>
        </w:rPr>
        <w:t xml:space="preserve">help </w:t>
      </w:r>
      <w:r w:rsidRPr="00C011D1">
        <w:rPr>
          <w:rStyle w:val="Emphasis"/>
        </w:rPr>
        <w:t>offset the overaccumulation crisis</w:t>
      </w:r>
      <w:r w:rsidRPr="00C011D1">
        <w:rPr>
          <w:rStyle w:val="StyleUnderline"/>
        </w:rPr>
        <w:t xml:space="preserve"> </w:t>
      </w:r>
      <w:r w:rsidRPr="00C011D1">
        <w:rPr>
          <w:sz w:val="12"/>
        </w:rPr>
        <w:t>further into the future,</w:t>
      </w:r>
      <w:r w:rsidRPr="00C011D1">
        <w:rPr>
          <w:rStyle w:val="StyleUnderline"/>
        </w:rPr>
        <w:t xml:space="preserve"> they are also </w:t>
      </w:r>
      <w:r w:rsidRPr="00C011D1">
        <w:rPr>
          <w:rStyle w:val="Emphasis"/>
        </w:rPr>
        <w:t>high-risk bets</w:t>
      </w:r>
      <w:r w:rsidRPr="00C011D1">
        <w:rPr>
          <w:rStyle w:val="StyleUnderline"/>
        </w:rPr>
        <w:t xml:space="preserve"> that </w:t>
      </w:r>
      <w:r w:rsidRPr="00C011D1">
        <w:rPr>
          <w:rStyle w:val="Emphasis"/>
        </w:rPr>
        <w:t xml:space="preserve">heighten worldwide tensions </w:t>
      </w:r>
      <w:r w:rsidRPr="00C011D1">
        <w:rPr>
          <w:rStyle w:val="StyleUnderline"/>
        </w:rPr>
        <w:t xml:space="preserve">and push the world dangerously towards </w:t>
      </w:r>
      <w:r w:rsidRPr="00C011D1">
        <w:rPr>
          <w:rStyle w:val="Emphasis"/>
        </w:rPr>
        <w:t>all-out international conflagration</w:t>
      </w:r>
      <w:r w:rsidRPr="00C011D1">
        <w:rPr>
          <w:sz w:val="12"/>
        </w:rPr>
        <w:t>.</w:t>
      </w:r>
    </w:p>
    <w:p w14:paraId="33C2B313" w14:textId="77777777" w:rsidR="00C011D1" w:rsidRPr="00C011D1" w:rsidRDefault="00C011D1" w:rsidP="00C011D1">
      <w:pPr>
        <w:rPr>
          <w:sz w:val="12"/>
        </w:rPr>
      </w:pPr>
      <w:r w:rsidRPr="00C011D1">
        <w:rPr>
          <w:sz w:val="12"/>
        </w:rPr>
        <w:t>The Crisis of Global Capitalism</w:t>
      </w:r>
    </w:p>
    <w:p w14:paraId="4F5CA6DC" w14:textId="77777777" w:rsidR="00C011D1" w:rsidRPr="00C011D1" w:rsidRDefault="00C011D1" w:rsidP="00C011D1">
      <w:pPr>
        <w:rPr>
          <w:rStyle w:val="Emphasis"/>
        </w:rPr>
      </w:pPr>
      <w:r w:rsidRPr="00C011D1">
        <w:rPr>
          <w:rStyle w:val="StyleUnderline"/>
        </w:rPr>
        <w:t xml:space="preserve">This crisis of global capitalism is economic, or structural, one of chronic stagnation in the global economy. But it is also political: a </w:t>
      </w:r>
      <w:r w:rsidRPr="00C011D1">
        <w:rPr>
          <w:rStyle w:val="Emphasis"/>
        </w:rPr>
        <w:t>crisis of state legitimacy</w:t>
      </w:r>
      <w:r w:rsidRPr="00C011D1">
        <w:rPr>
          <w:rStyle w:val="StyleUnderline"/>
        </w:rPr>
        <w:t xml:space="preserve"> and </w:t>
      </w:r>
      <w:r w:rsidRPr="00C011D1">
        <w:rPr>
          <w:rStyle w:val="Emphasis"/>
        </w:rPr>
        <w:t>capitalist hegemony</w:t>
      </w:r>
      <w:r w:rsidRPr="00C011D1">
        <w:rPr>
          <w:sz w:val="12"/>
        </w:rPr>
        <w:t xml:space="preserve">. </w:t>
      </w:r>
      <w:r w:rsidRPr="00C011D1">
        <w:rPr>
          <w:rStyle w:val="StyleUnderline"/>
        </w:rPr>
        <w:t xml:space="preserve">The system is moving towards “a </w:t>
      </w:r>
      <w:r w:rsidRPr="00C011D1">
        <w:rPr>
          <w:rStyle w:val="Emphasis"/>
        </w:rPr>
        <w:t>general crisis of capitalist rule”</w:t>
      </w:r>
      <w:r w:rsidRPr="00C011D1">
        <w:rPr>
          <w:rStyle w:val="StyleUnderline"/>
        </w:rPr>
        <w:t xml:space="preserve"> as billions of people around the world face uncertain struggles for survival and question a system they no longer see as legitimate.</w:t>
      </w:r>
      <w:r w:rsidRPr="00C011D1">
        <w:rPr>
          <w:sz w:val="12"/>
        </w:rPr>
        <w:t xml:space="preserve"> Historically, </w:t>
      </w:r>
      <w:r w:rsidRPr="00C011D1">
        <w:rPr>
          <w:rStyle w:val="Emphasis"/>
        </w:rPr>
        <w:t>wars have pulled</w:t>
      </w:r>
      <w:r w:rsidRPr="00C011D1">
        <w:rPr>
          <w:rStyle w:val="StyleUnderline"/>
        </w:rPr>
        <w:t xml:space="preserve"> the </w:t>
      </w:r>
      <w:r w:rsidRPr="00C011D1">
        <w:rPr>
          <w:rStyle w:val="Emphasis"/>
        </w:rPr>
        <w:t>capitalist system out of crisis</w:t>
      </w:r>
      <w:r w:rsidRPr="00C011D1">
        <w:rPr>
          <w:rStyle w:val="StyleUnderline"/>
        </w:rPr>
        <w:t xml:space="preserve"> while they serve to </w:t>
      </w:r>
      <w:r w:rsidRPr="00C011D1">
        <w:rPr>
          <w:rStyle w:val="Emphasis"/>
        </w:rPr>
        <w:t>deflect attention</w:t>
      </w:r>
      <w:r w:rsidRPr="00C011D1">
        <w:rPr>
          <w:rStyle w:val="StyleUnderline"/>
        </w:rPr>
        <w:t xml:space="preserve"> from </w:t>
      </w:r>
      <w:r w:rsidRPr="00C011D1">
        <w:rPr>
          <w:rStyle w:val="Emphasis"/>
        </w:rPr>
        <w:t>political tensions and problems of legitimacy.</w:t>
      </w:r>
    </w:p>
    <w:p w14:paraId="307A2049" w14:textId="77777777" w:rsidR="00C011D1" w:rsidRPr="00C011D1" w:rsidRDefault="00C011D1" w:rsidP="00C011D1">
      <w:pPr>
        <w:rPr>
          <w:rStyle w:val="Emphasis"/>
        </w:rPr>
      </w:pPr>
    </w:p>
    <w:p w14:paraId="58356C9B" w14:textId="77777777" w:rsidR="00C011D1" w:rsidRPr="00C011D1" w:rsidRDefault="00C011D1" w:rsidP="00C011D1">
      <w:pPr>
        <w:pStyle w:val="Heading4"/>
      </w:pPr>
      <w:r w:rsidRPr="00C011D1">
        <w:t xml:space="preserve">Mass discontent provokes diversionary wars. </w:t>
      </w:r>
    </w:p>
    <w:p w14:paraId="14945938" w14:textId="77777777" w:rsidR="00C011D1" w:rsidRPr="00C011D1" w:rsidRDefault="00C011D1" w:rsidP="00C011D1">
      <w:pPr>
        <w:rPr>
          <w:sz w:val="18"/>
          <w:szCs w:val="14"/>
        </w:rPr>
      </w:pPr>
      <w:r w:rsidRPr="00C011D1">
        <w:rPr>
          <w:rStyle w:val="Style13ptBold"/>
        </w:rPr>
        <w:t>Robinson 22</w:t>
      </w:r>
      <w:r w:rsidRPr="00C011D1">
        <w:rPr>
          <w:rStyle w:val="Style13ptBold"/>
          <w:b w:val="0"/>
          <w:sz w:val="18"/>
          <w:szCs w:val="14"/>
        </w:rPr>
        <w:t xml:space="preserve"> [William I. Robinson is a distinguished professor of sociology, global studies and Latin American studies at the University of California at Santa Barbara. He is the author of the books Can Global Capitalism Endure? (Clarity Press and Global Civil War: Capitalism Post-Pandemic (PM Press).; “Global Capitalism Has Become Dependent on War-Making to Sustain Itself”; Truthout; April 24, 2022; </w:t>
      </w:r>
      <w:hyperlink r:id="rId12" w:history="1">
        <w:r w:rsidRPr="00C011D1">
          <w:rPr>
            <w:rStyle w:val="Style13ptBold"/>
            <w:b w:val="0"/>
            <w:sz w:val="18"/>
            <w:szCs w:val="14"/>
          </w:rPr>
          <w:t>https://truthout.org/articles/global-capitalism-has-become-dependent-on-war-making-to-sustain-itself/]//eleanor</w:t>
        </w:r>
      </w:hyperlink>
    </w:p>
    <w:p w14:paraId="1A2F63D5" w14:textId="77777777" w:rsidR="00C011D1" w:rsidRPr="00C011D1" w:rsidRDefault="00C011D1" w:rsidP="00C011D1">
      <w:pPr>
        <w:rPr>
          <w:u w:val="single"/>
        </w:rPr>
      </w:pPr>
      <w:r w:rsidRPr="00C011D1">
        <w:rPr>
          <w:sz w:val="16"/>
        </w:rPr>
        <w:t xml:space="preserve">But </w:t>
      </w:r>
      <w:r w:rsidRPr="00C011D1">
        <w:rPr>
          <w:rStyle w:val="StyleUnderline"/>
        </w:rPr>
        <w:t>there is a</w:t>
      </w:r>
      <w:r w:rsidRPr="00C011D1">
        <w:rPr>
          <w:sz w:val="16"/>
        </w:rPr>
        <w:t xml:space="preserve"> related dynamic at work in the global war economy: the </w:t>
      </w:r>
      <w:r w:rsidRPr="00C011D1">
        <w:rPr>
          <w:rStyle w:val="StyleUnderline"/>
        </w:rPr>
        <w:t xml:space="preserve">need for dominant groups to </w:t>
      </w:r>
      <w:r w:rsidRPr="00C011D1">
        <w:rPr>
          <w:rStyle w:val="Emphasis"/>
        </w:rPr>
        <w:t>suppress mass discontent</w:t>
      </w:r>
      <w:r w:rsidRPr="00C011D1">
        <w:rPr>
          <w:rStyle w:val="StyleUnderline"/>
        </w:rPr>
        <w:t xml:space="preserve"> and </w:t>
      </w:r>
      <w:r w:rsidRPr="00C011D1">
        <w:rPr>
          <w:rStyle w:val="Emphasis"/>
        </w:rPr>
        <w:t>deflect the crisis</w:t>
      </w:r>
      <w:r w:rsidRPr="00C011D1">
        <w:rPr>
          <w:rStyle w:val="StyleUnderline"/>
        </w:rPr>
        <w:t xml:space="preserve"> of </w:t>
      </w:r>
      <w:r w:rsidRPr="00C011D1">
        <w:rPr>
          <w:rStyle w:val="Emphasis"/>
        </w:rPr>
        <w:t>state legitimacy</w:t>
      </w:r>
      <w:r w:rsidRPr="00C011D1">
        <w:rPr>
          <w:sz w:val="16"/>
        </w:rPr>
        <w:t xml:space="preserve">. </w:t>
      </w:r>
      <w:r w:rsidRPr="00C011D1">
        <w:rPr>
          <w:rStyle w:val="Emphasis"/>
        </w:rPr>
        <w:t>International frictions escalate</w:t>
      </w:r>
      <w:r w:rsidRPr="00C011D1">
        <w:rPr>
          <w:rStyle w:val="StyleUnderline"/>
        </w:rPr>
        <w:t xml:space="preserve"> as states, in their efforts to </w:t>
      </w:r>
      <w:r w:rsidRPr="00C011D1">
        <w:rPr>
          <w:rStyle w:val="Emphasis"/>
        </w:rPr>
        <w:t>retain legitimacy</w:t>
      </w:r>
      <w:r w:rsidRPr="00C011D1">
        <w:rPr>
          <w:rStyle w:val="StyleUnderline"/>
        </w:rPr>
        <w:t xml:space="preserve">, seek to </w:t>
      </w:r>
      <w:r w:rsidRPr="00C011D1">
        <w:rPr>
          <w:rStyle w:val="Emphasis"/>
        </w:rPr>
        <w:t>sublimate social and political tensions</w:t>
      </w:r>
      <w:r w:rsidRPr="00C011D1">
        <w:rPr>
          <w:rStyle w:val="StyleUnderline"/>
        </w:rPr>
        <w:t xml:space="preserve"> and to keep the social order from </w:t>
      </w:r>
      <w:r w:rsidRPr="00C011D1">
        <w:rPr>
          <w:rStyle w:val="Emphasis"/>
        </w:rPr>
        <w:t>fracturing</w:t>
      </w:r>
      <w:r w:rsidRPr="00C011D1">
        <w:rPr>
          <w:sz w:val="16"/>
        </w:rPr>
        <w:t xml:space="preserve">. </w:t>
      </w:r>
      <w:r w:rsidRPr="00C011D1">
        <w:rPr>
          <w:rStyle w:val="StyleUnderline"/>
        </w:rPr>
        <w:t>All around the world, a “people’s Spring” has taken off</w:t>
      </w:r>
      <w:r w:rsidRPr="00C011D1">
        <w:rPr>
          <w:sz w:val="16"/>
        </w:rPr>
        <w:t xml:space="preserve">. </w:t>
      </w:r>
      <w:r w:rsidRPr="00C011D1">
        <w:rPr>
          <w:rStyle w:val="StyleUnderline"/>
        </w:rPr>
        <w:t xml:space="preserve">From Chile to Lebanon, Iraq to India, France to the United States, Haiti to Nigeria, South Africa to Colombia, Jordan to Sri Lanka, </w:t>
      </w:r>
      <w:r w:rsidRPr="00C011D1">
        <w:rPr>
          <w:rStyle w:val="Emphasis"/>
        </w:rPr>
        <w:t>waves of strikes and mass protests</w:t>
      </w:r>
      <w:r w:rsidRPr="00C011D1">
        <w:rPr>
          <w:rStyle w:val="StyleUnderline"/>
        </w:rPr>
        <w:t xml:space="preserve"> have </w:t>
      </w:r>
      <w:r w:rsidRPr="00C011D1">
        <w:rPr>
          <w:rStyle w:val="Emphasis"/>
        </w:rPr>
        <w:t>proliferated</w:t>
      </w:r>
      <w:r w:rsidRPr="00C011D1">
        <w:rPr>
          <w:rStyle w:val="StyleUnderline"/>
        </w:rPr>
        <w:t xml:space="preserve"> and,</w:t>
      </w:r>
      <w:r w:rsidRPr="00C011D1">
        <w:rPr>
          <w:sz w:val="16"/>
        </w:rPr>
        <w:t xml:space="preserve"> in some instances, </w:t>
      </w:r>
      <w:r w:rsidRPr="00C011D1">
        <w:rPr>
          <w:rStyle w:val="StyleUnderline"/>
        </w:rPr>
        <w:t xml:space="preserve">appear to be </w:t>
      </w:r>
      <w:r w:rsidRPr="00C011D1">
        <w:rPr>
          <w:rStyle w:val="Emphasis"/>
        </w:rPr>
        <w:t>acquiring an anti-capitalist character</w:t>
      </w:r>
      <w:r w:rsidRPr="00C011D1">
        <w:rPr>
          <w:rStyle w:val="StyleUnderline"/>
        </w:rPr>
        <w:t xml:space="preserve">. </w:t>
      </w:r>
      <w:r w:rsidRPr="00C011D1">
        <w:rPr>
          <w:rStyle w:val="Emphasis"/>
        </w:rPr>
        <w:t>Wars and external enemies</w:t>
      </w:r>
      <w:r w:rsidRPr="00C011D1">
        <w:rPr>
          <w:sz w:val="16"/>
        </w:rPr>
        <w:t xml:space="preserve"> </w:t>
      </w:r>
      <w:r w:rsidRPr="00C011D1">
        <w:rPr>
          <w:rStyle w:val="StyleUnderline"/>
        </w:rPr>
        <w:t>allow the ruling groups to deflect attention away from domestic malaise in their effort to maintain a grip on power as the crisis deepens.</w:t>
      </w:r>
    </w:p>
    <w:p w14:paraId="2715957B" w14:textId="77777777" w:rsidR="00C011D1" w:rsidRPr="00C011D1" w:rsidRDefault="00C011D1" w:rsidP="00C011D1">
      <w:pPr>
        <w:rPr>
          <w:rStyle w:val="Emphasis"/>
        </w:rPr>
      </w:pPr>
      <w:r w:rsidRPr="00C011D1">
        <w:rPr>
          <w:rStyle w:val="Emphasis"/>
        </w:rPr>
        <w:t>The transnational elite</w:t>
      </w:r>
      <w:r w:rsidRPr="00C011D1">
        <w:rPr>
          <w:sz w:val="16"/>
        </w:rPr>
        <w:t xml:space="preserve">, </w:t>
      </w:r>
      <w:r w:rsidRPr="00C011D1">
        <w:rPr>
          <w:rStyle w:val="StyleUnderline"/>
        </w:rPr>
        <w:t>led by Washington</w:t>
      </w:r>
      <w:r w:rsidRPr="00C011D1">
        <w:rPr>
          <w:sz w:val="16"/>
        </w:rPr>
        <w:t xml:space="preserve">, </w:t>
      </w:r>
      <w:r w:rsidRPr="00C011D1">
        <w:rPr>
          <w:rStyle w:val="StyleUnderline"/>
        </w:rPr>
        <w:t xml:space="preserve">have had to </w:t>
      </w:r>
      <w:r w:rsidRPr="00C011D1">
        <w:rPr>
          <w:rStyle w:val="Emphasis"/>
        </w:rPr>
        <w:t>conjure up one enemy after another</w:t>
      </w:r>
      <w:r w:rsidRPr="00C011D1">
        <w:rPr>
          <w:rStyle w:val="StyleUnderline"/>
        </w:rPr>
        <w:t xml:space="preserve"> to </w:t>
      </w:r>
      <w:r w:rsidRPr="00C011D1">
        <w:rPr>
          <w:rStyle w:val="Emphasis"/>
        </w:rPr>
        <w:t xml:space="preserve">legitimate militarized accumulation </w:t>
      </w:r>
      <w:r w:rsidRPr="00C011D1">
        <w:rPr>
          <w:rStyle w:val="StyleUnderline"/>
        </w:rPr>
        <w:t xml:space="preserve">and </w:t>
      </w:r>
      <w:r w:rsidRPr="00C011D1">
        <w:rPr>
          <w:rStyle w:val="Emphasis"/>
        </w:rPr>
        <w:t>deflect crises of state legitimacy</w:t>
      </w:r>
      <w:r w:rsidRPr="00C011D1">
        <w:rPr>
          <w:rStyle w:val="StyleUnderline"/>
        </w:rPr>
        <w:t xml:space="preserve"> and </w:t>
      </w:r>
      <w:r w:rsidRPr="00C011D1">
        <w:rPr>
          <w:rStyle w:val="Emphasis"/>
        </w:rPr>
        <w:t>capitalist hegemony</w:t>
      </w:r>
      <w:r w:rsidRPr="00C011D1">
        <w:rPr>
          <w:rStyle w:val="StyleUnderline"/>
        </w:rPr>
        <w:t xml:space="preserve"> onto </w:t>
      </w:r>
      <w:r w:rsidRPr="00C011D1">
        <w:rPr>
          <w:rStyle w:val="Emphasis"/>
        </w:rPr>
        <w:t>external enemies and contrived threats.</w:t>
      </w:r>
    </w:p>
    <w:p w14:paraId="021464E2" w14:textId="77777777" w:rsidR="00C011D1" w:rsidRPr="00C011D1" w:rsidRDefault="00C011D1" w:rsidP="00C011D1">
      <w:pPr>
        <w:rPr>
          <w:rStyle w:val="StyleUnderline"/>
          <w:sz w:val="16"/>
        </w:rPr>
      </w:pPr>
      <w:r w:rsidRPr="00C011D1">
        <w:rPr>
          <w:sz w:val="16"/>
        </w:rPr>
        <w:t xml:space="preserve">In the U.S., </w:t>
      </w:r>
      <w:r w:rsidRPr="00C011D1">
        <w:rPr>
          <w:rStyle w:val="StyleUnderline"/>
        </w:rPr>
        <w:t>this sublimation has involved efforts to channel social unrest towards scapegoated communities such as immigrants or other marginalized groups</w:t>
      </w:r>
      <w:r w:rsidRPr="00C011D1">
        <w:rPr>
          <w:sz w:val="16"/>
        </w:rPr>
        <w:t xml:space="preserve"> — </w:t>
      </w:r>
      <w:r w:rsidRPr="00C011D1">
        <w:rPr>
          <w:rStyle w:val="StyleUnderline"/>
        </w:rPr>
        <w:t xml:space="preserve">this is one key function of racism and was a core component of the Trump government’s political strategy </w:t>
      </w:r>
      <w:r w:rsidRPr="00C011D1">
        <w:rPr>
          <w:sz w:val="16"/>
        </w:rPr>
        <w:t xml:space="preserve">— </w:t>
      </w:r>
      <w:r w:rsidRPr="00C011D1">
        <w:rPr>
          <w:rStyle w:val="StyleUnderline"/>
        </w:rPr>
        <w:t xml:space="preserve">or towards an </w:t>
      </w:r>
      <w:r w:rsidRPr="00C011D1">
        <w:rPr>
          <w:rStyle w:val="Emphasis"/>
        </w:rPr>
        <w:t>external enemy</w:t>
      </w:r>
      <w:r w:rsidRPr="00C011D1">
        <w:rPr>
          <w:rStyle w:val="StyleUnderline"/>
        </w:rPr>
        <w:t xml:space="preserve"> such as </w:t>
      </w:r>
      <w:r w:rsidRPr="00C011D1">
        <w:rPr>
          <w:rStyle w:val="Emphasis"/>
        </w:rPr>
        <w:t>China or Russia</w:t>
      </w:r>
      <w:r w:rsidRPr="00C011D1">
        <w:rPr>
          <w:sz w:val="16"/>
        </w:rPr>
        <w:t xml:space="preserve">, which had clearly become a cornerstone of the Biden government’s strategy well before the Russian invasion of Ukraine. </w:t>
      </w:r>
      <w:r w:rsidRPr="00C011D1">
        <w:rPr>
          <w:rStyle w:val="StyleUnderline"/>
        </w:rPr>
        <w:t>U.S. presidents historically reach their highest approval ratings when they launch wars</w:t>
      </w:r>
      <w:r w:rsidRPr="00C011D1">
        <w:rPr>
          <w:sz w:val="16"/>
        </w:rPr>
        <w:t>. George W. Bush reached an all-time-high of 90 percent in 2001 as his administration geared up to invade Afghanistan, and his father George H.W. Bush achieved an 89 percent approval rating in 1991, right as the U.S. declared the end of its (first) invasion of Iraq and the “liberation of Kuwait.”</w:t>
      </w:r>
    </w:p>
    <w:p w14:paraId="636ED35E" w14:textId="77777777" w:rsidR="00C011D1" w:rsidRPr="00C011D1" w:rsidRDefault="00C011D1" w:rsidP="00C011D1">
      <w:pPr>
        <w:rPr>
          <w:u w:val="single"/>
        </w:rPr>
      </w:pPr>
      <w:r w:rsidRPr="00C011D1">
        <w:rPr>
          <w:rStyle w:val="StyleUnderline"/>
        </w:rPr>
        <w:t xml:space="preserve">It is </w:t>
      </w:r>
      <w:r w:rsidRPr="00C011D1">
        <w:rPr>
          <w:rStyle w:val="Emphasis"/>
        </w:rPr>
        <w:t>unlikely</w:t>
      </w:r>
      <w:r w:rsidRPr="00C011D1">
        <w:rPr>
          <w:rStyle w:val="StyleUnderline"/>
        </w:rPr>
        <w:t xml:space="preserve"> that an </w:t>
      </w:r>
      <w:r w:rsidRPr="00C011D1">
        <w:rPr>
          <w:rStyle w:val="Emphasis"/>
        </w:rPr>
        <w:t>increasing militarization</w:t>
      </w:r>
      <w:r w:rsidRPr="00C011D1">
        <w:rPr>
          <w:rStyle w:val="StyleUnderline"/>
        </w:rPr>
        <w:t xml:space="preserve"> of the world economy can in the long run </w:t>
      </w:r>
      <w:r w:rsidRPr="00C011D1">
        <w:rPr>
          <w:rStyle w:val="Emphasis"/>
        </w:rPr>
        <w:t>offset either the economic or the political dimensions</w:t>
      </w:r>
      <w:r w:rsidRPr="00C011D1">
        <w:rPr>
          <w:rStyle w:val="StyleUnderline"/>
        </w:rPr>
        <w:t xml:space="preserve"> of the </w:t>
      </w:r>
      <w:r w:rsidRPr="00C011D1">
        <w:rPr>
          <w:rStyle w:val="Emphasis"/>
        </w:rPr>
        <w:t>crisis of global capitalism</w:t>
      </w:r>
      <w:r w:rsidRPr="00C011D1">
        <w:rPr>
          <w:sz w:val="16"/>
        </w:rPr>
        <w:t xml:space="preserve">. </w:t>
      </w:r>
      <w:r w:rsidRPr="00C011D1">
        <w:rPr>
          <w:rStyle w:val="StyleUnderline"/>
        </w:rPr>
        <w:t xml:space="preserve">Global capitalism is </w:t>
      </w:r>
      <w:r w:rsidRPr="00C011D1">
        <w:rPr>
          <w:rStyle w:val="Emphasis"/>
        </w:rPr>
        <w:t>emerging from the coronavirus pandemic</w:t>
      </w:r>
      <w:r w:rsidRPr="00C011D1">
        <w:rPr>
          <w:rStyle w:val="StyleUnderline"/>
        </w:rPr>
        <w:t xml:space="preserve"> with </w:t>
      </w:r>
      <w:r w:rsidRPr="00C011D1">
        <w:rPr>
          <w:rStyle w:val="Emphasis"/>
        </w:rPr>
        <w:t>more inequality</w:t>
      </w:r>
      <w:r w:rsidRPr="00C011D1">
        <w:rPr>
          <w:rStyle w:val="StyleUnderline"/>
        </w:rPr>
        <w:t xml:space="preserve">, </w:t>
      </w:r>
      <w:r w:rsidRPr="00C011D1">
        <w:rPr>
          <w:rStyle w:val="Emphasis"/>
        </w:rPr>
        <w:t>more authoritarianism</w:t>
      </w:r>
      <w:r w:rsidRPr="00C011D1">
        <w:rPr>
          <w:rStyle w:val="StyleUnderline"/>
        </w:rPr>
        <w:t xml:space="preserve">, </w:t>
      </w:r>
      <w:r w:rsidRPr="00C011D1">
        <w:rPr>
          <w:rStyle w:val="Emphasis"/>
        </w:rPr>
        <w:t>more militarization</w:t>
      </w:r>
      <w:r w:rsidRPr="00C011D1">
        <w:rPr>
          <w:rStyle w:val="StyleUnderline"/>
        </w:rPr>
        <w:t xml:space="preserve">, and </w:t>
      </w:r>
      <w:r w:rsidRPr="00C011D1">
        <w:rPr>
          <w:rStyle w:val="Emphasis"/>
        </w:rPr>
        <w:t>more civic and political strife</w:t>
      </w:r>
      <w:r w:rsidRPr="00C011D1">
        <w:rPr>
          <w:rStyle w:val="StyleUnderline"/>
        </w:rPr>
        <w:t>.</w:t>
      </w:r>
      <w:r w:rsidRPr="00C011D1">
        <w:rPr>
          <w:sz w:val="16"/>
        </w:rPr>
        <w:t xml:space="preserve"> In the U.S</w:t>
      </w:r>
      <w:r w:rsidRPr="00C011D1">
        <w:rPr>
          <w:rStyle w:val="StyleUnderline"/>
        </w:rPr>
        <w:t xml:space="preserve">., </w:t>
      </w:r>
      <w:r w:rsidRPr="00C011D1">
        <w:rPr>
          <w:rStyle w:val="Emphasis"/>
        </w:rPr>
        <w:t>class struggle is heating up,</w:t>
      </w:r>
      <w:r w:rsidRPr="00C011D1">
        <w:rPr>
          <w:rStyle w:val="StyleUnderline"/>
        </w:rPr>
        <w:t xml:space="preserve"> with a </w:t>
      </w:r>
      <w:r w:rsidRPr="00C011D1">
        <w:rPr>
          <w:rStyle w:val="Emphasis"/>
        </w:rPr>
        <w:t>wave of strikes and of unionization</w:t>
      </w:r>
      <w:r w:rsidRPr="00C011D1">
        <w:rPr>
          <w:rStyle w:val="StyleUnderline"/>
        </w:rPr>
        <w:t xml:space="preserve"> drives in Amazon, Starbucks, and elsewhere in the gig economy</w:t>
      </w:r>
      <w:r w:rsidRPr="00C011D1">
        <w:rPr>
          <w:sz w:val="16"/>
        </w:rPr>
        <w:t xml:space="preserve">. </w:t>
      </w:r>
      <w:r w:rsidRPr="00C011D1">
        <w:rPr>
          <w:rStyle w:val="StyleUnderline"/>
        </w:rPr>
        <w:t xml:space="preserve">The current </w:t>
      </w:r>
      <w:r w:rsidRPr="00C011D1">
        <w:rPr>
          <w:rStyle w:val="Emphasis"/>
        </w:rPr>
        <w:t>inflationary spiral</w:t>
      </w:r>
      <w:r w:rsidRPr="00C011D1">
        <w:rPr>
          <w:rStyle w:val="StyleUnderline"/>
        </w:rPr>
        <w:t xml:space="preserve"> and the escalation of class struggle in the United States and around the world point to the </w:t>
      </w:r>
      <w:r w:rsidRPr="00C011D1">
        <w:rPr>
          <w:rStyle w:val="Emphasis"/>
        </w:rPr>
        <w:t>inability of the ruling groups</w:t>
      </w:r>
      <w:r w:rsidRPr="00C011D1">
        <w:rPr>
          <w:rStyle w:val="StyleUnderline"/>
        </w:rPr>
        <w:t xml:space="preserve"> to </w:t>
      </w:r>
      <w:r w:rsidRPr="00C011D1">
        <w:rPr>
          <w:rStyle w:val="Emphasis"/>
        </w:rPr>
        <w:t>contain the expanding crisis</w:t>
      </w:r>
      <w:r w:rsidRPr="00C011D1">
        <w:rPr>
          <w:rStyle w:val="StyleUnderline"/>
        </w:rPr>
        <w:t>.</w:t>
      </w:r>
      <w:r w:rsidRPr="00C011D1">
        <w:rPr>
          <w:sz w:val="16"/>
        </w:rPr>
        <w:t xml:space="preserve"> </w:t>
      </w:r>
      <w:r w:rsidRPr="00C011D1">
        <w:rPr>
          <w:rStyle w:val="StyleUnderline"/>
        </w:rPr>
        <w:t xml:space="preserve">The drive by the capitalist state to </w:t>
      </w:r>
      <w:r w:rsidRPr="00C011D1">
        <w:rPr>
          <w:rStyle w:val="Emphasis"/>
        </w:rPr>
        <w:t>externalize the political fallout</w:t>
      </w:r>
      <w:r w:rsidRPr="00C011D1">
        <w:rPr>
          <w:rStyle w:val="StyleUnderline"/>
        </w:rPr>
        <w:t xml:space="preserve"> of the crisis </w:t>
      </w:r>
      <w:r w:rsidRPr="00C011D1">
        <w:rPr>
          <w:rStyle w:val="Emphasis"/>
        </w:rPr>
        <w:t>increases the danger</w:t>
      </w:r>
      <w:r w:rsidRPr="00C011D1">
        <w:rPr>
          <w:rStyle w:val="StyleUnderline"/>
        </w:rPr>
        <w:t xml:space="preserve"> that </w:t>
      </w:r>
      <w:r w:rsidRPr="00C011D1">
        <w:rPr>
          <w:rStyle w:val="Emphasis"/>
        </w:rPr>
        <w:t>international tensions</w:t>
      </w:r>
      <w:r w:rsidRPr="00C011D1">
        <w:rPr>
          <w:rStyle w:val="StyleUnderline"/>
        </w:rPr>
        <w:t xml:space="preserve"> and </w:t>
      </w:r>
      <w:r w:rsidRPr="00C011D1">
        <w:rPr>
          <w:rStyle w:val="Emphasis"/>
        </w:rPr>
        <w:t>localized conflicts</w:t>
      </w:r>
      <w:r w:rsidRPr="00C011D1">
        <w:rPr>
          <w:rStyle w:val="StyleUnderline"/>
        </w:rPr>
        <w:t xml:space="preserve"> </w:t>
      </w:r>
      <w:r w:rsidRPr="00C011D1">
        <w:rPr>
          <w:sz w:val="16"/>
        </w:rPr>
        <w:t>such as in Ukraine</w:t>
      </w:r>
      <w:r w:rsidRPr="00C011D1">
        <w:rPr>
          <w:rStyle w:val="StyleUnderline"/>
        </w:rPr>
        <w:t xml:space="preserve"> will </w:t>
      </w:r>
      <w:r w:rsidRPr="00C011D1">
        <w:rPr>
          <w:rStyle w:val="Emphasis"/>
        </w:rPr>
        <w:t>snowball into broader international conflagrations</w:t>
      </w:r>
      <w:r w:rsidRPr="00C011D1">
        <w:rPr>
          <w:rStyle w:val="StyleUnderline"/>
        </w:rPr>
        <w:t xml:space="preserve"> of </w:t>
      </w:r>
      <w:r w:rsidRPr="00C011D1">
        <w:rPr>
          <w:rStyle w:val="Emphasis"/>
        </w:rPr>
        <w:t>unforeseen consequences</w:t>
      </w:r>
      <w:r w:rsidRPr="00C011D1">
        <w:rPr>
          <w:rStyle w:val="StyleUnderline"/>
        </w:rPr>
        <w:t>.</w:t>
      </w:r>
    </w:p>
    <w:p w14:paraId="2DAFAFDE" w14:textId="77777777" w:rsidR="00C011D1" w:rsidRPr="00C011D1" w:rsidRDefault="00C011D1" w:rsidP="00C011D1">
      <w:pPr>
        <w:rPr>
          <w:sz w:val="16"/>
        </w:rPr>
      </w:pPr>
      <w:r w:rsidRPr="00C011D1">
        <w:rPr>
          <w:rStyle w:val="StyleUnderline"/>
        </w:rPr>
        <w:t xml:space="preserve">As the Ukraine crisis continues to drag on and the </w:t>
      </w:r>
      <w:r w:rsidRPr="00C011D1">
        <w:rPr>
          <w:rStyle w:val="Emphasis"/>
        </w:rPr>
        <w:t>global revolt escalates</w:t>
      </w:r>
      <w:r w:rsidRPr="00C011D1">
        <w:rPr>
          <w:rStyle w:val="StyleUnderline"/>
        </w:rPr>
        <w:t xml:space="preserve">, there will be a </w:t>
      </w:r>
      <w:r w:rsidRPr="00C011D1">
        <w:rPr>
          <w:rStyle w:val="Emphasis"/>
        </w:rPr>
        <w:t>radical reconfiguration</w:t>
      </w:r>
      <w:r w:rsidRPr="00C011D1">
        <w:rPr>
          <w:rStyle w:val="StyleUnderline"/>
        </w:rPr>
        <w:t xml:space="preserve"> of </w:t>
      </w:r>
      <w:r w:rsidRPr="00C011D1">
        <w:rPr>
          <w:rStyle w:val="Emphasis"/>
        </w:rPr>
        <w:t>global geopolitical alignments</w:t>
      </w:r>
      <w:r w:rsidRPr="00C011D1">
        <w:rPr>
          <w:rStyle w:val="StyleUnderline"/>
        </w:rPr>
        <w:t xml:space="preserve"> to the </w:t>
      </w:r>
      <w:r w:rsidRPr="00C011D1">
        <w:rPr>
          <w:rStyle w:val="Emphasis"/>
        </w:rPr>
        <w:t>drumbeat of escalating turbulence</w:t>
      </w:r>
      <w:r w:rsidRPr="00C011D1">
        <w:rPr>
          <w:rStyle w:val="StyleUnderline"/>
        </w:rPr>
        <w:t xml:space="preserve"> in the world economy that will </w:t>
      </w:r>
      <w:r w:rsidRPr="00C011D1">
        <w:rPr>
          <w:rStyle w:val="Emphasis"/>
        </w:rPr>
        <w:t>feed new political upheavals</w:t>
      </w:r>
      <w:r w:rsidRPr="00C011D1">
        <w:rPr>
          <w:rStyle w:val="StyleUnderline"/>
        </w:rPr>
        <w:t xml:space="preserve"> and </w:t>
      </w:r>
      <w:r w:rsidRPr="00C011D1">
        <w:rPr>
          <w:rStyle w:val="Emphasis"/>
        </w:rPr>
        <w:t>violent conflicts</w:t>
      </w:r>
      <w:r w:rsidRPr="00C011D1">
        <w:rPr>
          <w:rStyle w:val="StyleUnderline"/>
        </w:rPr>
        <w:t xml:space="preserve">, making global capitalism </w:t>
      </w:r>
      <w:r w:rsidRPr="00C011D1">
        <w:rPr>
          <w:rStyle w:val="Emphasis"/>
        </w:rPr>
        <w:t>all the more volatile</w:t>
      </w:r>
      <w:r w:rsidRPr="00C011D1">
        <w:rPr>
          <w:sz w:val="16"/>
        </w:rPr>
        <w:t xml:space="preserve">. While it is hard to imagine a return to the status quo antebellum in Eastern Europe, in the larger picture, </w:t>
      </w:r>
      <w:r w:rsidRPr="00C011D1">
        <w:rPr>
          <w:rStyle w:val="StyleUnderline"/>
        </w:rPr>
        <w:t xml:space="preserve">the Ukraine crisis is not the cause but a consequence of the general crisis of global capitalism. That crisis will only get worse. </w:t>
      </w:r>
      <w:r w:rsidRPr="00C011D1">
        <w:rPr>
          <w:rStyle w:val="Emphasis"/>
        </w:rPr>
        <w:t>Fasten your seat belts; it will get much worse</w:t>
      </w:r>
      <w:r w:rsidRPr="00C011D1">
        <w:rPr>
          <w:sz w:val="16"/>
        </w:rPr>
        <w:t>.</w:t>
      </w:r>
    </w:p>
    <w:p w14:paraId="47FAA5A6" w14:textId="77777777" w:rsidR="00C011D1" w:rsidRPr="00C011D1" w:rsidRDefault="00C011D1" w:rsidP="00C011D1"/>
    <w:p w14:paraId="75B1AE83" w14:textId="77777777" w:rsidR="00C011D1" w:rsidRPr="00C011D1" w:rsidRDefault="00C011D1" w:rsidP="00C011D1"/>
    <w:p w14:paraId="3C80D64B" w14:textId="77777777" w:rsidR="00C011D1" w:rsidRPr="00C011D1" w:rsidRDefault="00C011D1" w:rsidP="00C011D1">
      <w:pPr>
        <w:pStyle w:val="Heading3"/>
      </w:pPr>
      <w:r w:rsidRPr="00C011D1">
        <w:t xml:space="preserve">! – Environment </w:t>
      </w:r>
    </w:p>
    <w:p w14:paraId="35A9DB15" w14:textId="77777777" w:rsidR="00C011D1" w:rsidRPr="00C011D1" w:rsidRDefault="00C011D1" w:rsidP="00C011D1">
      <w:pPr>
        <w:pStyle w:val="Heading4"/>
      </w:pPr>
      <w:r w:rsidRPr="00C011D1">
        <w:t>Capitalism causes irreversible climate change – try or die to transition to prevent extinction from compounding crisis of lethal food and water insecurity, pandemics, sea level rise, extreme weather, and lethal heat.</w:t>
      </w:r>
    </w:p>
    <w:p w14:paraId="50467451" w14:textId="77777777" w:rsidR="00C011D1" w:rsidRPr="00C011D1" w:rsidRDefault="00C011D1" w:rsidP="00C011D1">
      <w:pPr>
        <w:rPr>
          <w:rStyle w:val="Style13ptBold"/>
          <w:b w:val="0"/>
          <w:bCs w:val="0"/>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39E93067" w14:textId="77777777" w:rsidR="00C011D1" w:rsidRPr="00C011D1" w:rsidRDefault="00C011D1" w:rsidP="00C011D1">
      <w:pPr>
        <w:rPr>
          <w:sz w:val="14"/>
        </w:rPr>
      </w:pPr>
      <w:r w:rsidRPr="00C011D1">
        <w:rPr>
          <w:sz w:val="14"/>
        </w:rPr>
        <w:t xml:space="preserve">It would be a serious error to reduce the entire planetary ecological emergency signaled by the rise of the Anthropocene simply to climate change, as the other critical planetary boundaries, each of which represent an Earth System emergency, are being crossed as well, with immense dangers for humanity. For example, </w:t>
      </w:r>
      <w:r w:rsidRPr="00C011D1">
        <w:rPr>
          <w:rStyle w:val="StyleUnderline"/>
        </w:rPr>
        <w:t xml:space="preserve">the biodiversity crisis stemming mainly from the destruction of the world’s ecosystems is arguably as serious as climate change. </w:t>
      </w:r>
      <w:r w:rsidRPr="00C011D1">
        <w:rPr>
          <w:sz w:val="14"/>
        </w:rPr>
        <w:t xml:space="preserve">45 Nevertheless, </w:t>
      </w:r>
      <w:r w:rsidRPr="00C011D1">
        <w:rPr>
          <w:rStyle w:val="StyleUnderline"/>
        </w:rPr>
        <w:t xml:space="preserve">climate change currently threatens </w:t>
      </w:r>
      <w:r w:rsidRPr="00C011D1">
        <w:rPr>
          <w:rStyle w:val="Emphasis"/>
        </w:rPr>
        <w:t>irreversible change on a scale and with a speed that has no counterpart</w:t>
      </w:r>
      <w:r w:rsidRPr="00C011D1">
        <w:rPr>
          <w:sz w:val="14"/>
        </w:rPr>
        <w:t xml:space="preserve">. </w:t>
      </w:r>
      <w:r w:rsidRPr="00C011D1">
        <w:rPr>
          <w:rStyle w:val="StyleUnderline"/>
        </w:rPr>
        <w:t xml:space="preserve">Carbon dioxide levels in the atmosphere are now “higher than at any time in at least two million years,” heating up the entire earth via the greenhouse effect. </w:t>
      </w:r>
      <w:r w:rsidRPr="00C011D1">
        <w:rPr>
          <w:sz w:val="14"/>
        </w:rPr>
        <w:t xml:space="preserve">46 </w:t>
      </w:r>
    </w:p>
    <w:p w14:paraId="41F2A540" w14:textId="77777777" w:rsidR="00C011D1" w:rsidRPr="00C011D1" w:rsidRDefault="00C011D1" w:rsidP="00C011D1">
      <w:pPr>
        <w:rPr>
          <w:rStyle w:val="StyleUnderline"/>
        </w:rPr>
      </w:pPr>
      <w:r w:rsidRPr="00C011D1">
        <w:rPr>
          <w:sz w:val="14"/>
        </w:rPr>
        <w:t xml:space="preserve">Part 1 of Climate Change 2021: The Physical Science Basis, published in August 2021 by </w:t>
      </w:r>
      <w:r w:rsidRPr="00C011D1">
        <w:rPr>
          <w:rStyle w:val="StyleUnderline"/>
        </w:rPr>
        <w:t xml:space="preserve">the United Nations Intergovernmental Panel on Climate Change (IPCC), indicated that even in the case of SSP1-1.9, the most optimistic scenario in its Shared Socioeconomic Pathways—in which carbon emissions would peak globally by 2025, a 1.5°C increase in global average temperature over preindustrial levels would be avoided until 2040, and the goal of net-zero carbon emissions would be reached by 2050—the consequences for global humanity would nevertheless be catastrophic by the measure of all historical precedents. </w:t>
      </w:r>
      <w:r w:rsidRPr="00C011D1">
        <w:rPr>
          <w:sz w:val="14"/>
        </w:rPr>
        <w:t xml:space="preserve">47 </w:t>
      </w:r>
      <w:r w:rsidRPr="00C011D1">
        <w:rPr>
          <w:rStyle w:val="StyleUnderline"/>
        </w:rPr>
        <w:t>This would include various “</w:t>
      </w:r>
      <w:r w:rsidRPr="00C011D1">
        <w:rPr>
          <w:rStyle w:val="Emphasis"/>
        </w:rPr>
        <w:t>compound” events of extreme weather</w:t>
      </w:r>
      <w:r w:rsidRPr="00C011D1">
        <w:rPr>
          <w:rStyle w:val="StyleUnderline"/>
        </w:rPr>
        <w:t>, sometimes known as “</w:t>
      </w:r>
      <w:r w:rsidRPr="00C011D1">
        <w:rPr>
          <w:rStyle w:val="Emphasis"/>
        </w:rPr>
        <w:t>global weirding</w:t>
      </w:r>
      <w:r w:rsidRPr="00C011D1">
        <w:rPr>
          <w:rStyle w:val="StyleUnderline"/>
        </w:rPr>
        <w:t xml:space="preserve">” (including </w:t>
      </w:r>
      <w:r w:rsidRPr="00C011D1">
        <w:rPr>
          <w:rStyle w:val="Emphasis"/>
        </w:rPr>
        <w:t xml:space="preserve">record heatwaves, persistent droughts, out-of-control wildfires, </w:t>
      </w:r>
      <w:proofErr w:type="spellStart"/>
      <w:r w:rsidRPr="00C011D1">
        <w:rPr>
          <w:rStyle w:val="Emphasis"/>
        </w:rPr>
        <w:t>megastorms</w:t>
      </w:r>
      <w:proofErr w:type="spellEnd"/>
      <w:r w:rsidRPr="00C011D1">
        <w:rPr>
          <w:rStyle w:val="Emphasis"/>
        </w:rPr>
        <w:t>, torrential rainfall, unprecedented floods, glacial melts, and sea level rise),</w:t>
      </w:r>
      <w:r w:rsidRPr="00C011D1">
        <w:rPr>
          <w:rStyle w:val="StyleUnderline"/>
        </w:rPr>
        <w:t xml:space="preserve"> affecting </w:t>
      </w:r>
      <w:r w:rsidRPr="00C011D1">
        <w:rPr>
          <w:rStyle w:val="Emphasis"/>
        </w:rPr>
        <w:t>every region and ecosystem</w:t>
      </w:r>
      <w:r w:rsidRPr="00C011D1">
        <w:rPr>
          <w:rStyle w:val="StyleUnderline"/>
        </w:rPr>
        <w:t xml:space="preserve"> of the world. The second-best scenario (also optimistic), in which global average temperature would be stabilized at less than 2°C (at around 1.7°C)—is a sort of last hope scenario and carries with it dangers disproportionately greater. </w:t>
      </w:r>
      <w:r w:rsidRPr="00C011D1">
        <w:rPr>
          <w:sz w:val="14"/>
        </w:rPr>
        <w:t xml:space="preserve">48 </w:t>
      </w:r>
      <w:r w:rsidRPr="00C011D1">
        <w:rPr>
          <w:rStyle w:val="StyleUnderline"/>
        </w:rPr>
        <w:t xml:space="preserve">The other three scenarios are almost unthinkable, although more consistent with current trends, threatening the very existence of civilization and humanity itself. </w:t>
      </w:r>
    </w:p>
    <w:p w14:paraId="14BA6D2E" w14:textId="77777777" w:rsidR="00C011D1" w:rsidRPr="00C011D1" w:rsidRDefault="00C011D1" w:rsidP="00C011D1">
      <w:pPr>
        <w:rPr>
          <w:sz w:val="14"/>
        </w:rPr>
      </w:pPr>
      <w:r w:rsidRPr="00C011D1">
        <w:rPr>
          <w:sz w:val="14"/>
        </w:rPr>
        <w:t xml:space="preserve">Under the most optimistic scenario, or SSP1-1.9, in which 1.5°C is not reached until 2040, it is estimated that the mid-term (2041–2060) increase in global average temperature will remain in the 1.2–2°C range, with the best estimate 1.6°C, and then, near the end of the century (2081–2100), will fall back to 1.4°C due to the implementation of negative emissions technologies. 49 Yet, </w:t>
      </w:r>
      <w:r w:rsidRPr="00C011D1">
        <w:rPr>
          <w:rStyle w:val="StyleUnderline"/>
        </w:rPr>
        <w:t xml:space="preserve">even in this highly optimistic scenario, </w:t>
      </w:r>
      <w:r w:rsidRPr="00C011D1">
        <w:rPr>
          <w:rStyle w:val="Emphasis"/>
        </w:rPr>
        <w:t>extreme heat and heavy rainfall</w:t>
      </w:r>
      <w:r w:rsidRPr="00C011D1">
        <w:rPr>
          <w:rStyle w:val="StyleUnderline"/>
        </w:rPr>
        <w:t xml:space="preserve"> will be far more frequent</w:t>
      </w:r>
      <w:r w:rsidRPr="00C011D1">
        <w:rPr>
          <w:rStyle w:val="Emphasis"/>
        </w:rPr>
        <w:t>. Sea level rise</w:t>
      </w:r>
      <w:r w:rsidRPr="00C011D1">
        <w:rPr>
          <w:rStyle w:val="StyleUnderline"/>
        </w:rPr>
        <w:t xml:space="preserve"> will persist over centuries and perhaps millennia. </w:t>
      </w:r>
      <w:r w:rsidRPr="00C011D1">
        <w:rPr>
          <w:rStyle w:val="Emphasis"/>
        </w:rPr>
        <w:t>Ocean acidification</w:t>
      </w:r>
      <w:r w:rsidRPr="00C011D1">
        <w:rPr>
          <w:rStyle w:val="StyleUnderline"/>
        </w:rPr>
        <w:t xml:space="preserve"> will increase, carrying its own dangers. The best that can be hoped for at this point, therefore, according to the IPCC, is that the ultimate threat to humanity will be held off, and by the end of the century global average temperature could be reduced below 1.5°C again</w:t>
      </w:r>
      <w:r w:rsidRPr="00C011D1">
        <w:rPr>
          <w:sz w:val="14"/>
        </w:rPr>
        <w:t xml:space="preserve">. Yet, even then, some of the negative effects of </w:t>
      </w:r>
      <w:r w:rsidRPr="00C011D1">
        <w:rPr>
          <w:rStyle w:val="Emphasis"/>
        </w:rPr>
        <w:t>global heating</w:t>
      </w:r>
      <w:r w:rsidRPr="00C011D1">
        <w:rPr>
          <w:sz w:val="14"/>
        </w:rPr>
        <w:t xml:space="preserve">, </w:t>
      </w:r>
      <w:r w:rsidRPr="00C011D1">
        <w:rPr>
          <w:rStyle w:val="Emphasis"/>
        </w:rPr>
        <w:t>posing dire threats to billions of people</w:t>
      </w:r>
      <w:r w:rsidRPr="00C011D1">
        <w:rPr>
          <w:sz w:val="14"/>
        </w:rPr>
        <w:t xml:space="preserve">, will nevertheless continue to play out over the twenty-first century. In the case of SSP5-8.5, </w:t>
      </w:r>
      <w:r w:rsidRPr="00C011D1">
        <w:rPr>
          <w:rStyle w:val="StyleUnderline"/>
        </w:rPr>
        <w:t>the</w:t>
      </w:r>
      <w:r w:rsidRPr="00C011D1">
        <w:rPr>
          <w:sz w:val="14"/>
        </w:rPr>
        <w:t xml:space="preserve"> fifth and </w:t>
      </w:r>
      <w:r w:rsidRPr="00C011D1">
        <w:rPr>
          <w:rStyle w:val="Emphasis"/>
        </w:rPr>
        <w:t xml:space="preserve">most apocalyptic scenario, resulting from the unhindered continuation of capitalist “business as usual,” global average temperature is projected to increase by the end of the century by 3.3–5.7°C, with the “best estimate” at 4.4°C, spelling absolute catastrophe for humanity and innumerable species on the planet. </w:t>
      </w:r>
      <w:r w:rsidRPr="00C011D1">
        <w:rPr>
          <w:sz w:val="14"/>
        </w:rPr>
        <w:t xml:space="preserve">50 </w:t>
      </w:r>
    </w:p>
    <w:p w14:paraId="4EFB4AE3" w14:textId="77777777" w:rsidR="00C011D1" w:rsidRPr="00C011D1" w:rsidRDefault="00C011D1" w:rsidP="00C011D1">
      <w:pPr>
        <w:rPr>
          <w:sz w:val="14"/>
        </w:rPr>
      </w:pPr>
      <w:r w:rsidRPr="00C011D1">
        <w:rPr>
          <w:rStyle w:val="StyleUnderline"/>
        </w:rPr>
        <w:t>The original “Summary for Policymakers” of part 3 of the Sixth Assessment Report</w:t>
      </w:r>
      <w:r w:rsidRPr="00C011D1">
        <w:rPr>
          <w:sz w:val="14"/>
        </w:rPr>
        <w:t xml:space="preserve">, addressing “Mitigation,” which is not due to be published in its final form until March 2022, </w:t>
      </w:r>
      <w:r w:rsidRPr="00C011D1">
        <w:rPr>
          <w:rStyle w:val="StyleUnderline"/>
        </w:rPr>
        <w:t>was leaked by Scientist Rebellion, a branch of Extinction Rebellion,</w:t>
      </w:r>
      <w:r w:rsidRPr="00C011D1">
        <w:rPr>
          <w:sz w:val="14"/>
        </w:rPr>
        <w:t xml:space="preserve"> in August 2021. 51 Although subject to being redacted by governments prior to final adoption and publication, </w:t>
      </w:r>
      <w:r w:rsidRPr="00C011D1">
        <w:rPr>
          <w:rStyle w:val="StyleUnderline"/>
        </w:rPr>
        <w:t xml:space="preserve">the leaked version, accepted by scientists, argues that </w:t>
      </w:r>
      <w:r w:rsidRPr="00C011D1">
        <w:rPr>
          <w:rStyle w:val="Emphasis"/>
        </w:rPr>
        <w:t>what is required, in order to avoid climate disaster</w:t>
      </w:r>
      <w:r w:rsidRPr="00C011D1">
        <w:rPr>
          <w:rStyle w:val="StyleUnderline"/>
        </w:rPr>
        <w:t xml:space="preserve">, “is </w:t>
      </w:r>
      <w:r w:rsidRPr="00C011D1">
        <w:rPr>
          <w:rStyle w:val="Emphasis"/>
        </w:rPr>
        <w:t>fundamental structural changes at global scale</w:t>
      </w:r>
      <w:r w:rsidRPr="00C011D1">
        <w:rPr>
          <w:rStyle w:val="StyleUnderline"/>
        </w:rPr>
        <w:t xml:space="preserve">,” in accord with a “just transition” that ensures that “workers, frontline communities and the vulnerable are not left behind in low-carbon pathways.” </w:t>
      </w:r>
      <w:r w:rsidRPr="00C011D1">
        <w:rPr>
          <w:sz w:val="14"/>
        </w:rPr>
        <w:t>52 As the leaked chapter one of part 3 of the report on mitigation of climate change indicates: “</w:t>
      </w:r>
      <w:r w:rsidRPr="00C011D1">
        <w:rPr>
          <w:rStyle w:val="Emphasis"/>
        </w:rPr>
        <w:t xml:space="preserve">The character of social and economic development produced by the nature of capitalist society” is viewed by many political-economic critics and radical ecological thinkers “as ultimately unsustainable.” </w:t>
      </w:r>
      <w:r w:rsidRPr="00C011D1">
        <w:rPr>
          <w:sz w:val="14"/>
        </w:rPr>
        <w:t xml:space="preserve">53 Indeed, a close reading of the leaked chapter one leaves little doubt that </w:t>
      </w:r>
      <w:r w:rsidRPr="00C011D1">
        <w:rPr>
          <w:rStyle w:val="Emphasis"/>
        </w:rPr>
        <w:t>system change on a revolutionary scale is now the only remaining path to a sustainable future for humanity</w:t>
      </w:r>
      <w:r w:rsidRPr="00C011D1">
        <w:rPr>
          <w:sz w:val="14"/>
        </w:rPr>
        <w:t xml:space="preserve">. As UN secretary general António Guterres exclaimed in a statement accompanying the release of part 1 of the new IPCC report, </w:t>
      </w:r>
      <w:r w:rsidRPr="00C011D1">
        <w:rPr>
          <w:rStyle w:val="Emphasis"/>
        </w:rPr>
        <w:t xml:space="preserve">this is “a code red for humanity.” </w:t>
      </w:r>
      <w:r w:rsidRPr="00C011D1">
        <w:rPr>
          <w:sz w:val="14"/>
        </w:rPr>
        <w:t xml:space="preserve">54 </w:t>
      </w:r>
    </w:p>
    <w:p w14:paraId="1974C3C1" w14:textId="77777777" w:rsidR="00C011D1" w:rsidRPr="00C011D1" w:rsidRDefault="00C011D1" w:rsidP="00C011D1">
      <w:pPr>
        <w:rPr>
          <w:sz w:val="14"/>
        </w:rPr>
      </w:pPr>
      <w:r w:rsidRPr="00C011D1">
        <w:rPr>
          <w:sz w:val="14"/>
        </w:rPr>
        <w:t xml:space="preserve">In September 2021, </w:t>
      </w:r>
      <w:r w:rsidRPr="00C011D1">
        <w:rPr>
          <w:rStyle w:val="StyleUnderline"/>
        </w:rPr>
        <w:t xml:space="preserve">over 200 of the world’s leading medical journals, </w:t>
      </w:r>
      <w:r w:rsidRPr="00C011D1">
        <w:rPr>
          <w:sz w:val="14"/>
        </w:rPr>
        <w:t xml:space="preserve">including the British Medical Journal, the Lancet, the New England Journal of Medicine, the European Heart Journal, the Chinese Science Bulletin, the National Medical Journal of India, the East African Medical Journal, the Medical Journal of Australia, and the Canadian Medical Association Journal, simultaneously </w:t>
      </w:r>
      <w:r w:rsidRPr="00C011D1">
        <w:rPr>
          <w:rStyle w:val="StyleUnderline"/>
        </w:rPr>
        <w:t xml:space="preserve">published an editorial titled “Promises Are Not Enough,” insisting that, given global heating, “only fundamental and equitable changes to societies will reverse our current trajectory” from the standpoint of the rapid deterioration in world health conditions. </w:t>
      </w:r>
      <w:r w:rsidRPr="00C011D1">
        <w:rPr>
          <w:sz w:val="14"/>
        </w:rPr>
        <w:t xml:space="preserve">As the editorial states: </w:t>
      </w:r>
    </w:p>
    <w:p w14:paraId="2F867C0F" w14:textId="77777777" w:rsidR="00C011D1" w:rsidRPr="00C011D1" w:rsidRDefault="00C011D1" w:rsidP="00C011D1">
      <w:pPr>
        <w:rPr>
          <w:rStyle w:val="StyleUnderline"/>
        </w:rPr>
      </w:pPr>
      <w:r w:rsidRPr="00C011D1">
        <w:rPr>
          <w:sz w:val="14"/>
        </w:rPr>
        <w:t>The risks to health of increases above 1.5° C are now well established. Indeed, no temperature rise is “safe.” In the past 20 years, heat</w:t>
      </w:r>
      <w:r w:rsidRPr="00C011D1">
        <w:rPr>
          <w:rStyle w:val="StyleUnderline"/>
        </w:rPr>
        <w:t xml:space="preserve">-related mortality among people over 65 years of age has increased by more than 50%. Higher temperatures have brought increased dehydration and renal function loss, dermatological malignancies, tropical infections, adverse mental health outcomes, pregnancy complications, allergies, and cardiovascular and pulmonary morbidity and mortality. Harms disproportionately affect the most vulnerable, including children, older populations, ethnic minorities, poorer communities, and those with underlying health problems. </w:t>
      </w:r>
    </w:p>
    <w:p w14:paraId="55522716" w14:textId="77777777" w:rsidR="00C011D1" w:rsidRPr="00C011D1" w:rsidRDefault="00C011D1" w:rsidP="00C011D1">
      <w:pPr>
        <w:rPr>
          <w:rStyle w:val="StyleUnderline"/>
        </w:rPr>
      </w:pPr>
      <w:r w:rsidRPr="00C011D1">
        <w:rPr>
          <w:rStyle w:val="StyleUnderline"/>
        </w:rPr>
        <w:t xml:space="preserve">Global heating is also contributing to the </w:t>
      </w:r>
      <w:r w:rsidRPr="00C011D1">
        <w:rPr>
          <w:rStyle w:val="Emphasis"/>
        </w:rPr>
        <w:t>decline in global yield potential for major crops,</w:t>
      </w:r>
      <w:r w:rsidRPr="00C011D1">
        <w:rPr>
          <w:rStyle w:val="StyleUnderline"/>
        </w:rPr>
        <w:t xml:space="preserve"> which has fallen by 1.8 to 5.6%</w:t>
      </w:r>
      <w:r w:rsidRPr="00C011D1">
        <w:rPr>
          <w:sz w:val="14"/>
        </w:rPr>
        <w:t xml:space="preserve"> since 1981; </w:t>
      </w:r>
      <w:r w:rsidRPr="00C011D1">
        <w:rPr>
          <w:rStyle w:val="StyleUnderline"/>
        </w:rPr>
        <w:t xml:space="preserve">this decline, together with the effects of </w:t>
      </w:r>
      <w:r w:rsidRPr="00C011D1">
        <w:rPr>
          <w:rStyle w:val="Emphasis"/>
        </w:rPr>
        <w:t>extreme weather and soil depletion</w:t>
      </w:r>
      <w:r w:rsidRPr="00C011D1">
        <w:rPr>
          <w:rStyle w:val="StyleUnderline"/>
        </w:rPr>
        <w:t>, is hampering efforts to reduce undernutrition</w:t>
      </w:r>
      <w:r w:rsidRPr="00C011D1">
        <w:rPr>
          <w:sz w:val="14"/>
        </w:rPr>
        <w:t xml:space="preserve">. </w:t>
      </w:r>
      <w:r w:rsidRPr="00C011D1">
        <w:rPr>
          <w:rStyle w:val="Emphasis"/>
        </w:rPr>
        <w:t>Thriving ecosystems are essential to human health</w:t>
      </w:r>
      <w:r w:rsidRPr="00C011D1">
        <w:rPr>
          <w:rStyle w:val="StyleUnderline"/>
        </w:rPr>
        <w:t xml:space="preserve">, and the widespread </w:t>
      </w:r>
      <w:r w:rsidRPr="00C011D1">
        <w:rPr>
          <w:rStyle w:val="Emphasis"/>
        </w:rPr>
        <w:t>destruction of nature</w:t>
      </w:r>
      <w:r w:rsidRPr="00C011D1">
        <w:rPr>
          <w:rStyle w:val="StyleUnderline"/>
        </w:rPr>
        <w:t xml:space="preserve">, including habitats and species, is </w:t>
      </w:r>
      <w:r w:rsidRPr="00C011D1">
        <w:rPr>
          <w:rStyle w:val="Emphasis"/>
        </w:rPr>
        <w:t>eroding water and food security</w:t>
      </w:r>
      <w:r w:rsidRPr="00C011D1">
        <w:rPr>
          <w:rStyle w:val="StyleUnderline"/>
        </w:rPr>
        <w:t xml:space="preserve"> and increasing the chance of </w:t>
      </w:r>
      <w:r w:rsidRPr="00C011D1">
        <w:rPr>
          <w:rStyle w:val="Emphasis"/>
        </w:rPr>
        <w:t>pandemics</w:t>
      </w:r>
      <w:r w:rsidRPr="00C011D1">
        <w:rPr>
          <w:rStyle w:val="StyleUnderline"/>
        </w:rPr>
        <w:t xml:space="preserve">. </w:t>
      </w:r>
    </w:p>
    <w:p w14:paraId="4BB25673" w14:textId="77777777" w:rsidR="00C011D1" w:rsidRPr="00C011D1" w:rsidRDefault="00C011D1" w:rsidP="00C011D1">
      <w:pPr>
        <w:rPr>
          <w:rStyle w:val="StyleUnderline"/>
        </w:rPr>
      </w:pPr>
      <w:r w:rsidRPr="00C011D1">
        <w:rPr>
          <w:rStyle w:val="StyleUnderline"/>
        </w:rPr>
        <w:t>The consequences of the environmental crisis fall disproportionately on those countries and communities that have contributed least to the problem and are least able to mitigate the harms. Yet no country,</w:t>
      </w:r>
      <w:r w:rsidRPr="00C011D1">
        <w:rPr>
          <w:sz w:val="14"/>
        </w:rPr>
        <w:t xml:space="preserve"> no matter how wealthy, </w:t>
      </w:r>
      <w:r w:rsidRPr="00C011D1">
        <w:rPr>
          <w:rStyle w:val="StyleUnderline"/>
        </w:rPr>
        <w:t>can shield itself from these impacts.</w:t>
      </w:r>
      <w:r w:rsidRPr="00C011D1">
        <w:rPr>
          <w:sz w:val="14"/>
        </w:rPr>
        <w:t xml:space="preserve"> Allowing the </w:t>
      </w:r>
      <w:r w:rsidRPr="00C011D1">
        <w:rPr>
          <w:rStyle w:val="StyleUnderline"/>
        </w:rPr>
        <w:t>consequences</w:t>
      </w:r>
      <w:r w:rsidRPr="00C011D1">
        <w:rPr>
          <w:sz w:val="14"/>
        </w:rPr>
        <w:t xml:space="preserve"> to fall disproportionately on the most vulnerable </w:t>
      </w:r>
      <w:r w:rsidRPr="00C011D1">
        <w:rPr>
          <w:rStyle w:val="Emphasis"/>
        </w:rPr>
        <w:t>will breed more conflict, food insecurity, forced displacement, and zoonotic disease</w:t>
      </w:r>
      <w:r w:rsidRPr="00C011D1">
        <w:rPr>
          <w:sz w:val="14"/>
        </w:rPr>
        <w:t xml:space="preserve">— </w:t>
      </w:r>
      <w:r w:rsidRPr="00C011D1">
        <w:rPr>
          <w:rStyle w:val="StyleUnderline"/>
        </w:rPr>
        <w:t xml:space="preserve">with severe implications for all countries and communities. As with the COVID-19 pandemic, we are globally as strong as our weakest member. </w:t>
      </w:r>
    </w:p>
    <w:p w14:paraId="13AB635B" w14:textId="77777777" w:rsidR="00C011D1" w:rsidRPr="00C011D1" w:rsidRDefault="00C011D1" w:rsidP="00C011D1">
      <w:pPr>
        <w:rPr>
          <w:sz w:val="14"/>
        </w:rPr>
      </w:pPr>
      <w:r w:rsidRPr="00C011D1">
        <w:rPr>
          <w:rStyle w:val="StyleUnderline"/>
        </w:rPr>
        <w:t xml:space="preserve">Rises above 1.5° C increase the chance of reaching tipping points in natural systems that could lock the world into an acutely unstable state. This would critically impair our ability to mitigate harms and to prevent catastrophic, runaway environmental change. </w:t>
      </w:r>
      <w:r w:rsidRPr="00C011D1">
        <w:rPr>
          <w:sz w:val="14"/>
        </w:rPr>
        <w:t xml:space="preserve">55 </w:t>
      </w:r>
    </w:p>
    <w:p w14:paraId="310F4AEA" w14:textId="77777777" w:rsidR="00C011D1" w:rsidRPr="00C011D1" w:rsidRDefault="00C011D1" w:rsidP="00C011D1">
      <w:pPr>
        <w:rPr>
          <w:sz w:val="14"/>
        </w:rPr>
      </w:pPr>
      <w:r w:rsidRPr="00C011D1">
        <w:rPr>
          <w:rStyle w:val="Emphasis"/>
        </w:rPr>
        <w:t xml:space="preserve">Underlying this planetary emergency associated with the first age of the Anthropocene, or the </w:t>
      </w:r>
      <w:proofErr w:type="spellStart"/>
      <w:r w:rsidRPr="00C011D1">
        <w:rPr>
          <w:rStyle w:val="Emphasis"/>
        </w:rPr>
        <w:t>Capitalinian</w:t>
      </w:r>
      <w:proofErr w:type="spellEnd"/>
      <w:r w:rsidRPr="00C011D1">
        <w:rPr>
          <w:rStyle w:val="Emphasis"/>
        </w:rPr>
        <w:t>, is capitalism, or the system of capital accumulation. Capitalism is, in this sense, a faulty mechanism that has disrupted the larger Earth System of which it is a part. The logic of capital accumulation, which accepts no boundary beyond itself, now threatens in the era of catastrophe capitalism the very nature of existence on earth</w:t>
      </w:r>
      <w:r w:rsidRPr="00C011D1">
        <w:rPr>
          <w:sz w:val="14"/>
        </w:rPr>
        <w:t>.</w:t>
      </w:r>
    </w:p>
    <w:p w14:paraId="32B9B6F8" w14:textId="77777777" w:rsidR="00C011D1" w:rsidRPr="00C011D1" w:rsidRDefault="00C011D1" w:rsidP="00C011D1"/>
    <w:p w14:paraId="19AD1845" w14:textId="77777777" w:rsidR="00C011D1" w:rsidRPr="00C011D1" w:rsidRDefault="00C011D1" w:rsidP="00C011D1">
      <w:pPr>
        <w:rPr>
          <w:b/>
          <w:bCs/>
        </w:rPr>
      </w:pPr>
    </w:p>
    <w:p w14:paraId="2088D02E" w14:textId="77777777" w:rsidR="00C011D1" w:rsidRPr="00C011D1" w:rsidRDefault="00C011D1" w:rsidP="00C011D1">
      <w:pPr>
        <w:pStyle w:val="Heading3"/>
      </w:pPr>
      <w:r w:rsidRPr="00C011D1">
        <w:t xml:space="preserve">! – Poverty </w:t>
      </w:r>
    </w:p>
    <w:p w14:paraId="3BA748A2" w14:textId="77777777" w:rsidR="00C011D1" w:rsidRPr="00C011D1" w:rsidRDefault="00C011D1" w:rsidP="00C011D1">
      <w:pPr>
        <w:pStyle w:val="Heading4"/>
      </w:pPr>
      <w:bookmarkStart w:id="0" w:name="_Hlk127481273"/>
      <w:r w:rsidRPr="00C011D1">
        <w:t xml:space="preserve">Capitalism causes poverty, doesn’t solve it – modern examples of poverty reduction are explained by socialism, not markets – prefer recent studies. </w:t>
      </w:r>
    </w:p>
    <w:p w14:paraId="1B9A331D" w14:textId="77777777" w:rsidR="00C011D1" w:rsidRPr="00C011D1" w:rsidRDefault="00C011D1" w:rsidP="00C011D1">
      <w:pPr>
        <w:rPr>
          <w:rStyle w:val="Style13ptBold"/>
        </w:rPr>
      </w:pPr>
      <w:r w:rsidRPr="00C011D1">
        <w:rPr>
          <w:rStyle w:val="Style13ptBold"/>
        </w:rPr>
        <w:t>Sullivan and Hickel 23</w:t>
      </w:r>
      <w:r w:rsidRPr="00C011D1">
        <w:rPr>
          <w:rStyle w:val="Style13ptBold"/>
          <w:b w:val="0"/>
          <w:sz w:val="18"/>
          <w:szCs w:val="14"/>
        </w:rPr>
        <w:t xml:space="preserve"> [Dylan Sullivan is a researcher at the School of Social Sciences at Macquarie University; Jackson Hickel is an economic anthropologist whose research focuses on ecological economics, global inequality, imperialism and political economy. He is a professor at the Institute for Environmental Science and Technology at the Autonomous University of Barcelona, a Visiting Senior Fellow at the International Inequalities Institute at the London School of Economics, and a Fellow of the Royal Society of Arts.; “Capitalism and extreme poverty: A global analysis of real wages, human height, and mortality since the long 16th century”; World Development; January 2023; https://www.sciencedirect.com/science/article/pii/S0305750X22002169]//eleanor</w:t>
      </w:r>
    </w:p>
    <w:p w14:paraId="05A7A539" w14:textId="77777777" w:rsidR="00C011D1" w:rsidRPr="00C011D1" w:rsidRDefault="00C011D1" w:rsidP="00C011D1">
      <w:pPr>
        <w:rPr>
          <w:sz w:val="12"/>
        </w:rPr>
      </w:pPr>
      <w:r w:rsidRPr="00C011D1">
        <w:rPr>
          <w:rStyle w:val="StyleUnderline"/>
        </w:rPr>
        <w:t xml:space="preserve">Proponents of the standard public narrative about the history of human welfare hold that extreme destitution is a natural </w:t>
      </w:r>
      <w:proofErr w:type="spellStart"/>
      <w:r w:rsidRPr="00C011D1">
        <w:rPr>
          <w:rStyle w:val="StyleUnderline"/>
        </w:rPr>
        <w:t>condi</w:t>
      </w:r>
      <w:proofErr w:type="spellEnd"/>
      <w:r w:rsidRPr="00C011D1">
        <w:rPr>
          <w:rStyle w:val="StyleUnderline"/>
        </w:rPr>
        <w:t xml:space="preserve">- </w:t>
      </w:r>
      <w:proofErr w:type="spellStart"/>
      <w:r w:rsidRPr="00C011D1">
        <w:rPr>
          <w:rStyle w:val="StyleUnderline"/>
        </w:rPr>
        <w:t>tion</w:t>
      </w:r>
      <w:proofErr w:type="spellEnd"/>
      <w:r w:rsidRPr="00C011D1">
        <w:rPr>
          <w:rStyle w:val="StyleUnderline"/>
        </w:rPr>
        <w:t>, which only began to decline with the rise of capitalism</w:t>
      </w:r>
      <w:r w:rsidRPr="00C011D1">
        <w:rPr>
          <w:sz w:val="12"/>
        </w:rPr>
        <w:t xml:space="preserve">. Yet the </w:t>
      </w:r>
      <w:r w:rsidRPr="00C011D1">
        <w:rPr>
          <w:rStyle w:val="StyleUnderline"/>
        </w:rPr>
        <w:t>national accounts data on which this narrative relies cannot legitimately be used to draw these conclusions, and extant data on wages, height, and mortality do not support them. In all</w:t>
      </w:r>
      <w:r w:rsidRPr="00C011D1">
        <w:rPr>
          <w:sz w:val="12"/>
        </w:rPr>
        <w:t xml:space="preserve"> of the </w:t>
      </w:r>
      <w:r w:rsidRPr="00C011D1">
        <w:rPr>
          <w:rStyle w:val="StyleUnderline"/>
        </w:rPr>
        <w:t>regions</w:t>
      </w:r>
      <w:r w:rsidRPr="00C011D1">
        <w:rPr>
          <w:sz w:val="12"/>
        </w:rPr>
        <w:t xml:space="preserve"> reviewed here, </w:t>
      </w:r>
      <w:r w:rsidRPr="00C011D1">
        <w:rPr>
          <w:rStyle w:val="StyleUnderline"/>
        </w:rPr>
        <w:t>fully-employed</w:t>
      </w:r>
      <w:r w:rsidRPr="00C011D1">
        <w:rPr>
          <w:sz w:val="12"/>
        </w:rPr>
        <w:t xml:space="preserve"> unskilled </w:t>
      </w:r>
      <w:proofErr w:type="spellStart"/>
      <w:r w:rsidRPr="00C011D1">
        <w:rPr>
          <w:rStyle w:val="StyleUnderline"/>
        </w:rPr>
        <w:t>labourers</w:t>
      </w:r>
      <w:proofErr w:type="spellEnd"/>
      <w:r w:rsidRPr="00C011D1">
        <w:rPr>
          <w:rStyle w:val="StyleUnderline"/>
        </w:rPr>
        <w:t xml:space="preserve"> in the early 18th century had incomes higher than the extreme </w:t>
      </w:r>
      <w:proofErr w:type="spellStart"/>
      <w:r w:rsidRPr="00C011D1">
        <w:rPr>
          <w:rStyle w:val="StyleUnderline"/>
        </w:rPr>
        <w:t>pov</w:t>
      </w:r>
      <w:proofErr w:type="spellEnd"/>
      <w:r w:rsidRPr="00C011D1">
        <w:rPr>
          <w:rStyle w:val="StyleUnderline"/>
        </w:rPr>
        <w:t xml:space="preserve">- </w:t>
      </w:r>
      <w:proofErr w:type="spellStart"/>
      <w:r w:rsidRPr="00C011D1">
        <w:rPr>
          <w:rStyle w:val="StyleUnderline"/>
        </w:rPr>
        <w:t>erty</w:t>
      </w:r>
      <w:proofErr w:type="spellEnd"/>
      <w:r w:rsidRPr="00C011D1">
        <w:rPr>
          <w:rStyle w:val="StyleUnderline"/>
        </w:rPr>
        <w:t xml:space="preserve"> line</w:t>
      </w:r>
      <w:r w:rsidRPr="00C011D1">
        <w:rPr>
          <w:sz w:val="12"/>
        </w:rPr>
        <w:t xml:space="preserve">. Far from a normal or natural condition, </w:t>
      </w:r>
      <w:r w:rsidRPr="00C011D1">
        <w:rPr>
          <w:rStyle w:val="Emphasis"/>
        </w:rPr>
        <w:t xml:space="preserve">extreme </w:t>
      </w:r>
      <w:proofErr w:type="spellStart"/>
      <w:r w:rsidRPr="00C011D1">
        <w:rPr>
          <w:rStyle w:val="Emphasis"/>
        </w:rPr>
        <w:t>destitu</w:t>
      </w:r>
      <w:proofErr w:type="spellEnd"/>
      <w:r w:rsidRPr="00C011D1">
        <w:rPr>
          <w:rStyle w:val="Emphasis"/>
        </w:rPr>
        <w:t xml:space="preserve">- </w:t>
      </w:r>
      <w:proofErr w:type="spellStart"/>
      <w:r w:rsidRPr="00C011D1">
        <w:rPr>
          <w:rStyle w:val="Emphasis"/>
        </w:rPr>
        <w:t>tion</w:t>
      </w:r>
      <w:proofErr w:type="spellEnd"/>
      <w:r w:rsidRPr="00C011D1">
        <w:rPr>
          <w:rStyle w:val="StyleUnderline"/>
        </w:rPr>
        <w:t xml:space="preserve"> is a sign of </w:t>
      </w:r>
      <w:r w:rsidRPr="00C011D1">
        <w:rPr>
          <w:rStyle w:val="Emphasis"/>
        </w:rPr>
        <w:t>severe social and economic distress</w:t>
      </w:r>
      <w:r w:rsidRPr="00C011D1">
        <w:rPr>
          <w:rStyle w:val="StyleUnderline"/>
        </w:rPr>
        <w:t xml:space="preserve">, arising </w:t>
      </w:r>
      <w:r w:rsidRPr="00C011D1">
        <w:rPr>
          <w:rStyle w:val="Emphasis"/>
        </w:rPr>
        <w:t xml:space="preserve">during periods of </w:t>
      </w:r>
      <w:proofErr w:type="spellStart"/>
      <w:r w:rsidRPr="00C011D1">
        <w:rPr>
          <w:rStyle w:val="Emphasis"/>
        </w:rPr>
        <w:t>heaupval</w:t>
      </w:r>
      <w:proofErr w:type="spellEnd"/>
      <w:r w:rsidRPr="00C011D1">
        <w:rPr>
          <w:rStyle w:val="Emphasis"/>
        </w:rPr>
        <w:t xml:space="preserve"> and dislocation</w:t>
      </w:r>
      <w:r w:rsidRPr="00C011D1">
        <w:rPr>
          <w:rStyle w:val="StyleUnderline"/>
        </w:rPr>
        <w:t xml:space="preserve"> such as </w:t>
      </w:r>
      <w:r w:rsidRPr="00C011D1">
        <w:rPr>
          <w:rStyle w:val="Emphasis"/>
        </w:rPr>
        <w:t>war, famine, and state repression.</w:t>
      </w:r>
      <w:r w:rsidRPr="00C011D1">
        <w:rPr>
          <w:rStyle w:val="StyleUnderline"/>
        </w:rPr>
        <w:t xml:space="preserve"> </w:t>
      </w:r>
      <w:r w:rsidRPr="00C011D1">
        <w:rPr>
          <w:sz w:val="12"/>
        </w:rPr>
        <w:t xml:space="preserve">As for the impact of capitalism on human welfare: data on wages, human height and mortality indicate that </w:t>
      </w:r>
      <w:r w:rsidRPr="00C011D1">
        <w:rPr>
          <w:rStyle w:val="StyleUnderline"/>
        </w:rPr>
        <w:t>the rise and expansion of the capitalist world-system</w:t>
      </w:r>
      <w:r w:rsidRPr="00C011D1">
        <w:rPr>
          <w:sz w:val="12"/>
        </w:rPr>
        <w:t xml:space="preserve"> from circa 1500 </w:t>
      </w:r>
      <w:r w:rsidRPr="00C011D1">
        <w:rPr>
          <w:rStyle w:val="StyleUnderline"/>
        </w:rPr>
        <w:t>caused a decline in nutritional standards and health outcomes</w:t>
      </w:r>
      <w:r w:rsidRPr="00C011D1">
        <w:rPr>
          <w:sz w:val="12"/>
        </w:rPr>
        <w:t xml:space="preserve">. Recovery from this prolonged condition of crisis occurred only recently: the late 19th century in Northwest Europe and the mid-20th </w:t>
      </w:r>
      <w:proofErr w:type="spellStart"/>
      <w:r w:rsidRPr="00C011D1">
        <w:rPr>
          <w:sz w:val="12"/>
        </w:rPr>
        <w:t>cen</w:t>
      </w:r>
      <w:proofErr w:type="spellEnd"/>
      <w:r w:rsidRPr="00C011D1">
        <w:rPr>
          <w:sz w:val="12"/>
        </w:rPr>
        <w:t xml:space="preserve">- </w:t>
      </w:r>
      <w:proofErr w:type="spellStart"/>
      <w:r w:rsidRPr="00C011D1">
        <w:rPr>
          <w:sz w:val="12"/>
        </w:rPr>
        <w:t>tury</w:t>
      </w:r>
      <w:proofErr w:type="spellEnd"/>
      <w:r w:rsidRPr="00C011D1">
        <w:rPr>
          <w:sz w:val="12"/>
        </w:rPr>
        <w:t xml:space="preserve"> in the periphery.</w:t>
      </w:r>
    </w:p>
    <w:p w14:paraId="0B7A2C57" w14:textId="77777777" w:rsidR="00C011D1" w:rsidRPr="00C011D1" w:rsidRDefault="00C011D1" w:rsidP="00C011D1">
      <w:pPr>
        <w:rPr>
          <w:rStyle w:val="Emphasis"/>
        </w:rPr>
      </w:pPr>
      <w:r w:rsidRPr="00C011D1">
        <w:rPr>
          <w:sz w:val="12"/>
        </w:rPr>
        <w:t xml:space="preserve">If one starts from the assumption that extreme poverty is the natural state of humanity, then it may appear as good news that only a fraction of the global population lives in extreme poverty today. However, </w:t>
      </w:r>
      <w:r w:rsidRPr="00C011D1">
        <w:rPr>
          <w:rStyle w:val="StyleUnderline"/>
        </w:rPr>
        <w:t xml:space="preserve">if extreme poverty is a sign of severe social </w:t>
      </w:r>
      <w:proofErr w:type="spellStart"/>
      <w:r w:rsidRPr="00C011D1">
        <w:rPr>
          <w:rStyle w:val="StyleUnderline"/>
        </w:rPr>
        <w:t>dislo</w:t>
      </w:r>
      <w:proofErr w:type="spellEnd"/>
      <w:r w:rsidRPr="00C011D1">
        <w:rPr>
          <w:rStyle w:val="StyleUnderline"/>
        </w:rPr>
        <w:t xml:space="preserve">- cation, relatively rare under normal conditions, then it should con- </w:t>
      </w:r>
      <w:proofErr w:type="spellStart"/>
      <w:r w:rsidRPr="00C011D1">
        <w:rPr>
          <w:rStyle w:val="StyleUnderline"/>
        </w:rPr>
        <w:t>cern</w:t>
      </w:r>
      <w:proofErr w:type="spellEnd"/>
      <w:r w:rsidRPr="00C011D1">
        <w:rPr>
          <w:rStyle w:val="StyleUnderline"/>
        </w:rPr>
        <w:t xml:space="preserve"> us that - despite many instances of progress since the middle of the 20th century - such dislocation remains so prevalent under contemporary capitalism</w:t>
      </w:r>
      <w:r w:rsidRPr="00C011D1">
        <w:rPr>
          <w:sz w:val="12"/>
        </w:rPr>
        <w:t xml:space="preserve">. Depending on the subsistence basket one uses to measure poverty, as of 2008, </w:t>
      </w:r>
      <w:r w:rsidRPr="00C011D1">
        <w:rPr>
          <w:rStyle w:val="StyleUnderline"/>
        </w:rPr>
        <w:t xml:space="preserve">between 200 million and 1.21 billion people live in extreme poverty </w:t>
      </w:r>
      <w:r w:rsidRPr="00C011D1">
        <w:rPr>
          <w:sz w:val="12"/>
        </w:rPr>
        <w:t>(</w:t>
      </w:r>
      <w:proofErr w:type="spellStart"/>
      <w:r w:rsidRPr="00C011D1">
        <w:rPr>
          <w:sz w:val="12"/>
        </w:rPr>
        <w:t>Moatsos</w:t>
      </w:r>
      <w:proofErr w:type="spellEnd"/>
      <w:r w:rsidRPr="00C011D1">
        <w:rPr>
          <w:sz w:val="12"/>
        </w:rPr>
        <w:t xml:space="preserve"> 2017; 2021; see also our discussion in Appendix VI).18 While direct com- parisons with the wage data are difficult because of the variety of baskets used, this suggests that </w:t>
      </w:r>
      <w:r w:rsidRPr="00C011D1">
        <w:rPr>
          <w:rStyle w:val="StyleUnderline"/>
        </w:rPr>
        <w:t xml:space="preserve">under contemporary capitalism </w:t>
      </w:r>
      <w:proofErr w:type="spellStart"/>
      <w:r w:rsidRPr="00C011D1">
        <w:rPr>
          <w:rStyle w:val="Emphasis"/>
        </w:rPr>
        <w:t>hun</w:t>
      </w:r>
      <w:proofErr w:type="spellEnd"/>
      <w:r w:rsidRPr="00C011D1">
        <w:rPr>
          <w:rStyle w:val="Emphasis"/>
        </w:rPr>
        <w:t xml:space="preserve">- </w:t>
      </w:r>
      <w:proofErr w:type="spellStart"/>
      <w:r w:rsidRPr="00C011D1">
        <w:rPr>
          <w:rStyle w:val="Emphasis"/>
        </w:rPr>
        <w:t>dreds</w:t>
      </w:r>
      <w:proofErr w:type="spellEnd"/>
      <w:r w:rsidRPr="00C011D1">
        <w:rPr>
          <w:rStyle w:val="Emphasis"/>
        </w:rPr>
        <w:t xml:space="preserve"> of millions</w:t>
      </w:r>
      <w:r w:rsidRPr="00C011D1">
        <w:rPr>
          <w:rStyle w:val="StyleUnderline"/>
        </w:rPr>
        <w:t xml:space="preserve"> of people currently live in conditions comparable to </w:t>
      </w:r>
      <w:r w:rsidRPr="00C011D1">
        <w:rPr>
          <w:rStyle w:val="Emphasis"/>
        </w:rPr>
        <w:t>Europe during the Black Death</w:t>
      </w:r>
      <w:r w:rsidRPr="00C011D1">
        <w:rPr>
          <w:sz w:val="12"/>
        </w:rPr>
        <w:t xml:space="preserve"> (Figures 4 &amp; 5), </w:t>
      </w:r>
      <w:r w:rsidRPr="00C011D1">
        <w:rPr>
          <w:rStyle w:val="StyleUnderline"/>
        </w:rPr>
        <w:t xml:space="preserve">the catastrophes induced by the American genocides </w:t>
      </w:r>
      <w:r w:rsidRPr="00C011D1">
        <w:rPr>
          <w:sz w:val="12"/>
        </w:rPr>
        <w:t xml:space="preserve">(Figure 7) </w:t>
      </w:r>
      <w:r w:rsidRPr="00C011D1">
        <w:rPr>
          <w:rStyle w:val="StyleUnderline"/>
        </w:rPr>
        <w:t xml:space="preserve">and the slave trade </w:t>
      </w:r>
      <w:r w:rsidRPr="00C011D1">
        <w:rPr>
          <w:sz w:val="12"/>
        </w:rPr>
        <w:t xml:space="preserve">(Figure 9), </w:t>
      </w:r>
      <w:r w:rsidRPr="00C011D1">
        <w:rPr>
          <w:rStyle w:val="StyleUnderline"/>
        </w:rPr>
        <w:t>or famine-ravaged British India</w:t>
      </w:r>
      <w:r w:rsidRPr="00C011D1">
        <w:rPr>
          <w:sz w:val="12"/>
        </w:rPr>
        <w:t xml:space="preserve"> (Figure 11).</w:t>
      </w:r>
      <w:r w:rsidRPr="00C011D1">
        <w:rPr>
          <w:rStyle w:val="StyleUnderline"/>
        </w:rPr>
        <w:t xml:space="preserve"> To the extent there has been progress against extreme poverty in recent decades, it has generally been </w:t>
      </w:r>
      <w:r w:rsidRPr="00C011D1">
        <w:rPr>
          <w:rStyle w:val="Emphasis"/>
        </w:rPr>
        <w:t>slow and shallow.</w:t>
      </w:r>
    </w:p>
    <w:p w14:paraId="6903B4A9" w14:textId="77777777" w:rsidR="00C011D1" w:rsidRPr="00C011D1" w:rsidRDefault="00C011D1" w:rsidP="00C011D1">
      <w:pPr>
        <w:rPr>
          <w:rStyle w:val="Emphasis"/>
        </w:rPr>
      </w:pPr>
      <w:r w:rsidRPr="00C011D1">
        <w:rPr>
          <w:rStyle w:val="StyleUnderline"/>
        </w:rPr>
        <w:t xml:space="preserve">The evidence reviewed here suggests that, where poverty has declined, it was not capitalism but rather progressive social move- </w:t>
      </w:r>
      <w:proofErr w:type="spellStart"/>
      <w:r w:rsidRPr="00C011D1">
        <w:rPr>
          <w:rStyle w:val="StyleUnderline"/>
        </w:rPr>
        <w:t>ments</w:t>
      </w:r>
      <w:proofErr w:type="spellEnd"/>
      <w:r w:rsidRPr="00C011D1">
        <w:rPr>
          <w:rStyle w:val="StyleUnderline"/>
        </w:rPr>
        <w:t xml:space="preserve"> and public policies, arising in the mid-20th century, that freed people from deprivation. </w:t>
      </w:r>
      <w:r w:rsidRPr="00C011D1">
        <w:rPr>
          <w:sz w:val="12"/>
        </w:rPr>
        <w:t xml:space="preserve">While more research is needed to confirm this point, it is worth noting that these findings are </w:t>
      </w:r>
      <w:proofErr w:type="spellStart"/>
      <w:r w:rsidRPr="00C011D1">
        <w:rPr>
          <w:sz w:val="12"/>
        </w:rPr>
        <w:t>consis</w:t>
      </w:r>
      <w:proofErr w:type="spellEnd"/>
      <w:r w:rsidRPr="00C011D1">
        <w:rPr>
          <w:sz w:val="12"/>
        </w:rPr>
        <w:t xml:space="preserve">- tent with previous studies. Amartya Sen (1981) finds that between 1960 and 1977, </w:t>
      </w:r>
      <w:r w:rsidRPr="00C011D1">
        <w:rPr>
          <w:rStyle w:val="StyleUnderline"/>
        </w:rPr>
        <w:t xml:space="preserve">the countries that made the strongest achieve- </w:t>
      </w:r>
      <w:proofErr w:type="spellStart"/>
      <w:r w:rsidRPr="00C011D1">
        <w:rPr>
          <w:rStyle w:val="StyleUnderline"/>
        </w:rPr>
        <w:t>ments</w:t>
      </w:r>
      <w:proofErr w:type="spellEnd"/>
      <w:r w:rsidRPr="00C011D1">
        <w:rPr>
          <w:rStyle w:val="StyleUnderline"/>
        </w:rPr>
        <w:t xml:space="preserve"> in life expectancy and literacy were those that invested in public provisioning. Countries governed by communist parties </w:t>
      </w:r>
      <w:r w:rsidRPr="00C011D1">
        <w:rPr>
          <w:sz w:val="12"/>
        </w:rPr>
        <w:t xml:space="preserve">(Cuba, Vietnam, China, etc.) </w:t>
      </w:r>
      <w:r w:rsidRPr="00C011D1">
        <w:rPr>
          <w:rStyle w:val="StyleUnderline"/>
        </w:rPr>
        <w:t>performed exceptionally well, as did countries with state-led industrial policies</w:t>
      </w:r>
      <w:r w:rsidRPr="00C011D1">
        <w:rPr>
          <w:sz w:val="12"/>
        </w:rPr>
        <w:t xml:space="preserve"> (South Korea, Taiwan, etc.). Similarly, </w:t>
      </w:r>
      <w:proofErr w:type="spellStart"/>
      <w:r w:rsidRPr="00C011D1">
        <w:rPr>
          <w:sz w:val="12"/>
        </w:rPr>
        <w:t>Cereseto</w:t>
      </w:r>
      <w:proofErr w:type="spellEnd"/>
      <w:r w:rsidRPr="00C011D1">
        <w:rPr>
          <w:sz w:val="12"/>
        </w:rPr>
        <w:t xml:space="preserve"> and </w:t>
      </w:r>
      <w:proofErr w:type="spellStart"/>
      <w:r w:rsidRPr="00C011D1">
        <w:rPr>
          <w:sz w:val="12"/>
        </w:rPr>
        <w:t>Waitzkin</w:t>
      </w:r>
      <w:proofErr w:type="spellEnd"/>
      <w:r w:rsidRPr="00C011D1">
        <w:rPr>
          <w:sz w:val="12"/>
        </w:rPr>
        <w:t xml:space="preserve"> (1986) find that in 1980, </w:t>
      </w:r>
      <w:r w:rsidRPr="00C011D1">
        <w:rPr>
          <w:rStyle w:val="StyleUnderline"/>
        </w:rPr>
        <w:t xml:space="preserve">socialist planned economies performed better on life expectancy, mean years of schooling, and other social indicators than their cap- </w:t>
      </w:r>
      <w:proofErr w:type="spellStart"/>
      <w:r w:rsidRPr="00C011D1">
        <w:rPr>
          <w:rStyle w:val="StyleUnderline"/>
        </w:rPr>
        <w:t>italist</w:t>
      </w:r>
      <w:proofErr w:type="spellEnd"/>
      <w:r w:rsidRPr="00C011D1">
        <w:rPr>
          <w:rStyle w:val="StyleUnderline"/>
        </w:rPr>
        <w:t xml:space="preserve"> counterparts at a similar level of economic development. </w:t>
      </w:r>
      <w:r w:rsidRPr="00C011D1">
        <w:rPr>
          <w:sz w:val="12"/>
        </w:rPr>
        <w:t xml:space="preserve">Navarro (1993) reached similar conclusions: when it comes to life expectancy and mortality, </w:t>
      </w:r>
      <w:r w:rsidRPr="00C011D1">
        <w:rPr>
          <w:rStyle w:val="StyleUnderline"/>
        </w:rPr>
        <w:t xml:space="preserve">Cuba performed considerably better than the capitalist states of Latin America, and China performs bet- </w:t>
      </w:r>
      <w:proofErr w:type="spellStart"/>
      <w:r w:rsidRPr="00C011D1">
        <w:rPr>
          <w:rStyle w:val="StyleUnderline"/>
        </w:rPr>
        <w:t>ter</w:t>
      </w:r>
      <w:proofErr w:type="spellEnd"/>
      <w:r w:rsidRPr="00C011D1">
        <w:rPr>
          <w:rStyle w:val="StyleUnderline"/>
        </w:rPr>
        <w:t xml:space="preserve"> than India</w:t>
      </w:r>
      <w:r w:rsidRPr="00C011D1">
        <w:rPr>
          <w:sz w:val="12"/>
        </w:rPr>
        <w:t xml:space="preserve">. Navarro also found that, </w:t>
      </w:r>
      <w:r w:rsidRPr="00C011D1">
        <w:rPr>
          <w:rStyle w:val="StyleUnderline"/>
        </w:rPr>
        <w:t xml:space="preserve">amongst the developed capitalist countries, the social democracies with generous welfare states </w:t>
      </w:r>
      <w:r w:rsidRPr="00C011D1">
        <w:rPr>
          <w:sz w:val="12"/>
        </w:rPr>
        <w:t xml:space="preserve">(i.e., Scandinavia) </w:t>
      </w:r>
      <w:r w:rsidRPr="00C011D1">
        <w:rPr>
          <w:rStyle w:val="StyleUnderline"/>
        </w:rPr>
        <w:t xml:space="preserve">have superior health outcomes to neo- liberal states like the US. </w:t>
      </w:r>
      <w:r w:rsidRPr="00C011D1">
        <w:rPr>
          <w:rStyle w:val="Emphasis"/>
        </w:rPr>
        <w:t>Poverty alleviation</w:t>
      </w:r>
      <w:r w:rsidRPr="00C011D1">
        <w:rPr>
          <w:rStyle w:val="StyleUnderline"/>
        </w:rPr>
        <w:t xml:space="preserve"> and </w:t>
      </w:r>
      <w:r w:rsidRPr="00C011D1">
        <w:rPr>
          <w:rStyle w:val="Emphasis"/>
        </w:rPr>
        <w:t>gains in human health</w:t>
      </w:r>
      <w:r w:rsidRPr="00C011D1">
        <w:rPr>
          <w:rStyle w:val="StyleUnderline"/>
        </w:rPr>
        <w:t xml:space="preserve"> have </w:t>
      </w:r>
      <w:r w:rsidRPr="00C011D1">
        <w:rPr>
          <w:rStyle w:val="Emphasis"/>
        </w:rPr>
        <w:t>historically been linked</w:t>
      </w:r>
      <w:r w:rsidRPr="00C011D1">
        <w:rPr>
          <w:rStyle w:val="StyleUnderline"/>
        </w:rPr>
        <w:t xml:space="preserve"> to </w:t>
      </w:r>
      <w:r w:rsidRPr="00C011D1">
        <w:rPr>
          <w:rStyle w:val="Emphasis"/>
        </w:rPr>
        <w:t xml:space="preserve">socialist political move- </w:t>
      </w:r>
      <w:proofErr w:type="spellStart"/>
      <w:r w:rsidRPr="00C011D1">
        <w:rPr>
          <w:rStyle w:val="Emphasis"/>
        </w:rPr>
        <w:t>ments</w:t>
      </w:r>
      <w:proofErr w:type="spellEnd"/>
      <w:r w:rsidRPr="00C011D1">
        <w:rPr>
          <w:rStyle w:val="Emphasis"/>
        </w:rPr>
        <w:t xml:space="preserve"> and public action</w:t>
      </w:r>
      <w:r w:rsidRPr="00C011D1">
        <w:rPr>
          <w:rStyle w:val="StyleUnderline"/>
        </w:rPr>
        <w:t xml:space="preserve">, </w:t>
      </w:r>
      <w:r w:rsidRPr="00C011D1">
        <w:rPr>
          <w:rStyle w:val="Emphasis"/>
        </w:rPr>
        <w:t>not to capitalism.</w:t>
      </w:r>
    </w:p>
    <w:p w14:paraId="4E3693EE" w14:textId="77777777" w:rsidR="00C011D1" w:rsidRPr="00C011D1" w:rsidRDefault="00C011D1" w:rsidP="00C011D1">
      <w:pPr>
        <w:rPr>
          <w:sz w:val="12"/>
        </w:rPr>
      </w:pPr>
      <w:r w:rsidRPr="00C011D1">
        <w:rPr>
          <w:rStyle w:val="StyleUnderline"/>
        </w:rPr>
        <w:t xml:space="preserve">Contrary to claims about extreme poverty being a natural human condition, it is reasonable to assume that human </w:t>
      </w:r>
      <w:proofErr w:type="spellStart"/>
      <w:r w:rsidRPr="00C011D1">
        <w:rPr>
          <w:rStyle w:val="StyleUnderline"/>
        </w:rPr>
        <w:t>commu</w:t>
      </w:r>
      <w:proofErr w:type="spellEnd"/>
      <w:r w:rsidRPr="00C011D1">
        <w:rPr>
          <w:rStyle w:val="StyleUnderline"/>
        </w:rPr>
        <w:t xml:space="preserve">- </w:t>
      </w:r>
      <w:proofErr w:type="spellStart"/>
      <w:r w:rsidRPr="00C011D1">
        <w:rPr>
          <w:rStyle w:val="StyleUnderline"/>
        </w:rPr>
        <w:t>nities</w:t>
      </w:r>
      <w:proofErr w:type="spellEnd"/>
      <w:r w:rsidRPr="00C011D1">
        <w:rPr>
          <w:rStyle w:val="StyleUnderline"/>
        </w:rPr>
        <w:t xml:space="preserve"> are in fact innately capable of producing enough to meet their own basic needs</w:t>
      </w:r>
      <w:r w:rsidRPr="00C011D1">
        <w:rPr>
          <w:sz w:val="12"/>
        </w:rPr>
        <w:t xml:space="preserve"> (i.e., for food, clothing, and shelter), </w:t>
      </w:r>
      <w:r w:rsidRPr="00C011D1">
        <w:rPr>
          <w:rStyle w:val="StyleUnderline"/>
        </w:rPr>
        <w:t xml:space="preserve">with their own </w:t>
      </w:r>
      <w:proofErr w:type="spellStart"/>
      <w:r w:rsidRPr="00C011D1">
        <w:rPr>
          <w:rStyle w:val="StyleUnderline"/>
        </w:rPr>
        <w:t>labour</w:t>
      </w:r>
      <w:proofErr w:type="spellEnd"/>
      <w:r w:rsidRPr="00C011D1">
        <w:rPr>
          <w:rStyle w:val="StyleUnderline"/>
        </w:rPr>
        <w:t xml:space="preserve"> and with the resources available to them in their environment or through exchange</w:t>
      </w:r>
      <w:r w:rsidRPr="00C011D1">
        <w:rPr>
          <w:sz w:val="12"/>
        </w:rPr>
        <w:t xml:space="preserve">. Barring natural disasters, </w:t>
      </w:r>
      <w:proofErr w:type="spellStart"/>
      <w:r w:rsidRPr="00C011D1">
        <w:rPr>
          <w:sz w:val="12"/>
        </w:rPr>
        <w:t>peo</w:t>
      </w:r>
      <w:proofErr w:type="spellEnd"/>
      <w:r w:rsidRPr="00C011D1">
        <w:rPr>
          <w:sz w:val="12"/>
        </w:rPr>
        <w:t xml:space="preserve">- </w:t>
      </w:r>
      <w:proofErr w:type="spellStart"/>
      <w:r w:rsidRPr="00C011D1">
        <w:rPr>
          <w:sz w:val="12"/>
        </w:rPr>
        <w:t>ple</w:t>
      </w:r>
      <w:proofErr w:type="spellEnd"/>
      <w:r w:rsidRPr="00C011D1">
        <w:rPr>
          <w:sz w:val="12"/>
        </w:rPr>
        <w:t xml:space="preserve"> will generally succeed in this objective</w:t>
      </w:r>
      <w:r w:rsidRPr="00C011D1">
        <w:rPr>
          <w:rStyle w:val="StyleUnderline"/>
        </w:rPr>
        <w:t xml:space="preserve">. The main exception is under conditions where people are </w:t>
      </w:r>
      <w:r w:rsidRPr="00C011D1">
        <w:rPr>
          <w:rStyle w:val="Emphasis"/>
        </w:rPr>
        <w:t>cut off from land and commons</w:t>
      </w:r>
      <w:r w:rsidRPr="00C011D1">
        <w:rPr>
          <w:rStyle w:val="StyleUnderline"/>
        </w:rPr>
        <w:t xml:space="preserve">, or where their </w:t>
      </w:r>
      <w:proofErr w:type="spellStart"/>
      <w:r w:rsidRPr="00C011D1">
        <w:rPr>
          <w:rStyle w:val="Emphasis"/>
        </w:rPr>
        <w:t>labour</w:t>
      </w:r>
      <w:proofErr w:type="spellEnd"/>
      <w:r w:rsidRPr="00C011D1">
        <w:rPr>
          <w:rStyle w:val="Emphasis"/>
        </w:rPr>
        <w:t>, resources and productive capacities</w:t>
      </w:r>
      <w:r w:rsidRPr="00C011D1">
        <w:rPr>
          <w:rStyle w:val="StyleUnderline"/>
        </w:rPr>
        <w:t xml:space="preserve"> are </w:t>
      </w:r>
      <w:r w:rsidRPr="00C011D1">
        <w:rPr>
          <w:rStyle w:val="Emphasis"/>
        </w:rPr>
        <w:t>appropriated by a ruling class</w:t>
      </w:r>
      <w:r w:rsidRPr="00C011D1">
        <w:rPr>
          <w:rStyle w:val="StyleUnderline"/>
        </w:rPr>
        <w:t xml:space="preserve"> or an </w:t>
      </w:r>
      <w:r w:rsidRPr="00C011D1">
        <w:rPr>
          <w:rStyle w:val="Emphasis"/>
        </w:rPr>
        <w:t>external imperial power.</w:t>
      </w:r>
      <w:r w:rsidRPr="00C011D1">
        <w:rPr>
          <w:sz w:val="12"/>
        </w:rPr>
        <w:t xml:space="preserve"> </w:t>
      </w:r>
      <w:r w:rsidRPr="00C011D1">
        <w:rPr>
          <w:rStyle w:val="StyleUnderline"/>
        </w:rPr>
        <w:t xml:space="preserve">This explains the prevalence of </w:t>
      </w:r>
      <w:r w:rsidRPr="00C011D1">
        <w:rPr>
          <w:rStyle w:val="Emphasis"/>
        </w:rPr>
        <w:t>extreme poverty under capitalism</w:t>
      </w:r>
      <w:r w:rsidRPr="00C011D1">
        <w:rPr>
          <w:sz w:val="12"/>
        </w:rPr>
        <w:t xml:space="preserve">. </w:t>
      </w:r>
      <w:r w:rsidRPr="00C011D1">
        <w:rPr>
          <w:rStyle w:val="StyleUnderline"/>
        </w:rPr>
        <w:t xml:space="preserve">Cap- </w:t>
      </w:r>
      <w:proofErr w:type="spellStart"/>
      <w:r w:rsidRPr="00C011D1">
        <w:rPr>
          <w:rStyle w:val="StyleUnderline"/>
        </w:rPr>
        <w:t>italism</w:t>
      </w:r>
      <w:proofErr w:type="spellEnd"/>
      <w:r w:rsidRPr="00C011D1">
        <w:rPr>
          <w:rStyle w:val="StyleUnderline"/>
        </w:rPr>
        <w:t xml:space="preserve"> is a highly productive system, but it is also undemocratic: decisions about what to produce and how to use surplus are deter- mined by the few who own and control the means of production </w:t>
      </w:r>
      <w:r w:rsidRPr="00C011D1">
        <w:rPr>
          <w:sz w:val="12"/>
        </w:rPr>
        <w:t xml:space="preserve">(Chomsky, 2013; Albert, 2003; Wood, 1981). </w:t>
      </w:r>
      <w:r w:rsidRPr="00C011D1">
        <w:rPr>
          <w:rStyle w:val="StyleUnderline"/>
        </w:rPr>
        <w:t xml:space="preserve">For capital, the </w:t>
      </w:r>
      <w:proofErr w:type="spellStart"/>
      <w:r w:rsidRPr="00C011D1">
        <w:rPr>
          <w:rStyle w:val="Emphasis"/>
        </w:rPr>
        <w:t>pur</w:t>
      </w:r>
      <w:proofErr w:type="spellEnd"/>
      <w:r w:rsidRPr="00C011D1">
        <w:rPr>
          <w:rStyle w:val="Emphasis"/>
        </w:rPr>
        <w:t>- pose of production</w:t>
      </w:r>
      <w:r w:rsidRPr="00C011D1">
        <w:rPr>
          <w:rStyle w:val="StyleUnderline"/>
        </w:rPr>
        <w:t xml:space="preserve"> is </w:t>
      </w:r>
      <w:r w:rsidRPr="00C011D1">
        <w:rPr>
          <w:rStyle w:val="Emphasis"/>
        </w:rPr>
        <w:t>not primarily to meet human needs</w:t>
      </w:r>
      <w:r w:rsidRPr="00C011D1">
        <w:rPr>
          <w:rStyle w:val="StyleUnderline"/>
        </w:rPr>
        <w:t xml:space="preserve">, as we might expect in a more democratic system, but rather </w:t>
      </w:r>
      <w:r w:rsidRPr="00C011D1">
        <w:rPr>
          <w:rStyle w:val="Emphasis"/>
        </w:rPr>
        <w:t>to extract and accumulate profit.</w:t>
      </w:r>
      <w:r w:rsidRPr="00C011D1">
        <w:rPr>
          <w:rStyle w:val="StyleUnderline"/>
        </w:rPr>
        <w:t xml:space="preserve"> T</w:t>
      </w:r>
      <w:r w:rsidRPr="00C011D1">
        <w:rPr>
          <w:sz w:val="12"/>
        </w:rPr>
        <w:t xml:space="preserve">oward this end, </w:t>
      </w:r>
      <w:r w:rsidRPr="00C011D1">
        <w:rPr>
          <w:rStyle w:val="StyleUnderline"/>
        </w:rPr>
        <w:t xml:space="preserve">capital seeks to cheapen inputs – </w:t>
      </w:r>
      <w:proofErr w:type="spellStart"/>
      <w:r w:rsidRPr="00C011D1">
        <w:rPr>
          <w:rStyle w:val="StyleUnderline"/>
        </w:rPr>
        <w:t>labour</w:t>
      </w:r>
      <w:proofErr w:type="spellEnd"/>
      <w:r w:rsidRPr="00C011D1">
        <w:rPr>
          <w:rStyle w:val="StyleUnderline"/>
        </w:rPr>
        <w:t xml:space="preserve"> and resources – wherever possible, including through </w:t>
      </w:r>
      <w:r w:rsidRPr="00C011D1">
        <w:rPr>
          <w:rStyle w:val="Emphasis"/>
        </w:rPr>
        <w:t>enclosure and dispossession</w:t>
      </w:r>
      <w:r w:rsidRPr="00C011D1">
        <w:rPr>
          <w:rStyle w:val="StyleUnderline"/>
        </w:rPr>
        <w:t>, especially in the periphery</w:t>
      </w:r>
      <w:r w:rsidRPr="00C011D1">
        <w:rPr>
          <w:sz w:val="12"/>
        </w:rPr>
        <w:t xml:space="preserve">. The effect is that </w:t>
      </w:r>
      <w:proofErr w:type="spellStart"/>
      <w:r w:rsidRPr="00C011D1">
        <w:rPr>
          <w:rStyle w:val="Emphasis"/>
        </w:rPr>
        <w:t>labour</w:t>
      </w:r>
      <w:proofErr w:type="spellEnd"/>
      <w:r w:rsidRPr="00C011D1">
        <w:rPr>
          <w:rStyle w:val="Emphasis"/>
        </w:rPr>
        <w:t xml:space="preserve"> power and resources</w:t>
      </w:r>
      <w:r w:rsidRPr="00C011D1">
        <w:rPr>
          <w:rStyle w:val="StyleUnderline"/>
        </w:rPr>
        <w:t xml:space="preserve"> that could be used to meet local needs have often been </w:t>
      </w:r>
      <w:r w:rsidRPr="00C011D1">
        <w:rPr>
          <w:rStyle w:val="Emphasis"/>
        </w:rPr>
        <w:t>appropriated</w:t>
      </w:r>
      <w:r w:rsidRPr="00C011D1">
        <w:rPr>
          <w:rStyle w:val="StyleUnderline"/>
        </w:rPr>
        <w:t xml:space="preserve"> instead </w:t>
      </w:r>
      <w:r w:rsidRPr="00C011D1">
        <w:rPr>
          <w:rStyle w:val="Emphasis"/>
        </w:rPr>
        <w:t xml:space="preserve">for </w:t>
      </w:r>
      <w:proofErr w:type="spellStart"/>
      <w:r w:rsidRPr="00C011D1">
        <w:rPr>
          <w:rStyle w:val="Emphasis"/>
        </w:rPr>
        <w:t>accu</w:t>
      </w:r>
      <w:proofErr w:type="spellEnd"/>
      <w:r w:rsidRPr="00C011D1">
        <w:rPr>
          <w:rStyle w:val="Emphasis"/>
        </w:rPr>
        <w:t xml:space="preserve">- </w:t>
      </w:r>
      <w:proofErr w:type="spellStart"/>
      <w:r w:rsidRPr="00C011D1">
        <w:rPr>
          <w:rStyle w:val="Emphasis"/>
        </w:rPr>
        <w:t>mulation</w:t>
      </w:r>
      <w:proofErr w:type="spellEnd"/>
      <w:r w:rsidRPr="00C011D1">
        <w:rPr>
          <w:rStyle w:val="StyleUnderline"/>
        </w:rPr>
        <w:t>, and enclosures have left people vulnerable to market crises and other upheavals they might otherwise be able to weather</w:t>
      </w:r>
      <w:r w:rsidRPr="00C011D1">
        <w:rPr>
          <w:sz w:val="12"/>
        </w:rPr>
        <w:t xml:space="preserve">. </w:t>
      </w:r>
      <w:r w:rsidRPr="00C011D1">
        <w:rPr>
          <w:rStyle w:val="StyleUnderline"/>
        </w:rPr>
        <w:t xml:space="preserve">This only began to change when radical social move- </w:t>
      </w:r>
      <w:proofErr w:type="spellStart"/>
      <w:r w:rsidRPr="00C011D1">
        <w:rPr>
          <w:rStyle w:val="StyleUnderline"/>
        </w:rPr>
        <w:t>ments</w:t>
      </w:r>
      <w:proofErr w:type="spellEnd"/>
      <w:r w:rsidRPr="00C011D1">
        <w:rPr>
          <w:rStyle w:val="StyleUnderline"/>
        </w:rPr>
        <w:t xml:space="preserve"> pushed to organize production more around meeting human needs, including through public provisioning (establishing new commons and social securities) and a fairer distribution of purchasing power. </w:t>
      </w:r>
      <w:r w:rsidRPr="00C011D1">
        <w:rPr>
          <w:sz w:val="12"/>
        </w:rPr>
        <w:t xml:space="preserve">This is a more interesting and nuanced </w:t>
      </w:r>
      <w:proofErr w:type="spellStart"/>
      <w:r w:rsidRPr="00C011D1">
        <w:rPr>
          <w:sz w:val="12"/>
        </w:rPr>
        <w:t>conclu</w:t>
      </w:r>
      <w:proofErr w:type="spellEnd"/>
      <w:r w:rsidRPr="00C011D1">
        <w:rPr>
          <w:sz w:val="12"/>
        </w:rPr>
        <w:t xml:space="preserve">- </w:t>
      </w:r>
      <w:proofErr w:type="spellStart"/>
      <w:r w:rsidRPr="00C011D1">
        <w:rPr>
          <w:sz w:val="12"/>
        </w:rPr>
        <w:t>sion</w:t>
      </w:r>
      <w:proofErr w:type="spellEnd"/>
      <w:r w:rsidRPr="00C011D1">
        <w:rPr>
          <w:sz w:val="12"/>
        </w:rPr>
        <w:t xml:space="preserve"> than the standard public narrative allows.</w:t>
      </w:r>
    </w:p>
    <w:p w14:paraId="1ED5F7D1" w14:textId="77777777" w:rsidR="00C011D1" w:rsidRPr="00C011D1" w:rsidRDefault="00C011D1" w:rsidP="00C011D1">
      <w:pPr>
        <w:rPr>
          <w:rStyle w:val="StyleUnderline"/>
        </w:rPr>
      </w:pPr>
      <w:r w:rsidRPr="00C011D1">
        <w:rPr>
          <w:sz w:val="12"/>
        </w:rPr>
        <w:t xml:space="preserve">Capitalism is not the only mode of social organization to have historically induced subsistence crises. Figure 5 suggests that Euro- pean feudalism culminated in an episode of extreme poverty. Data on wages in 4th century Ancient Rome suggests </w:t>
      </w:r>
      <w:proofErr w:type="spellStart"/>
      <w:r w:rsidRPr="00C011D1">
        <w:rPr>
          <w:sz w:val="12"/>
        </w:rPr>
        <w:t>labourers</w:t>
      </w:r>
      <w:proofErr w:type="spellEnd"/>
      <w:r w:rsidRPr="00C011D1">
        <w:rPr>
          <w:sz w:val="12"/>
        </w:rPr>
        <w:t xml:space="preserve"> working 250 days a year lived in extreme poverty, with a welfare ratio of 0.83 or less (Allen, 2009; </w:t>
      </w:r>
      <w:proofErr w:type="spellStart"/>
      <w:r w:rsidRPr="00C011D1">
        <w:rPr>
          <w:sz w:val="12"/>
        </w:rPr>
        <w:t>Scheidel</w:t>
      </w:r>
      <w:proofErr w:type="spellEnd"/>
      <w:r w:rsidRPr="00C011D1">
        <w:rPr>
          <w:sz w:val="12"/>
        </w:rPr>
        <w:t xml:space="preserve">, 2010). This is consistent with </w:t>
      </w:r>
      <w:proofErr w:type="spellStart"/>
      <w:r w:rsidRPr="00C011D1">
        <w:rPr>
          <w:sz w:val="12"/>
        </w:rPr>
        <w:t>Koepke</w:t>
      </w:r>
      <w:proofErr w:type="spellEnd"/>
      <w:r w:rsidRPr="00C011D1">
        <w:rPr>
          <w:sz w:val="12"/>
        </w:rPr>
        <w:t xml:space="preserve"> and Baten’s finding that human height in the Roman Empire was substantially lower than in other times and places, which they speculate may be due to high inequality, a lack of pub- </w:t>
      </w:r>
      <w:proofErr w:type="spellStart"/>
      <w:r w:rsidRPr="00C011D1">
        <w:rPr>
          <w:sz w:val="12"/>
        </w:rPr>
        <w:t>lic</w:t>
      </w:r>
      <w:proofErr w:type="spellEnd"/>
      <w:r w:rsidRPr="00C011D1">
        <w:rPr>
          <w:sz w:val="12"/>
        </w:rPr>
        <w:t xml:space="preserve"> services, and the commercialization of Roman agriculture (</w:t>
      </w:r>
      <w:proofErr w:type="spellStart"/>
      <w:r w:rsidRPr="00C011D1">
        <w:rPr>
          <w:sz w:val="12"/>
        </w:rPr>
        <w:t>Koepke</w:t>
      </w:r>
      <w:proofErr w:type="spellEnd"/>
      <w:r w:rsidRPr="00C011D1">
        <w:rPr>
          <w:sz w:val="12"/>
        </w:rPr>
        <w:t xml:space="preserve"> &amp; Baten, 2005, pp. 86-87). Even in Maoist China - where pro-poor policies significantly reduced deprivation following the revolution - dictatorship and press-censorship caused millions to die in the famine of 1958–61 (</w:t>
      </w:r>
      <w:proofErr w:type="spellStart"/>
      <w:r w:rsidRPr="00C011D1">
        <w:rPr>
          <w:sz w:val="12"/>
        </w:rPr>
        <w:t>Dreze</w:t>
      </w:r>
      <w:proofErr w:type="spellEnd"/>
      <w:r w:rsidRPr="00C011D1">
        <w:rPr>
          <w:sz w:val="12"/>
        </w:rPr>
        <w:t xml:space="preserve"> &amp; Sen, 1989, pp. 210-215). Capitalism is not unique in producing poverty; poverty may result from any system where an underclass lacks political and economic power. It is clear however that </w:t>
      </w:r>
      <w:r w:rsidRPr="00C011D1">
        <w:rPr>
          <w:rStyle w:val="StyleUnderline"/>
        </w:rPr>
        <w:t xml:space="preserve">the expansion of the capitalist world-system caused a dramatic and prolonged process of </w:t>
      </w:r>
      <w:proofErr w:type="spellStart"/>
      <w:r w:rsidRPr="00C011D1">
        <w:rPr>
          <w:rStyle w:val="StyleUnderline"/>
        </w:rPr>
        <w:t>impov</w:t>
      </w:r>
      <w:proofErr w:type="spellEnd"/>
      <w:r w:rsidRPr="00C011D1">
        <w:rPr>
          <w:rStyle w:val="StyleUnderline"/>
        </w:rPr>
        <w:t xml:space="preserve">- </w:t>
      </w:r>
      <w:proofErr w:type="spellStart"/>
      <w:r w:rsidRPr="00C011D1">
        <w:rPr>
          <w:rStyle w:val="StyleUnderline"/>
        </w:rPr>
        <w:t>erishment</w:t>
      </w:r>
      <w:proofErr w:type="spellEnd"/>
      <w:r w:rsidRPr="00C011D1">
        <w:rPr>
          <w:rStyle w:val="StyleUnderline"/>
        </w:rPr>
        <w:t xml:space="preserve"> on a scale unparalleled in recorded history.</w:t>
      </w:r>
    </w:p>
    <w:p w14:paraId="1190C50D" w14:textId="77777777" w:rsidR="00C011D1" w:rsidRPr="00C011D1" w:rsidRDefault="00C011D1" w:rsidP="00C011D1">
      <w:pPr>
        <w:rPr>
          <w:sz w:val="12"/>
        </w:rPr>
      </w:pPr>
      <w:r w:rsidRPr="00C011D1">
        <w:rPr>
          <w:sz w:val="12"/>
        </w:rPr>
        <w:t xml:space="preserve">It is worth noting that many of the scholars we rely on for data attribute the trends outlined here not to the rise of capitalism, but to Malthusian population dynamics (e.g., Allen, 2001; </w:t>
      </w:r>
      <w:proofErr w:type="spellStart"/>
      <w:r w:rsidRPr="00C011D1">
        <w:rPr>
          <w:sz w:val="12"/>
        </w:rPr>
        <w:t>Koepke</w:t>
      </w:r>
      <w:proofErr w:type="spellEnd"/>
      <w:r w:rsidRPr="00C011D1">
        <w:rPr>
          <w:sz w:val="12"/>
        </w:rPr>
        <w:t xml:space="preserve"> &amp; Baten, 2005; </w:t>
      </w:r>
      <w:proofErr w:type="spellStart"/>
      <w:r w:rsidRPr="00C011D1">
        <w:rPr>
          <w:sz w:val="12"/>
        </w:rPr>
        <w:t>Alfani</w:t>
      </w:r>
      <w:proofErr w:type="spellEnd"/>
      <w:r w:rsidRPr="00C011D1">
        <w:rPr>
          <w:sz w:val="12"/>
        </w:rPr>
        <w:t xml:space="preserve"> &amp; </w:t>
      </w:r>
      <w:proofErr w:type="spellStart"/>
      <w:r w:rsidRPr="00C011D1">
        <w:rPr>
          <w:sz w:val="12"/>
        </w:rPr>
        <w:t>Gráda</w:t>
      </w:r>
      <w:proofErr w:type="spellEnd"/>
      <w:r w:rsidRPr="00C011D1">
        <w:rPr>
          <w:sz w:val="12"/>
        </w:rPr>
        <w:t xml:space="preserve">, 2018; Abad, Davies, &amp; van </w:t>
      </w:r>
      <w:proofErr w:type="spellStart"/>
      <w:r w:rsidRPr="00C011D1">
        <w:rPr>
          <w:sz w:val="12"/>
        </w:rPr>
        <w:t>Zanden</w:t>
      </w:r>
      <w:proofErr w:type="spellEnd"/>
      <w:r w:rsidRPr="00C011D1">
        <w:rPr>
          <w:sz w:val="12"/>
        </w:rPr>
        <w:t xml:space="preserve">, 2012; Clark, 2007, 2013; Lee &amp; Zhang, 2010). Some of these </w:t>
      </w:r>
      <w:proofErr w:type="spellStart"/>
      <w:r w:rsidRPr="00C011D1">
        <w:rPr>
          <w:sz w:val="12"/>
        </w:rPr>
        <w:t>schol</w:t>
      </w:r>
      <w:proofErr w:type="spellEnd"/>
      <w:r w:rsidRPr="00C011D1">
        <w:rPr>
          <w:sz w:val="12"/>
        </w:rPr>
        <w:t xml:space="preserve">- </w:t>
      </w:r>
      <w:proofErr w:type="spellStart"/>
      <w:r w:rsidRPr="00C011D1">
        <w:rPr>
          <w:sz w:val="12"/>
        </w:rPr>
        <w:t>ars</w:t>
      </w:r>
      <w:proofErr w:type="spellEnd"/>
      <w:r w:rsidRPr="00C011D1">
        <w:rPr>
          <w:sz w:val="12"/>
        </w:rPr>
        <w:t xml:space="preserve"> use statistical models to demonstrate there is a correlation between welfare indicators and population pressure. Yet they ignore how these dynamics are themselves structured by the politico-economic system. </w:t>
      </w:r>
      <w:r w:rsidRPr="00C011D1">
        <w:rPr>
          <w:rStyle w:val="StyleUnderline"/>
        </w:rPr>
        <w:t>From the 16th century, the European population grew while welfare deteriorated and food access declined.</w:t>
      </w:r>
      <w:r w:rsidRPr="00C011D1">
        <w:rPr>
          <w:sz w:val="12"/>
        </w:rPr>
        <w:t xml:space="preserve"> But </w:t>
      </w:r>
      <w:r w:rsidRPr="00C011D1">
        <w:rPr>
          <w:rStyle w:val="StyleUnderline"/>
        </w:rPr>
        <w:t xml:space="preserve">this must be understood within the context of the emerging capitalist system. Productive capacities that could have been used to meet people’s needs were instead diverted to service elite accumulation. Land that could have been used for food </w:t>
      </w:r>
      <w:proofErr w:type="spellStart"/>
      <w:r w:rsidRPr="00C011D1">
        <w:rPr>
          <w:rStyle w:val="StyleUnderline"/>
        </w:rPr>
        <w:t>culti</w:t>
      </w:r>
      <w:proofErr w:type="spellEnd"/>
      <w:r w:rsidRPr="00C011D1">
        <w:rPr>
          <w:rStyle w:val="StyleUnderline"/>
        </w:rPr>
        <w:t xml:space="preserve">- </w:t>
      </w:r>
      <w:proofErr w:type="spellStart"/>
      <w:r w:rsidRPr="00C011D1">
        <w:rPr>
          <w:rStyle w:val="StyleUnderline"/>
        </w:rPr>
        <w:t>vation</w:t>
      </w:r>
      <w:proofErr w:type="spellEnd"/>
      <w:r w:rsidRPr="00C011D1">
        <w:rPr>
          <w:rStyle w:val="StyleUnderline"/>
        </w:rPr>
        <w:t xml:space="preserve"> was enclosed and used for other commercial purposes</w:t>
      </w:r>
      <w:r w:rsidRPr="00C011D1">
        <w:rPr>
          <w:sz w:val="12"/>
        </w:rPr>
        <w:t xml:space="preserve"> (Moore, 2002; Wallerstein, 1974; Frank, 1978). Furthermore, </w:t>
      </w:r>
      <w:proofErr w:type="spellStart"/>
      <w:r w:rsidRPr="00C011D1">
        <w:rPr>
          <w:sz w:val="12"/>
        </w:rPr>
        <w:t>capi</w:t>
      </w:r>
      <w:proofErr w:type="spellEnd"/>
      <w:r w:rsidRPr="00C011D1">
        <w:rPr>
          <w:sz w:val="12"/>
        </w:rPr>
        <w:t xml:space="preserve">- </w:t>
      </w:r>
      <w:proofErr w:type="spellStart"/>
      <w:r w:rsidRPr="00C011D1">
        <w:rPr>
          <w:sz w:val="12"/>
        </w:rPr>
        <w:t>talist</w:t>
      </w:r>
      <w:proofErr w:type="spellEnd"/>
      <w:r w:rsidRPr="00C011D1">
        <w:rPr>
          <w:sz w:val="12"/>
        </w:rPr>
        <w:t xml:space="preserve"> elites seeking to increase the size of their </w:t>
      </w:r>
      <w:proofErr w:type="spellStart"/>
      <w:r w:rsidRPr="00C011D1">
        <w:rPr>
          <w:sz w:val="12"/>
        </w:rPr>
        <w:t>labour</w:t>
      </w:r>
      <w:proofErr w:type="spellEnd"/>
      <w:r w:rsidRPr="00C011D1">
        <w:rPr>
          <w:sz w:val="12"/>
        </w:rPr>
        <w:t xml:space="preserve"> force used pro-natalist state policies to prevent women from practicing family planning (Federici, 2004, pp. 88-91). Similar considerations pertain to Latin America. Mexican wages fell to subsistence levels in 1800, when the population hit 5 million people (Abad et al., 2012, p. 158). But pre-Hispanic Mexico had a population of up to 18 million people (ibid). If in 1800 the land could only support 5 million at bare subsistence, it was because the colonial economy was geared towards elite accumulation rather than local food needs. </w:t>
      </w:r>
      <w:r w:rsidRPr="00C011D1">
        <w:rPr>
          <w:rStyle w:val="StyleUnderline"/>
        </w:rPr>
        <w:t>We should not ignore the relationship between population growth and ecology, but we must not treat these as operating in a social and political vacuum</w:t>
      </w:r>
      <w:r w:rsidRPr="00C011D1">
        <w:rPr>
          <w:sz w:val="12"/>
        </w:rPr>
        <w:t xml:space="preserve"> (Davis, 2002, pp. 306-310; Kallis, 2019).</w:t>
      </w:r>
    </w:p>
    <w:p w14:paraId="79E43912" w14:textId="77777777" w:rsidR="00C011D1" w:rsidRPr="00C011D1" w:rsidRDefault="00C011D1" w:rsidP="00C011D1">
      <w:pPr>
        <w:rPr>
          <w:sz w:val="12"/>
        </w:rPr>
      </w:pPr>
      <w:r w:rsidRPr="00C011D1">
        <w:rPr>
          <w:sz w:val="12"/>
        </w:rPr>
        <w:t xml:space="preserve">To explore this issue further, we can consider the famines that occurred during the rise of capitalism. </w:t>
      </w:r>
      <w:proofErr w:type="spellStart"/>
      <w:r w:rsidRPr="00C011D1">
        <w:rPr>
          <w:sz w:val="12"/>
        </w:rPr>
        <w:t>Alfani</w:t>
      </w:r>
      <w:proofErr w:type="spellEnd"/>
      <w:r w:rsidRPr="00C011D1">
        <w:rPr>
          <w:sz w:val="12"/>
        </w:rPr>
        <w:t xml:space="preserve"> and </w:t>
      </w:r>
      <w:proofErr w:type="spellStart"/>
      <w:r w:rsidRPr="00C011D1">
        <w:rPr>
          <w:sz w:val="12"/>
        </w:rPr>
        <w:t>Gráda</w:t>
      </w:r>
      <w:proofErr w:type="spellEnd"/>
      <w:r w:rsidRPr="00C011D1">
        <w:rPr>
          <w:sz w:val="12"/>
        </w:rPr>
        <w:t xml:space="preserve"> (2018) pre- sent a statistical model demonstrating the occurrence of famine in Europe was correlated with population size. They conclude that ‘‘distribution and entitlement issues were not the main cause of medieval and early modern famines” (ibid., p. 283). Lee and Zhang (2010; Lee, 2014) find a similar correlation in pre- revolutionary China and reach similar conclusions. However, these </w:t>
      </w:r>
      <w:r w:rsidRPr="00C011D1">
        <w:rPr>
          <w:rStyle w:val="StyleUnderline"/>
        </w:rPr>
        <w:t>scholars do not actually demonstrate that these famines resulted from absolute food scarcities rather than distributional issues, which may have been exacerbated by population growth</w:t>
      </w:r>
      <w:r w:rsidRPr="00C011D1">
        <w:rPr>
          <w:sz w:val="12"/>
        </w:rPr>
        <w:t xml:space="preserve">. Indeed, the evidence suggests that </w:t>
      </w:r>
      <w:r w:rsidRPr="00C011D1">
        <w:rPr>
          <w:rStyle w:val="StyleUnderline"/>
        </w:rPr>
        <w:t>food output was generally sufficient for averting famine in the early modern period.</w:t>
      </w:r>
      <w:r w:rsidRPr="00C011D1">
        <w:rPr>
          <w:sz w:val="12"/>
        </w:rPr>
        <w:t xml:space="preserve"> </w:t>
      </w:r>
      <w:proofErr w:type="spellStart"/>
      <w:r w:rsidRPr="00C011D1">
        <w:rPr>
          <w:sz w:val="12"/>
        </w:rPr>
        <w:t>Alfani</w:t>
      </w:r>
      <w:proofErr w:type="spellEnd"/>
      <w:r w:rsidRPr="00C011D1">
        <w:rPr>
          <w:sz w:val="12"/>
        </w:rPr>
        <w:t xml:space="preserve"> and </w:t>
      </w:r>
      <w:proofErr w:type="spellStart"/>
      <w:r w:rsidRPr="00C011D1">
        <w:rPr>
          <w:sz w:val="12"/>
        </w:rPr>
        <w:t>Gráda</w:t>
      </w:r>
      <w:proofErr w:type="spellEnd"/>
      <w:r w:rsidRPr="00C011D1">
        <w:rPr>
          <w:sz w:val="12"/>
        </w:rPr>
        <w:t xml:space="preserve"> (2018, p. 285) note that in France and Italy, the famine- population correlation disappeared around 1710 and 1770, </w:t>
      </w:r>
      <w:proofErr w:type="spellStart"/>
      <w:r w:rsidRPr="00C011D1">
        <w:rPr>
          <w:sz w:val="12"/>
        </w:rPr>
        <w:t>respec</w:t>
      </w:r>
      <w:proofErr w:type="spellEnd"/>
      <w:r w:rsidRPr="00C011D1">
        <w:rPr>
          <w:sz w:val="12"/>
        </w:rPr>
        <w:t xml:space="preserve">- </w:t>
      </w:r>
      <w:proofErr w:type="spellStart"/>
      <w:r w:rsidRPr="00C011D1">
        <w:rPr>
          <w:sz w:val="12"/>
        </w:rPr>
        <w:t>tively</w:t>
      </w:r>
      <w:proofErr w:type="spellEnd"/>
      <w:r w:rsidRPr="00C011D1">
        <w:rPr>
          <w:sz w:val="12"/>
        </w:rPr>
        <w:t>, ‘‘before the onset of sustained [GDP] growth.” They also acknowledge that ‘‘</w:t>
      </w:r>
      <w:r w:rsidRPr="00C011D1">
        <w:rPr>
          <w:rStyle w:val="StyleUnderline"/>
        </w:rPr>
        <w:t>the early disappearance of famine in certain areas” may be linked to ‘‘public and private charity</w:t>
      </w:r>
      <w:r w:rsidRPr="00C011D1">
        <w:rPr>
          <w:sz w:val="12"/>
        </w:rPr>
        <w:t xml:space="preserve">” (ibid., p. 286). Clearly, </w:t>
      </w:r>
      <w:r w:rsidRPr="00C011D1">
        <w:rPr>
          <w:rStyle w:val="StyleUnderline"/>
        </w:rPr>
        <w:t xml:space="preserve">if distributional policies rather than growth </w:t>
      </w:r>
      <w:proofErr w:type="spellStart"/>
      <w:r w:rsidRPr="00C011D1">
        <w:rPr>
          <w:rStyle w:val="StyleUnderline"/>
        </w:rPr>
        <w:t>elimi</w:t>
      </w:r>
      <w:proofErr w:type="spellEnd"/>
      <w:r w:rsidRPr="00C011D1">
        <w:rPr>
          <w:rStyle w:val="StyleUnderline"/>
        </w:rPr>
        <w:t xml:space="preserve">- </w:t>
      </w:r>
      <w:proofErr w:type="spellStart"/>
      <w:r w:rsidRPr="00C011D1">
        <w:rPr>
          <w:rStyle w:val="StyleUnderline"/>
        </w:rPr>
        <w:t>nated</w:t>
      </w:r>
      <w:proofErr w:type="spellEnd"/>
      <w:r w:rsidRPr="00C011D1">
        <w:rPr>
          <w:rStyle w:val="StyleUnderline"/>
        </w:rPr>
        <w:t xml:space="preserve"> famine, the problem was not an absolute scarcity of food</w:t>
      </w:r>
      <w:r w:rsidRPr="00C011D1">
        <w:rPr>
          <w:sz w:val="12"/>
        </w:rPr>
        <w:t>. Similarly, Lee’s data indicates that during the major famines of the late 19th century, grain output per capita in China was between 190kg and 240kg (Lee, 2014, p. 235). Compare this to post-colonial India, where from 1951 to 2001 per capita food- grain supply averaged only 189kg (Patnaik, 2004, pp. 20-21), and yet the country did not experience mass famine (</w:t>
      </w:r>
      <w:proofErr w:type="spellStart"/>
      <w:r w:rsidRPr="00C011D1">
        <w:rPr>
          <w:sz w:val="12"/>
        </w:rPr>
        <w:t>Dreze</w:t>
      </w:r>
      <w:proofErr w:type="spellEnd"/>
      <w:r w:rsidRPr="00C011D1">
        <w:rPr>
          <w:sz w:val="12"/>
        </w:rPr>
        <w:t xml:space="preserve"> &amp; Sen 1989).19 This suggests that 19th-century China had sufficient food to avert mass famine. This did not occur because the British- imposed drain on China ‘‘accelerated the decline of the ‘ever- normal’ granaries that were the [Qing] empire’s first-line of defense against drought and flood” (Davis, 2002, p. 12). The Chinese </w:t>
      </w:r>
      <w:proofErr w:type="spellStart"/>
      <w:r w:rsidRPr="00C011D1">
        <w:rPr>
          <w:sz w:val="12"/>
        </w:rPr>
        <w:t>popula</w:t>
      </w:r>
      <w:proofErr w:type="spellEnd"/>
      <w:r w:rsidRPr="00C011D1">
        <w:rPr>
          <w:sz w:val="12"/>
        </w:rPr>
        <w:t xml:space="preserve">- </w:t>
      </w:r>
      <w:proofErr w:type="spellStart"/>
      <w:r w:rsidRPr="00C011D1">
        <w:rPr>
          <w:sz w:val="12"/>
        </w:rPr>
        <w:t>tion</w:t>
      </w:r>
      <w:proofErr w:type="spellEnd"/>
      <w:r w:rsidRPr="00C011D1">
        <w:rPr>
          <w:sz w:val="12"/>
        </w:rPr>
        <w:t xml:space="preserve"> starved not because the landmass was too small for its needs, but because the landmass was called upon to service an expanding capitalist world-system.</w:t>
      </w:r>
    </w:p>
    <w:p w14:paraId="436E4DF7" w14:textId="77777777" w:rsidR="00C011D1" w:rsidRPr="00C011D1" w:rsidRDefault="00C011D1" w:rsidP="00C011D1">
      <w:pPr>
        <w:rPr>
          <w:sz w:val="12"/>
        </w:rPr>
      </w:pPr>
      <w:r w:rsidRPr="00C011D1">
        <w:rPr>
          <w:sz w:val="12"/>
        </w:rPr>
        <w:t xml:space="preserve">A limitation of this study is that the consumer baskets upon which ‘welfare ratios’ are based include only a limited number of goods. In reality, the goods available have changed over time, and people now have access to vaccines, household durables, and other appliances that did not exist in the past. This is unlikely to be relevant prior to de-colonization. We have seen that during the colonial period mortality generally increased, indicating there was no improvement in access to health care. But it is plausible that after 1950 the subsistence basket fails to account for access to new goods among the poor. Post-colonial South Asia has </w:t>
      </w:r>
      <w:proofErr w:type="spellStart"/>
      <w:r w:rsidRPr="00C011D1">
        <w:rPr>
          <w:sz w:val="12"/>
        </w:rPr>
        <w:t>experi</w:t>
      </w:r>
      <w:proofErr w:type="spellEnd"/>
      <w:r w:rsidRPr="00C011D1">
        <w:rPr>
          <w:sz w:val="12"/>
        </w:rPr>
        <w:t xml:space="preserve">- </w:t>
      </w:r>
      <w:proofErr w:type="spellStart"/>
      <w:r w:rsidRPr="00C011D1">
        <w:rPr>
          <w:sz w:val="12"/>
        </w:rPr>
        <w:t>enced</w:t>
      </w:r>
      <w:proofErr w:type="spellEnd"/>
      <w:r w:rsidRPr="00C011D1">
        <w:rPr>
          <w:sz w:val="12"/>
        </w:rPr>
        <w:t xml:space="preserve"> improvement in longevity, despite stagnant welfare ratios. Nevertheless, we maintain that </w:t>
      </w:r>
      <w:r w:rsidRPr="00C011D1">
        <w:rPr>
          <w:rStyle w:val="StyleUnderline"/>
        </w:rPr>
        <w:t xml:space="preserve">the trend in access to food is important. If a modern wage can purchase no more food than wages from 400 years ago, something has clearly gone wrong, even if there have been gains in medical care or information technology. ‘Welfare ratios’ bring our attention to a worker’s ability to meet their most basic needs. If these basic capabilities deteriorated dur- </w:t>
      </w:r>
      <w:proofErr w:type="spellStart"/>
      <w:r w:rsidRPr="00C011D1">
        <w:rPr>
          <w:rStyle w:val="StyleUnderline"/>
        </w:rPr>
        <w:t>ing</w:t>
      </w:r>
      <w:proofErr w:type="spellEnd"/>
      <w:r w:rsidRPr="00C011D1">
        <w:rPr>
          <w:rStyle w:val="StyleUnderline"/>
        </w:rPr>
        <w:t xml:space="preserve"> the rise of capitalism, and if up to a billion people today have lower real incomes in terms of access to food than 16th-century </w:t>
      </w:r>
      <w:proofErr w:type="spellStart"/>
      <w:r w:rsidRPr="00C011D1">
        <w:rPr>
          <w:rStyle w:val="StyleUnderline"/>
        </w:rPr>
        <w:t>labourers</w:t>
      </w:r>
      <w:proofErr w:type="spellEnd"/>
      <w:r w:rsidRPr="00C011D1">
        <w:rPr>
          <w:rStyle w:val="StyleUnderline"/>
        </w:rPr>
        <w:t xml:space="preserve">, it is reasonable to conclude that the world capitalist sys- </w:t>
      </w:r>
      <w:proofErr w:type="spellStart"/>
      <w:r w:rsidRPr="00C011D1">
        <w:rPr>
          <w:rStyle w:val="StyleUnderline"/>
        </w:rPr>
        <w:t>tem</w:t>
      </w:r>
      <w:proofErr w:type="spellEnd"/>
      <w:r w:rsidRPr="00C011D1">
        <w:rPr>
          <w:rStyle w:val="StyleUnderline"/>
        </w:rPr>
        <w:t xml:space="preserve"> as such has failed to deliver meaningful progress against extreme poverty</w:t>
      </w:r>
      <w:r w:rsidRPr="00C011D1">
        <w:rPr>
          <w:sz w:val="12"/>
        </w:rPr>
        <w:t>.</w:t>
      </w:r>
    </w:p>
    <w:p w14:paraId="79B1E241" w14:textId="77777777" w:rsidR="00C011D1" w:rsidRPr="00C011D1" w:rsidRDefault="00C011D1" w:rsidP="00C011D1">
      <w:pPr>
        <w:pStyle w:val="Heading3"/>
      </w:pPr>
      <w:r w:rsidRPr="00C011D1">
        <w:t xml:space="preserve">RC – Inequality </w:t>
      </w:r>
    </w:p>
    <w:p w14:paraId="3841DC89" w14:textId="77777777" w:rsidR="00C011D1" w:rsidRPr="00C011D1" w:rsidRDefault="00C011D1" w:rsidP="00C011D1">
      <w:pPr>
        <w:pStyle w:val="Heading4"/>
      </w:pPr>
      <w:r w:rsidRPr="00C011D1">
        <w:t>Cap RC of inequality//</w:t>
      </w:r>
      <w:proofErr w:type="spellStart"/>
      <w:r w:rsidRPr="00C011D1">
        <w:t>aff</w:t>
      </w:r>
      <w:proofErr w:type="spellEnd"/>
      <w:r w:rsidRPr="00C011D1">
        <w:t xml:space="preserve"> LT</w:t>
      </w:r>
    </w:p>
    <w:p w14:paraId="51B65699" w14:textId="77777777" w:rsidR="00C011D1" w:rsidRPr="00C011D1" w:rsidRDefault="00C011D1" w:rsidP="00C011D1">
      <w:pPr>
        <w:rPr>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5B251BD3" w14:textId="77777777" w:rsidR="00C011D1" w:rsidRPr="00C011D1" w:rsidRDefault="00C011D1" w:rsidP="00C011D1">
      <w:pPr>
        <w:rPr>
          <w:rStyle w:val="StyleUnderline"/>
        </w:rPr>
      </w:pPr>
      <w:r w:rsidRPr="00C011D1">
        <w:rPr>
          <w:sz w:val="16"/>
        </w:rPr>
        <w:t xml:space="preserve">First, the problem threatening the global environment is the accumulation of capital under the present phase of monopoly-finance capital, and not just economic growth in the abstract. That is, issues of the qualitative nature of development as well as quantitative development are involved. This raises the question of the ecological value-form associated with capitalism in its monopoly-finance phase, geared to the promotion of economic and ecological waste as a stimulus to accumulation. </w:t>
      </w:r>
      <w:r w:rsidRPr="00C011D1">
        <w:rPr>
          <w:rStyle w:val="StyleUnderline"/>
        </w:rPr>
        <w:t>Today the rich economies are well developed and capable of satisfying the material needs of their populations, and of emphasizing qualitative human development</w:t>
      </w:r>
      <w:r w:rsidRPr="00C011D1">
        <w:rPr>
          <w:sz w:val="16"/>
        </w:rPr>
        <w:t xml:space="preserve">. </w:t>
      </w:r>
      <w:r w:rsidRPr="00C011D1">
        <w:rPr>
          <w:rStyle w:val="StyleUnderline"/>
        </w:rPr>
        <w:t xml:space="preserve">Capitalism, however, requires </w:t>
      </w:r>
      <w:r w:rsidRPr="00C011D1">
        <w:rPr>
          <w:rStyle w:val="Emphasis"/>
        </w:rPr>
        <w:t>continual value expansion</w:t>
      </w:r>
      <w:r w:rsidRPr="00C011D1">
        <w:rPr>
          <w:rStyle w:val="StyleUnderline"/>
        </w:rPr>
        <w:t xml:space="preserve"> and </w:t>
      </w:r>
      <w:r w:rsidRPr="00C011D1">
        <w:rPr>
          <w:rStyle w:val="Emphasis"/>
        </w:rPr>
        <w:t>commodity consumption</w:t>
      </w:r>
      <w:r w:rsidRPr="00C011D1">
        <w:rPr>
          <w:rStyle w:val="StyleUnderline"/>
        </w:rPr>
        <w:t xml:space="preserve">, with </w:t>
      </w:r>
      <w:r w:rsidRPr="00C011D1">
        <w:rPr>
          <w:rStyle w:val="Emphasis"/>
        </w:rPr>
        <w:t>increasing throughputs of energy and materials</w:t>
      </w:r>
      <w:r w:rsidRPr="00C011D1">
        <w:rPr>
          <w:sz w:val="16"/>
        </w:rPr>
        <w:t xml:space="preserve">. 46 </w:t>
      </w:r>
      <w:r w:rsidRPr="00C011D1">
        <w:rPr>
          <w:rStyle w:val="StyleUnderline"/>
        </w:rPr>
        <w:t>This is promoted</w:t>
      </w:r>
      <w:r w:rsidRPr="00C011D1">
        <w:rPr>
          <w:sz w:val="16"/>
        </w:rPr>
        <w:t xml:space="preserve"> today </w:t>
      </w:r>
      <w:r w:rsidRPr="00C011D1">
        <w:rPr>
          <w:rStyle w:val="StyleUnderline"/>
        </w:rPr>
        <w:t>by means of a massive sales effort, amounting to well over a trillion dollars a year in the United States, and through a vast outpouring of economic waste in the form of synthetic goods that are toxic to the environment.</w:t>
      </w:r>
      <w:r w:rsidRPr="00C011D1">
        <w:rPr>
          <w:sz w:val="16"/>
        </w:rPr>
        <w:t xml:space="preserve"> 47 As the Marxian economist Paul Baran wrote in the 1960s, “</w:t>
      </w:r>
      <w:r w:rsidRPr="00C011D1">
        <w:rPr>
          <w:rStyle w:val="StyleUnderline"/>
        </w:rPr>
        <w:t>People steeped in the culture of monopoly capitalism do not want what they need and do not need what they want</w:t>
      </w:r>
      <w:r w:rsidRPr="00C011D1">
        <w:rPr>
          <w:sz w:val="16"/>
        </w:rPr>
        <w:t xml:space="preserve">.” 48 </w:t>
      </w:r>
      <w:r w:rsidRPr="00C011D1">
        <w:rPr>
          <w:rStyle w:val="StyleUnderline"/>
        </w:rPr>
        <w:t xml:space="preserve">On top of this </w:t>
      </w:r>
      <w:r w:rsidRPr="00C011D1">
        <w:rPr>
          <w:rStyle w:val="Emphasis"/>
        </w:rPr>
        <w:t>vast waste system</w:t>
      </w:r>
      <w:r w:rsidRPr="00C011D1">
        <w:rPr>
          <w:rStyle w:val="StyleUnderline"/>
        </w:rPr>
        <w:t xml:space="preserve"> (including military waste), which </w:t>
      </w:r>
      <w:r w:rsidRPr="00C011D1">
        <w:rPr>
          <w:rStyle w:val="Emphasis"/>
        </w:rPr>
        <w:t>drives accumulation</w:t>
      </w:r>
      <w:r w:rsidRPr="00C011D1">
        <w:rPr>
          <w:rStyle w:val="StyleUnderline"/>
        </w:rPr>
        <w:t xml:space="preserve">, is a </w:t>
      </w:r>
      <w:r w:rsidRPr="00C011D1">
        <w:rPr>
          <w:rStyle w:val="Emphasis"/>
        </w:rPr>
        <w:t>financialized superstructure</w:t>
      </w:r>
      <w:r w:rsidRPr="00C011D1">
        <w:rPr>
          <w:rStyle w:val="StyleUnderline"/>
        </w:rPr>
        <w:t xml:space="preserve"> that has </w:t>
      </w:r>
      <w:r w:rsidRPr="00C011D1">
        <w:rPr>
          <w:rStyle w:val="Emphasis"/>
        </w:rPr>
        <w:t>enabled the system to transfer wealth and income</w:t>
      </w:r>
      <w:r w:rsidRPr="00C011D1">
        <w:rPr>
          <w:rStyle w:val="StyleUnderline"/>
        </w:rPr>
        <w:t xml:space="preserve"> more </w:t>
      </w:r>
      <w:r w:rsidRPr="00C011D1">
        <w:rPr>
          <w:rStyle w:val="Emphasis"/>
        </w:rPr>
        <w:t>rapidly to the 0.01 percent</w:t>
      </w:r>
      <w:r w:rsidRPr="00C011D1">
        <w:rPr>
          <w:rStyle w:val="StyleUnderline"/>
        </w:rPr>
        <w:t xml:space="preserve"> at the top of society</w:t>
      </w:r>
      <w:r w:rsidRPr="00C011D1">
        <w:rPr>
          <w:sz w:val="16"/>
        </w:rPr>
        <w:t xml:space="preserve">. 49 </w:t>
      </w:r>
      <w:r w:rsidRPr="00C011D1">
        <w:rPr>
          <w:rStyle w:val="StyleUnderline"/>
        </w:rPr>
        <w:t xml:space="preserve">In the </w:t>
      </w:r>
      <w:r w:rsidRPr="00C011D1">
        <w:rPr>
          <w:rStyle w:val="Emphasis"/>
        </w:rPr>
        <w:t>new financial architecture</w:t>
      </w:r>
      <w:r w:rsidRPr="00C011D1">
        <w:rPr>
          <w:rStyle w:val="StyleUnderline"/>
        </w:rPr>
        <w:t xml:space="preserve"> that has emerged the </w:t>
      </w:r>
      <w:r w:rsidRPr="00C011D1">
        <w:rPr>
          <w:rStyle w:val="Emphasis"/>
        </w:rPr>
        <w:t>credit-debt system dominates</w:t>
      </w:r>
      <w:r w:rsidRPr="00C011D1">
        <w:rPr>
          <w:rStyle w:val="StyleUnderline"/>
        </w:rPr>
        <w:t xml:space="preserve"> over the </w:t>
      </w:r>
      <w:r w:rsidRPr="00C011D1">
        <w:rPr>
          <w:rStyle w:val="Emphasis"/>
        </w:rPr>
        <w:t>entire global economy</w:t>
      </w:r>
      <w:r w:rsidRPr="00C011D1">
        <w:rPr>
          <w:rStyle w:val="StyleUnderline"/>
        </w:rPr>
        <w:t>.</w:t>
      </w:r>
      <w:r w:rsidRPr="00C011D1">
        <w:rPr>
          <w:sz w:val="16"/>
        </w:rPr>
        <w:t xml:space="preserve"> It </w:t>
      </w:r>
      <w:r w:rsidRPr="00C011D1">
        <w:rPr>
          <w:rStyle w:val="StyleUnderline"/>
        </w:rPr>
        <w:t xml:space="preserve">is this </w:t>
      </w:r>
      <w:r w:rsidRPr="00C011D1">
        <w:rPr>
          <w:rStyle w:val="Emphasis"/>
        </w:rPr>
        <w:t>irrational system</w:t>
      </w:r>
      <w:r w:rsidRPr="00C011D1">
        <w:rPr>
          <w:rStyle w:val="StyleUnderline"/>
        </w:rPr>
        <w:t xml:space="preserve"> of </w:t>
      </w:r>
      <w:r w:rsidRPr="00C011D1">
        <w:rPr>
          <w:rStyle w:val="Emphasis"/>
        </w:rPr>
        <w:t>artificially stimulated growth</w:t>
      </w:r>
      <w:r w:rsidRPr="00C011D1">
        <w:rPr>
          <w:rStyle w:val="StyleUnderline"/>
        </w:rPr>
        <w:t xml:space="preserve">, </w:t>
      </w:r>
      <w:r w:rsidRPr="00C011D1">
        <w:rPr>
          <w:rStyle w:val="Emphasis"/>
        </w:rPr>
        <w:t>economic waste</w:t>
      </w:r>
      <w:r w:rsidRPr="00C011D1">
        <w:rPr>
          <w:rStyle w:val="StyleUnderline"/>
        </w:rPr>
        <w:t xml:space="preserve">, </w:t>
      </w:r>
      <w:r w:rsidRPr="00C011D1">
        <w:rPr>
          <w:rStyle w:val="Emphasis"/>
        </w:rPr>
        <w:t>financialized wealth</w:t>
      </w:r>
      <w:r w:rsidRPr="00C011D1">
        <w:rPr>
          <w:rStyle w:val="StyleUnderline"/>
        </w:rPr>
        <w:t xml:space="preserve">, and </w:t>
      </w:r>
      <w:r w:rsidRPr="00C011D1">
        <w:rPr>
          <w:rStyle w:val="Emphasis"/>
        </w:rPr>
        <w:t>extreme inequality</w:t>
      </w:r>
      <w:r w:rsidRPr="00C011D1">
        <w:rPr>
          <w:rStyle w:val="StyleUnderline"/>
        </w:rPr>
        <w:t xml:space="preserve"> that needs to be overturned if we are to create a society of ecological sustainability and </w:t>
      </w:r>
      <w:r w:rsidRPr="00C011D1">
        <w:rPr>
          <w:rStyle w:val="Emphasis"/>
        </w:rPr>
        <w:t>substantive equality</w:t>
      </w:r>
      <w:r w:rsidRPr="00C011D1">
        <w:rPr>
          <w:rStyle w:val="StyleUnderline"/>
        </w:rPr>
        <w:t>.</w:t>
      </w:r>
    </w:p>
    <w:p w14:paraId="39A94B3D" w14:textId="77777777" w:rsidR="00C011D1" w:rsidRPr="00C011D1" w:rsidRDefault="00C011D1" w:rsidP="00C011D1">
      <w:pPr>
        <w:rPr>
          <w:sz w:val="16"/>
        </w:rPr>
      </w:pPr>
      <w:r w:rsidRPr="00C011D1">
        <w:rPr>
          <w:rStyle w:val="StyleUnderline"/>
        </w:rPr>
        <w:t>If economic growth in the wealthy countries continues as at present</w:t>
      </w:r>
      <w:r w:rsidRPr="00C011D1">
        <w:rPr>
          <w:sz w:val="16"/>
        </w:rPr>
        <w:t>— even by the standards of our current period of relative economic stagnation —</w:t>
      </w:r>
      <w:r w:rsidRPr="00C011D1">
        <w:rPr>
          <w:rStyle w:val="StyleUnderline"/>
        </w:rPr>
        <w:t>there is very little or no chance of avoiding breaking the world climate budget with disastrous global consequences</w:t>
      </w:r>
      <w:r w:rsidRPr="00C011D1">
        <w:rPr>
          <w:sz w:val="16"/>
        </w:rPr>
        <w:t xml:space="preserve">. It is the growth in the scale of the economy, and the destructive tendencies of our ecologically inefficient, technologically destructive society, geared to roundabout production— whereby plastic spoons are made in China and shipped to the United States where they have a lifetime use of a few minutes before reentering the waste stream, generating all sorts of toxic chemicals in the process—that are threatening the biogeochemical processes of the entire planet. </w:t>
      </w:r>
      <w:r w:rsidRPr="00C011D1">
        <w:rPr>
          <w:rStyle w:val="StyleUnderline"/>
        </w:rPr>
        <w:t>Capital’s social metabolic processes attempt to re-create the planet in its own image, treating all planetary boundaries as mere barriers to surmount, thus generating a global metabolic rift on a rapidly warming planet. All of this points to the need to place limits on economic growth, and</w:t>
      </w:r>
      <w:r w:rsidRPr="00C011D1">
        <w:rPr>
          <w:sz w:val="16"/>
        </w:rPr>
        <w:t xml:space="preserve"> specifically on the expansion of today’s </w:t>
      </w:r>
      <w:r w:rsidRPr="00C011D1">
        <w:rPr>
          <w:rStyle w:val="StyleUnderline"/>
        </w:rPr>
        <w:t>disaster capitalism</w:t>
      </w:r>
      <w:r w:rsidRPr="00C011D1">
        <w:rPr>
          <w:sz w:val="16"/>
        </w:rPr>
        <w:t>.</w:t>
      </w:r>
    </w:p>
    <w:p w14:paraId="2EB837FB" w14:textId="77777777" w:rsidR="00C011D1" w:rsidRPr="00C011D1" w:rsidRDefault="00C011D1" w:rsidP="00C011D1">
      <w:pPr>
        <w:rPr>
          <w:sz w:val="16"/>
        </w:rPr>
      </w:pPr>
      <w:r w:rsidRPr="00C011D1">
        <w:rPr>
          <w:sz w:val="16"/>
        </w:rPr>
        <w:t xml:space="preserve">Second, </w:t>
      </w:r>
      <w:r w:rsidRPr="00C011D1">
        <w:rPr>
          <w:rStyle w:val="StyleUnderline"/>
        </w:rPr>
        <w:t>capitalism is suffering at present from an epochal crisis</w:t>
      </w:r>
      <w:r w:rsidRPr="00C011D1">
        <w:rPr>
          <w:sz w:val="16"/>
        </w:rPr>
        <w:t xml:space="preserve">—both economic and environmental. </w:t>
      </w:r>
      <w:r w:rsidRPr="00C011D1">
        <w:rPr>
          <w:rStyle w:val="StyleUnderline"/>
        </w:rPr>
        <w:t>This is manifested in overaccumulation, stagnation, and financialization</w:t>
      </w:r>
      <w:r w:rsidRPr="00C011D1">
        <w:rPr>
          <w:sz w:val="16"/>
        </w:rPr>
        <w:t xml:space="preserve"> on the one hand, </w:t>
      </w:r>
      <w:r w:rsidRPr="00C011D1">
        <w:rPr>
          <w:rStyle w:val="StyleUnderline"/>
        </w:rPr>
        <w:t>and ecological rifts and disruptions</w:t>
      </w:r>
      <w:r w:rsidRPr="00C011D1">
        <w:rPr>
          <w:sz w:val="16"/>
        </w:rPr>
        <w:t xml:space="preserve">, both within each and every ecosystem and on the level of the planet as a whole, on the other. 50 These two long-term structural crises of the system are not reducible to each other, except in the sense that they are both induced by the logic of capital accumulation. What we have called ecological crisis proper is largely invisible to the value accounting of the capitalist system, and is systematically given a lower priority in relation to economic imperatives. </w:t>
      </w:r>
      <w:r w:rsidRPr="00C011D1">
        <w:rPr>
          <w:rStyle w:val="StyleUnderline"/>
        </w:rPr>
        <w:t xml:space="preserve">Society is constantly told that the solution to economic stagnation is economic growth by any means: usually involving the promotion of neoliberal disaster capitalism. </w:t>
      </w:r>
      <w:r w:rsidRPr="00C011D1">
        <w:rPr>
          <w:sz w:val="16"/>
        </w:rPr>
        <w:t xml:space="preserve">Yet such </w:t>
      </w:r>
      <w:r w:rsidRPr="00C011D1">
        <w:rPr>
          <w:rStyle w:val="StyleUnderline"/>
        </w:rPr>
        <w:t>an economic solution</w:t>
      </w:r>
      <w:r w:rsidRPr="00C011D1">
        <w:rPr>
          <w:sz w:val="16"/>
        </w:rPr>
        <w:t>—</w:t>
      </w:r>
      <w:r w:rsidRPr="00C011D1">
        <w:rPr>
          <w:rStyle w:val="StyleUnderline"/>
        </w:rPr>
        <w:t>which is beyond the power of the system to effect in a long-term, stable way, but only on a temporary, ad hoc basis—would be fatal to the planetary environment, which requires less, not more, expansion of the economic treadmill</w:t>
      </w:r>
      <w:r w:rsidRPr="00C011D1">
        <w:rPr>
          <w:sz w:val="16"/>
        </w:rPr>
        <w:t xml:space="preserve">. </w:t>
      </w:r>
      <w:r w:rsidRPr="00C011D1">
        <w:rPr>
          <w:rStyle w:val="StyleUnderline"/>
        </w:rPr>
        <w:t>The epochal crisis of economy and ecology</w:t>
      </w:r>
      <w:r w:rsidRPr="00C011D1">
        <w:rPr>
          <w:sz w:val="16"/>
        </w:rPr>
        <w:t xml:space="preserve"> within the capitalist system </w:t>
      </w:r>
      <w:r w:rsidRPr="00C011D1">
        <w:rPr>
          <w:rStyle w:val="StyleUnderline"/>
        </w:rPr>
        <w:t>is thus likely to continue, with both fault lines widening, as long as the logic of capital prevails</w:t>
      </w:r>
      <w:r w:rsidRPr="00C011D1">
        <w:rPr>
          <w:sz w:val="16"/>
        </w:rPr>
        <w:t>. This conflict between economic and ecological objectives is not a contradiction of analysis, but of the capitalist system itself.</w:t>
      </w:r>
    </w:p>
    <w:p w14:paraId="6C486356" w14:textId="77777777" w:rsidR="00C011D1" w:rsidRPr="00C011D1" w:rsidRDefault="00C011D1" w:rsidP="00C011D1">
      <w:pPr>
        <w:rPr>
          <w:sz w:val="16"/>
        </w:rPr>
      </w:pPr>
      <w:r w:rsidRPr="00C011D1">
        <w:rPr>
          <w:sz w:val="16"/>
        </w:rPr>
        <w:t xml:space="preserve">Third, </w:t>
      </w:r>
      <w:r w:rsidRPr="00C011D1">
        <w:rPr>
          <w:rStyle w:val="StyleUnderline"/>
        </w:rPr>
        <w:t>if accumulation or economic growth is to be halted in the rich countries</w:t>
      </w:r>
      <w:r w:rsidRPr="00C011D1">
        <w:rPr>
          <w:sz w:val="16"/>
        </w:rPr>
        <w:t xml:space="preserve">, even temporarily, out of sheer ecological necessity, </w:t>
      </w:r>
      <w:r w:rsidRPr="00C011D1">
        <w:rPr>
          <w:rStyle w:val="StyleUnderline"/>
        </w:rPr>
        <w:t xml:space="preserve">this would require a </w:t>
      </w:r>
      <w:r w:rsidRPr="00C011D1">
        <w:rPr>
          <w:rStyle w:val="Emphasis"/>
        </w:rPr>
        <w:t>vast new system of redistribution</w:t>
      </w:r>
      <w:r w:rsidRPr="00C011D1">
        <w:rPr>
          <w:sz w:val="16"/>
        </w:rPr>
        <w:t xml:space="preserve">. As Lewis Mumford indicated in 1944 in The Condition of Man, </w:t>
      </w:r>
      <w:r w:rsidRPr="00C011D1">
        <w:rPr>
          <w:rStyle w:val="StyleUnderline"/>
        </w:rPr>
        <w:t xml:space="preserve">a </w:t>
      </w:r>
      <w:r w:rsidRPr="00C011D1">
        <w:rPr>
          <w:rStyle w:val="Emphasis"/>
        </w:rPr>
        <w:t>stationary state or steady-state economy</w:t>
      </w:r>
      <w:r w:rsidRPr="00C011D1">
        <w:rPr>
          <w:rStyle w:val="StyleUnderline"/>
        </w:rPr>
        <w:t xml:space="preserve"> is </w:t>
      </w:r>
      <w:r w:rsidRPr="00C011D1">
        <w:rPr>
          <w:rStyle w:val="Emphasis"/>
        </w:rPr>
        <w:t>only possible</w:t>
      </w:r>
      <w:r w:rsidRPr="00C011D1">
        <w:rPr>
          <w:rStyle w:val="StyleUnderline"/>
        </w:rPr>
        <w:t xml:space="preserve"> under </w:t>
      </w:r>
      <w:r w:rsidRPr="00C011D1">
        <w:rPr>
          <w:rStyle w:val="Emphasis"/>
        </w:rPr>
        <w:t>conditions of “basic communism</w:t>
      </w:r>
      <w:r w:rsidRPr="00C011D1">
        <w:rPr>
          <w:rStyle w:val="StyleUnderline"/>
        </w:rPr>
        <w:t>,”</w:t>
      </w:r>
      <w:r w:rsidRPr="00C011D1">
        <w:rPr>
          <w:sz w:val="16"/>
        </w:rPr>
        <w:t xml:space="preserve"> a term that Mumford (after Marx) used to refer to a society </w:t>
      </w:r>
      <w:r w:rsidRPr="00C011D1">
        <w:rPr>
          <w:rStyle w:val="StyleUnderline"/>
        </w:rPr>
        <w:t>in which distribution is organized “</w:t>
      </w:r>
      <w:r w:rsidRPr="00C011D1">
        <w:rPr>
          <w:rStyle w:val="Emphasis"/>
        </w:rPr>
        <w:t>according to need</w:t>
      </w:r>
      <w:r w:rsidRPr="00C011D1">
        <w:rPr>
          <w:rStyle w:val="StyleUnderline"/>
        </w:rPr>
        <w:t xml:space="preserve">, </w:t>
      </w:r>
      <w:r w:rsidRPr="00C011D1">
        <w:rPr>
          <w:rStyle w:val="Emphasis"/>
        </w:rPr>
        <w:t>not according to ability or productive contribution</w:t>
      </w:r>
      <w:r w:rsidRPr="00C011D1">
        <w:rPr>
          <w:sz w:val="16"/>
        </w:rPr>
        <w:t xml:space="preserve">.” 51 </w:t>
      </w:r>
      <w:r w:rsidRPr="00C011D1">
        <w:rPr>
          <w:rStyle w:val="StyleUnderline"/>
        </w:rPr>
        <w:t xml:space="preserve">There must be a </w:t>
      </w:r>
      <w:r w:rsidRPr="00C011D1">
        <w:rPr>
          <w:rStyle w:val="Emphasis"/>
        </w:rPr>
        <w:t>vast redirection</w:t>
      </w:r>
      <w:r w:rsidRPr="00C011D1">
        <w:rPr>
          <w:rStyle w:val="StyleUnderline"/>
        </w:rPr>
        <w:t xml:space="preserve"> of </w:t>
      </w:r>
      <w:r w:rsidRPr="00C011D1">
        <w:rPr>
          <w:rStyle w:val="Emphasis"/>
        </w:rPr>
        <w:t>society’s social surplus</w:t>
      </w:r>
      <w:r w:rsidRPr="00C011D1">
        <w:rPr>
          <w:rStyle w:val="StyleUnderline"/>
        </w:rPr>
        <w:t xml:space="preserve"> to </w:t>
      </w:r>
      <w:r w:rsidRPr="00C011D1">
        <w:rPr>
          <w:rStyle w:val="Emphasis"/>
        </w:rPr>
        <w:t>genuine human requirements</w:t>
      </w:r>
      <w:r w:rsidRPr="00C011D1">
        <w:rPr>
          <w:rStyle w:val="StyleUnderline"/>
        </w:rPr>
        <w:t xml:space="preserve"> and </w:t>
      </w:r>
      <w:r w:rsidRPr="00C011D1">
        <w:rPr>
          <w:rStyle w:val="Emphasis"/>
        </w:rPr>
        <w:t>ecological sustainability</w:t>
      </w:r>
      <w:r w:rsidRPr="00C011D1">
        <w:rPr>
          <w:rStyle w:val="StyleUnderline"/>
        </w:rPr>
        <w:t xml:space="preserve"> as </w:t>
      </w:r>
      <w:r w:rsidRPr="00C011D1">
        <w:rPr>
          <w:rStyle w:val="Emphasis"/>
        </w:rPr>
        <w:t>opposed to the giant treadmill of production</w:t>
      </w:r>
      <w:r w:rsidRPr="00C011D1">
        <w:rPr>
          <w:rStyle w:val="StyleUnderline"/>
        </w:rPr>
        <w:t xml:space="preserve"> generated </w:t>
      </w:r>
      <w:r w:rsidRPr="00C011D1">
        <w:rPr>
          <w:rStyle w:val="Emphasis"/>
        </w:rPr>
        <w:t>by the profit system.</w:t>
      </w:r>
      <w:r w:rsidRPr="00C011D1">
        <w:rPr>
          <w:sz w:val="16"/>
        </w:rPr>
        <w:t xml:space="preserve"> It is </w:t>
      </w:r>
      <w:r w:rsidRPr="00C011D1">
        <w:rPr>
          <w:rStyle w:val="StyleUnderline"/>
        </w:rPr>
        <w:t>by creating a society directed to use value rather than exchange value that we can find the resources to develop a world that is sustainable because it is just, and just because it is sustainable</w:t>
      </w:r>
      <w:r w:rsidRPr="00C011D1">
        <w:rPr>
          <w:sz w:val="16"/>
        </w:rPr>
        <w:t>. Society will need to be reordered, as Epicurus said, and Marx concurred, according to the principle of enough— that is, through a rich development of human needs, applicable to everyone. 52</w:t>
      </w:r>
    </w:p>
    <w:p w14:paraId="3017BB33" w14:textId="77777777" w:rsidR="00C011D1" w:rsidRPr="00C011D1" w:rsidRDefault="00C011D1" w:rsidP="00C011D1">
      <w:pPr>
        <w:pStyle w:val="Heading2"/>
      </w:pPr>
      <w:r w:rsidRPr="00C011D1">
        <w:t>Indicts</w:t>
      </w:r>
    </w:p>
    <w:p w14:paraId="19756F2B" w14:textId="77777777" w:rsidR="00C011D1" w:rsidRPr="00C011D1" w:rsidRDefault="00C011D1" w:rsidP="00C011D1">
      <w:pPr>
        <w:pStyle w:val="Heading3"/>
      </w:pPr>
      <w:r w:rsidRPr="00C011D1">
        <w:t xml:space="preserve">AT: </w:t>
      </w:r>
      <w:proofErr w:type="spellStart"/>
      <w:r w:rsidRPr="00C011D1">
        <w:t>Hausfather</w:t>
      </w:r>
      <w:proofErr w:type="spellEnd"/>
    </w:p>
    <w:p w14:paraId="49367DB7" w14:textId="77777777" w:rsidR="00C011D1" w:rsidRPr="00C011D1" w:rsidRDefault="00C011D1" w:rsidP="00C011D1">
      <w:pPr>
        <w:pStyle w:val="Heading4"/>
      </w:pPr>
      <w:proofErr w:type="spellStart"/>
      <w:r w:rsidRPr="00C011D1">
        <w:t>Hausfather</w:t>
      </w:r>
      <w:proofErr w:type="spellEnd"/>
      <w:r w:rsidRPr="00C011D1">
        <w:t xml:space="preserve"> doesn’t support global or absolute decoupling. </w:t>
      </w:r>
    </w:p>
    <w:p w14:paraId="4A81BF0E" w14:textId="77777777" w:rsidR="00C011D1" w:rsidRPr="00C011D1" w:rsidRDefault="00C011D1" w:rsidP="00C011D1">
      <w:pPr>
        <w:rPr>
          <w:b/>
          <w:bCs/>
          <w:sz w:val="26"/>
        </w:rPr>
      </w:pPr>
      <w:proofErr w:type="spellStart"/>
      <w:r w:rsidRPr="00C011D1">
        <w:rPr>
          <w:rStyle w:val="Style13ptBold"/>
        </w:rPr>
        <w:t>Sorman</w:t>
      </w:r>
      <w:proofErr w:type="spellEnd"/>
      <w:r w:rsidRPr="00C011D1">
        <w:rPr>
          <w:rStyle w:val="Style13ptBold"/>
        </w:rPr>
        <w:t xml:space="preserve"> 23</w:t>
      </w:r>
      <w:r w:rsidRPr="00C011D1">
        <w:rPr>
          <w:rStyle w:val="Style13ptBold"/>
          <w:b w:val="0"/>
          <w:sz w:val="18"/>
          <w:szCs w:val="14"/>
        </w:rPr>
        <w:t xml:space="preserve"> [</w:t>
      </w:r>
      <w:proofErr w:type="spellStart"/>
      <w:r w:rsidRPr="00C011D1">
        <w:rPr>
          <w:rStyle w:val="Style13ptBold"/>
          <w:b w:val="0"/>
          <w:sz w:val="18"/>
          <w:szCs w:val="14"/>
        </w:rPr>
        <w:t>Alevgül</w:t>
      </w:r>
      <w:proofErr w:type="spellEnd"/>
      <w:r w:rsidRPr="00C011D1">
        <w:rPr>
          <w:rStyle w:val="Style13ptBold"/>
          <w:b w:val="0"/>
          <w:sz w:val="18"/>
          <w:szCs w:val="14"/>
        </w:rPr>
        <w:t xml:space="preserve"> </w:t>
      </w:r>
      <w:proofErr w:type="spellStart"/>
      <w:r w:rsidRPr="00C011D1">
        <w:rPr>
          <w:rStyle w:val="Style13ptBold"/>
          <w:b w:val="0"/>
          <w:sz w:val="18"/>
          <w:szCs w:val="14"/>
        </w:rPr>
        <w:t>Sorman</w:t>
      </w:r>
      <w:proofErr w:type="spellEnd"/>
      <w:r w:rsidRPr="00C011D1">
        <w:rPr>
          <w:rStyle w:val="Style13ptBold"/>
          <w:b w:val="0"/>
          <w:sz w:val="18"/>
          <w:szCs w:val="14"/>
        </w:rPr>
        <w:t xml:space="preserve">, is an </w:t>
      </w:r>
      <w:proofErr w:type="spellStart"/>
      <w:r w:rsidRPr="00C011D1">
        <w:rPr>
          <w:rStyle w:val="Style13ptBold"/>
          <w:b w:val="0"/>
          <w:sz w:val="18"/>
          <w:szCs w:val="14"/>
        </w:rPr>
        <w:t>Ikerbasque</w:t>
      </w:r>
      <w:proofErr w:type="spellEnd"/>
      <w:r w:rsidRPr="00C011D1">
        <w:rPr>
          <w:rStyle w:val="Style13ptBold"/>
          <w:b w:val="0"/>
          <w:sz w:val="18"/>
          <w:szCs w:val="14"/>
        </w:rPr>
        <w:t xml:space="preserve"> Research Fellow at the Basque Centre for Climate Change (BC3). Her research scrutinizes energy transitions with insights from human geography, political ecology and ecological and biophysical economics.; “Deceitful Decoupling: Misconceptions of a Persistent Myth”; The Barcelona School of Ecological Economics and Political Ecology; pp 165–</w:t>
      </w:r>
      <w:proofErr w:type="gramStart"/>
      <w:r w:rsidRPr="00C011D1">
        <w:rPr>
          <w:rStyle w:val="Style13ptBold"/>
          <w:b w:val="0"/>
          <w:sz w:val="18"/>
          <w:szCs w:val="14"/>
        </w:rPr>
        <w:t>177;  March</w:t>
      </w:r>
      <w:proofErr w:type="gramEnd"/>
      <w:r w:rsidRPr="00C011D1">
        <w:rPr>
          <w:rStyle w:val="Style13ptBold"/>
          <w:b w:val="0"/>
          <w:sz w:val="18"/>
          <w:szCs w:val="14"/>
        </w:rPr>
        <w:t xml:space="preserve"> 1, 2023; https://link.springer.com/chapter/10.1007/978-3-031-22566-6_15]//eleanor</w:t>
      </w:r>
    </w:p>
    <w:p w14:paraId="6E8B534D" w14:textId="77777777" w:rsidR="00C011D1" w:rsidRPr="00C011D1" w:rsidRDefault="00C011D1" w:rsidP="00C011D1">
      <w:pPr>
        <w:rPr>
          <w:sz w:val="16"/>
        </w:rPr>
      </w:pPr>
      <w:r w:rsidRPr="00C011D1">
        <w:rPr>
          <w:rStyle w:val="StyleUnderline"/>
        </w:rPr>
        <w:t>In terms of</w:t>
      </w:r>
      <w:r w:rsidRPr="00C011D1">
        <w:rPr>
          <w:sz w:val="16"/>
        </w:rPr>
        <w:t xml:space="preserve"> accounting for </w:t>
      </w:r>
      <w:r w:rsidRPr="00C011D1">
        <w:rPr>
          <w:rStyle w:val="StyleUnderline"/>
        </w:rPr>
        <w:t>emissions decoupling</w:t>
      </w:r>
      <w:r w:rsidRPr="00C011D1">
        <w:rPr>
          <w:sz w:val="16"/>
        </w:rPr>
        <w:t>, a recent study by the Breakthrough Institute (</w:t>
      </w:r>
      <w:proofErr w:type="spellStart"/>
      <w:r w:rsidRPr="00C011D1">
        <w:rPr>
          <w:rStyle w:val="Emphasis"/>
        </w:rPr>
        <w:t>Hausfather</w:t>
      </w:r>
      <w:proofErr w:type="spellEnd"/>
      <w:r w:rsidRPr="00C011D1">
        <w:rPr>
          <w:sz w:val="16"/>
        </w:rPr>
        <w:t xml:space="preserve">, 2021) </w:t>
      </w:r>
      <w:r w:rsidRPr="00C011D1">
        <w:rPr>
          <w:rStyle w:val="StyleUnderline"/>
        </w:rPr>
        <w:t>highlights that 32 countries have managed to demonstrate economic growth while CO2 emissions declined</w:t>
      </w:r>
      <w:r w:rsidRPr="00C011D1">
        <w:rPr>
          <w:sz w:val="16"/>
        </w:rPr>
        <w:t xml:space="preserve"> since 2005, even when accounting for emissions embodied in the goods consumed in a country. </w:t>
      </w:r>
      <w:r w:rsidRPr="00C011D1">
        <w:rPr>
          <w:rStyle w:val="Emphasis"/>
        </w:rPr>
        <w:t>However</w:t>
      </w:r>
      <w:r w:rsidRPr="00C011D1">
        <w:rPr>
          <w:sz w:val="16"/>
        </w:rPr>
        <w:t xml:space="preserve">, </w:t>
      </w:r>
      <w:r w:rsidRPr="00C011D1">
        <w:rPr>
          <w:rStyle w:val="StyleUnderline"/>
        </w:rPr>
        <w:t xml:space="preserve">they </w:t>
      </w:r>
      <w:r w:rsidRPr="00C011D1">
        <w:rPr>
          <w:rStyle w:val="Emphasis"/>
        </w:rPr>
        <w:t>note with caution</w:t>
      </w:r>
      <w:r w:rsidRPr="00C011D1">
        <w:rPr>
          <w:rStyle w:val="StyleUnderline"/>
        </w:rPr>
        <w:t xml:space="preserve"> that </w:t>
      </w:r>
      <w:r w:rsidRPr="00C011D1">
        <w:rPr>
          <w:rStyle w:val="Emphasis"/>
        </w:rPr>
        <w:t>these economies</w:t>
      </w:r>
      <w:r w:rsidRPr="00C011D1">
        <w:rPr>
          <w:rStyle w:val="StyleUnderline"/>
        </w:rPr>
        <w:t xml:space="preserve"> are </w:t>
      </w:r>
      <w:r w:rsidRPr="00C011D1">
        <w:rPr>
          <w:rStyle w:val="Emphasis"/>
        </w:rPr>
        <w:t>already wealthy-service driven economies</w:t>
      </w:r>
      <w:r w:rsidRPr="00C011D1">
        <w:rPr>
          <w:rStyle w:val="StyleUnderline"/>
        </w:rPr>
        <w:t xml:space="preserve"> and that </w:t>
      </w:r>
      <w:r w:rsidRPr="00C011D1">
        <w:rPr>
          <w:rStyle w:val="Emphasis"/>
        </w:rPr>
        <w:t>very few examples</w:t>
      </w:r>
      <w:r w:rsidRPr="00C011D1">
        <w:rPr>
          <w:rStyle w:val="StyleUnderline"/>
        </w:rPr>
        <w:t xml:space="preserve"> are </w:t>
      </w:r>
      <w:r w:rsidRPr="00C011D1">
        <w:rPr>
          <w:rStyle w:val="Emphasis"/>
        </w:rPr>
        <w:t xml:space="preserve">present from low- or </w:t>
      </w:r>
      <w:proofErr w:type="spellStart"/>
      <w:r w:rsidRPr="00C011D1">
        <w:rPr>
          <w:rStyle w:val="Emphasis"/>
        </w:rPr>
        <w:t>middleincome</w:t>
      </w:r>
      <w:proofErr w:type="spellEnd"/>
      <w:r w:rsidRPr="00C011D1">
        <w:rPr>
          <w:rStyle w:val="StyleUnderline"/>
        </w:rPr>
        <w:t xml:space="preserve"> countries </w:t>
      </w:r>
      <w:r w:rsidRPr="00C011D1">
        <w:rPr>
          <w:rStyle w:val="Emphasis"/>
        </w:rPr>
        <w:t>based on extractive industries</w:t>
      </w:r>
      <w:r w:rsidRPr="00C011D1">
        <w:rPr>
          <w:rStyle w:val="StyleUnderline"/>
        </w:rPr>
        <w:t xml:space="preserve"> and </w:t>
      </w:r>
      <w:r w:rsidRPr="00C011D1">
        <w:rPr>
          <w:rStyle w:val="Emphasis"/>
        </w:rPr>
        <w:t>energy-intensive manufacturing</w:t>
      </w:r>
      <w:r w:rsidRPr="00C011D1">
        <w:rPr>
          <w:rStyle w:val="StyleUnderline"/>
        </w:rPr>
        <w:t xml:space="preserve"> to date</w:t>
      </w:r>
      <w:r w:rsidRPr="00C011D1">
        <w:rPr>
          <w:sz w:val="16"/>
        </w:rPr>
        <w:t xml:space="preserve">. While this study can present a departure narrative of consumption-based emissions and absolute decoupling as we switch to clearer technologies, </w:t>
      </w:r>
      <w:r w:rsidRPr="00C011D1">
        <w:rPr>
          <w:rStyle w:val="Emphasis"/>
        </w:rPr>
        <w:t>we must not forget</w:t>
      </w:r>
      <w:r w:rsidRPr="00C011D1">
        <w:rPr>
          <w:rStyle w:val="StyleUnderline"/>
        </w:rPr>
        <w:t xml:space="preserve"> that </w:t>
      </w:r>
      <w:r w:rsidRPr="00C011D1">
        <w:rPr>
          <w:rStyle w:val="Emphasis"/>
        </w:rPr>
        <w:t>extraction and resource dependence</w:t>
      </w:r>
      <w:r w:rsidRPr="00C011D1">
        <w:rPr>
          <w:rStyle w:val="StyleUnderline"/>
        </w:rPr>
        <w:t xml:space="preserve"> remain </w:t>
      </w:r>
      <w:r w:rsidRPr="00C011D1">
        <w:rPr>
          <w:rStyle w:val="Emphasis"/>
        </w:rPr>
        <w:t>intact on the supply side</w:t>
      </w:r>
      <w:r w:rsidRPr="00C011D1">
        <w:rPr>
          <w:rStyle w:val="StyleUnderline"/>
        </w:rPr>
        <w:t xml:space="preserve"> – supplies and sinks being the two sides of the same coin of the decoupling phenomena</w:t>
      </w:r>
      <w:r w:rsidRPr="00C011D1">
        <w:rPr>
          <w:sz w:val="16"/>
        </w:rPr>
        <w:t>.</w:t>
      </w:r>
    </w:p>
    <w:p w14:paraId="72079B4B" w14:textId="77777777" w:rsidR="00C011D1" w:rsidRPr="00C011D1" w:rsidRDefault="00C011D1" w:rsidP="00C011D1">
      <w:pPr>
        <w:pStyle w:val="Heading2"/>
      </w:pPr>
      <w:r w:rsidRPr="00C011D1">
        <w:t>Sustainability</w:t>
      </w:r>
    </w:p>
    <w:p w14:paraId="28DD82DC" w14:textId="162925B1" w:rsidR="00C011D1" w:rsidRPr="00C011D1" w:rsidRDefault="00C011D1" w:rsidP="00C011D1">
      <w:pPr>
        <w:pStyle w:val="Heading3"/>
      </w:pPr>
      <w:r w:rsidRPr="00C011D1">
        <w:t xml:space="preserve">Sustainability – Overaccumulation </w:t>
      </w:r>
    </w:p>
    <w:p w14:paraId="54F1FA14" w14:textId="77777777" w:rsidR="00C011D1" w:rsidRPr="00C011D1" w:rsidRDefault="00C011D1" w:rsidP="00C011D1">
      <w:pPr>
        <w:pStyle w:val="Heading4"/>
      </w:pPr>
      <w:r w:rsidRPr="00C011D1">
        <w:t xml:space="preserve">Crises of overaccumulation result in stagnation, recession, and social upheaval. </w:t>
      </w:r>
    </w:p>
    <w:p w14:paraId="6213A808" w14:textId="77777777" w:rsidR="00C011D1" w:rsidRPr="00C011D1" w:rsidRDefault="00C011D1" w:rsidP="00C011D1">
      <w:pPr>
        <w:rPr>
          <w:sz w:val="18"/>
          <w:szCs w:val="14"/>
        </w:rPr>
      </w:pPr>
      <w:r w:rsidRPr="00C011D1">
        <w:rPr>
          <w:rStyle w:val="Style13ptBold"/>
        </w:rPr>
        <w:t>Robinson 22</w:t>
      </w:r>
      <w:r w:rsidRPr="00C011D1">
        <w:rPr>
          <w:rStyle w:val="Style13ptBold"/>
          <w:b w:val="0"/>
          <w:sz w:val="18"/>
          <w:szCs w:val="14"/>
        </w:rPr>
        <w:t xml:space="preserve"> [William I. Robinson is a distinguished professor of sociology, global studies and Latin American studies at the University of California at Santa Barbara. He is the author of the books Can Global Capitalism Endure? (Clarity Press and Global Civil War: Capitalism Post-Pandemic (PM Press).; “Global Capitalism Has Become Dependent on War-Making to Sustain Itself”; Truthout; April 24, 2022; </w:t>
      </w:r>
      <w:hyperlink r:id="rId13" w:history="1">
        <w:r w:rsidRPr="00C011D1">
          <w:rPr>
            <w:rStyle w:val="Style13ptBold"/>
            <w:b w:val="0"/>
            <w:sz w:val="18"/>
            <w:szCs w:val="14"/>
          </w:rPr>
          <w:t>https://truthout.org/articles/global-capitalism-has-become-dependent-on-war-making-to-sustain-itself/]//eleanor</w:t>
        </w:r>
      </w:hyperlink>
    </w:p>
    <w:p w14:paraId="272221C9" w14:textId="77777777" w:rsidR="00C011D1" w:rsidRPr="00C011D1" w:rsidRDefault="00C011D1" w:rsidP="00C011D1">
      <w:pPr>
        <w:rPr>
          <w:u w:val="single"/>
        </w:rPr>
      </w:pPr>
      <w:r w:rsidRPr="00C011D1">
        <w:rPr>
          <w:sz w:val="16"/>
        </w:rPr>
        <w:t xml:space="preserve">Economically, </w:t>
      </w:r>
      <w:r w:rsidRPr="00C011D1">
        <w:rPr>
          <w:rStyle w:val="StyleUnderline"/>
        </w:rPr>
        <w:t>global capitalism faces what is known in technical language as “</w:t>
      </w:r>
      <w:r w:rsidRPr="00C011D1">
        <w:rPr>
          <w:rStyle w:val="Emphasis"/>
        </w:rPr>
        <w:t>overaccumulation</w:t>
      </w:r>
      <w:r w:rsidRPr="00C011D1">
        <w:rPr>
          <w:rStyle w:val="StyleUnderline"/>
        </w:rPr>
        <w:t xml:space="preserve">”: a situation in which the </w:t>
      </w:r>
      <w:r w:rsidRPr="00C011D1">
        <w:rPr>
          <w:rStyle w:val="Emphasis"/>
        </w:rPr>
        <w:t>economy has produced</w:t>
      </w:r>
      <w:r w:rsidRPr="00C011D1">
        <w:rPr>
          <w:rStyle w:val="StyleUnderline"/>
        </w:rPr>
        <w:t xml:space="preserve"> — or has the capacity to produce — </w:t>
      </w:r>
      <w:r w:rsidRPr="00C011D1">
        <w:rPr>
          <w:rStyle w:val="Emphasis"/>
        </w:rPr>
        <w:t>great quantities of wealth</w:t>
      </w:r>
      <w:r w:rsidRPr="00C011D1">
        <w:rPr>
          <w:rStyle w:val="StyleUnderline"/>
        </w:rPr>
        <w:t xml:space="preserve"> but the </w:t>
      </w:r>
      <w:r w:rsidRPr="00C011D1">
        <w:rPr>
          <w:rStyle w:val="Emphasis"/>
        </w:rPr>
        <w:t>market cannot absorb</w:t>
      </w:r>
      <w:r w:rsidRPr="00C011D1">
        <w:rPr>
          <w:rStyle w:val="StyleUnderline"/>
        </w:rPr>
        <w:t xml:space="preserve"> this wealth </w:t>
      </w:r>
      <w:r w:rsidRPr="00C011D1">
        <w:rPr>
          <w:rStyle w:val="Emphasis"/>
        </w:rPr>
        <w:t>because of escalating inequality</w:t>
      </w:r>
      <w:r w:rsidRPr="00C011D1">
        <w:rPr>
          <w:rStyle w:val="StyleUnderline"/>
        </w:rPr>
        <w:t xml:space="preserve">. </w:t>
      </w:r>
      <w:r w:rsidRPr="00C011D1">
        <w:rPr>
          <w:rStyle w:val="Emphasis"/>
        </w:rPr>
        <w:t>Capitalism</w:t>
      </w:r>
      <w:r w:rsidRPr="00C011D1">
        <w:rPr>
          <w:rStyle w:val="StyleUnderline"/>
        </w:rPr>
        <w:t xml:space="preserve"> by </w:t>
      </w:r>
      <w:r w:rsidRPr="00C011D1">
        <w:rPr>
          <w:rStyle w:val="Emphasis"/>
        </w:rPr>
        <w:t>its very nature</w:t>
      </w:r>
      <w:r w:rsidRPr="00C011D1">
        <w:rPr>
          <w:rStyle w:val="StyleUnderline"/>
        </w:rPr>
        <w:t xml:space="preserve"> will </w:t>
      </w:r>
      <w:r w:rsidRPr="00C011D1">
        <w:rPr>
          <w:rStyle w:val="Emphasis"/>
        </w:rPr>
        <w:t>produce abundant wealth</w:t>
      </w:r>
      <w:r w:rsidRPr="00C011D1">
        <w:rPr>
          <w:rStyle w:val="StyleUnderline"/>
        </w:rPr>
        <w:t xml:space="preserve"> yet </w:t>
      </w:r>
      <w:r w:rsidRPr="00C011D1">
        <w:rPr>
          <w:rStyle w:val="Emphasis"/>
        </w:rPr>
        <w:t>polarize that wealth</w:t>
      </w:r>
      <w:r w:rsidRPr="00C011D1">
        <w:rPr>
          <w:rStyle w:val="StyleUnderline"/>
        </w:rPr>
        <w:t xml:space="preserve"> and </w:t>
      </w:r>
      <w:r w:rsidRPr="00C011D1">
        <w:rPr>
          <w:rStyle w:val="Emphasis"/>
        </w:rPr>
        <w:t>generate ever greater levels</w:t>
      </w:r>
      <w:r w:rsidRPr="00C011D1">
        <w:rPr>
          <w:rStyle w:val="StyleUnderline"/>
        </w:rPr>
        <w:t xml:space="preserve"> of </w:t>
      </w:r>
      <w:r w:rsidRPr="00C011D1">
        <w:rPr>
          <w:rStyle w:val="Emphasis"/>
        </w:rPr>
        <w:t>social inequality</w:t>
      </w:r>
      <w:r w:rsidRPr="00C011D1">
        <w:rPr>
          <w:sz w:val="16"/>
        </w:rPr>
        <w:t xml:space="preserve"> unless offset by redistributive policies. </w:t>
      </w:r>
      <w:r w:rsidRPr="00C011D1">
        <w:rPr>
          <w:rStyle w:val="StyleUnderline"/>
        </w:rPr>
        <w:t xml:space="preserve">The level of global social </w:t>
      </w:r>
      <w:r w:rsidRPr="00C011D1">
        <w:rPr>
          <w:rStyle w:val="Emphasis"/>
        </w:rPr>
        <w:t>polarization and inequality</w:t>
      </w:r>
      <w:r w:rsidRPr="00C011D1">
        <w:rPr>
          <w:rStyle w:val="StyleUnderline"/>
        </w:rPr>
        <w:t xml:space="preserve"> now experienced is </w:t>
      </w:r>
      <w:r w:rsidRPr="00C011D1">
        <w:rPr>
          <w:rStyle w:val="Emphasis"/>
        </w:rPr>
        <w:t>without precedent</w:t>
      </w:r>
      <w:r w:rsidRPr="00C011D1">
        <w:rPr>
          <w:rStyle w:val="StyleUnderline"/>
        </w:rPr>
        <w:t>.</w:t>
      </w:r>
      <w:r w:rsidRPr="00C011D1">
        <w:rPr>
          <w:sz w:val="16"/>
        </w:rPr>
        <w:t xml:space="preserve"> In 2018, </w:t>
      </w:r>
      <w:r w:rsidRPr="00C011D1">
        <w:rPr>
          <w:rStyle w:val="StyleUnderline"/>
        </w:rPr>
        <w:t>the richest 1 percent of humanity controlled more than half of the world’s wealth while the bottom 80 percent had to make do with just 5 percent</w:t>
      </w:r>
      <w:r w:rsidRPr="00C011D1">
        <w:rPr>
          <w:sz w:val="16"/>
        </w:rPr>
        <w:t xml:space="preserve">. The international development agency Oxfam reported in January that during the first two years of the coronavirus pandemic, </w:t>
      </w:r>
      <w:r w:rsidRPr="00C011D1">
        <w:rPr>
          <w:rStyle w:val="StyleUnderline"/>
        </w:rPr>
        <w:t>the 10 richest men in the world more than doubled their fortunes, from $700 billion to $1.5 trillion, while 99 percent of humanity saw a fall in their income and 160 million more people fell into poverty.</w:t>
      </w:r>
    </w:p>
    <w:p w14:paraId="6376DE8E" w14:textId="77777777" w:rsidR="00C011D1" w:rsidRPr="00C011D1" w:rsidRDefault="00C011D1" w:rsidP="00C011D1">
      <w:pPr>
        <w:rPr>
          <w:rStyle w:val="StyleUnderline"/>
        </w:rPr>
      </w:pPr>
      <w:r w:rsidRPr="00C011D1">
        <w:rPr>
          <w:rStyle w:val="StyleUnderline"/>
        </w:rPr>
        <w:t xml:space="preserve">Such </w:t>
      </w:r>
      <w:r w:rsidRPr="00C011D1">
        <w:rPr>
          <w:rStyle w:val="Emphasis"/>
        </w:rPr>
        <w:t>inequalities</w:t>
      </w:r>
      <w:r w:rsidRPr="00C011D1">
        <w:rPr>
          <w:rStyle w:val="StyleUnderline"/>
        </w:rPr>
        <w:t xml:space="preserve"> end up </w:t>
      </w:r>
      <w:r w:rsidRPr="00C011D1">
        <w:rPr>
          <w:rStyle w:val="Emphasis"/>
        </w:rPr>
        <w:t>undermining the stability of the system</w:t>
      </w:r>
      <w:r w:rsidRPr="00C011D1">
        <w:rPr>
          <w:rStyle w:val="StyleUnderline"/>
        </w:rPr>
        <w:t xml:space="preserve"> as </w:t>
      </w:r>
      <w:r w:rsidRPr="00C011D1">
        <w:rPr>
          <w:rStyle w:val="Emphasis"/>
        </w:rPr>
        <w:t>the gap grows between</w:t>
      </w:r>
      <w:r w:rsidRPr="00C011D1">
        <w:rPr>
          <w:rStyle w:val="StyleUnderline"/>
        </w:rPr>
        <w:t xml:space="preserve"> what is — or could be — </w:t>
      </w:r>
      <w:r w:rsidRPr="00C011D1">
        <w:rPr>
          <w:rStyle w:val="Emphasis"/>
        </w:rPr>
        <w:t>produced and what the market can absorb</w:t>
      </w:r>
      <w:r w:rsidRPr="00C011D1">
        <w:rPr>
          <w:sz w:val="16"/>
        </w:rPr>
        <w:t xml:space="preserve">. </w:t>
      </w:r>
      <w:r w:rsidRPr="00C011D1">
        <w:rPr>
          <w:rStyle w:val="StyleUnderline"/>
        </w:rPr>
        <w:t xml:space="preserve">The </w:t>
      </w:r>
      <w:r w:rsidRPr="00C011D1">
        <w:rPr>
          <w:rStyle w:val="Emphasis"/>
        </w:rPr>
        <w:t>extreme concentration</w:t>
      </w:r>
      <w:r w:rsidRPr="00C011D1">
        <w:rPr>
          <w:rStyle w:val="StyleUnderline"/>
        </w:rPr>
        <w:t xml:space="preserve"> of </w:t>
      </w:r>
      <w:r w:rsidRPr="00C011D1">
        <w:rPr>
          <w:sz w:val="16"/>
        </w:rPr>
        <w:t>the planet’s</w:t>
      </w:r>
      <w:r w:rsidRPr="00C011D1">
        <w:rPr>
          <w:rStyle w:val="StyleUnderline"/>
        </w:rPr>
        <w:t xml:space="preserve"> wealth in the hands of the few and the </w:t>
      </w:r>
      <w:r w:rsidRPr="00C011D1">
        <w:rPr>
          <w:rStyle w:val="Emphasis"/>
        </w:rPr>
        <w:t>accelerated impoverishment</w:t>
      </w:r>
      <w:r w:rsidRPr="00C011D1">
        <w:rPr>
          <w:rStyle w:val="StyleUnderline"/>
        </w:rPr>
        <w:t xml:space="preserve"> and </w:t>
      </w:r>
      <w:r w:rsidRPr="00C011D1">
        <w:rPr>
          <w:rStyle w:val="Emphasis"/>
        </w:rPr>
        <w:t>dispossession of the majority</w:t>
      </w:r>
      <w:r w:rsidRPr="00C011D1">
        <w:rPr>
          <w:rStyle w:val="StyleUnderline"/>
        </w:rPr>
        <w:t xml:space="preserve"> means that the </w:t>
      </w:r>
      <w:r w:rsidRPr="00C011D1">
        <w:rPr>
          <w:rStyle w:val="Emphasis"/>
        </w:rPr>
        <w:t>transnational capitalist class, or TCC,</w:t>
      </w:r>
      <w:r w:rsidRPr="00C011D1">
        <w:rPr>
          <w:rStyle w:val="StyleUnderline"/>
        </w:rPr>
        <w:t xml:space="preserve"> has increasing difficulty in </w:t>
      </w:r>
      <w:r w:rsidRPr="00C011D1">
        <w:rPr>
          <w:rStyle w:val="Emphasis"/>
        </w:rPr>
        <w:t>finding productive outlets</w:t>
      </w:r>
      <w:r w:rsidRPr="00C011D1">
        <w:rPr>
          <w:rStyle w:val="StyleUnderline"/>
        </w:rPr>
        <w:t xml:space="preserve"> to </w:t>
      </w:r>
      <w:r w:rsidRPr="00C011D1">
        <w:rPr>
          <w:rStyle w:val="Emphasis"/>
        </w:rPr>
        <w:t>unload enormous amounts of surplus</w:t>
      </w:r>
      <w:r w:rsidRPr="00C011D1">
        <w:rPr>
          <w:rStyle w:val="StyleUnderline"/>
        </w:rPr>
        <w:t xml:space="preserve"> it accumulated</w:t>
      </w:r>
      <w:r w:rsidRPr="00C011D1">
        <w:rPr>
          <w:sz w:val="16"/>
        </w:rPr>
        <w:t xml:space="preserve">. In the years leading up to the pandemic, </w:t>
      </w:r>
      <w:r w:rsidRPr="00C011D1">
        <w:rPr>
          <w:rStyle w:val="StyleUnderline"/>
        </w:rPr>
        <w:t xml:space="preserve">there was a steady </w:t>
      </w:r>
      <w:r w:rsidRPr="00C011D1">
        <w:rPr>
          <w:rStyle w:val="Emphasis"/>
        </w:rPr>
        <w:t>rise in underutilized capacity</w:t>
      </w:r>
      <w:r w:rsidRPr="00C011D1">
        <w:rPr>
          <w:rStyle w:val="StyleUnderline"/>
        </w:rPr>
        <w:t xml:space="preserve"> and a </w:t>
      </w:r>
      <w:r w:rsidRPr="00C011D1">
        <w:rPr>
          <w:rStyle w:val="Emphasis"/>
        </w:rPr>
        <w:t>slowdown in industrial production</w:t>
      </w:r>
      <w:r w:rsidRPr="00C011D1">
        <w:rPr>
          <w:rStyle w:val="StyleUnderline"/>
        </w:rPr>
        <w:t xml:space="preserve"> around the world.</w:t>
      </w:r>
      <w:r w:rsidRPr="00C011D1">
        <w:rPr>
          <w:sz w:val="16"/>
        </w:rPr>
        <w:t xml:space="preserve"> </w:t>
      </w:r>
      <w:r w:rsidRPr="00C011D1">
        <w:rPr>
          <w:rStyle w:val="StyleUnderline"/>
        </w:rPr>
        <w:t xml:space="preserve">The </w:t>
      </w:r>
      <w:r w:rsidRPr="00C011D1">
        <w:rPr>
          <w:rStyle w:val="Emphasis"/>
        </w:rPr>
        <w:t>surplus of accumulated capital</w:t>
      </w:r>
      <w:r w:rsidRPr="00C011D1">
        <w:rPr>
          <w:rStyle w:val="StyleUnderline"/>
        </w:rPr>
        <w:t xml:space="preserve"> with </w:t>
      </w:r>
      <w:r w:rsidRPr="00C011D1">
        <w:rPr>
          <w:rStyle w:val="Emphasis"/>
        </w:rPr>
        <w:t>nowhere to go expanded rapidly.</w:t>
      </w:r>
      <w:r w:rsidRPr="00C011D1">
        <w:rPr>
          <w:rStyle w:val="StyleUnderline"/>
        </w:rPr>
        <w:t xml:space="preserve"> Transnational corporations recorded </w:t>
      </w:r>
      <w:r w:rsidRPr="00C011D1">
        <w:rPr>
          <w:rStyle w:val="Emphasis"/>
        </w:rPr>
        <w:t>record profits</w:t>
      </w:r>
      <w:r w:rsidRPr="00C011D1">
        <w:rPr>
          <w:sz w:val="16"/>
        </w:rPr>
        <w:t xml:space="preserve"> during the 2010s </w:t>
      </w:r>
      <w:r w:rsidRPr="00C011D1">
        <w:rPr>
          <w:rStyle w:val="StyleUnderline"/>
        </w:rPr>
        <w:t xml:space="preserve">at the </w:t>
      </w:r>
      <w:r w:rsidRPr="00C011D1">
        <w:rPr>
          <w:rStyle w:val="Emphasis"/>
        </w:rPr>
        <w:t>same time that corporate investment declined</w:t>
      </w:r>
      <w:r w:rsidRPr="00C011D1">
        <w:rPr>
          <w:sz w:val="16"/>
        </w:rPr>
        <w:t xml:space="preserve">. </w:t>
      </w:r>
      <w:r w:rsidRPr="00C011D1">
        <w:rPr>
          <w:rStyle w:val="StyleUnderline"/>
        </w:rPr>
        <w:t xml:space="preserve">Along with militarized accumulation, the TCC has turned to </w:t>
      </w:r>
      <w:r w:rsidRPr="00C011D1">
        <w:rPr>
          <w:rStyle w:val="Emphasis"/>
        </w:rPr>
        <w:t>unprecedented levels of financial speculation</w:t>
      </w:r>
      <w:r w:rsidRPr="00C011D1">
        <w:rPr>
          <w:rStyle w:val="StyleUnderline"/>
        </w:rPr>
        <w:t xml:space="preserve"> and to </w:t>
      </w:r>
      <w:r w:rsidRPr="00C011D1">
        <w:rPr>
          <w:rStyle w:val="Emphasis"/>
        </w:rPr>
        <w:t>debt-driven growth</w:t>
      </w:r>
      <w:r w:rsidRPr="00C011D1">
        <w:rPr>
          <w:rStyle w:val="StyleUnderline"/>
        </w:rPr>
        <w:t xml:space="preserve"> to </w:t>
      </w:r>
      <w:r w:rsidRPr="00C011D1">
        <w:rPr>
          <w:rStyle w:val="Emphasis"/>
        </w:rPr>
        <w:t>sustain profit-making</w:t>
      </w:r>
      <w:r w:rsidRPr="00C011D1">
        <w:rPr>
          <w:rStyle w:val="StyleUnderline"/>
        </w:rPr>
        <w:t xml:space="preserve"> in the face of the crisis</w:t>
      </w:r>
      <w:r w:rsidRPr="00C011D1">
        <w:rPr>
          <w:sz w:val="16"/>
        </w:rPr>
        <w:t xml:space="preserve">. If left unchecked, </w:t>
      </w:r>
      <w:r w:rsidRPr="00C011D1">
        <w:rPr>
          <w:rStyle w:val="Emphasis"/>
        </w:rPr>
        <w:t>overaccumulation results in crisis</w:t>
      </w:r>
      <w:r w:rsidRPr="00C011D1">
        <w:rPr>
          <w:rStyle w:val="StyleUnderline"/>
        </w:rPr>
        <w:t xml:space="preserve"> — in </w:t>
      </w:r>
      <w:r w:rsidRPr="00C011D1">
        <w:rPr>
          <w:rStyle w:val="Emphasis"/>
        </w:rPr>
        <w:t>stagnation</w:t>
      </w:r>
      <w:r w:rsidRPr="00C011D1">
        <w:rPr>
          <w:rStyle w:val="StyleUnderline"/>
        </w:rPr>
        <w:t xml:space="preserve">, </w:t>
      </w:r>
      <w:r w:rsidRPr="00C011D1">
        <w:rPr>
          <w:rStyle w:val="Emphasis"/>
        </w:rPr>
        <w:t>recessions</w:t>
      </w:r>
      <w:r w:rsidRPr="00C011D1">
        <w:rPr>
          <w:rStyle w:val="StyleUnderline"/>
        </w:rPr>
        <w:t xml:space="preserve">, </w:t>
      </w:r>
      <w:r w:rsidRPr="00C011D1">
        <w:rPr>
          <w:rStyle w:val="Emphasis"/>
        </w:rPr>
        <w:t>depressions</w:t>
      </w:r>
      <w:r w:rsidRPr="00C011D1">
        <w:rPr>
          <w:rStyle w:val="StyleUnderline"/>
        </w:rPr>
        <w:t xml:space="preserve">, </w:t>
      </w:r>
      <w:r w:rsidRPr="00C011D1">
        <w:rPr>
          <w:rStyle w:val="Emphasis"/>
        </w:rPr>
        <w:t>social upheavals</w:t>
      </w:r>
      <w:r w:rsidRPr="00C011D1">
        <w:rPr>
          <w:rStyle w:val="StyleUnderline"/>
        </w:rPr>
        <w:t xml:space="preserve"> and </w:t>
      </w:r>
      <w:r w:rsidRPr="00C011D1">
        <w:rPr>
          <w:rStyle w:val="Emphasis"/>
        </w:rPr>
        <w:t>war</w:t>
      </w:r>
      <w:r w:rsidRPr="00C011D1">
        <w:rPr>
          <w:rStyle w:val="StyleUnderline"/>
        </w:rPr>
        <w:t xml:space="preserve"> — just what we are experiencing right now.</w:t>
      </w:r>
    </w:p>
    <w:p w14:paraId="4F7635EC" w14:textId="77777777" w:rsidR="00C011D1" w:rsidRPr="00C011D1" w:rsidRDefault="00C011D1" w:rsidP="00C011D1">
      <w:pPr>
        <w:pStyle w:val="Heading3"/>
      </w:pPr>
      <w:r w:rsidRPr="00C011D1">
        <w:t>Sustainability – Overaccumulation</w:t>
      </w:r>
    </w:p>
    <w:p w14:paraId="04FF6CBD" w14:textId="77777777" w:rsidR="00C011D1" w:rsidRPr="00C011D1" w:rsidRDefault="00C011D1" w:rsidP="00C011D1"/>
    <w:p w14:paraId="55FB4582" w14:textId="77777777" w:rsidR="00C011D1" w:rsidRPr="00C011D1" w:rsidRDefault="00C011D1" w:rsidP="00C011D1">
      <w:pPr>
        <w:pStyle w:val="Heading4"/>
      </w:pPr>
      <w:r w:rsidRPr="00C011D1">
        <w:t xml:space="preserve">Capitalism unsustainable – makes extinction inevitable – if we win overaccumulation is inevitable its </w:t>
      </w:r>
      <w:r w:rsidRPr="00C011D1">
        <w:rPr>
          <w:u w:val="single"/>
        </w:rPr>
        <w:t xml:space="preserve">try-or-die </w:t>
      </w:r>
      <w:r w:rsidRPr="00C011D1">
        <w:t xml:space="preserve">to orient yourself towards radical social movements to avoid capitalist realism </w:t>
      </w:r>
    </w:p>
    <w:p w14:paraId="23A66492" w14:textId="77777777" w:rsidR="00C011D1" w:rsidRPr="00C011D1" w:rsidRDefault="00C011D1" w:rsidP="00C011D1">
      <w:r w:rsidRPr="00C011D1">
        <w:rPr>
          <w:rStyle w:val="Style13ptBold"/>
        </w:rPr>
        <w:t>Saito 23</w:t>
      </w:r>
      <w:r w:rsidRPr="00C011D1">
        <w:t xml:space="preserve"> </w:t>
      </w:r>
      <w:r w:rsidRPr="00C011D1">
        <w:rPr>
          <w:sz w:val="16"/>
          <w:szCs w:val="16"/>
        </w:rPr>
        <w:t xml:space="preserve">– PhD, associate professor at the University of Tokyo [Kohei, </w:t>
      </w:r>
      <w:r w:rsidRPr="00C011D1">
        <w:rPr>
          <w:sz w:val="16"/>
          <w:szCs w:val="16"/>
          <w:u w:val="single"/>
        </w:rPr>
        <w:t>Marx in the Anthropocene Towards the Idea of Degrowth Communism</w:t>
      </w:r>
      <w:r w:rsidRPr="00C011D1">
        <w:rPr>
          <w:sz w:val="16"/>
          <w:szCs w:val="16"/>
        </w:rPr>
        <w:t>, published January 15, 2023, DKP]</w:t>
      </w:r>
    </w:p>
    <w:p w14:paraId="416CEE6F" w14:textId="77777777" w:rsidR="00C011D1" w:rsidRPr="00C011D1" w:rsidRDefault="00C011D1" w:rsidP="00C011D1">
      <w:pPr>
        <w:spacing w:line="240" w:lineRule="auto"/>
        <w:contextualSpacing/>
        <w:rPr>
          <w:rStyle w:val="Emphasis"/>
        </w:rPr>
      </w:pPr>
      <w:r w:rsidRPr="00C011D1">
        <w:rPr>
          <w:sz w:val="14"/>
        </w:rPr>
        <w:t xml:space="preserve">The </w:t>
      </w:r>
      <w:r w:rsidRPr="00C011D1">
        <w:rPr>
          <w:rStyle w:val="Emphasis"/>
        </w:rPr>
        <w:t>world is on fire.</w:t>
      </w:r>
      <w:r w:rsidRPr="00C011D1">
        <w:rPr>
          <w:sz w:val="14"/>
        </w:rPr>
        <w:t xml:space="preserve"> We are </w:t>
      </w:r>
      <w:r w:rsidRPr="00C011D1">
        <w:rPr>
          <w:rStyle w:val="StyleUnderline"/>
        </w:rPr>
        <w:t>experiencing</w:t>
      </w:r>
      <w:r w:rsidRPr="00C011D1">
        <w:rPr>
          <w:sz w:val="14"/>
        </w:rPr>
        <w:t xml:space="preserve"> ‘the </w:t>
      </w:r>
      <w:r w:rsidRPr="00C011D1">
        <w:rPr>
          <w:rStyle w:val="StyleUnderline"/>
        </w:rPr>
        <w:t>end of the end of history’</w:t>
      </w:r>
      <w:r w:rsidRPr="00C011D1">
        <w:rPr>
          <w:sz w:val="14"/>
        </w:rPr>
        <w:t xml:space="preserve"> (Hochuli, Hoare and Cunliffe 2021). With the rapid</w:t>
      </w:r>
      <w:r w:rsidRPr="00C011D1">
        <w:rPr>
          <w:rStyle w:val="StyleUnderline"/>
        </w:rPr>
        <w:t xml:space="preserve"> deepening </w:t>
      </w:r>
      <w:r w:rsidRPr="00C011D1">
        <w:rPr>
          <w:sz w:val="14"/>
        </w:rPr>
        <w:t xml:space="preserve">of the </w:t>
      </w:r>
      <w:r w:rsidRPr="00C011D1">
        <w:rPr>
          <w:rStyle w:val="StyleUnderline"/>
        </w:rPr>
        <w:t>global ecological crisis in various forms such as climate change, oxidation of the ocean, disruption of the nitrogen cycle, desertification, soil erosion and loss of biodiversity</w:t>
      </w:r>
      <w:r w:rsidRPr="00C011D1">
        <w:rPr>
          <w:sz w:val="14"/>
        </w:rPr>
        <w:t xml:space="preserve">, Francis Fukuyama’s declaration of ‘the end of history’ after the collapse of the USSR (Union of Soviet Socialist Republics) (Fukuyama 1992) is approaching a totally unexpected dead end today, namely the </w:t>
      </w:r>
      <w:r w:rsidRPr="00C011D1">
        <w:rPr>
          <w:rStyle w:val="Emphasis"/>
        </w:rPr>
        <w:t>end of human history.</w:t>
      </w:r>
      <w:r w:rsidRPr="00C011D1">
        <w:rPr>
          <w:sz w:val="14"/>
        </w:rPr>
        <w:t xml:space="preserve"> In fact, </w:t>
      </w:r>
      <w:r w:rsidRPr="00C011D1">
        <w:rPr>
          <w:rStyle w:val="StyleUnderline"/>
        </w:rPr>
        <w:t>the triumph of neoliberal globalization only accelerated the rapid increase in environmental impacts upon the earth by human activities since the end of the Second World War – the so called ‘Great Acceleration’, the age in which all major socio-economic and Earth system trends record a hockey stick pattern of increase (</w:t>
      </w:r>
      <w:r w:rsidRPr="00C011D1">
        <w:rPr>
          <w:sz w:val="14"/>
        </w:rPr>
        <w:t xml:space="preserve">McNeil and </w:t>
      </w:r>
      <w:proofErr w:type="spellStart"/>
      <w:r w:rsidRPr="00C011D1">
        <w:rPr>
          <w:sz w:val="14"/>
        </w:rPr>
        <w:t>Engelke</w:t>
      </w:r>
      <w:proofErr w:type="spellEnd"/>
      <w:r w:rsidRPr="00C011D1">
        <w:rPr>
          <w:sz w:val="14"/>
        </w:rPr>
        <w:t xml:space="preserve"> 2016) – and </w:t>
      </w:r>
      <w:r w:rsidRPr="00C011D1">
        <w:rPr>
          <w:rStyle w:val="StyleUnderline"/>
        </w:rPr>
        <w:t>ultimately destabilized the foundation of human civilization.</w:t>
      </w:r>
      <w:r w:rsidRPr="00C011D1">
        <w:rPr>
          <w:sz w:val="14"/>
        </w:rPr>
        <w:t xml:space="preserve"> </w:t>
      </w:r>
      <w:r w:rsidRPr="00C011D1">
        <w:rPr>
          <w:rStyle w:val="StyleUnderline"/>
        </w:rPr>
        <w:t xml:space="preserve">Pandemic, war and climate breakdown are all symptomatic of ‘the end of history’, putting democracy, capitalism and ecological systems into </w:t>
      </w:r>
      <w:r w:rsidRPr="00C011D1">
        <w:rPr>
          <w:rStyle w:val="Emphasis"/>
        </w:rPr>
        <w:t>chronic crisis.</w:t>
      </w:r>
    </w:p>
    <w:p w14:paraId="0B03F769" w14:textId="77777777" w:rsidR="00C011D1" w:rsidRPr="00C011D1" w:rsidRDefault="00C011D1" w:rsidP="00C011D1">
      <w:pPr>
        <w:spacing w:line="240" w:lineRule="auto"/>
        <w:contextualSpacing/>
        <w:rPr>
          <w:rStyle w:val="StyleUnderline"/>
        </w:rPr>
      </w:pPr>
      <w:r w:rsidRPr="00C011D1">
        <w:rPr>
          <w:sz w:val="14"/>
        </w:rPr>
        <w:t xml:space="preserve">Many people are well aware of the fact that the </w:t>
      </w:r>
      <w:r w:rsidRPr="00C011D1">
        <w:rPr>
          <w:rStyle w:val="StyleUnderline"/>
        </w:rPr>
        <w:t>current mode of living is heading towards catastrophe, but the capitalist system does not offer an alternative to the juggernaut of overproduction and overconsumption.</w:t>
      </w:r>
      <w:r w:rsidRPr="00C011D1">
        <w:rPr>
          <w:sz w:val="14"/>
        </w:rPr>
        <w:t xml:space="preserve"> Nor is there any compelling reason to believe that it will soon do so because </w:t>
      </w:r>
      <w:r w:rsidRPr="00C011D1">
        <w:rPr>
          <w:rStyle w:val="StyleUnderline"/>
        </w:rPr>
        <w:t xml:space="preserve">capitalism’s systemic compulsion continues to employ fossil fuel consumption despite consistent warnings, </w:t>
      </w:r>
      <w:r w:rsidRPr="00C011D1">
        <w:rPr>
          <w:sz w:val="14"/>
        </w:rPr>
        <w:t xml:space="preserve">knowledge and opposition. Considering the fact that rapid, deep </w:t>
      </w:r>
      <w:r w:rsidRPr="00C011D1">
        <w:rPr>
          <w:rStyle w:val="StyleUnderline"/>
        </w:rPr>
        <w:t>decarbonization that could meet</w:t>
      </w:r>
      <w:r w:rsidRPr="00C011D1">
        <w:rPr>
          <w:sz w:val="14"/>
        </w:rPr>
        <w:t xml:space="preserve"> </w:t>
      </w:r>
      <w:r w:rsidRPr="00C011D1">
        <w:rPr>
          <w:rStyle w:val="StyleUnderline"/>
        </w:rPr>
        <w:t xml:space="preserve">the 1.5-degree-Celsius target of the Paris Agreement requires thorough </w:t>
      </w:r>
      <w:r w:rsidRPr="00C011D1">
        <w:rPr>
          <w:rStyle w:val="Emphasis"/>
        </w:rPr>
        <w:t>transformative changes</w:t>
      </w:r>
      <w:r w:rsidRPr="00C011D1">
        <w:rPr>
          <w:rStyle w:val="StyleUnderline"/>
        </w:rPr>
        <w:t xml:space="preserve"> in virtually every sphere of society, more </w:t>
      </w:r>
      <w:r w:rsidRPr="00C011D1">
        <w:rPr>
          <w:rStyle w:val="Emphasis"/>
        </w:rPr>
        <w:t xml:space="preserve">radical </w:t>
      </w:r>
      <w:r w:rsidRPr="00C011D1">
        <w:rPr>
          <w:rStyle w:val="StyleUnderline"/>
        </w:rPr>
        <w:t xml:space="preserve">social </w:t>
      </w:r>
      <w:r w:rsidRPr="00C011D1">
        <w:rPr>
          <w:rStyle w:val="Emphasis"/>
        </w:rPr>
        <w:t>movements e</w:t>
      </w:r>
      <w:r w:rsidRPr="00C011D1">
        <w:rPr>
          <w:rStyle w:val="StyleUnderline"/>
        </w:rPr>
        <w:t xml:space="preserve">mbracing direct action </w:t>
      </w:r>
      <w:r w:rsidRPr="00C011D1">
        <w:rPr>
          <w:rStyle w:val="Emphasis"/>
        </w:rPr>
        <w:t>have emerged, demanding to uproot the capitalist system</w:t>
      </w:r>
      <w:r w:rsidRPr="00C011D1">
        <w:rPr>
          <w:rStyle w:val="StyleUnderline"/>
        </w:rPr>
        <w:t xml:space="preserve"> </w:t>
      </w:r>
      <w:r w:rsidRPr="00C011D1">
        <w:rPr>
          <w:sz w:val="14"/>
        </w:rPr>
        <w:t xml:space="preserve">(Extinction Rebellion 2019). In this context, when Greta Thunberg denounced the ‘fairy tales of eternal growth’ in a speech, she made it explicit that the capitalist system that aims for </w:t>
      </w:r>
      <w:r w:rsidRPr="00C011D1">
        <w:rPr>
          <w:rStyle w:val="Emphasis"/>
        </w:rPr>
        <w:t>infinite accumulation</w:t>
      </w:r>
      <w:r w:rsidRPr="00C011D1">
        <w:rPr>
          <w:sz w:val="14"/>
        </w:rPr>
        <w:t xml:space="preserve"> on a finite planet </w:t>
      </w:r>
      <w:r w:rsidRPr="00C011D1">
        <w:rPr>
          <w:rStyle w:val="Emphasis"/>
        </w:rPr>
        <w:t>is the root cause</w:t>
      </w:r>
      <w:r w:rsidRPr="00C011D1">
        <w:rPr>
          <w:sz w:val="14"/>
        </w:rPr>
        <w:t xml:space="preserve"> </w:t>
      </w:r>
      <w:r w:rsidRPr="00C011D1">
        <w:rPr>
          <w:rStyle w:val="StyleUnderline"/>
        </w:rPr>
        <w:t>of climate breakdown.</w:t>
      </w:r>
    </w:p>
    <w:p w14:paraId="32373DE1" w14:textId="77777777" w:rsidR="00C011D1" w:rsidRPr="00C011D1" w:rsidRDefault="00C011D1" w:rsidP="00C011D1">
      <w:pPr>
        <w:spacing w:line="240" w:lineRule="auto"/>
        <w:contextualSpacing/>
        <w:rPr>
          <w:sz w:val="14"/>
        </w:rPr>
      </w:pPr>
      <w:r w:rsidRPr="00C011D1">
        <w:rPr>
          <w:sz w:val="14"/>
        </w:rPr>
        <w:t xml:space="preserve">This represents a new historical situation, especially to Marxism that has been treated like ‘a dead dog’ after the collapse of actually existing socialism. As environmentalists learn to unequivocally problematize the irrationality of the current economic system, </w:t>
      </w:r>
      <w:r w:rsidRPr="00C011D1">
        <w:rPr>
          <w:rStyle w:val="StyleUnderline"/>
        </w:rPr>
        <w:t xml:space="preserve">Marxism now has a chance of revival if it can contribute to </w:t>
      </w:r>
      <w:r w:rsidRPr="00C011D1">
        <w:rPr>
          <w:rStyle w:val="Emphasis"/>
        </w:rPr>
        <w:t>enriching debates</w:t>
      </w:r>
      <w:r w:rsidRPr="00C011D1">
        <w:rPr>
          <w:rStyle w:val="StyleUnderline"/>
        </w:rPr>
        <w:t xml:space="preserve"> and social movements by providing not only a </w:t>
      </w:r>
      <w:r w:rsidRPr="00C011D1">
        <w:rPr>
          <w:rStyle w:val="Emphasis"/>
        </w:rPr>
        <w:t>thorough critique</w:t>
      </w:r>
      <w:r w:rsidRPr="00C011D1">
        <w:rPr>
          <w:rStyle w:val="StyleUnderline"/>
        </w:rPr>
        <w:t xml:space="preserve"> of the capitalist mode of production but also a </w:t>
      </w:r>
      <w:r w:rsidRPr="00C011D1">
        <w:rPr>
          <w:rStyle w:val="Emphasis"/>
        </w:rPr>
        <w:t xml:space="preserve">concrete </w:t>
      </w:r>
      <w:r w:rsidRPr="00C011D1">
        <w:rPr>
          <w:rStyle w:val="StyleUnderline"/>
        </w:rPr>
        <w:t xml:space="preserve">vision of post-capitalist society. </w:t>
      </w:r>
      <w:r w:rsidRPr="00C011D1">
        <w:rPr>
          <w:sz w:val="14"/>
        </w:rPr>
        <w:t xml:space="preserve">However, this revival has not taken place so far, and persistent doubts remain about the usefulness of having recourse to the Marxian legacy in the 21st century. Marx’s political optimism most plainly expressed in The Communist Manifesto has been repeatedly cited as evidence of his notorious and unacceptable productivism and ethnocentrism. </w:t>
      </w:r>
    </w:p>
    <w:p w14:paraId="0C4DA633" w14:textId="77777777" w:rsidR="00C011D1" w:rsidRPr="00C011D1" w:rsidRDefault="00C011D1" w:rsidP="00C011D1">
      <w:pPr>
        <w:spacing w:line="240" w:lineRule="auto"/>
        <w:contextualSpacing/>
        <w:rPr>
          <w:sz w:val="14"/>
        </w:rPr>
      </w:pPr>
      <w:r w:rsidRPr="00C011D1">
        <w:rPr>
          <w:rStyle w:val="StyleUnderline"/>
        </w:rPr>
        <w:t>It is surely too naïve to believe that the further development of productive forces in Western capitalism could function as an emancipatory driver of history in the face of the global ecological crisis</w:t>
      </w:r>
      <w:r w:rsidRPr="00C011D1">
        <w:rPr>
          <w:sz w:val="14"/>
        </w:rPr>
        <w:t xml:space="preserve">. In fact, the situation today differs decisively compared with that of 1848: </w:t>
      </w:r>
      <w:r w:rsidRPr="00C011D1">
        <w:rPr>
          <w:rStyle w:val="Emphasis"/>
        </w:rPr>
        <w:t>capitalism is</w:t>
      </w:r>
      <w:r w:rsidRPr="00C011D1">
        <w:rPr>
          <w:rStyle w:val="StyleUnderline"/>
        </w:rPr>
        <w:t xml:space="preserve"> no longer progressive. It rather </w:t>
      </w:r>
      <w:r w:rsidRPr="00C011D1">
        <w:rPr>
          <w:rStyle w:val="Emphasis"/>
        </w:rPr>
        <w:t xml:space="preserve">destroys </w:t>
      </w:r>
      <w:r w:rsidRPr="00C011D1">
        <w:rPr>
          <w:rStyle w:val="StyleUnderline"/>
        </w:rPr>
        <w:t xml:space="preserve">the general conditions of production and reproduction and even subjects human and non-human beings to serious </w:t>
      </w:r>
      <w:r w:rsidRPr="00C011D1">
        <w:rPr>
          <w:rStyle w:val="Emphasis"/>
        </w:rPr>
        <w:t xml:space="preserve">existential threat. </w:t>
      </w:r>
      <w:r w:rsidRPr="00C011D1">
        <w:rPr>
          <w:sz w:val="14"/>
        </w:rPr>
        <w:t xml:space="preserve">In short, Marx’s view of historical progress appears hopelessly outdated. In this situation, </w:t>
      </w:r>
      <w:r w:rsidRPr="00C011D1">
        <w:rPr>
          <w:rStyle w:val="Emphasis"/>
        </w:rPr>
        <w:t>if there is a slight hope</w:t>
      </w:r>
      <w:r w:rsidRPr="00C011D1">
        <w:rPr>
          <w:sz w:val="14"/>
        </w:rPr>
        <w:t xml:space="preserve"> of a revival of Marxism in this historical conjuncture, </w:t>
      </w:r>
      <w:r w:rsidRPr="00C011D1">
        <w:rPr>
          <w:rStyle w:val="Emphasis"/>
        </w:rPr>
        <w:t>its essential precondition is the radical reformulation of its infamous grand scheme of ‘historical materialism’ that pivots around the contradiction between ‘productive forces’ and ‘relations of production’.</w:t>
      </w:r>
      <w:r w:rsidRPr="00C011D1">
        <w:rPr>
          <w:sz w:val="14"/>
        </w:rPr>
        <w:t xml:space="preserve"> This constitutes the central topics of this book </w:t>
      </w:r>
      <w:r w:rsidRPr="00C011D1">
        <w:rPr>
          <w:rStyle w:val="Emphasis"/>
        </w:rPr>
        <w:t>in order not to end (human) history</w:t>
      </w:r>
      <w:r w:rsidRPr="00C011D1">
        <w:rPr>
          <w:sz w:val="14"/>
        </w:rPr>
        <w:t xml:space="preserve"> but to envision another clear, bright future from a Marxian perspective without falling into pessimism and apocalypticism in the face of global ecological crisis.</w:t>
      </w:r>
    </w:p>
    <w:p w14:paraId="19EDB49E" w14:textId="77777777" w:rsidR="00C011D1" w:rsidRPr="00C011D1" w:rsidRDefault="00C011D1" w:rsidP="00C011D1">
      <w:pPr>
        <w:spacing w:line="240" w:lineRule="auto"/>
        <w:contextualSpacing/>
        <w:rPr>
          <w:sz w:val="14"/>
        </w:rPr>
      </w:pPr>
      <w:r w:rsidRPr="00C011D1">
        <w:rPr>
          <w:sz w:val="14"/>
        </w:rPr>
        <w:t>Such a project cannot avoid the problem of ‘nature’. This is all the more so because the end of the ‘end of history’ brought about the end of the ‘end of nature’. Bill McKibben (1989) once warned that the idea of nature that the modern world presupposed for a long time is gone for good because global capitalism considerably modified the entire planet, leaving no pristine nature untouched.1 This situation is now generally called the Anthropocene, in which humankind has become a ‘major geological force’ (</w:t>
      </w:r>
      <w:proofErr w:type="spellStart"/>
      <w:r w:rsidRPr="00C011D1">
        <w:rPr>
          <w:sz w:val="14"/>
        </w:rPr>
        <w:t>Crutzen</w:t>
      </w:r>
      <w:proofErr w:type="spellEnd"/>
      <w:r w:rsidRPr="00C011D1">
        <w:rPr>
          <w:sz w:val="14"/>
        </w:rPr>
        <w:t xml:space="preserve"> and </w:t>
      </w:r>
      <w:proofErr w:type="spellStart"/>
      <w:r w:rsidRPr="00C011D1">
        <w:rPr>
          <w:sz w:val="14"/>
        </w:rPr>
        <w:t>Stroermer</w:t>
      </w:r>
      <w:proofErr w:type="spellEnd"/>
      <w:r w:rsidRPr="00C011D1">
        <w:rPr>
          <w:sz w:val="14"/>
        </w:rPr>
        <w:t xml:space="preserve"> 2000: 18) with massive scientific and technological power capable of transforming the entire planet on an unprecedented scale.2</w:t>
      </w:r>
    </w:p>
    <w:p w14:paraId="4F36CCD1" w14:textId="77777777" w:rsidR="00C011D1" w:rsidRPr="00C011D1" w:rsidRDefault="00C011D1" w:rsidP="00C011D1">
      <w:pPr>
        <w:spacing w:line="240" w:lineRule="auto"/>
        <w:contextualSpacing/>
        <w:rPr>
          <w:sz w:val="14"/>
        </w:rPr>
      </w:pPr>
      <w:r w:rsidRPr="00C011D1">
        <w:rPr>
          <w:sz w:val="14"/>
        </w:rPr>
        <w:t xml:space="preserve">The reality of the Anthropocene is, however, far from realizing the modern dream of human emancipation through the domination of nature. </w:t>
      </w:r>
      <w:r w:rsidRPr="00C011D1">
        <w:rPr>
          <w:rStyle w:val="StyleUnderline"/>
        </w:rPr>
        <w:t xml:space="preserve">Climate change accompanied by </w:t>
      </w:r>
      <w:r w:rsidRPr="00C011D1">
        <w:rPr>
          <w:rStyle w:val="Emphasis"/>
        </w:rPr>
        <w:t>sea-level rise,</w:t>
      </w:r>
      <w:r w:rsidRPr="00C011D1">
        <w:rPr>
          <w:rStyle w:val="StyleUnderline"/>
        </w:rPr>
        <w:t xml:space="preserve"> </w:t>
      </w:r>
      <w:r w:rsidRPr="00C011D1">
        <w:rPr>
          <w:rStyle w:val="Emphasis"/>
        </w:rPr>
        <w:t>wildfires, heatwaves</w:t>
      </w:r>
      <w:r w:rsidRPr="00C011D1">
        <w:rPr>
          <w:rStyle w:val="StyleUnderline"/>
        </w:rPr>
        <w:t xml:space="preserve"> and change of precipitation patterns shows how the ‘</w:t>
      </w:r>
      <w:r w:rsidRPr="00C011D1">
        <w:rPr>
          <w:rStyle w:val="Emphasis"/>
        </w:rPr>
        <w:t>end of nature’</w:t>
      </w:r>
      <w:r w:rsidRPr="00C011D1">
        <w:rPr>
          <w:rStyle w:val="StyleUnderline"/>
        </w:rPr>
        <w:t xml:space="preserve"> dialectically turns into the ‘return of nature’</w:t>
      </w:r>
      <w:r w:rsidRPr="00C011D1">
        <w:rPr>
          <w:sz w:val="14"/>
        </w:rPr>
        <w:t xml:space="preserve"> (Foster 2020); </w:t>
      </w:r>
      <w:r w:rsidRPr="00C011D1">
        <w:rPr>
          <w:rStyle w:val="StyleUnderline"/>
        </w:rPr>
        <w:t>the earth and its limits are more and more tangible in such a way that humans can no longer control nature’s power</w:t>
      </w:r>
      <w:r w:rsidRPr="00C011D1">
        <w:rPr>
          <w:sz w:val="14"/>
        </w:rPr>
        <w:t xml:space="preserve">. It even subjugates them as an independent and alien force. In other words, </w:t>
      </w:r>
      <w:r w:rsidRPr="00C011D1">
        <w:rPr>
          <w:rStyle w:val="Emphasis"/>
        </w:rPr>
        <w:t>the modern Baconian project is collapsing.</w:t>
      </w:r>
      <w:r w:rsidRPr="00C011D1">
        <w:rPr>
          <w:sz w:val="14"/>
        </w:rPr>
        <w:t xml:space="preserve"> Confronted with this increasing uncontrollability of nature, various critical theories of nature including eco-Marxism take up the urgent task of rethinking the relationship between humanity and nature (Rosa, Henning and Bueno 2021). However, the dominant narrative of the Anthropocene is a monist approach characterized by the hybridity of the social and the natural (Latour 2014; Moore 2015), which is critical of Marxism. In contrast, the current project aims to enrich the debate concerning the human–nature relationship by putting forward Marx’s dualist methodology based on his theory of metabolism. </w:t>
      </w:r>
    </w:p>
    <w:p w14:paraId="045C4958" w14:textId="77777777" w:rsidR="00C011D1" w:rsidRPr="00C011D1" w:rsidRDefault="00C011D1" w:rsidP="00C011D1">
      <w:pPr>
        <w:spacing w:line="240" w:lineRule="auto"/>
        <w:contextualSpacing/>
        <w:rPr>
          <w:sz w:val="14"/>
        </w:rPr>
      </w:pPr>
      <w:r w:rsidRPr="00C011D1">
        <w:rPr>
          <w:sz w:val="14"/>
        </w:rPr>
        <w:t xml:space="preserve">This theoretical task has important practical implications today. By comprehending Marx’s method correctly, we can also recognize the unique contribution his work offers to recent debates on post-capitalism. And here is the third ‘end’ of post–Cold War values, that is, ‘the end of capitalist realism’. Mark Fisher (2009) once lamented that </w:t>
      </w:r>
      <w:r w:rsidRPr="00C011D1">
        <w:rPr>
          <w:rStyle w:val="StyleUnderline"/>
        </w:rPr>
        <w:t>‘capitalist realism’</w:t>
      </w:r>
      <w:r w:rsidRPr="00C011D1">
        <w:rPr>
          <w:sz w:val="14"/>
        </w:rPr>
        <w:t xml:space="preserve"> – the sense that ‘</w:t>
      </w:r>
      <w:r w:rsidRPr="00C011D1">
        <w:rPr>
          <w:rStyle w:val="Emphasis"/>
        </w:rPr>
        <w:t>it is easier … to imagine the end of the world than of capitalism’</w:t>
      </w:r>
      <w:r w:rsidRPr="00C011D1">
        <w:rPr>
          <w:sz w:val="14"/>
        </w:rPr>
        <w:t xml:space="preserve"> </w:t>
      </w:r>
      <w:proofErr w:type="gramStart"/>
      <w:r w:rsidRPr="00C011D1">
        <w:rPr>
          <w:sz w:val="14"/>
        </w:rPr>
        <w:t>( Jameson</w:t>
      </w:r>
      <w:proofErr w:type="gramEnd"/>
      <w:r w:rsidRPr="00C011D1">
        <w:rPr>
          <w:sz w:val="14"/>
        </w:rPr>
        <w:t xml:space="preserve"> 2016: 3) – </w:t>
      </w:r>
      <w:r w:rsidRPr="00C011D1">
        <w:rPr>
          <w:rStyle w:val="StyleUnderline"/>
        </w:rPr>
        <w:t>severely constrains our political imagination</w:t>
      </w:r>
      <w:r w:rsidRPr="00C011D1">
        <w:rPr>
          <w:sz w:val="14"/>
        </w:rPr>
        <w:t>, subjugating us to the regime of capital. The same tendency is discernible in environmentalism</w:t>
      </w:r>
      <w:r w:rsidRPr="00C011D1">
        <w:rPr>
          <w:rStyle w:val="StyleUnderline"/>
        </w:rPr>
        <w:t xml:space="preserve">: ‘It is easier to imagine </w:t>
      </w:r>
      <w:r w:rsidRPr="00C011D1">
        <w:rPr>
          <w:sz w:val="14"/>
        </w:rPr>
        <w:t xml:space="preserve">a total </w:t>
      </w:r>
      <w:r w:rsidRPr="00C011D1">
        <w:rPr>
          <w:rStyle w:val="StyleUnderline"/>
        </w:rPr>
        <w:t xml:space="preserve">catastrophe which </w:t>
      </w:r>
      <w:r w:rsidRPr="00C011D1">
        <w:rPr>
          <w:rStyle w:val="Emphasis"/>
        </w:rPr>
        <w:t>ends all life</w:t>
      </w:r>
      <w:r w:rsidRPr="00C011D1">
        <w:rPr>
          <w:sz w:val="14"/>
        </w:rPr>
        <w:t xml:space="preserve"> on earth </w:t>
      </w:r>
      <w:r w:rsidRPr="00C011D1">
        <w:rPr>
          <w:rStyle w:val="StyleUnderline"/>
        </w:rPr>
        <w:t>than it is to imagine</w:t>
      </w:r>
      <w:r w:rsidRPr="00C011D1">
        <w:rPr>
          <w:sz w:val="14"/>
        </w:rPr>
        <w:t xml:space="preserve"> a real </w:t>
      </w:r>
      <w:r w:rsidRPr="00C011D1">
        <w:rPr>
          <w:rStyle w:val="StyleUnderline"/>
        </w:rPr>
        <w:t>change in capitalist relations’</w:t>
      </w:r>
      <w:r w:rsidRPr="00C011D1">
        <w:rPr>
          <w:sz w:val="14"/>
        </w:rPr>
        <w:t xml:space="preserve"> (</w:t>
      </w:r>
      <w:proofErr w:type="spellStart"/>
      <w:r w:rsidRPr="00C011D1">
        <w:rPr>
          <w:sz w:val="14"/>
        </w:rPr>
        <w:t>Žižek</w:t>
      </w:r>
      <w:proofErr w:type="spellEnd"/>
      <w:r w:rsidRPr="00C011D1">
        <w:rPr>
          <w:sz w:val="14"/>
        </w:rPr>
        <w:t xml:space="preserve"> 2008: 334). </w:t>
      </w:r>
      <w:r w:rsidRPr="00C011D1">
        <w:rPr>
          <w:rStyle w:val="Emphasis"/>
        </w:rPr>
        <w:t>However</w:t>
      </w:r>
      <w:r w:rsidRPr="00C011D1">
        <w:rPr>
          <w:rStyle w:val="StyleUnderline"/>
        </w:rPr>
        <w:t xml:space="preserve">, as the multi-stranded crises of economy, democracy, care and the environment deepen, the tendency of which was strengthened even more by the COVID19 pandemic and the Russo-Ukrainian War, there are </w:t>
      </w:r>
      <w:r w:rsidRPr="00C011D1">
        <w:rPr>
          <w:rStyle w:val="Emphasis"/>
        </w:rPr>
        <w:t>growing calls for radical ‘system change’</w:t>
      </w:r>
      <w:r w:rsidRPr="00C011D1">
        <w:rPr>
          <w:sz w:val="14"/>
        </w:rPr>
        <w:t xml:space="preserve">. Both </w:t>
      </w:r>
      <w:proofErr w:type="spellStart"/>
      <w:r w:rsidRPr="00C011D1">
        <w:rPr>
          <w:sz w:val="14"/>
        </w:rPr>
        <w:t>Slavoj</w:t>
      </w:r>
      <w:proofErr w:type="spellEnd"/>
      <w:r w:rsidRPr="00C011D1">
        <w:rPr>
          <w:sz w:val="14"/>
        </w:rPr>
        <w:t xml:space="preserve"> </w:t>
      </w:r>
      <w:proofErr w:type="spellStart"/>
      <w:r w:rsidRPr="00C011D1">
        <w:rPr>
          <w:sz w:val="14"/>
        </w:rPr>
        <w:t>Žižek</w:t>
      </w:r>
      <w:proofErr w:type="spellEnd"/>
      <w:r w:rsidRPr="00C011D1">
        <w:rPr>
          <w:sz w:val="14"/>
        </w:rPr>
        <w:t xml:space="preserve"> (2020a) and Andreas </w:t>
      </w:r>
      <w:proofErr w:type="spellStart"/>
      <w:r w:rsidRPr="00C011D1">
        <w:rPr>
          <w:sz w:val="14"/>
        </w:rPr>
        <w:t>Malm</w:t>
      </w:r>
      <w:proofErr w:type="spellEnd"/>
      <w:r w:rsidRPr="00C011D1">
        <w:rPr>
          <w:sz w:val="14"/>
        </w:rPr>
        <w:t xml:space="preserve"> (2020) argue for ‘war communism’, while John Bellamy Foster (2020) and Michael </w:t>
      </w:r>
      <w:proofErr w:type="spellStart"/>
      <w:r w:rsidRPr="00C011D1">
        <w:rPr>
          <w:sz w:val="14"/>
        </w:rPr>
        <w:t>Löwy</w:t>
      </w:r>
      <w:proofErr w:type="spellEnd"/>
      <w:r w:rsidRPr="00C011D1">
        <w:rPr>
          <w:sz w:val="14"/>
        </w:rPr>
        <w:t xml:space="preserve"> (2015) defend the idea of ‘</w:t>
      </w:r>
      <w:proofErr w:type="spellStart"/>
      <w:r w:rsidRPr="00C011D1">
        <w:rPr>
          <w:sz w:val="14"/>
        </w:rPr>
        <w:t>ecosocialism</w:t>
      </w:r>
      <w:proofErr w:type="spellEnd"/>
      <w:r w:rsidRPr="00C011D1">
        <w:rPr>
          <w:sz w:val="14"/>
        </w:rPr>
        <w:t xml:space="preserve">’. </w:t>
      </w:r>
    </w:p>
    <w:p w14:paraId="63765928" w14:textId="77777777" w:rsidR="00C011D1" w:rsidRPr="00C011D1" w:rsidRDefault="00C011D1" w:rsidP="00C011D1">
      <w:pPr>
        <w:spacing w:line="240" w:lineRule="auto"/>
        <w:contextualSpacing/>
        <w:rPr>
          <w:sz w:val="14"/>
        </w:rPr>
      </w:pPr>
      <w:r w:rsidRPr="00C011D1">
        <w:rPr>
          <w:sz w:val="14"/>
        </w:rPr>
        <w:t>In addition, there are intensive discussions on ‘</w:t>
      </w:r>
      <w:r w:rsidRPr="00C011D1">
        <w:rPr>
          <w:rStyle w:val="StyleUnderline"/>
        </w:rPr>
        <w:t>life after capitalism</w:t>
      </w:r>
      <w:r w:rsidRPr="00C011D1">
        <w:rPr>
          <w:sz w:val="14"/>
        </w:rPr>
        <w:t xml:space="preserve">’ </w:t>
      </w:r>
      <w:proofErr w:type="gramStart"/>
      <w:r w:rsidRPr="00C011D1">
        <w:rPr>
          <w:sz w:val="14"/>
        </w:rPr>
        <w:t>( Jackson</w:t>
      </w:r>
      <w:proofErr w:type="gramEnd"/>
      <w:r w:rsidRPr="00C011D1">
        <w:rPr>
          <w:sz w:val="14"/>
        </w:rPr>
        <w:t xml:space="preserve"> 2021) even among non-Marxist scholars. Thomas Piketty’s (2021) dictum that it is ‘</w:t>
      </w:r>
      <w:r w:rsidRPr="00C011D1">
        <w:rPr>
          <w:rStyle w:val="StyleUnderline"/>
        </w:rPr>
        <w:t>time for socialism’ is exemplary here</w:t>
      </w:r>
      <w:r w:rsidRPr="00C011D1">
        <w:rPr>
          <w:sz w:val="14"/>
        </w:rPr>
        <w:t>, but a more ecological version of the same argument can be found in Naomi Klein’s explicit endorsement of the idea of ‘</w:t>
      </w:r>
      <w:proofErr w:type="spellStart"/>
      <w:r w:rsidRPr="00C011D1">
        <w:rPr>
          <w:sz w:val="14"/>
        </w:rPr>
        <w:t>ecosocialism</w:t>
      </w:r>
      <w:proofErr w:type="spellEnd"/>
      <w:r w:rsidRPr="00C011D1">
        <w:rPr>
          <w:sz w:val="14"/>
        </w:rPr>
        <w:t>’:</w:t>
      </w:r>
    </w:p>
    <w:p w14:paraId="4E474978" w14:textId="77777777" w:rsidR="00C011D1" w:rsidRPr="00C011D1" w:rsidRDefault="00C011D1" w:rsidP="00C011D1">
      <w:pPr>
        <w:spacing w:line="240" w:lineRule="auto"/>
        <w:ind w:left="720"/>
        <w:contextualSpacing/>
        <w:rPr>
          <w:sz w:val="14"/>
        </w:rPr>
      </w:pPr>
      <w:r w:rsidRPr="00C011D1">
        <w:rPr>
          <w:sz w:val="14"/>
        </w:rPr>
        <w:t xml:space="preserve">Let’s acknowledge this fact [that the Soviet Union and Venezuela are unecological], while also pointing out that countries with a strong democratic socialist tradition – like </w:t>
      </w:r>
      <w:r w:rsidRPr="00C011D1">
        <w:rPr>
          <w:rStyle w:val="StyleUnderline"/>
        </w:rPr>
        <w:t>Denmark, Sweden, and Uruguay – hav</w:t>
      </w:r>
      <w:r w:rsidRPr="00C011D1">
        <w:rPr>
          <w:sz w:val="14"/>
        </w:rPr>
        <w:t xml:space="preserve">e some of the most visionary </w:t>
      </w:r>
      <w:r w:rsidRPr="00C011D1">
        <w:rPr>
          <w:rStyle w:val="StyleUnderline"/>
        </w:rPr>
        <w:t>environmental policies</w:t>
      </w:r>
      <w:r w:rsidRPr="00C011D1">
        <w:rPr>
          <w:sz w:val="14"/>
        </w:rPr>
        <w:t xml:space="preserve"> in the world. From this we can conclude that socialism isn’t necessarily ecological, but that a new form of </w:t>
      </w:r>
      <w:r w:rsidRPr="00C011D1">
        <w:rPr>
          <w:rStyle w:val="StyleUnderline"/>
        </w:rPr>
        <w:t>democratic eco-socialism</w:t>
      </w:r>
      <w:r w:rsidRPr="00C011D1">
        <w:rPr>
          <w:sz w:val="14"/>
        </w:rPr>
        <w:t xml:space="preserve">, with the humility to </w:t>
      </w:r>
      <w:r w:rsidRPr="00C011D1">
        <w:rPr>
          <w:rStyle w:val="StyleUnderline"/>
        </w:rPr>
        <w:t>learn from</w:t>
      </w:r>
      <w:r w:rsidRPr="00C011D1">
        <w:rPr>
          <w:sz w:val="14"/>
        </w:rPr>
        <w:t xml:space="preserve"> </w:t>
      </w:r>
      <w:r w:rsidRPr="00C011D1">
        <w:rPr>
          <w:rStyle w:val="StyleUnderline"/>
        </w:rPr>
        <w:t>Indigenous teachings</w:t>
      </w:r>
      <w:r w:rsidRPr="00C011D1">
        <w:rPr>
          <w:sz w:val="14"/>
        </w:rPr>
        <w:t xml:space="preserve"> about the duties to future generations and the interconnection of all of life, </w:t>
      </w:r>
      <w:r w:rsidRPr="00C011D1">
        <w:rPr>
          <w:rStyle w:val="StyleUnderline"/>
        </w:rPr>
        <w:t>appears to be humanity’s best shot at collective survival. (</w:t>
      </w:r>
      <w:r w:rsidRPr="00C011D1">
        <w:rPr>
          <w:sz w:val="14"/>
        </w:rPr>
        <w:t>Klein 2019: 251; emphasis added)3</w:t>
      </w:r>
    </w:p>
    <w:p w14:paraId="6244D2D0" w14:textId="77777777" w:rsidR="00C011D1" w:rsidRPr="00C011D1" w:rsidRDefault="00C011D1" w:rsidP="00C011D1">
      <w:pPr>
        <w:pStyle w:val="Heading3"/>
      </w:pPr>
      <w:r w:rsidRPr="00C011D1">
        <w:t xml:space="preserve">Sustainability – Financialization </w:t>
      </w:r>
    </w:p>
    <w:p w14:paraId="05585E9E" w14:textId="77777777" w:rsidR="00C011D1" w:rsidRPr="00C011D1" w:rsidRDefault="00C011D1" w:rsidP="00C011D1">
      <w:pPr>
        <w:pStyle w:val="Heading4"/>
      </w:pPr>
      <w:r w:rsidRPr="00C011D1">
        <w:t xml:space="preserve">Financialization of the economy results in cyclical crises – speculative orgies cause cascading crises and war. </w:t>
      </w:r>
    </w:p>
    <w:p w14:paraId="2A3279D7" w14:textId="77777777" w:rsidR="00C011D1" w:rsidRPr="00C011D1" w:rsidRDefault="00C011D1" w:rsidP="00C011D1">
      <w:pPr>
        <w:rPr>
          <w:rStyle w:val="Style13ptBold"/>
        </w:rPr>
      </w:pPr>
      <w:r w:rsidRPr="00C011D1">
        <w:rPr>
          <w:rStyle w:val="Style13ptBold"/>
        </w:rPr>
        <w:t>Beams 23</w:t>
      </w:r>
      <w:r w:rsidRPr="00C011D1">
        <w:rPr>
          <w:rStyle w:val="Style13ptBold"/>
          <w:b w:val="0"/>
          <w:sz w:val="18"/>
          <w:szCs w:val="14"/>
        </w:rPr>
        <w:t xml:space="preserve"> [Nick Beams is a member of the international editorial board of the World Socialist Web Site. He is an authority on Marxist political economy.; “The bailout of Silicon Valley Bank and the historic crisis of capitalism”; March 14, 2023; WSWS; https://www.wsws.org/en/articles/2023/03/14/fufo-m14.html]//eleanor</w:t>
      </w:r>
    </w:p>
    <w:p w14:paraId="6D78E78C" w14:textId="77777777" w:rsidR="00C011D1" w:rsidRPr="00C011D1" w:rsidRDefault="00C011D1" w:rsidP="00C011D1">
      <w:pPr>
        <w:rPr>
          <w:u w:val="single"/>
        </w:rPr>
      </w:pPr>
      <w:r w:rsidRPr="00C011D1">
        <w:rPr>
          <w:rStyle w:val="StyleUnderline"/>
        </w:rPr>
        <w:t>The collapse of Silicon Valley Bank (SVB</w:t>
      </w:r>
      <w:r w:rsidRPr="00C011D1">
        <w:rPr>
          <w:sz w:val="16"/>
        </w:rPr>
        <w:t>)—the second largest bank failure in nominal terms in US history—</w:t>
      </w:r>
      <w:r w:rsidRPr="00C011D1">
        <w:rPr>
          <w:rStyle w:val="StyleUnderline"/>
        </w:rPr>
        <w:t xml:space="preserve">and the </w:t>
      </w:r>
      <w:r w:rsidRPr="00C011D1">
        <w:rPr>
          <w:rStyle w:val="Emphasis"/>
        </w:rPr>
        <w:t>ongoing turbulence</w:t>
      </w:r>
      <w:r w:rsidRPr="00C011D1">
        <w:rPr>
          <w:rStyle w:val="StyleUnderline"/>
        </w:rPr>
        <w:t xml:space="preserve"> in the banking system, raising the </w:t>
      </w:r>
      <w:r w:rsidRPr="00C011D1">
        <w:rPr>
          <w:rStyle w:val="Emphasis"/>
        </w:rPr>
        <w:t>prospect of more failures</w:t>
      </w:r>
      <w:r w:rsidRPr="00C011D1">
        <w:rPr>
          <w:rStyle w:val="StyleUnderline"/>
        </w:rPr>
        <w:t xml:space="preserve">, is another expression of the </w:t>
      </w:r>
      <w:r w:rsidRPr="00C011D1">
        <w:rPr>
          <w:rStyle w:val="Emphasis"/>
        </w:rPr>
        <w:t>historic crisis</w:t>
      </w:r>
      <w:r w:rsidRPr="00C011D1">
        <w:rPr>
          <w:rStyle w:val="StyleUnderline"/>
        </w:rPr>
        <w:t xml:space="preserve"> of US and global capitalism.</w:t>
      </w:r>
    </w:p>
    <w:p w14:paraId="5257D9C6" w14:textId="77777777" w:rsidR="00C011D1" w:rsidRPr="00C011D1" w:rsidRDefault="00C011D1" w:rsidP="00C011D1">
      <w:pPr>
        <w:rPr>
          <w:sz w:val="16"/>
        </w:rPr>
      </w:pPr>
      <w:r w:rsidRPr="00C011D1">
        <w:rPr>
          <w:rStyle w:val="StyleUnderline"/>
        </w:rPr>
        <w:t>This deepening rot and decay constitute the underlying driving force of two interconnected developments in US and world politics: the rapid escalation towards a third world war and the ongoing and intensifying assault on the working class in the US and internationally</w:t>
      </w:r>
      <w:r w:rsidRPr="00C011D1">
        <w:rPr>
          <w:sz w:val="16"/>
        </w:rPr>
        <w:t>, as the ruling classes seek to make it pay for the existential crisis of their outmoded and reactionary private profit system.</w:t>
      </w:r>
    </w:p>
    <w:p w14:paraId="0F4A5AC6" w14:textId="77777777" w:rsidR="00C011D1" w:rsidRPr="00C011D1" w:rsidRDefault="00C011D1" w:rsidP="00C011D1">
      <w:pPr>
        <w:rPr>
          <w:sz w:val="16"/>
          <w:szCs w:val="16"/>
        </w:rPr>
      </w:pPr>
      <w:r w:rsidRPr="00C011D1">
        <w:rPr>
          <w:sz w:val="16"/>
          <w:szCs w:val="16"/>
        </w:rPr>
        <w:t>The commitment by the Biden administration to do “whatever is needed” to protect the money and wealth of financial investors, speculators and the wealthy has again laid bare the real nature of capitalist governments as the executive committee for managing the affairs of the ruling financial oligarchy.</w:t>
      </w:r>
    </w:p>
    <w:p w14:paraId="3289093D" w14:textId="77777777" w:rsidR="00C011D1" w:rsidRPr="00C011D1" w:rsidRDefault="00C011D1" w:rsidP="00C011D1">
      <w:pPr>
        <w:rPr>
          <w:sz w:val="16"/>
          <w:szCs w:val="16"/>
        </w:rPr>
      </w:pPr>
      <w:r w:rsidRPr="00C011D1">
        <w:rPr>
          <w:sz w:val="16"/>
          <w:szCs w:val="16"/>
        </w:rPr>
        <w:t>There is no money for the vital health, education and other social needs of the working class now being battered by the worst inflation in more than four decades, but billions, trillions, can be found overnight to defend the wealth of the financial oligarchy.</w:t>
      </w:r>
    </w:p>
    <w:p w14:paraId="4E34428D" w14:textId="77777777" w:rsidR="00C011D1" w:rsidRPr="00C011D1" w:rsidRDefault="00C011D1" w:rsidP="00C011D1">
      <w:pPr>
        <w:rPr>
          <w:sz w:val="16"/>
        </w:rPr>
      </w:pPr>
      <w:r w:rsidRPr="00C011D1">
        <w:rPr>
          <w:sz w:val="16"/>
        </w:rPr>
        <w:t xml:space="preserve">At the same time, </w:t>
      </w:r>
      <w:r w:rsidRPr="00C011D1">
        <w:rPr>
          <w:rStyle w:val="StyleUnderline"/>
        </w:rPr>
        <w:t>no expense is being spared in the development of the means necessary for the prosecution of war</w:t>
      </w:r>
      <w:r w:rsidRPr="00C011D1">
        <w:rPr>
          <w:sz w:val="16"/>
        </w:rPr>
        <w:t>—the US-NATO war in Ukraine, the goal of which is the breakup and dismemberment of Russia and the war drive against China, which the US regards as its chief global rival.</w:t>
      </w:r>
    </w:p>
    <w:p w14:paraId="45E9E973" w14:textId="77777777" w:rsidR="00C011D1" w:rsidRPr="00C011D1" w:rsidRDefault="00C011D1" w:rsidP="00C011D1">
      <w:pPr>
        <w:rPr>
          <w:u w:val="single"/>
        </w:rPr>
      </w:pPr>
      <w:r w:rsidRPr="00C011D1">
        <w:rPr>
          <w:rStyle w:val="StyleUnderline"/>
        </w:rPr>
        <w:t xml:space="preserve">There is a deep-seated and organic connection between the </w:t>
      </w:r>
      <w:r w:rsidRPr="00C011D1">
        <w:rPr>
          <w:rStyle w:val="Emphasis"/>
        </w:rPr>
        <w:t>SVB debacle</w:t>
      </w:r>
      <w:r w:rsidRPr="00C011D1">
        <w:rPr>
          <w:rStyle w:val="StyleUnderline"/>
        </w:rPr>
        <w:t xml:space="preserve"> and the possibility of an </w:t>
      </w:r>
      <w:r w:rsidRPr="00C011D1">
        <w:rPr>
          <w:rStyle w:val="Emphasis"/>
        </w:rPr>
        <w:t>implosion of the financial system</w:t>
      </w:r>
      <w:r w:rsidRPr="00C011D1">
        <w:rPr>
          <w:rStyle w:val="StyleUnderline"/>
        </w:rPr>
        <w:t xml:space="preserve"> and the war drive.</w:t>
      </w:r>
    </w:p>
    <w:p w14:paraId="39ADAC88" w14:textId="77777777" w:rsidR="00C011D1" w:rsidRPr="00C011D1" w:rsidRDefault="00C011D1" w:rsidP="00C011D1">
      <w:pPr>
        <w:rPr>
          <w:u w:val="single"/>
        </w:rPr>
      </w:pPr>
      <w:r w:rsidRPr="00C011D1">
        <w:rPr>
          <w:rStyle w:val="StyleUnderline"/>
        </w:rPr>
        <w:t xml:space="preserve">The </w:t>
      </w:r>
      <w:r w:rsidRPr="00C011D1">
        <w:rPr>
          <w:rStyle w:val="Emphasis"/>
        </w:rPr>
        <w:t>continuous eruption</w:t>
      </w:r>
      <w:r w:rsidRPr="00C011D1">
        <w:rPr>
          <w:rStyle w:val="StyleUnderline"/>
        </w:rPr>
        <w:t xml:space="preserve"> of </w:t>
      </w:r>
      <w:r w:rsidRPr="00C011D1">
        <w:rPr>
          <w:rStyle w:val="Emphasis"/>
        </w:rPr>
        <w:t>financial crises</w:t>
      </w:r>
      <w:r w:rsidRPr="00C011D1">
        <w:rPr>
          <w:rStyle w:val="StyleUnderline"/>
        </w:rPr>
        <w:t xml:space="preserve">, despite all the claims of the regulators and financial authorities that lessons have been learned and safety measures put in place, is an expression of the </w:t>
      </w:r>
      <w:r w:rsidRPr="00C011D1">
        <w:rPr>
          <w:rStyle w:val="Emphasis"/>
        </w:rPr>
        <w:t>historic decline of the economic power of US imperialism</w:t>
      </w:r>
      <w:r w:rsidRPr="00C011D1">
        <w:rPr>
          <w:rStyle w:val="StyleUnderline"/>
        </w:rPr>
        <w:t>, which it seeks to resolve through military means.</w:t>
      </w:r>
    </w:p>
    <w:p w14:paraId="56C0A962" w14:textId="77777777" w:rsidR="00C011D1" w:rsidRPr="00C011D1" w:rsidRDefault="00C011D1" w:rsidP="00C011D1">
      <w:pPr>
        <w:rPr>
          <w:u w:val="single"/>
        </w:rPr>
      </w:pPr>
      <w:r w:rsidRPr="00C011D1">
        <w:rPr>
          <w:sz w:val="16"/>
        </w:rPr>
        <w:t xml:space="preserve">The prescient analysis of Leon Trotsky made in 1928 springs to mind. He noted that </w:t>
      </w:r>
      <w:r w:rsidRPr="00C011D1">
        <w:rPr>
          <w:rStyle w:val="StyleUnderline"/>
        </w:rPr>
        <w:t>the aggressive character of US imperialism would emerge more openly, more nakedly and more viciously under conditions of its historic decline than under the conditions of its rise, bloody and violent as that was.</w:t>
      </w:r>
    </w:p>
    <w:p w14:paraId="382EF57C" w14:textId="77777777" w:rsidR="00C011D1" w:rsidRPr="00C011D1" w:rsidRDefault="00C011D1" w:rsidP="00C011D1">
      <w:pPr>
        <w:rPr>
          <w:sz w:val="16"/>
        </w:rPr>
      </w:pPr>
      <w:r w:rsidRPr="00C011D1">
        <w:rPr>
          <w:rStyle w:val="StyleUnderline"/>
        </w:rPr>
        <w:t>The demise of SVB and the shock waves it is sending through the financial system, the full consequences of which have yet to be seen, is another expression of the essential dynamic</w:t>
      </w:r>
      <w:r w:rsidRPr="00C011D1">
        <w:rPr>
          <w:sz w:val="16"/>
        </w:rPr>
        <w:t xml:space="preserve">, one could say law of motion, </w:t>
      </w:r>
      <w:r w:rsidRPr="00C011D1">
        <w:rPr>
          <w:rStyle w:val="StyleUnderline"/>
        </w:rPr>
        <w:t>of US capitalism</w:t>
      </w:r>
      <w:r w:rsidRPr="00C011D1">
        <w:rPr>
          <w:sz w:val="16"/>
        </w:rPr>
        <w:t xml:space="preserve"> now in operation.</w:t>
      </w:r>
    </w:p>
    <w:p w14:paraId="7C8C6A90" w14:textId="77777777" w:rsidR="00C011D1" w:rsidRPr="00C011D1" w:rsidRDefault="00C011D1" w:rsidP="00C011D1">
      <w:pPr>
        <w:rPr>
          <w:sz w:val="16"/>
          <w:szCs w:val="16"/>
        </w:rPr>
      </w:pPr>
      <w:r w:rsidRPr="00C011D1">
        <w:rPr>
          <w:sz w:val="16"/>
          <w:szCs w:val="16"/>
        </w:rPr>
        <w:t>Tracing out the developments of the past 50 years, this dynamic comes clearly into view: Measures taken by the ruling class and its state to try to stave off or alleviate a crisis at one point only create the conditions for its eruption, in even more violent form, at another.</w:t>
      </w:r>
    </w:p>
    <w:p w14:paraId="31E11252" w14:textId="77777777" w:rsidR="00C011D1" w:rsidRPr="00C011D1" w:rsidRDefault="00C011D1" w:rsidP="00C011D1">
      <w:pPr>
        <w:rPr>
          <w:sz w:val="16"/>
        </w:rPr>
      </w:pPr>
      <w:r w:rsidRPr="00C011D1">
        <w:rPr>
          <w:sz w:val="16"/>
        </w:rPr>
        <w:t xml:space="preserve">In August 1971, </w:t>
      </w:r>
      <w:r w:rsidRPr="00C011D1">
        <w:rPr>
          <w:rStyle w:val="StyleUnderline"/>
        </w:rPr>
        <w:t>in response to the decline of the position of American capitalism vis-à-vis its rivals</w:t>
      </w:r>
      <w:r w:rsidRPr="00C011D1">
        <w:rPr>
          <w:sz w:val="16"/>
        </w:rPr>
        <w:t xml:space="preserve">, US president </w:t>
      </w:r>
      <w:r w:rsidRPr="00C011D1">
        <w:rPr>
          <w:rStyle w:val="StyleUnderline"/>
        </w:rPr>
        <w:t>Nixon withdrew the gold backing from the US dollar</w:t>
      </w:r>
      <w:r w:rsidRPr="00C011D1">
        <w:rPr>
          <w:sz w:val="16"/>
        </w:rPr>
        <w:t>, ending the postwar monetary system.</w:t>
      </w:r>
    </w:p>
    <w:p w14:paraId="22889EF2" w14:textId="77777777" w:rsidR="00C011D1" w:rsidRPr="00C011D1" w:rsidRDefault="00C011D1" w:rsidP="00C011D1">
      <w:pPr>
        <w:rPr>
          <w:rStyle w:val="StyleUnderline"/>
        </w:rPr>
      </w:pPr>
      <w:r w:rsidRPr="00C011D1">
        <w:rPr>
          <w:rStyle w:val="StyleUnderline"/>
        </w:rPr>
        <w:t xml:space="preserve">One of the consequences of this decision, taken to shore up the position of the US, was to fuel the </w:t>
      </w:r>
      <w:r w:rsidRPr="00C011D1">
        <w:rPr>
          <w:rStyle w:val="Emphasis"/>
        </w:rPr>
        <w:t>growth of financial speculation</w:t>
      </w:r>
      <w:r w:rsidRPr="00C011D1">
        <w:rPr>
          <w:rStyle w:val="StyleUnderline"/>
        </w:rPr>
        <w:t xml:space="preserve"> that </w:t>
      </w:r>
      <w:r w:rsidRPr="00C011D1">
        <w:rPr>
          <w:rStyle w:val="Emphasis"/>
        </w:rPr>
        <w:t xml:space="preserve">increasingly </w:t>
      </w:r>
      <w:proofErr w:type="spellStart"/>
      <w:r w:rsidRPr="00C011D1">
        <w:rPr>
          <w:rStyle w:val="Emphasis"/>
        </w:rPr>
        <w:t>characterised</w:t>
      </w:r>
      <w:proofErr w:type="spellEnd"/>
      <w:r w:rsidRPr="00C011D1">
        <w:rPr>
          <w:rStyle w:val="StyleUnderline"/>
        </w:rPr>
        <w:t xml:space="preserve"> the </w:t>
      </w:r>
      <w:r w:rsidRPr="00C011D1">
        <w:rPr>
          <w:rStyle w:val="Emphasis"/>
        </w:rPr>
        <w:t>modus operandi</w:t>
      </w:r>
      <w:r w:rsidRPr="00C011D1">
        <w:rPr>
          <w:rStyle w:val="StyleUnderline"/>
        </w:rPr>
        <w:t xml:space="preserve"> of US capitalism</w:t>
      </w:r>
      <w:r w:rsidRPr="00C011D1">
        <w:rPr>
          <w:sz w:val="16"/>
        </w:rPr>
        <w:t xml:space="preserve"> throughout the 1980s, as </w:t>
      </w:r>
      <w:r w:rsidRPr="00C011D1">
        <w:rPr>
          <w:rStyle w:val="Emphasis"/>
        </w:rPr>
        <w:t>whole swaths of industry</w:t>
      </w:r>
      <w:r w:rsidRPr="00C011D1">
        <w:rPr>
          <w:rStyle w:val="StyleUnderline"/>
        </w:rPr>
        <w:t xml:space="preserve"> that had formed the foundation of the postwar boom </w:t>
      </w:r>
      <w:r w:rsidRPr="00C011D1">
        <w:rPr>
          <w:rStyle w:val="Emphasis"/>
        </w:rPr>
        <w:t>were laid to waste</w:t>
      </w:r>
      <w:r w:rsidRPr="00C011D1">
        <w:rPr>
          <w:rStyle w:val="StyleUnderline"/>
        </w:rPr>
        <w:t>.</w:t>
      </w:r>
    </w:p>
    <w:p w14:paraId="6E466481" w14:textId="77777777" w:rsidR="00C011D1" w:rsidRPr="00C011D1" w:rsidRDefault="00C011D1" w:rsidP="00C011D1">
      <w:pPr>
        <w:rPr>
          <w:sz w:val="16"/>
        </w:rPr>
      </w:pPr>
      <w:r w:rsidRPr="00C011D1">
        <w:rPr>
          <w:sz w:val="16"/>
        </w:rPr>
        <w:t xml:space="preserve">In October 1987, </w:t>
      </w:r>
      <w:r w:rsidRPr="00C011D1">
        <w:rPr>
          <w:rStyle w:val="StyleUnderline"/>
        </w:rPr>
        <w:t xml:space="preserve">the developing crisis these measures produced </w:t>
      </w:r>
      <w:r w:rsidRPr="00C011D1">
        <w:rPr>
          <w:rStyle w:val="Emphasis"/>
        </w:rPr>
        <w:t>erupted</w:t>
      </w:r>
      <w:r w:rsidRPr="00C011D1">
        <w:rPr>
          <w:rStyle w:val="StyleUnderline"/>
        </w:rPr>
        <w:t xml:space="preserve"> in the form of a </w:t>
      </w:r>
      <w:r w:rsidRPr="00C011D1">
        <w:rPr>
          <w:rStyle w:val="Emphasis"/>
        </w:rPr>
        <w:t>Wall Street crash</w:t>
      </w:r>
      <w:r w:rsidRPr="00C011D1">
        <w:rPr>
          <w:sz w:val="16"/>
        </w:rPr>
        <w:t xml:space="preserve">, still the largest single one-day fall in history, </w:t>
      </w:r>
      <w:r w:rsidRPr="00C011D1">
        <w:rPr>
          <w:rStyle w:val="StyleUnderline"/>
        </w:rPr>
        <w:t>at more than 22 percent</w:t>
      </w:r>
      <w:r w:rsidRPr="00C011D1">
        <w:rPr>
          <w:sz w:val="16"/>
        </w:rPr>
        <w:t>.</w:t>
      </w:r>
    </w:p>
    <w:p w14:paraId="1D8AAAB7" w14:textId="77777777" w:rsidR="00C011D1" w:rsidRPr="00C011D1" w:rsidRDefault="00C011D1" w:rsidP="00C011D1">
      <w:pPr>
        <w:rPr>
          <w:rStyle w:val="StyleUnderline"/>
          <w:sz w:val="16"/>
        </w:rPr>
      </w:pPr>
      <w:r w:rsidRPr="00C011D1">
        <w:rPr>
          <w:rStyle w:val="StyleUnderline"/>
        </w:rPr>
        <w:t>The guarantee</w:t>
      </w:r>
      <w:r w:rsidRPr="00C011D1">
        <w:rPr>
          <w:sz w:val="16"/>
        </w:rPr>
        <w:t xml:space="preserve"> by the US Federal Reserve Chairman Alan Greenspan in response to this crisis—what became </w:t>
      </w:r>
      <w:r w:rsidRPr="00C011D1">
        <w:rPr>
          <w:rStyle w:val="StyleUnderline"/>
        </w:rPr>
        <w:t>known as the Greenspan put</w:t>
      </w:r>
      <w:r w:rsidRPr="00C011D1">
        <w:rPr>
          <w:sz w:val="16"/>
        </w:rPr>
        <w:t>—</w:t>
      </w:r>
      <w:r w:rsidRPr="00C011D1">
        <w:rPr>
          <w:rStyle w:val="StyleUnderline"/>
        </w:rPr>
        <w:t xml:space="preserve">that the </w:t>
      </w:r>
      <w:r w:rsidRPr="00C011D1">
        <w:rPr>
          <w:rStyle w:val="Emphasis"/>
        </w:rPr>
        <w:t>Fed would prop</w:t>
      </w:r>
      <w:r w:rsidRPr="00C011D1">
        <w:rPr>
          <w:rStyle w:val="StyleUnderline"/>
        </w:rPr>
        <w:t xml:space="preserve"> up the </w:t>
      </w:r>
      <w:r w:rsidRPr="00C011D1">
        <w:rPr>
          <w:rStyle w:val="Emphasis"/>
        </w:rPr>
        <w:t>financial markets fueled</w:t>
      </w:r>
      <w:r w:rsidRPr="00C011D1">
        <w:rPr>
          <w:rStyle w:val="StyleUnderline"/>
        </w:rPr>
        <w:t xml:space="preserve"> an </w:t>
      </w:r>
      <w:r w:rsidRPr="00C011D1">
        <w:rPr>
          <w:rStyle w:val="Emphasis"/>
        </w:rPr>
        <w:t xml:space="preserve">expanding orgy of speculation over </w:t>
      </w:r>
      <w:r w:rsidRPr="00C011D1">
        <w:rPr>
          <w:rStyle w:val="StyleUnderline"/>
        </w:rPr>
        <w:t xml:space="preserve">the next two decades, </w:t>
      </w:r>
      <w:r w:rsidRPr="00C011D1">
        <w:rPr>
          <w:rStyle w:val="Emphasis"/>
        </w:rPr>
        <w:t>leading to the eruption</w:t>
      </w:r>
      <w:r w:rsidRPr="00C011D1">
        <w:rPr>
          <w:rStyle w:val="StyleUnderline"/>
        </w:rPr>
        <w:t xml:space="preserve"> of the US and global </w:t>
      </w:r>
      <w:r w:rsidRPr="00C011D1">
        <w:rPr>
          <w:rStyle w:val="Emphasis"/>
        </w:rPr>
        <w:t>financial crisis of 2008.</w:t>
      </w:r>
    </w:p>
    <w:p w14:paraId="6BC40013" w14:textId="77777777" w:rsidR="00C011D1" w:rsidRPr="00C011D1" w:rsidRDefault="00C011D1" w:rsidP="00C011D1">
      <w:pPr>
        <w:rPr>
          <w:rStyle w:val="StyleUnderline"/>
        </w:rPr>
      </w:pPr>
      <w:r w:rsidRPr="00C011D1">
        <w:rPr>
          <w:rStyle w:val="StyleUnderline"/>
        </w:rPr>
        <w:t xml:space="preserve">The Fed and the US government then organized a bailout of the banks running into hundreds of billions of dollars, as the unemployment rate rose to double digits, working class families lost their homes, and workplace conditions worsened, not least through the spread of two-tier wage systems </w:t>
      </w:r>
      <w:proofErr w:type="spellStart"/>
      <w:r w:rsidRPr="00C011D1">
        <w:rPr>
          <w:rStyle w:val="StyleUnderline"/>
        </w:rPr>
        <w:t>organised</w:t>
      </w:r>
      <w:proofErr w:type="spellEnd"/>
      <w:r w:rsidRPr="00C011D1">
        <w:rPr>
          <w:rStyle w:val="StyleUnderline"/>
        </w:rPr>
        <w:t xml:space="preserve"> by the Obama administration with the collaboration of the trade unions.</w:t>
      </w:r>
    </w:p>
    <w:p w14:paraId="5943D1AF" w14:textId="77777777" w:rsidR="00C011D1" w:rsidRPr="00C011D1" w:rsidRDefault="00C011D1" w:rsidP="00C011D1">
      <w:pPr>
        <w:rPr>
          <w:b/>
          <w:iCs/>
          <w:u w:val="single"/>
          <w:bdr w:val="single" w:sz="8" w:space="0" w:color="auto"/>
        </w:rPr>
      </w:pPr>
      <w:r w:rsidRPr="00C011D1">
        <w:rPr>
          <w:rStyle w:val="StyleUnderline"/>
        </w:rPr>
        <w:t>In the wake of the crisis, the Fed began its program of quantitative easing, the pumping of trillions of dollars into the financial system via the purchase of Treasury bonds and mortgage-backed securities</w:t>
      </w:r>
      <w:r w:rsidRPr="00C011D1">
        <w:t xml:space="preserve">. </w:t>
      </w:r>
      <w:r w:rsidRPr="00C011D1">
        <w:rPr>
          <w:rStyle w:val="Emphasis"/>
        </w:rPr>
        <w:t>Instead of ending</w:t>
      </w:r>
      <w:r w:rsidRPr="00C011D1">
        <w:rPr>
          <w:rStyle w:val="StyleUnderline"/>
        </w:rPr>
        <w:t xml:space="preserve"> the </w:t>
      </w:r>
      <w:r w:rsidRPr="00C011D1">
        <w:rPr>
          <w:rStyle w:val="Emphasis"/>
        </w:rPr>
        <w:t>rampant speculation</w:t>
      </w:r>
      <w:r w:rsidRPr="00C011D1">
        <w:rPr>
          <w:rStyle w:val="StyleUnderline"/>
        </w:rPr>
        <w:t xml:space="preserve"> that </w:t>
      </w:r>
      <w:r w:rsidRPr="00C011D1">
        <w:rPr>
          <w:rStyle w:val="Emphasis"/>
        </w:rPr>
        <w:t>precipitated the 2008 crash</w:t>
      </w:r>
      <w:r w:rsidRPr="00C011D1">
        <w:rPr>
          <w:rStyle w:val="StyleUnderline"/>
        </w:rPr>
        <w:t xml:space="preserve">, </w:t>
      </w:r>
      <w:r w:rsidRPr="00C011D1">
        <w:rPr>
          <w:rStyle w:val="Emphasis"/>
        </w:rPr>
        <w:t>the central bank</w:t>
      </w:r>
      <w:r w:rsidRPr="00C011D1">
        <w:rPr>
          <w:rStyle w:val="StyleUnderline"/>
        </w:rPr>
        <w:t xml:space="preserve">, the chief financial arm of the capitalist state, </w:t>
      </w:r>
      <w:r w:rsidRPr="00C011D1">
        <w:rPr>
          <w:rStyle w:val="Emphasis"/>
        </w:rPr>
        <w:t>further fueled it.</w:t>
      </w:r>
    </w:p>
    <w:p w14:paraId="19D01F49" w14:textId="77777777" w:rsidR="00C011D1" w:rsidRPr="00C011D1" w:rsidRDefault="00C011D1" w:rsidP="00C011D1">
      <w:pPr>
        <w:rPr>
          <w:b/>
          <w:iCs/>
          <w:u w:val="single"/>
          <w:bdr w:val="single" w:sz="8" w:space="0" w:color="auto"/>
        </w:rPr>
      </w:pPr>
      <w:r w:rsidRPr="00C011D1">
        <w:rPr>
          <w:sz w:val="16"/>
        </w:rPr>
        <w:t xml:space="preserve">This meant that </w:t>
      </w:r>
      <w:r w:rsidRPr="00C011D1">
        <w:rPr>
          <w:rStyle w:val="StyleUnderline"/>
        </w:rPr>
        <w:t>when</w:t>
      </w:r>
      <w:r w:rsidRPr="00C011D1">
        <w:rPr>
          <w:sz w:val="16"/>
        </w:rPr>
        <w:t xml:space="preserve"> the </w:t>
      </w:r>
      <w:r w:rsidRPr="00C011D1">
        <w:rPr>
          <w:rStyle w:val="StyleUnderline"/>
        </w:rPr>
        <w:t>COVID</w:t>
      </w:r>
      <w:r w:rsidRPr="00C011D1">
        <w:rPr>
          <w:sz w:val="16"/>
        </w:rPr>
        <w:t xml:space="preserve">-19 pandemic </w:t>
      </w:r>
      <w:r w:rsidRPr="00C011D1">
        <w:rPr>
          <w:rStyle w:val="StyleUnderline"/>
        </w:rPr>
        <w:t>struck</w:t>
      </w:r>
      <w:r w:rsidRPr="00C011D1">
        <w:rPr>
          <w:sz w:val="16"/>
        </w:rPr>
        <w:t xml:space="preserve"> in early 2020, the </w:t>
      </w:r>
      <w:r w:rsidRPr="00C011D1">
        <w:rPr>
          <w:rStyle w:val="StyleUnderline"/>
        </w:rPr>
        <w:t>Trump</w:t>
      </w:r>
      <w:r w:rsidRPr="00C011D1">
        <w:rPr>
          <w:sz w:val="16"/>
        </w:rPr>
        <w:t xml:space="preserve"> administration, supported by the Democrats, </w:t>
      </w:r>
      <w:r w:rsidRPr="00C011D1">
        <w:rPr>
          <w:rStyle w:val="StyleUnderline"/>
        </w:rPr>
        <w:t xml:space="preserve">refused to institute the </w:t>
      </w:r>
      <w:r w:rsidRPr="00C011D1">
        <w:rPr>
          <w:rStyle w:val="Emphasis"/>
        </w:rPr>
        <w:t>necessary public health measures</w:t>
      </w:r>
      <w:r w:rsidRPr="00C011D1">
        <w:rPr>
          <w:rStyle w:val="StyleUnderline"/>
        </w:rPr>
        <w:t xml:space="preserve">, fearing they </w:t>
      </w:r>
      <w:r w:rsidRPr="00C011D1">
        <w:rPr>
          <w:rStyle w:val="Emphasis"/>
        </w:rPr>
        <w:t>would collapse the speculative bubble.</w:t>
      </w:r>
    </w:p>
    <w:p w14:paraId="604CFEE5" w14:textId="77777777" w:rsidR="00C011D1" w:rsidRPr="00C011D1" w:rsidRDefault="00C011D1" w:rsidP="00C011D1">
      <w:pPr>
        <w:rPr>
          <w:u w:val="single"/>
        </w:rPr>
      </w:pPr>
      <w:r w:rsidRPr="00C011D1">
        <w:rPr>
          <w:sz w:val="16"/>
        </w:rPr>
        <w:t xml:space="preserve">Instead, </w:t>
      </w:r>
      <w:r w:rsidRPr="00C011D1">
        <w:rPr>
          <w:rStyle w:val="StyleUnderline"/>
        </w:rPr>
        <w:t xml:space="preserve">the Fed pumped in still more money </w:t>
      </w:r>
      <w:r w:rsidRPr="00C011D1">
        <w:rPr>
          <w:sz w:val="16"/>
        </w:rPr>
        <w:t xml:space="preserve">after the financial freeze of March 2020, when, for a number of days, there was no market for US government debt, supposedly the safest financial asset in the world, thus </w:t>
      </w:r>
      <w:r w:rsidRPr="00C011D1">
        <w:rPr>
          <w:rStyle w:val="Emphasis"/>
        </w:rPr>
        <w:t>fueling even more speculation</w:t>
      </w:r>
      <w:r w:rsidRPr="00C011D1">
        <w:rPr>
          <w:rStyle w:val="StyleUnderline"/>
        </w:rPr>
        <w:t xml:space="preserve"> and </w:t>
      </w:r>
      <w:r w:rsidRPr="00C011D1">
        <w:rPr>
          <w:rStyle w:val="Emphasis"/>
        </w:rPr>
        <w:t>financial parasitism</w:t>
      </w:r>
      <w:r w:rsidRPr="00C011D1">
        <w:rPr>
          <w:rStyle w:val="StyleUnderline"/>
        </w:rPr>
        <w:t>.</w:t>
      </w:r>
    </w:p>
    <w:p w14:paraId="04DB8D0F" w14:textId="77777777" w:rsidR="00C011D1" w:rsidRPr="00C011D1" w:rsidRDefault="00C011D1" w:rsidP="00C011D1">
      <w:pPr>
        <w:rPr>
          <w:u w:val="single"/>
        </w:rPr>
      </w:pPr>
      <w:r w:rsidRPr="00C011D1">
        <w:rPr>
          <w:sz w:val="16"/>
        </w:rPr>
        <w:t xml:space="preserve">But </w:t>
      </w:r>
      <w:r w:rsidRPr="00C011D1">
        <w:rPr>
          <w:rStyle w:val="StyleUnderline"/>
        </w:rPr>
        <w:t xml:space="preserve">this operation had consequences in the real economy. The </w:t>
      </w:r>
      <w:r w:rsidRPr="00C011D1">
        <w:rPr>
          <w:rStyle w:val="Emphasis"/>
        </w:rPr>
        <w:t>refusal to eliminate COVID</w:t>
      </w:r>
      <w:r w:rsidRPr="00C011D1">
        <w:rPr>
          <w:rStyle w:val="StyleUnderline"/>
        </w:rPr>
        <w:t xml:space="preserve">, the </w:t>
      </w:r>
      <w:r w:rsidRPr="00C011D1">
        <w:rPr>
          <w:rStyle w:val="Emphasis"/>
        </w:rPr>
        <w:t>injection of $4 trillion</w:t>
      </w:r>
      <w:r w:rsidRPr="00C011D1">
        <w:rPr>
          <w:rStyle w:val="StyleUnderline"/>
        </w:rPr>
        <w:t xml:space="preserve"> into the financial system, </w:t>
      </w:r>
      <w:r w:rsidRPr="00C011D1">
        <w:rPr>
          <w:rStyle w:val="Emphasis"/>
        </w:rPr>
        <w:t>rampant speculation</w:t>
      </w:r>
      <w:r w:rsidRPr="00C011D1">
        <w:rPr>
          <w:rStyle w:val="StyleUnderline"/>
        </w:rPr>
        <w:t xml:space="preserve"> and </w:t>
      </w:r>
      <w:r w:rsidRPr="00C011D1">
        <w:rPr>
          <w:rStyle w:val="Emphasis"/>
        </w:rPr>
        <w:t>profit gouging</w:t>
      </w:r>
      <w:r w:rsidRPr="00C011D1">
        <w:rPr>
          <w:rStyle w:val="StyleUnderline"/>
        </w:rPr>
        <w:t xml:space="preserve"> by major commodity traders and giant food corporations, together with the </w:t>
      </w:r>
      <w:r w:rsidRPr="00C011D1">
        <w:rPr>
          <w:rStyle w:val="Emphasis"/>
        </w:rPr>
        <w:t>military offensive</w:t>
      </w:r>
      <w:r w:rsidRPr="00C011D1">
        <w:rPr>
          <w:rStyle w:val="StyleUnderline"/>
        </w:rPr>
        <w:t xml:space="preserve"> against Russia in Ukraine, combined to set off the </w:t>
      </w:r>
      <w:r w:rsidRPr="00C011D1">
        <w:rPr>
          <w:rStyle w:val="Emphasis"/>
        </w:rPr>
        <w:t>highest rate of inflation</w:t>
      </w:r>
      <w:r w:rsidRPr="00C011D1">
        <w:rPr>
          <w:rStyle w:val="StyleUnderline"/>
        </w:rPr>
        <w:t xml:space="preserve"> in four decades.</w:t>
      </w:r>
    </w:p>
    <w:p w14:paraId="75BF2135" w14:textId="77777777" w:rsidR="00C011D1" w:rsidRPr="00C011D1" w:rsidRDefault="00C011D1" w:rsidP="00C011D1">
      <w:pPr>
        <w:rPr>
          <w:rStyle w:val="StyleUnderline"/>
        </w:rPr>
      </w:pPr>
      <w:r w:rsidRPr="00C011D1">
        <w:rPr>
          <w:rStyle w:val="StyleUnderline"/>
        </w:rPr>
        <w:t>Fearing the consequences of a wages upsurge by the working class—the nemesis of the financial system—the Fed then changed course and started the steepest rate hikes since the early 1980s to try to crush it.</w:t>
      </w:r>
    </w:p>
    <w:p w14:paraId="4069E743" w14:textId="77777777" w:rsidR="00C011D1" w:rsidRPr="00C011D1" w:rsidRDefault="00C011D1" w:rsidP="00C011D1">
      <w:pPr>
        <w:rPr>
          <w:rStyle w:val="StyleUnderline"/>
          <w:sz w:val="16"/>
        </w:rPr>
      </w:pPr>
      <w:r w:rsidRPr="00C011D1">
        <w:rPr>
          <w:rStyle w:val="StyleUnderline"/>
        </w:rPr>
        <w:t>Now these measures have created the conditions for a new financial crisis, as can be seen in the collapse of SVB</w:t>
      </w:r>
      <w:r w:rsidRPr="00C011D1">
        <w:rPr>
          <w:sz w:val="16"/>
        </w:rPr>
        <w:t xml:space="preserve">. Like so many other banks and financial corporations, </w:t>
      </w:r>
      <w:r w:rsidRPr="00C011D1">
        <w:rPr>
          <w:rStyle w:val="StyleUnderline"/>
        </w:rPr>
        <w:t>SVB</w:t>
      </w:r>
      <w:r w:rsidRPr="00C011D1">
        <w:rPr>
          <w:sz w:val="16"/>
        </w:rPr>
        <w:t xml:space="preserve">, which has been closely involved with the high-tech sector in California, </w:t>
      </w:r>
      <w:r w:rsidRPr="00C011D1">
        <w:rPr>
          <w:rStyle w:val="StyleUnderline"/>
        </w:rPr>
        <w:t>gorged on the cheap money provided by the Fed</w:t>
      </w:r>
      <w:r w:rsidRPr="00C011D1">
        <w:rPr>
          <w:sz w:val="16"/>
        </w:rPr>
        <w:t xml:space="preserve"> in 2020 and 2021.</w:t>
      </w:r>
    </w:p>
    <w:p w14:paraId="39D9DCAB" w14:textId="77777777" w:rsidR="00C011D1" w:rsidRPr="00C011D1" w:rsidRDefault="00C011D1" w:rsidP="00C011D1">
      <w:pPr>
        <w:rPr>
          <w:u w:val="single"/>
        </w:rPr>
      </w:pPr>
      <w:r w:rsidRPr="00C011D1">
        <w:rPr>
          <w:rStyle w:val="StyleUnderline"/>
        </w:rPr>
        <w:t>It had so much cash on hand that it had to place large portions of it in Treasury bonds and mortgage-backed securities, supposedly ultra-safe assets.</w:t>
      </w:r>
    </w:p>
    <w:p w14:paraId="75F3521A" w14:textId="77777777" w:rsidR="00C011D1" w:rsidRPr="00C011D1" w:rsidRDefault="00C011D1" w:rsidP="00C011D1">
      <w:pPr>
        <w:rPr>
          <w:u w:val="single"/>
        </w:rPr>
      </w:pPr>
      <w:r w:rsidRPr="00C011D1">
        <w:rPr>
          <w:rStyle w:val="StyleUnderline"/>
        </w:rPr>
        <w:t xml:space="preserve">With the turn by the Fed to a higher interest rate regime, supposedly to fight inflation but in </w:t>
      </w:r>
      <w:proofErr w:type="gramStart"/>
      <w:r w:rsidRPr="00C011D1">
        <w:rPr>
          <w:rStyle w:val="StyleUnderline"/>
        </w:rPr>
        <w:t>reality</w:t>
      </w:r>
      <w:proofErr w:type="gramEnd"/>
      <w:r w:rsidRPr="00C011D1">
        <w:rPr>
          <w:rStyle w:val="StyleUnderline"/>
        </w:rPr>
        <w:t xml:space="preserve"> aimed at suppressing the working class, if necessary through recession, the situation shifted sharply.</w:t>
      </w:r>
    </w:p>
    <w:p w14:paraId="12A1A250" w14:textId="77777777" w:rsidR="00C011D1" w:rsidRPr="00C011D1" w:rsidRDefault="00C011D1" w:rsidP="00C011D1">
      <w:pPr>
        <w:rPr>
          <w:sz w:val="16"/>
          <w:szCs w:val="16"/>
        </w:rPr>
      </w:pPr>
      <w:r w:rsidRPr="00C011D1">
        <w:rPr>
          <w:sz w:val="16"/>
          <w:szCs w:val="16"/>
        </w:rPr>
        <w:t>The market value of the bonds held by SVB fell as interest rates rose, such that it has been estimated its bonds lost $1 billion for every 25-basis point (0.25 percentage point) rise in the Federal funds rate, which has now been lifted by around 450 basis points.</w:t>
      </w:r>
    </w:p>
    <w:p w14:paraId="5DDC9C12" w14:textId="77777777" w:rsidR="00C011D1" w:rsidRPr="00C011D1" w:rsidRDefault="00C011D1" w:rsidP="00C011D1">
      <w:pPr>
        <w:rPr>
          <w:rStyle w:val="StyleUnderline"/>
        </w:rPr>
      </w:pPr>
      <w:r w:rsidRPr="00C011D1">
        <w:rPr>
          <w:sz w:val="16"/>
        </w:rPr>
        <w:t xml:space="preserve">This </w:t>
      </w:r>
      <w:r w:rsidRPr="00C011D1">
        <w:rPr>
          <w:rStyle w:val="StyleUnderline"/>
        </w:rPr>
        <w:t>collapse in its asset base led to the $42 billion run on the bank, resulting in its collapse.</w:t>
      </w:r>
    </w:p>
    <w:p w14:paraId="735C438A" w14:textId="77777777" w:rsidR="00C011D1" w:rsidRPr="00C011D1" w:rsidRDefault="00C011D1" w:rsidP="00C011D1">
      <w:pPr>
        <w:rPr>
          <w:sz w:val="16"/>
        </w:rPr>
      </w:pPr>
      <w:r w:rsidRPr="00C011D1">
        <w:rPr>
          <w:sz w:val="16"/>
        </w:rPr>
        <w:t xml:space="preserve">The circumstances of SVB are not replicated everywhere. But </w:t>
      </w:r>
      <w:r w:rsidRPr="00C011D1">
        <w:rPr>
          <w:rStyle w:val="Emphasis"/>
        </w:rPr>
        <w:t>all areas of the financial system</w:t>
      </w:r>
      <w:r w:rsidRPr="00C011D1">
        <w:rPr>
          <w:rStyle w:val="StyleUnderline"/>
        </w:rPr>
        <w:t xml:space="preserve">, the </w:t>
      </w:r>
      <w:r w:rsidRPr="00C011D1">
        <w:rPr>
          <w:rStyle w:val="Emphasis"/>
        </w:rPr>
        <w:t>dominant force</w:t>
      </w:r>
      <w:r w:rsidRPr="00C011D1">
        <w:rPr>
          <w:rStyle w:val="StyleUnderline"/>
        </w:rPr>
        <w:t xml:space="preserve"> </w:t>
      </w:r>
      <w:r w:rsidRPr="00C011D1">
        <w:rPr>
          <w:rStyle w:val="Emphasis"/>
        </w:rPr>
        <w:t>in the capitalist economy</w:t>
      </w:r>
      <w:r w:rsidRPr="00C011D1">
        <w:rPr>
          <w:rStyle w:val="StyleUnderline"/>
        </w:rPr>
        <w:t xml:space="preserve">, have </w:t>
      </w:r>
      <w:r w:rsidRPr="00C011D1">
        <w:rPr>
          <w:rStyle w:val="Emphasis"/>
        </w:rPr>
        <w:t>become so dependent</w:t>
      </w:r>
      <w:r w:rsidRPr="00C011D1">
        <w:rPr>
          <w:rStyle w:val="StyleUnderline"/>
        </w:rPr>
        <w:t xml:space="preserve"> on the </w:t>
      </w:r>
      <w:r w:rsidRPr="00C011D1">
        <w:rPr>
          <w:rStyle w:val="Emphasis"/>
        </w:rPr>
        <w:t>inflow of cheap money</w:t>
      </w:r>
      <w:r w:rsidRPr="00C011D1">
        <w:rPr>
          <w:rStyle w:val="StyleUnderline"/>
        </w:rPr>
        <w:t xml:space="preserve"> that they are now being </w:t>
      </w:r>
      <w:r w:rsidRPr="00C011D1">
        <w:rPr>
          <w:rStyle w:val="Emphasis"/>
        </w:rPr>
        <w:t>heavily impacted</w:t>
      </w:r>
      <w:r w:rsidRPr="00C011D1">
        <w:rPr>
          <w:rStyle w:val="StyleUnderline"/>
        </w:rPr>
        <w:t xml:space="preserve"> by </w:t>
      </w:r>
      <w:r w:rsidRPr="00C011D1">
        <w:rPr>
          <w:rStyle w:val="Emphasis"/>
        </w:rPr>
        <w:t>interest rate hikes</w:t>
      </w:r>
      <w:r w:rsidRPr="00C011D1">
        <w:rPr>
          <w:rStyle w:val="StyleUnderline"/>
        </w:rPr>
        <w:t>, the effects of which have only started to make themselves felt</w:t>
      </w:r>
      <w:r w:rsidRPr="00C011D1">
        <w:rPr>
          <w:sz w:val="16"/>
        </w:rPr>
        <w:t>.</w:t>
      </w:r>
    </w:p>
    <w:p w14:paraId="3597FFA4" w14:textId="77777777" w:rsidR="00C011D1" w:rsidRPr="00C011D1" w:rsidRDefault="00C011D1" w:rsidP="00C011D1">
      <w:pPr>
        <w:rPr>
          <w:rStyle w:val="StyleUnderline"/>
        </w:rPr>
      </w:pPr>
      <w:r w:rsidRPr="00C011D1">
        <w:rPr>
          <w:sz w:val="16"/>
        </w:rPr>
        <w:t xml:space="preserve">What are the </w:t>
      </w:r>
      <w:r w:rsidRPr="00C011D1">
        <w:rPr>
          <w:rStyle w:val="StyleUnderline"/>
        </w:rPr>
        <w:t>consequences</w:t>
      </w:r>
      <w:r w:rsidRPr="00C011D1">
        <w:rPr>
          <w:sz w:val="16"/>
        </w:rPr>
        <w:t xml:space="preserve">? They </w:t>
      </w:r>
      <w:r w:rsidRPr="00C011D1">
        <w:rPr>
          <w:rStyle w:val="StyleUnderline"/>
        </w:rPr>
        <w:t>flow from the very nature of finance capital itself.</w:t>
      </w:r>
    </w:p>
    <w:p w14:paraId="23370FD2" w14:textId="77777777" w:rsidR="00C011D1" w:rsidRPr="00C011D1" w:rsidRDefault="00C011D1" w:rsidP="00C011D1">
      <w:pPr>
        <w:rPr>
          <w:u w:val="single"/>
        </w:rPr>
      </w:pPr>
      <w:r w:rsidRPr="00C011D1">
        <w:rPr>
          <w:rStyle w:val="StyleUnderline"/>
        </w:rPr>
        <w:t>At first sight it appears to be able to conjure up ever greater amounts of money out of money itself.</w:t>
      </w:r>
    </w:p>
    <w:p w14:paraId="1266AB95" w14:textId="77777777" w:rsidR="00C011D1" w:rsidRPr="00C011D1" w:rsidRDefault="00C011D1" w:rsidP="00C011D1">
      <w:pPr>
        <w:rPr>
          <w:rStyle w:val="StyleUnderline"/>
        </w:rPr>
      </w:pPr>
      <w:r w:rsidRPr="00C011D1">
        <w:rPr>
          <w:sz w:val="16"/>
        </w:rPr>
        <w:t xml:space="preserve">But this appearance-form masks a deeper reality. </w:t>
      </w:r>
      <w:r w:rsidRPr="00C011D1">
        <w:rPr>
          <w:rStyle w:val="StyleUnderline"/>
        </w:rPr>
        <w:t>Finance capital does not create additional or new value</w:t>
      </w:r>
      <w:r w:rsidRPr="00C011D1">
        <w:rPr>
          <w:sz w:val="16"/>
        </w:rPr>
        <w:t xml:space="preserve">. In the final analysis, </w:t>
      </w:r>
      <w:r w:rsidRPr="00C011D1">
        <w:rPr>
          <w:rStyle w:val="StyleUnderline"/>
        </w:rPr>
        <w:t>it is a claim on the surplus value extracted from the working class in the process of capitalist production.</w:t>
      </w:r>
    </w:p>
    <w:p w14:paraId="07D120C4" w14:textId="77777777" w:rsidR="00C011D1" w:rsidRPr="00C011D1" w:rsidRDefault="00C011D1" w:rsidP="00C011D1">
      <w:pPr>
        <w:rPr>
          <w:u w:val="single"/>
        </w:rPr>
      </w:pPr>
      <w:r w:rsidRPr="00C011D1">
        <w:rPr>
          <w:sz w:val="16"/>
        </w:rPr>
        <w:t xml:space="preserve">Thus, </w:t>
      </w:r>
      <w:r w:rsidRPr="00C011D1">
        <w:rPr>
          <w:rStyle w:val="StyleUnderline"/>
        </w:rPr>
        <w:t>while it continually seeks to escape to a realm where money begets more money, finance capital always strives to intensify the exploitation of the working class, above all in time of crisis, as the experience of 2008 so graphically demonstrated.</w:t>
      </w:r>
    </w:p>
    <w:p w14:paraId="7CE2A411" w14:textId="77777777" w:rsidR="00C011D1" w:rsidRPr="00C011D1" w:rsidRDefault="00C011D1" w:rsidP="00C011D1">
      <w:pPr>
        <w:rPr>
          <w:sz w:val="16"/>
        </w:rPr>
      </w:pPr>
      <w:r w:rsidRPr="00C011D1">
        <w:rPr>
          <w:sz w:val="16"/>
        </w:rPr>
        <w:t>At the same time</w:t>
      </w:r>
      <w:r w:rsidRPr="00C011D1">
        <w:rPr>
          <w:rStyle w:val="StyleUnderline"/>
        </w:rPr>
        <w:t>, driven by the deepening economic and social crisis at home, the government and the capitalist state must make the working class pay for war by massive cuts in social spending</w:t>
      </w:r>
      <w:r w:rsidRPr="00C011D1">
        <w:rPr>
          <w:sz w:val="16"/>
        </w:rPr>
        <w:t>.</w:t>
      </w:r>
    </w:p>
    <w:p w14:paraId="1DBD081B" w14:textId="77777777" w:rsidR="00C011D1" w:rsidRPr="00C011D1" w:rsidRDefault="00C011D1" w:rsidP="00C011D1">
      <w:pPr>
        <w:rPr>
          <w:rStyle w:val="StyleUnderline"/>
        </w:rPr>
      </w:pPr>
      <w:r w:rsidRPr="00C011D1">
        <w:rPr>
          <w:rStyle w:val="StyleUnderline"/>
        </w:rPr>
        <w:t>In every crisis, the two main classes of society align themselves and more and more directly on their fundamental material interests</w:t>
      </w:r>
      <w:r w:rsidRPr="00C011D1">
        <w:t xml:space="preserve">. </w:t>
      </w:r>
      <w:r w:rsidRPr="00C011D1">
        <w:rPr>
          <w:rStyle w:val="StyleUnderline"/>
        </w:rPr>
        <w:t>The program of the ruling class will develop accordingly: rescue operations for the financial oligarchy combined with war and social counterrevolution</w:t>
      </w:r>
      <w:r w:rsidRPr="00C011D1">
        <w:t>.</w:t>
      </w:r>
    </w:p>
    <w:p w14:paraId="77ECA4E2" w14:textId="77777777" w:rsidR="00C011D1" w:rsidRPr="00C011D1" w:rsidRDefault="00C011D1" w:rsidP="00C011D1">
      <w:pPr>
        <w:rPr>
          <w:u w:val="single"/>
        </w:rPr>
      </w:pPr>
      <w:r w:rsidRPr="00C011D1">
        <w:rPr>
          <w:rStyle w:val="StyleUnderline"/>
        </w:rPr>
        <w:t xml:space="preserve">The working class is likewise driven onto a </w:t>
      </w:r>
      <w:r w:rsidRPr="00C011D1">
        <w:rPr>
          <w:rStyle w:val="Emphasis"/>
        </w:rPr>
        <w:t xml:space="preserve">collision course </w:t>
      </w:r>
      <w:r w:rsidRPr="00C011D1">
        <w:rPr>
          <w:rStyle w:val="StyleUnderline"/>
        </w:rPr>
        <w:t>with the entire apparatus of the capitalist system</w:t>
      </w:r>
      <w:r w:rsidRPr="00C011D1">
        <w:t xml:space="preserve">. However, </w:t>
      </w:r>
      <w:r w:rsidRPr="00C011D1">
        <w:rPr>
          <w:rStyle w:val="StyleUnderline"/>
        </w:rPr>
        <w:t>for that struggle to be successful, no matter how deep the crisis of the ruling class and its system, the working class must be politically armed with a clear program and perspective: the conquest of political power and the construction of a socialist economy.</w:t>
      </w:r>
    </w:p>
    <w:p w14:paraId="4C7E7154" w14:textId="77777777" w:rsidR="00C011D1" w:rsidRPr="00C011D1" w:rsidRDefault="00C011D1" w:rsidP="00C011D1">
      <w:pPr>
        <w:rPr>
          <w:sz w:val="16"/>
        </w:rPr>
      </w:pPr>
      <w:r w:rsidRPr="00C011D1">
        <w:rPr>
          <w:sz w:val="16"/>
        </w:rPr>
        <w:t xml:space="preserve">And above all, it must have at its head a revolutionary party. </w:t>
      </w:r>
      <w:r w:rsidRPr="00C011D1">
        <w:rPr>
          <w:rStyle w:val="StyleUnderline"/>
        </w:rPr>
        <w:t xml:space="preserve">The collapse of SVB and the deepening crisis of capitalism it expresses is therefore a clarion call </w:t>
      </w:r>
      <w:r w:rsidRPr="00C011D1">
        <w:rPr>
          <w:sz w:val="16"/>
        </w:rPr>
        <w:t>for the construction of the International Committee and its sections in the US and internationally.</w:t>
      </w:r>
    </w:p>
    <w:p w14:paraId="29CE8DD7" w14:textId="77777777" w:rsidR="00C011D1" w:rsidRPr="00C011D1" w:rsidRDefault="00C011D1" w:rsidP="00C011D1"/>
    <w:p w14:paraId="74244147" w14:textId="77777777" w:rsidR="00C011D1" w:rsidRPr="00C011D1" w:rsidRDefault="00C011D1" w:rsidP="00C011D1"/>
    <w:p w14:paraId="2DE92845" w14:textId="77777777" w:rsidR="00C011D1" w:rsidRPr="00C011D1" w:rsidRDefault="00C011D1" w:rsidP="00C011D1">
      <w:pPr>
        <w:pStyle w:val="Heading3"/>
      </w:pPr>
      <w:r w:rsidRPr="00C011D1">
        <w:t xml:space="preserve">Sustainability – </w:t>
      </w:r>
      <w:proofErr w:type="spellStart"/>
      <w:r w:rsidRPr="00C011D1">
        <w:t>Greedflation</w:t>
      </w:r>
      <w:proofErr w:type="spellEnd"/>
      <w:r w:rsidRPr="00C011D1">
        <w:t xml:space="preserve"> </w:t>
      </w:r>
    </w:p>
    <w:p w14:paraId="64BAB30F" w14:textId="77777777" w:rsidR="00C011D1" w:rsidRPr="00C011D1" w:rsidRDefault="00C011D1" w:rsidP="00C011D1">
      <w:pPr>
        <w:pStyle w:val="Heading4"/>
      </w:pPr>
      <w:proofErr w:type="spellStart"/>
      <w:r w:rsidRPr="00C011D1">
        <w:t>Greedflation</w:t>
      </w:r>
      <w:proofErr w:type="spellEnd"/>
      <w:r w:rsidRPr="00C011D1">
        <w:t xml:space="preserve"> collapse capitalism. </w:t>
      </w:r>
    </w:p>
    <w:p w14:paraId="6974380A" w14:textId="77777777" w:rsidR="00C011D1" w:rsidRPr="00C011D1" w:rsidRDefault="00C011D1" w:rsidP="00C011D1">
      <w:pPr>
        <w:rPr>
          <w:rStyle w:val="Style13ptBold"/>
        </w:rPr>
      </w:pPr>
      <w:r w:rsidRPr="00C011D1">
        <w:rPr>
          <w:rStyle w:val="Style13ptBold"/>
        </w:rPr>
        <w:t>Daniel 23</w:t>
      </w:r>
      <w:r w:rsidRPr="00C011D1">
        <w:rPr>
          <w:rStyle w:val="Style13ptBold"/>
          <w:b w:val="0"/>
          <w:sz w:val="18"/>
          <w:szCs w:val="14"/>
        </w:rPr>
        <w:t xml:space="preserve"> [Will Daniel is a reporter at Fortune, covering markets and the economy. Will previously worked at Markets Insider and has an MS in Business Journalism from Arizona State's Walter Cronkite School of Journalism and Mass Communication.; “‘We may be looking at the end of capitalism’: One of the world’s oldest and largest investment banks warns ‘</w:t>
      </w:r>
      <w:proofErr w:type="spellStart"/>
      <w:r w:rsidRPr="00C011D1">
        <w:rPr>
          <w:rStyle w:val="Style13ptBold"/>
          <w:b w:val="0"/>
          <w:sz w:val="18"/>
          <w:szCs w:val="14"/>
        </w:rPr>
        <w:t>Greedflation</w:t>
      </w:r>
      <w:proofErr w:type="spellEnd"/>
      <w:r w:rsidRPr="00C011D1">
        <w:rPr>
          <w:rStyle w:val="Style13ptBold"/>
          <w:b w:val="0"/>
          <w:sz w:val="18"/>
          <w:szCs w:val="14"/>
        </w:rPr>
        <w:t>’ has gone too far”; Fortune; April 5, 2023; https://fortune.com/2023/04/05/end-of-capitalism-inflation-greedflation-societe-generale-corporate-profits/]//eleanor</w:t>
      </w:r>
    </w:p>
    <w:p w14:paraId="2A96BF8F" w14:textId="77777777" w:rsidR="00C011D1" w:rsidRPr="00C011D1" w:rsidRDefault="00C011D1" w:rsidP="00C011D1">
      <w:pPr>
        <w:rPr>
          <w:sz w:val="16"/>
        </w:rPr>
      </w:pPr>
      <w:r w:rsidRPr="00C011D1">
        <w:rPr>
          <w:rStyle w:val="StyleUnderline"/>
        </w:rPr>
        <w:t>When costs go up, so do profits</w:t>
      </w:r>
      <w:r w:rsidRPr="00C011D1">
        <w:rPr>
          <w:sz w:val="16"/>
        </w:rPr>
        <w:t xml:space="preserve">? That’s not how capitalism is supposed to work, but </w:t>
      </w:r>
      <w:r w:rsidRPr="00C011D1">
        <w:rPr>
          <w:rStyle w:val="StyleUnderline"/>
        </w:rPr>
        <w:t xml:space="preserve">that is the </w:t>
      </w:r>
      <w:r w:rsidRPr="00C011D1">
        <w:rPr>
          <w:sz w:val="16"/>
        </w:rPr>
        <w:t xml:space="preserve">recent </w:t>
      </w:r>
      <w:r w:rsidRPr="00C011D1">
        <w:rPr>
          <w:rStyle w:val="StyleUnderline"/>
        </w:rPr>
        <w:t>trend</w:t>
      </w:r>
      <w:r w:rsidRPr="00C011D1">
        <w:rPr>
          <w:sz w:val="16"/>
        </w:rPr>
        <w:t xml:space="preserve">. For over a year now, </w:t>
      </w:r>
      <w:r w:rsidRPr="00C011D1">
        <w:rPr>
          <w:rStyle w:val="StyleUnderline"/>
        </w:rPr>
        <w:t>consumers and businesses</w:t>
      </w:r>
      <w:r w:rsidRPr="00C011D1">
        <w:rPr>
          <w:sz w:val="16"/>
        </w:rPr>
        <w:t xml:space="preserve">, both in the U.S. and worldwide, </w:t>
      </w:r>
      <w:r w:rsidRPr="00C011D1">
        <w:rPr>
          <w:rStyle w:val="StyleUnderline"/>
        </w:rPr>
        <w:t>have struggled with stubborn inflation.</w:t>
      </w:r>
      <w:r w:rsidRPr="00C011D1">
        <w:rPr>
          <w:sz w:val="16"/>
        </w:rPr>
        <w:t xml:space="preserve"> But the </w:t>
      </w:r>
      <w:r w:rsidRPr="00C011D1">
        <w:rPr>
          <w:rStyle w:val="Emphasis"/>
        </w:rPr>
        <w:t>soaring costs</w:t>
      </w:r>
      <w:r w:rsidRPr="00C011D1">
        <w:rPr>
          <w:sz w:val="16"/>
        </w:rPr>
        <w:t xml:space="preserve"> </w:t>
      </w:r>
      <w:r w:rsidRPr="00C011D1">
        <w:rPr>
          <w:rStyle w:val="StyleUnderline"/>
        </w:rPr>
        <w:t xml:space="preserve">haven’t prevented </w:t>
      </w:r>
      <w:r w:rsidRPr="00C011D1">
        <w:rPr>
          <w:rStyle w:val="Emphasis"/>
        </w:rPr>
        <w:t>corporations</w:t>
      </w:r>
      <w:r w:rsidRPr="00C011D1">
        <w:rPr>
          <w:rStyle w:val="StyleUnderline"/>
        </w:rPr>
        <w:t xml:space="preserve"> from </w:t>
      </w:r>
      <w:r w:rsidRPr="00C011D1">
        <w:rPr>
          <w:rStyle w:val="Emphasis"/>
        </w:rPr>
        <w:t>raking in record profits</w:t>
      </w:r>
      <w:r w:rsidRPr="00C011D1">
        <w:rPr>
          <w:sz w:val="16"/>
        </w:rPr>
        <w:t xml:space="preserve">. </w:t>
      </w:r>
      <w:r w:rsidRPr="00C011D1">
        <w:rPr>
          <w:rStyle w:val="StyleUnderline"/>
        </w:rPr>
        <w:t>The companies in last year’s Fortune 500 alone generated an all-time high $1.8 trillion in profit on $16.1 trillion in revenue</w:t>
      </w:r>
      <w:r w:rsidRPr="00C011D1">
        <w:rPr>
          <w:sz w:val="16"/>
        </w:rPr>
        <w:t>. Voices largely on the left side of the political spectrum have been sounding the alarm on this—think: Bernie Sanders in Congress or Jon Stewart’s recent grilling of former Treasury Secretary Larry Summers—but now an economist at one of the world’s oldest and greatest investment banks is singing the same tune.</w:t>
      </w:r>
    </w:p>
    <w:p w14:paraId="743FA850" w14:textId="77777777" w:rsidR="00C011D1" w:rsidRPr="00C011D1" w:rsidRDefault="00C011D1" w:rsidP="00C011D1">
      <w:pPr>
        <w:rPr>
          <w:sz w:val="16"/>
        </w:rPr>
      </w:pPr>
      <w:r w:rsidRPr="00C011D1">
        <w:rPr>
          <w:rStyle w:val="StyleUnderline"/>
        </w:rPr>
        <w:t xml:space="preserve">Albert Edwards, a global strategist at the 159-year-old bank Société Générale, just released a blistering note on the phenomenon that has come to be called </w:t>
      </w:r>
      <w:proofErr w:type="spellStart"/>
      <w:r w:rsidRPr="00C011D1">
        <w:rPr>
          <w:rStyle w:val="StyleUnderline"/>
        </w:rPr>
        <w:t>Greedflation</w:t>
      </w:r>
      <w:proofErr w:type="spellEnd"/>
      <w:r w:rsidRPr="00C011D1">
        <w:rPr>
          <w:sz w:val="16"/>
        </w:rPr>
        <w:t xml:space="preserve">. </w:t>
      </w:r>
      <w:r w:rsidRPr="00C011D1">
        <w:rPr>
          <w:rStyle w:val="StyleUnderline"/>
        </w:rPr>
        <w:t>Corporations</w:t>
      </w:r>
      <w:r w:rsidRPr="00C011D1">
        <w:rPr>
          <w:sz w:val="16"/>
        </w:rPr>
        <w:t xml:space="preserve">, particularly in developed economies like the U.S. and U.K., </w:t>
      </w:r>
      <w:r w:rsidRPr="00C011D1">
        <w:rPr>
          <w:rStyle w:val="StyleUnderline"/>
        </w:rPr>
        <w:t xml:space="preserve">have used </w:t>
      </w:r>
      <w:r w:rsidRPr="00C011D1">
        <w:rPr>
          <w:rStyle w:val="Emphasis"/>
        </w:rPr>
        <w:t>rising raw material costs</w:t>
      </w:r>
      <w:r w:rsidRPr="00C011D1">
        <w:rPr>
          <w:rStyle w:val="StyleUnderline"/>
        </w:rPr>
        <w:t xml:space="preserve"> amid the pandemic and the war in Ukraine as an “</w:t>
      </w:r>
      <w:r w:rsidRPr="00C011D1">
        <w:rPr>
          <w:rStyle w:val="Emphasis"/>
        </w:rPr>
        <w:t>excuse</w:t>
      </w:r>
      <w:r w:rsidRPr="00C011D1">
        <w:rPr>
          <w:rStyle w:val="StyleUnderline"/>
        </w:rPr>
        <w:t xml:space="preserve">” to </w:t>
      </w:r>
      <w:r w:rsidRPr="00C011D1">
        <w:rPr>
          <w:rStyle w:val="Emphasis"/>
        </w:rPr>
        <w:t>raise prices</w:t>
      </w:r>
      <w:r w:rsidRPr="00C011D1">
        <w:rPr>
          <w:rStyle w:val="StyleUnderline"/>
        </w:rPr>
        <w:t xml:space="preserve"> and </w:t>
      </w:r>
      <w:r w:rsidRPr="00C011D1">
        <w:rPr>
          <w:rStyle w:val="Emphasis"/>
        </w:rPr>
        <w:t>expand profit margins</w:t>
      </w:r>
      <w:r w:rsidRPr="00C011D1">
        <w:rPr>
          <w:rStyle w:val="StyleUnderline"/>
        </w:rPr>
        <w:t xml:space="preserve"> to </w:t>
      </w:r>
      <w:r w:rsidRPr="00C011D1">
        <w:rPr>
          <w:rStyle w:val="Emphasis"/>
        </w:rPr>
        <w:t>new heights</w:t>
      </w:r>
      <w:r w:rsidRPr="00C011D1">
        <w:rPr>
          <w:sz w:val="16"/>
        </w:rPr>
        <w:t>, he said. And the French investment bank isn’t just historic: It’s one of the select banks considered to be “systemically important” by the Financial Stability Board, the G20’s international body dedicated to safeguarding the global financial system.</w:t>
      </w:r>
    </w:p>
    <w:p w14:paraId="4928FD52" w14:textId="77777777" w:rsidR="00C011D1" w:rsidRPr="00C011D1" w:rsidRDefault="00C011D1" w:rsidP="00C011D1">
      <w:pPr>
        <w:rPr>
          <w:u w:val="single"/>
        </w:rPr>
      </w:pPr>
      <w:r w:rsidRPr="00C011D1">
        <w:rPr>
          <w:sz w:val="16"/>
        </w:rPr>
        <w:t xml:space="preserve">Furthermore, </w:t>
      </w:r>
      <w:r w:rsidRPr="00C011D1">
        <w:rPr>
          <w:rStyle w:val="StyleUnderline"/>
        </w:rPr>
        <w:t>Edwards wrote</w:t>
      </w:r>
      <w:r w:rsidRPr="00C011D1">
        <w:rPr>
          <w:sz w:val="16"/>
        </w:rPr>
        <w:t xml:space="preserve">, in the Tuesday edition of his Global Strategy Weekly, </w:t>
      </w:r>
      <w:r w:rsidRPr="00C011D1">
        <w:rPr>
          <w:rStyle w:val="StyleUnderline"/>
        </w:rPr>
        <w:t>after four decades of working in finance, he’s never seen anything like the “</w:t>
      </w:r>
      <w:r w:rsidRPr="00C011D1">
        <w:rPr>
          <w:rStyle w:val="Emphasis"/>
        </w:rPr>
        <w:t>unprecedented</w:t>
      </w:r>
      <w:r w:rsidRPr="00C011D1">
        <w:rPr>
          <w:rStyle w:val="StyleUnderline"/>
        </w:rPr>
        <w:t>” and “</w:t>
      </w:r>
      <w:r w:rsidRPr="00C011D1">
        <w:rPr>
          <w:rStyle w:val="Emphasis"/>
        </w:rPr>
        <w:t xml:space="preserve">astonishing” levels </w:t>
      </w:r>
      <w:r w:rsidRPr="00C011D1">
        <w:rPr>
          <w:rStyle w:val="StyleUnderline"/>
        </w:rPr>
        <w:t xml:space="preserve">of </w:t>
      </w:r>
      <w:r w:rsidRPr="00C011D1">
        <w:rPr>
          <w:rStyle w:val="Emphasis"/>
        </w:rPr>
        <w:t xml:space="preserve">corporate </w:t>
      </w:r>
      <w:proofErr w:type="spellStart"/>
      <w:r w:rsidRPr="00C011D1">
        <w:rPr>
          <w:rStyle w:val="Emphasis"/>
        </w:rPr>
        <w:t>Greedflation</w:t>
      </w:r>
      <w:proofErr w:type="spellEnd"/>
      <w:r w:rsidRPr="00C011D1">
        <w:rPr>
          <w:rStyle w:val="StyleUnderline"/>
        </w:rPr>
        <w:t xml:space="preserve"> in this economic cycle.</w:t>
      </w:r>
      <w:r w:rsidRPr="00C011D1">
        <w:rPr>
          <w:sz w:val="16"/>
        </w:rPr>
        <w:t xml:space="preserve"> To his point, </w:t>
      </w:r>
      <w:r w:rsidRPr="00C011D1">
        <w:rPr>
          <w:rStyle w:val="StyleUnderline"/>
        </w:rPr>
        <w:t xml:space="preserve">a January </w:t>
      </w:r>
      <w:r w:rsidRPr="00C011D1">
        <w:rPr>
          <w:rStyle w:val="Emphasis"/>
        </w:rPr>
        <w:t>study</w:t>
      </w:r>
      <w:r w:rsidRPr="00C011D1">
        <w:rPr>
          <w:sz w:val="16"/>
        </w:rPr>
        <w:t xml:space="preserve"> from the Federal Reserve Bank of Kansas City found that </w:t>
      </w:r>
      <w:r w:rsidRPr="00C011D1">
        <w:rPr>
          <w:rStyle w:val="Emphasis"/>
        </w:rPr>
        <w:t>“markup growth”</w:t>
      </w:r>
      <w:r w:rsidRPr="00C011D1">
        <w:rPr>
          <w:rStyle w:val="StyleUnderline"/>
        </w:rPr>
        <w:t xml:space="preserve">—the increase in the ratio between the price a </w:t>
      </w:r>
      <w:proofErr w:type="gramStart"/>
      <w:r w:rsidRPr="00C011D1">
        <w:rPr>
          <w:rStyle w:val="StyleUnderline"/>
        </w:rPr>
        <w:t>firm charges</w:t>
      </w:r>
      <w:proofErr w:type="gramEnd"/>
      <w:r w:rsidRPr="00C011D1">
        <w:rPr>
          <w:rStyle w:val="StyleUnderline"/>
        </w:rPr>
        <w:t xml:space="preserve"> and its cost of production—was a </w:t>
      </w:r>
      <w:r w:rsidRPr="00C011D1">
        <w:rPr>
          <w:rStyle w:val="Emphasis"/>
        </w:rPr>
        <w:t>far more important factor</w:t>
      </w:r>
      <w:r w:rsidRPr="00C011D1">
        <w:rPr>
          <w:rStyle w:val="StyleUnderline"/>
        </w:rPr>
        <w:t xml:space="preserve"> </w:t>
      </w:r>
      <w:r w:rsidRPr="00C011D1">
        <w:rPr>
          <w:rStyle w:val="Emphasis"/>
        </w:rPr>
        <w:t>driving inflation</w:t>
      </w:r>
      <w:r w:rsidRPr="00C011D1">
        <w:rPr>
          <w:rStyle w:val="StyleUnderline"/>
        </w:rPr>
        <w:t xml:space="preserve"> in 2021 than it has been throughout economic history.</w:t>
      </w:r>
    </w:p>
    <w:p w14:paraId="448B2129" w14:textId="77777777" w:rsidR="00C011D1" w:rsidRPr="00C011D1" w:rsidRDefault="00C011D1" w:rsidP="00C011D1">
      <w:pPr>
        <w:rPr>
          <w:sz w:val="16"/>
        </w:rPr>
      </w:pPr>
      <w:r w:rsidRPr="00C011D1">
        <w:rPr>
          <w:rStyle w:val="StyleUnderline"/>
        </w:rPr>
        <w:t>Typically, higher commodity prices and labor costs squeeze corporate margins, especially if the economy is slowing.</w:t>
      </w:r>
      <w:r w:rsidRPr="00C011D1">
        <w:rPr>
          <w:sz w:val="16"/>
        </w:rPr>
        <w:t xml:space="preserve"> But Edwards pointed to data released by the Bureau of Economic Analysis (BEA) last week that showed </w:t>
      </w:r>
      <w:r w:rsidRPr="00C011D1">
        <w:rPr>
          <w:rStyle w:val="StyleUnderline"/>
        </w:rPr>
        <w:t>profit margins still near a record high relative to costs in the fourth quarter</w:t>
      </w:r>
      <w:r w:rsidRPr="00C011D1">
        <w:rPr>
          <w:sz w:val="16"/>
        </w:rPr>
        <w:t xml:space="preserve">. The strategist said he assumed margins would have “declined sharply” at the end of last year as the economy slowed, but instead, “How wrong I was!” </w:t>
      </w:r>
    </w:p>
    <w:p w14:paraId="2883EABA" w14:textId="77777777" w:rsidR="00C011D1" w:rsidRPr="00C011D1" w:rsidRDefault="00C011D1" w:rsidP="00C011D1">
      <w:pPr>
        <w:rPr>
          <w:u w:val="single"/>
        </w:rPr>
      </w:pPr>
      <w:r w:rsidRPr="00C011D1">
        <w:rPr>
          <w:sz w:val="16"/>
        </w:rPr>
        <w:t>Edwards added that he fears the “</w:t>
      </w:r>
      <w:r w:rsidRPr="00C011D1">
        <w:rPr>
          <w:rStyle w:val="Emphasis"/>
        </w:rPr>
        <w:t>super-normal profit margins”</w:t>
      </w:r>
      <w:r w:rsidRPr="00C011D1">
        <w:rPr>
          <w:sz w:val="16"/>
        </w:rPr>
        <w:t xml:space="preserve"> </w:t>
      </w:r>
      <w:r w:rsidRPr="00C011D1">
        <w:rPr>
          <w:rStyle w:val="StyleUnderline"/>
        </w:rPr>
        <w:t xml:space="preserve">of corporations in the U.S. and abroad could </w:t>
      </w:r>
      <w:r w:rsidRPr="00C011D1">
        <w:rPr>
          <w:rStyle w:val="Emphasis"/>
        </w:rPr>
        <w:t>eventually “inflame social unrest</w:t>
      </w:r>
      <w:r w:rsidRPr="00C011D1">
        <w:rPr>
          <w:rStyle w:val="StyleUnderline"/>
        </w:rPr>
        <w:t xml:space="preserve">” if consumers continue to </w:t>
      </w:r>
      <w:r w:rsidRPr="00C011D1">
        <w:rPr>
          <w:rStyle w:val="Emphasis"/>
        </w:rPr>
        <w:t>struggle with inflation</w:t>
      </w:r>
      <w:r w:rsidRPr="00C011D1">
        <w:rPr>
          <w:rStyle w:val="StyleUnderline"/>
        </w:rPr>
        <w:t>.</w:t>
      </w:r>
    </w:p>
    <w:p w14:paraId="67D0AA53" w14:textId="77777777" w:rsidR="00C011D1" w:rsidRPr="00C011D1" w:rsidRDefault="00C011D1" w:rsidP="00C011D1">
      <w:pPr>
        <w:rPr>
          <w:sz w:val="16"/>
        </w:rPr>
      </w:pPr>
      <w:r w:rsidRPr="00C011D1">
        <w:rPr>
          <w:sz w:val="16"/>
        </w:rPr>
        <w:t>“</w:t>
      </w:r>
      <w:r w:rsidRPr="00C011D1">
        <w:rPr>
          <w:rStyle w:val="StyleUnderline"/>
        </w:rPr>
        <w:t xml:space="preserve">The end of </w:t>
      </w:r>
      <w:proofErr w:type="spellStart"/>
      <w:r w:rsidRPr="00C011D1">
        <w:rPr>
          <w:rStyle w:val="StyleUnderline"/>
        </w:rPr>
        <w:t>Greedflation</w:t>
      </w:r>
      <w:proofErr w:type="spellEnd"/>
      <w:r w:rsidRPr="00C011D1">
        <w:rPr>
          <w:rStyle w:val="StyleUnderline"/>
        </w:rPr>
        <w:t xml:space="preserve"> must surely come</w:t>
      </w:r>
      <w:r w:rsidRPr="00C011D1">
        <w:rPr>
          <w:sz w:val="16"/>
        </w:rPr>
        <w:t xml:space="preserve">. Otherwise, </w:t>
      </w:r>
      <w:r w:rsidRPr="00C011D1">
        <w:rPr>
          <w:rStyle w:val="Emphasis"/>
        </w:rPr>
        <w:t>we may be looking at the end of capitalism</w:t>
      </w:r>
      <w:r w:rsidRPr="00C011D1">
        <w:rPr>
          <w:sz w:val="16"/>
        </w:rPr>
        <w:t>,” he warned. “This is a big issue for policymakers that simply cannot be ignored any longer.”</w:t>
      </w:r>
    </w:p>
    <w:p w14:paraId="4B231A4D" w14:textId="77777777" w:rsidR="00C011D1" w:rsidRPr="00C011D1" w:rsidRDefault="00C011D1" w:rsidP="00C011D1"/>
    <w:p w14:paraId="68BE1D22" w14:textId="22FBDAB0" w:rsidR="00C011D1" w:rsidRPr="00C011D1" w:rsidRDefault="00C011D1" w:rsidP="00C011D1">
      <w:pPr>
        <w:pStyle w:val="Heading3"/>
      </w:pPr>
      <w:r w:rsidRPr="00C011D1">
        <w:t>Sustainability</w:t>
      </w:r>
      <w:r w:rsidRPr="00C011D1">
        <w:t xml:space="preserve"> – Social Division/Politics</w:t>
      </w:r>
    </w:p>
    <w:p w14:paraId="60708468" w14:textId="77777777" w:rsidR="00C011D1" w:rsidRPr="00C011D1" w:rsidRDefault="00C011D1" w:rsidP="00C011D1">
      <w:pPr>
        <w:pStyle w:val="Heading4"/>
        <w:spacing w:line="240" w:lineRule="auto"/>
        <w:contextualSpacing/>
      </w:pPr>
      <w:r w:rsidRPr="00C011D1">
        <w:t xml:space="preserve">Collapse inevitable – social divisions and economic collapse are coinciding – destroys finance and institutions </w:t>
      </w:r>
    </w:p>
    <w:p w14:paraId="57946890" w14:textId="77777777" w:rsidR="00C011D1" w:rsidRPr="00C011D1" w:rsidRDefault="00C011D1" w:rsidP="00C011D1">
      <w:pPr>
        <w:spacing w:line="240" w:lineRule="auto"/>
        <w:contextualSpacing/>
      </w:pPr>
      <w:r w:rsidRPr="00C011D1">
        <w:rPr>
          <w:rStyle w:val="Style13ptBold"/>
        </w:rPr>
        <w:t>Freidman 23</w:t>
      </w:r>
      <w:r w:rsidRPr="00C011D1">
        <w:t xml:space="preserve"> </w:t>
      </w:r>
      <w:r w:rsidRPr="00C011D1">
        <w:rPr>
          <w:sz w:val="16"/>
          <w:szCs w:val="16"/>
        </w:rPr>
        <w:t xml:space="preserve">– PhD in Government at Cornell University, internationally recognized geopolitical forecaster and strategist on international affairs and the founder and chairman of Geopolitical Futures [George, “The American Crisis Intensifies,” GPF, 4/11/2023, </w:t>
      </w:r>
      <w:hyperlink r:id="rId14" w:history="1">
        <w:r w:rsidRPr="00C011D1">
          <w:rPr>
            <w:rStyle w:val="Hyperlink"/>
            <w:sz w:val="16"/>
            <w:szCs w:val="16"/>
          </w:rPr>
          <w:t>https://geopoliticalfutures.com/the-american-crisis-intensifies/</w:t>
        </w:r>
      </w:hyperlink>
      <w:r w:rsidRPr="00C011D1">
        <w:rPr>
          <w:sz w:val="16"/>
          <w:szCs w:val="16"/>
        </w:rPr>
        <w:t>, DKP]</w:t>
      </w:r>
      <w:r w:rsidRPr="00C011D1">
        <w:t xml:space="preserve"> </w:t>
      </w:r>
    </w:p>
    <w:p w14:paraId="737C53E5" w14:textId="77777777" w:rsidR="00C011D1" w:rsidRPr="00C011D1" w:rsidRDefault="00C011D1" w:rsidP="00C011D1">
      <w:pPr>
        <w:spacing w:line="240" w:lineRule="auto"/>
        <w:contextualSpacing/>
      </w:pPr>
    </w:p>
    <w:p w14:paraId="03AB7480" w14:textId="77777777" w:rsidR="00C011D1" w:rsidRPr="00C011D1" w:rsidRDefault="00C011D1" w:rsidP="00C011D1">
      <w:pPr>
        <w:spacing w:line="240" w:lineRule="auto"/>
        <w:contextualSpacing/>
        <w:rPr>
          <w:sz w:val="14"/>
        </w:rPr>
      </w:pPr>
      <w:r w:rsidRPr="00C011D1">
        <w:rPr>
          <w:sz w:val="14"/>
        </w:rPr>
        <w:t xml:space="preserve">This is not a new </w:t>
      </w:r>
      <w:r w:rsidRPr="00C011D1">
        <w:rPr>
          <w:rStyle w:val="StyleUnderline"/>
        </w:rPr>
        <w:t>global vulnerability</w:t>
      </w:r>
      <w:r w:rsidRPr="00C011D1">
        <w:rPr>
          <w:sz w:val="14"/>
        </w:rPr>
        <w:t xml:space="preserve">, but it now </w:t>
      </w:r>
      <w:r w:rsidRPr="00C011D1">
        <w:rPr>
          <w:rStyle w:val="StyleUnderline"/>
        </w:rPr>
        <w:t xml:space="preserve">coincides with the </w:t>
      </w:r>
      <w:r w:rsidRPr="00C011D1">
        <w:rPr>
          <w:rStyle w:val="Emphasis"/>
        </w:rPr>
        <w:t>systemic crisis</w:t>
      </w:r>
      <w:r w:rsidRPr="00C011D1">
        <w:rPr>
          <w:rStyle w:val="StyleUnderline"/>
        </w:rPr>
        <w:t xml:space="preserve"> that the U.S. faces, </w:t>
      </w:r>
      <w:r w:rsidRPr="00C011D1">
        <w:rPr>
          <w:sz w:val="14"/>
        </w:rPr>
        <w:t xml:space="preserve">as I laid out in my book “The Storm Before the Calm.” That book predicted a </w:t>
      </w:r>
      <w:r w:rsidRPr="00C011D1">
        <w:rPr>
          <w:rStyle w:val="Emphasis"/>
        </w:rPr>
        <w:t>social crisis</w:t>
      </w:r>
      <w:r w:rsidRPr="00C011D1">
        <w:rPr>
          <w:sz w:val="14"/>
        </w:rPr>
        <w:t xml:space="preserve"> early in this decade, </w:t>
      </w:r>
      <w:r w:rsidRPr="00C011D1">
        <w:rPr>
          <w:rStyle w:val="Emphasis"/>
        </w:rPr>
        <w:t>followed by</w:t>
      </w:r>
      <w:r w:rsidRPr="00C011D1">
        <w:rPr>
          <w:sz w:val="14"/>
        </w:rPr>
        <w:t xml:space="preserve"> a </w:t>
      </w:r>
      <w:r w:rsidRPr="00C011D1">
        <w:rPr>
          <w:rStyle w:val="Emphasis"/>
        </w:rPr>
        <w:t>massive economic crisis</w:t>
      </w:r>
      <w:r w:rsidRPr="00C011D1">
        <w:rPr>
          <w:sz w:val="14"/>
        </w:rPr>
        <w:t>. Along with that, there would emerge a political crisis and a major, once-in-every-80-years institutional crisis in the federal government. Finally, it predicted a profound change in government near the end of the decade, driven by political and economic forces.</w:t>
      </w:r>
    </w:p>
    <w:p w14:paraId="63A11329" w14:textId="77777777" w:rsidR="00C011D1" w:rsidRPr="00C011D1" w:rsidRDefault="00C011D1" w:rsidP="00C011D1">
      <w:pPr>
        <w:spacing w:line="240" w:lineRule="auto"/>
        <w:contextualSpacing/>
        <w:rPr>
          <w:sz w:val="14"/>
        </w:rPr>
      </w:pPr>
      <w:r w:rsidRPr="00C011D1">
        <w:rPr>
          <w:sz w:val="14"/>
        </w:rPr>
        <w:t>Looking at history, what is striking is that in previous cycles, the social issues tended to subside a bit before terminal economic issues took over. In 1980, as economic issues dominated, the intense social issues of race and sexual culture in the 1970s had subsided somewhat. In 1932, the social aspects faded with the death of Huey Long and the onset of the Great Depression. The strength of the Ku Klux Klan subsided, and social issues linked to immigration gave way to economic concerns.</w:t>
      </w:r>
    </w:p>
    <w:p w14:paraId="356902BB" w14:textId="77777777" w:rsidR="00C011D1" w:rsidRPr="00C011D1" w:rsidRDefault="00C011D1" w:rsidP="00C011D1">
      <w:pPr>
        <w:spacing w:line="240" w:lineRule="auto"/>
        <w:contextualSpacing/>
        <w:rPr>
          <w:u w:val="single"/>
        </w:rPr>
      </w:pPr>
      <w:r w:rsidRPr="00C011D1">
        <w:rPr>
          <w:rStyle w:val="StyleUnderline"/>
        </w:rPr>
        <w:t>The intensity of the ongoing social issues is striking. Issues that are moral, religious and cultural are still tearing at the American system</w:t>
      </w:r>
      <w:r w:rsidRPr="00C011D1">
        <w:rPr>
          <w:rStyle w:val="Emphasis"/>
        </w:rPr>
        <w:t>. Bank failures</w:t>
      </w:r>
      <w:r w:rsidRPr="00C011D1">
        <w:rPr>
          <w:rStyle w:val="StyleUnderline"/>
        </w:rPr>
        <w:t>, and the reality that caused them, are</w:t>
      </w:r>
      <w:r w:rsidRPr="00C011D1">
        <w:rPr>
          <w:rStyle w:val="Emphasis"/>
        </w:rPr>
        <w:t xml:space="preserve"> compounding</w:t>
      </w:r>
      <w:r w:rsidRPr="00C011D1">
        <w:rPr>
          <w:rStyle w:val="StyleUnderline"/>
        </w:rPr>
        <w:t xml:space="preserve"> instead of overtaking these old events</w:t>
      </w:r>
      <w:r w:rsidRPr="00C011D1">
        <w:rPr>
          <w:sz w:val="14"/>
        </w:rPr>
        <w:t xml:space="preserve">. Significantly complicating the situation is the 80-year institutional cycle. The synchronization of the end of this cycle and the socio-economic cycle is a first in U.S. history. Questions about the </w:t>
      </w:r>
      <w:r w:rsidRPr="00C011D1">
        <w:rPr>
          <w:rStyle w:val="StyleUnderline"/>
        </w:rPr>
        <w:t xml:space="preserve">relationship between federal institutions like the Supreme Court and Congress </w:t>
      </w:r>
      <w:r w:rsidRPr="00C011D1">
        <w:rPr>
          <w:rStyle w:val="Emphasis"/>
        </w:rPr>
        <w:t xml:space="preserve">compound </w:t>
      </w:r>
      <w:r w:rsidRPr="00C011D1">
        <w:rPr>
          <w:rStyle w:val="StyleUnderline"/>
        </w:rPr>
        <w:t xml:space="preserve">the normal </w:t>
      </w:r>
      <w:r w:rsidRPr="00C011D1">
        <w:rPr>
          <w:rStyle w:val="Emphasis"/>
        </w:rPr>
        <w:t>distrust</w:t>
      </w:r>
      <w:r w:rsidRPr="00C011D1">
        <w:rPr>
          <w:rStyle w:val="StyleUnderline"/>
        </w:rPr>
        <w:t xml:space="preserve"> between the public and institutions.</w:t>
      </w:r>
    </w:p>
    <w:p w14:paraId="189A9CEC" w14:textId="77777777" w:rsidR="00C011D1" w:rsidRPr="00C011D1" w:rsidRDefault="00C011D1" w:rsidP="00C011D1">
      <w:pPr>
        <w:spacing w:line="240" w:lineRule="auto"/>
        <w:contextualSpacing/>
        <w:rPr>
          <w:sz w:val="14"/>
        </w:rPr>
      </w:pPr>
      <w:r w:rsidRPr="00C011D1">
        <w:rPr>
          <w:sz w:val="14"/>
        </w:rPr>
        <w:t xml:space="preserve">Nothing about this process is mechanistic, but there are patterns in how we live and govern ourselves. </w:t>
      </w:r>
      <w:r w:rsidRPr="00C011D1">
        <w:rPr>
          <w:rStyle w:val="StyleUnderline"/>
        </w:rPr>
        <w:t>The failure of social issues to lessen, the intensification of economic issues, and the extreme intensity of the friction between federal institutions are markedly different from patterns in the 20th century with the election of Franklin Roosevelt and Ronald Reagan</w:t>
      </w:r>
      <w:r w:rsidRPr="00C011D1">
        <w:rPr>
          <w:sz w:val="14"/>
        </w:rPr>
        <w:t xml:space="preserve">. Both of them transitioned effectively from social and economic crises that were distinct. But the </w:t>
      </w:r>
      <w:r w:rsidRPr="00C011D1">
        <w:rPr>
          <w:rStyle w:val="Emphasis"/>
        </w:rPr>
        <w:t>rage and mutual loathing of today – and</w:t>
      </w:r>
      <w:r w:rsidRPr="00C011D1">
        <w:rPr>
          <w:sz w:val="14"/>
        </w:rPr>
        <w:t xml:space="preserve"> their </w:t>
      </w:r>
      <w:r w:rsidRPr="00C011D1">
        <w:rPr>
          <w:rStyle w:val="Emphasis"/>
        </w:rPr>
        <w:t>failure to recede</w:t>
      </w:r>
      <w:r w:rsidRPr="00C011D1">
        <w:rPr>
          <w:sz w:val="14"/>
        </w:rPr>
        <w:t xml:space="preserve"> – are odd, particularly when the institutional issue, which neither Roosevelt nor Reagan had to deal with, is included. The degree and type of rage and contempt today’s American public has for other members of the public are different.</w:t>
      </w:r>
    </w:p>
    <w:p w14:paraId="7E82CD2B" w14:textId="77777777" w:rsidR="00C011D1" w:rsidRPr="00C011D1" w:rsidRDefault="00C011D1" w:rsidP="00C011D1">
      <w:pPr>
        <w:spacing w:line="240" w:lineRule="auto"/>
        <w:contextualSpacing/>
        <w:rPr>
          <w:sz w:val="14"/>
        </w:rPr>
      </w:pPr>
      <w:r w:rsidRPr="00C011D1">
        <w:rPr>
          <w:sz w:val="14"/>
        </w:rPr>
        <w:t>This leads me to conclude that the model I used in “The Storm Before the Calm” has to be slightly modified. The transition points in political life had, since America’s founding, been 50-year cycles, and 80 years for institutional shifts. The pivotal moment has been the election of a president. I assumed that this cycle would be the same and, therefore, that the last presidential election before the end of the decade would be the pivot point.</w:t>
      </w:r>
    </w:p>
    <w:p w14:paraId="7B05D6BD" w14:textId="77777777" w:rsidR="00C011D1" w:rsidRPr="00C011D1" w:rsidRDefault="00C011D1" w:rsidP="00C011D1">
      <w:pPr>
        <w:spacing w:line="240" w:lineRule="auto"/>
        <w:contextualSpacing/>
        <w:rPr>
          <w:sz w:val="14"/>
        </w:rPr>
      </w:pPr>
      <w:r w:rsidRPr="00C011D1">
        <w:rPr>
          <w:sz w:val="14"/>
        </w:rPr>
        <w:t>I should emphasize that while presidents are important, they are not the driving force of history. The driving force is the patterns of division built around social, economic and institutional issues. It is the major division and massive dysfunction that force a fundamental shift on all levels. One president presides over this shift, leaving the new president the credit.</w:t>
      </w:r>
    </w:p>
    <w:p w14:paraId="2A0C150F" w14:textId="77777777" w:rsidR="00C011D1" w:rsidRPr="00C011D1" w:rsidRDefault="00C011D1" w:rsidP="00C011D1">
      <w:pPr>
        <w:spacing w:line="240" w:lineRule="auto"/>
        <w:contextualSpacing/>
        <w:rPr>
          <w:rStyle w:val="StyleUnderline"/>
        </w:rPr>
      </w:pPr>
      <w:r w:rsidRPr="00C011D1">
        <w:rPr>
          <w:sz w:val="14"/>
        </w:rPr>
        <w:t xml:space="preserve">I do not believe the situation will hold beyond the coming election. The </w:t>
      </w:r>
      <w:r w:rsidRPr="00C011D1">
        <w:rPr>
          <w:rStyle w:val="StyleUnderline"/>
        </w:rPr>
        <w:t xml:space="preserve">brutal social issues, from race to gender to guns, create a public </w:t>
      </w:r>
      <w:r w:rsidRPr="00C011D1">
        <w:rPr>
          <w:rStyle w:val="Emphasis"/>
        </w:rPr>
        <w:t>division</w:t>
      </w:r>
      <w:r w:rsidRPr="00C011D1">
        <w:rPr>
          <w:rStyle w:val="StyleUnderline"/>
        </w:rPr>
        <w:t xml:space="preserve"> that affects the </w:t>
      </w:r>
      <w:r w:rsidRPr="00C011D1">
        <w:rPr>
          <w:rStyle w:val="Emphasis"/>
        </w:rPr>
        <w:t xml:space="preserve">functioning of government. </w:t>
      </w:r>
      <w:r w:rsidRPr="00C011D1">
        <w:rPr>
          <w:rStyle w:val="StyleUnderline"/>
        </w:rPr>
        <w:t>Relations within the</w:t>
      </w:r>
      <w:r w:rsidRPr="00C011D1">
        <w:rPr>
          <w:sz w:val="14"/>
        </w:rPr>
        <w:t xml:space="preserve"> </w:t>
      </w:r>
      <w:r w:rsidRPr="00C011D1">
        <w:rPr>
          <w:rStyle w:val="Emphasis"/>
        </w:rPr>
        <w:t>political system</w:t>
      </w:r>
      <w:r w:rsidRPr="00C011D1">
        <w:rPr>
          <w:sz w:val="14"/>
        </w:rPr>
        <w:t xml:space="preserve"> </w:t>
      </w:r>
      <w:r w:rsidRPr="00C011D1">
        <w:rPr>
          <w:rStyle w:val="StyleUnderline"/>
        </w:rPr>
        <w:t>at all levels are</w:t>
      </w:r>
      <w:r w:rsidRPr="00C011D1">
        <w:rPr>
          <w:sz w:val="14"/>
        </w:rPr>
        <w:t xml:space="preserve"> </w:t>
      </w:r>
      <w:r w:rsidRPr="00C011D1">
        <w:rPr>
          <w:rStyle w:val="Emphasis"/>
        </w:rPr>
        <w:t>increasingly venomous</w:t>
      </w:r>
      <w:r w:rsidRPr="00C011D1">
        <w:rPr>
          <w:sz w:val="14"/>
        </w:rPr>
        <w:t xml:space="preserve">. The </w:t>
      </w:r>
      <w:r w:rsidRPr="00C011D1">
        <w:rPr>
          <w:rStyle w:val="Emphasis"/>
        </w:rPr>
        <w:t>financial system has left an economic crisis.</w:t>
      </w:r>
      <w:r w:rsidRPr="00C011D1">
        <w:rPr>
          <w:sz w:val="14"/>
        </w:rPr>
        <w:t xml:space="preserve"> As forecast, the </w:t>
      </w:r>
      <w:r w:rsidRPr="00C011D1">
        <w:rPr>
          <w:rStyle w:val="Emphasis"/>
        </w:rPr>
        <w:t>technological system will become increasingly inefficient</w:t>
      </w:r>
      <w:r w:rsidRPr="00C011D1">
        <w:rPr>
          <w:sz w:val="14"/>
        </w:rPr>
        <w:t xml:space="preserve">, and the public </w:t>
      </w:r>
      <w:r w:rsidRPr="00C011D1">
        <w:rPr>
          <w:rStyle w:val="StyleUnderline"/>
        </w:rPr>
        <w:t>appetite for its goods will be in decline.</w:t>
      </w:r>
      <w:r w:rsidRPr="00C011D1">
        <w:rPr>
          <w:sz w:val="14"/>
        </w:rPr>
        <w:t xml:space="preserve"> The </w:t>
      </w:r>
      <w:r w:rsidRPr="00C011D1">
        <w:rPr>
          <w:rStyle w:val="Emphasis"/>
        </w:rPr>
        <w:t>financial system portends economic decline</w:t>
      </w:r>
      <w:r w:rsidRPr="00C011D1">
        <w:rPr>
          <w:sz w:val="14"/>
        </w:rPr>
        <w:t xml:space="preserve"> that will breed increasingly desperate and simplistic solutions, </w:t>
      </w:r>
      <w:r w:rsidRPr="00C011D1">
        <w:rPr>
          <w:rStyle w:val="StyleUnderline"/>
        </w:rPr>
        <w:t>further draw</w:t>
      </w:r>
      <w:r w:rsidRPr="00C011D1">
        <w:rPr>
          <w:sz w:val="14"/>
        </w:rPr>
        <w:t xml:space="preserve">ing </w:t>
      </w:r>
      <w:r w:rsidRPr="00C011D1">
        <w:rPr>
          <w:rStyle w:val="StyleUnderline"/>
        </w:rPr>
        <w:t xml:space="preserve">capital out </w:t>
      </w:r>
      <w:r w:rsidRPr="00C011D1">
        <w:rPr>
          <w:sz w:val="14"/>
        </w:rPr>
        <w:t xml:space="preserve">of the financial system. </w:t>
      </w:r>
      <w:r w:rsidRPr="00C011D1">
        <w:rPr>
          <w:rStyle w:val="Emphasis"/>
        </w:rPr>
        <w:t>For the first time in history, the institutional cycle and the social cycle will coincide.</w:t>
      </w:r>
      <w:r w:rsidRPr="00C011D1">
        <w:rPr>
          <w:sz w:val="14"/>
        </w:rPr>
        <w:t xml:space="preserve"> While wars tend not to influence domestic cycles, the </w:t>
      </w:r>
      <w:r w:rsidRPr="00C011D1">
        <w:rPr>
          <w:rStyle w:val="StyleUnderline"/>
        </w:rPr>
        <w:t>impact of the Ukraine war will likely be magnified.</w:t>
      </w:r>
    </w:p>
    <w:p w14:paraId="2C90B8CB" w14:textId="77777777" w:rsidR="00C011D1" w:rsidRPr="00C011D1" w:rsidRDefault="00C011D1" w:rsidP="00C011D1">
      <w:pPr>
        <w:spacing w:line="240" w:lineRule="auto"/>
        <w:contextualSpacing/>
        <w:rPr>
          <w:sz w:val="14"/>
        </w:rPr>
      </w:pPr>
      <w:r w:rsidRPr="00C011D1">
        <w:rPr>
          <w:sz w:val="14"/>
        </w:rPr>
        <w:t xml:space="preserve">The current political system cannot manage this situation. A solution must emerge now, to be presided over by the next president. It is impossible to explain all the details of a system failure or the need for a new political order. At this point, the only thing that can be said is that </w:t>
      </w:r>
      <w:r w:rsidRPr="00C011D1">
        <w:rPr>
          <w:rStyle w:val="Emphasis"/>
        </w:rPr>
        <w:t>we are heading into failure</w:t>
      </w:r>
      <w:r w:rsidRPr="00C011D1">
        <w:rPr>
          <w:sz w:val="14"/>
        </w:rPr>
        <w:t>, and a new president, filling everyone with joyous hope, will oversee what must be done. But what must be done remains murky, taking its bearing only from the breadth and seriousness of the failure.</w:t>
      </w:r>
    </w:p>
    <w:p w14:paraId="470DFD24" w14:textId="77777777" w:rsidR="00C011D1" w:rsidRPr="00C011D1" w:rsidRDefault="00C011D1" w:rsidP="00C011D1"/>
    <w:p w14:paraId="7EB52D29" w14:textId="295932F6" w:rsidR="00C011D1" w:rsidRPr="00C011D1" w:rsidRDefault="00C011D1" w:rsidP="00C011D1">
      <w:pPr>
        <w:pStyle w:val="Heading3"/>
      </w:pPr>
      <w:r w:rsidRPr="00C011D1">
        <w:t>Sustainability</w:t>
      </w:r>
      <w:r w:rsidRPr="00C011D1">
        <w:t xml:space="preserve"> – Lithium</w:t>
      </w:r>
    </w:p>
    <w:p w14:paraId="07926AFE" w14:textId="77777777" w:rsidR="00C011D1" w:rsidRPr="00C011D1" w:rsidRDefault="00C011D1" w:rsidP="00C011D1">
      <w:pPr>
        <w:pStyle w:val="Heading4"/>
      </w:pPr>
      <w:r w:rsidRPr="00C011D1">
        <w:t xml:space="preserve">Unsustainable – lithium </w:t>
      </w:r>
    </w:p>
    <w:p w14:paraId="171F57BC" w14:textId="77777777" w:rsidR="00C011D1" w:rsidRPr="00C011D1" w:rsidRDefault="00C011D1" w:rsidP="00C011D1">
      <w:pPr>
        <w:rPr>
          <w:sz w:val="16"/>
          <w:szCs w:val="16"/>
        </w:rPr>
      </w:pPr>
      <w:r w:rsidRPr="00C011D1">
        <w:rPr>
          <w:rStyle w:val="Style13ptBold"/>
        </w:rPr>
        <w:t>Neubauer 22</w:t>
      </w:r>
      <w:r w:rsidRPr="00C011D1">
        <w:t xml:space="preserve"> </w:t>
      </w:r>
      <w:r w:rsidRPr="00C011D1">
        <w:rPr>
          <w:sz w:val="16"/>
          <w:szCs w:val="16"/>
        </w:rPr>
        <w:t xml:space="preserve">– Australian freelance investigative reporter, newshound and photojournalist covering ecology, travel, motorbikes, sharks, PNG, Indonesia, East Timor and Cambodia [Ian, Al-Jazeera, “‘Insane’ lithium price bump threatens EV fix for climate change,” 7/7/2022, </w:t>
      </w:r>
      <w:hyperlink r:id="rId15" w:history="1">
        <w:r w:rsidRPr="00C011D1">
          <w:rPr>
            <w:rStyle w:val="Hyperlink"/>
            <w:sz w:val="16"/>
            <w:szCs w:val="16"/>
          </w:rPr>
          <w:t>https://www.aljazeera.com/economy/2022/7/7/lithiums-insane-costs-threaten-ev-fix-for-climate-change</w:t>
        </w:r>
      </w:hyperlink>
      <w:r w:rsidRPr="00C011D1">
        <w:rPr>
          <w:sz w:val="16"/>
          <w:szCs w:val="16"/>
        </w:rPr>
        <w:t xml:space="preserve">, DKP] </w:t>
      </w:r>
    </w:p>
    <w:p w14:paraId="28758963" w14:textId="77777777" w:rsidR="00C011D1" w:rsidRPr="00C011D1" w:rsidRDefault="00C011D1" w:rsidP="00C011D1">
      <w:pPr>
        <w:spacing w:line="240" w:lineRule="auto"/>
        <w:contextualSpacing/>
        <w:rPr>
          <w:sz w:val="16"/>
        </w:rPr>
      </w:pPr>
      <w:r w:rsidRPr="00C011D1">
        <w:rPr>
          <w:rStyle w:val="StyleUnderline"/>
        </w:rPr>
        <w:t>Lithium,</w:t>
      </w:r>
      <w:r w:rsidRPr="00C011D1">
        <w:rPr>
          <w:sz w:val="16"/>
        </w:rPr>
        <w:t xml:space="preserve"> the highly reactive silver-white metal that </w:t>
      </w:r>
      <w:r w:rsidRPr="00C011D1">
        <w:rPr>
          <w:rStyle w:val="StyleUnderline"/>
        </w:rPr>
        <w:t xml:space="preserve">is a crucial ingredient in batteries used in electric vehicles (EVs), is becoming much more expensive – and </w:t>
      </w:r>
      <w:r w:rsidRPr="00C011D1">
        <w:rPr>
          <w:rStyle w:val="Emphasis"/>
        </w:rPr>
        <w:t>fast.</w:t>
      </w:r>
    </w:p>
    <w:p w14:paraId="40245662" w14:textId="77777777" w:rsidR="00C011D1" w:rsidRPr="00C011D1" w:rsidRDefault="00C011D1" w:rsidP="00C011D1">
      <w:pPr>
        <w:spacing w:line="240" w:lineRule="auto"/>
        <w:contextualSpacing/>
        <w:rPr>
          <w:sz w:val="16"/>
        </w:rPr>
      </w:pPr>
      <w:r w:rsidRPr="00C011D1">
        <w:rPr>
          <w:sz w:val="16"/>
        </w:rPr>
        <w:t xml:space="preserve">In April, as </w:t>
      </w:r>
      <w:r w:rsidRPr="00C011D1">
        <w:rPr>
          <w:rStyle w:val="Emphasis"/>
        </w:rPr>
        <w:t>prices hit a record</w:t>
      </w:r>
      <w:r w:rsidRPr="00C011D1">
        <w:rPr>
          <w:sz w:val="16"/>
        </w:rPr>
        <w:t xml:space="preserve"> $78,000 a </w:t>
      </w:r>
      <w:proofErr w:type="spellStart"/>
      <w:r w:rsidRPr="00C011D1">
        <w:rPr>
          <w:sz w:val="16"/>
        </w:rPr>
        <w:t>tonne</w:t>
      </w:r>
      <w:proofErr w:type="spellEnd"/>
      <w:r w:rsidRPr="00C011D1">
        <w:rPr>
          <w:sz w:val="16"/>
        </w:rPr>
        <w:t>, Tesla CEO Elon Musk floated the idea of the electric carmaker mining and refining the lightweight metal itself due to the “insane” increase in costs.</w:t>
      </w:r>
    </w:p>
    <w:p w14:paraId="4D12C903" w14:textId="77777777" w:rsidR="00C011D1" w:rsidRPr="00C011D1" w:rsidRDefault="00C011D1" w:rsidP="00C011D1">
      <w:pPr>
        <w:spacing w:line="240" w:lineRule="auto"/>
        <w:contextualSpacing/>
        <w:rPr>
          <w:sz w:val="16"/>
        </w:rPr>
      </w:pPr>
      <w:r w:rsidRPr="00C011D1">
        <w:rPr>
          <w:sz w:val="16"/>
        </w:rPr>
        <w:t xml:space="preserve">For governments ranging from China to the European Union that have pledged to phase out combustion engines in the near future, the </w:t>
      </w:r>
      <w:r w:rsidRPr="00C011D1">
        <w:rPr>
          <w:rStyle w:val="Emphasis"/>
        </w:rPr>
        <w:t>soaring cost and growing scarcity</w:t>
      </w:r>
      <w:r w:rsidRPr="00C011D1">
        <w:rPr>
          <w:sz w:val="16"/>
        </w:rPr>
        <w:t xml:space="preserve"> of the metal </w:t>
      </w:r>
      <w:r w:rsidRPr="00C011D1">
        <w:rPr>
          <w:rStyle w:val="StyleUnderline"/>
        </w:rPr>
        <w:t>raise questions about</w:t>
      </w:r>
      <w:r w:rsidRPr="00C011D1">
        <w:rPr>
          <w:sz w:val="16"/>
        </w:rPr>
        <w:t xml:space="preserve"> how they will </w:t>
      </w:r>
      <w:r w:rsidRPr="00C011D1">
        <w:rPr>
          <w:rStyle w:val="StyleUnderline"/>
        </w:rPr>
        <w:t>meet</w:t>
      </w:r>
      <w:r w:rsidRPr="00C011D1">
        <w:rPr>
          <w:sz w:val="16"/>
        </w:rPr>
        <w:t xml:space="preserve"> their </w:t>
      </w:r>
      <w:r w:rsidRPr="00C011D1">
        <w:rPr>
          <w:rStyle w:val="StyleUnderline"/>
        </w:rPr>
        <w:t xml:space="preserve">deadlines, </w:t>
      </w:r>
      <w:r w:rsidRPr="00C011D1">
        <w:rPr>
          <w:sz w:val="16"/>
        </w:rPr>
        <w:t>many of which come due as soon as 2035.</w:t>
      </w:r>
    </w:p>
    <w:p w14:paraId="64B66901" w14:textId="77777777" w:rsidR="00C011D1" w:rsidRPr="00C011D1" w:rsidRDefault="00C011D1" w:rsidP="00C011D1">
      <w:pPr>
        <w:spacing w:line="240" w:lineRule="auto"/>
        <w:contextualSpacing/>
        <w:rPr>
          <w:rStyle w:val="StyleUnderline"/>
        </w:rPr>
      </w:pPr>
      <w:r w:rsidRPr="00C011D1">
        <w:rPr>
          <w:sz w:val="16"/>
        </w:rPr>
        <w:t xml:space="preserve">With </w:t>
      </w:r>
      <w:r w:rsidRPr="00C011D1">
        <w:rPr>
          <w:rStyle w:val="StyleUnderline"/>
        </w:rPr>
        <w:t>combustion engines accounting for one-quarter of carbon emissions, according to the United Nations, a delay in transitioning away from petrol and diesel cars would deal a serious blow to efforts to reduce carbon emissions and avert the worst effects of climate change.</w:t>
      </w:r>
    </w:p>
    <w:p w14:paraId="44E7414D" w14:textId="77777777" w:rsidR="00C011D1" w:rsidRPr="00C011D1" w:rsidRDefault="00C011D1" w:rsidP="00C011D1">
      <w:pPr>
        <w:spacing w:line="240" w:lineRule="auto"/>
        <w:contextualSpacing/>
        <w:rPr>
          <w:sz w:val="16"/>
        </w:rPr>
      </w:pPr>
      <w:r w:rsidRPr="00C011D1">
        <w:rPr>
          <w:sz w:val="16"/>
        </w:rPr>
        <w:t>“As Elon Musk has said, ‘</w:t>
      </w:r>
      <w:r w:rsidRPr="00C011D1">
        <w:rPr>
          <w:rStyle w:val="Emphasis"/>
        </w:rPr>
        <w:t>lithium will be the limiting factor,'”</w:t>
      </w:r>
      <w:r w:rsidRPr="00C011D1">
        <w:rPr>
          <w:sz w:val="16"/>
        </w:rPr>
        <w:t xml:space="preserve"> Joe Lowry, an expert on the global lithium market and the founder of Global Lithium LLC, told Al Jazeera. “It is very </w:t>
      </w:r>
      <w:r w:rsidRPr="00C011D1">
        <w:rPr>
          <w:rStyle w:val="Emphasis"/>
        </w:rPr>
        <w:t>simple math.”</w:t>
      </w:r>
    </w:p>
    <w:p w14:paraId="76C0FD10" w14:textId="77777777" w:rsidR="00C011D1" w:rsidRPr="00C011D1" w:rsidRDefault="00C011D1" w:rsidP="00C011D1">
      <w:pPr>
        <w:spacing w:line="240" w:lineRule="auto"/>
        <w:contextualSpacing/>
        <w:rPr>
          <w:rStyle w:val="Emphasis"/>
        </w:rPr>
      </w:pPr>
      <w:r w:rsidRPr="00C011D1">
        <w:rPr>
          <w:sz w:val="16"/>
        </w:rPr>
        <w:t xml:space="preserve">Despite retreating from its April highs, the </w:t>
      </w:r>
      <w:r w:rsidRPr="00C011D1">
        <w:rPr>
          <w:rStyle w:val="StyleUnderline"/>
        </w:rPr>
        <w:t xml:space="preserve">price of Lithium has jumped more than 600 percent since the start of the year, from about $10,000 per metric </w:t>
      </w:r>
      <w:proofErr w:type="spellStart"/>
      <w:r w:rsidRPr="00C011D1">
        <w:rPr>
          <w:rStyle w:val="StyleUnderline"/>
        </w:rPr>
        <w:t>tonne</w:t>
      </w:r>
      <w:proofErr w:type="spellEnd"/>
      <w:r w:rsidRPr="00C011D1">
        <w:rPr>
          <w:rStyle w:val="StyleUnderline"/>
        </w:rPr>
        <w:t xml:space="preserve"> in January to $62,000 in June</w:t>
      </w:r>
      <w:r w:rsidRPr="00C011D1">
        <w:rPr>
          <w:sz w:val="16"/>
        </w:rPr>
        <w:t xml:space="preserve">, according to Benchmark Market Intelligence. Citigroup has predicted more </w:t>
      </w:r>
      <w:r w:rsidRPr="00C011D1">
        <w:rPr>
          <w:rStyle w:val="Emphasis"/>
        </w:rPr>
        <w:t>“extreme” price hikes on the way.</w:t>
      </w:r>
    </w:p>
    <w:p w14:paraId="64B943B3" w14:textId="77777777" w:rsidR="00C011D1" w:rsidRPr="00C011D1" w:rsidRDefault="00C011D1" w:rsidP="00C011D1">
      <w:pPr>
        <w:spacing w:line="240" w:lineRule="auto"/>
        <w:contextualSpacing/>
        <w:rPr>
          <w:sz w:val="16"/>
        </w:rPr>
      </w:pPr>
      <w:r w:rsidRPr="00C011D1">
        <w:rPr>
          <w:sz w:val="16"/>
        </w:rPr>
        <w:t>The soaring prices have been driven by surging demand for light-duty EVs, sales of which doubled to 6.3 million units last year and are projected to hit 26.7 million units by 2030, according to Platts Analytics.</w:t>
      </w:r>
    </w:p>
    <w:p w14:paraId="326711A8" w14:textId="77777777" w:rsidR="00C011D1" w:rsidRPr="00C011D1" w:rsidRDefault="00C011D1" w:rsidP="00C011D1">
      <w:pPr>
        <w:spacing w:line="240" w:lineRule="auto"/>
        <w:contextualSpacing/>
        <w:rPr>
          <w:rStyle w:val="Emphasis"/>
        </w:rPr>
      </w:pPr>
      <w:r w:rsidRPr="00C011D1">
        <w:rPr>
          <w:rStyle w:val="StyleUnderline"/>
        </w:rPr>
        <w:t>A growing appetite for lithium from manufacturers of energy storage and 5G devices, spacecraft, submarines, and safety and cooling equipment has further</w:t>
      </w:r>
      <w:r w:rsidRPr="00C011D1">
        <w:rPr>
          <w:rStyle w:val="Emphasis"/>
        </w:rPr>
        <w:t xml:space="preserve"> put the squeeze on</w:t>
      </w:r>
      <w:r w:rsidRPr="00C011D1">
        <w:rPr>
          <w:rStyle w:val="StyleUnderline"/>
        </w:rPr>
        <w:t xml:space="preserve"> supply. </w:t>
      </w:r>
      <w:proofErr w:type="spellStart"/>
      <w:r w:rsidRPr="00C011D1">
        <w:rPr>
          <w:rStyle w:val="StyleUnderline"/>
        </w:rPr>
        <w:t>F</w:t>
      </w:r>
      <w:r w:rsidRPr="00C011D1">
        <w:rPr>
          <w:sz w:val="16"/>
        </w:rPr>
        <w:t>astMarkets</w:t>
      </w:r>
      <w:proofErr w:type="spellEnd"/>
      <w:r w:rsidRPr="00C011D1">
        <w:rPr>
          <w:sz w:val="16"/>
        </w:rPr>
        <w:t xml:space="preserve">, a commodity price reporting agency, </w:t>
      </w:r>
      <w:r w:rsidRPr="00C011D1">
        <w:rPr>
          <w:rStyle w:val="StyleUnderline"/>
        </w:rPr>
        <w:t>has projected that lithium supplies could altogether</w:t>
      </w:r>
      <w:r w:rsidRPr="00C011D1">
        <w:rPr>
          <w:rStyle w:val="Emphasis"/>
        </w:rPr>
        <w:t xml:space="preserve"> collapse </w:t>
      </w:r>
      <w:r w:rsidRPr="00C011D1">
        <w:rPr>
          <w:rStyle w:val="StyleUnderline"/>
        </w:rPr>
        <w:t xml:space="preserve">relative to demand </w:t>
      </w:r>
      <w:r w:rsidRPr="00C011D1">
        <w:rPr>
          <w:rStyle w:val="Emphasis"/>
        </w:rPr>
        <w:t>as soon as 2026.</w:t>
      </w:r>
    </w:p>
    <w:p w14:paraId="371D1586" w14:textId="77777777" w:rsidR="00C011D1" w:rsidRPr="00C011D1" w:rsidRDefault="00C011D1" w:rsidP="00C011D1">
      <w:pPr>
        <w:spacing w:line="240" w:lineRule="auto"/>
        <w:contextualSpacing/>
        <w:rPr>
          <w:rStyle w:val="StyleUnderline"/>
        </w:rPr>
      </w:pPr>
      <w:r w:rsidRPr="00C011D1">
        <w:rPr>
          <w:sz w:val="16"/>
        </w:rPr>
        <w:t xml:space="preserve">After years of falling prices, </w:t>
      </w:r>
      <w:r w:rsidRPr="00C011D1">
        <w:rPr>
          <w:rStyle w:val="StyleUnderline"/>
        </w:rPr>
        <w:t xml:space="preserve">EVs are becoming </w:t>
      </w:r>
      <w:r w:rsidRPr="00C011D1">
        <w:rPr>
          <w:rStyle w:val="Emphasis"/>
        </w:rPr>
        <w:t>more expensive, reversing a trend</w:t>
      </w:r>
      <w:r w:rsidRPr="00C011D1">
        <w:rPr>
          <w:rStyle w:val="StyleUnderline"/>
        </w:rPr>
        <w:t xml:space="preserve"> that had the environmentally-friendly vehicles on track to soon be cost competitive against gasoline-powered cars.</w:t>
      </w:r>
    </w:p>
    <w:p w14:paraId="71CF980F" w14:textId="77777777" w:rsidR="00C011D1" w:rsidRPr="00C011D1" w:rsidRDefault="00C011D1" w:rsidP="00C011D1"/>
    <w:p w14:paraId="4409643F" w14:textId="77777777" w:rsidR="00C011D1" w:rsidRPr="00C011D1" w:rsidRDefault="00C011D1" w:rsidP="00C011D1">
      <w:pPr>
        <w:pStyle w:val="Heading4"/>
      </w:pPr>
      <w:r w:rsidRPr="00C011D1">
        <w:t xml:space="preserve">Even if supply, destroys environment and erupting protests shut down production </w:t>
      </w:r>
    </w:p>
    <w:p w14:paraId="375794D6" w14:textId="77777777" w:rsidR="00C011D1" w:rsidRPr="00C011D1" w:rsidRDefault="00C011D1" w:rsidP="00C011D1">
      <w:pPr>
        <w:rPr>
          <w:sz w:val="16"/>
          <w:szCs w:val="16"/>
        </w:rPr>
      </w:pPr>
      <w:r w:rsidRPr="00C011D1">
        <w:rPr>
          <w:rStyle w:val="Style13ptBold"/>
        </w:rPr>
        <w:t>Neubauer 22</w:t>
      </w:r>
      <w:r w:rsidRPr="00C011D1">
        <w:t xml:space="preserve"> </w:t>
      </w:r>
      <w:r w:rsidRPr="00C011D1">
        <w:rPr>
          <w:sz w:val="16"/>
          <w:szCs w:val="16"/>
        </w:rPr>
        <w:t xml:space="preserve">– Australian freelance investigative reporter, newshound and photojournalist covering ecology, travel, motorbikes, sharks, PNG, Indonesia, East Timor and Cambodia [Ian, Al-Jazeera, “‘Insane’ lithium price bump threatens EV fix for climate change,” 7/7/2022, </w:t>
      </w:r>
      <w:hyperlink r:id="rId16" w:history="1">
        <w:r w:rsidRPr="00C011D1">
          <w:rPr>
            <w:rStyle w:val="Hyperlink"/>
            <w:sz w:val="16"/>
            <w:szCs w:val="16"/>
          </w:rPr>
          <w:t>https://www.aljazeera.com/economy/2022/7/7/lithiums-insane-costs-threaten-ev-fix-for-climate-change</w:t>
        </w:r>
      </w:hyperlink>
      <w:r w:rsidRPr="00C011D1">
        <w:rPr>
          <w:sz w:val="16"/>
          <w:szCs w:val="16"/>
        </w:rPr>
        <w:t xml:space="preserve">, DKP] </w:t>
      </w:r>
    </w:p>
    <w:p w14:paraId="35F5A850" w14:textId="77777777" w:rsidR="00C011D1" w:rsidRPr="00C011D1" w:rsidRDefault="00C011D1" w:rsidP="00C011D1">
      <w:pPr>
        <w:spacing w:line="240" w:lineRule="auto"/>
        <w:contextualSpacing/>
        <w:rPr>
          <w:rStyle w:val="StyleUnderline"/>
        </w:rPr>
      </w:pPr>
      <w:r w:rsidRPr="00C011D1">
        <w:rPr>
          <w:rStyle w:val="StyleUnderline"/>
        </w:rPr>
        <w:t xml:space="preserve">Despite holding out the promise of a low-emissions future, lithium production itself comes with eye-watering environmental costs. More than 2.2 million </w:t>
      </w:r>
      <w:proofErr w:type="spellStart"/>
      <w:r w:rsidRPr="00C011D1">
        <w:rPr>
          <w:rStyle w:val="StyleUnderline"/>
        </w:rPr>
        <w:t>litres</w:t>
      </w:r>
      <w:proofErr w:type="spellEnd"/>
      <w:r w:rsidRPr="00C011D1">
        <w:rPr>
          <w:rStyle w:val="StyleUnderline"/>
        </w:rPr>
        <w:t xml:space="preserve"> of water </w:t>
      </w:r>
      <w:proofErr w:type="gramStart"/>
      <w:r w:rsidRPr="00C011D1">
        <w:rPr>
          <w:rStyle w:val="StyleUnderline"/>
        </w:rPr>
        <w:t>is</w:t>
      </w:r>
      <w:proofErr w:type="gramEnd"/>
      <w:r w:rsidRPr="00C011D1">
        <w:rPr>
          <w:rStyle w:val="StyleUnderline"/>
        </w:rPr>
        <w:t xml:space="preserve"> needed to mine one </w:t>
      </w:r>
      <w:proofErr w:type="spellStart"/>
      <w:r w:rsidRPr="00C011D1">
        <w:rPr>
          <w:rStyle w:val="StyleUnderline"/>
        </w:rPr>
        <w:t>tonne</w:t>
      </w:r>
      <w:proofErr w:type="spellEnd"/>
      <w:r w:rsidRPr="00C011D1">
        <w:rPr>
          <w:rStyle w:val="StyleUnderline"/>
        </w:rPr>
        <w:t xml:space="preserve"> of the metal,</w:t>
      </w:r>
      <w:r w:rsidRPr="00C011D1">
        <w:rPr>
          <w:sz w:val="16"/>
        </w:rPr>
        <w:t xml:space="preserve"> according to Fairfield Market Research. </w:t>
      </w:r>
      <w:r w:rsidRPr="00C011D1">
        <w:rPr>
          <w:rStyle w:val="StyleUnderline"/>
        </w:rPr>
        <w:t xml:space="preserve">Extracting the metal is also associated with the release of </w:t>
      </w:r>
      <w:r w:rsidRPr="00C011D1">
        <w:rPr>
          <w:rStyle w:val="Emphasis"/>
        </w:rPr>
        <w:t>borax,</w:t>
      </w:r>
      <w:r w:rsidRPr="00C011D1">
        <w:rPr>
          <w:rStyle w:val="StyleUnderline"/>
        </w:rPr>
        <w:t xml:space="preserve"> </w:t>
      </w:r>
      <w:r w:rsidRPr="00C011D1">
        <w:rPr>
          <w:rStyle w:val="Emphasis"/>
        </w:rPr>
        <w:t>potassium</w:t>
      </w:r>
      <w:r w:rsidRPr="00C011D1">
        <w:rPr>
          <w:rStyle w:val="StyleUnderline"/>
        </w:rPr>
        <w:t xml:space="preserve">, and </w:t>
      </w:r>
      <w:r w:rsidRPr="00C011D1">
        <w:rPr>
          <w:rStyle w:val="Emphasis"/>
        </w:rPr>
        <w:t>manganese</w:t>
      </w:r>
      <w:r w:rsidRPr="00C011D1">
        <w:rPr>
          <w:rStyle w:val="StyleUnderline"/>
        </w:rPr>
        <w:t xml:space="preserve"> into local water supplies.</w:t>
      </w:r>
    </w:p>
    <w:p w14:paraId="2C46E559" w14:textId="77777777" w:rsidR="00C011D1" w:rsidRPr="00C011D1" w:rsidRDefault="00C011D1" w:rsidP="00C011D1">
      <w:pPr>
        <w:spacing w:line="240" w:lineRule="auto"/>
        <w:contextualSpacing/>
        <w:rPr>
          <w:sz w:val="16"/>
        </w:rPr>
      </w:pPr>
      <w:r w:rsidRPr="00C011D1">
        <w:rPr>
          <w:rStyle w:val="StyleUnderline"/>
        </w:rPr>
        <w:t xml:space="preserve">From Chile to Serbia, conflict has </w:t>
      </w:r>
      <w:r w:rsidRPr="00C011D1">
        <w:rPr>
          <w:rStyle w:val="Emphasis"/>
        </w:rPr>
        <w:t>erupted</w:t>
      </w:r>
      <w:r w:rsidRPr="00C011D1">
        <w:rPr>
          <w:rStyle w:val="StyleUnderline"/>
        </w:rPr>
        <w:t xml:space="preserve"> between miners and people who live near lithium deposits. In North Carolina, residents in the town of Cherryville have railed against plans by Australia-based Piedmont Lithium to open a lithium mine</w:t>
      </w:r>
      <w:r w:rsidRPr="00C011D1">
        <w:rPr>
          <w:sz w:val="16"/>
        </w:rPr>
        <w:t>, pointing to unsightly scars left in the landscape by previous miners during the 1950s.</w:t>
      </w:r>
    </w:p>
    <w:p w14:paraId="36D94A78" w14:textId="77777777" w:rsidR="00C011D1" w:rsidRPr="00C011D1" w:rsidRDefault="00C011D1" w:rsidP="00C011D1">
      <w:pPr>
        <w:spacing w:line="240" w:lineRule="auto"/>
        <w:contextualSpacing/>
        <w:rPr>
          <w:rStyle w:val="StyleUnderline"/>
        </w:rPr>
      </w:pPr>
      <w:r w:rsidRPr="00C011D1">
        <w:rPr>
          <w:rStyle w:val="StyleUnderline"/>
        </w:rPr>
        <w:t xml:space="preserve">Lithium mines in the Democratic Republic of Congo have become notorious for using child </w:t>
      </w:r>
      <w:proofErr w:type="spellStart"/>
      <w:r w:rsidRPr="00C011D1">
        <w:rPr>
          <w:rStyle w:val="StyleUnderline"/>
        </w:rPr>
        <w:t>labour</w:t>
      </w:r>
      <w:proofErr w:type="spellEnd"/>
      <w:r w:rsidRPr="00C011D1">
        <w:rPr>
          <w:rStyle w:val="StyleUnderline"/>
        </w:rPr>
        <w:t>,</w:t>
      </w:r>
      <w:r w:rsidRPr="00C011D1">
        <w:rPr>
          <w:sz w:val="16"/>
        </w:rPr>
        <w:t xml:space="preserve"> while Amnesty International has documented </w:t>
      </w:r>
      <w:r w:rsidRPr="00C011D1">
        <w:rPr>
          <w:rStyle w:val="StyleUnderline"/>
        </w:rPr>
        <w:t>violations of Indigenous rights by lithium miners in Argentina.</w:t>
      </w:r>
    </w:p>
    <w:p w14:paraId="490AADD7" w14:textId="77777777" w:rsidR="00C011D1" w:rsidRPr="00C011D1" w:rsidRDefault="00C011D1" w:rsidP="00C011D1">
      <w:pPr>
        <w:spacing w:line="240" w:lineRule="auto"/>
        <w:contextualSpacing/>
        <w:rPr>
          <w:sz w:val="16"/>
        </w:rPr>
      </w:pPr>
      <w:r w:rsidRPr="00C011D1">
        <w:rPr>
          <w:rStyle w:val="StyleUnderline"/>
        </w:rPr>
        <w:t xml:space="preserve">The looming lithium crisis has also unleashed a wave of </w:t>
      </w:r>
      <w:r w:rsidRPr="00C011D1">
        <w:rPr>
          <w:rStyle w:val="Emphasis"/>
        </w:rPr>
        <w:t>resource nationalism,</w:t>
      </w:r>
      <w:r w:rsidRPr="00C011D1">
        <w:rPr>
          <w:rStyle w:val="StyleUnderline"/>
        </w:rPr>
        <w:t xml:space="preserve"> particularly in the lithium “triangle” of South America consisting of Argentina, Bolivia and Chile, which holds 60 percent of known reserves</w:t>
      </w:r>
      <w:r w:rsidRPr="00C011D1">
        <w:rPr>
          <w:sz w:val="16"/>
        </w:rPr>
        <w:t>, according to the US Geological Survey.</w:t>
      </w:r>
    </w:p>
    <w:p w14:paraId="39BBFF8D" w14:textId="77777777" w:rsidR="00C011D1" w:rsidRPr="00C011D1" w:rsidRDefault="00C011D1" w:rsidP="00C011D1">
      <w:pPr>
        <w:spacing w:line="240" w:lineRule="auto"/>
        <w:contextualSpacing/>
        <w:rPr>
          <w:rStyle w:val="StyleUnderline"/>
        </w:rPr>
      </w:pPr>
      <w:r w:rsidRPr="00C011D1">
        <w:rPr>
          <w:rStyle w:val="StyleUnderline"/>
        </w:rPr>
        <w:t xml:space="preserve">Bolivia’s socialist government is </w:t>
      </w:r>
      <w:r w:rsidRPr="00C011D1">
        <w:rPr>
          <w:rStyle w:val="Emphasis"/>
        </w:rPr>
        <w:t>hamstringing</w:t>
      </w:r>
      <w:r w:rsidRPr="00C011D1">
        <w:rPr>
          <w:rStyle w:val="StyleUnderline"/>
        </w:rPr>
        <w:t xml:space="preserve"> foreign investment in its vast reserves, which are the largest on earth. Stricter licensing requirements and </w:t>
      </w:r>
      <w:proofErr w:type="spellStart"/>
      <w:r w:rsidRPr="00C011D1">
        <w:rPr>
          <w:rStyle w:val="StyleUnderline"/>
        </w:rPr>
        <w:t>nationalisation</w:t>
      </w:r>
      <w:proofErr w:type="spellEnd"/>
      <w:r w:rsidRPr="00C011D1">
        <w:rPr>
          <w:rStyle w:val="StyleUnderline"/>
        </w:rPr>
        <w:t xml:space="preserve"> of water resources are on the cards in Chile, while Mexico is considering </w:t>
      </w:r>
      <w:proofErr w:type="spellStart"/>
      <w:r w:rsidRPr="00C011D1">
        <w:rPr>
          <w:rStyle w:val="StyleUnderline"/>
        </w:rPr>
        <w:t>nationalising</w:t>
      </w:r>
      <w:proofErr w:type="spellEnd"/>
      <w:r w:rsidRPr="00C011D1">
        <w:rPr>
          <w:rStyle w:val="StyleUnderline"/>
        </w:rPr>
        <w:t xml:space="preserve"> its lithium deposits.</w:t>
      </w:r>
    </w:p>
    <w:p w14:paraId="7C479405" w14:textId="77777777" w:rsidR="00C011D1" w:rsidRPr="00C011D1" w:rsidRDefault="00C011D1" w:rsidP="00C011D1"/>
    <w:p w14:paraId="61066ED0" w14:textId="77777777" w:rsidR="00C011D1" w:rsidRPr="00C011D1" w:rsidRDefault="00C011D1" w:rsidP="00C011D1"/>
    <w:p w14:paraId="4ED60A16" w14:textId="7B63183D" w:rsidR="00C011D1" w:rsidRPr="00C011D1" w:rsidRDefault="00C011D1" w:rsidP="00C011D1">
      <w:pPr>
        <w:pStyle w:val="Heading3"/>
      </w:pPr>
      <w:r w:rsidRPr="00C011D1">
        <w:t>Sustainability</w:t>
      </w:r>
      <w:r w:rsidRPr="00C011D1">
        <w:t xml:space="preserve"> – Financialization</w:t>
      </w:r>
    </w:p>
    <w:p w14:paraId="044DD6BF" w14:textId="48232A85" w:rsidR="00C011D1" w:rsidRPr="00C011D1" w:rsidRDefault="00C011D1" w:rsidP="00C011D1">
      <w:pPr>
        <w:pStyle w:val="Heading4"/>
      </w:pPr>
      <w:r w:rsidRPr="00C011D1">
        <w:t xml:space="preserve">Collapse inevitable – contraction, debt crisis, financial insolvency </w:t>
      </w:r>
    </w:p>
    <w:p w14:paraId="39340E51" w14:textId="77777777" w:rsidR="00C011D1" w:rsidRPr="00C011D1" w:rsidRDefault="00C011D1" w:rsidP="00C011D1">
      <w:proofErr w:type="spellStart"/>
      <w:r w:rsidRPr="00C011D1">
        <w:rPr>
          <w:rStyle w:val="Style13ptBold"/>
        </w:rPr>
        <w:t>Hetzner</w:t>
      </w:r>
      <w:proofErr w:type="spellEnd"/>
      <w:r w:rsidRPr="00C011D1">
        <w:rPr>
          <w:rStyle w:val="Style13ptBold"/>
        </w:rPr>
        <w:t xml:space="preserve"> 23</w:t>
      </w:r>
      <w:r w:rsidRPr="00C011D1">
        <w:t xml:space="preserve"> </w:t>
      </w:r>
      <w:r w:rsidRPr="00C011D1">
        <w:rPr>
          <w:sz w:val="16"/>
          <w:szCs w:val="16"/>
        </w:rPr>
        <w:t xml:space="preserve">– writer for Fortune covering Europe’s changing business landscape. He’s reported from Germany for the past two decades and is passionate about tracking industry’s intersection with finance and policy as they collectively target a net-zero society. Shaped by his time in Frankfurt covering the collapse of the dotcom stock market bubble for Dow Jones Newswires, he joined Reuters in 2004 before shifting to commentary and features for Automotive News Europe ten years later. Hailing from upstate New York, he is a graduate of Georgetown University. [Christiaan, Fortune, “‘Dr. Doom’ </w:t>
      </w:r>
      <w:proofErr w:type="spellStart"/>
      <w:r w:rsidRPr="00C011D1">
        <w:rPr>
          <w:sz w:val="16"/>
          <w:szCs w:val="16"/>
        </w:rPr>
        <w:t>Nouriel</w:t>
      </w:r>
      <w:proofErr w:type="spellEnd"/>
      <w:r w:rsidRPr="00C011D1">
        <w:rPr>
          <w:sz w:val="16"/>
          <w:szCs w:val="16"/>
        </w:rPr>
        <w:t xml:space="preserve"> Roubini warns economic ‘trilemma’ is making a financial crash inevitable,” 3/21/2023, </w:t>
      </w:r>
      <w:hyperlink r:id="rId17" w:history="1">
        <w:r w:rsidRPr="00C011D1">
          <w:rPr>
            <w:rStyle w:val="Hyperlink"/>
            <w:sz w:val="16"/>
            <w:szCs w:val="16"/>
          </w:rPr>
          <w:t>https://fortune.com/2023/03/31/dr-doom-nouriel-roubini-banking-crisis-financial-crash-inevitable/</w:t>
        </w:r>
      </w:hyperlink>
      <w:r w:rsidRPr="00C011D1">
        <w:rPr>
          <w:sz w:val="16"/>
          <w:szCs w:val="16"/>
        </w:rPr>
        <w:t>, DKP]</w:t>
      </w:r>
      <w:r w:rsidRPr="00C011D1">
        <w:t xml:space="preserve"> </w:t>
      </w:r>
    </w:p>
    <w:p w14:paraId="1D16045B" w14:textId="77777777" w:rsidR="00C011D1" w:rsidRPr="00C011D1" w:rsidRDefault="00C011D1" w:rsidP="00C011D1">
      <w:pPr>
        <w:spacing w:line="240" w:lineRule="auto"/>
        <w:contextualSpacing/>
        <w:rPr>
          <w:sz w:val="16"/>
        </w:rPr>
      </w:pPr>
      <w:r w:rsidRPr="00C011D1">
        <w:rPr>
          <w:sz w:val="16"/>
        </w:rPr>
        <w:t xml:space="preserve">One of the world’s most respected economists believes the </w:t>
      </w:r>
      <w:r w:rsidRPr="00C011D1">
        <w:rPr>
          <w:rStyle w:val="StyleUnderline"/>
        </w:rPr>
        <w:t>banking crisis is far from over</w:t>
      </w:r>
      <w:r w:rsidRPr="00C011D1">
        <w:rPr>
          <w:sz w:val="16"/>
        </w:rPr>
        <w:t>, and that U.S. authorities are merely buying themselves some time by insisting the banking system is “sound.”</w:t>
      </w:r>
    </w:p>
    <w:p w14:paraId="70B1E31C" w14:textId="77777777" w:rsidR="00C011D1" w:rsidRPr="00C011D1" w:rsidRDefault="00C011D1" w:rsidP="00C011D1">
      <w:pPr>
        <w:spacing w:line="240" w:lineRule="auto"/>
        <w:contextualSpacing/>
        <w:rPr>
          <w:rStyle w:val="StyleUnderline"/>
        </w:rPr>
      </w:pPr>
      <w:proofErr w:type="spellStart"/>
      <w:r w:rsidRPr="00C011D1">
        <w:rPr>
          <w:sz w:val="16"/>
        </w:rPr>
        <w:t>Nouriel</w:t>
      </w:r>
      <w:proofErr w:type="spellEnd"/>
      <w:r w:rsidRPr="00C011D1">
        <w:rPr>
          <w:sz w:val="16"/>
        </w:rPr>
        <w:t xml:space="preserve"> Roubini, chief executive of consulting firm Roubini Macro Associates, argued on Friday that the </w:t>
      </w:r>
      <w:r w:rsidRPr="00C011D1">
        <w:rPr>
          <w:rStyle w:val="StyleUnderline"/>
        </w:rPr>
        <w:t>financial system will be unable to cope with the sheer scale of private and public debt that has already been amassed, spawning a “trilemma” that will soon trigger another phase of panic.</w:t>
      </w:r>
    </w:p>
    <w:p w14:paraId="73629105" w14:textId="77777777" w:rsidR="00C011D1" w:rsidRPr="00C011D1" w:rsidRDefault="00C011D1" w:rsidP="00C011D1">
      <w:pPr>
        <w:spacing w:line="240" w:lineRule="auto"/>
        <w:contextualSpacing/>
        <w:rPr>
          <w:sz w:val="16"/>
        </w:rPr>
      </w:pPr>
      <w:r w:rsidRPr="00C011D1">
        <w:rPr>
          <w:sz w:val="16"/>
        </w:rPr>
        <w:t xml:space="preserve">“We </w:t>
      </w:r>
      <w:r w:rsidRPr="00C011D1">
        <w:rPr>
          <w:rStyle w:val="StyleUnderline"/>
        </w:rPr>
        <w:t>cannot achieve price stability, maintain</w:t>
      </w:r>
      <w:r w:rsidRPr="00C011D1">
        <w:rPr>
          <w:sz w:val="16"/>
        </w:rPr>
        <w:t xml:space="preserve"> economic </w:t>
      </w:r>
      <w:r w:rsidRPr="00C011D1">
        <w:rPr>
          <w:rStyle w:val="StyleUnderline"/>
        </w:rPr>
        <w:t>growth, [and] have financial stability at the same time</w:t>
      </w:r>
      <w:r w:rsidRPr="00C011D1">
        <w:rPr>
          <w:sz w:val="16"/>
        </w:rPr>
        <w:t>,” he told Bloomberg Television. “So eventually, we’ll have an economic and financial crash.”</w:t>
      </w:r>
    </w:p>
    <w:p w14:paraId="276263BB" w14:textId="77777777" w:rsidR="00C011D1" w:rsidRPr="00C011D1" w:rsidRDefault="00C011D1" w:rsidP="00C011D1">
      <w:pPr>
        <w:spacing w:line="240" w:lineRule="auto"/>
        <w:contextualSpacing/>
        <w:rPr>
          <w:sz w:val="16"/>
        </w:rPr>
      </w:pPr>
      <w:r w:rsidRPr="00C011D1">
        <w:rPr>
          <w:sz w:val="16"/>
        </w:rPr>
        <w:t xml:space="preserve">Roubini, nicknamed “Dr. Doom” on Wall Street after predicting the 2008 global financial crisis, said concerns about the stability of U.S. lenders should not center solely around the banking system’s collective $620 billion in unrealized losses from underwater securities. </w:t>
      </w:r>
    </w:p>
    <w:p w14:paraId="0498BA9B" w14:textId="77777777" w:rsidR="00C011D1" w:rsidRPr="00C011D1" w:rsidRDefault="00C011D1" w:rsidP="00C011D1">
      <w:pPr>
        <w:spacing w:line="240" w:lineRule="auto"/>
        <w:contextualSpacing/>
        <w:rPr>
          <w:sz w:val="16"/>
        </w:rPr>
      </w:pPr>
      <w:r w:rsidRPr="00C011D1">
        <w:rPr>
          <w:sz w:val="16"/>
        </w:rPr>
        <w:t xml:space="preserve">Instead, he argued, attention should be given to the Fed’s 13-month campaign to hike interest rates by a cumulative four and three-quarter points—which Roubini said meant banks’ portfolios of long-duration loans like fixed-rate mortgages are now far less valuable. </w:t>
      </w:r>
    </w:p>
    <w:p w14:paraId="723B6C3A" w14:textId="77777777" w:rsidR="00C011D1" w:rsidRPr="00C011D1" w:rsidRDefault="00C011D1" w:rsidP="00C011D1">
      <w:pPr>
        <w:spacing w:line="240" w:lineRule="auto"/>
        <w:contextualSpacing/>
        <w:rPr>
          <w:sz w:val="16"/>
        </w:rPr>
      </w:pPr>
      <w:r w:rsidRPr="00C011D1">
        <w:rPr>
          <w:sz w:val="16"/>
        </w:rPr>
        <w:t>Once these risks are factored into the equation, the unrealized losses figure grows to $1.7 trillion, according to research published earlier this month from New York University’s Stern School of Business, where Roubini is a professor emeritus.</w:t>
      </w:r>
    </w:p>
    <w:p w14:paraId="6CB3D571" w14:textId="77777777" w:rsidR="00C011D1" w:rsidRPr="00C011D1" w:rsidRDefault="00C011D1" w:rsidP="00C011D1">
      <w:pPr>
        <w:spacing w:line="240" w:lineRule="auto"/>
        <w:contextualSpacing/>
        <w:rPr>
          <w:sz w:val="16"/>
        </w:rPr>
      </w:pPr>
      <w:r w:rsidRPr="00C011D1">
        <w:rPr>
          <w:sz w:val="16"/>
        </w:rPr>
        <w:t xml:space="preserve">By comparison, the authors of the paper wrote, the entire banking system’s combined equity—in other words, its ability to absorb losses before going bankrupt—stands at just $2.1 trillion.  </w:t>
      </w:r>
    </w:p>
    <w:p w14:paraId="4A10514D" w14:textId="77777777" w:rsidR="00C011D1" w:rsidRPr="00C011D1" w:rsidRDefault="00C011D1" w:rsidP="00C011D1">
      <w:pPr>
        <w:spacing w:line="240" w:lineRule="auto"/>
        <w:contextualSpacing/>
        <w:rPr>
          <w:rStyle w:val="StyleUnderline"/>
        </w:rPr>
      </w:pPr>
      <w:r w:rsidRPr="00C011D1">
        <w:rPr>
          <w:rStyle w:val="StyleUnderline"/>
        </w:rPr>
        <w:t xml:space="preserve">“Hundreds of </w:t>
      </w:r>
      <w:r w:rsidRPr="00C011D1">
        <w:rPr>
          <w:sz w:val="16"/>
        </w:rPr>
        <w:t xml:space="preserve">smaller </w:t>
      </w:r>
      <w:r w:rsidRPr="00C011D1">
        <w:rPr>
          <w:rStyle w:val="StyleUnderline"/>
        </w:rPr>
        <w:t>banks are literally insolvent</w:t>
      </w:r>
      <w:r w:rsidRPr="00C011D1">
        <w:rPr>
          <w:sz w:val="16"/>
        </w:rPr>
        <w:t xml:space="preserve">, so that’s the fundamental problem,” Roubini said. “When interest rates go higher, the value of securities and loans is lower, and then we have </w:t>
      </w:r>
      <w:r w:rsidRPr="00C011D1">
        <w:rPr>
          <w:rStyle w:val="StyleUnderline"/>
        </w:rPr>
        <w:t>mass liquidity and solvency problems.”</w:t>
      </w:r>
    </w:p>
    <w:p w14:paraId="6F0BDD8C" w14:textId="77777777" w:rsidR="00C011D1" w:rsidRPr="00C011D1" w:rsidRDefault="00C011D1" w:rsidP="00C011D1">
      <w:pPr>
        <w:spacing w:line="240" w:lineRule="auto"/>
        <w:contextualSpacing/>
        <w:rPr>
          <w:sz w:val="16"/>
        </w:rPr>
      </w:pPr>
      <w:r w:rsidRPr="00C011D1">
        <w:rPr>
          <w:sz w:val="16"/>
        </w:rPr>
        <w:t>Roubini told Bloomberg he disagreed with European Central Bank president Christine Lagarde, who argued last week that price stability and financial stability were not mutually exclusive, since sound, well-managed banks could see out a credit crunch as long as their liquidity is backstopped by monetary authorities.</w:t>
      </w:r>
    </w:p>
    <w:p w14:paraId="353F3740" w14:textId="77777777" w:rsidR="00C011D1" w:rsidRPr="00C011D1" w:rsidRDefault="00C011D1" w:rsidP="00C011D1">
      <w:pPr>
        <w:spacing w:line="240" w:lineRule="auto"/>
        <w:contextualSpacing/>
        <w:rPr>
          <w:sz w:val="16"/>
        </w:rPr>
      </w:pPr>
      <w:r w:rsidRPr="00C011D1">
        <w:rPr>
          <w:sz w:val="16"/>
        </w:rPr>
        <w:t xml:space="preserve">In his view, this would work only when stresses are highly localized rather than systemic. In fact, he argued the problems are more deeply rooted than Lagarde would have people believe. </w:t>
      </w:r>
    </w:p>
    <w:p w14:paraId="55376199" w14:textId="77777777" w:rsidR="00C011D1" w:rsidRPr="00C011D1" w:rsidRDefault="00C011D1" w:rsidP="00C011D1">
      <w:pPr>
        <w:spacing w:line="240" w:lineRule="auto"/>
        <w:contextualSpacing/>
        <w:rPr>
          <w:sz w:val="16"/>
        </w:rPr>
      </w:pPr>
      <w:r w:rsidRPr="00C011D1">
        <w:rPr>
          <w:sz w:val="16"/>
        </w:rPr>
        <w:t>Heading towards a hard landing</w:t>
      </w:r>
    </w:p>
    <w:p w14:paraId="48A81222" w14:textId="77777777" w:rsidR="00C011D1" w:rsidRPr="00C011D1" w:rsidRDefault="00C011D1" w:rsidP="00C011D1">
      <w:pPr>
        <w:spacing w:line="240" w:lineRule="auto"/>
        <w:contextualSpacing/>
        <w:rPr>
          <w:sz w:val="16"/>
        </w:rPr>
      </w:pPr>
      <w:r w:rsidRPr="00C011D1">
        <w:rPr>
          <w:sz w:val="16"/>
        </w:rPr>
        <w:t>What started out as a funding mismatch and liquidity problem will snowball into balance sheet problems, Roubini predicted.</w:t>
      </w:r>
    </w:p>
    <w:p w14:paraId="72CC7D3D" w14:textId="77777777" w:rsidR="00C011D1" w:rsidRPr="00C011D1" w:rsidRDefault="00C011D1" w:rsidP="00C011D1">
      <w:pPr>
        <w:spacing w:line="240" w:lineRule="auto"/>
        <w:contextualSpacing/>
        <w:rPr>
          <w:sz w:val="16"/>
        </w:rPr>
      </w:pPr>
      <w:r w:rsidRPr="00C011D1">
        <w:rPr>
          <w:sz w:val="16"/>
        </w:rPr>
        <w:t>“Economic recession is going to lead us from duration and market risk to credit risk,” he warned.</w:t>
      </w:r>
    </w:p>
    <w:p w14:paraId="29ED73AA" w14:textId="77777777" w:rsidR="00C011D1" w:rsidRPr="00C011D1" w:rsidRDefault="00C011D1" w:rsidP="00C011D1">
      <w:pPr>
        <w:spacing w:line="240" w:lineRule="auto"/>
        <w:contextualSpacing/>
        <w:rPr>
          <w:sz w:val="16"/>
        </w:rPr>
      </w:pPr>
      <w:r w:rsidRPr="00C011D1">
        <w:rPr>
          <w:sz w:val="16"/>
        </w:rPr>
        <w:t xml:space="preserve">That’s because the current crisis sparked by the depositor run on Silicon Valley Bank will force other regional lenders to cut back their supply of credit to small community businesses and households. </w:t>
      </w:r>
    </w:p>
    <w:p w14:paraId="157B06D2" w14:textId="77777777" w:rsidR="00C011D1" w:rsidRPr="00C011D1" w:rsidRDefault="00C011D1" w:rsidP="00C011D1">
      <w:pPr>
        <w:spacing w:line="240" w:lineRule="auto"/>
        <w:contextualSpacing/>
        <w:rPr>
          <w:sz w:val="16"/>
        </w:rPr>
      </w:pPr>
      <w:r w:rsidRPr="00C011D1">
        <w:rPr>
          <w:sz w:val="16"/>
        </w:rPr>
        <w:t xml:space="preserve">As a result, </w:t>
      </w:r>
      <w:r w:rsidRPr="00C011D1">
        <w:rPr>
          <w:rStyle w:val="StyleUnderline"/>
        </w:rPr>
        <w:t>credit growth will drop from an annual rate of 10% to potentially close to zero.</w:t>
      </w:r>
      <w:r w:rsidRPr="00C011D1">
        <w:rPr>
          <w:sz w:val="16"/>
        </w:rPr>
        <w:t xml:space="preserve"> </w:t>
      </w:r>
      <w:r w:rsidRPr="00C011D1">
        <w:rPr>
          <w:rStyle w:val="StyleUnderline"/>
        </w:rPr>
        <w:t>Once U.S. gross domestic product moves from expansion to contraction</w:t>
      </w:r>
      <w:r w:rsidRPr="00C011D1">
        <w:rPr>
          <w:sz w:val="16"/>
        </w:rPr>
        <w:t xml:space="preserve">, Roubini said, </w:t>
      </w:r>
      <w:r w:rsidRPr="00C011D1">
        <w:rPr>
          <w:rStyle w:val="StyleUnderline"/>
        </w:rPr>
        <w:t>an economy swimming in debt will no longer be in a position to service its financial obligations.</w:t>
      </w:r>
      <w:r w:rsidRPr="00C011D1">
        <w:rPr>
          <w:sz w:val="16"/>
        </w:rPr>
        <w:t xml:space="preserve"> </w:t>
      </w:r>
    </w:p>
    <w:p w14:paraId="2BC15366" w14:textId="77777777" w:rsidR="00C011D1" w:rsidRPr="00C011D1" w:rsidRDefault="00C011D1" w:rsidP="00C011D1">
      <w:pPr>
        <w:spacing w:line="240" w:lineRule="auto"/>
        <w:contextualSpacing/>
        <w:rPr>
          <w:sz w:val="16"/>
        </w:rPr>
      </w:pPr>
      <w:r w:rsidRPr="00C011D1">
        <w:rPr>
          <w:sz w:val="16"/>
        </w:rPr>
        <w:t xml:space="preserve">“In the </w:t>
      </w:r>
      <w:r w:rsidRPr="00C011D1">
        <w:rPr>
          <w:rStyle w:val="StyleUnderline"/>
        </w:rPr>
        <w:t>1970s</w:t>
      </w:r>
      <w:r w:rsidRPr="00C011D1">
        <w:rPr>
          <w:sz w:val="16"/>
        </w:rPr>
        <w:t xml:space="preserve"> when we had the </w:t>
      </w:r>
      <w:proofErr w:type="spellStart"/>
      <w:r w:rsidRPr="00C011D1">
        <w:rPr>
          <w:rStyle w:val="StyleUnderline"/>
        </w:rPr>
        <w:t>stagflationary</w:t>
      </w:r>
      <w:proofErr w:type="spellEnd"/>
      <w:r w:rsidRPr="00C011D1">
        <w:rPr>
          <w:rStyle w:val="StyleUnderline"/>
        </w:rPr>
        <w:t xml:space="preserve"> shock that led to inflation and recession, debt ratios</w:t>
      </w:r>
      <w:r w:rsidRPr="00C011D1">
        <w:rPr>
          <w:sz w:val="16"/>
        </w:rPr>
        <w:t xml:space="preserve"> in advanced economies </w:t>
      </w:r>
      <w:r w:rsidRPr="00C011D1">
        <w:rPr>
          <w:rStyle w:val="StyleUnderline"/>
        </w:rPr>
        <w:t>were</w:t>
      </w:r>
      <w:r w:rsidRPr="00C011D1">
        <w:rPr>
          <w:sz w:val="16"/>
        </w:rPr>
        <w:t xml:space="preserve"> only about </w:t>
      </w:r>
      <w:r w:rsidRPr="00C011D1">
        <w:rPr>
          <w:rStyle w:val="StyleUnderline"/>
        </w:rPr>
        <w:t>100% of GDP</w:t>
      </w:r>
      <w:r w:rsidRPr="00C011D1">
        <w:rPr>
          <w:sz w:val="16"/>
        </w:rPr>
        <w:t xml:space="preserve">— private and public debt. </w:t>
      </w:r>
      <w:r w:rsidRPr="00C011D1">
        <w:rPr>
          <w:rStyle w:val="StyleUnderline"/>
        </w:rPr>
        <w:t>Today they are 420%,”</w:t>
      </w:r>
      <w:r w:rsidRPr="00C011D1">
        <w:rPr>
          <w:sz w:val="16"/>
        </w:rPr>
        <w:t xml:space="preserve"> he said.</w:t>
      </w:r>
    </w:p>
    <w:p w14:paraId="32A930DE" w14:textId="77777777" w:rsidR="00C011D1" w:rsidRPr="00C011D1" w:rsidRDefault="00C011D1" w:rsidP="00C011D1">
      <w:pPr>
        <w:spacing w:line="240" w:lineRule="auto"/>
        <w:contextualSpacing/>
        <w:rPr>
          <w:sz w:val="16"/>
        </w:rPr>
      </w:pPr>
      <w:r w:rsidRPr="00C011D1">
        <w:rPr>
          <w:sz w:val="16"/>
        </w:rPr>
        <w:t>The U.S. economy had one major advantage the last time its balance sheet was stretched back in 2008 and 2009. The global financial crisis brought about a sharp decline in consumer demand that helped to depress prices, allowing the Federal Reserve to cut rates to zero and crank up the printing press.</w:t>
      </w:r>
    </w:p>
    <w:p w14:paraId="1FC4930F" w14:textId="77777777" w:rsidR="00C011D1" w:rsidRPr="00C011D1" w:rsidRDefault="00C011D1" w:rsidP="00C011D1">
      <w:pPr>
        <w:spacing w:line="240" w:lineRule="auto"/>
        <w:contextualSpacing/>
        <w:rPr>
          <w:rStyle w:val="StyleUnderline"/>
        </w:rPr>
      </w:pPr>
      <w:r w:rsidRPr="00C011D1">
        <w:rPr>
          <w:rStyle w:val="StyleUnderline"/>
        </w:rPr>
        <w:t>With little sign that consumer prices in the foreseeable future will return to the Fed’s 2% target growth rate, Roubini believes neither the U.S. central bank nor an indebted federal government will have the maneuvering room needed to sufficiently stimulate the economy.</w:t>
      </w:r>
    </w:p>
    <w:p w14:paraId="534A7B31" w14:textId="77777777" w:rsidR="00C011D1" w:rsidRPr="00C011D1" w:rsidRDefault="00C011D1" w:rsidP="00C011D1">
      <w:pPr>
        <w:spacing w:line="240" w:lineRule="auto"/>
        <w:contextualSpacing/>
        <w:rPr>
          <w:rStyle w:val="Emphasis"/>
        </w:rPr>
      </w:pPr>
      <w:r w:rsidRPr="00C011D1">
        <w:rPr>
          <w:sz w:val="16"/>
        </w:rPr>
        <w:t>“</w:t>
      </w:r>
      <w:proofErr w:type="gramStart"/>
      <w:r w:rsidRPr="00C011D1">
        <w:rPr>
          <w:sz w:val="16"/>
        </w:rPr>
        <w:t>So</w:t>
      </w:r>
      <w:proofErr w:type="gramEnd"/>
      <w:r w:rsidRPr="00C011D1">
        <w:rPr>
          <w:sz w:val="16"/>
        </w:rPr>
        <w:t xml:space="preserve"> we have the </w:t>
      </w:r>
      <w:r w:rsidRPr="00C011D1">
        <w:rPr>
          <w:rStyle w:val="StyleUnderline"/>
        </w:rPr>
        <w:t xml:space="preserve">worst of </w:t>
      </w:r>
      <w:r w:rsidRPr="00C011D1">
        <w:rPr>
          <w:sz w:val="16"/>
        </w:rPr>
        <w:t xml:space="preserve">the ’70s in terms of negative </w:t>
      </w:r>
      <w:r w:rsidRPr="00C011D1">
        <w:rPr>
          <w:rStyle w:val="Emphasis"/>
        </w:rPr>
        <w:t>supply shock</w:t>
      </w:r>
      <w:r w:rsidRPr="00C011D1">
        <w:rPr>
          <w:sz w:val="16"/>
        </w:rPr>
        <w:t xml:space="preserve">, </w:t>
      </w:r>
      <w:r w:rsidRPr="00C011D1">
        <w:rPr>
          <w:rStyle w:val="Emphasis"/>
        </w:rPr>
        <w:t>reduced growth</w:t>
      </w:r>
      <w:r w:rsidRPr="00C011D1">
        <w:rPr>
          <w:sz w:val="16"/>
        </w:rPr>
        <w:t xml:space="preserve">, and </w:t>
      </w:r>
      <w:r w:rsidRPr="00C011D1">
        <w:rPr>
          <w:rStyle w:val="Emphasis"/>
        </w:rPr>
        <w:t xml:space="preserve">inflation, </w:t>
      </w:r>
      <w:r w:rsidRPr="00C011D1">
        <w:rPr>
          <w:sz w:val="16"/>
        </w:rPr>
        <w:t xml:space="preserve">and we have </w:t>
      </w:r>
      <w:r w:rsidRPr="00C011D1">
        <w:rPr>
          <w:rStyle w:val="Emphasis"/>
        </w:rPr>
        <w:t>debt ratios</w:t>
      </w:r>
      <w:r w:rsidRPr="00C011D1">
        <w:rPr>
          <w:sz w:val="16"/>
        </w:rPr>
        <w:t xml:space="preserve"> that are much higher than after the great financial crisis,” Roubini said. “We’re </w:t>
      </w:r>
      <w:r w:rsidRPr="00C011D1">
        <w:rPr>
          <w:rStyle w:val="StyleUnderline"/>
        </w:rPr>
        <w:t xml:space="preserve">headed towards </w:t>
      </w:r>
      <w:r w:rsidRPr="00C011D1">
        <w:rPr>
          <w:sz w:val="16"/>
        </w:rPr>
        <w:t xml:space="preserve">a </w:t>
      </w:r>
      <w:r w:rsidRPr="00C011D1">
        <w:rPr>
          <w:rStyle w:val="Emphasis"/>
        </w:rPr>
        <w:t>hard landing.”</w:t>
      </w:r>
    </w:p>
    <w:p w14:paraId="6B64F159" w14:textId="77777777" w:rsidR="00C011D1" w:rsidRPr="00C011D1" w:rsidRDefault="00C011D1" w:rsidP="00C011D1"/>
    <w:p w14:paraId="1A8BC86A" w14:textId="77777777" w:rsidR="00C011D1" w:rsidRPr="00C011D1" w:rsidRDefault="00C011D1" w:rsidP="00C011D1">
      <w:pPr>
        <w:pStyle w:val="Heading3"/>
      </w:pPr>
      <w:r w:rsidRPr="00C011D1">
        <w:t>Alt – Degrowth Communism</w:t>
      </w:r>
    </w:p>
    <w:p w14:paraId="7F943F54" w14:textId="77777777" w:rsidR="00C011D1" w:rsidRPr="00C011D1" w:rsidRDefault="00C011D1" w:rsidP="00C011D1">
      <w:pPr>
        <w:pStyle w:val="Heading4"/>
      </w:pPr>
      <w:r w:rsidRPr="00C011D1">
        <w:t xml:space="preserve">The alternative is </w:t>
      </w:r>
      <w:r w:rsidRPr="00C011D1">
        <w:rPr>
          <w:u w:val="single"/>
        </w:rPr>
        <w:t xml:space="preserve">degrowth communism </w:t>
      </w:r>
      <w:r w:rsidRPr="00C011D1">
        <w:t xml:space="preserve">which is founded on sharing abundant communal wealth and abolishing artificial scarcity </w:t>
      </w:r>
    </w:p>
    <w:p w14:paraId="754E7BE3" w14:textId="77777777" w:rsidR="00C011D1" w:rsidRPr="00C011D1" w:rsidRDefault="00C011D1" w:rsidP="00C011D1">
      <w:r w:rsidRPr="00C011D1">
        <w:rPr>
          <w:rStyle w:val="Style13ptBold"/>
        </w:rPr>
        <w:t>Saito 23</w:t>
      </w:r>
      <w:r w:rsidRPr="00C011D1">
        <w:t xml:space="preserve"> </w:t>
      </w:r>
      <w:r w:rsidRPr="00C011D1">
        <w:rPr>
          <w:sz w:val="16"/>
          <w:szCs w:val="16"/>
        </w:rPr>
        <w:t xml:space="preserve">– PhD, associate professor at the University of Tokyo [Kohei, </w:t>
      </w:r>
      <w:r w:rsidRPr="00C011D1">
        <w:rPr>
          <w:sz w:val="16"/>
          <w:szCs w:val="16"/>
          <w:u w:val="single"/>
        </w:rPr>
        <w:t>Marx in the Anthropocene Towards the Idea of Degrowth Communism</w:t>
      </w:r>
      <w:r w:rsidRPr="00C011D1">
        <w:rPr>
          <w:sz w:val="16"/>
          <w:szCs w:val="16"/>
        </w:rPr>
        <w:t>, published January 15, 2023, DKP]</w:t>
      </w:r>
    </w:p>
    <w:p w14:paraId="5EF3B5C3" w14:textId="77777777" w:rsidR="00C011D1" w:rsidRPr="00C011D1" w:rsidRDefault="00C011D1" w:rsidP="00C011D1">
      <w:pPr>
        <w:spacing w:line="240" w:lineRule="auto"/>
        <w:contextualSpacing/>
        <w:rPr>
          <w:sz w:val="14"/>
        </w:rPr>
      </w:pPr>
      <w:r w:rsidRPr="00C011D1">
        <w:rPr>
          <w:sz w:val="14"/>
        </w:rPr>
        <w:t xml:space="preserve">Marx’s idea of </w:t>
      </w:r>
      <w:r w:rsidRPr="00C011D1">
        <w:rPr>
          <w:rStyle w:val="StyleUnderline"/>
        </w:rPr>
        <w:t>degrowth communism is founded upon</w:t>
      </w:r>
      <w:r w:rsidRPr="00C011D1">
        <w:rPr>
          <w:sz w:val="14"/>
        </w:rPr>
        <w:t xml:space="preserve"> the </w:t>
      </w:r>
      <w:r w:rsidRPr="00C011D1">
        <w:rPr>
          <w:rStyle w:val="StyleUnderline"/>
        </w:rPr>
        <w:t>radical abundance of communal wealth</w:t>
      </w:r>
      <w:r w:rsidRPr="00C011D1">
        <w:rPr>
          <w:sz w:val="14"/>
        </w:rPr>
        <w:t xml:space="preserve"> (</w:t>
      </w:r>
      <w:proofErr w:type="spellStart"/>
      <w:r w:rsidRPr="00C011D1">
        <w:rPr>
          <w:sz w:val="14"/>
        </w:rPr>
        <w:t>genossenschaftlicher</w:t>
      </w:r>
      <w:proofErr w:type="spellEnd"/>
      <w:r w:rsidRPr="00C011D1">
        <w:rPr>
          <w:sz w:val="14"/>
        </w:rPr>
        <w:t xml:space="preserve"> </w:t>
      </w:r>
      <w:proofErr w:type="spellStart"/>
      <w:r w:rsidRPr="00C011D1">
        <w:rPr>
          <w:sz w:val="14"/>
        </w:rPr>
        <w:t>Reichtum</w:t>
      </w:r>
      <w:proofErr w:type="spellEnd"/>
      <w:r w:rsidRPr="00C011D1">
        <w:rPr>
          <w:sz w:val="14"/>
        </w:rPr>
        <w:t xml:space="preserve">). It </w:t>
      </w:r>
      <w:r w:rsidRPr="00C011D1">
        <w:rPr>
          <w:rStyle w:val="Emphasis"/>
        </w:rPr>
        <w:t>does not require</w:t>
      </w:r>
      <w:r w:rsidRPr="00C011D1">
        <w:rPr>
          <w:sz w:val="14"/>
        </w:rPr>
        <w:t xml:space="preserve"> unlimited </w:t>
      </w:r>
      <w:r w:rsidRPr="00C011D1">
        <w:rPr>
          <w:rStyle w:val="StyleUnderline"/>
        </w:rPr>
        <w:t>growth because</w:t>
      </w:r>
      <w:r w:rsidRPr="00C011D1">
        <w:rPr>
          <w:sz w:val="14"/>
        </w:rPr>
        <w:t xml:space="preserve"> the abundance of common </w:t>
      </w:r>
      <w:r w:rsidRPr="00C011D1">
        <w:rPr>
          <w:rStyle w:val="StyleUnderline"/>
        </w:rPr>
        <w:t xml:space="preserve">wealth can be multiplied by abolishing </w:t>
      </w:r>
      <w:r w:rsidRPr="00C011D1">
        <w:rPr>
          <w:sz w:val="14"/>
        </w:rPr>
        <w:t xml:space="preserve">the </w:t>
      </w:r>
      <w:r w:rsidRPr="00C011D1">
        <w:rPr>
          <w:rStyle w:val="StyleUnderline"/>
        </w:rPr>
        <w:t>artificial scarcity</w:t>
      </w:r>
      <w:r w:rsidRPr="00C011D1">
        <w:rPr>
          <w:sz w:val="14"/>
        </w:rPr>
        <w:t xml:space="preserve"> of the commodity and money and </w:t>
      </w:r>
      <w:r w:rsidRPr="00C011D1">
        <w:rPr>
          <w:rStyle w:val="StyleUnderline"/>
        </w:rPr>
        <w:t>by sharing social and natural wealth</w:t>
      </w:r>
      <w:r w:rsidRPr="00C011D1">
        <w:rPr>
          <w:sz w:val="14"/>
        </w:rPr>
        <w:t xml:space="preserve"> </w:t>
      </w:r>
      <w:r w:rsidRPr="00C011D1">
        <w:rPr>
          <w:rStyle w:val="StyleUnderline"/>
        </w:rPr>
        <w:t>with others.</w:t>
      </w:r>
      <w:r w:rsidRPr="00C011D1">
        <w:rPr>
          <w:sz w:val="14"/>
        </w:rPr>
        <w:t xml:space="preserve"> This offers an important insight for reconstructing how Marx after 1868 strove to find a way of repairing the metabolic rift, which he characterized as ‘irreparable’ in volume III of Capital. Carl-Erich </w:t>
      </w:r>
      <w:proofErr w:type="spellStart"/>
      <w:r w:rsidRPr="00C011D1">
        <w:rPr>
          <w:sz w:val="14"/>
        </w:rPr>
        <w:t>Vollgraf</w:t>
      </w:r>
      <w:proofErr w:type="spellEnd"/>
      <w:r w:rsidRPr="00C011D1">
        <w:rPr>
          <w:sz w:val="14"/>
        </w:rPr>
        <w:t xml:space="preserve"> judges that Marx’s language here is haunted by an ‘apocalyptic metaphor’ that leaves no space for the future optimism and that he would not have used the same expression in the final manuscript if he were able to complete volume III (</w:t>
      </w:r>
      <w:proofErr w:type="spellStart"/>
      <w:r w:rsidRPr="00C011D1">
        <w:rPr>
          <w:sz w:val="14"/>
        </w:rPr>
        <w:t>Vollgraf</w:t>
      </w:r>
      <w:proofErr w:type="spellEnd"/>
      <w:r w:rsidRPr="00C011D1">
        <w:rPr>
          <w:sz w:val="14"/>
        </w:rPr>
        <w:t xml:space="preserve"> 2016: 130). </w:t>
      </w:r>
      <w:proofErr w:type="spellStart"/>
      <w:r w:rsidRPr="00C011D1">
        <w:rPr>
          <w:sz w:val="14"/>
        </w:rPr>
        <w:t>Vollgraf</w:t>
      </w:r>
      <w:proofErr w:type="spellEnd"/>
      <w:r w:rsidRPr="00C011D1">
        <w:rPr>
          <w:sz w:val="14"/>
        </w:rPr>
        <w:t xml:space="preserve"> ’s concern arises from the fact that, when reading Capital, volume III, one cannot find Marx’s explanation about how ‘the freely associated producers’ would be able to ‘govern the human metabolism with nature in a rational way, bringing it under their collective control instead of being dominated by it as a blind power’. Marx’s silence here signifies the incomplete character of Capital. </w:t>
      </w:r>
    </w:p>
    <w:p w14:paraId="4690F53F" w14:textId="77777777" w:rsidR="00C011D1" w:rsidRPr="00C011D1" w:rsidRDefault="00C011D1" w:rsidP="00C011D1">
      <w:pPr>
        <w:spacing w:line="240" w:lineRule="auto"/>
        <w:contextualSpacing/>
        <w:rPr>
          <w:sz w:val="14"/>
        </w:rPr>
      </w:pPr>
      <w:r w:rsidRPr="00C011D1">
        <w:rPr>
          <w:sz w:val="14"/>
        </w:rPr>
        <w:t xml:space="preserve">Under a </w:t>
      </w:r>
      <w:proofErr w:type="spellStart"/>
      <w:r w:rsidRPr="00C011D1">
        <w:rPr>
          <w:sz w:val="14"/>
        </w:rPr>
        <w:t>productivist</w:t>
      </w:r>
      <w:proofErr w:type="spellEnd"/>
      <w:r w:rsidRPr="00C011D1">
        <w:rPr>
          <w:sz w:val="14"/>
        </w:rPr>
        <w:t xml:space="preserve"> reading, the subsequent remark about ‘accomplishing [the regulation of human metabolism with nature] with the least expenditure of energy’ ‘instead of being dominated by it as a blind power’ is understood as the manipulation of natural phenomena through intensive and extensive usage of technologies. Of course, the rational regulation of natural law is essential for the sake of successfully carrying out </w:t>
      </w:r>
      <w:proofErr w:type="spellStart"/>
      <w:r w:rsidRPr="00C011D1">
        <w:rPr>
          <w:sz w:val="14"/>
        </w:rPr>
        <w:t>labour</w:t>
      </w:r>
      <w:proofErr w:type="spellEnd"/>
      <w:r w:rsidRPr="00C011D1">
        <w:rPr>
          <w:sz w:val="14"/>
        </w:rPr>
        <w:t xml:space="preserve">. However, one should also recall that human metabolism with nature came to be dominated by a ‘blind power’ not only due to a lack of natural scientific knowledge but due to the reified social relations that exist under capitalism. For Marx, this is the main reason </w:t>
      </w:r>
      <w:proofErr w:type="spellStart"/>
      <w:r w:rsidRPr="00C011D1">
        <w:rPr>
          <w:sz w:val="14"/>
        </w:rPr>
        <w:t>labour</w:t>
      </w:r>
      <w:proofErr w:type="spellEnd"/>
      <w:r w:rsidRPr="00C011D1">
        <w:rPr>
          <w:sz w:val="14"/>
        </w:rPr>
        <w:t xml:space="preserve"> in capitalism cannot be carried out ‘in conditions most worthy and appropriate for their human nature’ even given today’s level of technology. Alien social power of capital is so strong that the recognition of natural law alone does not allow humans to regulate their metabolism with the environment in a ‘rational’ (that is, sustainable) manner and leads to the waste of so much energy and resources for the sake of infinite capital accumulation. Seen from this perspective, the human metabolism with nature under capitalism turns out to be irrational because it is far from satisfying social needs ‘with the least expenditure of energy’. This is why as long as the dominance of this blind power of reified things persists, the metabolic rift will be ‘irreparable’. </w:t>
      </w:r>
    </w:p>
    <w:p w14:paraId="421D51F2" w14:textId="77777777" w:rsidR="00C011D1" w:rsidRPr="00C011D1" w:rsidRDefault="00C011D1" w:rsidP="00C011D1">
      <w:pPr>
        <w:spacing w:line="240" w:lineRule="auto"/>
        <w:contextualSpacing/>
        <w:rPr>
          <w:rStyle w:val="StyleUnderline"/>
        </w:rPr>
      </w:pPr>
      <w:r w:rsidRPr="00C011D1">
        <w:rPr>
          <w:sz w:val="14"/>
        </w:rPr>
        <w:t xml:space="preserve">However, the question remains as to why the conscious regulation of means of production and subsistence under socialism would realize a more rational metabolic exchange with nature. This point is not necessarily clear in Capital, and the sustainability of socialism cannot be taken for granted. In fact, if a socialist society continues to raise its productive forces in order to satisfy all kinds of human needs, it would be a catastrophe for the environment. A more equal society is not automatically more sustainable. While the earth has biophysical constrains, social demands are potentially limitless. Marx thus came to admit that the principles of a steady-state economy need to be rehabilitated in Western society. In this context, it is worth revisiting Capital retrospectively from the standpoint of degrowth communism in order to envision a more sustainable future.11 There are at least </w:t>
      </w:r>
      <w:r w:rsidRPr="00C011D1">
        <w:rPr>
          <w:rStyle w:val="Emphasis"/>
        </w:rPr>
        <w:t>five reasons</w:t>
      </w:r>
      <w:r w:rsidRPr="00C011D1">
        <w:rPr>
          <w:sz w:val="14"/>
        </w:rPr>
        <w:t xml:space="preserve"> that </w:t>
      </w:r>
      <w:r w:rsidRPr="00C011D1">
        <w:rPr>
          <w:rStyle w:val="StyleUnderline"/>
        </w:rPr>
        <w:t>communism increases the chance of repairing the metabolic rift compared with capitalist production.</w:t>
      </w:r>
    </w:p>
    <w:p w14:paraId="79DD8581" w14:textId="77777777" w:rsidR="00C011D1" w:rsidRPr="00C011D1" w:rsidRDefault="00C011D1" w:rsidP="00C011D1">
      <w:pPr>
        <w:spacing w:line="240" w:lineRule="auto"/>
        <w:contextualSpacing/>
        <w:rPr>
          <w:sz w:val="14"/>
        </w:rPr>
      </w:pPr>
      <w:r w:rsidRPr="00C011D1">
        <w:rPr>
          <w:rStyle w:val="Emphasis"/>
        </w:rPr>
        <w:t>First,</w:t>
      </w:r>
      <w:r w:rsidRPr="00C011D1">
        <w:rPr>
          <w:sz w:val="14"/>
        </w:rPr>
        <w:t xml:space="preserve"> the aim of </w:t>
      </w:r>
      <w:r w:rsidRPr="00C011D1">
        <w:rPr>
          <w:rStyle w:val="StyleUnderline"/>
        </w:rPr>
        <w:t>social production shifts from profit to use-values. Capitalist production</w:t>
      </w:r>
      <w:r w:rsidRPr="00C011D1">
        <w:rPr>
          <w:sz w:val="14"/>
        </w:rPr>
        <w:t xml:space="preserve"> continues to </w:t>
      </w:r>
      <w:r w:rsidRPr="00C011D1">
        <w:rPr>
          <w:rStyle w:val="StyleUnderline"/>
        </w:rPr>
        <w:t>expand, endlessly</w:t>
      </w:r>
      <w:r w:rsidRPr="00C011D1">
        <w:rPr>
          <w:sz w:val="14"/>
        </w:rPr>
        <w:t xml:space="preserve"> seeking </w:t>
      </w:r>
      <w:r w:rsidRPr="00C011D1">
        <w:rPr>
          <w:rStyle w:val="StyleUnderline"/>
        </w:rPr>
        <w:t xml:space="preserve">after the maximization of profits. Capital is concerned about use-values only insofar as they are required for selling products. </w:t>
      </w:r>
      <w:r w:rsidRPr="00C011D1">
        <w:rPr>
          <w:sz w:val="14"/>
        </w:rPr>
        <w:t xml:space="preserve">Due to this marginalization of use-values, </w:t>
      </w:r>
      <w:r w:rsidRPr="00C011D1">
        <w:rPr>
          <w:rStyle w:val="StyleUnderline"/>
        </w:rPr>
        <w:t xml:space="preserve">products that are not essential for social reproduction or that are destructive of humans and the environment – for example, SUVs, fast fashion and industrial meat – are mass produced, as long as they sell well. </w:t>
      </w:r>
      <w:r w:rsidRPr="00C011D1">
        <w:rPr>
          <w:sz w:val="14"/>
        </w:rPr>
        <w:t xml:space="preserve">At the same time, </w:t>
      </w:r>
      <w:r w:rsidRPr="00C011D1">
        <w:rPr>
          <w:rStyle w:val="StyleUnderline"/>
        </w:rPr>
        <w:t>goods and service that do not make a profit are under-produced, no matter how essential they are</w:t>
      </w:r>
      <w:r w:rsidRPr="00C011D1">
        <w:rPr>
          <w:sz w:val="14"/>
        </w:rPr>
        <w:t xml:space="preserve">. Marx’s point is that </w:t>
      </w:r>
      <w:r w:rsidRPr="00C011D1">
        <w:rPr>
          <w:rStyle w:val="StyleUnderline"/>
        </w:rPr>
        <w:t>by abolishing the law of value</w:t>
      </w:r>
      <w:r w:rsidRPr="00C011D1">
        <w:rPr>
          <w:sz w:val="14"/>
        </w:rPr>
        <w:t xml:space="preserve">, it becomes </w:t>
      </w:r>
      <w:r w:rsidRPr="00C011D1">
        <w:rPr>
          <w:rStyle w:val="StyleUnderline"/>
        </w:rPr>
        <w:t>possible to shift</w:t>
      </w:r>
      <w:r w:rsidRPr="00C011D1">
        <w:rPr>
          <w:sz w:val="14"/>
        </w:rPr>
        <w:t xml:space="preserve"> the </w:t>
      </w:r>
      <w:r w:rsidRPr="00C011D1">
        <w:rPr>
          <w:rStyle w:val="StyleUnderline"/>
        </w:rPr>
        <w:t>focus of social production to the production of higher use-values and their quality would be freed from the constant pressure of infinite economic growth</w:t>
      </w:r>
      <w:r w:rsidRPr="00C011D1">
        <w:rPr>
          <w:sz w:val="14"/>
        </w:rPr>
        <w:t xml:space="preserve">. It is true that in some sectors production must improve (not grow) because some essential sectors are currently underdeveloped in capitalism. This improvement requires </w:t>
      </w:r>
      <w:r w:rsidRPr="00C011D1">
        <w:rPr>
          <w:rStyle w:val="StyleUnderline"/>
        </w:rPr>
        <w:t>reallocating money and resources to provide better education, care work, art, sports and public transportation.</w:t>
      </w:r>
      <w:r w:rsidRPr="00C011D1">
        <w:rPr>
          <w:sz w:val="14"/>
        </w:rPr>
        <w:t xml:space="preserve"> These sectors, however, do not aim for unlimited growth, and in this </w:t>
      </w:r>
      <w:proofErr w:type="gramStart"/>
      <w:r w:rsidRPr="00C011D1">
        <w:rPr>
          <w:sz w:val="14"/>
        </w:rPr>
        <w:t>sense</w:t>
      </w:r>
      <w:proofErr w:type="gramEnd"/>
      <w:r w:rsidRPr="00C011D1">
        <w:rPr>
          <w:sz w:val="14"/>
        </w:rPr>
        <w:t xml:space="preserve"> they are already realizing a stationary economy today – a university that grows at the rate of 3 per cent per year would be absurd. The qualitative improvement of education, for example, cannot be measured using GDP. </w:t>
      </w:r>
    </w:p>
    <w:p w14:paraId="4257A8D7" w14:textId="77777777" w:rsidR="00C011D1" w:rsidRPr="00C011D1" w:rsidRDefault="00C011D1" w:rsidP="00C011D1">
      <w:pPr>
        <w:spacing w:line="240" w:lineRule="auto"/>
        <w:contextualSpacing/>
        <w:rPr>
          <w:rStyle w:val="StyleUnderline"/>
        </w:rPr>
      </w:pPr>
      <w:r w:rsidRPr="00C011D1">
        <w:rPr>
          <w:sz w:val="14"/>
        </w:rPr>
        <w:t xml:space="preserve">Looked at from a different angle, these sectors are not fit to increase productivity.12 </w:t>
      </w:r>
      <w:r w:rsidRPr="00C011D1">
        <w:rPr>
          <w:rStyle w:val="StyleUnderline"/>
        </w:rPr>
        <w:t>Much essential work</w:t>
      </w:r>
      <w:r w:rsidRPr="00C011D1">
        <w:rPr>
          <w:sz w:val="14"/>
        </w:rPr>
        <w:t xml:space="preserve"> cannot be fully automated but remains </w:t>
      </w:r>
      <w:proofErr w:type="spellStart"/>
      <w:r w:rsidRPr="00C011D1">
        <w:rPr>
          <w:sz w:val="14"/>
        </w:rPr>
        <w:t>labour</w:t>
      </w:r>
      <w:proofErr w:type="spellEnd"/>
      <w:r w:rsidRPr="00C011D1">
        <w:rPr>
          <w:sz w:val="14"/>
        </w:rPr>
        <w:t xml:space="preserve"> intensive. Consequently, it is </w:t>
      </w:r>
      <w:r w:rsidRPr="00C011D1">
        <w:rPr>
          <w:rStyle w:val="StyleUnderline"/>
        </w:rPr>
        <w:t xml:space="preserve">often treated as ‘unproductive’ </w:t>
      </w:r>
      <w:r w:rsidRPr="00C011D1">
        <w:rPr>
          <w:sz w:val="14"/>
        </w:rPr>
        <w:t xml:space="preserve">compared with other industrial sectors that become more and more capital intensive through mechanization. Unlike the industrial sectors whose production can double and triple with the introduction of new machines, the productivity of care work such as nursing and teaching cannot increase in the same manner. In many cases, these </w:t>
      </w:r>
      <w:r w:rsidRPr="00C011D1">
        <w:rPr>
          <w:rStyle w:val="StyleUnderline"/>
        </w:rPr>
        <w:t>caring sectors cannot increase productivity without sacrificing use-value and increasing the risk of incidents and maltreatment</w:t>
      </w:r>
      <w:r w:rsidRPr="00C011D1">
        <w:rPr>
          <w:sz w:val="14"/>
        </w:rPr>
        <w:t xml:space="preserve">. There are thus innate limits to the increase of productive forces imposed by the nature of care work, this </w:t>
      </w:r>
      <w:r w:rsidRPr="00C011D1">
        <w:rPr>
          <w:rStyle w:val="StyleUnderline"/>
        </w:rPr>
        <w:t>creates the</w:t>
      </w:r>
      <w:r w:rsidRPr="00C011D1">
        <w:rPr>
          <w:sz w:val="14"/>
        </w:rPr>
        <w:t xml:space="preserve"> problem known as </w:t>
      </w:r>
      <w:r w:rsidRPr="00C011D1">
        <w:rPr>
          <w:rStyle w:val="StyleUnderline"/>
        </w:rPr>
        <w:t>‘Baumol’s cost disease’</w:t>
      </w:r>
      <w:r w:rsidRPr="00C011D1">
        <w:rPr>
          <w:sz w:val="14"/>
        </w:rPr>
        <w:t xml:space="preserve">. </w:t>
      </w:r>
      <w:r w:rsidRPr="00C011D1">
        <w:rPr>
          <w:rStyle w:val="StyleUnderline"/>
        </w:rPr>
        <w:t>The more society shifts towards essential work that produces basic use-value, the slower the entire economy is likely to become.</w:t>
      </w:r>
    </w:p>
    <w:p w14:paraId="37F50710" w14:textId="77777777" w:rsidR="00C011D1" w:rsidRPr="00C011D1" w:rsidRDefault="00C011D1" w:rsidP="00C011D1">
      <w:pPr>
        <w:spacing w:line="240" w:lineRule="auto"/>
        <w:contextualSpacing/>
        <w:rPr>
          <w:sz w:val="14"/>
        </w:rPr>
      </w:pPr>
      <w:r w:rsidRPr="00C011D1">
        <w:rPr>
          <w:rStyle w:val="Emphasis"/>
        </w:rPr>
        <w:t>Second,</w:t>
      </w:r>
      <w:r w:rsidRPr="00C011D1">
        <w:rPr>
          <w:sz w:val="14"/>
        </w:rPr>
        <w:t xml:space="preserve"> Marx stated in Capital that the ‘</w:t>
      </w:r>
      <w:r w:rsidRPr="00C011D1">
        <w:rPr>
          <w:rStyle w:val="StyleUnderline"/>
        </w:rPr>
        <w:t>reduction of the working day</w:t>
      </w:r>
      <w:r w:rsidRPr="00C011D1">
        <w:rPr>
          <w:sz w:val="14"/>
        </w:rPr>
        <w:t xml:space="preserve"> is the basic prerequisite’ for the realm of freedom. However, no </w:t>
      </w:r>
      <w:r w:rsidRPr="00C011D1">
        <w:rPr>
          <w:rStyle w:val="StyleUnderline"/>
        </w:rPr>
        <w:t>matter how much capitalism develops productive forces, work hours did not decline</w:t>
      </w:r>
      <w:r w:rsidRPr="00C011D1">
        <w:rPr>
          <w:sz w:val="14"/>
        </w:rPr>
        <w:t xml:space="preserve"> during the 20th and 21st centuries. On the contrary, </w:t>
      </w:r>
      <w:r w:rsidRPr="00C011D1">
        <w:rPr>
          <w:rStyle w:val="StyleUnderline"/>
        </w:rPr>
        <w:t>the increasing number of precarious and low-paid jobs compels people to work longer hours. Mass production for the sake of capital valorization also increases non-essential jobs such as advertising, marketing, finance and consulting</w:t>
      </w:r>
      <w:r w:rsidRPr="00C011D1">
        <w:rPr>
          <w:sz w:val="14"/>
        </w:rPr>
        <w:t>. Marx wrote about such unnecessary jobs that inevitably increase with capitalist development:</w:t>
      </w:r>
    </w:p>
    <w:p w14:paraId="4E1CCB2D" w14:textId="77777777" w:rsidR="00C011D1" w:rsidRPr="00C011D1" w:rsidRDefault="00C011D1" w:rsidP="00C011D1">
      <w:pPr>
        <w:spacing w:line="240" w:lineRule="auto"/>
        <w:ind w:left="720"/>
        <w:contextualSpacing/>
        <w:rPr>
          <w:sz w:val="14"/>
        </w:rPr>
      </w:pPr>
      <w:r w:rsidRPr="00C011D1">
        <w:rPr>
          <w:sz w:val="14"/>
        </w:rPr>
        <w:t xml:space="preserve">The capitalist mode of production, while it enforces economy in each individual business, also begets, by its anarchic system of competition, the most outrageous squandering of </w:t>
      </w:r>
      <w:proofErr w:type="spellStart"/>
      <w:r w:rsidRPr="00C011D1">
        <w:rPr>
          <w:sz w:val="14"/>
        </w:rPr>
        <w:t>labour</w:t>
      </w:r>
      <w:proofErr w:type="spellEnd"/>
      <w:r w:rsidRPr="00C011D1">
        <w:rPr>
          <w:sz w:val="14"/>
        </w:rPr>
        <w:t>-power and of the social means of production, not to mention the creation of a vast number of functions at present indispensable, but in themselves superfluous. (Capital I: 667)</w:t>
      </w:r>
    </w:p>
    <w:p w14:paraId="41AB596F" w14:textId="77777777" w:rsidR="00C011D1" w:rsidRPr="00C011D1" w:rsidRDefault="00C011D1" w:rsidP="00C011D1">
      <w:pPr>
        <w:spacing w:line="240" w:lineRule="auto"/>
        <w:contextualSpacing/>
        <w:rPr>
          <w:sz w:val="14"/>
        </w:rPr>
      </w:pPr>
      <w:r w:rsidRPr="00C011D1">
        <w:rPr>
          <w:sz w:val="14"/>
        </w:rPr>
        <w:t xml:space="preserve">By reducing the production of non-essential goods that are produced simply for the sake of profit-making, it is possible to significantly reduce unnecessary </w:t>
      </w:r>
      <w:proofErr w:type="spellStart"/>
      <w:r w:rsidRPr="00C011D1">
        <w:rPr>
          <w:sz w:val="14"/>
        </w:rPr>
        <w:t>labour</w:t>
      </w:r>
      <w:proofErr w:type="spellEnd"/>
      <w:r w:rsidRPr="00C011D1">
        <w:rPr>
          <w:sz w:val="14"/>
        </w:rPr>
        <w:t xml:space="preserve">. In other words, this reduction of ‘the realm of necessity’ and the corresponding expansion of the ‘realm of freedom’ can occur by eliminating unnecessary </w:t>
      </w:r>
      <w:proofErr w:type="spellStart"/>
      <w:r w:rsidRPr="00C011D1">
        <w:rPr>
          <w:sz w:val="14"/>
        </w:rPr>
        <w:t>labour</w:t>
      </w:r>
      <w:proofErr w:type="spellEnd"/>
      <w:r w:rsidRPr="00C011D1">
        <w:rPr>
          <w:sz w:val="14"/>
        </w:rPr>
        <w:t xml:space="preserve"> and sharing the remaining work among everyone. </w:t>
      </w:r>
    </w:p>
    <w:p w14:paraId="6592DA3A" w14:textId="77777777" w:rsidR="00C011D1" w:rsidRPr="00C011D1" w:rsidRDefault="00C011D1" w:rsidP="00C011D1">
      <w:pPr>
        <w:spacing w:line="240" w:lineRule="auto"/>
        <w:contextualSpacing/>
        <w:rPr>
          <w:rStyle w:val="StyleUnderline"/>
        </w:rPr>
      </w:pPr>
      <w:r w:rsidRPr="00C011D1">
        <w:rPr>
          <w:sz w:val="14"/>
        </w:rPr>
        <w:t xml:space="preserve">The paradox of capitalist production is that ‘necessary </w:t>
      </w:r>
      <w:proofErr w:type="spellStart"/>
      <w:r w:rsidRPr="00C011D1">
        <w:rPr>
          <w:rStyle w:val="StyleUnderline"/>
        </w:rPr>
        <w:t>labour</w:t>
      </w:r>
      <w:proofErr w:type="spellEnd"/>
      <w:r w:rsidRPr="00C011D1">
        <w:rPr>
          <w:rStyle w:val="StyleUnderline"/>
        </w:rPr>
        <w:t xml:space="preserve"> time’</w:t>
      </w:r>
      <w:r w:rsidRPr="00C011D1">
        <w:rPr>
          <w:sz w:val="14"/>
        </w:rPr>
        <w:t xml:space="preserve"> that corresponds to the reproduction of the </w:t>
      </w:r>
      <w:proofErr w:type="spellStart"/>
      <w:r w:rsidRPr="00C011D1">
        <w:rPr>
          <w:sz w:val="14"/>
        </w:rPr>
        <w:t>labour</w:t>
      </w:r>
      <w:proofErr w:type="spellEnd"/>
      <w:r w:rsidRPr="00C011D1">
        <w:rPr>
          <w:sz w:val="14"/>
        </w:rPr>
        <w:t xml:space="preserve"> power of individual workers</w:t>
      </w:r>
      <w:r w:rsidRPr="00C011D1">
        <w:rPr>
          <w:rStyle w:val="StyleUnderline"/>
        </w:rPr>
        <w:t xml:space="preserve"> is</w:t>
      </w:r>
      <w:r w:rsidRPr="00C011D1">
        <w:rPr>
          <w:sz w:val="14"/>
        </w:rPr>
        <w:t xml:space="preserve"> actually </w:t>
      </w:r>
      <w:r w:rsidRPr="00C011D1">
        <w:rPr>
          <w:rStyle w:val="StyleUnderline"/>
        </w:rPr>
        <w:t>spent</w:t>
      </w:r>
      <w:r w:rsidRPr="00C011D1">
        <w:rPr>
          <w:sz w:val="14"/>
        </w:rPr>
        <w:t xml:space="preserve"> on </w:t>
      </w:r>
      <w:r w:rsidRPr="00C011D1">
        <w:rPr>
          <w:rStyle w:val="StyleUnderline"/>
        </w:rPr>
        <w:t>producing</w:t>
      </w:r>
      <w:r w:rsidRPr="00C011D1">
        <w:rPr>
          <w:sz w:val="14"/>
        </w:rPr>
        <w:t xml:space="preserve"> an enormous collection of </w:t>
      </w:r>
      <w:r w:rsidRPr="00C011D1">
        <w:rPr>
          <w:rStyle w:val="StyleUnderline"/>
        </w:rPr>
        <w:t>unnecessary products</w:t>
      </w:r>
      <w:r w:rsidRPr="00C011D1">
        <w:rPr>
          <w:sz w:val="14"/>
        </w:rPr>
        <w:t xml:space="preserve">. In other words, from the social and ecological standpoint, a large part of necessary </w:t>
      </w:r>
      <w:proofErr w:type="spellStart"/>
      <w:r w:rsidRPr="00C011D1">
        <w:rPr>
          <w:sz w:val="14"/>
        </w:rPr>
        <w:t>labour</w:t>
      </w:r>
      <w:proofErr w:type="spellEnd"/>
      <w:r w:rsidRPr="00C011D1">
        <w:rPr>
          <w:sz w:val="14"/>
        </w:rPr>
        <w:t xml:space="preserve"> is already unnecessary </w:t>
      </w:r>
      <w:proofErr w:type="spellStart"/>
      <w:r w:rsidRPr="00C011D1">
        <w:rPr>
          <w:sz w:val="14"/>
        </w:rPr>
        <w:t>labour</w:t>
      </w:r>
      <w:proofErr w:type="spellEnd"/>
      <w:r w:rsidRPr="00C011D1">
        <w:rPr>
          <w:sz w:val="14"/>
        </w:rPr>
        <w:t xml:space="preserve">. This manifests in the </w:t>
      </w:r>
      <w:r w:rsidRPr="00C011D1">
        <w:rPr>
          <w:rStyle w:val="StyleUnderline"/>
        </w:rPr>
        <w:t>widespread phenomena of ‘b</w:t>
      </w:r>
      <w:r w:rsidRPr="00C011D1">
        <w:rPr>
          <w:rStyle w:val="StyleUnderline"/>
          <w:sz w:val="14"/>
          <w:szCs w:val="16"/>
        </w:rPr>
        <w:t>ull</w:t>
      </w:r>
      <w:r w:rsidRPr="00C011D1">
        <w:rPr>
          <w:rStyle w:val="StyleUnderline"/>
        </w:rPr>
        <w:t>s</w:t>
      </w:r>
      <w:r w:rsidRPr="00C011D1">
        <w:rPr>
          <w:rStyle w:val="StyleUnderline"/>
          <w:sz w:val="14"/>
          <w:szCs w:val="16"/>
        </w:rPr>
        <w:t>hit</w:t>
      </w:r>
      <w:r w:rsidRPr="00C011D1">
        <w:rPr>
          <w:rStyle w:val="StyleUnderline"/>
        </w:rPr>
        <w:t xml:space="preserve"> jobs’</w:t>
      </w:r>
      <w:r w:rsidRPr="00C011D1">
        <w:rPr>
          <w:sz w:val="14"/>
        </w:rPr>
        <w:t xml:space="preserve"> (Graeber 2018), </w:t>
      </w:r>
      <w:r w:rsidRPr="00C011D1">
        <w:rPr>
          <w:rStyle w:val="StyleUnderline"/>
        </w:rPr>
        <w:t>that is, jobs that even workers themselves know are meaninglessness for society. Even if</w:t>
      </w:r>
      <w:r w:rsidRPr="00C011D1">
        <w:rPr>
          <w:sz w:val="14"/>
        </w:rPr>
        <w:t xml:space="preserve"> these meaningless </w:t>
      </w:r>
      <w:r w:rsidRPr="00C011D1">
        <w:rPr>
          <w:rStyle w:val="StyleUnderline"/>
        </w:rPr>
        <w:t>jobs are eliminated</w:t>
      </w:r>
      <w:r w:rsidRPr="00C011D1">
        <w:rPr>
          <w:sz w:val="14"/>
        </w:rPr>
        <w:t xml:space="preserve"> </w:t>
      </w:r>
      <w:r w:rsidRPr="00C011D1">
        <w:rPr>
          <w:rStyle w:val="StyleUnderline"/>
        </w:rPr>
        <w:t xml:space="preserve">in socialism, this does not negatively affect the prosperity </w:t>
      </w:r>
      <w:r w:rsidRPr="00C011D1">
        <w:rPr>
          <w:sz w:val="14"/>
        </w:rPr>
        <w:t xml:space="preserve">of society and the well-being of its members because they were meaningless and unproductive of use-values from the beginning. Well-being can even improve because spending a large part of one’s life upon meaningless jobs is harmful for mental health and these jobs also create meaningless products such as excessive advertisements, intimidation lawsuits, and high-frequency trading. Furthermore, </w:t>
      </w:r>
      <w:r w:rsidRPr="00C011D1">
        <w:rPr>
          <w:rStyle w:val="StyleUnderline"/>
        </w:rPr>
        <w:t xml:space="preserve">this kind of meaningless </w:t>
      </w:r>
      <w:proofErr w:type="spellStart"/>
      <w:r w:rsidRPr="00C011D1">
        <w:rPr>
          <w:rStyle w:val="StyleUnderline"/>
        </w:rPr>
        <w:t>labour</w:t>
      </w:r>
      <w:proofErr w:type="spellEnd"/>
      <w:r w:rsidRPr="00C011D1">
        <w:rPr>
          <w:rStyle w:val="StyleUnderline"/>
        </w:rPr>
        <w:t xml:space="preserve"> consumes a lot of energy and resources as well as the support of care workers. The elimination of bullshit jobs would not only reduce social </w:t>
      </w:r>
      <w:proofErr w:type="spellStart"/>
      <w:r w:rsidRPr="00C011D1">
        <w:rPr>
          <w:rStyle w:val="StyleUnderline"/>
        </w:rPr>
        <w:t>labour</w:t>
      </w:r>
      <w:proofErr w:type="spellEnd"/>
      <w:r w:rsidRPr="00C011D1">
        <w:rPr>
          <w:rStyle w:val="StyleUnderline"/>
        </w:rPr>
        <w:t xml:space="preserve"> time but also immediately reduce environmental impacts without waiting for unrealistic technological advancements in the future. </w:t>
      </w:r>
    </w:p>
    <w:p w14:paraId="4DCADA48" w14:textId="77777777" w:rsidR="00C011D1" w:rsidRPr="00C011D1" w:rsidRDefault="00C011D1" w:rsidP="00C011D1">
      <w:pPr>
        <w:spacing w:line="240" w:lineRule="auto"/>
        <w:contextualSpacing/>
        <w:rPr>
          <w:rStyle w:val="StyleUnderline"/>
        </w:rPr>
      </w:pPr>
      <w:r w:rsidRPr="00C011D1">
        <w:rPr>
          <w:sz w:val="14"/>
        </w:rPr>
        <w:t xml:space="preserve">Certainly, surplus </w:t>
      </w:r>
      <w:proofErr w:type="spellStart"/>
      <w:r w:rsidRPr="00C011D1">
        <w:rPr>
          <w:sz w:val="14"/>
        </w:rPr>
        <w:t>labour</w:t>
      </w:r>
      <w:proofErr w:type="spellEnd"/>
      <w:r w:rsidRPr="00C011D1">
        <w:rPr>
          <w:sz w:val="14"/>
        </w:rPr>
        <w:t xml:space="preserve"> and surplus products will remain necessary to some extent to safeguard against unexpected natural disasters, wars and famines.13 However, once the aim of social production is emancipated from the pressure of infinite capital accumulation, there is no need to produce an enormous and even wasteful </w:t>
      </w:r>
      <w:proofErr w:type="gramStart"/>
      <w:r w:rsidRPr="00C011D1">
        <w:rPr>
          <w:sz w:val="14"/>
        </w:rPr>
        <w:t>amount</w:t>
      </w:r>
      <w:proofErr w:type="gramEnd"/>
      <w:r w:rsidRPr="00C011D1">
        <w:rPr>
          <w:sz w:val="14"/>
        </w:rPr>
        <w:t xml:space="preserve"> of surplus products. The elimination of excessive surplus products is fully compatible with Marx’s insight into the steady-state economy. This counts as ‘the basic prerequisite’ for the realm of freedom to truly bloom in a post-scarcity economy. In fact, utopians of the post-scarcity economy typically assume 15–25 hours work per week, but this does not necessarily require full-automation of the </w:t>
      </w:r>
      <w:proofErr w:type="spellStart"/>
      <w:r w:rsidRPr="00C011D1">
        <w:rPr>
          <w:sz w:val="14"/>
        </w:rPr>
        <w:t>labour</w:t>
      </w:r>
      <w:proofErr w:type="spellEnd"/>
      <w:r w:rsidRPr="00C011D1">
        <w:rPr>
          <w:sz w:val="14"/>
        </w:rPr>
        <w:t xml:space="preserve"> process (</w:t>
      </w:r>
      <w:proofErr w:type="spellStart"/>
      <w:r w:rsidRPr="00C011D1">
        <w:rPr>
          <w:sz w:val="14"/>
        </w:rPr>
        <w:t>Benanav</w:t>
      </w:r>
      <w:proofErr w:type="spellEnd"/>
      <w:r w:rsidRPr="00C011D1">
        <w:rPr>
          <w:sz w:val="14"/>
        </w:rPr>
        <w:t xml:space="preserve"> 2020). On the contrary, it </w:t>
      </w:r>
      <w:r w:rsidRPr="00C011D1">
        <w:rPr>
          <w:rStyle w:val="StyleUnderline"/>
        </w:rPr>
        <w:t xml:space="preserve">is possible to </w:t>
      </w:r>
      <w:proofErr w:type="spellStart"/>
      <w:r w:rsidRPr="00C011D1">
        <w:rPr>
          <w:rStyle w:val="StyleUnderline"/>
        </w:rPr>
        <w:t>realise</w:t>
      </w:r>
      <w:proofErr w:type="spellEnd"/>
      <w:r w:rsidRPr="00C011D1">
        <w:rPr>
          <w:rStyle w:val="StyleUnderline"/>
        </w:rPr>
        <w:t xml:space="preserve"> such a post-work society by sharing essential work among all the members of society. However, this way of reducing work hours is incompatible with the principle of profitmaking and economic growth. </w:t>
      </w:r>
    </w:p>
    <w:p w14:paraId="7A24D59E" w14:textId="77777777" w:rsidR="00C011D1" w:rsidRPr="00C011D1" w:rsidRDefault="00C011D1" w:rsidP="00C011D1">
      <w:pPr>
        <w:spacing w:line="240" w:lineRule="auto"/>
        <w:contextualSpacing/>
        <w:rPr>
          <w:sz w:val="14"/>
        </w:rPr>
      </w:pPr>
      <w:r w:rsidRPr="00C011D1">
        <w:rPr>
          <w:rStyle w:val="Emphasis"/>
        </w:rPr>
        <w:t>Third</w:t>
      </w:r>
      <w:r w:rsidRPr="00C011D1">
        <w:rPr>
          <w:rStyle w:val="StyleUnderline"/>
        </w:rPr>
        <w:t>, degrowth communism transforms the remaining realm of necessity in order to increase workers’ autonomy and make the content of work more attractive. This transformation of work is essential because the realm of necessity inevitably remains in a post-revolutionary society</w:t>
      </w:r>
      <w:r w:rsidRPr="00C011D1">
        <w:rPr>
          <w:sz w:val="14"/>
        </w:rPr>
        <w:t xml:space="preserve">. One need not be pessimistic about the transhistorical necessity of </w:t>
      </w:r>
      <w:proofErr w:type="spellStart"/>
      <w:r w:rsidRPr="00C011D1">
        <w:rPr>
          <w:sz w:val="14"/>
        </w:rPr>
        <w:t>labour</w:t>
      </w:r>
      <w:proofErr w:type="spellEnd"/>
      <w:r w:rsidRPr="00C011D1">
        <w:rPr>
          <w:sz w:val="14"/>
        </w:rPr>
        <w:t xml:space="preserve">. As seen above, Marx argued for abolishing ‘the enslaving subordination of the individual to the division of </w:t>
      </w:r>
      <w:proofErr w:type="spellStart"/>
      <w:r w:rsidRPr="00C011D1">
        <w:rPr>
          <w:sz w:val="14"/>
        </w:rPr>
        <w:t>labour</w:t>
      </w:r>
      <w:proofErr w:type="spellEnd"/>
      <w:r w:rsidRPr="00C011D1">
        <w:rPr>
          <w:sz w:val="14"/>
        </w:rPr>
        <w:t xml:space="preserve">, and thereby also the antithesis between mental and physical </w:t>
      </w:r>
      <w:proofErr w:type="spellStart"/>
      <w:r w:rsidRPr="00C011D1">
        <w:rPr>
          <w:sz w:val="14"/>
        </w:rPr>
        <w:t>labour</w:t>
      </w:r>
      <w:proofErr w:type="spellEnd"/>
      <w:r w:rsidRPr="00C011D1">
        <w:rPr>
          <w:sz w:val="14"/>
        </w:rPr>
        <w:t xml:space="preserve">’, placing a high value on ‘the all-round development of the individual’ through labour.14 </w:t>
      </w:r>
      <w:proofErr w:type="spellStart"/>
      <w:r w:rsidRPr="00C011D1">
        <w:rPr>
          <w:sz w:val="14"/>
        </w:rPr>
        <w:t>Labour</w:t>
      </w:r>
      <w:proofErr w:type="spellEnd"/>
      <w:r w:rsidRPr="00C011D1">
        <w:rPr>
          <w:sz w:val="14"/>
        </w:rPr>
        <w:t xml:space="preserve"> becomes ‘life’s prime want’ (MECW 24: 87). Here Marx adopted a ‘more optimistic view’ of emancipatory </w:t>
      </w:r>
      <w:proofErr w:type="spellStart"/>
      <w:r w:rsidRPr="00C011D1">
        <w:rPr>
          <w:sz w:val="14"/>
        </w:rPr>
        <w:t>labour</w:t>
      </w:r>
      <w:proofErr w:type="spellEnd"/>
      <w:r w:rsidRPr="00C011D1">
        <w:rPr>
          <w:sz w:val="14"/>
        </w:rPr>
        <w:t xml:space="preserve"> (</w:t>
      </w:r>
      <w:proofErr w:type="spellStart"/>
      <w:r w:rsidRPr="00C011D1">
        <w:rPr>
          <w:sz w:val="14"/>
        </w:rPr>
        <w:t>Klagge</w:t>
      </w:r>
      <w:proofErr w:type="spellEnd"/>
      <w:r w:rsidRPr="00C011D1">
        <w:rPr>
          <w:sz w:val="14"/>
        </w:rPr>
        <w:t xml:space="preserve"> 1986: 776). </w:t>
      </w:r>
    </w:p>
    <w:p w14:paraId="722409F4" w14:textId="77777777" w:rsidR="00C011D1" w:rsidRPr="00C011D1" w:rsidRDefault="00C011D1" w:rsidP="00C011D1">
      <w:pPr>
        <w:spacing w:line="240" w:lineRule="auto"/>
        <w:contextualSpacing/>
        <w:rPr>
          <w:sz w:val="14"/>
        </w:rPr>
      </w:pPr>
      <w:r w:rsidRPr="00C011D1">
        <w:rPr>
          <w:sz w:val="14"/>
        </w:rPr>
        <w:t xml:space="preserve">Through the real subsumption of </w:t>
      </w:r>
      <w:proofErr w:type="spellStart"/>
      <w:r w:rsidRPr="00C011D1">
        <w:rPr>
          <w:sz w:val="14"/>
        </w:rPr>
        <w:t>labour</w:t>
      </w:r>
      <w:proofErr w:type="spellEnd"/>
      <w:r w:rsidRPr="00C011D1">
        <w:rPr>
          <w:sz w:val="14"/>
        </w:rPr>
        <w:t xml:space="preserve"> under capital, cooperation and the division of </w:t>
      </w:r>
      <w:proofErr w:type="spellStart"/>
      <w:r w:rsidRPr="00C011D1">
        <w:rPr>
          <w:sz w:val="14"/>
        </w:rPr>
        <w:t>labour</w:t>
      </w:r>
      <w:proofErr w:type="spellEnd"/>
      <w:r w:rsidRPr="00C011D1">
        <w:rPr>
          <w:sz w:val="14"/>
        </w:rPr>
        <w:t xml:space="preserve"> reinforce domination and discipline over workers. The increase of productive forces under capitalism accelerates due to market competition only to establish the ‘despotism of capital’ (Capital I: 793). In this context, </w:t>
      </w:r>
      <w:r w:rsidRPr="00C011D1">
        <w:rPr>
          <w:rStyle w:val="StyleUnderline"/>
        </w:rPr>
        <w:t xml:space="preserve">the first step for degrowth communism is to abolish the excessive division of </w:t>
      </w:r>
      <w:proofErr w:type="spellStart"/>
      <w:r w:rsidRPr="00C011D1">
        <w:rPr>
          <w:rStyle w:val="StyleUnderline"/>
        </w:rPr>
        <w:t>labour</w:t>
      </w:r>
      <w:proofErr w:type="spellEnd"/>
      <w:r w:rsidRPr="00C011D1">
        <w:rPr>
          <w:rStyle w:val="StyleUnderline"/>
        </w:rPr>
        <w:t xml:space="preserve"> that turns workers into a partial existence not capable of autonomously collaborating with others to produce an entire product</w:t>
      </w:r>
      <w:r w:rsidRPr="00C011D1">
        <w:rPr>
          <w:sz w:val="14"/>
        </w:rPr>
        <w:t>. Marx’s strategy for modifying work, when understood in a non-</w:t>
      </w:r>
      <w:proofErr w:type="spellStart"/>
      <w:r w:rsidRPr="00C011D1">
        <w:rPr>
          <w:sz w:val="14"/>
        </w:rPr>
        <w:t>productivist</w:t>
      </w:r>
      <w:proofErr w:type="spellEnd"/>
      <w:r w:rsidRPr="00C011D1">
        <w:rPr>
          <w:sz w:val="14"/>
        </w:rPr>
        <w:t xml:space="preserve"> manner, differs decisively from the emancipation of humans from </w:t>
      </w:r>
      <w:proofErr w:type="spellStart"/>
      <w:r w:rsidRPr="00C011D1">
        <w:rPr>
          <w:sz w:val="14"/>
        </w:rPr>
        <w:t>labour</w:t>
      </w:r>
      <w:proofErr w:type="spellEnd"/>
      <w:r w:rsidRPr="00C011D1">
        <w:rPr>
          <w:sz w:val="14"/>
        </w:rPr>
        <w:t xml:space="preserve"> through full automation.15 In his opinion, the problem of capitalist production is that </w:t>
      </w:r>
      <w:proofErr w:type="spellStart"/>
      <w:r w:rsidRPr="00C011D1">
        <w:rPr>
          <w:rStyle w:val="StyleUnderline"/>
        </w:rPr>
        <w:t>labour</w:t>
      </w:r>
      <w:proofErr w:type="spellEnd"/>
      <w:r w:rsidRPr="00C011D1">
        <w:rPr>
          <w:rStyle w:val="StyleUnderline"/>
        </w:rPr>
        <w:t xml:space="preserve"> lost its content due to the boring repetition of simple tasks </w:t>
      </w:r>
      <w:r w:rsidRPr="00C011D1">
        <w:rPr>
          <w:sz w:val="14"/>
        </w:rPr>
        <w:t xml:space="preserve">without any skill or autonomy, while full automation can strengthen this tendency without making </w:t>
      </w:r>
      <w:proofErr w:type="spellStart"/>
      <w:r w:rsidRPr="00C011D1">
        <w:rPr>
          <w:sz w:val="14"/>
        </w:rPr>
        <w:t>labour</w:t>
      </w:r>
      <w:proofErr w:type="spellEnd"/>
      <w:r w:rsidRPr="00C011D1">
        <w:rPr>
          <w:sz w:val="14"/>
        </w:rPr>
        <w:t xml:space="preserve"> ‘life’s prime want’. In order to end this alienation of work, Marx argued for abolishing ‘the enslaving subordination of the individual to the division of </w:t>
      </w:r>
      <w:proofErr w:type="spellStart"/>
      <w:r w:rsidRPr="00C011D1">
        <w:rPr>
          <w:sz w:val="14"/>
        </w:rPr>
        <w:t>labour</w:t>
      </w:r>
      <w:proofErr w:type="spellEnd"/>
      <w:r w:rsidRPr="00C011D1">
        <w:rPr>
          <w:sz w:val="14"/>
        </w:rPr>
        <w:t xml:space="preserve">’. De-division of </w:t>
      </w:r>
      <w:proofErr w:type="spellStart"/>
      <w:r w:rsidRPr="00C011D1">
        <w:rPr>
          <w:sz w:val="14"/>
        </w:rPr>
        <w:t>labour</w:t>
      </w:r>
      <w:proofErr w:type="spellEnd"/>
      <w:r w:rsidRPr="00C011D1">
        <w:rPr>
          <w:sz w:val="14"/>
        </w:rPr>
        <w:t xml:space="preserve"> and the expulsion of those machines that deprive workers of their autonomy and independence in the </w:t>
      </w:r>
      <w:proofErr w:type="spellStart"/>
      <w:r w:rsidRPr="00C011D1">
        <w:rPr>
          <w:sz w:val="14"/>
        </w:rPr>
        <w:t>labour</w:t>
      </w:r>
      <w:proofErr w:type="spellEnd"/>
      <w:r w:rsidRPr="00C011D1">
        <w:rPr>
          <w:sz w:val="14"/>
        </w:rPr>
        <w:t xml:space="preserve"> process slows down the economy and creates more attractive work as the basis of individual self-realization.16</w:t>
      </w:r>
    </w:p>
    <w:p w14:paraId="6B9EC3B5" w14:textId="77777777" w:rsidR="00C011D1" w:rsidRPr="00C011D1" w:rsidRDefault="00C011D1" w:rsidP="00C011D1">
      <w:pPr>
        <w:spacing w:line="240" w:lineRule="auto"/>
        <w:contextualSpacing/>
        <w:rPr>
          <w:sz w:val="14"/>
        </w:rPr>
      </w:pPr>
      <w:r w:rsidRPr="00C011D1">
        <w:rPr>
          <w:sz w:val="14"/>
        </w:rPr>
        <w:t xml:space="preserve">Although Marx focused on the need to secure ‘attractive work, the individual’s self-realization’ (Grundrisse: 611), this does not mean that </w:t>
      </w:r>
      <w:proofErr w:type="spellStart"/>
      <w:r w:rsidRPr="00C011D1">
        <w:rPr>
          <w:sz w:val="14"/>
        </w:rPr>
        <w:t>labour</w:t>
      </w:r>
      <w:proofErr w:type="spellEnd"/>
      <w:r w:rsidRPr="00C011D1">
        <w:rPr>
          <w:sz w:val="14"/>
        </w:rPr>
        <w:t xml:space="preserve"> becomes ‘play’ even in a post-capitalist society, as Charles Fourier once advocated. Indeed, Marx cautioned that this ‘in no way means that it becomes mere fun, mere amusement, as Fourier, with grisette-like naivete, conceives it’. He continued to argue that </w:t>
      </w:r>
    </w:p>
    <w:p w14:paraId="44C6F083" w14:textId="77777777" w:rsidR="00C011D1" w:rsidRPr="00C011D1" w:rsidRDefault="00C011D1" w:rsidP="00C011D1">
      <w:pPr>
        <w:spacing w:line="240" w:lineRule="auto"/>
        <w:ind w:left="720"/>
        <w:contextualSpacing/>
        <w:rPr>
          <w:sz w:val="14"/>
        </w:rPr>
      </w:pPr>
      <w:r w:rsidRPr="00C011D1">
        <w:rPr>
          <w:sz w:val="14"/>
        </w:rPr>
        <w:t xml:space="preserve">… really free working, </w:t>
      </w:r>
      <w:proofErr w:type="gramStart"/>
      <w:r w:rsidRPr="00C011D1">
        <w:rPr>
          <w:sz w:val="14"/>
        </w:rPr>
        <w:t>e.g.</w:t>
      </w:r>
      <w:proofErr w:type="gramEnd"/>
      <w:r w:rsidRPr="00C011D1">
        <w:rPr>
          <w:sz w:val="14"/>
        </w:rPr>
        <w:t xml:space="preserve"> composing, is at the same time precisely the most damned seriousness, the most intense exertion. The work of material production can achieve this character only (1) when its social character is posited, (2) when it is of a scientific and at the same time general character. (Grundrisse: 611–12) </w:t>
      </w:r>
    </w:p>
    <w:p w14:paraId="1F05B1E0" w14:textId="77777777" w:rsidR="00C011D1" w:rsidRPr="00C011D1" w:rsidRDefault="00C011D1" w:rsidP="00C011D1">
      <w:pPr>
        <w:spacing w:line="240" w:lineRule="auto"/>
        <w:contextualSpacing/>
        <w:rPr>
          <w:sz w:val="14"/>
        </w:rPr>
      </w:pPr>
      <w:r w:rsidRPr="00C011D1">
        <w:rPr>
          <w:sz w:val="14"/>
        </w:rPr>
        <w:t xml:space="preserve">Marx acknowledged that certain kinds of </w:t>
      </w:r>
      <w:proofErr w:type="spellStart"/>
      <w:r w:rsidRPr="00C011D1">
        <w:rPr>
          <w:sz w:val="14"/>
        </w:rPr>
        <w:t>labour</w:t>
      </w:r>
      <w:proofErr w:type="spellEnd"/>
      <w:r w:rsidRPr="00C011D1">
        <w:rPr>
          <w:sz w:val="14"/>
        </w:rPr>
        <w:t xml:space="preserve"> continue to exist in </w:t>
      </w:r>
      <w:proofErr w:type="spellStart"/>
      <w:r w:rsidRPr="00C011D1">
        <w:rPr>
          <w:sz w:val="14"/>
        </w:rPr>
        <w:t>postcapitalism</w:t>
      </w:r>
      <w:proofErr w:type="spellEnd"/>
      <w:r w:rsidRPr="00C011D1">
        <w:rPr>
          <w:sz w:val="14"/>
        </w:rPr>
        <w:t xml:space="preserve"> and cause suffering and pain as they are boring and tiresome. These kinds of work need to be reduced with the aid of new technologies. Alternatively, a just society needs to fairly allocate dirty or unpleasant tasks through work rotations instead of imposing them on those with less power.17 If excessive division of </w:t>
      </w:r>
      <w:proofErr w:type="spellStart"/>
      <w:r w:rsidRPr="00C011D1">
        <w:rPr>
          <w:sz w:val="14"/>
        </w:rPr>
        <w:t>labour</w:t>
      </w:r>
      <w:proofErr w:type="spellEnd"/>
      <w:r w:rsidRPr="00C011D1">
        <w:rPr>
          <w:sz w:val="14"/>
        </w:rPr>
        <w:t xml:space="preserve"> is replaced by fairer rotation of work and equal distribution of collaborative work, this protection of the ‘general character’ of </w:t>
      </w:r>
      <w:proofErr w:type="spellStart"/>
      <w:r w:rsidRPr="00C011D1">
        <w:rPr>
          <w:sz w:val="14"/>
        </w:rPr>
        <w:t>labour</w:t>
      </w:r>
      <w:proofErr w:type="spellEnd"/>
      <w:r w:rsidRPr="00C011D1">
        <w:rPr>
          <w:sz w:val="14"/>
        </w:rPr>
        <w:t xml:space="preserve"> is likely to slow the production process, but this is welcome in degrowth communism.</w:t>
      </w:r>
    </w:p>
    <w:p w14:paraId="3885A183" w14:textId="77777777" w:rsidR="00C011D1" w:rsidRPr="00C011D1" w:rsidRDefault="00C011D1" w:rsidP="00C011D1">
      <w:pPr>
        <w:spacing w:line="240" w:lineRule="auto"/>
        <w:contextualSpacing/>
        <w:rPr>
          <w:sz w:val="14"/>
        </w:rPr>
      </w:pPr>
      <w:r w:rsidRPr="00C011D1">
        <w:rPr>
          <w:rStyle w:val="Emphasis"/>
        </w:rPr>
        <w:t>Fourth</w:t>
      </w:r>
      <w:r w:rsidRPr="00C011D1">
        <w:rPr>
          <w:sz w:val="14"/>
        </w:rPr>
        <w:t xml:space="preserve">, the </w:t>
      </w:r>
      <w:r w:rsidRPr="00C011D1">
        <w:rPr>
          <w:rStyle w:val="StyleUnderline"/>
        </w:rPr>
        <w:t>abolition of market competition for profits in degrowth communism also deaccelerates the economy</w:t>
      </w:r>
      <w:r w:rsidRPr="00C011D1">
        <w:rPr>
          <w:sz w:val="14"/>
        </w:rPr>
        <w:t xml:space="preserve">: </w:t>
      </w:r>
    </w:p>
    <w:p w14:paraId="7991EED6" w14:textId="77777777" w:rsidR="00C011D1" w:rsidRPr="00C011D1" w:rsidRDefault="00C011D1" w:rsidP="00C011D1">
      <w:pPr>
        <w:spacing w:line="240" w:lineRule="auto"/>
        <w:ind w:left="720"/>
        <w:contextualSpacing/>
        <w:rPr>
          <w:sz w:val="14"/>
        </w:rPr>
      </w:pPr>
      <w:r w:rsidRPr="00C011D1">
        <w:rPr>
          <w:sz w:val="14"/>
        </w:rPr>
        <w:t>in the absence of market compulsions, it is more likely that the realm of necessity would change slowly, by adapting innovations from the realm of freedom. The practical implementation of those innovations might take a long time, since the rush to implement changes in process would no longer be enforced by market competition, but instead would need to be decided through coordination among various committees. (</w:t>
      </w:r>
      <w:proofErr w:type="spellStart"/>
      <w:r w:rsidRPr="00C011D1">
        <w:rPr>
          <w:sz w:val="14"/>
        </w:rPr>
        <w:t>Benanav</w:t>
      </w:r>
      <w:proofErr w:type="spellEnd"/>
      <w:r w:rsidRPr="00C011D1">
        <w:rPr>
          <w:sz w:val="14"/>
        </w:rPr>
        <w:t xml:space="preserve"> 2020: 92) </w:t>
      </w:r>
    </w:p>
    <w:p w14:paraId="6E84762F" w14:textId="77777777" w:rsidR="00C011D1" w:rsidRPr="00C011D1" w:rsidRDefault="00C011D1" w:rsidP="00C011D1">
      <w:pPr>
        <w:spacing w:line="240" w:lineRule="auto"/>
        <w:contextualSpacing/>
        <w:rPr>
          <w:sz w:val="14"/>
        </w:rPr>
      </w:pPr>
      <w:r w:rsidRPr="00C011D1">
        <w:rPr>
          <w:sz w:val="14"/>
        </w:rPr>
        <w:t xml:space="preserve">In this vein, Aaron </w:t>
      </w:r>
      <w:proofErr w:type="spellStart"/>
      <w:r w:rsidRPr="00C011D1">
        <w:rPr>
          <w:sz w:val="14"/>
        </w:rPr>
        <w:t>Benanav</w:t>
      </w:r>
      <w:proofErr w:type="spellEnd"/>
      <w:r w:rsidRPr="00C011D1">
        <w:rPr>
          <w:sz w:val="14"/>
        </w:rPr>
        <w:t xml:space="preserve"> also recognizes that </w:t>
      </w:r>
      <w:r w:rsidRPr="00C011D1">
        <w:rPr>
          <w:rStyle w:val="StyleUnderline"/>
        </w:rPr>
        <w:t>there will be ‘no built-in growth trajectory’</w:t>
      </w:r>
      <w:r w:rsidRPr="00C011D1">
        <w:rPr>
          <w:sz w:val="14"/>
        </w:rPr>
        <w:t xml:space="preserve"> in such a post-capitalist system.18</w:t>
      </w:r>
    </w:p>
    <w:p w14:paraId="6AB6DF62" w14:textId="77777777" w:rsidR="00C011D1" w:rsidRPr="00C011D1" w:rsidRDefault="00C011D1" w:rsidP="00C011D1">
      <w:pPr>
        <w:spacing w:line="240" w:lineRule="auto"/>
        <w:contextualSpacing/>
        <w:rPr>
          <w:sz w:val="14"/>
        </w:rPr>
      </w:pPr>
      <w:r w:rsidRPr="00C011D1">
        <w:rPr>
          <w:rStyle w:val="Emphasis"/>
        </w:rPr>
        <w:t>Finally,</w:t>
      </w:r>
      <w:r w:rsidRPr="00C011D1">
        <w:rPr>
          <w:sz w:val="14"/>
        </w:rPr>
        <w:t xml:space="preserve"> what Marx demanded as the </w:t>
      </w:r>
      <w:r w:rsidRPr="00C011D1">
        <w:rPr>
          <w:rStyle w:val="StyleUnderline"/>
        </w:rPr>
        <w:t xml:space="preserve">abolition of the ‘antithesis between mental and physical </w:t>
      </w:r>
      <w:proofErr w:type="spellStart"/>
      <w:r w:rsidRPr="00C011D1">
        <w:rPr>
          <w:rStyle w:val="StyleUnderline"/>
        </w:rPr>
        <w:t>labour</w:t>
      </w:r>
      <w:proofErr w:type="spellEnd"/>
      <w:r w:rsidRPr="00C011D1">
        <w:rPr>
          <w:rStyle w:val="StyleUnderline"/>
        </w:rPr>
        <w:t>’</w:t>
      </w:r>
      <w:r w:rsidRPr="00C011D1">
        <w:rPr>
          <w:sz w:val="14"/>
        </w:rPr>
        <w:t xml:space="preserve"> in the Critique of the Gotha </w:t>
      </w:r>
      <w:proofErr w:type="spellStart"/>
      <w:r w:rsidRPr="00C011D1">
        <w:rPr>
          <w:sz w:val="14"/>
        </w:rPr>
        <w:t>Programme</w:t>
      </w:r>
      <w:proofErr w:type="spellEnd"/>
      <w:r w:rsidRPr="00C011D1">
        <w:rPr>
          <w:sz w:val="14"/>
        </w:rPr>
        <w:t xml:space="preserve"> is of great significance. This transcendence of the antithesis should not be confused with the de-division between material </w:t>
      </w:r>
      <w:proofErr w:type="spellStart"/>
      <w:r w:rsidRPr="00C011D1">
        <w:rPr>
          <w:sz w:val="14"/>
        </w:rPr>
        <w:t>labour</w:t>
      </w:r>
      <w:proofErr w:type="spellEnd"/>
      <w:r w:rsidRPr="00C011D1">
        <w:rPr>
          <w:sz w:val="14"/>
        </w:rPr>
        <w:t xml:space="preserve"> and immaterial </w:t>
      </w:r>
      <w:proofErr w:type="spellStart"/>
      <w:r w:rsidRPr="00C011D1">
        <w:rPr>
          <w:sz w:val="14"/>
        </w:rPr>
        <w:t>labour</w:t>
      </w:r>
      <w:proofErr w:type="spellEnd"/>
      <w:r w:rsidRPr="00C011D1">
        <w:rPr>
          <w:sz w:val="14"/>
        </w:rPr>
        <w:t xml:space="preserve">. Marx’s usage of mental and physical </w:t>
      </w:r>
      <w:proofErr w:type="spellStart"/>
      <w:r w:rsidRPr="00C011D1">
        <w:rPr>
          <w:sz w:val="14"/>
        </w:rPr>
        <w:t>labour</w:t>
      </w:r>
      <w:proofErr w:type="spellEnd"/>
      <w:r w:rsidRPr="00C011D1">
        <w:rPr>
          <w:sz w:val="14"/>
        </w:rPr>
        <w:t xml:space="preserve"> rather corresponds to Harry Braverman’s concepts of ‘conception’ and ‘execution’ respectively (Braverman 1998). The problem of the </w:t>
      </w:r>
      <w:r w:rsidRPr="00C011D1">
        <w:rPr>
          <w:rStyle w:val="StyleUnderline"/>
        </w:rPr>
        <w:t>despotism of capital lies in the total deprivation of workers’ subjective power of ‘conception’, so that they are subordinated to the command of capital that decides</w:t>
      </w:r>
      <w:r w:rsidRPr="00C011D1">
        <w:rPr>
          <w:sz w:val="14"/>
        </w:rPr>
        <w:t xml:space="preserve"> what, how and how much they produce independently of their </w:t>
      </w:r>
      <w:r w:rsidRPr="00C011D1">
        <w:rPr>
          <w:rStyle w:val="StyleUnderline"/>
        </w:rPr>
        <w:t>will and desires</w:t>
      </w:r>
      <w:r w:rsidRPr="00C011D1">
        <w:rPr>
          <w:sz w:val="14"/>
        </w:rPr>
        <w:t xml:space="preserve">. As a result of the real subsumption, </w:t>
      </w:r>
      <w:r w:rsidRPr="00C011D1">
        <w:rPr>
          <w:rStyle w:val="StyleUnderline"/>
        </w:rPr>
        <w:t xml:space="preserve">workers simply execute according to the imperative and command of capital. </w:t>
      </w:r>
      <w:r w:rsidRPr="00C011D1">
        <w:rPr>
          <w:sz w:val="14"/>
        </w:rPr>
        <w:t>By contrast, the reunification of conception and execution requires establishing substantive equality in the production process among producers beyond their formal equality within market exchange. Marx wrote about communal production from this perspective.</w:t>
      </w:r>
    </w:p>
    <w:p w14:paraId="04A4AB9D" w14:textId="77777777" w:rsidR="00C011D1" w:rsidRPr="00C011D1" w:rsidRDefault="00C011D1" w:rsidP="00C011D1">
      <w:pPr>
        <w:spacing w:line="240" w:lineRule="auto"/>
        <w:ind w:left="720"/>
        <w:contextualSpacing/>
        <w:rPr>
          <w:sz w:val="14"/>
        </w:rPr>
      </w:pPr>
      <w:r w:rsidRPr="00C011D1">
        <w:rPr>
          <w:sz w:val="14"/>
        </w:rPr>
        <w:t>The communal character of production would make the product into a communal, general product from the outset. The exchange which originally takes place in production – which would not be an exchange of exchange values but of activities, – determined by communal needs and communal purposes – would from the outset include the participation of the individuals in the communal world of products. (Grundrisse: 171; emphasis in original)</w:t>
      </w:r>
    </w:p>
    <w:p w14:paraId="3C5866EC" w14:textId="77777777" w:rsidR="00C011D1" w:rsidRPr="00C011D1" w:rsidRDefault="00C011D1" w:rsidP="00C011D1">
      <w:pPr>
        <w:spacing w:line="240" w:lineRule="auto"/>
        <w:contextualSpacing/>
        <w:rPr>
          <w:rStyle w:val="StyleUnderline"/>
        </w:rPr>
      </w:pPr>
      <w:r w:rsidRPr="00C011D1">
        <w:rPr>
          <w:sz w:val="14"/>
        </w:rPr>
        <w:t xml:space="preserve">The key here is the </w:t>
      </w:r>
      <w:r w:rsidRPr="00C011D1">
        <w:rPr>
          <w:rStyle w:val="Emphasis"/>
        </w:rPr>
        <w:t>active participation of workers in deciding what, how and how much they produce.</w:t>
      </w:r>
      <w:r w:rsidRPr="00C011D1">
        <w:rPr>
          <w:sz w:val="14"/>
        </w:rPr>
        <w:t xml:space="preserve"> This </w:t>
      </w:r>
      <w:r w:rsidRPr="00C011D1">
        <w:rPr>
          <w:rStyle w:val="Emphasis"/>
        </w:rPr>
        <w:t>democratic productio</w:t>
      </w:r>
      <w:r w:rsidRPr="00C011D1">
        <w:rPr>
          <w:rStyle w:val="StyleUnderline"/>
        </w:rPr>
        <w:t>n is</w:t>
      </w:r>
      <w:r w:rsidRPr="00C011D1">
        <w:rPr>
          <w:sz w:val="14"/>
        </w:rPr>
        <w:t xml:space="preserve"> the </w:t>
      </w:r>
      <w:r w:rsidRPr="00C011D1">
        <w:rPr>
          <w:rStyle w:val="Emphasis"/>
        </w:rPr>
        <w:t>direct antithesis</w:t>
      </w:r>
      <w:r w:rsidRPr="00C011D1">
        <w:rPr>
          <w:rStyle w:val="StyleUnderline"/>
        </w:rPr>
        <w:t xml:space="preserve"> of</w:t>
      </w:r>
      <w:r w:rsidRPr="00C011D1">
        <w:rPr>
          <w:sz w:val="14"/>
        </w:rPr>
        <w:t xml:space="preserve"> the ‘</w:t>
      </w:r>
      <w:r w:rsidRPr="00C011D1">
        <w:rPr>
          <w:rStyle w:val="Emphasis"/>
        </w:rPr>
        <w:t>despotic’</w:t>
      </w:r>
      <w:r w:rsidRPr="00C011D1">
        <w:rPr>
          <w:sz w:val="14"/>
        </w:rPr>
        <w:t xml:space="preserve"> character of </w:t>
      </w:r>
      <w:r w:rsidRPr="00C011D1">
        <w:rPr>
          <w:rStyle w:val="StyleUnderline"/>
        </w:rPr>
        <w:t>capitalist production.</w:t>
      </w:r>
      <w:r w:rsidRPr="00C011D1">
        <w:rPr>
          <w:sz w:val="14"/>
        </w:rPr>
        <w:t xml:space="preserve"> Associated producers more actively participate in the decision-making process without the imposition of the will of the few. </w:t>
      </w:r>
      <w:r w:rsidRPr="00C011D1">
        <w:rPr>
          <w:rStyle w:val="StyleUnderline"/>
        </w:rPr>
        <w:t>Hierarchal control is incompatible with</w:t>
      </w:r>
      <w:r w:rsidRPr="00C011D1">
        <w:rPr>
          <w:sz w:val="14"/>
        </w:rPr>
        <w:t xml:space="preserve"> Marx’s vision of providing more </w:t>
      </w:r>
      <w:r w:rsidRPr="00C011D1">
        <w:rPr>
          <w:rStyle w:val="StyleUnderline"/>
        </w:rPr>
        <w:t>autonomy to</w:t>
      </w:r>
      <w:r w:rsidRPr="00C011D1">
        <w:rPr>
          <w:sz w:val="14"/>
        </w:rPr>
        <w:t xml:space="preserve"> the associated </w:t>
      </w:r>
      <w:r w:rsidRPr="00C011D1">
        <w:rPr>
          <w:rStyle w:val="StyleUnderline"/>
        </w:rPr>
        <w:t>producer</w:t>
      </w:r>
      <w:r w:rsidRPr="00C011D1">
        <w:rPr>
          <w:sz w:val="14"/>
        </w:rPr>
        <w:t xml:space="preserve">s, but without hierarchy, it takes more time to mediate between different opinions and reach a consensus. Since the increase of productive forces under capitalism relies upon the undemocratic and top-down character of the production process with the concentration of power in the hands of the few, </w:t>
      </w:r>
      <w:r w:rsidRPr="00C011D1">
        <w:rPr>
          <w:rStyle w:val="StyleUnderline"/>
        </w:rPr>
        <w:t>democratic decision-making</w:t>
      </w:r>
      <w:r w:rsidRPr="00C011D1">
        <w:rPr>
          <w:sz w:val="14"/>
        </w:rPr>
        <w:t xml:space="preserve"> in the workplace inevitably </w:t>
      </w:r>
      <w:r w:rsidRPr="00C011D1">
        <w:rPr>
          <w:rStyle w:val="StyleUnderline"/>
        </w:rPr>
        <w:t xml:space="preserve">slows down </w:t>
      </w:r>
      <w:r w:rsidRPr="00C011D1">
        <w:rPr>
          <w:sz w:val="14"/>
        </w:rPr>
        <w:t xml:space="preserve">the entire process of </w:t>
      </w:r>
      <w:r w:rsidRPr="00C011D1">
        <w:rPr>
          <w:rStyle w:val="StyleUnderline"/>
        </w:rPr>
        <w:t>production.</w:t>
      </w:r>
      <w:r w:rsidRPr="00C011D1">
        <w:rPr>
          <w:sz w:val="14"/>
        </w:rPr>
        <w:t xml:space="preserve"> </w:t>
      </w:r>
      <w:r w:rsidRPr="00C011D1">
        <w:rPr>
          <w:rStyle w:val="StyleUnderline"/>
        </w:rPr>
        <w:t>The USSR was not able to accept this and imposed bureaucratic control upon social production</w:t>
      </w:r>
      <w:r w:rsidRPr="00C011D1">
        <w:rPr>
          <w:sz w:val="14"/>
        </w:rPr>
        <w:t xml:space="preserve">. Through collective decision-making processes, </w:t>
      </w:r>
      <w:r w:rsidRPr="00C011D1">
        <w:rPr>
          <w:rStyle w:val="StyleUnderline"/>
        </w:rPr>
        <w:t xml:space="preserve">workers have more room to reflect upon the necessity of their products, egalitarian relations of class, gender and race, and environmental impacts. </w:t>
      </w:r>
      <w:r w:rsidRPr="00C011D1">
        <w:rPr>
          <w:sz w:val="14"/>
        </w:rPr>
        <w:t xml:space="preserve">Thus, Giorgos Kallis (2017: 12) concludes: </w:t>
      </w:r>
      <w:r w:rsidRPr="00C011D1">
        <w:rPr>
          <w:rStyle w:val="StyleUnderline"/>
        </w:rPr>
        <w:t>‘Genuine democratic socialism cannot grow at the pace of capitalism, which sidelines and destroys what slows it down.’</w:t>
      </w:r>
    </w:p>
    <w:p w14:paraId="2671511D" w14:textId="77777777" w:rsidR="00C011D1" w:rsidRPr="00C011D1" w:rsidRDefault="00C011D1" w:rsidP="00C011D1">
      <w:pPr>
        <w:spacing w:line="240" w:lineRule="auto"/>
        <w:contextualSpacing/>
        <w:rPr>
          <w:sz w:val="14"/>
        </w:rPr>
      </w:pPr>
      <w:r w:rsidRPr="00C011D1">
        <w:rPr>
          <w:sz w:val="14"/>
        </w:rPr>
        <w:t xml:space="preserve">Taking into account these five transformations that Marx demanded as conditions of socialism, one may wonder how they could be achieved without degrowth. They also help explain why </w:t>
      </w:r>
      <w:r w:rsidRPr="00C011D1">
        <w:rPr>
          <w:rStyle w:val="StyleUnderline"/>
        </w:rPr>
        <w:t xml:space="preserve">degrowth communism is more likely to repair the metabolic rift than capitalism. </w:t>
      </w:r>
      <w:r w:rsidRPr="00C011D1">
        <w:rPr>
          <w:sz w:val="14"/>
        </w:rPr>
        <w:t xml:space="preserve">Furthermore, economic growth does not become green simply because it occurs in socialism. </w:t>
      </w:r>
      <w:r w:rsidRPr="00C011D1">
        <w:rPr>
          <w:rStyle w:val="StyleUnderline"/>
        </w:rPr>
        <w:t>As long as economic growth is founded upon the biophysical process of production and consumption, growth is not sustainable after a certain point in any society.</w:t>
      </w:r>
      <w:r w:rsidRPr="00C011D1">
        <w:rPr>
          <w:sz w:val="14"/>
        </w:rPr>
        <w:t xml:space="preserve"> In other words, </w:t>
      </w:r>
      <w:r w:rsidRPr="00C011D1">
        <w:rPr>
          <w:rStyle w:val="StyleUnderline"/>
        </w:rPr>
        <w:t xml:space="preserve">Marx’s </w:t>
      </w:r>
      <w:proofErr w:type="spellStart"/>
      <w:r w:rsidRPr="00C011D1">
        <w:rPr>
          <w:rStyle w:val="StyleUnderline"/>
        </w:rPr>
        <w:t>ecosocialism</w:t>
      </w:r>
      <w:proofErr w:type="spellEnd"/>
      <w:r w:rsidRPr="00C011D1">
        <w:rPr>
          <w:rStyle w:val="StyleUnderline"/>
        </w:rPr>
        <w:t xml:space="preserve"> needs to be specified as a degrowth one, </w:t>
      </w:r>
      <w:r w:rsidRPr="00C011D1">
        <w:rPr>
          <w:sz w:val="14"/>
        </w:rPr>
        <w:t>and this is the conclusion that Marx arrived at after seriously studying natural sciences and pre-capitalist societies after 1868.</w:t>
      </w:r>
    </w:p>
    <w:p w14:paraId="64419628" w14:textId="77777777" w:rsidR="00C011D1" w:rsidRPr="00C011D1" w:rsidRDefault="00C011D1" w:rsidP="00C011D1">
      <w:pPr>
        <w:spacing w:line="240" w:lineRule="auto"/>
        <w:contextualSpacing/>
        <w:rPr>
          <w:rStyle w:val="StyleUnderline"/>
        </w:rPr>
      </w:pPr>
      <w:r w:rsidRPr="00C011D1">
        <w:rPr>
          <w:sz w:val="14"/>
        </w:rPr>
        <w:t xml:space="preserve">It should be clear by now that </w:t>
      </w:r>
      <w:r w:rsidRPr="00C011D1">
        <w:rPr>
          <w:rStyle w:val="StyleUnderline"/>
        </w:rPr>
        <w:t>socialism promotes</w:t>
      </w:r>
      <w:r w:rsidRPr="00C011D1">
        <w:rPr>
          <w:sz w:val="14"/>
        </w:rPr>
        <w:t xml:space="preserve"> a social </w:t>
      </w:r>
      <w:r w:rsidRPr="00C011D1">
        <w:rPr>
          <w:rStyle w:val="StyleUnderline"/>
        </w:rPr>
        <w:t>transition to a degrowth economy</w:t>
      </w:r>
      <w:r w:rsidRPr="00C011D1">
        <w:rPr>
          <w:sz w:val="14"/>
        </w:rPr>
        <w:t xml:space="preserve">. The regulation of capital’s reckless attempt to valorize itself creates a greater chance of reducing the working day and thus the environmental impact. More autonomy for workers who are free from the market competition also gives them opportunities to reflect on the meaning of work and consumption. Social planning is indispensable to banning excessive and dirty production and to staying within planetary boundaries while satisfying basic social needs. </w:t>
      </w:r>
      <w:r w:rsidRPr="00C011D1">
        <w:rPr>
          <w:rStyle w:val="StyleUnderline"/>
        </w:rPr>
        <w:t xml:space="preserve">These transformations reinforce the possibility of slowing down and scaling down the economy in order to create a more sustainable and egalitarian economy. </w:t>
      </w:r>
      <w:r w:rsidRPr="00C011D1">
        <w:rPr>
          <w:sz w:val="14"/>
        </w:rPr>
        <w:t xml:space="preserve">Although it was never recognized during the 20th century, Marx’s idea of degrowth communism is </w:t>
      </w:r>
      <w:r w:rsidRPr="00C011D1">
        <w:rPr>
          <w:rStyle w:val="StyleUnderline"/>
        </w:rPr>
        <w:t>more important than ever today because it increases the chance of human survival in the Anthropocene.</w:t>
      </w:r>
    </w:p>
    <w:p w14:paraId="432A6774" w14:textId="77777777" w:rsidR="00C011D1" w:rsidRPr="00C011D1" w:rsidRDefault="00C011D1" w:rsidP="00C011D1">
      <w:pPr>
        <w:spacing w:line="240" w:lineRule="auto"/>
        <w:contextualSpacing/>
        <w:rPr>
          <w:sz w:val="14"/>
        </w:rPr>
      </w:pPr>
      <w:r w:rsidRPr="00C011D1">
        <w:rPr>
          <w:sz w:val="14"/>
        </w:rPr>
        <w:t>Conclusion</w:t>
      </w:r>
    </w:p>
    <w:p w14:paraId="4CCFAEB2" w14:textId="77777777" w:rsidR="00C011D1" w:rsidRPr="00C011D1" w:rsidRDefault="00C011D1" w:rsidP="00C011D1">
      <w:pPr>
        <w:spacing w:line="240" w:lineRule="auto"/>
        <w:contextualSpacing/>
        <w:rPr>
          <w:sz w:val="14"/>
        </w:rPr>
      </w:pPr>
      <w:r w:rsidRPr="00C011D1">
        <w:rPr>
          <w:sz w:val="14"/>
        </w:rPr>
        <w:t xml:space="preserve">Joseph Schumpeter (1951: 293) once said, ‘Capitalism is a process, a stationary capitalism would be a </w:t>
      </w:r>
      <w:proofErr w:type="spellStart"/>
      <w:r w:rsidRPr="00C011D1">
        <w:rPr>
          <w:sz w:val="14"/>
        </w:rPr>
        <w:t>contradictio</w:t>
      </w:r>
      <w:proofErr w:type="spellEnd"/>
      <w:r w:rsidRPr="00C011D1">
        <w:rPr>
          <w:sz w:val="14"/>
        </w:rPr>
        <w:t xml:space="preserve"> in adjecto.’ </w:t>
      </w:r>
      <w:r w:rsidRPr="00C011D1">
        <w:rPr>
          <w:rStyle w:val="Emphasis"/>
        </w:rPr>
        <w:t>Degrowth is incompatible with capitalism, and it is essentially an anti-capitalist project</w:t>
      </w:r>
      <w:r w:rsidRPr="00C011D1">
        <w:rPr>
          <w:sz w:val="14"/>
        </w:rPr>
        <w:t xml:space="preserve">. However, there has been little intellectual dialogue between degrowth and Marxism in the past mainly because of the latter’s alleged </w:t>
      </w:r>
      <w:proofErr w:type="spellStart"/>
      <w:r w:rsidRPr="00C011D1">
        <w:rPr>
          <w:sz w:val="14"/>
        </w:rPr>
        <w:t>Prometheanism</w:t>
      </w:r>
      <w:proofErr w:type="spellEnd"/>
      <w:r w:rsidRPr="00C011D1">
        <w:rPr>
          <w:sz w:val="14"/>
        </w:rPr>
        <w:t>. This needs to change, and, fortunately, it has already started to change with advocacy for an ‘</w:t>
      </w:r>
      <w:proofErr w:type="spellStart"/>
      <w:r w:rsidRPr="00C011D1">
        <w:rPr>
          <w:sz w:val="14"/>
        </w:rPr>
        <w:t>ecosocialist</w:t>
      </w:r>
      <w:proofErr w:type="spellEnd"/>
      <w:r w:rsidRPr="00C011D1">
        <w:rPr>
          <w:sz w:val="14"/>
        </w:rPr>
        <w:t xml:space="preserve"> degrowth’ (</w:t>
      </w:r>
      <w:proofErr w:type="spellStart"/>
      <w:r w:rsidRPr="00C011D1">
        <w:rPr>
          <w:sz w:val="14"/>
        </w:rPr>
        <w:t>Löwy</w:t>
      </w:r>
      <w:proofErr w:type="spellEnd"/>
      <w:r w:rsidRPr="00C011D1">
        <w:rPr>
          <w:sz w:val="14"/>
        </w:rPr>
        <w:t xml:space="preserve"> et al. 2022). This situation reflects the theoretical and practical progress of political ecology in the last two decades.</w:t>
      </w:r>
    </w:p>
    <w:p w14:paraId="566DCF89" w14:textId="77777777" w:rsidR="00C011D1" w:rsidRPr="00C011D1" w:rsidRDefault="00C011D1" w:rsidP="00C011D1">
      <w:pPr>
        <w:rPr>
          <w:sz w:val="16"/>
        </w:rPr>
      </w:pPr>
    </w:p>
    <w:p w14:paraId="1CB4E83F" w14:textId="77777777" w:rsidR="00C011D1" w:rsidRPr="00C011D1" w:rsidRDefault="00C011D1" w:rsidP="00C011D1">
      <w:pPr>
        <w:pStyle w:val="Heading3"/>
      </w:pPr>
      <w:r w:rsidRPr="00C011D1">
        <w:t>AT: Decoupling</w:t>
      </w:r>
    </w:p>
    <w:p w14:paraId="633E7E6B" w14:textId="77777777" w:rsidR="00C011D1" w:rsidRPr="00C011D1" w:rsidRDefault="00C011D1" w:rsidP="00C011D1">
      <w:pPr>
        <w:pStyle w:val="Heading4"/>
      </w:pPr>
      <w:r w:rsidRPr="00C011D1">
        <w:t xml:space="preserve">Decoupling is a </w:t>
      </w:r>
      <w:r w:rsidRPr="00C011D1">
        <w:rPr>
          <w:u w:val="single"/>
        </w:rPr>
        <w:t>myth</w:t>
      </w:r>
      <w:r w:rsidRPr="00C011D1">
        <w:t xml:space="preserve"> – their models don’t account for outsourcing of production and extraction to developing countries – our evidence cites multiple meta-analyses of empirical studies. </w:t>
      </w:r>
    </w:p>
    <w:p w14:paraId="6F84BE49" w14:textId="77777777" w:rsidR="00C011D1" w:rsidRPr="00C011D1" w:rsidRDefault="00C011D1" w:rsidP="00C011D1">
      <w:pPr>
        <w:rPr>
          <w:b/>
          <w:bCs/>
          <w:sz w:val="26"/>
        </w:rPr>
      </w:pPr>
      <w:proofErr w:type="spellStart"/>
      <w:r w:rsidRPr="00C011D1">
        <w:rPr>
          <w:rStyle w:val="Style13ptBold"/>
        </w:rPr>
        <w:t>Sorman</w:t>
      </w:r>
      <w:proofErr w:type="spellEnd"/>
      <w:r w:rsidRPr="00C011D1">
        <w:rPr>
          <w:rStyle w:val="Style13ptBold"/>
        </w:rPr>
        <w:t xml:space="preserve"> 23</w:t>
      </w:r>
      <w:r w:rsidRPr="00C011D1">
        <w:rPr>
          <w:rStyle w:val="Style13ptBold"/>
          <w:b w:val="0"/>
          <w:sz w:val="18"/>
          <w:szCs w:val="14"/>
        </w:rPr>
        <w:t xml:space="preserve"> [</w:t>
      </w:r>
      <w:proofErr w:type="spellStart"/>
      <w:r w:rsidRPr="00C011D1">
        <w:rPr>
          <w:rStyle w:val="Style13ptBold"/>
          <w:b w:val="0"/>
          <w:sz w:val="18"/>
          <w:szCs w:val="14"/>
        </w:rPr>
        <w:t>Alevgül</w:t>
      </w:r>
      <w:proofErr w:type="spellEnd"/>
      <w:r w:rsidRPr="00C011D1">
        <w:rPr>
          <w:rStyle w:val="Style13ptBold"/>
          <w:b w:val="0"/>
          <w:sz w:val="18"/>
          <w:szCs w:val="14"/>
        </w:rPr>
        <w:t xml:space="preserve"> </w:t>
      </w:r>
      <w:proofErr w:type="spellStart"/>
      <w:r w:rsidRPr="00C011D1">
        <w:rPr>
          <w:rStyle w:val="Style13ptBold"/>
          <w:b w:val="0"/>
          <w:sz w:val="18"/>
          <w:szCs w:val="14"/>
        </w:rPr>
        <w:t>Sorman</w:t>
      </w:r>
      <w:proofErr w:type="spellEnd"/>
      <w:r w:rsidRPr="00C011D1">
        <w:rPr>
          <w:rStyle w:val="Style13ptBold"/>
          <w:b w:val="0"/>
          <w:sz w:val="18"/>
          <w:szCs w:val="14"/>
        </w:rPr>
        <w:t xml:space="preserve">, is an </w:t>
      </w:r>
      <w:proofErr w:type="spellStart"/>
      <w:r w:rsidRPr="00C011D1">
        <w:rPr>
          <w:rStyle w:val="Style13ptBold"/>
          <w:b w:val="0"/>
          <w:sz w:val="18"/>
          <w:szCs w:val="14"/>
        </w:rPr>
        <w:t>Ikerbasque</w:t>
      </w:r>
      <w:proofErr w:type="spellEnd"/>
      <w:r w:rsidRPr="00C011D1">
        <w:rPr>
          <w:rStyle w:val="Style13ptBold"/>
          <w:b w:val="0"/>
          <w:sz w:val="18"/>
          <w:szCs w:val="14"/>
        </w:rPr>
        <w:t xml:space="preserve"> Research Fellow at the Basque Centre for Climate Change (BC3). Her research scrutinizes energy transitions with insights from human geography, political ecology and ecological and biophysical economics.; “Deceitful Decoupling: Misconceptions of a Persistent Myth”; The Barcelona School of Ecological Economics and Political Ecology; pp 165–</w:t>
      </w:r>
      <w:proofErr w:type="gramStart"/>
      <w:r w:rsidRPr="00C011D1">
        <w:rPr>
          <w:rStyle w:val="Style13ptBold"/>
          <w:b w:val="0"/>
          <w:sz w:val="18"/>
          <w:szCs w:val="14"/>
        </w:rPr>
        <w:t>177;  March</w:t>
      </w:r>
      <w:proofErr w:type="gramEnd"/>
      <w:r w:rsidRPr="00C011D1">
        <w:rPr>
          <w:rStyle w:val="Style13ptBold"/>
          <w:b w:val="0"/>
          <w:sz w:val="18"/>
          <w:szCs w:val="14"/>
        </w:rPr>
        <w:t xml:space="preserve"> 1, 2023; https://link.springer.com/chapter/10.1007/978-3-031-22566-6_15]//eleanor</w:t>
      </w:r>
    </w:p>
    <w:p w14:paraId="5284FA8B" w14:textId="77777777" w:rsidR="00C011D1" w:rsidRPr="00C011D1" w:rsidRDefault="00C011D1" w:rsidP="00C011D1">
      <w:pPr>
        <w:rPr>
          <w:rStyle w:val="StyleUnderline"/>
        </w:rPr>
      </w:pPr>
      <w:r w:rsidRPr="00C011D1">
        <w:rPr>
          <w:rStyle w:val="Emphasis"/>
        </w:rPr>
        <w:t>Recent literature argues</w:t>
      </w:r>
      <w:r w:rsidRPr="00C011D1">
        <w:rPr>
          <w:rStyle w:val="StyleUnderline"/>
        </w:rPr>
        <w:t xml:space="preserve"> that there is </w:t>
      </w:r>
      <w:r w:rsidRPr="00C011D1">
        <w:rPr>
          <w:rStyle w:val="Emphasis"/>
        </w:rPr>
        <w:t>little or no evidence</w:t>
      </w:r>
      <w:r w:rsidRPr="00C011D1">
        <w:rPr>
          <w:rStyle w:val="StyleUnderline"/>
        </w:rPr>
        <w:t xml:space="preserve"> in terms of </w:t>
      </w:r>
      <w:r w:rsidRPr="00C011D1">
        <w:rPr>
          <w:rStyle w:val="Emphasis"/>
        </w:rPr>
        <w:t>absolute decoupling</w:t>
      </w:r>
      <w:r w:rsidRPr="00C011D1">
        <w:rPr>
          <w:rStyle w:val="StyleUnderline"/>
        </w:rPr>
        <w:t xml:space="preserve"> looking into </w:t>
      </w:r>
      <w:r w:rsidRPr="00C011D1">
        <w:rPr>
          <w:rStyle w:val="Emphasis"/>
        </w:rPr>
        <w:t>embodied energy in trade</w:t>
      </w:r>
      <w:r w:rsidRPr="00C011D1">
        <w:rPr>
          <w:rStyle w:val="StyleUnderline"/>
        </w:rPr>
        <w:t xml:space="preserve">, </w:t>
      </w:r>
      <w:r w:rsidRPr="00C011D1">
        <w:rPr>
          <w:rStyle w:val="Emphasis"/>
        </w:rPr>
        <w:t>material consumption</w:t>
      </w:r>
      <w:r w:rsidRPr="00C011D1">
        <w:rPr>
          <w:rStyle w:val="StyleUnderline"/>
        </w:rPr>
        <w:t xml:space="preserve">, </w:t>
      </w:r>
      <w:r w:rsidRPr="00C011D1">
        <w:rPr>
          <w:rStyle w:val="Emphasis"/>
        </w:rPr>
        <w:t>resource use</w:t>
      </w:r>
      <w:r w:rsidRPr="00C011D1">
        <w:rPr>
          <w:rStyle w:val="StyleUnderline"/>
        </w:rPr>
        <w:t xml:space="preserve">, and </w:t>
      </w:r>
      <w:r w:rsidRPr="00C011D1">
        <w:rPr>
          <w:rStyle w:val="Emphasis"/>
        </w:rPr>
        <w:t>emissions</w:t>
      </w:r>
      <w:r w:rsidRPr="00C011D1">
        <w:rPr>
          <w:rStyle w:val="StyleUnderline"/>
        </w:rPr>
        <w:t>.</w:t>
      </w:r>
    </w:p>
    <w:p w14:paraId="528C826F" w14:textId="77777777" w:rsidR="00C011D1" w:rsidRPr="00C011D1" w:rsidRDefault="00C011D1" w:rsidP="00C011D1">
      <w:pPr>
        <w:rPr>
          <w:sz w:val="16"/>
        </w:rPr>
      </w:pPr>
      <w:proofErr w:type="spellStart"/>
      <w:r w:rsidRPr="00C011D1">
        <w:rPr>
          <w:sz w:val="16"/>
        </w:rPr>
        <w:t>Akizu-Gardoki</w:t>
      </w:r>
      <w:proofErr w:type="spellEnd"/>
      <w:r w:rsidRPr="00C011D1">
        <w:rPr>
          <w:sz w:val="16"/>
        </w:rPr>
        <w:t xml:space="preserve"> et al. (2018) devise an alternative “Decoupling Index” that uses 126 countries’ total primary energy footprints (rather than total primary energy supplies), taking into account embodied energy imported with goods and services. Within a 14-year period of analysis (2000–2014), the authors empirically show that </w:t>
      </w:r>
      <w:r w:rsidRPr="00C011D1">
        <w:rPr>
          <w:rStyle w:val="Emphasis"/>
        </w:rPr>
        <w:t>93 countries</w:t>
      </w:r>
      <w:r w:rsidRPr="00C011D1">
        <w:rPr>
          <w:sz w:val="16"/>
        </w:rPr>
        <w:t xml:space="preserve">7 </w:t>
      </w:r>
      <w:r w:rsidRPr="00C011D1">
        <w:rPr>
          <w:rStyle w:val="Emphasis"/>
        </w:rPr>
        <w:t>disprove decoupling</w:t>
      </w:r>
      <w:r w:rsidRPr="00C011D1">
        <w:rPr>
          <w:sz w:val="16"/>
        </w:rPr>
        <w:t>; while 27 show absolute decoupling for the analysis period, with only 6 countries (ESP, ITA, HUN, GBR, JPN, and FRA) with a Human Development Index of 0.8 above maintain absolute decoupling over time (ibid.).</w:t>
      </w:r>
    </w:p>
    <w:p w14:paraId="7374B14A" w14:textId="77777777" w:rsidR="00C011D1" w:rsidRPr="00C011D1" w:rsidRDefault="00C011D1" w:rsidP="00C011D1">
      <w:pPr>
        <w:rPr>
          <w:sz w:val="16"/>
        </w:rPr>
      </w:pPr>
      <w:r w:rsidRPr="00C011D1">
        <w:rPr>
          <w:rStyle w:val="StyleUnderline"/>
        </w:rPr>
        <w:t xml:space="preserve">Regarding global material flows </w:t>
      </w:r>
      <w:r w:rsidRPr="00C011D1">
        <w:rPr>
          <w:rStyle w:val="Emphasis"/>
        </w:rPr>
        <w:t>covering over half a century of analysis</w:t>
      </w:r>
      <w:r w:rsidRPr="00C011D1">
        <w:rPr>
          <w:sz w:val="16"/>
        </w:rPr>
        <w:t xml:space="preserve"> (1950–2010) </w:t>
      </w:r>
      <w:proofErr w:type="spellStart"/>
      <w:r w:rsidRPr="00C011D1">
        <w:rPr>
          <w:sz w:val="16"/>
        </w:rPr>
        <w:t>Schaffartzik</w:t>
      </w:r>
      <w:proofErr w:type="spellEnd"/>
      <w:r w:rsidRPr="00C011D1">
        <w:rPr>
          <w:sz w:val="16"/>
        </w:rPr>
        <w:t xml:space="preserve"> et al. (2014) reveal that </w:t>
      </w:r>
      <w:r w:rsidRPr="00C011D1">
        <w:rPr>
          <w:rStyle w:val="Emphasis"/>
        </w:rPr>
        <w:t xml:space="preserve">although industrial metabolic profiles </w:t>
      </w:r>
      <w:proofErr w:type="spellStart"/>
      <w:r w:rsidRPr="00C011D1">
        <w:rPr>
          <w:rStyle w:val="Emphasis"/>
        </w:rPr>
        <w:t>stabilise</w:t>
      </w:r>
      <w:proofErr w:type="spellEnd"/>
      <w:r w:rsidRPr="00C011D1">
        <w:rPr>
          <w:rStyle w:val="StyleUnderline"/>
        </w:rPr>
        <w:t xml:space="preserve"> over time with equal shares of biomass, fossil energy, and construction minerals; </w:t>
      </w:r>
      <w:r w:rsidRPr="00C011D1">
        <w:rPr>
          <w:rStyle w:val="Emphasis"/>
        </w:rPr>
        <w:t>they are surpassed by other regions</w:t>
      </w:r>
      <w:r w:rsidRPr="00C011D1">
        <w:rPr>
          <w:rStyle w:val="StyleUnderline"/>
        </w:rPr>
        <w:t xml:space="preserve"> like Asia, </w:t>
      </w:r>
      <w:r w:rsidRPr="00C011D1">
        <w:rPr>
          <w:rStyle w:val="Emphasis"/>
        </w:rPr>
        <w:t>replicating patterns</w:t>
      </w:r>
      <w:r w:rsidRPr="00C011D1">
        <w:rPr>
          <w:rStyle w:val="StyleUnderline"/>
        </w:rPr>
        <w:t xml:space="preserve"> of </w:t>
      </w:r>
      <w:r w:rsidRPr="00C011D1">
        <w:rPr>
          <w:rStyle w:val="Emphasis"/>
        </w:rPr>
        <w:t>industrial growth engines</w:t>
      </w:r>
      <w:r w:rsidRPr="00C011D1">
        <w:rPr>
          <w:rStyle w:val="StyleUnderline"/>
        </w:rPr>
        <w:t>.</w:t>
      </w:r>
      <w:r w:rsidRPr="00C011D1">
        <w:rPr>
          <w:sz w:val="16"/>
        </w:rPr>
        <w:t xml:space="preserve"> However, </w:t>
      </w:r>
      <w:r w:rsidRPr="00C011D1">
        <w:rPr>
          <w:rStyle w:val="StyleUnderline"/>
        </w:rPr>
        <w:t>this</w:t>
      </w:r>
      <w:r w:rsidRPr="00C011D1">
        <w:rPr>
          <w:sz w:val="16"/>
        </w:rPr>
        <w:t xml:space="preserve"> does not translate into "per capita" </w:t>
      </w:r>
      <w:proofErr w:type="spellStart"/>
      <w:r w:rsidRPr="00C011D1">
        <w:rPr>
          <w:sz w:val="16"/>
        </w:rPr>
        <w:t>affuence</w:t>
      </w:r>
      <w:proofErr w:type="spellEnd"/>
      <w:r w:rsidRPr="00C011D1">
        <w:rPr>
          <w:sz w:val="16"/>
        </w:rPr>
        <w:t xml:space="preserve"> or material consumption and instead </w:t>
      </w:r>
      <w:r w:rsidRPr="00C011D1">
        <w:rPr>
          <w:rStyle w:val="StyleUnderline"/>
        </w:rPr>
        <w:t>adds to the growing bubble of global resource use and extraction</w:t>
      </w:r>
      <w:r w:rsidRPr="00C011D1">
        <w:rPr>
          <w:sz w:val="16"/>
        </w:rPr>
        <w:t xml:space="preserve"> (ibid.). On a similar note, after an analysis of 40 years of resource productivity analysis </w:t>
      </w:r>
      <w:proofErr w:type="spellStart"/>
      <w:r w:rsidRPr="00C011D1">
        <w:rPr>
          <w:sz w:val="16"/>
        </w:rPr>
        <w:t>Krausmann</w:t>
      </w:r>
      <w:proofErr w:type="spellEnd"/>
      <w:r w:rsidRPr="00C011D1">
        <w:rPr>
          <w:sz w:val="16"/>
        </w:rPr>
        <w:t xml:space="preserve"> et al. (2017) </w:t>
      </w:r>
      <w:proofErr w:type="spellStart"/>
      <w:r w:rsidRPr="00C011D1">
        <w:rPr>
          <w:sz w:val="16"/>
        </w:rPr>
        <w:t>summarise</w:t>
      </w:r>
      <w:proofErr w:type="spellEnd"/>
      <w:r w:rsidRPr="00C011D1">
        <w:rPr>
          <w:sz w:val="16"/>
        </w:rPr>
        <w:t xml:space="preserve"> that </w:t>
      </w:r>
      <w:r w:rsidRPr="00C011D1">
        <w:rPr>
          <w:rStyle w:val="Emphasis"/>
        </w:rPr>
        <w:t>although some countries</w:t>
      </w:r>
      <w:r w:rsidRPr="00C011D1">
        <w:rPr>
          <w:rStyle w:val="StyleUnderline"/>
        </w:rPr>
        <w:t xml:space="preserve"> may be </w:t>
      </w:r>
      <w:r w:rsidRPr="00C011D1">
        <w:rPr>
          <w:rStyle w:val="Emphasis"/>
        </w:rPr>
        <w:t>decoupling</w:t>
      </w:r>
      <w:r w:rsidRPr="00C011D1">
        <w:rPr>
          <w:rStyle w:val="StyleUnderline"/>
        </w:rPr>
        <w:t xml:space="preserve"> in absolute terms, </w:t>
      </w:r>
      <w:r w:rsidRPr="00C011D1">
        <w:rPr>
          <w:rStyle w:val="Emphasis"/>
        </w:rPr>
        <w:t>this value is cancelled</w:t>
      </w:r>
      <w:r w:rsidRPr="00C011D1">
        <w:rPr>
          <w:rStyle w:val="StyleUnderline"/>
        </w:rPr>
        <w:t xml:space="preserve"> out </w:t>
      </w:r>
      <w:r w:rsidRPr="00C011D1">
        <w:rPr>
          <w:rStyle w:val="Emphasis"/>
        </w:rPr>
        <w:t>when trade is taken into account</w:t>
      </w:r>
      <w:r w:rsidRPr="00C011D1">
        <w:rPr>
          <w:sz w:val="16"/>
        </w:rPr>
        <w:t xml:space="preserve">. Wood et al. (2018) </w:t>
      </w:r>
      <w:proofErr w:type="spellStart"/>
      <w:r w:rsidRPr="00C011D1">
        <w:rPr>
          <w:sz w:val="16"/>
        </w:rPr>
        <w:t>confrm</w:t>
      </w:r>
      <w:proofErr w:type="spellEnd"/>
      <w:r w:rsidRPr="00C011D1">
        <w:rPr>
          <w:sz w:val="16"/>
        </w:rPr>
        <w:t xml:space="preserve"> </w:t>
      </w:r>
      <w:r w:rsidRPr="00C011D1">
        <w:rPr>
          <w:rStyle w:val="StyleUnderline"/>
        </w:rPr>
        <w:t>that</w:t>
      </w:r>
      <w:r w:rsidRPr="00C011D1">
        <w:rPr>
          <w:rStyle w:val="Emphasis"/>
        </w:rPr>
        <w:t xml:space="preserve"> impacts embodied in trade</w:t>
      </w:r>
      <w:r w:rsidRPr="00C011D1">
        <w:rPr>
          <w:sz w:val="16"/>
        </w:rPr>
        <w:t xml:space="preserve">, especially regarding material goods, led by clothing and footwear, </w:t>
      </w:r>
      <w:r w:rsidRPr="00C011D1">
        <w:rPr>
          <w:rStyle w:val="Emphasis"/>
        </w:rPr>
        <w:t>are growing tremendously</w:t>
      </w:r>
      <w:r w:rsidRPr="00C011D1">
        <w:rPr>
          <w:sz w:val="16"/>
        </w:rPr>
        <w:t xml:space="preserve">, </w:t>
      </w:r>
      <w:r w:rsidRPr="00C011D1">
        <w:rPr>
          <w:rStyle w:val="StyleUnderline"/>
        </w:rPr>
        <w:t xml:space="preserve">with </w:t>
      </w:r>
      <w:r w:rsidRPr="00C011D1">
        <w:rPr>
          <w:rStyle w:val="Emphasis"/>
        </w:rPr>
        <w:t>energy and GHG emissions</w:t>
      </w:r>
      <w:r w:rsidRPr="00C011D1">
        <w:rPr>
          <w:rStyle w:val="StyleUnderline"/>
        </w:rPr>
        <w:t xml:space="preserve"> </w:t>
      </w:r>
      <w:r w:rsidRPr="00C011D1">
        <w:rPr>
          <w:rStyle w:val="Emphasis"/>
        </w:rPr>
        <w:t>following</w:t>
      </w:r>
      <w:r w:rsidRPr="00C011D1">
        <w:rPr>
          <w:sz w:val="16"/>
        </w:rPr>
        <w:t xml:space="preserve"> in a less pronounced manner. Wu et al. (2018) highlight the differences in a decoupling index, where “</w:t>
      </w:r>
      <w:r w:rsidRPr="00C011D1">
        <w:rPr>
          <w:rStyle w:val="StyleUnderline"/>
        </w:rPr>
        <w:t xml:space="preserve">developed countries” primarily continue to develop high-tech and </w:t>
      </w:r>
      <w:proofErr w:type="spellStart"/>
      <w:r w:rsidRPr="00C011D1">
        <w:rPr>
          <w:rStyle w:val="StyleUnderline"/>
        </w:rPr>
        <w:t>higheffciency</w:t>
      </w:r>
      <w:proofErr w:type="spellEnd"/>
      <w:r w:rsidRPr="00C011D1">
        <w:rPr>
          <w:rStyle w:val="StyleUnderline"/>
        </w:rPr>
        <w:t xml:space="preserve"> GDP growth drivers, whereas “developing countries” have not undergone a transformation to absolute decoupling due to a lack in energy </w:t>
      </w:r>
      <w:proofErr w:type="spellStart"/>
      <w:r w:rsidRPr="00C011D1">
        <w:rPr>
          <w:rStyle w:val="StyleUnderline"/>
        </w:rPr>
        <w:t>effciency</w:t>
      </w:r>
      <w:proofErr w:type="spellEnd"/>
      <w:r w:rsidRPr="00C011D1">
        <w:rPr>
          <w:rStyle w:val="StyleUnderline"/>
        </w:rPr>
        <w:t xml:space="preserve"> measures, </w:t>
      </w:r>
      <w:proofErr w:type="spellStart"/>
      <w:r w:rsidRPr="00C011D1">
        <w:rPr>
          <w:rStyle w:val="StyleUnderline"/>
        </w:rPr>
        <w:t>disorganised</w:t>
      </w:r>
      <w:proofErr w:type="spellEnd"/>
      <w:r w:rsidRPr="00C011D1">
        <w:rPr>
          <w:rStyle w:val="StyleUnderline"/>
        </w:rPr>
        <w:t xml:space="preserve"> industrial structures, and absence of Information Technologies (IT) in capital investment</w:t>
      </w:r>
      <w:r w:rsidRPr="00C011D1">
        <w:rPr>
          <w:sz w:val="16"/>
        </w:rPr>
        <w:t xml:space="preserve">. These studies highlight a threefold causality: (1) </w:t>
      </w:r>
      <w:r w:rsidRPr="00C011D1">
        <w:rPr>
          <w:rStyle w:val="StyleUnderline"/>
        </w:rPr>
        <w:t xml:space="preserve">we have </w:t>
      </w:r>
      <w:r w:rsidRPr="00C011D1">
        <w:rPr>
          <w:rStyle w:val="Emphasis"/>
        </w:rPr>
        <w:t>lengthened commodity supply chains</w:t>
      </w:r>
      <w:r w:rsidRPr="00C011D1">
        <w:rPr>
          <w:rStyle w:val="StyleUnderline"/>
        </w:rPr>
        <w:t xml:space="preserve"> due to the abundance of readily available transport fuel</w:t>
      </w:r>
      <w:r w:rsidRPr="00C011D1">
        <w:rPr>
          <w:sz w:val="16"/>
        </w:rPr>
        <w:t xml:space="preserve">; (2) </w:t>
      </w:r>
      <w:r w:rsidRPr="00C011D1">
        <w:rPr>
          <w:rStyle w:val="StyleUnderline"/>
        </w:rPr>
        <w:t xml:space="preserve">this has been </w:t>
      </w:r>
      <w:r w:rsidRPr="00C011D1">
        <w:rPr>
          <w:rStyle w:val="Emphasis"/>
        </w:rPr>
        <w:t>made possible by</w:t>
      </w:r>
      <w:r w:rsidRPr="00C011D1">
        <w:rPr>
          <w:rStyle w:val="StyleUnderline"/>
        </w:rPr>
        <w:t xml:space="preserve"> notably </w:t>
      </w:r>
      <w:r w:rsidRPr="00C011D1">
        <w:rPr>
          <w:rStyle w:val="Emphasis"/>
        </w:rPr>
        <w:t>shifting and outsourcing</w:t>
      </w:r>
      <w:r w:rsidRPr="00C011D1">
        <w:rPr>
          <w:rStyle w:val="StyleUnderline"/>
        </w:rPr>
        <w:t xml:space="preserve"> more </w:t>
      </w:r>
      <w:proofErr w:type="spellStart"/>
      <w:r w:rsidRPr="00C011D1">
        <w:rPr>
          <w:rStyle w:val="Emphasis"/>
        </w:rPr>
        <w:t>signifcant</w:t>
      </w:r>
      <w:proofErr w:type="spellEnd"/>
      <w:r w:rsidRPr="00C011D1">
        <w:rPr>
          <w:rStyle w:val="Emphasis"/>
        </w:rPr>
        <w:t xml:space="preserve"> impacts to developing regions</w:t>
      </w:r>
      <w:r w:rsidRPr="00C011D1">
        <w:rPr>
          <w:rStyle w:val="StyleUnderline"/>
        </w:rPr>
        <w:t xml:space="preserve"> that take on </w:t>
      </w:r>
      <w:r w:rsidRPr="00C011D1">
        <w:rPr>
          <w:rStyle w:val="Emphasis"/>
        </w:rPr>
        <w:t>primary extractive</w:t>
      </w:r>
      <w:r w:rsidRPr="00C011D1">
        <w:rPr>
          <w:rStyle w:val="StyleUnderline"/>
        </w:rPr>
        <w:t xml:space="preserve"> and </w:t>
      </w:r>
      <w:r w:rsidRPr="00C011D1">
        <w:rPr>
          <w:rStyle w:val="Emphasis"/>
        </w:rPr>
        <w:t>secondary industries</w:t>
      </w:r>
      <w:r w:rsidRPr="00C011D1">
        <w:rPr>
          <w:rStyle w:val="StyleUnderline"/>
        </w:rPr>
        <w:t xml:space="preserve">; </w:t>
      </w:r>
      <w:r w:rsidRPr="00C011D1">
        <w:rPr>
          <w:sz w:val="16"/>
        </w:rPr>
        <w:t xml:space="preserve">(3) meanwhile, we have bought into the promise of circularity regarding the reuse of materials. Hass et al. (2015) illustrate that </w:t>
      </w:r>
      <w:r w:rsidRPr="00C011D1">
        <w:rPr>
          <w:rStyle w:val="Emphasis"/>
        </w:rPr>
        <w:t>circularity is low</w:t>
      </w:r>
      <w:r w:rsidRPr="00C011D1">
        <w:rPr>
          <w:rStyle w:val="StyleUnderline"/>
        </w:rPr>
        <w:t xml:space="preserve"> mainly because most materials are not available for recycling in the </w:t>
      </w:r>
      <w:proofErr w:type="spellStart"/>
      <w:r w:rsidRPr="00C011D1">
        <w:rPr>
          <w:rStyle w:val="StyleUnderline"/>
        </w:rPr>
        <w:t>frst</w:t>
      </w:r>
      <w:proofErr w:type="spellEnd"/>
      <w:r w:rsidRPr="00C011D1">
        <w:rPr>
          <w:rStyle w:val="StyleUnderline"/>
        </w:rPr>
        <w:t xml:space="preserve"> place and that the growth of materials injection into our systems outpaces any potential recycling attempt </w:t>
      </w:r>
      <w:r w:rsidRPr="00C011D1">
        <w:rPr>
          <w:sz w:val="16"/>
        </w:rPr>
        <w:t>(See Sect. 15.4 for more details).</w:t>
      </w:r>
    </w:p>
    <w:p w14:paraId="5EC26356" w14:textId="77777777" w:rsidR="00C011D1" w:rsidRPr="00C011D1" w:rsidRDefault="00C011D1" w:rsidP="00C011D1">
      <w:pPr>
        <w:rPr>
          <w:sz w:val="16"/>
        </w:rPr>
      </w:pPr>
      <w:r w:rsidRPr="00C011D1">
        <w:rPr>
          <w:sz w:val="16"/>
        </w:rPr>
        <w:t xml:space="preserve">Similarly, </w:t>
      </w:r>
      <w:r w:rsidRPr="00C011D1">
        <w:rPr>
          <w:rStyle w:val="Emphasis"/>
        </w:rPr>
        <w:t>recently conducted reviews</w:t>
      </w:r>
      <w:r w:rsidRPr="00C011D1">
        <w:rPr>
          <w:rStyle w:val="StyleUnderline"/>
        </w:rPr>
        <w:t xml:space="preserve"> of </w:t>
      </w:r>
      <w:r w:rsidRPr="00C011D1">
        <w:rPr>
          <w:rStyle w:val="Emphasis"/>
        </w:rPr>
        <w:t>empirical research</w:t>
      </w:r>
      <w:r w:rsidRPr="00C011D1">
        <w:rPr>
          <w:rStyle w:val="StyleUnderline"/>
        </w:rPr>
        <w:t xml:space="preserve"> </w:t>
      </w:r>
      <w:r w:rsidRPr="00C011D1">
        <w:rPr>
          <w:rStyle w:val="Emphasis"/>
        </w:rPr>
        <w:t>conclude</w:t>
      </w:r>
      <w:r w:rsidRPr="00C011D1">
        <w:rPr>
          <w:rStyle w:val="StyleUnderline"/>
        </w:rPr>
        <w:t xml:space="preserve"> </w:t>
      </w:r>
      <w:r w:rsidRPr="00C011D1">
        <w:rPr>
          <w:rStyle w:val="Emphasis"/>
          <w:sz w:val="28"/>
          <w:szCs w:val="28"/>
        </w:rPr>
        <w:t>no robust evidence regarding decoupling</w:t>
      </w:r>
      <w:r w:rsidRPr="00C011D1">
        <w:rPr>
          <w:rStyle w:val="StyleUnderline"/>
        </w:rPr>
        <w:t>.</w:t>
      </w:r>
      <w:r w:rsidRPr="00C011D1">
        <w:rPr>
          <w:sz w:val="16"/>
        </w:rPr>
        <w:t xml:space="preserve"> (For an exhaustive literature review of decoupling literature, see </w:t>
      </w:r>
      <w:proofErr w:type="spellStart"/>
      <w:r w:rsidRPr="00C011D1">
        <w:rPr>
          <w:sz w:val="16"/>
        </w:rPr>
        <w:t>Parrique</w:t>
      </w:r>
      <w:proofErr w:type="spellEnd"/>
      <w:r w:rsidRPr="00C011D1">
        <w:rPr>
          <w:sz w:val="16"/>
        </w:rPr>
        <w:t xml:space="preserve"> et al., 2019; Koirala et al., 2011; </w:t>
      </w:r>
      <w:proofErr w:type="spellStart"/>
      <w:r w:rsidRPr="00C011D1">
        <w:rPr>
          <w:sz w:val="16"/>
        </w:rPr>
        <w:t>Mardani</w:t>
      </w:r>
      <w:proofErr w:type="spellEnd"/>
      <w:r w:rsidRPr="00C011D1">
        <w:rPr>
          <w:sz w:val="16"/>
        </w:rPr>
        <w:t xml:space="preserve"> et al., 2019 among others). The Decoupling Debunked document (</w:t>
      </w:r>
      <w:proofErr w:type="spellStart"/>
      <w:r w:rsidRPr="00C011D1">
        <w:rPr>
          <w:sz w:val="16"/>
        </w:rPr>
        <w:t>Parrique</w:t>
      </w:r>
      <w:proofErr w:type="spellEnd"/>
      <w:r w:rsidRPr="00C011D1">
        <w:rPr>
          <w:sz w:val="16"/>
        </w:rPr>
        <w:t xml:space="preserve"> et al., 2019) concludes that </w:t>
      </w:r>
      <w:r w:rsidRPr="00C011D1">
        <w:rPr>
          <w:rStyle w:val="StyleUnderline"/>
        </w:rPr>
        <w:t xml:space="preserve">there is </w:t>
      </w:r>
      <w:r w:rsidRPr="00C011D1">
        <w:rPr>
          <w:rStyle w:val="Emphasis"/>
        </w:rPr>
        <w:t>no indication of decoupling</w:t>
      </w:r>
      <w:r w:rsidRPr="00C011D1">
        <w:rPr>
          <w:rStyle w:val="StyleUnderline"/>
        </w:rPr>
        <w:t xml:space="preserve"> that is </w:t>
      </w:r>
      <w:r w:rsidRPr="00C011D1">
        <w:rPr>
          <w:rStyle w:val="Emphasis"/>
        </w:rPr>
        <w:t>absolute</w:t>
      </w:r>
      <w:r w:rsidRPr="00C011D1">
        <w:rPr>
          <w:rStyle w:val="StyleUnderline"/>
        </w:rPr>
        <w:t xml:space="preserve">, </w:t>
      </w:r>
      <w:r w:rsidRPr="00C011D1">
        <w:rPr>
          <w:rStyle w:val="Emphasis"/>
        </w:rPr>
        <w:t>global</w:t>
      </w:r>
      <w:r w:rsidRPr="00C011D1">
        <w:rPr>
          <w:rStyle w:val="StyleUnderline"/>
        </w:rPr>
        <w:t xml:space="preserve">, </w:t>
      </w:r>
      <w:r w:rsidRPr="00C011D1">
        <w:rPr>
          <w:rStyle w:val="Emphasis"/>
        </w:rPr>
        <w:t>permanent</w:t>
      </w:r>
      <w:r w:rsidRPr="00C011D1">
        <w:rPr>
          <w:rStyle w:val="StyleUnderline"/>
        </w:rPr>
        <w:t xml:space="preserve">, and </w:t>
      </w:r>
      <w:proofErr w:type="spellStart"/>
      <w:r w:rsidRPr="00C011D1">
        <w:rPr>
          <w:rStyle w:val="Emphasis"/>
        </w:rPr>
        <w:t>suffciently</w:t>
      </w:r>
      <w:proofErr w:type="spellEnd"/>
      <w:r w:rsidRPr="00C011D1">
        <w:rPr>
          <w:rStyle w:val="Emphasis"/>
        </w:rPr>
        <w:t xml:space="preserve"> fast and large</w:t>
      </w:r>
      <w:r w:rsidRPr="00C011D1">
        <w:rPr>
          <w:rStyle w:val="StyleUnderline"/>
        </w:rPr>
        <w:t xml:space="preserve"> enough both in terms of resources or impacts</w:t>
      </w:r>
      <w:r w:rsidRPr="00C011D1">
        <w:rPr>
          <w:sz w:val="16"/>
        </w:rPr>
        <w:t>. Likewise</w:t>
      </w:r>
      <w:r w:rsidRPr="00C011D1">
        <w:rPr>
          <w:rStyle w:val="StyleUnderline"/>
        </w:rPr>
        <w:t xml:space="preserve">, a </w:t>
      </w:r>
      <w:r w:rsidRPr="00C011D1">
        <w:rPr>
          <w:rStyle w:val="Emphasis"/>
        </w:rPr>
        <w:t>review of 179 decoupling articles</w:t>
      </w:r>
      <w:r w:rsidRPr="00C011D1">
        <w:rPr>
          <w:sz w:val="16"/>
        </w:rPr>
        <w:t xml:space="preserve"> (</w:t>
      </w:r>
      <w:proofErr w:type="spellStart"/>
      <w:r w:rsidRPr="00C011D1">
        <w:rPr>
          <w:sz w:val="16"/>
        </w:rPr>
        <w:t>Vadén</w:t>
      </w:r>
      <w:proofErr w:type="spellEnd"/>
      <w:r w:rsidRPr="00C011D1">
        <w:rPr>
          <w:sz w:val="16"/>
        </w:rPr>
        <w:t xml:space="preserve"> et al., 2020) that appeared between 1990 and 2019 </w:t>
      </w:r>
      <w:r w:rsidRPr="00C011D1">
        <w:rPr>
          <w:rStyle w:val="Emphasis"/>
        </w:rPr>
        <w:t>concluded</w:t>
      </w:r>
      <w:r w:rsidRPr="00C011D1">
        <w:rPr>
          <w:rStyle w:val="StyleUnderline"/>
        </w:rPr>
        <w:t xml:space="preserve"> with </w:t>
      </w:r>
      <w:r w:rsidRPr="00C011D1">
        <w:rPr>
          <w:rStyle w:val="Emphasis"/>
        </w:rPr>
        <w:t>no evidence</w:t>
      </w:r>
      <w:r w:rsidRPr="00C011D1">
        <w:rPr>
          <w:rStyle w:val="StyleUnderline"/>
        </w:rPr>
        <w:t xml:space="preserve"> of </w:t>
      </w:r>
      <w:r w:rsidRPr="00C011D1">
        <w:rPr>
          <w:rStyle w:val="Emphasis"/>
        </w:rPr>
        <w:t>economy-wide,</w:t>
      </w:r>
      <w:r w:rsidRPr="00C011D1">
        <w:rPr>
          <w:rStyle w:val="StyleUnderline"/>
        </w:rPr>
        <w:t xml:space="preserve"> </w:t>
      </w:r>
      <w:r w:rsidRPr="00C011D1">
        <w:rPr>
          <w:rStyle w:val="Emphasis"/>
        </w:rPr>
        <w:t>national/international absolute resource decoupling</w:t>
      </w:r>
      <w:r w:rsidRPr="00C011D1">
        <w:rPr>
          <w:rStyle w:val="StyleUnderline"/>
        </w:rPr>
        <w:t xml:space="preserve"> and reckons that “the goal of decoupling rests partly on faith</w:t>
      </w:r>
      <w:r w:rsidRPr="00C011D1">
        <w:rPr>
          <w:sz w:val="16"/>
        </w:rPr>
        <w:t xml:space="preserve">.” </w:t>
      </w:r>
      <w:r w:rsidRPr="00C011D1">
        <w:rPr>
          <w:rStyle w:val="Emphasis"/>
        </w:rPr>
        <w:t>A recent exhaustive review</w:t>
      </w:r>
      <w:r w:rsidRPr="00C011D1">
        <w:rPr>
          <w:sz w:val="16"/>
        </w:rPr>
        <w:t xml:space="preserve">, </w:t>
      </w:r>
      <w:r w:rsidRPr="00C011D1">
        <w:rPr>
          <w:rStyle w:val="StyleUnderline"/>
        </w:rPr>
        <w:t xml:space="preserve">composed of a bibliometric mapping of 835 peer-reviewed articles </w:t>
      </w:r>
      <w:r w:rsidRPr="00C011D1">
        <w:rPr>
          <w:sz w:val="16"/>
        </w:rPr>
        <w:t>(published in two parts, part I (</w:t>
      </w:r>
      <w:proofErr w:type="spellStart"/>
      <w:r w:rsidRPr="00C011D1">
        <w:rPr>
          <w:sz w:val="16"/>
        </w:rPr>
        <w:t>Wiedenhofer</w:t>
      </w:r>
      <w:proofErr w:type="spellEnd"/>
      <w:r w:rsidRPr="00C011D1">
        <w:rPr>
          <w:sz w:val="16"/>
        </w:rPr>
        <w:t xml:space="preserve"> et al., 2020) and part II (Haberl et al., 2020)) </w:t>
      </w:r>
      <w:r w:rsidRPr="00C011D1">
        <w:rPr>
          <w:rStyle w:val="StyleUnderline"/>
        </w:rPr>
        <w:t>also highlight the need for substantial advances in both theoretical and empirical research required while also being complemented by alternative goals and ambitions</w:t>
      </w:r>
      <w:r w:rsidRPr="00C011D1">
        <w:rPr>
          <w:sz w:val="16"/>
        </w:rPr>
        <w:t>.</w:t>
      </w:r>
    </w:p>
    <w:p w14:paraId="6269B308" w14:textId="77777777" w:rsidR="00C011D1" w:rsidRPr="00C011D1" w:rsidRDefault="00C011D1" w:rsidP="00C011D1">
      <w:pPr>
        <w:rPr>
          <w:rStyle w:val="StyleUnderline"/>
        </w:rPr>
      </w:pPr>
      <w:r w:rsidRPr="00C011D1">
        <w:rPr>
          <w:sz w:val="16"/>
        </w:rPr>
        <w:t xml:space="preserve">With unsuccessful robust and systemic evidence, </w:t>
      </w:r>
      <w:proofErr w:type="spellStart"/>
      <w:r w:rsidRPr="00C011D1">
        <w:rPr>
          <w:sz w:val="16"/>
        </w:rPr>
        <w:t>reaffrming</w:t>
      </w:r>
      <w:proofErr w:type="spellEnd"/>
      <w:r w:rsidRPr="00C011D1">
        <w:rPr>
          <w:sz w:val="16"/>
        </w:rPr>
        <w:t xml:space="preserve"> the </w:t>
      </w:r>
      <w:proofErr w:type="spellStart"/>
      <w:r w:rsidRPr="00C011D1">
        <w:rPr>
          <w:sz w:val="16"/>
        </w:rPr>
        <w:t>fndings</w:t>
      </w:r>
      <w:proofErr w:type="spellEnd"/>
      <w:r w:rsidRPr="00C011D1">
        <w:rPr>
          <w:sz w:val="16"/>
        </w:rPr>
        <w:t xml:space="preserve"> of Hickel and Kallis (2020), </w:t>
      </w:r>
      <w:r w:rsidRPr="00C011D1">
        <w:rPr>
          <w:rStyle w:val="StyleUnderline"/>
        </w:rPr>
        <w:t xml:space="preserve">absolute decoupling from resource use cannot be achieved on a global scale against a </w:t>
      </w:r>
      <w:r w:rsidRPr="00C011D1">
        <w:rPr>
          <w:rStyle w:val="Emphasis"/>
        </w:rPr>
        <w:t>global scale backdrop</w:t>
      </w:r>
      <w:r w:rsidRPr="00C011D1">
        <w:rPr>
          <w:rStyle w:val="StyleUnderline"/>
        </w:rPr>
        <w:t xml:space="preserve"> of </w:t>
      </w:r>
      <w:r w:rsidRPr="00C011D1">
        <w:rPr>
          <w:rStyle w:val="Emphasis"/>
        </w:rPr>
        <w:t>continued economic growth</w:t>
      </w:r>
      <w:r w:rsidRPr="00C011D1">
        <w:rPr>
          <w:rStyle w:val="StyleUnderline"/>
        </w:rPr>
        <w:t>.</w:t>
      </w:r>
    </w:p>
    <w:p w14:paraId="0C061D1D" w14:textId="77777777" w:rsidR="00C011D1" w:rsidRPr="00C011D1" w:rsidRDefault="00C011D1" w:rsidP="00C011D1">
      <w:pPr>
        <w:pStyle w:val="Heading4"/>
      </w:pPr>
      <w:r w:rsidRPr="00C011D1">
        <w:t xml:space="preserve">COVID proves that only reducing consumption can reduce emissions. Try or die for degrowth. </w:t>
      </w:r>
    </w:p>
    <w:p w14:paraId="6197A7E4" w14:textId="77777777" w:rsidR="00C011D1" w:rsidRPr="00C011D1" w:rsidRDefault="00C011D1" w:rsidP="00C011D1">
      <w:pPr>
        <w:rPr>
          <w:b/>
          <w:bCs/>
          <w:sz w:val="26"/>
        </w:rPr>
      </w:pPr>
      <w:proofErr w:type="spellStart"/>
      <w:r w:rsidRPr="00C011D1">
        <w:rPr>
          <w:rStyle w:val="Style13ptBold"/>
        </w:rPr>
        <w:t>Sorman</w:t>
      </w:r>
      <w:proofErr w:type="spellEnd"/>
      <w:r w:rsidRPr="00C011D1">
        <w:rPr>
          <w:rStyle w:val="Style13ptBold"/>
        </w:rPr>
        <w:t xml:space="preserve"> 23</w:t>
      </w:r>
      <w:r w:rsidRPr="00C011D1">
        <w:rPr>
          <w:rStyle w:val="Style13ptBold"/>
          <w:b w:val="0"/>
          <w:sz w:val="18"/>
          <w:szCs w:val="14"/>
        </w:rPr>
        <w:t xml:space="preserve"> [</w:t>
      </w:r>
      <w:proofErr w:type="spellStart"/>
      <w:r w:rsidRPr="00C011D1">
        <w:rPr>
          <w:rStyle w:val="Style13ptBold"/>
          <w:b w:val="0"/>
          <w:sz w:val="18"/>
          <w:szCs w:val="14"/>
        </w:rPr>
        <w:t>Alevgül</w:t>
      </w:r>
      <w:proofErr w:type="spellEnd"/>
      <w:r w:rsidRPr="00C011D1">
        <w:rPr>
          <w:rStyle w:val="Style13ptBold"/>
          <w:b w:val="0"/>
          <w:sz w:val="18"/>
          <w:szCs w:val="14"/>
        </w:rPr>
        <w:t xml:space="preserve"> </w:t>
      </w:r>
      <w:proofErr w:type="spellStart"/>
      <w:r w:rsidRPr="00C011D1">
        <w:rPr>
          <w:rStyle w:val="Style13ptBold"/>
          <w:b w:val="0"/>
          <w:sz w:val="18"/>
          <w:szCs w:val="14"/>
        </w:rPr>
        <w:t>Sorman</w:t>
      </w:r>
      <w:proofErr w:type="spellEnd"/>
      <w:r w:rsidRPr="00C011D1">
        <w:rPr>
          <w:rStyle w:val="Style13ptBold"/>
          <w:b w:val="0"/>
          <w:sz w:val="18"/>
          <w:szCs w:val="14"/>
        </w:rPr>
        <w:t xml:space="preserve">, is an </w:t>
      </w:r>
      <w:proofErr w:type="spellStart"/>
      <w:r w:rsidRPr="00C011D1">
        <w:rPr>
          <w:rStyle w:val="Style13ptBold"/>
          <w:b w:val="0"/>
          <w:sz w:val="18"/>
          <w:szCs w:val="14"/>
        </w:rPr>
        <w:t>Ikerbasque</w:t>
      </w:r>
      <w:proofErr w:type="spellEnd"/>
      <w:r w:rsidRPr="00C011D1">
        <w:rPr>
          <w:rStyle w:val="Style13ptBold"/>
          <w:b w:val="0"/>
          <w:sz w:val="18"/>
          <w:szCs w:val="14"/>
        </w:rPr>
        <w:t xml:space="preserve"> Research Fellow at the Basque Centre for Climate Change (BC3). Her research scrutinizes energy transitions with insights from human geography, political ecology and ecological and biophysical economics.; “Deceitful Decoupling: Misconceptions of a Persistent Myth”; The Barcelona School of Ecological Economics and Political Ecology; pp 165–</w:t>
      </w:r>
      <w:proofErr w:type="gramStart"/>
      <w:r w:rsidRPr="00C011D1">
        <w:rPr>
          <w:rStyle w:val="Style13ptBold"/>
          <w:b w:val="0"/>
          <w:sz w:val="18"/>
          <w:szCs w:val="14"/>
        </w:rPr>
        <w:t>177;  March</w:t>
      </w:r>
      <w:proofErr w:type="gramEnd"/>
      <w:r w:rsidRPr="00C011D1">
        <w:rPr>
          <w:rStyle w:val="Style13ptBold"/>
          <w:b w:val="0"/>
          <w:sz w:val="18"/>
          <w:szCs w:val="14"/>
        </w:rPr>
        <w:t xml:space="preserve"> 1, 2023; https://link.springer.com/chapter/10.1007/978-3-031-22566-6_15]//eleanor</w:t>
      </w:r>
    </w:p>
    <w:p w14:paraId="1210C52D" w14:textId="77777777" w:rsidR="00C011D1" w:rsidRPr="00C011D1" w:rsidRDefault="00C011D1" w:rsidP="00C011D1">
      <w:pPr>
        <w:rPr>
          <w:sz w:val="16"/>
        </w:rPr>
      </w:pPr>
      <w:r w:rsidRPr="00C011D1">
        <w:rPr>
          <w:sz w:val="16"/>
        </w:rPr>
        <w:t xml:space="preserve">The </w:t>
      </w:r>
      <w:r w:rsidRPr="00C011D1">
        <w:rPr>
          <w:rStyle w:val="StyleUnderline"/>
        </w:rPr>
        <w:t>COVID</w:t>
      </w:r>
      <w:r w:rsidRPr="00C011D1">
        <w:rPr>
          <w:sz w:val="16"/>
        </w:rPr>
        <w:t xml:space="preserve">-19 pandemic and confinement period </w:t>
      </w:r>
      <w:r w:rsidRPr="00C011D1">
        <w:rPr>
          <w:rStyle w:val="StyleUnderline"/>
        </w:rPr>
        <w:t>has also been an occasion to observe decoupling and rebounds</w:t>
      </w:r>
      <w:r w:rsidRPr="00C011D1">
        <w:rPr>
          <w:sz w:val="16"/>
        </w:rPr>
        <w:t xml:space="preserve"> (Alcott, 2005; </w:t>
      </w:r>
      <w:proofErr w:type="spellStart"/>
      <w:r w:rsidRPr="00C011D1">
        <w:rPr>
          <w:sz w:val="16"/>
        </w:rPr>
        <w:t>Polimeni</w:t>
      </w:r>
      <w:proofErr w:type="spellEnd"/>
      <w:r w:rsidRPr="00C011D1">
        <w:rPr>
          <w:sz w:val="16"/>
        </w:rPr>
        <w:t xml:space="preserve">, 2012) </w:t>
      </w:r>
      <w:r w:rsidRPr="00C011D1">
        <w:rPr>
          <w:rStyle w:val="StyleUnderline"/>
        </w:rPr>
        <w:t>within societies adjusting to a dramatic, involuntary downscaling of socio-economic activities due to global lockdowns</w:t>
      </w:r>
      <w:r w:rsidRPr="00C011D1">
        <w:rPr>
          <w:sz w:val="16"/>
        </w:rPr>
        <w:t xml:space="preserve">. In April 2020, in comparison to 2019 values, daily global CO2 emissions had decreased by around 17% (Le </w:t>
      </w:r>
      <w:proofErr w:type="spellStart"/>
      <w:r w:rsidRPr="00C011D1">
        <w:rPr>
          <w:sz w:val="16"/>
        </w:rPr>
        <w:t>Quéré</w:t>
      </w:r>
      <w:proofErr w:type="spellEnd"/>
      <w:r w:rsidRPr="00C011D1">
        <w:rPr>
          <w:sz w:val="16"/>
        </w:rPr>
        <w:t xml:space="preserve"> et al., 2020). </w:t>
      </w:r>
      <w:r w:rsidRPr="00C011D1">
        <w:rPr>
          <w:rStyle w:val="StyleUnderline"/>
        </w:rPr>
        <w:t>Values exhibited in the peak low of emissions during COVID-19 were equal to those corresponding to 2006</w:t>
      </w:r>
      <w:r w:rsidRPr="00C011D1">
        <w:rPr>
          <w:sz w:val="16"/>
        </w:rPr>
        <w:t xml:space="preserve"> values – 14 years ago (</w:t>
      </w:r>
      <w:proofErr w:type="spellStart"/>
      <w:r w:rsidRPr="00C011D1">
        <w:rPr>
          <w:sz w:val="16"/>
        </w:rPr>
        <w:t>Canadell</w:t>
      </w:r>
      <w:proofErr w:type="spellEnd"/>
      <w:r w:rsidRPr="00C011D1">
        <w:rPr>
          <w:sz w:val="16"/>
        </w:rPr>
        <w:t xml:space="preserve"> et al., 2020). </w:t>
      </w:r>
      <w:r w:rsidRPr="00C011D1">
        <w:rPr>
          <w:rStyle w:val="StyleUnderline"/>
        </w:rPr>
        <w:t>However</w:t>
      </w:r>
      <w:r w:rsidRPr="00C011D1">
        <w:rPr>
          <w:sz w:val="16"/>
        </w:rPr>
        <w:t xml:space="preserve">, several months after, </w:t>
      </w:r>
      <w:r w:rsidRPr="00C011D1">
        <w:rPr>
          <w:rStyle w:val="StyleUnderline"/>
        </w:rPr>
        <w:t>studies detected a rapid rebound</w:t>
      </w:r>
      <w:r w:rsidRPr="00C011D1">
        <w:rPr>
          <w:sz w:val="16"/>
        </w:rPr>
        <w:t xml:space="preserve"> (Harvey, 2020), </w:t>
      </w:r>
      <w:r w:rsidRPr="00C011D1">
        <w:rPr>
          <w:rStyle w:val="StyleUnderline"/>
        </w:rPr>
        <w:t>and in 2021 global energy-related CO2 emissions are projected to grow once again by 4.8%</w:t>
      </w:r>
      <w:r w:rsidRPr="00C011D1">
        <w:rPr>
          <w:sz w:val="16"/>
        </w:rPr>
        <w:t xml:space="preserve"> (IEA, 2021). It is often argued that </w:t>
      </w:r>
      <w:r w:rsidRPr="00C011D1">
        <w:rPr>
          <w:rStyle w:val="StyleUnderline"/>
        </w:rPr>
        <w:t xml:space="preserve">decoupling is </w:t>
      </w:r>
      <w:r w:rsidRPr="00C011D1">
        <w:rPr>
          <w:rStyle w:val="Emphasis"/>
        </w:rPr>
        <w:t>bound by temporal features</w:t>
      </w:r>
      <w:r w:rsidRPr="00C011D1">
        <w:rPr>
          <w:rStyle w:val="StyleUnderline"/>
        </w:rPr>
        <w:t xml:space="preserve"> such that decoupling is usually </w:t>
      </w:r>
      <w:r w:rsidRPr="00C011D1">
        <w:rPr>
          <w:rStyle w:val="Emphasis"/>
        </w:rPr>
        <w:t>followed by periods</w:t>
      </w:r>
      <w:r w:rsidRPr="00C011D1">
        <w:rPr>
          <w:rStyle w:val="StyleUnderline"/>
        </w:rPr>
        <w:t xml:space="preserve"> of </w:t>
      </w:r>
      <w:r w:rsidRPr="00C011D1">
        <w:rPr>
          <w:rStyle w:val="Emphasis"/>
        </w:rPr>
        <w:t>no decoupling or even recoupling</w:t>
      </w:r>
      <w:r w:rsidRPr="00C011D1">
        <w:rPr>
          <w:rStyle w:val="StyleUnderline"/>
        </w:rPr>
        <w:t>, making it a challenge for becoming a permanent and continuous matter</w:t>
      </w:r>
      <w:r w:rsidRPr="00C011D1">
        <w:rPr>
          <w:sz w:val="16"/>
        </w:rPr>
        <w:t xml:space="preserve"> (</w:t>
      </w:r>
      <w:proofErr w:type="spellStart"/>
      <w:r w:rsidRPr="00C011D1">
        <w:rPr>
          <w:sz w:val="16"/>
        </w:rPr>
        <w:t>Vadén</w:t>
      </w:r>
      <w:proofErr w:type="spellEnd"/>
      <w:r w:rsidRPr="00C011D1">
        <w:rPr>
          <w:sz w:val="16"/>
        </w:rPr>
        <w:t xml:space="preserve"> et al., 2020; Williamson, 2021). </w:t>
      </w:r>
      <w:r w:rsidRPr="00C011D1">
        <w:rPr>
          <w:rStyle w:val="StyleUnderline"/>
        </w:rPr>
        <w:t xml:space="preserve">The </w:t>
      </w:r>
      <w:r w:rsidRPr="00C011D1">
        <w:rPr>
          <w:rStyle w:val="Emphasis"/>
        </w:rPr>
        <w:t>notion of rebound</w:t>
      </w:r>
      <w:r w:rsidRPr="00C011D1">
        <w:rPr>
          <w:rStyle w:val="StyleUnderline"/>
        </w:rPr>
        <w:t xml:space="preserve"> is also captured where </w:t>
      </w:r>
      <w:r w:rsidRPr="00C011D1">
        <w:rPr>
          <w:sz w:val="16"/>
        </w:rPr>
        <w:t xml:space="preserve">in some instances, </w:t>
      </w:r>
      <w:r w:rsidRPr="00C011D1">
        <w:rPr>
          <w:rStyle w:val="StyleUnderline"/>
        </w:rPr>
        <w:t>the very act of sol</w:t>
      </w:r>
      <w:r w:rsidRPr="00C011D1">
        <w:rPr>
          <w:rStyle w:val="Emphasis"/>
        </w:rPr>
        <w:t>ving environmental problems</w:t>
      </w:r>
      <w:r w:rsidRPr="00C011D1">
        <w:rPr>
          <w:rStyle w:val="StyleUnderline"/>
        </w:rPr>
        <w:t xml:space="preserve"> in itself </w:t>
      </w:r>
      <w:r w:rsidRPr="00C011D1">
        <w:rPr>
          <w:rStyle w:val="Emphasis"/>
        </w:rPr>
        <w:t>spends resources</w:t>
      </w:r>
      <w:r w:rsidRPr="00C011D1">
        <w:rPr>
          <w:rStyle w:val="StyleUnderline"/>
        </w:rPr>
        <w:t xml:space="preserve"> and may even </w:t>
      </w:r>
      <w:r w:rsidRPr="00C011D1">
        <w:rPr>
          <w:rStyle w:val="Emphasis"/>
        </w:rPr>
        <w:t>create additional problems</w:t>
      </w:r>
      <w:r w:rsidRPr="00C011D1">
        <w:rPr>
          <w:rStyle w:val="StyleUnderline"/>
        </w:rPr>
        <w:t xml:space="preserve"> that were previously unthinkable (</w:t>
      </w:r>
      <w:r w:rsidRPr="00C011D1">
        <w:rPr>
          <w:sz w:val="16"/>
        </w:rPr>
        <w:t>Allen et al., 2003).</w:t>
      </w:r>
    </w:p>
    <w:p w14:paraId="2868FFAE" w14:textId="77777777" w:rsidR="00C011D1" w:rsidRPr="00C011D1" w:rsidRDefault="00C011D1" w:rsidP="00C011D1">
      <w:r w:rsidRPr="00C011D1">
        <w:t>15.5 Discussion and Conclusions</w:t>
      </w:r>
    </w:p>
    <w:p w14:paraId="5F256FC1" w14:textId="77777777" w:rsidR="00C011D1" w:rsidRPr="00C011D1" w:rsidRDefault="00C011D1" w:rsidP="00C011D1">
      <w:pPr>
        <w:rPr>
          <w:sz w:val="16"/>
        </w:rPr>
      </w:pPr>
      <w:r w:rsidRPr="00C011D1">
        <w:rPr>
          <w:rStyle w:val="StyleUnderline"/>
        </w:rPr>
        <w:t xml:space="preserve">Most </w:t>
      </w:r>
      <w:r w:rsidRPr="00C011D1">
        <w:rPr>
          <w:rStyle w:val="Emphasis"/>
        </w:rPr>
        <w:t>empirical literature and reviews</w:t>
      </w:r>
      <w:r w:rsidRPr="00C011D1">
        <w:rPr>
          <w:rStyle w:val="StyleUnderline"/>
        </w:rPr>
        <w:t xml:space="preserve"> illustrate </w:t>
      </w:r>
      <w:r w:rsidRPr="00C011D1">
        <w:rPr>
          <w:rStyle w:val="Emphasis"/>
        </w:rPr>
        <w:t>little to no evidence</w:t>
      </w:r>
      <w:r w:rsidRPr="00C011D1">
        <w:rPr>
          <w:rStyle w:val="StyleUnderline"/>
        </w:rPr>
        <w:t xml:space="preserve"> of </w:t>
      </w:r>
      <w:r w:rsidRPr="00C011D1">
        <w:rPr>
          <w:rStyle w:val="Emphasis"/>
        </w:rPr>
        <w:t>resource or impact decoupling</w:t>
      </w:r>
      <w:r w:rsidRPr="00C011D1">
        <w:rPr>
          <w:rStyle w:val="StyleUnderline"/>
        </w:rPr>
        <w:t xml:space="preserve"> in absolute terms that is </w:t>
      </w:r>
      <w:r w:rsidRPr="00C011D1">
        <w:rPr>
          <w:rStyle w:val="Emphasis"/>
        </w:rPr>
        <w:t>extensive and effective</w:t>
      </w:r>
      <w:r w:rsidRPr="00C011D1">
        <w:rPr>
          <w:rStyle w:val="StyleUnderline"/>
        </w:rPr>
        <w:t xml:space="preserve"> enough to be accepted as given</w:t>
      </w:r>
      <w:r w:rsidRPr="00C011D1">
        <w:rPr>
          <w:sz w:val="16"/>
        </w:rPr>
        <w:t xml:space="preserve">. Moreover, </w:t>
      </w:r>
      <w:r w:rsidRPr="00C011D1">
        <w:rPr>
          <w:rStyle w:val="StyleUnderline"/>
        </w:rPr>
        <w:t xml:space="preserve">when externalities are to some degree accounted for, </w:t>
      </w:r>
      <w:r w:rsidRPr="00C011D1">
        <w:rPr>
          <w:rStyle w:val="Emphasis"/>
        </w:rPr>
        <w:t>decoupling attempts</w:t>
      </w:r>
      <w:r w:rsidRPr="00C011D1">
        <w:rPr>
          <w:rStyle w:val="StyleUnderline"/>
        </w:rPr>
        <w:t xml:space="preserve"> are </w:t>
      </w:r>
      <w:r w:rsidRPr="00C011D1">
        <w:rPr>
          <w:rStyle w:val="Emphasis"/>
        </w:rPr>
        <w:t>cancelled out</w:t>
      </w:r>
      <w:r w:rsidRPr="00C011D1">
        <w:rPr>
          <w:rStyle w:val="StyleUnderline"/>
        </w:rPr>
        <w:t xml:space="preserve"> by the </w:t>
      </w:r>
      <w:r w:rsidRPr="00C011D1">
        <w:rPr>
          <w:rStyle w:val="Emphasis"/>
        </w:rPr>
        <w:t>impacts and consequences</w:t>
      </w:r>
      <w:r w:rsidRPr="00C011D1">
        <w:rPr>
          <w:rStyle w:val="StyleUnderline"/>
        </w:rPr>
        <w:t xml:space="preserve"> of </w:t>
      </w:r>
      <w:r w:rsidRPr="00C011D1">
        <w:rPr>
          <w:rStyle w:val="Emphasis"/>
        </w:rPr>
        <w:t>trade</w:t>
      </w:r>
      <w:r w:rsidRPr="00C011D1">
        <w:rPr>
          <w:rStyle w:val="StyleUnderline"/>
        </w:rPr>
        <w:t xml:space="preserve"> or the exertion of built</w:t>
      </w:r>
      <w:r w:rsidRPr="00C011D1">
        <w:rPr>
          <w:rStyle w:val="Emphasis"/>
        </w:rPr>
        <w:t>-in power asymmetries</w:t>
      </w:r>
      <w:r w:rsidRPr="00C011D1">
        <w:rPr>
          <w:rStyle w:val="StyleUnderline"/>
        </w:rPr>
        <w:t xml:space="preserve"> and </w:t>
      </w:r>
      <w:r w:rsidRPr="00C011D1">
        <w:rPr>
          <w:rStyle w:val="Emphasis"/>
        </w:rPr>
        <w:t>extractive frontiers</w:t>
      </w:r>
      <w:r w:rsidRPr="00C011D1">
        <w:rPr>
          <w:rStyle w:val="StyleUnderline"/>
        </w:rPr>
        <w:t xml:space="preserve"> prolonging the North-South divide and socio-environmental inequalities in terms of </w:t>
      </w:r>
      <w:proofErr w:type="spellStart"/>
      <w:r w:rsidRPr="00C011D1">
        <w:rPr>
          <w:rStyle w:val="StyleUnderline"/>
        </w:rPr>
        <w:t>benefts</w:t>
      </w:r>
      <w:proofErr w:type="spellEnd"/>
      <w:r w:rsidRPr="00C011D1">
        <w:rPr>
          <w:rStyle w:val="StyleUnderline"/>
        </w:rPr>
        <w:t xml:space="preserve"> and burdens </w:t>
      </w:r>
      <w:r w:rsidRPr="00C011D1">
        <w:rPr>
          <w:sz w:val="16"/>
        </w:rPr>
        <w:t xml:space="preserve">– primary research loci of the Ecological Economics and Political Ecology disciplines. </w:t>
      </w:r>
    </w:p>
    <w:p w14:paraId="3A3D2C22" w14:textId="77777777" w:rsidR="00C011D1" w:rsidRPr="00C011D1" w:rsidRDefault="00C011D1" w:rsidP="00C011D1">
      <w:pPr>
        <w:rPr>
          <w:sz w:val="16"/>
        </w:rPr>
      </w:pPr>
      <w:r w:rsidRPr="00C011D1">
        <w:rPr>
          <w:rStyle w:val="StyleUnderline"/>
        </w:rPr>
        <w:t xml:space="preserve">The study of decoupling needs to be </w:t>
      </w:r>
      <w:proofErr w:type="spellStart"/>
      <w:r w:rsidRPr="00C011D1">
        <w:rPr>
          <w:rStyle w:val="StyleUnderline"/>
        </w:rPr>
        <w:t>scrutinised</w:t>
      </w:r>
      <w:proofErr w:type="spellEnd"/>
      <w:r w:rsidRPr="00C011D1">
        <w:rPr>
          <w:rStyle w:val="StyleUnderline"/>
        </w:rPr>
        <w:t xml:space="preserve"> holistically, such that both </w:t>
      </w:r>
      <w:r w:rsidRPr="00C011D1">
        <w:rPr>
          <w:rStyle w:val="Emphasis"/>
        </w:rPr>
        <w:t>demand-side and supply-side analyses go hand in hand.</w:t>
      </w:r>
      <w:r w:rsidRPr="00C011D1">
        <w:rPr>
          <w:sz w:val="16"/>
        </w:rPr>
        <w:t xml:space="preserve"> For embarking on a transformative path, </w:t>
      </w:r>
      <w:r w:rsidRPr="00C011D1">
        <w:rPr>
          <w:rStyle w:val="StyleUnderline"/>
        </w:rPr>
        <w:t xml:space="preserve">we require a holistic vision regarding tracing the origins of resources, </w:t>
      </w:r>
      <w:proofErr w:type="spellStart"/>
      <w:r w:rsidRPr="00C011D1">
        <w:rPr>
          <w:rStyle w:val="StyleUnderline"/>
        </w:rPr>
        <w:t>internalising</w:t>
      </w:r>
      <w:proofErr w:type="spellEnd"/>
      <w:r w:rsidRPr="00C011D1">
        <w:rPr>
          <w:rStyle w:val="StyleUnderline"/>
        </w:rPr>
        <w:t xml:space="preserve"> externalities, and, better yet, </w:t>
      </w:r>
      <w:r w:rsidRPr="00C011D1">
        <w:rPr>
          <w:rStyle w:val="Emphasis"/>
        </w:rPr>
        <w:t>downscaling dependencies</w:t>
      </w:r>
      <w:r w:rsidRPr="00C011D1">
        <w:rPr>
          <w:sz w:val="16"/>
        </w:rPr>
        <w:t>.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57D2F934" w14:textId="77777777" w:rsidR="00C011D1" w:rsidRPr="00C011D1" w:rsidRDefault="00C011D1" w:rsidP="00C011D1">
      <w:pPr>
        <w:rPr>
          <w:sz w:val="16"/>
        </w:rPr>
      </w:pPr>
      <w:r w:rsidRPr="00C011D1">
        <w:rPr>
          <w:rStyle w:val="StyleUnderline"/>
        </w:rPr>
        <w:t xml:space="preserve">Decoupling is not only a biophysical constraint or a matter of </w:t>
      </w:r>
      <w:proofErr w:type="spellStart"/>
      <w:r w:rsidRPr="00C011D1">
        <w:rPr>
          <w:rStyle w:val="StyleUnderline"/>
        </w:rPr>
        <w:t>effciency</w:t>
      </w:r>
      <w:proofErr w:type="spellEnd"/>
      <w:r w:rsidRPr="00C011D1">
        <w:rPr>
          <w:rStyle w:val="StyleUnderline"/>
        </w:rPr>
        <w:t xml:space="preserve"> limited to the </w:t>
      </w:r>
      <w:proofErr w:type="spellStart"/>
      <w:r w:rsidRPr="00C011D1">
        <w:rPr>
          <w:rStyle w:val="StyleUnderline"/>
        </w:rPr>
        <w:t>technosphere</w:t>
      </w:r>
      <w:proofErr w:type="spellEnd"/>
      <w:r w:rsidRPr="00C011D1">
        <w:rPr>
          <w:rStyle w:val="StyleUnderline"/>
        </w:rPr>
        <w:t xml:space="preserve"> but rather is one of distribution, one where far-reaching lifestyle change</w:t>
      </w:r>
      <w:r w:rsidRPr="00C011D1">
        <w:rPr>
          <w:sz w:val="16"/>
        </w:rPr>
        <w:t>s (</w:t>
      </w:r>
      <w:proofErr w:type="spellStart"/>
      <w:r w:rsidRPr="00C011D1">
        <w:rPr>
          <w:sz w:val="16"/>
        </w:rPr>
        <w:t>Wiedmann</w:t>
      </w:r>
      <w:proofErr w:type="spellEnd"/>
      <w:r w:rsidRPr="00C011D1">
        <w:rPr>
          <w:sz w:val="16"/>
        </w:rPr>
        <w:t xml:space="preserve"> et al., 2020) </w:t>
      </w:r>
      <w:r w:rsidRPr="00C011D1">
        <w:rPr>
          <w:rStyle w:val="StyleUnderline"/>
        </w:rPr>
        <w:t xml:space="preserve">complement technological advancements </w:t>
      </w:r>
      <w:r w:rsidRPr="00C011D1">
        <w:rPr>
          <w:sz w:val="16"/>
        </w:rPr>
        <w:t>and one which embraces principles of environmental and social justice (</w:t>
      </w:r>
      <w:proofErr w:type="spellStart"/>
      <w:r w:rsidRPr="00C011D1">
        <w:rPr>
          <w:sz w:val="16"/>
        </w:rPr>
        <w:t>Parrique</w:t>
      </w:r>
      <w:proofErr w:type="spellEnd"/>
      <w:r w:rsidRPr="00C011D1">
        <w:rPr>
          <w:sz w:val="16"/>
        </w:rPr>
        <w:t xml:space="preserve"> et al., 2019). Ivan Illich had alluded to principles of </w:t>
      </w:r>
      <w:proofErr w:type="spellStart"/>
      <w:r w:rsidRPr="00C011D1">
        <w:rPr>
          <w:sz w:val="16"/>
        </w:rPr>
        <w:t>suffciency</w:t>
      </w:r>
      <w:proofErr w:type="spellEnd"/>
      <w:r w:rsidRPr="00C011D1">
        <w:rPr>
          <w:sz w:val="16"/>
        </w:rPr>
        <w:t xml:space="preserve"> and justice in terms of putting limits to energy use back in the 1970s, where he recalled that </w:t>
      </w:r>
      <w:r w:rsidRPr="00C011D1">
        <w:rPr>
          <w:rStyle w:val="StyleUnderline"/>
        </w:rPr>
        <w:t xml:space="preserve">a ceiling on energy use could indeed bring upon social relations </w:t>
      </w:r>
      <w:proofErr w:type="spellStart"/>
      <w:r w:rsidRPr="00C011D1">
        <w:rPr>
          <w:rStyle w:val="StyleUnderline"/>
        </w:rPr>
        <w:t>characterised</w:t>
      </w:r>
      <w:proofErr w:type="spellEnd"/>
      <w:r w:rsidRPr="00C011D1">
        <w:rPr>
          <w:rStyle w:val="StyleUnderline"/>
        </w:rPr>
        <w:t xml:space="preserve"> with high levels of equity</w:t>
      </w:r>
      <w:r w:rsidRPr="00C011D1">
        <w:rPr>
          <w:sz w:val="16"/>
        </w:rPr>
        <w:t xml:space="preserve"> (Illich, 1974). Some studies argue that a 2–6 times increase in sustainable resources at the global level would universally attain more qualitative goals (O’Neill et al., 2018); others (</w:t>
      </w:r>
      <w:proofErr w:type="spellStart"/>
      <w:r w:rsidRPr="00C011D1">
        <w:rPr>
          <w:sz w:val="16"/>
        </w:rPr>
        <w:t>Millward</w:t>
      </w:r>
      <w:proofErr w:type="spellEnd"/>
      <w:r w:rsidRPr="00C011D1">
        <w:rPr>
          <w:sz w:val="16"/>
        </w:rPr>
        <w:t xml:space="preserve">-Hopkins et al., 2020) indicate that in the year 2050, </w:t>
      </w:r>
      <w:proofErr w:type="spellStart"/>
      <w:r w:rsidRPr="00C011D1">
        <w:rPr>
          <w:sz w:val="16"/>
        </w:rPr>
        <w:t>fnal</w:t>
      </w:r>
      <w:proofErr w:type="spellEnd"/>
      <w:r w:rsidRPr="00C011D1">
        <w:rPr>
          <w:sz w:val="16"/>
        </w:rPr>
        <w:t xml:space="preserve"> energy consumption globally could be reduced to 1960 levels, despite a tripling in the population.</w:t>
      </w:r>
    </w:p>
    <w:p w14:paraId="53AF2C76" w14:textId="77777777" w:rsidR="00C011D1" w:rsidRPr="00C011D1" w:rsidRDefault="00C011D1" w:rsidP="00C011D1">
      <w:pPr>
        <w:rPr>
          <w:sz w:val="16"/>
        </w:rPr>
      </w:pPr>
      <w:r w:rsidRPr="00C011D1">
        <w:rPr>
          <w:rStyle w:val="StyleUnderline"/>
        </w:rPr>
        <w:t xml:space="preserve">Pathways that entail less dependency on resources need to be formulated based on alternative policies that comply with </w:t>
      </w:r>
      <w:proofErr w:type="spellStart"/>
      <w:r w:rsidRPr="00C011D1">
        <w:rPr>
          <w:rStyle w:val="StyleUnderline"/>
        </w:rPr>
        <w:t>suffciency</w:t>
      </w:r>
      <w:proofErr w:type="spellEnd"/>
      <w:r w:rsidRPr="00C011D1">
        <w:rPr>
          <w:rStyle w:val="StyleUnderline"/>
        </w:rPr>
        <w:t>-oriented strategies with strict enforcement of absolute reduction targets (</w:t>
      </w:r>
      <w:r w:rsidRPr="00C011D1">
        <w:rPr>
          <w:sz w:val="16"/>
        </w:rPr>
        <w:t xml:space="preserve">Haberl et al., 2020). </w:t>
      </w:r>
      <w:r w:rsidRPr="00C011D1">
        <w:rPr>
          <w:rStyle w:val="StyleUnderline"/>
        </w:rPr>
        <w:t xml:space="preserve">These, as such, may promote alternative forms of existence like that of </w:t>
      </w:r>
      <w:r w:rsidRPr="00C011D1">
        <w:rPr>
          <w:rStyle w:val="Emphasis"/>
        </w:rPr>
        <w:t>degrowth</w:t>
      </w:r>
      <w:r w:rsidRPr="00C011D1">
        <w:rPr>
          <w:rStyle w:val="StyleUnderline"/>
        </w:rPr>
        <w:t xml:space="preserve"> (</w:t>
      </w:r>
      <w:r w:rsidRPr="00C011D1">
        <w:rPr>
          <w:sz w:val="16"/>
        </w:rPr>
        <w:t>Kallis et al., 2020) or other prosperous ways down (</w:t>
      </w:r>
      <w:proofErr w:type="spellStart"/>
      <w:r w:rsidRPr="00C011D1">
        <w:rPr>
          <w:sz w:val="16"/>
        </w:rPr>
        <w:t>Odum</w:t>
      </w:r>
      <w:proofErr w:type="spellEnd"/>
      <w:r w:rsidRPr="00C011D1">
        <w:rPr>
          <w:sz w:val="16"/>
        </w:rPr>
        <w:t xml:space="preserve"> &amp; </w:t>
      </w:r>
      <w:proofErr w:type="spellStart"/>
      <w:r w:rsidRPr="00C011D1">
        <w:rPr>
          <w:sz w:val="16"/>
        </w:rPr>
        <w:t>Odum</w:t>
      </w:r>
      <w:proofErr w:type="spellEnd"/>
      <w:r w:rsidRPr="00C011D1">
        <w:rPr>
          <w:sz w:val="16"/>
        </w:rPr>
        <w:t>, 2008</w:t>
      </w:r>
      <w:r w:rsidRPr="00C011D1">
        <w:rPr>
          <w:rStyle w:val="StyleUnderline"/>
        </w:rPr>
        <w:t>) that link resource use and emissions to collective well-being rather than provoking ecological destruction</w:t>
      </w:r>
      <w:r w:rsidRPr="00C011D1">
        <w:rPr>
          <w:sz w:val="16"/>
        </w:rPr>
        <w:t xml:space="preserve">. What is clear, however, </w:t>
      </w:r>
      <w:r w:rsidRPr="00C011D1">
        <w:rPr>
          <w:rStyle w:val="StyleUnderline"/>
        </w:rPr>
        <w:t>as per COVID-19 pandemic times faced with unprecedented conditions, we are indeed able to adapt genuinely and responsively to change. S</w:t>
      </w:r>
      <w:r w:rsidRPr="00C011D1">
        <w:rPr>
          <w:sz w:val="16"/>
        </w:rPr>
        <w:t xml:space="preserve">imilarly, </w:t>
      </w:r>
      <w:r w:rsidRPr="00C011D1">
        <w:rPr>
          <w:rStyle w:val="StyleUnderline"/>
        </w:rPr>
        <w:t>when tackling the climate crises and our dependence on resources, sufficiency for defining alternative futures is an alternative worth considering</w:t>
      </w:r>
      <w:r w:rsidRPr="00C011D1">
        <w:rPr>
          <w:sz w:val="16"/>
        </w:rPr>
        <w:t xml:space="preserve">. While technological advancements proceed in all sectors, </w:t>
      </w:r>
      <w:proofErr w:type="spellStart"/>
      <w:r w:rsidRPr="00C011D1">
        <w:rPr>
          <w:rStyle w:val="Emphasis"/>
        </w:rPr>
        <w:t>behavioural</w:t>
      </w:r>
      <w:proofErr w:type="spellEnd"/>
      <w:r w:rsidRPr="00C011D1">
        <w:rPr>
          <w:rStyle w:val="Emphasis"/>
        </w:rPr>
        <w:t xml:space="preserve"> and narrative changes are crucial</w:t>
      </w:r>
      <w:r w:rsidRPr="00C011D1">
        <w:rPr>
          <w:sz w:val="16"/>
        </w:rPr>
        <w:t>, if not more, in guiding this transformation.</w:t>
      </w:r>
    </w:p>
    <w:p w14:paraId="02498C47" w14:textId="77777777" w:rsidR="00C011D1" w:rsidRPr="00C011D1" w:rsidRDefault="00C011D1" w:rsidP="00C011D1">
      <w:pPr>
        <w:pStyle w:val="Heading4"/>
      </w:pPr>
      <w:r w:rsidRPr="00C011D1">
        <w:t xml:space="preserve">Material entropy makes decoupling impossible. </w:t>
      </w:r>
    </w:p>
    <w:p w14:paraId="5A97385D" w14:textId="77777777" w:rsidR="00C011D1" w:rsidRPr="00C011D1" w:rsidRDefault="00C011D1" w:rsidP="00C011D1">
      <w:pPr>
        <w:rPr>
          <w:b/>
          <w:bCs/>
          <w:sz w:val="26"/>
        </w:rPr>
      </w:pPr>
      <w:proofErr w:type="spellStart"/>
      <w:r w:rsidRPr="00C011D1">
        <w:rPr>
          <w:rStyle w:val="Style13ptBold"/>
        </w:rPr>
        <w:t>Sorman</w:t>
      </w:r>
      <w:proofErr w:type="spellEnd"/>
      <w:r w:rsidRPr="00C011D1">
        <w:rPr>
          <w:rStyle w:val="Style13ptBold"/>
        </w:rPr>
        <w:t xml:space="preserve"> 23</w:t>
      </w:r>
      <w:r w:rsidRPr="00C011D1">
        <w:rPr>
          <w:rStyle w:val="Style13ptBold"/>
          <w:b w:val="0"/>
          <w:sz w:val="18"/>
          <w:szCs w:val="14"/>
        </w:rPr>
        <w:t xml:space="preserve"> [</w:t>
      </w:r>
      <w:proofErr w:type="spellStart"/>
      <w:r w:rsidRPr="00C011D1">
        <w:rPr>
          <w:rStyle w:val="Style13ptBold"/>
          <w:b w:val="0"/>
          <w:sz w:val="18"/>
          <w:szCs w:val="14"/>
        </w:rPr>
        <w:t>Alevgül</w:t>
      </w:r>
      <w:proofErr w:type="spellEnd"/>
      <w:r w:rsidRPr="00C011D1">
        <w:rPr>
          <w:rStyle w:val="Style13ptBold"/>
          <w:b w:val="0"/>
          <w:sz w:val="18"/>
          <w:szCs w:val="14"/>
        </w:rPr>
        <w:t xml:space="preserve"> </w:t>
      </w:r>
      <w:proofErr w:type="spellStart"/>
      <w:r w:rsidRPr="00C011D1">
        <w:rPr>
          <w:rStyle w:val="Style13ptBold"/>
          <w:b w:val="0"/>
          <w:sz w:val="18"/>
          <w:szCs w:val="14"/>
        </w:rPr>
        <w:t>Sorman</w:t>
      </w:r>
      <w:proofErr w:type="spellEnd"/>
      <w:r w:rsidRPr="00C011D1">
        <w:rPr>
          <w:rStyle w:val="Style13ptBold"/>
          <w:b w:val="0"/>
          <w:sz w:val="18"/>
          <w:szCs w:val="14"/>
        </w:rPr>
        <w:t xml:space="preserve">, is an </w:t>
      </w:r>
      <w:proofErr w:type="spellStart"/>
      <w:r w:rsidRPr="00C011D1">
        <w:rPr>
          <w:rStyle w:val="Style13ptBold"/>
          <w:b w:val="0"/>
          <w:sz w:val="18"/>
          <w:szCs w:val="14"/>
        </w:rPr>
        <w:t>Ikerbasque</w:t>
      </w:r>
      <w:proofErr w:type="spellEnd"/>
      <w:r w:rsidRPr="00C011D1">
        <w:rPr>
          <w:rStyle w:val="Style13ptBold"/>
          <w:b w:val="0"/>
          <w:sz w:val="18"/>
          <w:szCs w:val="14"/>
        </w:rPr>
        <w:t xml:space="preserve"> Research Fellow at the Basque Centre for Climate Change (BC3). Her research scrutinizes energy transitions with insights from human geography, political ecology and ecological and biophysical economics.; “Deceitful Decoupling: Misconceptions of a Persistent Myth”; The Barcelona School of Ecological Economics and Political Ecology; pp 165–</w:t>
      </w:r>
      <w:proofErr w:type="gramStart"/>
      <w:r w:rsidRPr="00C011D1">
        <w:rPr>
          <w:rStyle w:val="Style13ptBold"/>
          <w:b w:val="0"/>
          <w:sz w:val="18"/>
          <w:szCs w:val="14"/>
        </w:rPr>
        <w:t>177;  March</w:t>
      </w:r>
      <w:proofErr w:type="gramEnd"/>
      <w:r w:rsidRPr="00C011D1">
        <w:rPr>
          <w:rStyle w:val="Style13ptBold"/>
          <w:b w:val="0"/>
          <w:sz w:val="18"/>
          <w:szCs w:val="14"/>
        </w:rPr>
        <w:t xml:space="preserve"> 1, 2023; https://link.springer.com/chapter/10.1007/978-3-031-22566-6_15]//eleanor</w:t>
      </w:r>
    </w:p>
    <w:p w14:paraId="765A26F2" w14:textId="77777777" w:rsidR="00C011D1" w:rsidRPr="00C011D1" w:rsidRDefault="00C011D1" w:rsidP="00C011D1">
      <w:r w:rsidRPr="00C011D1">
        <w:t>15.4 The “Not-So-Circular” Economy and Rebound Effects</w:t>
      </w:r>
    </w:p>
    <w:p w14:paraId="7B94F69D" w14:textId="77777777" w:rsidR="00C011D1" w:rsidRPr="00C011D1" w:rsidRDefault="00C011D1" w:rsidP="00C011D1">
      <w:pPr>
        <w:rPr>
          <w:sz w:val="16"/>
        </w:rPr>
      </w:pPr>
      <w:r w:rsidRPr="00C011D1">
        <w:rPr>
          <w:rStyle w:val="StyleUnderline"/>
        </w:rPr>
        <w:t>The industrial economy is not as circular as claims make it be; but rather is entropic</w:t>
      </w:r>
      <w:r w:rsidRPr="00C011D1">
        <w:rPr>
          <w:sz w:val="16"/>
        </w:rPr>
        <w:t xml:space="preserve"> (Georgescu-</w:t>
      </w:r>
      <w:proofErr w:type="spellStart"/>
      <w:r w:rsidRPr="00C011D1">
        <w:rPr>
          <w:sz w:val="16"/>
        </w:rPr>
        <w:t>Roegen</w:t>
      </w:r>
      <w:proofErr w:type="spellEnd"/>
      <w:r w:rsidRPr="00C011D1">
        <w:rPr>
          <w:sz w:val="16"/>
        </w:rPr>
        <w:t xml:space="preserve">, 1971) </w:t>
      </w:r>
      <w:r w:rsidRPr="00C011D1">
        <w:rPr>
          <w:rStyle w:val="StyleUnderline"/>
        </w:rPr>
        <w:t xml:space="preserve">with the </w:t>
      </w:r>
      <w:r w:rsidRPr="00C011D1">
        <w:rPr>
          <w:rStyle w:val="Emphasis"/>
        </w:rPr>
        <w:t>depletion of low entropy materials</w:t>
      </w:r>
      <w:r w:rsidRPr="00C011D1">
        <w:rPr>
          <w:rStyle w:val="StyleUnderline"/>
        </w:rPr>
        <w:t xml:space="preserve"> from the environment, resulting in an </w:t>
      </w:r>
      <w:r w:rsidRPr="00C011D1">
        <w:rPr>
          <w:rStyle w:val="Emphasis"/>
        </w:rPr>
        <w:t>accumulation of high entropy wastes</w:t>
      </w:r>
      <w:r w:rsidRPr="00C011D1">
        <w:rPr>
          <w:rStyle w:val="StyleUnderline"/>
        </w:rPr>
        <w:t xml:space="preserve"> and </w:t>
      </w:r>
      <w:r w:rsidRPr="00C011D1">
        <w:rPr>
          <w:rStyle w:val="Emphasis"/>
        </w:rPr>
        <w:t>exotic materials</w:t>
      </w:r>
      <w:r w:rsidRPr="00C011D1">
        <w:rPr>
          <w:rStyle w:val="StyleUnderline"/>
        </w:rPr>
        <w:t xml:space="preserve"> in the environment</w:t>
      </w:r>
      <w:r w:rsidRPr="00C011D1">
        <w:rPr>
          <w:sz w:val="16"/>
        </w:rPr>
        <w:t xml:space="preserve"> (Daly, 1992; </w:t>
      </w:r>
      <w:proofErr w:type="spellStart"/>
      <w:r w:rsidRPr="00C011D1">
        <w:rPr>
          <w:sz w:val="16"/>
        </w:rPr>
        <w:t>Kerschner</w:t>
      </w:r>
      <w:proofErr w:type="spellEnd"/>
      <w:r w:rsidRPr="00C011D1">
        <w:rPr>
          <w:sz w:val="16"/>
        </w:rPr>
        <w:t xml:space="preserve">, 2010). </w:t>
      </w:r>
      <w:r w:rsidRPr="00C011D1">
        <w:rPr>
          <w:rStyle w:val="StyleUnderline"/>
        </w:rPr>
        <w:t>This</w:t>
      </w:r>
      <w:r w:rsidRPr="00C011D1">
        <w:rPr>
          <w:sz w:val="16"/>
        </w:rPr>
        <w:t xml:space="preserve">, also </w:t>
      </w:r>
      <w:r w:rsidRPr="00C011D1">
        <w:rPr>
          <w:rStyle w:val="StyleUnderline"/>
        </w:rPr>
        <w:t xml:space="preserve">highlighted in a </w:t>
      </w:r>
      <w:r w:rsidRPr="00C011D1">
        <w:rPr>
          <w:rStyle w:val="Emphasis"/>
        </w:rPr>
        <w:t>review of decoupling literature</w:t>
      </w:r>
      <w:r w:rsidRPr="00C011D1">
        <w:rPr>
          <w:sz w:val="16"/>
        </w:rPr>
        <w:t xml:space="preserve"> by </w:t>
      </w:r>
      <w:proofErr w:type="spellStart"/>
      <w:r w:rsidRPr="00C011D1">
        <w:rPr>
          <w:sz w:val="16"/>
        </w:rPr>
        <w:t>Wiedenhofer</w:t>
      </w:r>
      <w:proofErr w:type="spellEnd"/>
      <w:r w:rsidRPr="00C011D1">
        <w:rPr>
          <w:sz w:val="16"/>
        </w:rPr>
        <w:t xml:space="preserve"> et al. (2020), </w:t>
      </w:r>
      <w:r w:rsidRPr="00C011D1">
        <w:rPr>
          <w:rStyle w:val="StyleUnderline"/>
        </w:rPr>
        <w:t xml:space="preserve">is </w:t>
      </w:r>
      <w:r w:rsidRPr="00C011D1">
        <w:rPr>
          <w:rStyle w:val="Emphasis"/>
        </w:rPr>
        <w:t>frequently disregarded</w:t>
      </w:r>
      <w:r w:rsidRPr="00C011D1">
        <w:rPr>
          <w:rStyle w:val="StyleUnderline"/>
        </w:rPr>
        <w:t xml:space="preserve"> in decoupling studies, where the phenomena itself is usually approached from a statistical/econometric viewpoint, often </w:t>
      </w:r>
      <w:r w:rsidRPr="00C011D1">
        <w:rPr>
          <w:rStyle w:val="Emphasis"/>
        </w:rPr>
        <w:t>overlooking thermodynamic principles</w:t>
      </w:r>
      <w:r w:rsidRPr="00C011D1">
        <w:rPr>
          <w:rStyle w:val="StyleUnderline"/>
        </w:rPr>
        <w:t xml:space="preserve"> of </w:t>
      </w:r>
      <w:r w:rsidRPr="00C011D1">
        <w:rPr>
          <w:rStyle w:val="Emphasis"/>
        </w:rPr>
        <w:t>energy and materials</w:t>
      </w:r>
      <w:r w:rsidRPr="00C011D1">
        <w:rPr>
          <w:rStyle w:val="StyleUnderline"/>
        </w:rPr>
        <w:t xml:space="preserve"> and their </w:t>
      </w:r>
      <w:r w:rsidRPr="00C011D1">
        <w:rPr>
          <w:rStyle w:val="Emphasis"/>
        </w:rPr>
        <w:t>core role and function</w:t>
      </w:r>
      <w:r w:rsidRPr="00C011D1">
        <w:rPr>
          <w:rStyle w:val="StyleUnderline"/>
        </w:rPr>
        <w:t xml:space="preserve"> in defining societal metabolisms</w:t>
      </w:r>
      <w:r w:rsidRPr="00C011D1">
        <w:rPr>
          <w:sz w:val="16"/>
        </w:rPr>
        <w:t>.</w:t>
      </w:r>
    </w:p>
    <w:p w14:paraId="1CC5EA09" w14:textId="77777777" w:rsidR="00C011D1" w:rsidRPr="00C011D1" w:rsidRDefault="00C011D1" w:rsidP="00C011D1">
      <w:pPr>
        <w:rPr>
          <w:sz w:val="16"/>
        </w:rPr>
      </w:pPr>
      <w:r w:rsidRPr="00C011D1">
        <w:rPr>
          <w:sz w:val="16"/>
        </w:rPr>
        <w:t>As Haas et al. (2015) show, on a global metabolism, on</w:t>
      </w:r>
      <w:r w:rsidRPr="00C011D1">
        <w:rPr>
          <w:rStyle w:val="StyleUnderline"/>
        </w:rPr>
        <w:t>ly 6% of all processed materials are recycled, against the backdrop of global material consumption increasing by 3.6% in a decade</w:t>
      </w:r>
      <w:r w:rsidRPr="00C011D1">
        <w:rPr>
          <w:sz w:val="16"/>
        </w:rPr>
        <w:t xml:space="preserve"> (</w:t>
      </w:r>
      <w:proofErr w:type="spellStart"/>
      <w:r w:rsidRPr="00C011D1">
        <w:rPr>
          <w:sz w:val="16"/>
        </w:rPr>
        <w:t>Schaffartzik</w:t>
      </w:r>
      <w:proofErr w:type="spellEnd"/>
      <w:r w:rsidRPr="00C011D1">
        <w:rPr>
          <w:sz w:val="16"/>
        </w:rPr>
        <w:t xml:space="preserve"> et al., 2014). </w:t>
      </w:r>
      <w:r w:rsidRPr="00C011D1">
        <w:rPr>
          <w:rStyle w:val="StyleUnderline"/>
        </w:rPr>
        <w:t>These numbers only slightly improve for the European Union amidst convincing circular economy narratives</w:t>
      </w:r>
      <w:r w:rsidRPr="00C011D1">
        <w:rPr>
          <w:sz w:val="16"/>
        </w:rPr>
        <w:t xml:space="preserve"> (Haas et al., 2015). </w:t>
      </w:r>
      <w:r w:rsidRPr="00C011D1">
        <w:rPr>
          <w:rStyle w:val="StyleUnderline"/>
        </w:rPr>
        <w:t>Over half of the total solid material throughput in economies</w:t>
      </w:r>
      <w:r w:rsidRPr="00C011D1">
        <w:rPr>
          <w:sz w:val="16"/>
        </w:rPr>
        <w:t xml:space="preserve"> (52% or 3.5 GT/year) (</w:t>
      </w:r>
      <w:proofErr w:type="spellStart"/>
      <w:r w:rsidRPr="00C011D1">
        <w:rPr>
          <w:sz w:val="16"/>
        </w:rPr>
        <w:t>Giampietro</w:t>
      </w:r>
      <w:proofErr w:type="spellEnd"/>
      <w:r w:rsidRPr="00C011D1">
        <w:rPr>
          <w:sz w:val="16"/>
        </w:rPr>
        <w:t xml:space="preserve"> &amp; </w:t>
      </w:r>
      <w:proofErr w:type="spellStart"/>
      <w:r w:rsidRPr="00C011D1">
        <w:rPr>
          <w:sz w:val="16"/>
        </w:rPr>
        <w:t>Funtowicz</w:t>
      </w:r>
      <w:proofErr w:type="spellEnd"/>
      <w:r w:rsidRPr="00C011D1">
        <w:rPr>
          <w:sz w:val="16"/>
        </w:rPr>
        <w:t xml:space="preserve">, 2020) </w:t>
      </w:r>
      <w:r w:rsidRPr="00C011D1">
        <w:rPr>
          <w:rStyle w:val="StyleUnderline"/>
        </w:rPr>
        <w:t>is composed of either food or energy inputs that are subject to entropic decay</w:t>
      </w:r>
      <w:r w:rsidRPr="00C011D1">
        <w:rPr>
          <w:sz w:val="16"/>
        </w:rPr>
        <w:t xml:space="preserve"> (especially in terms of energy quality). </w:t>
      </w:r>
      <w:r w:rsidRPr="00C011D1">
        <w:rPr>
          <w:rStyle w:val="StyleUnderline"/>
        </w:rPr>
        <w:t>Only when biomass is included among the recycled solid flows, total circularity only increases to 37%</w:t>
      </w:r>
      <w:r w:rsidRPr="00C011D1">
        <w:rPr>
          <w:sz w:val="16"/>
        </w:rPr>
        <w:t xml:space="preserve"> (Haas et al., 2015). </w:t>
      </w:r>
      <w:r w:rsidRPr="00C011D1">
        <w:rPr>
          <w:rStyle w:val="StyleUnderline"/>
        </w:rPr>
        <w:t>The remaining 45% of materials that are used form the backbones of social systems, becoming infrastructure and construction and “immovables” of societies; while only a minute percent of material flow, 3% or 0.7 GT/year, is associated with consumable and durable products</w:t>
      </w:r>
      <w:r w:rsidRPr="00C011D1">
        <w:rPr>
          <w:sz w:val="16"/>
        </w:rPr>
        <w:t xml:space="preserve"> (</w:t>
      </w:r>
      <w:proofErr w:type="spellStart"/>
      <w:r w:rsidRPr="00C011D1">
        <w:rPr>
          <w:sz w:val="16"/>
        </w:rPr>
        <w:t>Giampietro</w:t>
      </w:r>
      <w:proofErr w:type="spellEnd"/>
      <w:r w:rsidRPr="00C011D1">
        <w:rPr>
          <w:sz w:val="16"/>
        </w:rPr>
        <w:t xml:space="preserve"> &amp; </w:t>
      </w:r>
      <w:proofErr w:type="spellStart"/>
      <w:r w:rsidRPr="00C011D1">
        <w:rPr>
          <w:sz w:val="16"/>
        </w:rPr>
        <w:t>Funtowicz</w:t>
      </w:r>
      <w:proofErr w:type="spellEnd"/>
      <w:r w:rsidRPr="00C011D1">
        <w:rPr>
          <w:sz w:val="16"/>
        </w:rPr>
        <w:t xml:space="preserve">, 2020). Moreover, </w:t>
      </w:r>
      <w:r w:rsidRPr="00C011D1">
        <w:rPr>
          <w:rStyle w:val="StyleUnderline"/>
        </w:rPr>
        <w:t>all of these social structures and metabolisms come at the expense of ecosystem services at our disposal</w:t>
      </w:r>
      <w:r w:rsidRPr="00C011D1">
        <w:rPr>
          <w:sz w:val="16"/>
        </w:rPr>
        <w:t xml:space="preserve"> (Costanza et al., 2017), </w:t>
      </w:r>
      <w:r w:rsidRPr="00C011D1">
        <w:rPr>
          <w:rStyle w:val="StyleUnderline"/>
        </w:rPr>
        <w:t xml:space="preserve">with water throughput often ignored in </w:t>
      </w:r>
      <w:proofErr w:type="spellStart"/>
      <w:r w:rsidRPr="00C011D1">
        <w:rPr>
          <w:rStyle w:val="StyleUnderline"/>
        </w:rPr>
        <w:t>stabilising</w:t>
      </w:r>
      <w:proofErr w:type="spellEnd"/>
      <w:r w:rsidRPr="00C011D1">
        <w:rPr>
          <w:rStyle w:val="StyleUnderline"/>
        </w:rPr>
        <w:t xml:space="preserve"> socio-ecological systems</w:t>
      </w:r>
      <w:r w:rsidRPr="00C011D1">
        <w:rPr>
          <w:sz w:val="16"/>
        </w:rPr>
        <w:t xml:space="preserve"> (</w:t>
      </w:r>
      <w:proofErr w:type="spellStart"/>
      <w:r w:rsidRPr="00C011D1">
        <w:rPr>
          <w:sz w:val="16"/>
        </w:rPr>
        <w:t>Giampietro</w:t>
      </w:r>
      <w:proofErr w:type="spellEnd"/>
      <w:r w:rsidRPr="00C011D1">
        <w:rPr>
          <w:sz w:val="16"/>
        </w:rPr>
        <w:t xml:space="preserve"> &amp; </w:t>
      </w:r>
      <w:proofErr w:type="spellStart"/>
      <w:r w:rsidRPr="00C011D1">
        <w:rPr>
          <w:sz w:val="16"/>
        </w:rPr>
        <w:t>Funtowicz</w:t>
      </w:r>
      <w:proofErr w:type="spellEnd"/>
      <w:r w:rsidRPr="00C011D1">
        <w:rPr>
          <w:sz w:val="16"/>
        </w:rPr>
        <w:t>, 2020).</w:t>
      </w:r>
    </w:p>
    <w:p w14:paraId="6FB01EA1" w14:textId="77777777" w:rsidR="00C011D1" w:rsidRPr="00C011D1" w:rsidRDefault="00C011D1" w:rsidP="00C011D1">
      <w:pPr>
        <w:pStyle w:val="Heading3"/>
      </w:pPr>
      <w:r w:rsidRPr="00C011D1">
        <w:t>AT: SRM</w:t>
      </w:r>
    </w:p>
    <w:p w14:paraId="5293EBA4" w14:textId="77777777" w:rsidR="00C011D1" w:rsidRPr="00C011D1" w:rsidRDefault="00C011D1" w:rsidP="00C011D1">
      <w:pPr>
        <w:pStyle w:val="Heading4"/>
      </w:pPr>
      <w:r w:rsidRPr="00C011D1">
        <w:t xml:space="preserve">SRM/SAI causes extinction. </w:t>
      </w:r>
    </w:p>
    <w:p w14:paraId="0FC3D4D0" w14:textId="77777777" w:rsidR="00C011D1" w:rsidRPr="00C011D1" w:rsidRDefault="00C011D1" w:rsidP="00C011D1">
      <w:r w:rsidRPr="00C011D1">
        <w:t>SRMS = Solar Radiation Management (stratospheric aerosol injection (SAI) and marine cloud brightening)</w:t>
      </w:r>
    </w:p>
    <w:p w14:paraId="66C7E80E" w14:textId="77777777" w:rsidR="00C011D1" w:rsidRPr="00C011D1" w:rsidRDefault="00C011D1" w:rsidP="00C011D1">
      <w:pPr>
        <w:rPr>
          <w:rStyle w:val="Style13ptBold"/>
          <w:b w:val="0"/>
          <w:bCs w:val="0"/>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1E1E5FA4" w14:textId="77777777" w:rsidR="00C011D1" w:rsidRPr="00C011D1" w:rsidRDefault="00C011D1" w:rsidP="00C011D1">
      <w:pPr>
        <w:rPr>
          <w:rStyle w:val="StyleUnderline"/>
        </w:rPr>
      </w:pPr>
      <w:r w:rsidRPr="00C011D1">
        <w:rPr>
          <w:sz w:val="16"/>
        </w:rPr>
        <w:t xml:space="preserve">What remains certain is that </w:t>
      </w:r>
      <w:r w:rsidRPr="00C011D1">
        <w:rPr>
          <w:rStyle w:val="Emphasis"/>
        </w:rPr>
        <w:t>any attempt to implement geoengineering</w:t>
      </w:r>
      <w:r w:rsidRPr="00C011D1">
        <w:rPr>
          <w:sz w:val="16"/>
        </w:rPr>
        <w:t xml:space="preserve"> (</w:t>
      </w:r>
      <w:r w:rsidRPr="00C011D1">
        <w:rPr>
          <w:rStyle w:val="StyleUnderline"/>
        </w:rPr>
        <w:t xml:space="preserve">even </w:t>
      </w:r>
      <w:r w:rsidRPr="00C011D1">
        <w:rPr>
          <w:sz w:val="16"/>
        </w:rPr>
        <w:t xml:space="preserve">in the form of technological schemes for </w:t>
      </w:r>
      <w:r w:rsidRPr="00C011D1">
        <w:rPr>
          <w:rStyle w:val="StyleUnderline"/>
        </w:rPr>
        <w:t>carbon removal</w:t>
      </w:r>
      <w:r w:rsidRPr="00C011D1">
        <w:rPr>
          <w:sz w:val="16"/>
        </w:rPr>
        <w:t xml:space="preserve">) as the dominant strategy for addressing global warming, </w:t>
      </w:r>
      <w:r w:rsidRPr="00C011D1">
        <w:rPr>
          <w:rStyle w:val="Emphasis"/>
        </w:rPr>
        <w:t>subordinated to the ends of capital accumulation</w:t>
      </w:r>
      <w:r w:rsidRPr="00C011D1">
        <w:rPr>
          <w:rStyle w:val="StyleUnderline"/>
        </w:rPr>
        <w:t xml:space="preserve">, would prove </w:t>
      </w:r>
      <w:r w:rsidRPr="00C011D1">
        <w:rPr>
          <w:rStyle w:val="Emphasis"/>
        </w:rPr>
        <w:t>fatal to humanity</w:t>
      </w:r>
      <w:r w:rsidRPr="00C011D1">
        <w:rPr>
          <w:rStyle w:val="StyleUnderline"/>
        </w:rPr>
        <w:t xml:space="preserve">. </w:t>
      </w:r>
      <w:r w:rsidRPr="00C011D1">
        <w:rPr>
          <w:sz w:val="16"/>
        </w:rPr>
        <w:t xml:space="preserve">The costs of such action, the burden it would put on future generations, and the dangers to living species, including our own, are so great that </w:t>
      </w:r>
      <w:r w:rsidRPr="00C011D1">
        <w:rPr>
          <w:rStyle w:val="StyleUnderline"/>
        </w:rPr>
        <w:t xml:space="preserve">the only rational course is a long ecological revolution aimed at the most rapid possible reduction in carbon dioxide and other greenhouse gas emissions, coupled with an emphasis on agroecology and restoration of global ecosystems, including forests, to absorb carbon dioxide. </w:t>
      </w:r>
      <w:r w:rsidRPr="00C011D1">
        <w:rPr>
          <w:sz w:val="16"/>
        </w:rPr>
        <w:t xml:space="preserve">4 </w:t>
      </w:r>
      <w:r w:rsidRPr="00C011D1">
        <w:rPr>
          <w:rStyle w:val="StyleUnderline"/>
        </w:rPr>
        <w:t>This would need to be accompanied by a far-reaching reconstitution of society at large, aimed at the reinstitution on a higher level of collective and egalitarian practices that were undermined by the rise of capitalism.</w:t>
      </w:r>
    </w:p>
    <w:p w14:paraId="0E47E867" w14:textId="77777777" w:rsidR="00C011D1" w:rsidRPr="00C011D1" w:rsidRDefault="00C011D1" w:rsidP="00C011D1">
      <w:pPr>
        <w:rPr>
          <w:sz w:val="12"/>
          <w:szCs w:val="12"/>
        </w:rPr>
      </w:pPr>
      <w:r w:rsidRPr="00C011D1">
        <w:rPr>
          <w:sz w:val="12"/>
          <w:szCs w:val="12"/>
        </w:rPr>
        <w:t>GEOENGINEERING THE PLANET UNDER THE REGIME OF FOSSIL</w:t>
      </w:r>
    </w:p>
    <w:p w14:paraId="77AB7861" w14:textId="77777777" w:rsidR="00C011D1" w:rsidRPr="00C011D1" w:rsidRDefault="00C011D1" w:rsidP="00C011D1">
      <w:pPr>
        <w:rPr>
          <w:sz w:val="12"/>
          <w:szCs w:val="12"/>
        </w:rPr>
      </w:pPr>
      <w:r w:rsidRPr="00C011D1">
        <w:rPr>
          <w:sz w:val="12"/>
          <w:szCs w:val="12"/>
        </w:rPr>
        <w:t>CAPITAL</w:t>
      </w:r>
    </w:p>
    <w:p w14:paraId="08360D97" w14:textId="77777777" w:rsidR="00C011D1" w:rsidRPr="00C011D1" w:rsidRDefault="00C011D1" w:rsidP="00C011D1">
      <w:pPr>
        <w:rPr>
          <w:sz w:val="12"/>
          <w:szCs w:val="12"/>
        </w:rPr>
      </w:pPr>
      <w:r w:rsidRPr="00C011D1">
        <w:rPr>
          <w:sz w:val="12"/>
          <w:szCs w:val="12"/>
        </w:rPr>
        <w:t xml:space="preserve">Geoengineering as an </w:t>
      </w:r>
      <w:proofErr w:type="gramStart"/>
      <w:r w:rsidRPr="00C011D1">
        <w:rPr>
          <w:sz w:val="12"/>
          <w:szCs w:val="12"/>
        </w:rPr>
        <w:t>idea dates</w:t>
      </w:r>
      <w:proofErr w:type="gramEnd"/>
      <w:r w:rsidRPr="00C011D1">
        <w:rPr>
          <w:sz w:val="12"/>
          <w:szCs w:val="12"/>
        </w:rPr>
        <w:t xml:space="preserve"> back to the period of the first discoveries of rapid anthropogenic climate change. Beginning in the early 1960s, the Soviet Union’s—and at that time the world’s—leading climatologist, Mikhail </w:t>
      </w:r>
      <w:proofErr w:type="spellStart"/>
      <w:r w:rsidRPr="00C011D1">
        <w:rPr>
          <w:sz w:val="12"/>
          <w:szCs w:val="12"/>
        </w:rPr>
        <w:t>Budyko</w:t>
      </w:r>
      <w:proofErr w:type="spellEnd"/>
      <w:r w:rsidRPr="00C011D1">
        <w:rPr>
          <w:sz w:val="12"/>
          <w:szCs w:val="12"/>
        </w:rPr>
        <w:t xml:space="preserve">, was the first to issue a number of warnings on the inevitability of accelerated global climate change in industrial systems based on the burning of fossil fuels. 5 Although anthropogenic climate change had long been recognized, what was new was the discovery of major climate feedbacks such as the melting of Arctic ice and the disruption of the albedo effect as reflective white ice was replaced with blue seawater, increasing the amount of solar radiation absorbed by the planet and ratcheting up global average temperature. In 1974, </w:t>
      </w:r>
      <w:proofErr w:type="spellStart"/>
      <w:r w:rsidRPr="00C011D1">
        <w:rPr>
          <w:sz w:val="12"/>
          <w:szCs w:val="12"/>
        </w:rPr>
        <w:t>Budyko</w:t>
      </w:r>
      <w:proofErr w:type="spellEnd"/>
      <w:r w:rsidRPr="00C011D1">
        <w:rPr>
          <w:sz w:val="12"/>
          <w:szCs w:val="12"/>
        </w:rPr>
        <w:t xml:space="preserve"> offered, as a possible solution to climate change, the use of high-flying planes to release sulfur particles (forming sulfate aerosols) into the stratosphere. This was meant to mimic the role played by volcanic action in propelling sulfur into the atmosphere, thus creating a partial barrier, limiting incoming solar radiation. The rationale he offered was that capitalist economies, in particular, would not be able to curtail </w:t>
      </w:r>
      <w:proofErr w:type="spellStart"/>
      <w:r w:rsidRPr="00C011D1">
        <w:rPr>
          <w:sz w:val="12"/>
          <w:szCs w:val="12"/>
        </w:rPr>
        <w:t>capitalaccumulation</w:t>
      </w:r>
      <w:proofErr w:type="spellEnd"/>
      <w:r w:rsidRPr="00C011D1">
        <w:rPr>
          <w:sz w:val="12"/>
          <w:szCs w:val="12"/>
        </w:rPr>
        <w:t>-based growth, energy use, and emissions, despite the danger to the climate. 6 Consequently, technological alternatives to stabilize the climate would have to be explored. But it was not until 1977 when the Italian physicist Cesare Marchetti proposed a scheme for capturing carbon dioxide emissions from electrical power plants and using pipes to sequester them in the ocean depths that the word geoengineering appeared. 7</w:t>
      </w:r>
    </w:p>
    <w:p w14:paraId="1CB40025" w14:textId="77777777" w:rsidR="00C011D1" w:rsidRPr="00C011D1" w:rsidRDefault="00C011D1" w:rsidP="00C011D1">
      <w:pPr>
        <w:rPr>
          <w:sz w:val="12"/>
          <w:szCs w:val="12"/>
        </w:rPr>
      </w:pPr>
      <w:proofErr w:type="spellStart"/>
      <w:r w:rsidRPr="00C011D1">
        <w:rPr>
          <w:sz w:val="12"/>
          <w:szCs w:val="12"/>
        </w:rPr>
        <w:t>Budyko’s</w:t>
      </w:r>
      <w:proofErr w:type="spellEnd"/>
      <w:r w:rsidRPr="00C011D1">
        <w:rPr>
          <w:sz w:val="12"/>
          <w:szCs w:val="12"/>
        </w:rPr>
        <w:t xml:space="preserve"> pioneering proposal to use sulfur particles to block a part of the sun’s rays, now known as “stratospheric aerosol injection,” and Marchetti’s early notion of capturing and sequestering carbon in the ocean, stand for the two main general approaches to geoengineering—respectively, solar radiation management (SRM) and carbon dioxide removal (CDR). SRM is designed to limit the solar radiation reaching the earth. CDR seeks to capture and remove carbon to decrease the amount entering the atmosphere.</w:t>
      </w:r>
    </w:p>
    <w:p w14:paraId="40765E50" w14:textId="77777777" w:rsidR="00C011D1" w:rsidRPr="00C011D1" w:rsidRDefault="00C011D1" w:rsidP="00C011D1">
      <w:pPr>
        <w:rPr>
          <w:sz w:val="12"/>
          <w:szCs w:val="12"/>
        </w:rPr>
      </w:pPr>
      <w:r w:rsidRPr="00C011D1">
        <w:rPr>
          <w:sz w:val="12"/>
          <w:szCs w:val="12"/>
        </w:rPr>
        <w:t xml:space="preserve">Besides stratospheric aerosol injection, first proposed by </w:t>
      </w:r>
      <w:proofErr w:type="spellStart"/>
      <w:r w:rsidRPr="00C011D1">
        <w:rPr>
          <w:sz w:val="12"/>
          <w:szCs w:val="12"/>
        </w:rPr>
        <w:t>Budyko</w:t>
      </w:r>
      <w:proofErr w:type="spellEnd"/>
      <w:r w:rsidRPr="00C011D1">
        <w:rPr>
          <w:sz w:val="12"/>
          <w:szCs w:val="12"/>
        </w:rPr>
        <w:t>, another approach to SRM that has gained influential adherents in recent years is marine cloud brightening. This would involve cooling the earth by modifying low-lying, stratocumulus clouds covering around a third of the ocean, making them more reflective. In the standard scenario, a special fleet of 1,500 unmanned, satellite-controlled ships would roam the ocean spraying submicron drops of seawater in the air, which would evaporate leaving salty residues. These bright salt particles would reflect incoming solar radiation. They would also act as cloud condensation nuclei, increasing the surface area of the clouds, with the result that more solar radiation would be reflected.</w:t>
      </w:r>
    </w:p>
    <w:p w14:paraId="180CF8DC" w14:textId="77777777" w:rsidR="00C011D1" w:rsidRPr="00C011D1" w:rsidRDefault="00C011D1" w:rsidP="00C011D1">
      <w:pPr>
        <w:rPr>
          <w:sz w:val="16"/>
        </w:rPr>
      </w:pPr>
      <w:r w:rsidRPr="00C011D1">
        <w:rPr>
          <w:rStyle w:val="StyleUnderline"/>
        </w:rPr>
        <w:t>Both stratospheric aerosol injection and marine cloud brightening</w:t>
      </w:r>
      <w:r w:rsidRPr="00C011D1">
        <w:rPr>
          <w:sz w:val="16"/>
        </w:rPr>
        <w:t xml:space="preserve"> are widely criticized as </w:t>
      </w:r>
      <w:r w:rsidRPr="00C011D1">
        <w:rPr>
          <w:rStyle w:val="Emphasis"/>
        </w:rPr>
        <w:t>posing enormous hazards</w:t>
      </w:r>
      <w:r w:rsidRPr="00C011D1">
        <w:rPr>
          <w:sz w:val="16"/>
        </w:rPr>
        <w:t xml:space="preserve"> </w:t>
      </w:r>
      <w:r w:rsidRPr="00C011D1">
        <w:rPr>
          <w:rStyle w:val="StyleUnderline"/>
        </w:rPr>
        <w:t>on top of climate change itself, simply addressing the symptoms not the cause of climate change.</w:t>
      </w:r>
      <w:r w:rsidRPr="00C011D1">
        <w:rPr>
          <w:sz w:val="16"/>
        </w:rPr>
        <w:t xml:space="preserve"> </w:t>
      </w:r>
      <w:r w:rsidRPr="00C011D1">
        <w:rPr>
          <w:rStyle w:val="Emphasis"/>
        </w:rPr>
        <w:t>Stratospheric aerosol injection</w:t>
      </w:r>
      <w:r w:rsidRPr="00C011D1">
        <w:rPr>
          <w:sz w:val="16"/>
        </w:rPr>
        <w:t>—to be delivered to the stratosphere by means of hoses, cannons, balloons, or planes—</w:t>
      </w:r>
      <w:r w:rsidRPr="00C011D1">
        <w:rPr>
          <w:rStyle w:val="StyleUnderline"/>
        </w:rPr>
        <w:t xml:space="preserve">would </w:t>
      </w:r>
      <w:r w:rsidRPr="00C011D1">
        <w:rPr>
          <w:rStyle w:val="Emphasis"/>
        </w:rPr>
        <w:t>alter the global hydrological cycle</w:t>
      </w:r>
      <w:r w:rsidRPr="00C011D1">
        <w:rPr>
          <w:rStyle w:val="StyleUnderline"/>
        </w:rPr>
        <w:t xml:space="preserve"> with </w:t>
      </w:r>
      <w:r w:rsidRPr="00C011D1">
        <w:rPr>
          <w:rStyle w:val="Emphasis"/>
        </w:rPr>
        <w:t>enormous unpredictable effects</w:t>
      </w:r>
      <w:r w:rsidRPr="00C011D1">
        <w:rPr>
          <w:rStyle w:val="StyleUnderline"/>
        </w:rPr>
        <w:t xml:space="preserve">, likely </w:t>
      </w:r>
      <w:r w:rsidRPr="00C011D1">
        <w:rPr>
          <w:rStyle w:val="Emphasis"/>
        </w:rPr>
        <w:t>leading to massive droughts</w:t>
      </w:r>
      <w:r w:rsidRPr="00C011D1">
        <w:rPr>
          <w:rStyle w:val="StyleUnderline"/>
        </w:rPr>
        <w:t xml:space="preserve"> in </w:t>
      </w:r>
      <w:r w:rsidRPr="00C011D1">
        <w:rPr>
          <w:rStyle w:val="Emphasis"/>
        </w:rPr>
        <w:t>major regions of the planet</w:t>
      </w:r>
      <w:r w:rsidRPr="00C011D1">
        <w:rPr>
          <w:rStyle w:val="StyleUnderline"/>
        </w:rPr>
        <w:t>.</w:t>
      </w:r>
      <w:r w:rsidRPr="00C011D1">
        <w:rPr>
          <w:sz w:val="16"/>
        </w:rPr>
        <w:t xml:space="preserve"> It is feared that </w:t>
      </w:r>
      <w:r w:rsidRPr="00C011D1">
        <w:rPr>
          <w:rStyle w:val="StyleUnderline"/>
        </w:rPr>
        <w:t xml:space="preserve">it could </w:t>
      </w:r>
      <w:r w:rsidRPr="00C011D1">
        <w:rPr>
          <w:rStyle w:val="Emphasis"/>
        </w:rPr>
        <w:t>shut down the Indian monsoon system</w:t>
      </w:r>
      <w:r w:rsidRPr="00C011D1">
        <w:rPr>
          <w:rStyle w:val="StyleUnderline"/>
        </w:rPr>
        <w:t xml:space="preserve">, </w:t>
      </w:r>
      <w:r w:rsidRPr="00C011D1">
        <w:rPr>
          <w:rStyle w:val="Emphasis"/>
        </w:rPr>
        <w:t>disrupting agriculture for</w:t>
      </w:r>
      <w:r w:rsidRPr="00C011D1">
        <w:rPr>
          <w:rStyle w:val="StyleUnderline"/>
        </w:rPr>
        <w:t xml:space="preserve"> as many as </w:t>
      </w:r>
      <w:r w:rsidRPr="00C011D1">
        <w:rPr>
          <w:rStyle w:val="Emphasis"/>
        </w:rPr>
        <w:t>2 billion people</w:t>
      </w:r>
      <w:r w:rsidRPr="00C011D1">
        <w:rPr>
          <w:sz w:val="16"/>
        </w:rPr>
        <w:t xml:space="preserve">. 8 There are also worries that </w:t>
      </w:r>
      <w:r w:rsidRPr="00C011D1">
        <w:rPr>
          <w:rStyle w:val="StyleUnderline"/>
        </w:rPr>
        <w:t xml:space="preserve">it might </w:t>
      </w:r>
      <w:r w:rsidRPr="00C011D1">
        <w:rPr>
          <w:rStyle w:val="Emphasis"/>
        </w:rPr>
        <w:t>affect photosynthesis and crop production</w:t>
      </w:r>
      <w:r w:rsidRPr="00C011D1">
        <w:rPr>
          <w:rStyle w:val="StyleUnderline"/>
        </w:rPr>
        <w:t xml:space="preserve"> over much of the globe.</w:t>
      </w:r>
      <w:r w:rsidRPr="00C011D1">
        <w:rPr>
          <w:sz w:val="16"/>
        </w:rPr>
        <w:t xml:space="preserve"> 9 </w:t>
      </w:r>
      <w:r w:rsidRPr="00C011D1">
        <w:rPr>
          <w:rStyle w:val="StyleUnderline"/>
        </w:rPr>
        <w:t xml:space="preserve">The injection of sulfur particles into the atmosphere could contribute to </w:t>
      </w:r>
      <w:r w:rsidRPr="00C011D1">
        <w:rPr>
          <w:rStyle w:val="Emphasis"/>
        </w:rPr>
        <w:t>depletion of the ozone layer.</w:t>
      </w:r>
      <w:r w:rsidRPr="00C011D1">
        <w:rPr>
          <w:sz w:val="16"/>
        </w:rPr>
        <w:t xml:space="preserve"> 10 </w:t>
      </w:r>
      <w:r w:rsidRPr="00C011D1">
        <w:rPr>
          <w:rStyle w:val="StyleUnderline"/>
        </w:rPr>
        <w:t xml:space="preserve">Much of the extra sulfur would end up dropping to the earth, </w:t>
      </w:r>
      <w:r w:rsidRPr="00C011D1">
        <w:rPr>
          <w:rStyle w:val="Emphasis"/>
        </w:rPr>
        <w:t>leading to acid rain.</w:t>
      </w:r>
      <w:r w:rsidRPr="00C011D1">
        <w:rPr>
          <w:sz w:val="16"/>
        </w:rPr>
        <w:t xml:space="preserve"> 11 Most worrisome of all, </w:t>
      </w:r>
      <w:r w:rsidRPr="00C011D1">
        <w:rPr>
          <w:rStyle w:val="StyleUnderline"/>
        </w:rPr>
        <w:t xml:space="preserve">stratospheric aerosol injection would have to be </w:t>
      </w:r>
      <w:r w:rsidRPr="00C011D1">
        <w:rPr>
          <w:rStyle w:val="Emphasis"/>
        </w:rPr>
        <w:t>repeated year after year</w:t>
      </w:r>
      <w:r w:rsidRPr="00C011D1">
        <w:rPr>
          <w:sz w:val="16"/>
        </w:rPr>
        <w:t xml:space="preserve">. </w:t>
      </w:r>
      <w:r w:rsidRPr="00C011D1">
        <w:rPr>
          <w:rStyle w:val="Emphasis"/>
        </w:rPr>
        <w:t>At termination</w:t>
      </w:r>
      <w:r w:rsidRPr="00C011D1">
        <w:rPr>
          <w:rStyle w:val="StyleUnderline"/>
        </w:rPr>
        <w:t xml:space="preserve"> the </w:t>
      </w:r>
      <w:r w:rsidRPr="00C011D1">
        <w:rPr>
          <w:rStyle w:val="Emphasis"/>
        </w:rPr>
        <w:t>rise in temperature</w:t>
      </w:r>
      <w:r w:rsidRPr="00C011D1">
        <w:rPr>
          <w:rStyle w:val="StyleUnderline"/>
        </w:rPr>
        <w:t xml:space="preserve"> associated with additional carbon buildup would come almost at once with world temperature conceivably rising </w:t>
      </w:r>
      <w:r w:rsidRPr="00C011D1">
        <w:rPr>
          <w:rStyle w:val="Emphasis"/>
        </w:rPr>
        <w:t>by 2 to 3°C in a decade</w:t>
      </w:r>
      <w:r w:rsidRPr="00C011D1">
        <w:rPr>
          <w:rStyle w:val="StyleUnderline"/>
        </w:rPr>
        <w:t xml:space="preserve">—a phenomenon referred to as </w:t>
      </w:r>
      <w:r w:rsidRPr="00C011D1">
        <w:rPr>
          <w:rStyle w:val="Emphasis"/>
        </w:rPr>
        <w:t>the “termination problem</w:t>
      </w:r>
      <w:r w:rsidRPr="00C011D1">
        <w:rPr>
          <w:sz w:val="16"/>
        </w:rPr>
        <w:t>.” 12</w:t>
      </w:r>
    </w:p>
    <w:p w14:paraId="44B3C293" w14:textId="77777777" w:rsidR="00C011D1" w:rsidRPr="00C011D1" w:rsidRDefault="00C011D1" w:rsidP="00C011D1">
      <w:pPr>
        <w:rPr>
          <w:rStyle w:val="StyleUnderline"/>
        </w:rPr>
      </w:pPr>
      <w:r w:rsidRPr="00C011D1">
        <w:rPr>
          <w:sz w:val="16"/>
        </w:rPr>
        <w:t xml:space="preserve">As with stratospheric aerosol injection, </w:t>
      </w:r>
      <w:r w:rsidRPr="00C011D1">
        <w:rPr>
          <w:rStyle w:val="StyleUnderline"/>
        </w:rPr>
        <w:t>marine cloud brightening would drastically affect the hydrological cycle in unpredictable ways</w:t>
      </w:r>
      <w:r w:rsidRPr="00C011D1">
        <w:rPr>
          <w:sz w:val="16"/>
        </w:rPr>
        <w:t xml:space="preserve">. For example, it </w:t>
      </w:r>
      <w:r w:rsidRPr="00C011D1">
        <w:rPr>
          <w:rStyle w:val="StyleUnderline"/>
        </w:rPr>
        <w:t xml:space="preserve">could generate a </w:t>
      </w:r>
      <w:r w:rsidRPr="00C011D1">
        <w:rPr>
          <w:rStyle w:val="Emphasis"/>
        </w:rPr>
        <w:t>severe drought in the Amazon</w:t>
      </w:r>
      <w:r w:rsidRPr="00C011D1">
        <w:rPr>
          <w:rStyle w:val="StyleUnderline"/>
        </w:rPr>
        <w:t xml:space="preserve">, drying up the world’s </w:t>
      </w:r>
      <w:r w:rsidRPr="00C011D1">
        <w:rPr>
          <w:rStyle w:val="Emphasis"/>
        </w:rPr>
        <w:t>most vital terrestrial ecosystem</w:t>
      </w:r>
      <w:r w:rsidRPr="00C011D1">
        <w:rPr>
          <w:rStyle w:val="StyleUnderline"/>
        </w:rPr>
        <w:t xml:space="preserve"> with </w:t>
      </w:r>
      <w:r w:rsidRPr="00C011D1">
        <w:rPr>
          <w:rStyle w:val="Emphasis"/>
        </w:rPr>
        <w:t>incalculable and catastrophic effects</w:t>
      </w:r>
      <w:r w:rsidRPr="00C011D1">
        <w:rPr>
          <w:rStyle w:val="StyleUnderline"/>
        </w:rPr>
        <w:t xml:space="preserve"> for Earth System stability</w:t>
      </w:r>
      <w:r w:rsidRPr="00C011D1">
        <w:rPr>
          <w:sz w:val="16"/>
        </w:rPr>
        <w:t xml:space="preserve">. 13 </w:t>
      </w:r>
      <w:r w:rsidRPr="00C011D1">
        <w:rPr>
          <w:rStyle w:val="StyleUnderline"/>
        </w:rPr>
        <w:t>Many</w:t>
      </w:r>
      <w:r w:rsidRPr="00C011D1">
        <w:rPr>
          <w:sz w:val="16"/>
        </w:rPr>
        <w:t xml:space="preserve"> of </w:t>
      </w:r>
      <w:r w:rsidRPr="00C011D1">
        <w:rPr>
          <w:rStyle w:val="Emphasis"/>
        </w:rPr>
        <w:t>the dangers of cloud brightening are similar to those of stratospheric aerosol depletion.</w:t>
      </w:r>
      <w:r w:rsidRPr="00C011D1">
        <w:rPr>
          <w:sz w:val="16"/>
        </w:rPr>
        <w:t xml:space="preserve"> Like other forms of SRM, </w:t>
      </w:r>
      <w:r w:rsidRPr="00C011D1">
        <w:rPr>
          <w:rStyle w:val="StyleUnderline"/>
        </w:rPr>
        <w:t xml:space="preserve">it would do </w:t>
      </w:r>
      <w:r w:rsidRPr="00C011D1">
        <w:rPr>
          <w:rStyle w:val="Emphasis"/>
        </w:rPr>
        <w:t>nothing to stop ocean acidification</w:t>
      </w:r>
      <w:r w:rsidRPr="00C011D1">
        <w:rPr>
          <w:rStyle w:val="StyleUnderline"/>
        </w:rPr>
        <w:t xml:space="preserve"> caused by rising carbon dioxide levels.</w:t>
      </w:r>
    </w:p>
    <w:p w14:paraId="3F3C5326" w14:textId="77777777" w:rsidR="00C011D1" w:rsidRPr="00C011D1" w:rsidRDefault="00C011D1" w:rsidP="00C011D1">
      <w:pPr>
        <w:pStyle w:val="Heading3"/>
      </w:pPr>
      <w:r w:rsidRPr="00C011D1">
        <w:t>AT: Iron Fertilization</w:t>
      </w:r>
    </w:p>
    <w:p w14:paraId="084EB92B" w14:textId="77777777" w:rsidR="00C011D1" w:rsidRPr="00C011D1" w:rsidRDefault="00C011D1" w:rsidP="00C011D1">
      <w:pPr>
        <w:pStyle w:val="Heading4"/>
      </w:pPr>
      <w:r w:rsidRPr="00C011D1">
        <w:t>AT Iron fertilization</w:t>
      </w:r>
    </w:p>
    <w:p w14:paraId="4F224A5C" w14:textId="77777777" w:rsidR="00C011D1" w:rsidRPr="00C011D1" w:rsidRDefault="00C011D1" w:rsidP="00C011D1">
      <w:pPr>
        <w:rPr>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718B9DE9" w14:textId="77777777" w:rsidR="00C011D1" w:rsidRPr="00C011D1" w:rsidRDefault="00C011D1" w:rsidP="00C011D1">
      <w:r w:rsidRPr="00C011D1">
        <w:rPr>
          <w:rStyle w:val="StyleUnderline"/>
        </w:rPr>
        <w:t xml:space="preserve">The first form of CDR to attract significant attention from economic interests and investors was the idea of </w:t>
      </w:r>
      <w:r w:rsidRPr="00C011D1">
        <w:rPr>
          <w:rStyle w:val="Emphasis"/>
        </w:rPr>
        <w:t>fertilizing the ocean with iron</w:t>
      </w:r>
      <w:r w:rsidRPr="00C011D1">
        <w:rPr>
          <w:rStyle w:val="StyleUnderline"/>
        </w:rPr>
        <w:t>,</w:t>
      </w:r>
      <w:r w:rsidRPr="00C011D1">
        <w:t xml:space="preserve"> thereby boosting the growth of phytoplankton so as to promote greater ocean uptake of carbon. </w:t>
      </w:r>
      <w:r w:rsidRPr="00C011D1">
        <w:rPr>
          <w:rStyle w:val="StyleUnderline"/>
        </w:rPr>
        <w:t>There have been a dozen experiments in this area and the</w:t>
      </w:r>
      <w:r w:rsidRPr="00C011D1">
        <w:t xml:space="preserve"> </w:t>
      </w:r>
      <w:r w:rsidRPr="00C011D1">
        <w:rPr>
          <w:rStyle w:val="Emphasis"/>
        </w:rPr>
        <w:t>difficulties attending this scheme</w:t>
      </w:r>
      <w:r w:rsidRPr="00C011D1">
        <w:t xml:space="preserve"> </w:t>
      </w:r>
      <w:r w:rsidRPr="00C011D1">
        <w:rPr>
          <w:rStyle w:val="StyleUnderline"/>
        </w:rPr>
        <w:t xml:space="preserve">have </w:t>
      </w:r>
      <w:r w:rsidRPr="00C011D1">
        <w:rPr>
          <w:rStyle w:val="Emphasis"/>
        </w:rPr>
        <w:t>proven to be legion</w:t>
      </w:r>
      <w:r w:rsidRPr="00C011D1">
        <w:t xml:space="preserve">. </w:t>
      </w:r>
      <w:r w:rsidRPr="00C011D1">
        <w:rPr>
          <w:rStyle w:val="StyleUnderline"/>
        </w:rPr>
        <w:t xml:space="preserve">The </w:t>
      </w:r>
      <w:r w:rsidRPr="00C011D1">
        <w:rPr>
          <w:rStyle w:val="Emphasis"/>
        </w:rPr>
        <w:t>effects on the ecological cycles</w:t>
      </w:r>
      <w:r w:rsidRPr="00C011D1">
        <w:rPr>
          <w:rStyle w:val="StyleUnderline"/>
        </w:rPr>
        <w:t xml:space="preserve"> of </w:t>
      </w:r>
      <w:r w:rsidRPr="00C011D1">
        <w:rPr>
          <w:rStyle w:val="Emphasis"/>
        </w:rPr>
        <w:t>phytoplankton</w:t>
      </w:r>
      <w:r w:rsidRPr="00C011D1">
        <w:rPr>
          <w:rStyle w:val="StyleUnderline"/>
        </w:rPr>
        <w:t xml:space="preserve">, </w:t>
      </w:r>
      <w:r w:rsidRPr="00C011D1">
        <w:rPr>
          <w:rStyle w:val="Emphasis"/>
        </w:rPr>
        <w:t>zooplankton</w:t>
      </w:r>
      <w:r w:rsidRPr="00C011D1">
        <w:rPr>
          <w:rStyle w:val="StyleUnderline"/>
        </w:rPr>
        <w:t xml:space="preserve">, and a </w:t>
      </w:r>
      <w:r w:rsidRPr="00C011D1">
        <w:rPr>
          <w:rStyle w:val="Emphasis"/>
        </w:rPr>
        <w:t xml:space="preserve">host of other marine species </w:t>
      </w:r>
      <w:r w:rsidRPr="00C011D1">
        <w:rPr>
          <w:rStyle w:val="StyleUnderline"/>
        </w:rPr>
        <w:t xml:space="preserve">all the way up to whales </w:t>
      </w:r>
      <w:r w:rsidRPr="00C011D1">
        <w:rPr>
          <w:rStyle w:val="Emphasis"/>
        </w:rPr>
        <w:t>at the top</w:t>
      </w:r>
      <w:r w:rsidRPr="00C011D1">
        <w:rPr>
          <w:rStyle w:val="StyleUnderline"/>
        </w:rPr>
        <w:t xml:space="preserve"> of the food chain are indeterminate</w:t>
      </w:r>
      <w:r w:rsidRPr="00C011D1">
        <w:t xml:space="preserve">. Although </w:t>
      </w:r>
      <w:r w:rsidRPr="00C011D1">
        <w:rPr>
          <w:rStyle w:val="StyleUnderline"/>
        </w:rPr>
        <w:t xml:space="preserve">some parts of the ocean </w:t>
      </w:r>
      <w:r w:rsidRPr="00C011D1">
        <w:t xml:space="preserve">would become greener due to the additional iron, other parts </w:t>
      </w:r>
      <w:r w:rsidRPr="00C011D1">
        <w:rPr>
          <w:rStyle w:val="StyleUnderline"/>
        </w:rPr>
        <w:t>would become bluer</w:t>
      </w:r>
      <w:r w:rsidRPr="00C011D1">
        <w:t xml:space="preserve">, </w:t>
      </w:r>
      <w:r w:rsidRPr="00C011D1">
        <w:rPr>
          <w:rStyle w:val="Emphasis"/>
        </w:rPr>
        <w:t>more devoid of life</w:t>
      </w:r>
      <w:r w:rsidRPr="00C011D1">
        <w:t xml:space="preserve">, </w:t>
      </w:r>
      <w:r w:rsidRPr="00C011D1">
        <w:rPr>
          <w:rStyle w:val="StyleUnderline"/>
        </w:rPr>
        <w:t xml:space="preserve">because they would be </w:t>
      </w:r>
      <w:r w:rsidRPr="00C011D1">
        <w:rPr>
          <w:rStyle w:val="Emphasis"/>
        </w:rPr>
        <w:t>deprived of the nutrients</w:t>
      </w:r>
      <w:r w:rsidRPr="00C011D1">
        <w:rPr>
          <w:rStyle w:val="StyleUnderline"/>
        </w:rPr>
        <w:t>—nitrate, phosphorus, and silica—</w:t>
      </w:r>
      <w:r w:rsidRPr="00C011D1">
        <w:rPr>
          <w:rStyle w:val="Emphasis"/>
        </w:rPr>
        <w:t>needed for growth</w:t>
      </w:r>
      <w:r w:rsidRPr="00C011D1">
        <w:t xml:space="preserve">. 14 Evidence suggests that </w:t>
      </w:r>
      <w:r w:rsidRPr="00C011D1">
        <w:rPr>
          <w:rStyle w:val="StyleUnderline"/>
        </w:rPr>
        <w:t xml:space="preserve">the </w:t>
      </w:r>
      <w:r w:rsidRPr="00C011D1">
        <w:rPr>
          <w:rStyle w:val="Emphasis"/>
        </w:rPr>
        <w:t>vast portion of the carbon</w:t>
      </w:r>
      <w:r w:rsidRPr="00C011D1">
        <w:rPr>
          <w:rStyle w:val="StyleUnderline"/>
        </w:rPr>
        <w:t xml:space="preserve"> taken in by the ocean would </w:t>
      </w:r>
      <w:r w:rsidRPr="00C011D1">
        <w:rPr>
          <w:rStyle w:val="Emphasis"/>
        </w:rPr>
        <w:t>stay on the surface or the intermediate levels</w:t>
      </w:r>
      <w:r w:rsidRPr="00C011D1">
        <w:rPr>
          <w:rStyle w:val="StyleUnderline"/>
        </w:rPr>
        <w:t xml:space="preserve"> of the ocean, with </w:t>
      </w:r>
      <w:r w:rsidRPr="00C011D1">
        <w:rPr>
          <w:rStyle w:val="Emphasis"/>
        </w:rPr>
        <w:t>only a tiny part</w:t>
      </w:r>
      <w:r w:rsidRPr="00C011D1">
        <w:rPr>
          <w:rStyle w:val="StyleUnderline"/>
        </w:rPr>
        <w:t xml:space="preserve"> entering the ocean depths, where it </w:t>
      </w:r>
      <w:r w:rsidRPr="00C011D1">
        <w:rPr>
          <w:rStyle w:val="Emphasis"/>
        </w:rPr>
        <w:t>would be naturally sequestered</w:t>
      </w:r>
      <w:r w:rsidRPr="00C011D1">
        <w:t>. 15</w:t>
      </w:r>
    </w:p>
    <w:p w14:paraId="1435E277" w14:textId="77777777" w:rsidR="00C011D1" w:rsidRPr="00C011D1" w:rsidRDefault="00C011D1" w:rsidP="00C011D1">
      <w:pPr>
        <w:pStyle w:val="Heading3"/>
      </w:pPr>
      <w:r w:rsidRPr="00C011D1">
        <w:t>AT: BECCS</w:t>
      </w:r>
    </w:p>
    <w:p w14:paraId="723DBB94" w14:textId="77777777" w:rsidR="00C011D1" w:rsidRPr="00C011D1" w:rsidRDefault="00C011D1" w:rsidP="00C011D1">
      <w:pPr>
        <w:pStyle w:val="Heading4"/>
      </w:pPr>
      <w:r w:rsidRPr="00C011D1">
        <w:t xml:space="preserve">AT BECCS bwa ha </w:t>
      </w:r>
      <w:proofErr w:type="spellStart"/>
      <w:r w:rsidRPr="00C011D1">
        <w:t>ha</w:t>
      </w:r>
      <w:proofErr w:type="spellEnd"/>
      <w:r w:rsidRPr="00C011D1">
        <w:t xml:space="preserve"> </w:t>
      </w:r>
      <w:proofErr w:type="spellStart"/>
      <w:r w:rsidRPr="00C011D1">
        <w:t>ha</w:t>
      </w:r>
      <w:proofErr w:type="spellEnd"/>
      <w:r w:rsidRPr="00C011D1">
        <w:t xml:space="preserve"> this is dumb</w:t>
      </w:r>
    </w:p>
    <w:p w14:paraId="4552207D" w14:textId="77777777" w:rsidR="00C011D1" w:rsidRPr="00C011D1" w:rsidRDefault="00C011D1" w:rsidP="00C011D1">
      <w:pPr>
        <w:rPr>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7AB541D5" w14:textId="77777777" w:rsidR="00C011D1" w:rsidRPr="00C011D1" w:rsidRDefault="00C011D1" w:rsidP="00C011D1">
      <w:pPr>
        <w:rPr>
          <w:sz w:val="16"/>
        </w:rPr>
      </w:pPr>
      <w:r w:rsidRPr="00C011D1">
        <w:rPr>
          <w:sz w:val="16"/>
        </w:rPr>
        <w:t xml:space="preserve">Among the various CDR schemas, it is BECCS, because of its promise of negative emissions, that today is attracting the most support. This is because it seems to allow nations to overshoot climate targets on the basis that the carbon can be removed from the atmosphere decades later. Although </w:t>
      </w:r>
      <w:r w:rsidRPr="00C011D1">
        <w:rPr>
          <w:rStyle w:val="StyleUnderline"/>
        </w:rPr>
        <w:t xml:space="preserve">BECCS exists at present largely as an </w:t>
      </w:r>
      <w:r w:rsidRPr="00C011D1">
        <w:rPr>
          <w:rStyle w:val="Emphasis"/>
        </w:rPr>
        <w:t>untested computer model</w:t>
      </w:r>
      <w:r w:rsidRPr="00C011D1">
        <w:rPr>
          <w:sz w:val="16"/>
        </w:rPr>
        <w:t xml:space="preserve">, it is now incorporated into almost all climate models utilized by the IPCC. 16 As modeled, </w:t>
      </w:r>
      <w:r w:rsidRPr="00C011D1">
        <w:rPr>
          <w:rStyle w:val="StyleUnderline"/>
        </w:rPr>
        <w:t>BECCS would burn cultivated crops in order to generate electricity, with the capture and underground storage of the resulting carbon dioxide</w:t>
      </w:r>
      <w:r w:rsidRPr="00C011D1">
        <w:rPr>
          <w:sz w:val="16"/>
        </w:rPr>
        <w:t>. In theory, since plant crops can be seen as carbon neutral—taking carbon dioxide from the atmosphere and then eventually releasing it again —BECCS, by burning biomass and then capturing and sequestering the resulting carbon emissions, would be a means of generating electricity while at the same time resulting in a net reduction of atmospheric carbon.</w:t>
      </w:r>
    </w:p>
    <w:p w14:paraId="16AB9433" w14:textId="77777777" w:rsidR="00C011D1" w:rsidRPr="00C011D1" w:rsidRDefault="00C011D1" w:rsidP="00C011D1">
      <w:pPr>
        <w:rPr>
          <w:rStyle w:val="StyleUnderline"/>
        </w:rPr>
      </w:pPr>
      <w:r w:rsidRPr="00C011D1">
        <w:rPr>
          <w:rStyle w:val="StyleUnderline"/>
        </w:rPr>
        <w:t>BECCS,</w:t>
      </w:r>
      <w:r w:rsidRPr="00C011D1">
        <w:rPr>
          <w:sz w:val="16"/>
        </w:rPr>
        <w:t xml:space="preserve"> however, </w:t>
      </w:r>
      <w:r w:rsidRPr="00C011D1">
        <w:rPr>
          <w:rStyle w:val="StyleUnderline"/>
        </w:rPr>
        <w:t>comes into question the moment one moves from the abstract to the concrete.</w:t>
      </w:r>
      <w:r w:rsidRPr="00C011D1">
        <w:rPr>
          <w:sz w:val="16"/>
        </w:rPr>
        <w:t xml:space="preserve"> The IPCC’s median-level models are projected to remove 630 gigatons of carbon dioxide from the atmosphere, around </w:t>
      </w:r>
      <w:proofErr w:type="spellStart"/>
      <w:r w:rsidRPr="00C011D1">
        <w:rPr>
          <w:sz w:val="16"/>
        </w:rPr>
        <w:t>twothirds</w:t>
      </w:r>
      <w:proofErr w:type="spellEnd"/>
      <w:r w:rsidRPr="00C011D1">
        <w:rPr>
          <w:sz w:val="16"/>
        </w:rPr>
        <w:t xml:space="preserve"> of the total emitted between the Industrial Revolution and 2011. 17 This would occur on vast crop plantations to be run by agribusiness. </w:t>
      </w:r>
      <w:r w:rsidRPr="00C011D1">
        <w:rPr>
          <w:rStyle w:val="Emphasis"/>
        </w:rPr>
        <w:t>To remove a trillion tons of carbon dioxide</w:t>
      </w:r>
      <w:r w:rsidRPr="00C011D1">
        <w:rPr>
          <w:rStyle w:val="StyleUnderline"/>
        </w:rPr>
        <w:t xml:space="preserve"> from the atmosphere as envisioned in the more ambitious scenarios would </w:t>
      </w:r>
      <w:r w:rsidRPr="00C011D1">
        <w:rPr>
          <w:rStyle w:val="Emphasis"/>
        </w:rPr>
        <w:t>take up a land twice the size of India</w:t>
      </w:r>
      <w:r w:rsidRPr="00C011D1">
        <w:rPr>
          <w:rStyle w:val="StyleUnderline"/>
        </w:rPr>
        <w:t xml:space="preserve"> (or </w:t>
      </w:r>
      <w:r w:rsidRPr="00C011D1">
        <w:rPr>
          <w:rStyle w:val="Emphasis"/>
        </w:rPr>
        <w:t>equal to Australia</w:t>
      </w:r>
      <w:r w:rsidRPr="00C011D1">
        <w:rPr>
          <w:rStyle w:val="StyleUnderline"/>
        </w:rPr>
        <w:t xml:space="preserve">), about </w:t>
      </w:r>
      <w:r w:rsidRPr="00C011D1">
        <w:rPr>
          <w:rStyle w:val="Emphasis"/>
        </w:rPr>
        <w:t>half as much land as currently farmed globally</w:t>
      </w:r>
      <w:r w:rsidRPr="00C011D1">
        <w:rPr>
          <w:rStyle w:val="StyleUnderline"/>
        </w:rPr>
        <w:t xml:space="preserve">, </w:t>
      </w:r>
      <w:r w:rsidRPr="00C011D1">
        <w:rPr>
          <w:rStyle w:val="Emphasis"/>
        </w:rPr>
        <w:t>requiring</w:t>
      </w:r>
      <w:r w:rsidRPr="00C011D1">
        <w:rPr>
          <w:rStyle w:val="StyleUnderline"/>
        </w:rPr>
        <w:t xml:space="preserve"> a </w:t>
      </w:r>
      <w:r w:rsidRPr="00C011D1">
        <w:rPr>
          <w:rStyle w:val="Emphasis"/>
        </w:rPr>
        <w:t>supply of freshwater</w:t>
      </w:r>
      <w:r w:rsidRPr="00C011D1">
        <w:rPr>
          <w:rStyle w:val="StyleUnderline"/>
        </w:rPr>
        <w:t xml:space="preserve"> </w:t>
      </w:r>
      <w:r w:rsidRPr="00C011D1">
        <w:rPr>
          <w:rStyle w:val="Emphasis"/>
        </w:rPr>
        <w:t>equal to current total global agricultural usage</w:t>
      </w:r>
      <w:r w:rsidRPr="00C011D1">
        <w:rPr>
          <w:sz w:val="16"/>
        </w:rPr>
        <w:t xml:space="preserve">. 18 </w:t>
      </w:r>
      <w:r w:rsidRPr="00C011D1">
        <w:rPr>
          <w:rStyle w:val="StyleUnderline"/>
        </w:rPr>
        <w:t xml:space="preserve">The </w:t>
      </w:r>
      <w:r w:rsidRPr="00C011D1">
        <w:rPr>
          <w:rStyle w:val="Emphasis"/>
        </w:rPr>
        <w:t>costs of implementing BECCS</w:t>
      </w:r>
      <w:r w:rsidRPr="00C011D1">
        <w:rPr>
          <w:rStyle w:val="StyleUnderline"/>
        </w:rPr>
        <w:t xml:space="preserve"> on the imagined scales have been estimated </w:t>
      </w:r>
      <w:r w:rsidRPr="00C011D1">
        <w:rPr>
          <w:sz w:val="16"/>
        </w:rPr>
        <w:t xml:space="preserve">by climatologist James Hansen—who critically notes that negative emissions have “spread like a cancer” in the IPCC climate models— </w:t>
      </w:r>
      <w:r w:rsidRPr="00C011D1">
        <w:rPr>
          <w:rStyle w:val="StyleUnderline"/>
        </w:rPr>
        <w:t xml:space="preserve">to be on the </w:t>
      </w:r>
      <w:r w:rsidRPr="00C011D1">
        <w:rPr>
          <w:rStyle w:val="Emphasis"/>
        </w:rPr>
        <w:t>order of hundreds of trillions of dollars</w:t>
      </w:r>
      <w:r w:rsidRPr="00C011D1">
        <w:rPr>
          <w:rStyle w:val="StyleUnderline"/>
        </w:rPr>
        <w:t>, with “</w:t>
      </w:r>
      <w:r w:rsidRPr="00C011D1">
        <w:rPr>
          <w:rStyle w:val="Emphasis"/>
        </w:rPr>
        <w:t>minimal estimated costs</w:t>
      </w:r>
      <w:r w:rsidRPr="00C011D1">
        <w:rPr>
          <w:rStyle w:val="StyleUnderline"/>
        </w:rPr>
        <w:t xml:space="preserve">” ranging </w:t>
      </w:r>
      <w:r w:rsidRPr="00C011D1">
        <w:rPr>
          <w:rStyle w:val="Emphasis"/>
        </w:rPr>
        <w:t>as high as $570 trillion this century</w:t>
      </w:r>
      <w:r w:rsidRPr="00C011D1">
        <w:rPr>
          <w:rStyle w:val="StyleUnderline"/>
        </w:rPr>
        <w:t>.</w:t>
      </w:r>
      <w:r w:rsidRPr="00C011D1">
        <w:rPr>
          <w:sz w:val="16"/>
        </w:rPr>
        <w:t xml:space="preserve"> 19 </w:t>
      </w:r>
      <w:r w:rsidRPr="00C011D1">
        <w:rPr>
          <w:rStyle w:val="StyleUnderline"/>
        </w:rPr>
        <w:t xml:space="preserve">The effects of </w:t>
      </w:r>
      <w:r w:rsidRPr="00C011D1">
        <w:rPr>
          <w:rStyle w:val="Emphasis"/>
        </w:rPr>
        <w:t>BECCS</w:t>
      </w:r>
      <w:r w:rsidRPr="00C011D1">
        <w:rPr>
          <w:rStyle w:val="StyleUnderline"/>
        </w:rPr>
        <w:t xml:space="preserve">—used as a primary mechanism and designed to avoid confrontation with the present system of production—would therefore be a </w:t>
      </w:r>
      <w:r w:rsidRPr="00C011D1">
        <w:rPr>
          <w:rStyle w:val="Emphasis"/>
        </w:rPr>
        <w:t>massive displacement of small farmers</w:t>
      </w:r>
      <w:r w:rsidRPr="00C011D1">
        <w:rPr>
          <w:rStyle w:val="StyleUnderline"/>
        </w:rPr>
        <w:t xml:space="preserve"> and </w:t>
      </w:r>
      <w:r w:rsidRPr="00C011D1">
        <w:rPr>
          <w:rStyle w:val="Emphasis"/>
        </w:rPr>
        <w:t>global food production</w:t>
      </w:r>
      <w:r w:rsidRPr="00C011D1">
        <w:rPr>
          <w:rStyle w:val="StyleUnderline"/>
        </w:rPr>
        <w:t>.</w:t>
      </w:r>
    </w:p>
    <w:p w14:paraId="4F6119E8" w14:textId="77777777" w:rsidR="00C011D1" w:rsidRPr="00C011D1" w:rsidRDefault="00C011D1" w:rsidP="00C011D1">
      <w:pPr>
        <w:rPr>
          <w:sz w:val="16"/>
        </w:rPr>
      </w:pPr>
      <w:r w:rsidRPr="00C011D1">
        <w:rPr>
          <w:rStyle w:val="StyleUnderline"/>
        </w:rPr>
        <w:t xml:space="preserve">Moreover, the </w:t>
      </w:r>
      <w:r w:rsidRPr="00C011D1">
        <w:rPr>
          <w:rStyle w:val="Emphasis"/>
        </w:rPr>
        <w:t>notion that</w:t>
      </w:r>
      <w:r w:rsidRPr="00C011D1">
        <w:rPr>
          <w:rStyle w:val="StyleUnderline"/>
        </w:rPr>
        <w:t xml:space="preserve"> the forms of large-scale, commercial agricultural production presumed in </w:t>
      </w:r>
      <w:r w:rsidRPr="00C011D1">
        <w:rPr>
          <w:rStyle w:val="Emphasis"/>
        </w:rPr>
        <w:t>BECCS</w:t>
      </w:r>
      <w:r w:rsidRPr="00C011D1">
        <w:rPr>
          <w:rStyle w:val="StyleUnderline"/>
        </w:rPr>
        <w:t xml:space="preserve"> models </w:t>
      </w:r>
      <w:r w:rsidRPr="00C011D1">
        <w:rPr>
          <w:rStyle w:val="Emphasis"/>
        </w:rPr>
        <w:t>would be carbon neutral</w:t>
      </w:r>
      <w:r w:rsidRPr="00C011D1">
        <w:rPr>
          <w:rStyle w:val="StyleUnderline"/>
        </w:rPr>
        <w:t xml:space="preserve"> and would thus result in negative emissions with sequestration has been </w:t>
      </w:r>
      <w:r w:rsidRPr="00C011D1">
        <w:rPr>
          <w:rStyle w:val="Emphasis"/>
        </w:rPr>
        <w:t>shown to be exaggerated or false</w:t>
      </w:r>
      <w:r w:rsidRPr="00C011D1">
        <w:rPr>
          <w:rStyle w:val="StyleUnderline"/>
        </w:rPr>
        <w:t xml:space="preserve"> when the larger effects on global land use are taken into account</w:t>
      </w:r>
      <w:r w:rsidRPr="00C011D1">
        <w:rPr>
          <w:sz w:val="16"/>
        </w:rPr>
        <w:t xml:space="preserve">. </w:t>
      </w:r>
      <w:r w:rsidRPr="00C011D1">
        <w:rPr>
          <w:rStyle w:val="StyleUnderline"/>
        </w:rPr>
        <w:t>BECCS crop cultivation is expected to take place on vast monoculture plantations, displacing other forms of land use.</w:t>
      </w:r>
      <w:r w:rsidRPr="00C011D1">
        <w:rPr>
          <w:sz w:val="16"/>
        </w:rPr>
        <w:t xml:space="preserve"> Yet, </w:t>
      </w:r>
      <w:r w:rsidRPr="00C011D1">
        <w:rPr>
          <w:rStyle w:val="Emphasis"/>
        </w:rPr>
        <w:t xml:space="preserve">biologically diverse ecosystems </w:t>
      </w:r>
      <w:r w:rsidRPr="00C011D1">
        <w:rPr>
          <w:rStyle w:val="StyleUnderline"/>
        </w:rPr>
        <w:t xml:space="preserve">have </w:t>
      </w:r>
      <w:r w:rsidRPr="00C011D1">
        <w:rPr>
          <w:rStyle w:val="Emphasis"/>
        </w:rPr>
        <w:t>substantially higher rates</w:t>
      </w:r>
      <w:r w:rsidRPr="00C011D1">
        <w:rPr>
          <w:rStyle w:val="StyleUnderline"/>
        </w:rPr>
        <w:t xml:space="preserve"> of </w:t>
      </w:r>
      <w:r w:rsidRPr="00C011D1">
        <w:rPr>
          <w:rStyle w:val="Emphasis"/>
        </w:rPr>
        <w:t>carbon sequestration</w:t>
      </w:r>
      <w:r w:rsidRPr="00C011D1">
        <w:rPr>
          <w:rStyle w:val="StyleUnderline"/>
        </w:rPr>
        <w:t xml:space="preserve"> in soil and biomass </w:t>
      </w:r>
      <w:r w:rsidRPr="00C011D1">
        <w:rPr>
          <w:rStyle w:val="Emphasis"/>
        </w:rPr>
        <w:t>than does monocrop agriculture</w:t>
      </w:r>
      <w:r w:rsidRPr="00C011D1">
        <w:rPr>
          <w:rStyle w:val="StyleUnderline"/>
        </w:rPr>
        <w:t xml:space="preserve">. </w:t>
      </w:r>
      <w:r w:rsidRPr="00C011D1">
        <w:rPr>
          <w:sz w:val="16"/>
        </w:rPr>
        <w:t xml:space="preserve">20 An </w:t>
      </w:r>
      <w:r w:rsidRPr="00C011D1">
        <w:rPr>
          <w:rStyle w:val="Emphasis"/>
        </w:rPr>
        <w:t>alternative to BECCS</w:t>
      </w:r>
      <w:r w:rsidRPr="00C011D1">
        <w:rPr>
          <w:rStyle w:val="StyleUnderline"/>
        </w:rPr>
        <w:t xml:space="preserve"> in </w:t>
      </w:r>
      <w:r w:rsidRPr="00C011D1">
        <w:rPr>
          <w:rStyle w:val="Emphasis"/>
        </w:rPr>
        <w:t>promoting carbon sequestration</w:t>
      </w:r>
      <w:r w:rsidRPr="00C011D1">
        <w:rPr>
          <w:rStyle w:val="StyleUnderline"/>
        </w:rPr>
        <w:t xml:space="preserve"> would be to </w:t>
      </w:r>
      <w:r w:rsidRPr="00C011D1">
        <w:rPr>
          <w:rStyle w:val="Emphasis"/>
        </w:rPr>
        <w:t>promote massive, planetary ecological restoration,</w:t>
      </w:r>
      <w:r w:rsidRPr="00C011D1">
        <w:rPr>
          <w:rStyle w:val="StyleUnderline"/>
        </w:rPr>
        <w:t xml:space="preserve"> including </w:t>
      </w:r>
      <w:r w:rsidRPr="00C011D1">
        <w:rPr>
          <w:rStyle w:val="Emphasis"/>
        </w:rPr>
        <w:t>reforestation</w:t>
      </w:r>
      <w:r w:rsidRPr="00C011D1">
        <w:rPr>
          <w:rStyle w:val="StyleUnderline"/>
        </w:rPr>
        <w:t xml:space="preserve">, together with the promotion of </w:t>
      </w:r>
      <w:r w:rsidRPr="00C011D1">
        <w:rPr>
          <w:rStyle w:val="Emphasis"/>
        </w:rPr>
        <w:t>agroecology</w:t>
      </w:r>
      <w:r w:rsidRPr="00C011D1">
        <w:rPr>
          <w:rStyle w:val="StyleUnderline"/>
        </w:rPr>
        <w:t xml:space="preserve"> modeled on traditional forms of agriculture organized </w:t>
      </w:r>
      <w:r w:rsidRPr="00C011D1">
        <w:rPr>
          <w:rStyle w:val="Emphasis"/>
        </w:rPr>
        <w:t>around nutrient recycling</w:t>
      </w:r>
      <w:r w:rsidRPr="00C011D1">
        <w:rPr>
          <w:rStyle w:val="StyleUnderline"/>
        </w:rPr>
        <w:t xml:space="preserve"> and </w:t>
      </w:r>
      <w:r w:rsidRPr="00C011D1">
        <w:rPr>
          <w:rStyle w:val="Emphasis"/>
        </w:rPr>
        <w:t>improved soil management</w:t>
      </w:r>
      <w:r w:rsidRPr="00C011D1">
        <w:rPr>
          <w:rStyle w:val="StyleUnderline"/>
        </w:rPr>
        <w:t xml:space="preserve"> methods</w:t>
      </w:r>
      <w:r w:rsidRPr="00C011D1">
        <w:rPr>
          <w:sz w:val="16"/>
        </w:rPr>
        <w:t xml:space="preserve">. 21 </w:t>
      </w:r>
      <w:r w:rsidRPr="00C011D1">
        <w:rPr>
          <w:rStyle w:val="StyleUnderline"/>
        </w:rPr>
        <w:t>This would avoid the metabolic rift associated with agribusiness monocultures, which are less efficient both in terms of food production per hectare and carbon sequestration</w:t>
      </w:r>
      <w:r w:rsidRPr="00C011D1">
        <w:rPr>
          <w:sz w:val="16"/>
        </w:rPr>
        <w:t>.</w:t>
      </w:r>
    </w:p>
    <w:p w14:paraId="5B2BA7A8" w14:textId="77777777" w:rsidR="00C011D1" w:rsidRPr="00C011D1" w:rsidRDefault="00C011D1" w:rsidP="00C011D1">
      <w:pPr>
        <w:pStyle w:val="Heading3"/>
      </w:pPr>
      <w:r w:rsidRPr="00C011D1">
        <w:t>AT: CCS</w:t>
      </w:r>
    </w:p>
    <w:p w14:paraId="34CBB1B9" w14:textId="77777777" w:rsidR="00C011D1" w:rsidRPr="00C011D1" w:rsidRDefault="00C011D1" w:rsidP="00C011D1">
      <w:pPr>
        <w:pStyle w:val="Heading4"/>
      </w:pPr>
      <w:r w:rsidRPr="00C011D1">
        <w:t>AT CCS</w:t>
      </w:r>
    </w:p>
    <w:p w14:paraId="056DC9F2" w14:textId="77777777" w:rsidR="00C011D1" w:rsidRPr="00C011D1" w:rsidRDefault="00C011D1" w:rsidP="00C011D1">
      <w:pPr>
        <w:rPr>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5FE9042E" w14:textId="77777777" w:rsidR="00C011D1" w:rsidRPr="00C011D1" w:rsidRDefault="00C011D1" w:rsidP="00C011D1">
      <w:pPr>
        <w:rPr>
          <w:sz w:val="16"/>
        </w:rPr>
      </w:pPr>
      <w:r w:rsidRPr="00C011D1">
        <w:rPr>
          <w:rStyle w:val="StyleUnderline"/>
        </w:rPr>
        <w:t>Another</w:t>
      </w:r>
      <w:r w:rsidRPr="00C011D1">
        <w:rPr>
          <w:sz w:val="16"/>
        </w:rPr>
        <w:t xml:space="preserve"> commonly advocated </w:t>
      </w:r>
      <w:r w:rsidRPr="00C011D1">
        <w:rPr>
          <w:rStyle w:val="Emphasis"/>
        </w:rPr>
        <w:t>technofix</w:t>
      </w:r>
      <w:r w:rsidRPr="00C011D1">
        <w:rPr>
          <w:sz w:val="16"/>
        </w:rPr>
        <w:t xml:space="preserve">, </w:t>
      </w:r>
      <w:r w:rsidRPr="00C011D1">
        <w:rPr>
          <w:rStyle w:val="Emphasis"/>
        </w:rPr>
        <w:t>carbon capture and sequestration (CCS),</w:t>
      </w:r>
      <w:r w:rsidRPr="00C011D1">
        <w:rPr>
          <w:sz w:val="16"/>
        </w:rPr>
        <w:t xml:space="preserve"> is not strictly a form of geoengineering since it is directed at capturing and sequestering carbon emissions of particular electrical facilities, such as coal-fired power plants. However, the promotion of a CCS infrastructure on a planetary scale </w:t>
      </w:r>
      <w:r w:rsidRPr="00C011D1">
        <w:rPr>
          <w:rStyle w:val="Emphasis"/>
        </w:rPr>
        <w:t>as a means of addressing climate change</w:t>
      </w:r>
      <w:r w:rsidRPr="00C011D1">
        <w:rPr>
          <w:rStyle w:val="StyleUnderline"/>
        </w:rPr>
        <w:t xml:space="preserve">—thereby </w:t>
      </w:r>
      <w:r w:rsidRPr="00C011D1">
        <w:rPr>
          <w:rStyle w:val="Emphasis"/>
        </w:rPr>
        <w:t>skirting</w:t>
      </w:r>
      <w:r w:rsidRPr="00C011D1">
        <w:rPr>
          <w:rStyle w:val="StyleUnderline"/>
        </w:rPr>
        <w:t xml:space="preserve"> the necessity of an </w:t>
      </w:r>
      <w:r w:rsidRPr="00C011D1">
        <w:rPr>
          <w:rStyle w:val="Emphasis"/>
        </w:rPr>
        <w:t>ecological revolution</w:t>
      </w:r>
      <w:r w:rsidRPr="00C011D1">
        <w:rPr>
          <w:rStyle w:val="StyleUnderline"/>
        </w:rPr>
        <w:t xml:space="preserve"> in production and consumption</w:t>
      </w:r>
      <w:r w:rsidRPr="00C011D1">
        <w:rPr>
          <w:sz w:val="16"/>
        </w:rPr>
        <w:t xml:space="preserve">—is best seen as a form of planetary geoengineering due to its immense projected economic and ecological scale. Although CCS would theoretically allow the burning of fossil fuels from electrical power plants with no carbon emissions into the atmosphere, </w:t>
      </w:r>
      <w:r w:rsidRPr="00C011D1">
        <w:rPr>
          <w:rStyle w:val="StyleUnderline"/>
        </w:rPr>
        <w:t xml:space="preserve">the </w:t>
      </w:r>
      <w:r w:rsidRPr="00C011D1">
        <w:rPr>
          <w:rStyle w:val="Emphasis"/>
        </w:rPr>
        <w:t>scale and the costs of CCS operations are prohibitive</w:t>
      </w:r>
      <w:r w:rsidRPr="00C011D1">
        <w:rPr>
          <w:sz w:val="16"/>
        </w:rPr>
        <w:t xml:space="preserve">. As Clive Hamilton writes in </w:t>
      </w:r>
      <w:proofErr w:type="spellStart"/>
      <w:r w:rsidRPr="00C011D1">
        <w:rPr>
          <w:sz w:val="16"/>
        </w:rPr>
        <w:t>Earthmasters</w:t>
      </w:r>
      <w:proofErr w:type="spellEnd"/>
      <w:r w:rsidRPr="00C011D1">
        <w:rPr>
          <w:sz w:val="16"/>
        </w:rPr>
        <w:t xml:space="preserve">: The Dawn of the Age of Climate Engineering, </w:t>
      </w:r>
      <w:r w:rsidRPr="00C011D1">
        <w:rPr>
          <w:rStyle w:val="Emphasis"/>
        </w:rPr>
        <w:t>CCS for a single</w:t>
      </w:r>
      <w:r w:rsidRPr="00C011D1">
        <w:rPr>
          <w:rStyle w:val="StyleUnderline"/>
        </w:rPr>
        <w:t xml:space="preserve"> “standard-sized 1,000 megawatt </w:t>
      </w:r>
      <w:r w:rsidRPr="00C011D1">
        <w:rPr>
          <w:rStyle w:val="Emphasis"/>
        </w:rPr>
        <w:t xml:space="preserve">coal-fired plant </w:t>
      </w:r>
      <w:r w:rsidRPr="00C011D1">
        <w:rPr>
          <w:rStyle w:val="StyleUnderline"/>
        </w:rPr>
        <w:t xml:space="preserve">… would </w:t>
      </w:r>
      <w:r w:rsidRPr="00C011D1">
        <w:rPr>
          <w:rStyle w:val="Emphasis"/>
        </w:rPr>
        <w:t>need 30 kilometers of air-sucking machinery</w:t>
      </w:r>
      <w:r w:rsidRPr="00C011D1">
        <w:rPr>
          <w:rStyle w:val="StyleUnderline"/>
        </w:rPr>
        <w:t xml:space="preserve"> and </w:t>
      </w:r>
      <w:r w:rsidRPr="00C011D1">
        <w:rPr>
          <w:rStyle w:val="Emphasis"/>
        </w:rPr>
        <w:t>six chemical plants</w:t>
      </w:r>
      <w:r w:rsidRPr="00C011D1">
        <w:rPr>
          <w:rStyle w:val="StyleUnderline"/>
        </w:rPr>
        <w:t xml:space="preserve">, with a </w:t>
      </w:r>
      <w:r w:rsidRPr="00C011D1">
        <w:rPr>
          <w:rStyle w:val="Emphasis"/>
        </w:rPr>
        <w:t>footprint of 6 square kilometers</w:t>
      </w:r>
      <w:r w:rsidRPr="00C011D1">
        <w:rPr>
          <w:sz w:val="16"/>
        </w:rPr>
        <w:t>.” 22 Energy expert Vaclav Smil has calculated that, “</w:t>
      </w:r>
      <w:r w:rsidRPr="00C011D1">
        <w:rPr>
          <w:rStyle w:val="StyleUnderline"/>
        </w:rPr>
        <w:t xml:space="preserve">in order </w:t>
      </w:r>
      <w:r w:rsidRPr="00C011D1">
        <w:rPr>
          <w:rStyle w:val="Emphasis"/>
        </w:rPr>
        <w:t xml:space="preserve">to sequester just a fifth of current </w:t>
      </w:r>
      <w:r w:rsidRPr="00C011D1">
        <w:rPr>
          <w:sz w:val="16"/>
        </w:rPr>
        <w:t xml:space="preserve">[2010] </w:t>
      </w:r>
      <w:r w:rsidRPr="00C011D1">
        <w:rPr>
          <w:rStyle w:val="Emphasis"/>
        </w:rPr>
        <w:t>CO2 emissions</w:t>
      </w:r>
      <w:r w:rsidRPr="00C011D1">
        <w:rPr>
          <w:rStyle w:val="StyleUnderline"/>
        </w:rPr>
        <w:t xml:space="preserve"> we would have to </w:t>
      </w:r>
      <w:r w:rsidRPr="00C011D1">
        <w:rPr>
          <w:rStyle w:val="Emphasis"/>
        </w:rPr>
        <w:t>create an entirely new</w:t>
      </w:r>
      <w:r w:rsidRPr="00C011D1">
        <w:rPr>
          <w:rStyle w:val="StyleUnderline"/>
        </w:rPr>
        <w:t xml:space="preserve"> </w:t>
      </w:r>
      <w:r w:rsidRPr="00C011D1">
        <w:rPr>
          <w:rStyle w:val="Emphasis"/>
        </w:rPr>
        <w:t>worldwide</w:t>
      </w:r>
      <w:r w:rsidRPr="00C011D1">
        <w:rPr>
          <w:rStyle w:val="StyleUnderline"/>
        </w:rPr>
        <w:t xml:space="preserve"> absorption-gathering-compression-transportation- storage </w:t>
      </w:r>
      <w:r w:rsidRPr="00C011D1">
        <w:rPr>
          <w:rStyle w:val="Emphasis"/>
        </w:rPr>
        <w:t>industry</w:t>
      </w:r>
      <w:r w:rsidRPr="00C011D1">
        <w:rPr>
          <w:rStyle w:val="StyleUnderline"/>
        </w:rPr>
        <w:t xml:space="preserve"> whose </w:t>
      </w:r>
      <w:r w:rsidRPr="00C011D1">
        <w:rPr>
          <w:rStyle w:val="Emphasis"/>
        </w:rPr>
        <w:t>annual throughput</w:t>
      </w:r>
      <w:r w:rsidRPr="00C011D1">
        <w:rPr>
          <w:rStyle w:val="StyleUnderline"/>
        </w:rPr>
        <w:t xml:space="preserve"> would </w:t>
      </w:r>
      <w:r w:rsidRPr="00C011D1">
        <w:rPr>
          <w:rStyle w:val="Emphasis"/>
        </w:rPr>
        <w:t>have to be</w:t>
      </w:r>
      <w:r w:rsidRPr="00C011D1">
        <w:rPr>
          <w:rStyle w:val="StyleUnderline"/>
        </w:rPr>
        <w:t xml:space="preserve"> about </w:t>
      </w:r>
      <w:r w:rsidRPr="00C011D1">
        <w:rPr>
          <w:rStyle w:val="Emphasis"/>
        </w:rPr>
        <w:t>70 percent larger than</w:t>
      </w:r>
      <w:r w:rsidRPr="00C011D1">
        <w:rPr>
          <w:rStyle w:val="StyleUnderline"/>
        </w:rPr>
        <w:t xml:space="preserve"> the annual </w:t>
      </w:r>
      <w:r w:rsidRPr="00C011D1">
        <w:rPr>
          <w:rStyle w:val="Emphasis"/>
        </w:rPr>
        <w:t>volume</w:t>
      </w:r>
      <w:r w:rsidRPr="00C011D1">
        <w:rPr>
          <w:rStyle w:val="StyleUnderline"/>
        </w:rPr>
        <w:t xml:space="preserve"> now </w:t>
      </w:r>
      <w:r w:rsidRPr="00C011D1">
        <w:rPr>
          <w:rStyle w:val="Emphasis"/>
        </w:rPr>
        <w:t>handled by the global crude oil industry</w:t>
      </w:r>
      <w:r w:rsidRPr="00C011D1">
        <w:rPr>
          <w:rStyle w:val="StyleUnderline"/>
        </w:rPr>
        <w:t xml:space="preserve">, </w:t>
      </w:r>
      <w:r w:rsidRPr="00C011D1">
        <w:rPr>
          <w:rStyle w:val="Emphasis"/>
        </w:rPr>
        <w:t>whose immense infrastructure</w:t>
      </w:r>
      <w:r w:rsidRPr="00C011D1">
        <w:rPr>
          <w:rStyle w:val="StyleUnderline"/>
        </w:rPr>
        <w:t xml:space="preserve"> of wells, pipelines, compressor stations and storage </w:t>
      </w:r>
      <w:r w:rsidRPr="00C011D1">
        <w:rPr>
          <w:rStyle w:val="Emphasis"/>
        </w:rPr>
        <w:t xml:space="preserve">took generations to build.” </w:t>
      </w:r>
      <w:r w:rsidRPr="00C011D1">
        <w:rPr>
          <w:sz w:val="16"/>
        </w:rPr>
        <w:t xml:space="preserve">23 </w:t>
      </w:r>
      <w:r w:rsidRPr="00C011D1">
        <w:rPr>
          <w:rStyle w:val="Emphasis"/>
        </w:rPr>
        <w:t>Capturing and sequestering</w:t>
      </w:r>
      <w:r w:rsidRPr="00C011D1">
        <w:rPr>
          <w:rStyle w:val="StyleUnderline"/>
        </w:rPr>
        <w:t xml:space="preserve"> </w:t>
      </w:r>
      <w:r w:rsidRPr="00C011D1">
        <w:rPr>
          <w:rStyle w:val="Emphasis"/>
        </w:rPr>
        <w:t>current U.S. carbon dioxide emissions</w:t>
      </w:r>
      <w:r w:rsidRPr="00C011D1">
        <w:rPr>
          <w:rStyle w:val="StyleUnderline"/>
        </w:rPr>
        <w:t xml:space="preserve"> would </w:t>
      </w:r>
      <w:r w:rsidRPr="00C011D1">
        <w:rPr>
          <w:rStyle w:val="Emphasis"/>
        </w:rPr>
        <w:t>require 130 billion tons of water</w:t>
      </w:r>
      <w:r w:rsidRPr="00C011D1">
        <w:rPr>
          <w:rStyle w:val="StyleUnderline"/>
        </w:rPr>
        <w:t xml:space="preserve"> </w:t>
      </w:r>
      <w:r w:rsidRPr="00C011D1">
        <w:rPr>
          <w:rStyle w:val="Emphasis"/>
        </w:rPr>
        <w:t>per year</w:t>
      </w:r>
      <w:r w:rsidRPr="00C011D1">
        <w:rPr>
          <w:rStyle w:val="StyleUnderline"/>
        </w:rPr>
        <w:t xml:space="preserve">, equal to about </w:t>
      </w:r>
      <w:r w:rsidRPr="00C011D1">
        <w:rPr>
          <w:rStyle w:val="Emphasis"/>
        </w:rPr>
        <w:t>half the annual flow of the Columbia River</w:t>
      </w:r>
      <w:r w:rsidRPr="00C011D1">
        <w:rPr>
          <w:rStyle w:val="StyleUnderline"/>
        </w:rPr>
        <w:t>. This new gigantic infrastructure would be placed on top of the current fossil fuel infrastructure —all in order to allow for the continued burning of fossil fuels</w:t>
      </w:r>
      <w:r w:rsidRPr="00C011D1">
        <w:rPr>
          <w:sz w:val="16"/>
        </w:rPr>
        <w:t>. 24</w:t>
      </w:r>
    </w:p>
    <w:p w14:paraId="09524C8E" w14:textId="77777777" w:rsidR="00C011D1" w:rsidRPr="00C011D1" w:rsidRDefault="00C011D1" w:rsidP="00C011D1">
      <w:pPr>
        <w:pStyle w:val="Heading3"/>
      </w:pPr>
      <w:r w:rsidRPr="00C011D1">
        <w:t>AT: Geoengineering</w:t>
      </w:r>
    </w:p>
    <w:bookmarkEnd w:id="0"/>
    <w:p w14:paraId="354F9005" w14:textId="77777777" w:rsidR="00C011D1" w:rsidRPr="00C011D1" w:rsidRDefault="00C011D1" w:rsidP="00C011D1">
      <w:pPr>
        <w:pStyle w:val="Heading4"/>
      </w:pPr>
      <w:r w:rsidRPr="00C011D1">
        <w:t xml:space="preserve">Black swans make ANY geoengineering an existential risk. </w:t>
      </w:r>
    </w:p>
    <w:p w14:paraId="4854DEA4" w14:textId="77777777" w:rsidR="00C011D1" w:rsidRPr="00C011D1" w:rsidRDefault="00C011D1" w:rsidP="00C011D1">
      <w:pPr>
        <w:rPr>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7AEE16B6" w14:textId="77777777" w:rsidR="00C011D1" w:rsidRPr="00C011D1" w:rsidRDefault="00C011D1" w:rsidP="00C011D1">
      <w:pPr>
        <w:rPr>
          <w:sz w:val="16"/>
          <w:szCs w:val="16"/>
        </w:rPr>
      </w:pPr>
      <w:r w:rsidRPr="00C011D1">
        <w:rPr>
          <w:sz w:val="16"/>
          <w:szCs w:val="16"/>
        </w:rPr>
        <w:t xml:space="preserve">A PLANETARY PRECAUTIONARY PRINCIPLE FOR THE ANTHROPOCENE </w:t>
      </w:r>
    </w:p>
    <w:p w14:paraId="1AEA3BDB" w14:textId="77777777" w:rsidR="00C011D1" w:rsidRPr="00C011D1" w:rsidRDefault="00C011D1" w:rsidP="00C011D1">
      <w:pPr>
        <w:rPr>
          <w:sz w:val="16"/>
        </w:rPr>
      </w:pPr>
      <w:r w:rsidRPr="00C011D1">
        <w:rPr>
          <w:sz w:val="16"/>
        </w:rPr>
        <w:t xml:space="preserve">If </w:t>
      </w:r>
      <w:r w:rsidRPr="00C011D1">
        <w:rPr>
          <w:rStyle w:val="StyleUnderline"/>
        </w:rPr>
        <w:t xml:space="preserve">today’s </w:t>
      </w:r>
      <w:r w:rsidRPr="00C011D1">
        <w:rPr>
          <w:rStyle w:val="Emphasis"/>
        </w:rPr>
        <w:t>planetary ecological emergency</w:t>
      </w:r>
      <w:r w:rsidRPr="00C011D1">
        <w:rPr>
          <w:rStyle w:val="StyleUnderline"/>
        </w:rPr>
        <w:t xml:space="preserve"> is a product of </w:t>
      </w:r>
      <w:r w:rsidRPr="00C011D1">
        <w:rPr>
          <w:rStyle w:val="Emphasis"/>
        </w:rPr>
        <w:t>centuries of war on the planet</w:t>
      </w:r>
      <w:r w:rsidRPr="00C011D1">
        <w:rPr>
          <w:rStyle w:val="StyleUnderline"/>
        </w:rPr>
        <w:t xml:space="preserve"> as a mechanism of capital accumulation</w:t>
      </w:r>
      <w:r w:rsidRPr="00C011D1">
        <w:rPr>
          <w:sz w:val="16"/>
        </w:rPr>
        <w:t xml:space="preserve">, </w:t>
      </w:r>
      <w:proofErr w:type="spellStart"/>
      <w:r w:rsidRPr="00C011D1">
        <w:rPr>
          <w:rStyle w:val="Emphasis"/>
        </w:rPr>
        <w:t>fossilcapital</w:t>
      </w:r>
      <w:proofErr w:type="spellEnd"/>
      <w:r w:rsidRPr="00C011D1">
        <w:rPr>
          <w:rStyle w:val="Emphasis"/>
        </w:rPr>
        <w:t xml:space="preserve"> geoengineering schemes</w:t>
      </w:r>
      <w:r w:rsidRPr="00C011D1">
        <w:rPr>
          <w:sz w:val="16"/>
        </w:rPr>
        <w:t xml:space="preserve"> </w:t>
      </w:r>
      <w:r w:rsidRPr="00C011D1">
        <w:rPr>
          <w:rStyle w:val="StyleUnderline"/>
        </w:rPr>
        <w:t xml:space="preserve">can be seen as </w:t>
      </w:r>
      <w:r w:rsidRPr="00C011D1">
        <w:rPr>
          <w:rStyle w:val="Emphasis"/>
        </w:rPr>
        <w:t>gargantuan projects</w:t>
      </w:r>
      <w:r w:rsidRPr="00C011D1">
        <w:rPr>
          <w:rStyle w:val="StyleUnderline"/>
        </w:rPr>
        <w:t xml:space="preserve"> for </w:t>
      </w:r>
      <w:r w:rsidRPr="00C011D1">
        <w:rPr>
          <w:rStyle w:val="Emphasis"/>
        </w:rPr>
        <w:t>keeping the system going</w:t>
      </w:r>
      <w:r w:rsidRPr="00C011D1">
        <w:rPr>
          <w:rStyle w:val="StyleUnderline"/>
        </w:rPr>
        <w:t xml:space="preserve"> by </w:t>
      </w:r>
      <w:r w:rsidRPr="00C011D1">
        <w:rPr>
          <w:rStyle w:val="Emphasis"/>
        </w:rPr>
        <w:t>carrying this war to its ultimate level.</w:t>
      </w:r>
      <w:r w:rsidRPr="00C011D1">
        <w:rPr>
          <w:sz w:val="16"/>
        </w:rPr>
        <w:t xml:space="preserve"> </w:t>
      </w:r>
      <w:r w:rsidRPr="00C011D1">
        <w:rPr>
          <w:rStyle w:val="Emphasis"/>
        </w:rPr>
        <w:t>Geoengineering</w:t>
      </w:r>
      <w:r w:rsidRPr="00C011D1">
        <w:rPr>
          <w:rStyle w:val="StyleUnderline"/>
        </w:rPr>
        <w:t xml:space="preserve"> under the present regime of accumulation has the </w:t>
      </w:r>
      <w:r w:rsidRPr="00C011D1">
        <w:rPr>
          <w:rStyle w:val="Emphasis"/>
        </w:rPr>
        <w:t>sole objective</w:t>
      </w:r>
      <w:r w:rsidRPr="00C011D1">
        <w:rPr>
          <w:rStyle w:val="StyleUnderline"/>
        </w:rPr>
        <w:t xml:space="preserve"> of keeping the status quo intact—neither disturbing the dominant relations of capitalist production nor even seeking so much as to overturn the fossil-fuel industry with which capital is deeply intertwined.</w:t>
      </w:r>
      <w:r w:rsidRPr="00C011D1">
        <w:rPr>
          <w:sz w:val="16"/>
        </w:rPr>
        <w:t xml:space="preserve"> Profits, production, and overcoming energy poverty in the poorer parts of the world thus become justifications for keeping the present fossil-capital system going, </w:t>
      </w:r>
      <w:r w:rsidRPr="00C011D1">
        <w:rPr>
          <w:rStyle w:val="StyleUnderline"/>
        </w:rPr>
        <w:t>maintaining at all cost the existing capitalist environmental regime</w:t>
      </w:r>
      <w:r w:rsidRPr="00C011D1">
        <w:rPr>
          <w:sz w:val="16"/>
        </w:rPr>
        <w:t xml:space="preserve">. </w:t>
      </w:r>
      <w:r w:rsidRPr="00C011D1">
        <w:rPr>
          <w:rStyle w:val="Emphasis"/>
        </w:rPr>
        <w:t>The Promethean mentality</w:t>
      </w:r>
      <w:r w:rsidRPr="00C011D1">
        <w:rPr>
          <w:sz w:val="16"/>
        </w:rPr>
        <w:t xml:space="preserve"> behind this </w:t>
      </w:r>
      <w:r w:rsidRPr="00C011D1">
        <w:rPr>
          <w:rStyle w:val="StyleUnderline"/>
        </w:rPr>
        <w:t xml:space="preserve">is well captured by a question </w:t>
      </w:r>
      <w:r w:rsidRPr="00C011D1">
        <w:rPr>
          <w:sz w:val="16"/>
        </w:rPr>
        <w:t xml:space="preserve">that </w:t>
      </w:r>
      <w:r w:rsidRPr="00C011D1">
        <w:rPr>
          <w:rStyle w:val="StyleUnderline"/>
        </w:rPr>
        <w:t>Rex Tillerson,</w:t>
      </w:r>
      <w:r w:rsidRPr="00C011D1">
        <w:rPr>
          <w:sz w:val="16"/>
        </w:rPr>
        <w:t xml:space="preserve"> then CEO of ExxonMobil Corporation </w:t>
      </w:r>
      <w:r w:rsidRPr="00C011D1">
        <w:rPr>
          <w:rStyle w:val="StyleUnderline"/>
        </w:rPr>
        <w:t>asked</w:t>
      </w:r>
      <w:r w:rsidRPr="00C011D1">
        <w:rPr>
          <w:sz w:val="16"/>
        </w:rPr>
        <w:t>—</w:t>
      </w:r>
      <w:r w:rsidRPr="00C011D1">
        <w:rPr>
          <w:rStyle w:val="StyleUnderline"/>
        </w:rPr>
        <w:t>without a trace of irony</w:t>
      </w:r>
      <w:r w:rsidRPr="00C011D1">
        <w:rPr>
          <w:sz w:val="16"/>
        </w:rPr>
        <w:t xml:space="preserve">— at an </w:t>
      </w:r>
      <w:proofErr w:type="gramStart"/>
      <w:r w:rsidRPr="00C011D1">
        <w:rPr>
          <w:sz w:val="16"/>
        </w:rPr>
        <w:t>annual shareholders</w:t>
      </w:r>
      <w:proofErr w:type="gramEnd"/>
      <w:r w:rsidRPr="00C011D1">
        <w:rPr>
          <w:sz w:val="16"/>
        </w:rPr>
        <w:t xml:space="preserve"> meeting in 2013: “</w:t>
      </w:r>
      <w:r w:rsidRPr="00C011D1">
        <w:rPr>
          <w:rStyle w:val="StyleUnderline"/>
        </w:rPr>
        <w:t>What good is it to save the planet if humanity suffers?”</w:t>
      </w:r>
      <w:r w:rsidRPr="00C011D1">
        <w:rPr>
          <w:sz w:val="16"/>
        </w:rPr>
        <w:t xml:space="preserve"> 25</w:t>
      </w:r>
    </w:p>
    <w:p w14:paraId="2706FE3A" w14:textId="77777777" w:rsidR="00C011D1" w:rsidRPr="00C011D1" w:rsidRDefault="00C011D1" w:rsidP="00C011D1">
      <w:pPr>
        <w:rPr>
          <w:sz w:val="16"/>
        </w:rPr>
      </w:pPr>
      <w:r w:rsidRPr="00C011D1">
        <w:rPr>
          <w:rStyle w:val="StyleUnderline"/>
        </w:rPr>
        <w:t xml:space="preserve">The </w:t>
      </w:r>
      <w:r w:rsidRPr="00C011D1">
        <w:rPr>
          <w:rStyle w:val="Emphasis"/>
        </w:rPr>
        <w:t>whole history of ecological crisis</w:t>
      </w:r>
      <w:r w:rsidRPr="00C011D1">
        <w:rPr>
          <w:rStyle w:val="StyleUnderline"/>
        </w:rPr>
        <w:t xml:space="preserve"> leading up to the present planetary emergency, </w:t>
      </w:r>
      <w:r w:rsidRPr="00C011D1">
        <w:rPr>
          <w:rStyle w:val="Emphasis"/>
        </w:rPr>
        <w:t>punctuated by numerous disasters</w:t>
      </w:r>
      <w:r w:rsidRPr="00C011D1">
        <w:rPr>
          <w:rStyle w:val="StyleUnderline"/>
        </w:rPr>
        <w:t xml:space="preserve">—from the </w:t>
      </w:r>
      <w:r w:rsidRPr="00C011D1">
        <w:rPr>
          <w:rStyle w:val="Emphasis"/>
        </w:rPr>
        <w:t>near total destruction of the ozone layer</w:t>
      </w:r>
      <w:r w:rsidRPr="00C011D1">
        <w:rPr>
          <w:rStyle w:val="StyleUnderline"/>
        </w:rPr>
        <w:t xml:space="preserve"> to </w:t>
      </w:r>
      <w:r w:rsidRPr="00C011D1">
        <w:rPr>
          <w:rStyle w:val="Emphasis"/>
        </w:rPr>
        <w:t>nutrient loading</w:t>
      </w:r>
      <w:r w:rsidRPr="00C011D1">
        <w:rPr>
          <w:rStyle w:val="StyleUnderline"/>
        </w:rPr>
        <w:t xml:space="preserve"> and the </w:t>
      </w:r>
      <w:r w:rsidRPr="00C011D1">
        <w:rPr>
          <w:rStyle w:val="Emphasis"/>
        </w:rPr>
        <w:t>spread of dead zones in the ocean</w:t>
      </w:r>
      <w:r w:rsidRPr="00C011D1">
        <w:rPr>
          <w:rStyle w:val="StyleUnderline"/>
        </w:rPr>
        <w:t xml:space="preserve">, to </w:t>
      </w:r>
      <w:r w:rsidRPr="00C011D1">
        <w:rPr>
          <w:rStyle w:val="Emphasis"/>
        </w:rPr>
        <w:t>climate change itself</w:t>
      </w:r>
      <w:r w:rsidRPr="00C011D1">
        <w:rPr>
          <w:rStyle w:val="StyleUnderline"/>
        </w:rPr>
        <w:t xml:space="preserve">—serves to </w:t>
      </w:r>
      <w:r w:rsidRPr="00C011D1">
        <w:rPr>
          <w:rStyle w:val="Emphasis"/>
        </w:rPr>
        <w:t>highlight the march of folly</w:t>
      </w:r>
      <w:r w:rsidRPr="00C011D1">
        <w:rPr>
          <w:rStyle w:val="StyleUnderline"/>
        </w:rPr>
        <w:t xml:space="preserve"> associated </w:t>
      </w:r>
      <w:r w:rsidRPr="00C011D1">
        <w:rPr>
          <w:rStyle w:val="Emphasis"/>
        </w:rPr>
        <w:t>with any attempt to engineer the entire planet</w:t>
      </w:r>
      <w:r w:rsidRPr="00C011D1">
        <w:rPr>
          <w:rStyle w:val="StyleUnderline"/>
        </w:rPr>
        <w:t>.</w:t>
      </w:r>
      <w:r w:rsidRPr="00C011D1">
        <w:rPr>
          <w:sz w:val="16"/>
        </w:rPr>
        <w:t xml:space="preserve"> </w:t>
      </w:r>
      <w:r w:rsidRPr="00C011D1">
        <w:rPr>
          <w:rStyle w:val="Emphasis"/>
        </w:rPr>
        <w:t>The complexity of the Earth System guarantees that enormous unforeseen consequences will emerge</w:t>
      </w:r>
      <w:r w:rsidRPr="00C011D1">
        <w:rPr>
          <w:sz w:val="16"/>
        </w:rPr>
        <w:t>. As Frederick Engels warned in the nineteenth century, “</w:t>
      </w:r>
      <w:r w:rsidRPr="00C011D1">
        <w:rPr>
          <w:rStyle w:val="StyleUnderline"/>
        </w:rPr>
        <w:t xml:space="preserve">Let us not … flatter ourselves overmuch on account of our human victories over nature. </w:t>
      </w:r>
      <w:r w:rsidRPr="00C011D1">
        <w:rPr>
          <w:rStyle w:val="Emphasis"/>
        </w:rPr>
        <w:t>For each such victory nature takes its revenge on us.</w:t>
      </w:r>
      <w:r w:rsidRPr="00C011D1">
        <w:rPr>
          <w:sz w:val="16"/>
        </w:rPr>
        <w:t xml:space="preserve"> </w:t>
      </w:r>
      <w:r w:rsidRPr="00C011D1">
        <w:rPr>
          <w:rStyle w:val="StyleUnderline"/>
        </w:rPr>
        <w:t>Each victory,</w:t>
      </w:r>
      <w:r w:rsidRPr="00C011D1">
        <w:rPr>
          <w:sz w:val="16"/>
        </w:rPr>
        <w:t xml:space="preserve"> it is true, in the first place brings about the results we expected, but in the second and third places it </w:t>
      </w:r>
      <w:r w:rsidRPr="00C011D1">
        <w:rPr>
          <w:rStyle w:val="StyleUnderline"/>
        </w:rPr>
        <w:t>has</w:t>
      </w:r>
      <w:r w:rsidRPr="00C011D1">
        <w:rPr>
          <w:sz w:val="16"/>
        </w:rPr>
        <w:t xml:space="preserve"> quite different, </w:t>
      </w:r>
      <w:r w:rsidRPr="00C011D1">
        <w:rPr>
          <w:rStyle w:val="Emphasis"/>
        </w:rPr>
        <w:t>unforeseen effects</w:t>
      </w:r>
      <w:r w:rsidRPr="00C011D1">
        <w:rPr>
          <w:sz w:val="16"/>
        </w:rPr>
        <w:t xml:space="preserve"> which only too often cancel the first.” 26</w:t>
      </w:r>
    </w:p>
    <w:p w14:paraId="5253BD5A" w14:textId="77777777" w:rsidR="00C011D1" w:rsidRPr="00C011D1" w:rsidRDefault="00C011D1" w:rsidP="00C011D1">
      <w:pPr>
        <w:rPr>
          <w:sz w:val="16"/>
        </w:rPr>
      </w:pPr>
      <w:r w:rsidRPr="00C011D1">
        <w:rPr>
          <w:rStyle w:val="StyleUnderline"/>
        </w:rPr>
        <w:t xml:space="preserve">In the face of uncertainty, coupled with an extremely high likelihood of </w:t>
      </w:r>
      <w:r w:rsidRPr="00C011D1">
        <w:rPr>
          <w:rStyle w:val="Emphasis"/>
        </w:rPr>
        <w:t>inflicting incalculable harm on the Earth System</w:t>
      </w:r>
      <w:r w:rsidRPr="00C011D1">
        <w:rPr>
          <w:rStyle w:val="StyleUnderline"/>
        </w:rPr>
        <w:t xml:space="preserve">, it is essential to invoke what is known as the </w:t>
      </w:r>
      <w:r w:rsidRPr="00C011D1">
        <w:rPr>
          <w:rStyle w:val="Emphasis"/>
        </w:rPr>
        <w:t>Precautionary Principle</w:t>
      </w:r>
      <w:r w:rsidRPr="00C011D1">
        <w:rPr>
          <w:rStyle w:val="StyleUnderline"/>
        </w:rPr>
        <w:t xml:space="preserve"> whenever the question of planetary geoengineering is raised</w:t>
      </w:r>
      <w:r w:rsidRPr="00C011D1">
        <w:rPr>
          <w:sz w:val="16"/>
        </w:rPr>
        <w:t>. As ecological economist Paul Burkett has explained, the strong version of the Precautionary Principle necessarily encompasses the following:</w:t>
      </w:r>
    </w:p>
    <w:p w14:paraId="71940E11" w14:textId="77777777" w:rsidR="00C011D1" w:rsidRPr="00C011D1" w:rsidRDefault="00C011D1" w:rsidP="00C011D1">
      <w:pPr>
        <w:rPr>
          <w:rStyle w:val="StyleUnderline"/>
        </w:rPr>
      </w:pPr>
      <w:r w:rsidRPr="00C011D1">
        <w:rPr>
          <w:sz w:val="16"/>
        </w:rPr>
        <w:t xml:space="preserve">1. The Precautionary Principle Proper, which says that </w:t>
      </w:r>
      <w:r w:rsidRPr="00C011D1">
        <w:rPr>
          <w:rStyle w:val="StyleUnderline"/>
        </w:rPr>
        <w:t>if an action may cause serious harm, there is a case for counteracting measures to ensure that the action does not take place.</w:t>
      </w:r>
    </w:p>
    <w:p w14:paraId="57ECA35A" w14:textId="77777777" w:rsidR="00C011D1" w:rsidRPr="00C011D1" w:rsidRDefault="00C011D1" w:rsidP="00C011D1">
      <w:pPr>
        <w:rPr>
          <w:sz w:val="16"/>
        </w:rPr>
      </w:pPr>
      <w:r w:rsidRPr="00C011D1">
        <w:rPr>
          <w:sz w:val="16"/>
        </w:rPr>
        <w:t xml:space="preserve">2. The Principle of Reverse Onus, under which </w:t>
      </w:r>
      <w:r w:rsidRPr="00C011D1">
        <w:rPr>
          <w:rStyle w:val="StyleUnderline"/>
        </w:rPr>
        <w:t>it is the responsibility of those supporting an action to show that it is not seriously harmful</w:t>
      </w:r>
      <w:r w:rsidRPr="00C011D1">
        <w:rPr>
          <w:sz w:val="16"/>
        </w:rPr>
        <w:t xml:space="preserve">, thereby </w:t>
      </w:r>
      <w:r w:rsidRPr="00C011D1">
        <w:rPr>
          <w:rStyle w:val="StyleUnderline"/>
        </w:rPr>
        <w:t xml:space="preserve">shifting the burden of proof off those potentially harmed by the action </w:t>
      </w:r>
      <w:r w:rsidRPr="00C011D1">
        <w:rPr>
          <w:sz w:val="16"/>
        </w:rPr>
        <w:t xml:space="preserve">(e.g., the general population and other species occupying the environment). In short, </w:t>
      </w:r>
      <w:r w:rsidRPr="00C011D1">
        <w:rPr>
          <w:rStyle w:val="StyleUnderline"/>
        </w:rPr>
        <w:t>it is safety, rather than potential harm, that needs to be demonstrated</w:t>
      </w:r>
      <w:r w:rsidRPr="00C011D1">
        <w:rPr>
          <w:sz w:val="16"/>
        </w:rPr>
        <w:t>.</w:t>
      </w:r>
    </w:p>
    <w:p w14:paraId="2C43933B" w14:textId="77777777" w:rsidR="00C011D1" w:rsidRPr="00C011D1" w:rsidRDefault="00C011D1" w:rsidP="00C011D1">
      <w:pPr>
        <w:rPr>
          <w:sz w:val="16"/>
        </w:rPr>
      </w:pPr>
      <w:r w:rsidRPr="00C011D1">
        <w:rPr>
          <w:sz w:val="16"/>
        </w:rPr>
        <w:t xml:space="preserve">3. The Principle of Alternative Assessment, stipulating that </w:t>
      </w:r>
      <w:r w:rsidRPr="00C011D1">
        <w:rPr>
          <w:rStyle w:val="StyleUnderline"/>
        </w:rPr>
        <w:t>no potentially harmful action will be undertaken if there are alternative actions available that safely achieve the same goals as the action proposed</w:t>
      </w:r>
      <w:r w:rsidRPr="00C011D1">
        <w:rPr>
          <w:sz w:val="16"/>
        </w:rPr>
        <w:t>.</w:t>
      </w:r>
    </w:p>
    <w:p w14:paraId="3774089D" w14:textId="77777777" w:rsidR="00C011D1" w:rsidRPr="00C011D1" w:rsidRDefault="00C011D1" w:rsidP="00C011D1">
      <w:pPr>
        <w:rPr>
          <w:sz w:val="16"/>
          <w:szCs w:val="16"/>
        </w:rPr>
      </w:pPr>
      <w:r w:rsidRPr="00C011D1">
        <w:rPr>
          <w:sz w:val="16"/>
          <w:szCs w:val="16"/>
        </w:rPr>
        <w:t>4. All societal deliberations bearing on the application of features 1 through 3 must be open, informed, and democratic, and must include all affected parties. 27</w:t>
      </w:r>
    </w:p>
    <w:p w14:paraId="797B4221" w14:textId="77777777" w:rsidR="00C011D1" w:rsidRPr="00C011D1" w:rsidRDefault="00C011D1" w:rsidP="00C011D1">
      <w:pPr>
        <w:rPr>
          <w:sz w:val="16"/>
        </w:rPr>
      </w:pPr>
      <w:r w:rsidRPr="00C011D1">
        <w:rPr>
          <w:sz w:val="16"/>
        </w:rPr>
        <w:t xml:space="preserve">It is clear </w:t>
      </w:r>
      <w:r w:rsidRPr="00C011D1">
        <w:rPr>
          <w:rStyle w:val="StyleUnderline"/>
        </w:rPr>
        <w:t xml:space="preserve">that </w:t>
      </w:r>
      <w:r w:rsidRPr="00C011D1">
        <w:rPr>
          <w:rStyle w:val="Emphasis"/>
        </w:rPr>
        <w:t>geoengineering</w:t>
      </w:r>
      <w:r w:rsidRPr="00C011D1">
        <w:rPr>
          <w:rStyle w:val="StyleUnderline"/>
        </w:rPr>
        <w:t xml:space="preserve"> promoted </w:t>
      </w:r>
      <w:r w:rsidRPr="00C011D1">
        <w:rPr>
          <w:rStyle w:val="Emphasis"/>
        </w:rPr>
        <w:t>in a context of a capitalist regime of maximum accumulation</w:t>
      </w:r>
      <w:r w:rsidRPr="00C011D1">
        <w:rPr>
          <w:rStyle w:val="StyleUnderline"/>
        </w:rPr>
        <w:t xml:space="preserve"> would be </w:t>
      </w:r>
      <w:r w:rsidRPr="00C011D1">
        <w:rPr>
          <w:rStyle w:val="Emphasis"/>
        </w:rPr>
        <w:t>ruled out completely</w:t>
      </w:r>
      <w:r w:rsidRPr="00C011D1">
        <w:rPr>
          <w:rStyle w:val="StyleUnderline"/>
        </w:rPr>
        <w:t xml:space="preserve"> by a </w:t>
      </w:r>
      <w:r w:rsidRPr="00C011D1">
        <w:rPr>
          <w:sz w:val="16"/>
        </w:rPr>
        <w:t>strong</w:t>
      </w:r>
      <w:r w:rsidRPr="00C011D1">
        <w:rPr>
          <w:rStyle w:val="StyleUnderline"/>
        </w:rPr>
        <w:t xml:space="preserve"> </w:t>
      </w:r>
      <w:r w:rsidRPr="00C011D1">
        <w:rPr>
          <w:rStyle w:val="Emphasis"/>
        </w:rPr>
        <w:t>Precautionary Principle</w:t>
      </w:r>
      <w:r w:rsidRPr="00C011D1">
        <w:rPr>
          <w:sz w:val="16"/>
        </w:rPr>
        <w:t xml:space="preserve"> based on each of the criteria listed above. </w:t>
      </w:r>
      <w:r w:rsidRPr="00C011D1">
        <w:rPr>
          <w:rStyle w:val="StyleUnderline"/>
        </w:rPr>
        <w:t xml:space="preserve">There is a </w:t>
      </w:r>
      <w:r w:rsidRPr="00C011D1">
        <w:rPr>
          <w:rStyle w:val="Emphasis"/>
        </w:rPr>
        <w:t>near certainty of extreme damage</w:t>
      </w:r>
      <w:r w:rsidRPr="00C011D1">
        <w:rPr>
          <w:rStyle w:val="StyleUnderline"/>
        </w:rPr>
        <w:t xml:space="preserve"> to the human species as a whole arising </w:t>
      </w:r>
      <w:r w:rsidRPr="00C011D1">
        <w:rPr>
          <w:rStyle w:val="Emphasis"/>
        </w:rPr>
        <w:t>from all of the major geoengineering proposals</w:t>
      </w:r>
      <w:r w:rsidRPr="00C011D1">
        <w:rPr>
          <w:sz w:val="16"/>
        </w:rPr>
        <w:t xml:space="preserve">. </w:t>
      </w:r>
      <w:r w:rsidRPr="00C011D1">
        <w:rPr>
          <w:rStyle w:val="StyleUnderline"/>
        </w:rPr>
        <w:t>If the onus were placed on status quo proponents of capitalist geoengineering to demonstrate that great harm to the planet as a place of human habitation would not be inflicted, such proposals would fail the test</w:t>
      </w:r>
      <w:r w:rsidRPr="00C011D1">
        <w:rPr>
          <w:sz w:val="16"/>
        </w:rPr>
        <w:t xml:space="preserve">. </w:t>
      </w:r>
      <w:r w:rsidRPr="00C011D1">
        <w:rPr>
          <w:rStyle w:val="StyleUnderline"/>
        </w:rPr>
        <w:t xml:space="preserve">Since the alternative of not burning fossil fuels and promoting alternative forms of energy is entirely feasible, and planetary </w:t>
      </w:r>
      <w:r w:rsidRPr="00C011D1">
        <w:rPr>
          <w:rStyle w:val="Emphasis"/>
        </w:rPr>
        <w:t>geoengineering carries</w:t>
      </w:r>
      <w:r w:rsidRPr="00C011D1">
        <w:rPr>
          <w:rStyle w:val="StyleUnderline"/>
        </w:rPr>
        <w:t xml:space="preserve"> with it </w:t>
      </w:r>
      <w:r w:rsidRPr="00C011D1">
        <w:rPr>
          <w:rStyle w:val="Emphasis"/>
        </w:rPr>
        <w:t>immense added dangers</w:t>
      </w:r>
      <w:r w:rsidRPr="00C011D1">
        <w:rPr>
          <w:rStyle w:val="StyleUnderline"/>
        </w:rPr>
        <w:t xml:space="preserve"> for the Earth System as a whole, such a technofix as a primary means of checking global warming would be excluded by that criterion</w:t>
      </w:r>
      <w:r w:rsidRPr="00C011D1">
        <w:rPr>
          <w:sz w:val="16"/>
        </w:rPr>
        <w:t xml:space="preserve">, too. Finally, </w:t>
      </w:r>
      <w:r w:rsidRPr="00C011D1">
        <w:rPr>
          <w:rStyle w:val="Emphasis"/>
        </w:rPr>
        <w:t>geoengineering</w:t>
      </w:r>
      <w:r w:rsidRPr="00C011D1">
        <w:rPr>
          <w:rStyle w:val="StyleUnderline"/>
        </w:rPr>
        <w:t xml:space="preserve"> under the present economic and social system </w:t>
      </w:r>
      <w:r w:rsidRPr="00C011D1">
        <w:rPr>
          <w:rStyle w:val="Emphasis"/>
        </w:rPr>
        <w:t xml:space="preserve">invariably involves </w:t>
      </w:r>
      <w:r w:rsidRPr="00C011D1">
        <w:rPr>
          <w:rStyle w:val="StyleUnderline"/>
        </w:rPr>
        <w:t xml:space="preserve">some </w:t>
      </w:r>
      <w:r w:rsidRPr="00C011D1">
        <w:rPr>
          <w:rStyle w:val="Emphasis"/>
        </w:rPr>
        <w:t>entity from the power structure</w:t>
      </w:r>
      <w:r w:rsidRPr="00C011D1">
        <w:rPr>
          <w:rStyle w:val="StyleUnderline"/>
        </w:rPr>
        <w:t>—a single multibillionaire, a corporation, a government, or an international organization—</w:t>
      </w:r>
      <w:r w:rsidRPr="00C011D1">
        <w:rPr>
          <w:rStyle w:val="Emphasis"/>
        </w:rPr>
        <w:t>implementing such action</w:t>
      </w:r>
      <w:r w:rsidRPr="00C011D1">
        <w:rPr>
          <w:rStyle w:val="StyleUnderline"/>
        </w:rPr>
        <w:t xml:space="preserve"> ostensibly on behalf of humanity as a whole, while </w:t>
      </w:r>
      <w:r w:rsidRPr="00C011D1">
        <w:rPr>
          <w:rStyle w:val="Emphasis"/>
        </w:rPr>
        <w:t>leaving most affected parties</w:t>
      </w:r>
      <w:r w:rsidRPr="00C011D1">
        <w:rPr>
          <w:rStyle w:val="StyleUnderline"/>
        </w:rPr>
        <w:t xml:space="preserve"> worldwide </w:t>
      </w:r>
      <w:r w:rsidRPr="00C011D1">
        <w:rPr>
          <w:rStyle w:val="Emphasis"/>
        </w:rPr>
        <w:t>out of the decision-making process</w:t>
      </w:r>
      <w:r w:rsidRPr="00C011D1">
        <w:rPr>
          <w:rStyle w:val="StyleUnderline"/>
        </w:rPr>
        <w:t xml:space="preserve">, with hundreds of millions, perhaps </w:t>
      </w:r>
      <w:r w:rsidRPr="00C011D1">
        <w:rPr>
          <w:rStyle w:val="Emphasis"/>
        </w:rPr>
        <w:t>billions, of people</w:t>
      </w:r>
      <w:r w:rsidRPr="00C011D1">
        <w:rPr>
          <w:rStyle w:val="StyleUnderline"/>
        </w:rPr>
        <w:t xml:space="preserve"> </w:t>
      </w:r>
      <w:r w:rsidRPr="00C011D1">
        <w:rPr>
          <w:rStyle w:val="Emphasis"/>
        </w:rPr>
        <w:t>paying the environmental costs</w:t>
      </w:r>
      <w:r w:rsidRPr="00C011D1">
        <w:rPr>
          <w:rStyle w:val="StyleUnderline"/>
        </w:rPr>
        <w:t>, often with their lives</w:t>
      </w:r>
      <w:r w:rsidRPr="00C011D1">
        <w:rPr>
          <w:sz w:val="16"/>
        </w:rPr>
        <w:t xml:space="preserve">. In short, </w:t>
      </w:r>
      <w:r w:rsidRPr="00C011D1">
        <w:rPr>
          <w:rStyle w:val="StyleUnderline"/>
        </w:rPr>
        <w:t>geoengineering</w:t>
      </w:r>
      <w:r w:rsidRPr="00C011D1">
        <w:rPr>
          <w:sz w:val="16"/>
        </w:rPr>
        <w:t xml:space="preserve">, particularly if subordinated to the capital accumulation process, </w:t>
      </w:r>
      <w:r w:rsidRPr="00C011D1">
        <w:rPr>
          <w:rStyle w:val="StyleUnderline"/>
        </w:rPr>
        <w:t>violates the most sacred version of the Precautionary Principle, dating back to antiquity: First Do No Harm</w:t>
      </w:r>
      <w:r w:rsidRPr="00C011D1">
        <w:rPr>
          <w:sz w:val="16"/>
        </w:rPr>
        <w:t>.</w:t>
      </w:r>
    </w:p>
    <w:p w14:paraId="08A4D6B1" w14:textId="77777777" w:rsidR="00C011D1" w:rsidRPr="00C011D1" w:rsidRDefault="00C011D1" w:rsidP="00C011D1">
      <w:pPr>
        <w:pStyle w:val="Heading2"/>
      </w:pPr>
      <w:r w:rsidRPr="00C011D1">
        <w:t>Alt</w:t>
      </w:r>
    </w:p>
    <w:p w14:paraId="36CCEA97" w14:textId="77777777" w:rsidR="00C011D1" w:rsidRPr="00C011D1" w:rsidRDefault="00C011D1" w:rsidP="00C011D1">
      <w:pPr>
        <w:pStyle w:val="Heading3"/>
      </w:pPr>
      <w:r w:rsidRPr="00C011D1">
        <w:t xml:space="preserve">Alt – Eco-socialism </w:t>
      </w:r>
    </w:p>
    <w:p w14:paraId="6E5075B9" w14:textId="77777777" w:rsidR="00C011D1" w:rsidRPr="00C011D1" w:rsidRDefault="00C011D1" w:rsidP="00C011D1">
      <w:pPr>
        <w:pStyle w:val="Heading4"/>
      </w:pPr>
      <w:r w:rsidRPr="00C011D1">
        <w:t>The alternative is ecological socialism.</w:t>
      </w:r>
    </w:p>
    <w:p w14:paraId="1FC1365E" w14:textId="77777777" w:rsidR="00C011D1" w:rsidRPr="00C011D1" w:rsidRDefault="00C011D1" w:rsidP="00C011D1">
      <w:pPr>
        <w:rPr>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524F66E0" w14:textId="77777777" w:rsidR="00C011D1" w:rsidRPr="00C011D1" w:rsidRDefault="00C011D1" w:rsidP="00C011D1">
      <w:pPr>
        <w:rPr>
          <w:sz w:val="16"/>
        </w:rPr>
      </w:pPr>
      <w:r w:rsidRPr="00C011D1">
        <w:rPr>
          <w:sz w:val="16"/>
        </w:rPr>
        <w:t xml:space="preserve">A </w:t>
      </w:r>
      <w:r w:rsidRPr="00C011D1">
        <w:rPr>
          <w:rStyle w:val="StyleUnderline"/>
        </w:rPr>
        <w:t>revolutionary struggle</w:t>
      </w:r>
      <w:r w:rsidRPr="00C011D1">
        <w:rPr>
          <w:sz w:val="16"/>
        </w:rPr>
        <w:t xml:space="preserve"> in these circumstances </w:t>
      </w:r>
      <w:r w:rsidRPr="00C011D1">
        <w:rPr>
          <w:rStyle w:val="StyleUnderline"/>
        </w:rPr>
        <w:t>will</w:t>
      </w:r>
      <w:r w:rsidRPr="00C011D1">
        <w:rPr>
          <w:sz w:val="16"/>
        </w:rPr>
        <w:t xml:space="preserve"> need to </w:t>
      </w:r>
      <w:r w:rsidRPr="00C011D1">
        <w:rPr>
          <w:rStyle w:val="StyleUnderline"/>
        </w:rPr>
        <w:t>occur in two phases</w:t>
      </w:r>
      <w:r w:rsidRPr="00C011D1">
        <w:rPr>
          <w:sz w:val="16"/>
        </w:rPr>
        <w:t xml:space="preserve">: </w:t>
      </w:r>
      <w:r w:rsidRPr="00C011D1">
        <w:rPr>
          <w:rStyle w:val="StyleUnderline"/>
        </w:rPr>
        <w:t xml:space="preserve">an </w:t>
      </w:r>
      <w:proofErr w:type="spellStart"/>
      <w:r w:rsidRPr="00C011D1">
        <w:rPr>
          <w:rStyle w:val="Emphasis"/>
        </w:rPr>
        <w:t>ecodemocratic</w:t>
      </w:r>
      <w:proofErr w:type="spellEnd"/>
      <w:r w:rsidRPr="00C011D1">
        <w:rPr>
          <w:rStyle w:val="Emphasis"/>
        </w:rPr>
        <w:t xml:space="preserve"> phase</w:t>
      </w:r>
      <w:r w:rsidRPr="00C011D1">
        <w:rPr>
          <w:sz w:val="16"/>
        </w:rPr>
        <w:t xml:space="preserve"> in the immediate present, </w:t>
      </w:r>
      <w:r w:rsidRPr="00C011D1">
        <w:rPr>
          <w:rStyle w:val="StyleUnderline"/>
        </w:rPr>
        <w:t xml:space="preserve">seeking to </w:t>
      </w:r>
      <w:r w:rsidRPr="00C011D1">
        <w:rPr>
          <w:rStyle w:val="Emphasis"/>
        </w:rPr>
        <w:t>build a broad alliance</w:t>
      </w:r>
      <w:r w:rsidRPr="00C011D1">
        <w:rPr>
          <w:sz w:val="16"/>
        </w:rPr>
        <w:t>—</w:t>
      </w:r>
      <w:r w:rsidRPr="00C011D1">
        <w:rPr>
          <w:rStyle w:val="StyleUnderline"/>
        </w:rPr>
        <w:t xml:space="preserve">one in which the </w:t>
      </w:r>
      <w:r w:rsidRPr="00C011D1">
        <w:rPr>
          <w:rStyle w:val="Emphasis"/>
        </w:rPr>
        <w:t>vast majority of humanity</w:t>
      </w:r>
      <w:r w:rsidRPr="00C011D1">
        <w:rPr>
          <w:rStyle w:val="StyleUnderline"/>
        </w:rPr>
        <w:t xml:space="preserve"> outside of the ruling interests will be </w:t>
      </w:r>
      <w:r w:rsidRPr="00C011D1">
        <w:rPr>
          <w:rStyle w:val="Emphasis"/>
        </w:rPr>
        <w:t>compelled by their inhuman conditions</w:t>
      </w:r>
      <w:r w:rsidRPr="00C011D1">
        <w:rPr>
          <w:rStyle w:val="StyleUnderline"/>
        </w:rPr>
        <w:t xml:space="preserve"> to </w:t>
      </w:r>
      <w:r w:rsidRPr="00C011D1">
        <w:rPr>
          <w:rStyle w:val="Emphasis"/>
        </w:rPr>
        <w:t>demand a world</w:t>
      </w:r>
      <w:r w:rsidRPr="00C011D1">
        <w:rPr>
          <w:rStyle w:val="StyleUnderline"/>
        </w:rPr>
        <w:t xml:space="preserve"> of </w:t>
      </w:r>
      <w:r w:rsidRPr="00C011D1">
        <w:rPr>
          <w:rStyle w:val="Emphasis"/>
        </w:rPr>
        <w:t>sustainable human development</w:t>
      </w:r>
      <w:r w:rsidRPr="00C011D1">
        <w:rPr>
          <w:sz w:val="16"/>
        </w:rPr>
        <w:t xml:space="preserve">. Over time </w:t>
      </w:r>
      <w:r w:rsidRPr="00C011D1">
        <w:rPr>
          <w:rStyle w:val="StyleUnderline"/>
        </w:rPr>
        <w:t>this should create the conditions for a second</w:t>
      </w:r>
      <w:r w:rsidRPr="00C011D1">
        <w:rPr>
          <w:sz w:val="16"/>
        </w:rPr>
        <w:t xml:space="preserve">, more decisive, </w:t>
      </w:r>
      <w:proofErr w:type="spellStart"/>
      <w:r w:rsidRPr="00C011D1">
        <w:rPr>
          <w:rStyle w:val="Emphasis"/>
        </w:rPr>
        <w:t>ecosocialist</w:t>
      </w:r>
      <w:proofErr w:type="spellEnd"/>
      <w:r w:rsidRPr="00C011D1">
        <w:rPr>
          <w:rStyle w:val="Emphasis"/>
        </w:rPr>
        <w:t xml:space="preserve"> phase</w:t>
      </w:r>
      <w:r w:rsidRPr="00C011D1">
        <w:rPr>
          <w:sz w:val="16"/>
        </w:rPr>
        <w:t xml:space="preserve"> </w:t>
      </w:r>
      <w:r w:rsidRPr="00C011D1">
        <w:rPr>
          <w:rStyle w:val="StyleUnderline"/>
        </w:rPr>
        <w:t>of the revolutionary struggle</w:t>
      </w:r>
      <w:r w:rsidRPr="00C011D1">
        <w:rPr>
          <w:sz w:val="16"/>
        </w:rPr>
        <w:t xml:space="preserve">, </w:t>
      </w:r>
      <w:r w:rsidRPr="00C011D1">
        <w:rPr>
          <w:rStyle w:val="StyleUnderline"/>
        </w:rPr>
        <w:t xml:space="preserve">directed at the creation of a society of </w:t>
      </w:r>
      <w:r w:rsidRPr="00C011D1">
        <w:rPr>
          <w:rStyle w:val="Emphasis"/>
        </w:rPr>
        <w:t>substantive equality</w:t>
      </w:r>
      <w:r w:rsidRPr="00C011D1">
        <w:rPr>
          <w:rStyle w:val="StyleUnderline"/>
        </w:rPr>
        <w:t xml:space="preserve">, </w:t>
      </w:r>
      <w:r w:rsidRPr="00C011D1">
        <w:rPr>
          <w:rStyle w:val="Emphasis"/>
        </w:rPr>
        <w:t>ecological sustainability</w:t>
      </w:r>
      <w:r w:rsidRPr="00C011D1">
        <w:rPr>
          <w:rStyle w:val="StyleUnderline"/>
        </w:rPr>
        <w:t xml:space="preserve">, and </w:t>
      </w:r>
      <w:r w:rsidRPr="00C011D1">
        <w:rPr>
          <w:rStyle w:val="Emphasis"/>
        </w:rPr>
        <w:t>collective democracy</w:t>
      </w:r>
      <w:r w:rsidRPr="00C011D1">
        <w:rPr>
          <w:sz w:val="16"/>
        </w:rPr>
        <w:t>. All of this points to the translation of classical Marx’s ecological critique into contemporary revolutionary praxis. 60</w:t>
      </w:r>
    </w:p>
    <w:p w14:paraId="4B2A7817" w14:textId="77777777" w:rsidR="00C011D1" w:rsidRPr="00C011D1" w:rsidRDefault="00C011D1" w:rsidP="00C011D1">
      <w:pPr>
        <w:rPr>
          <w:sz w:val="16"/>
        </w:rPr>
      </w:pPr>
      <w:r w:rsidRPr="00C011D1">
        <w:rPr>
          <w:rStyle w:val="StyleUnderline"/>
        </w:rPr>
        <w:t xml:space="preserve">In the </w:t>
      </w:r>
      <w:proofErr w:type="spellStart"/>
      <w:r w:rsidRPr="00C011D1">
        <w:rPr>
          <w:rStyle w:val="StyleUnderline"/>
        </w:rPr>
        <w:t>ecodemocratic</w:t>
      </w:r>
      <w:proofErr w:type="spellEnd"/>
      <w:r w:rsidRPr="00C011D1">
        <w:rPr>
          <w:rStyle w:val="StyleUnderline"/>
        </w:rPr>
        <w:t xml:space="preserve"> phase, the goal would be to carry out those </w:t>
      </w:r>
      <w:r w:rsidRPr="00C011D1">
        <w:rPr>
          <w:rStyle w:val="Emphasis"/>
        </w:rPr>
        <w:t>radical reforms</w:t>
      </w:r>
      <w:r w:rsidRPr="00C011D1">
        <w:rPr>
          <w:rStyle w:val="StyleUnderline"/>
        </w:rPr>
        <w:t xml:space="preserve"> that would arrest the current destructive logic of capital, by </w:t>
      </w:r>
      <w:r w:rsidRPr="00C011D1">
        <w:rPr>
          <w:rStyle w:val="Emphasis"/>
        </w:rPr>
        <w:t>fighting for changes</w:t>
      </w:r>
      <w:r w:rsidRPr="00C011D1">
        <w:rPr>
          <w:rStyle w:val="StyleUnderline"/>
        </w:rPr>
        <w:t xml:space="preserve"> that are </w:t>
      </w:r>
      <w:r w:rsidRPr="00C011D1">
        <w:rPr>
          <w:rStyle w:val="Emphasis"/>
        </w:rPr>
        <w:t>radical, even revolutionary</w:t>
      </w:r>
      <w:r w:rsidRPr="00C011D1">
        <w:rPr>
          <w:rStyle w:val="StyleUnderline"/>
        </w:rPr>
        <w:t xml:space="preserve">, in that they go against the logic of capital, but are nonetheless </w:t>
      </w:r>
      <w:r w:rsidRPr="00C011D1">
        <w:rPr>
          <w:rStyle w:val="Emphasis"/>
        </w:rPr>
        <w:t>conceivable as concrete</w:t>
      </w:r>
      <w:r w:rsidRPr="00C011D1">
        <w:rPr>
          <w:rStyle w:val="StyleUnderline"/>
        </w:rPr>
        <w:t xml:space="preserve">, </w:t>
      </w:r>
      <w:r w:rsidRPr="00C011D1">
        <w:rPr>
          <w:rStyle w:val="Emphasis"/>
        </w:rPr>
        <w:t>meaningful forms of struggle</w:t>
      </w:r>
      <w:r w:rsidRPr="00C011D1">
        <w:rPr>
          <w:rStyle w:val="StyleUnderline"/>
        </w:rPr>
        <w:t xml:space="preserve"> in the </w:t>
      </w:r>
      <w:r w:rsidRPr="00C011D1">
        <w:rPr>
          <w:rStyle w:val="Emphasis"/>
        </w:rPr>
        <w:t>present context</w:t>
      </w:r>
      <w:r w:rsidRPr="00C011D1">
        <w:rPr>
          <w:sz w:val="16"/>
        </w:rPr>
        <w:t xml:space="preserve">. </w:t>
      </w:r>
      <w:r w:rsidRPr="00C011D1">
        <w:rPr>
          <w:rStyle w:val="StyleUnderline"/>
        </w:rPr>
        <w:t>These would include measures</w:t>
      </w:r>
      <w:r w:rsidRPr="00C011D1">
        <w:rPr>
          <w:sz w:val="16"/>
        </w:rPr>
        <w:t xml:space="preserve"> like: (1) an emergency plan of </w:t>
      </w:r>
      <w:r w:rsidRPr="00C011D1">
        <w:rPr>
          <w:rStyle w:val="StyleUnderline"/>
        </w:rPr>
        <w:t>reduction in carbon emissions in the rich economies by 8 to 10 percent a year</w:t>
      </w:r>
      <w:r w:rsidRPr="00C011D1">
        <w:rPr>
          <w:sz w:val="16"/>
        </w:rPr>
        <w:t xml:space="preserve">; (2) implementing </w:t>
      </w:r>
      <w:r w:rsidRPr="00C011D1">
        <w:rPr>
          <w:rStyle w:val="StyleUnderline"/>
        </w:rPr>
        <w:t>a moratorium on economic growth coupled with radical redistribution of income and wealth, conservation of resources, rationing, and reductions in economic waste</w:t>
      </w:r>
      <w:r w:rsidRPr="00C011D1">
        <w:rPr>
          <w:sz w:val="16"/>
        </w:rPr>
        <w:t xml:space="preserve">; (3) </w:t>
      </w:r>
      <w:r w:rsidRPr="00C011D1">
        <w:rPr>
          <w:rStyle w:val="StyleUnderline"/>
        </w:rPr>
        <w:t>diverting military spending</w:t>
      </w:r>
      <w:r w:rsidRPr="00C011D1">
        <w:rPr>
          <w:sz w:val="16"/>
        </w:rPr>
        <w:t xml:space="preserve">, now universally called “defense spending” </w:t>
      </w:r>
      <w:r w:rsidRPr="00C011D1">
        <w:rPr>
          <w:rStyle w:val="StyleUnderline"/>
        </w:rPr>
        <w:t>to the defense of the planet</w:t>
      </w:r>
      <w:r w:rsidRPr="00C011D1">
        <w:rPr>
          <w:sz w:val="16"/>
        </w:rPr>
        <w:t xml:space="preserve"> as a place of human habitation; (4) the </w:t>
      </w:r>
      <w:r w:rsidRPr="00C011D1">
        <w:rPr>
          <w:rStyle w:val="StyleUnderline"/>
        </w:rPr>
        <w:t>creation of an alternative energy infrastructure</w:t>
      </w:r>
      <w:r w:rsidRPr="00C011D1">
        <w:rPr>
          <w:sz w:val="16"/>
        </w:rPr>
        <w:t xml:space="preserve"> designed to stay within the solar budget; (5) </w:t>
      </w:r>
      <w:r w:rsidRPr="00C011D1">
        <w:rPr>
          <w:rStyle w:val="StyleUnderline"/>
        </w:rPr>
        <w:t>closing down coal-fired plants</w:t>
      </w:r>
      <w:r w:rsidRPr="00C011D1">
        <w:rPr>
          <w:sz w:val="16"/>
        </w:rPr>
        <w:t xml:space="preserve"> and </w:t>
      </w:r>
      <w:r w:rsidRPr="00C011D1">
        <w:rPr>
          <w:rStyle w:val="StyleUnderline"/>
        </w:rPr>
        <w:t>blocking</w:t>
      </w:r>
      <w:r w:rsidRPr="00C011D1">
        <w:rPr>
          <w:sz w:val="16"/>
        </w:rPr>
        <w:t xml:space="preserve"> unconventional </w:t>
      </w:r>
      <w:r w:rsidRPr="00C011D1">
        <w:rPr>
          <w:rStyle w:val="StyleUnderline"/>
        </w:rPr>
        <w:t>fossil fuels</w:t>
      </w:r>
      <w:r w:rsidRPr="00C011D1">
        <w:rPr>
          <w:sz w:val="16"/>
        </w:rPr>
        <w:t xml:space="preserve"> such as tar sands oil; (6) a </w:t>
      </w:r>
      <w:r w:rsidRPr="00C011D1">
        <w:rPr>
          <w:rStyle w:val="StyleUnderline"/>
        </w:rPr>
        <w:t>carbon fee and dividend system</w:t>
      </w:r>
      <w:r w:rsidRPr="00C011D1">
        <w:rPr>
          <w:sz w:val="16"/>
        </w:rPr>
        <w:t xml:space="preserve"> of the kind proposed by Hansen that </w:t>
      </w:r>
      <w:r w:rsidRPr="00C011D1">
        <w:rPr>
          <w:rStyle w:val="StyleUnderline"/>
        </w:rPr>
        <w:t>would redistribute 100 percent of the revenue to the population</w:t>
      </w:r>
      <w:r w:rsidRPr="00C011D1">
        <w:rPr>
          <w:sz w:val="16"/>
        </w:rPr>
        <w:t xml:space="preserve"> on a per capita basis; (7) </w:t>
      </w:r>
      <w:r w:rsidRPr="00C011D1">
        <w:rPr>
          <w:rStyle w:val="StyleUnderline"/>
        </w:rPr>
        <w:t>global initiatives to aid emerging economies to move toward sustainable development</w:t>
      </w:r>
      <w:r w:rsidRPr="00C011D1">
        <w:rPr>
          <w:sz w:val="16"/>
        </w:rPr>
        <w:t xml:space="preserve">; (8) implementation of principles of </w:t>
      </w:r>
      <w:r w:rsidRPr="00C011D1">
        <w:rPr>
          <w:rStyle w:val="StyleUnderline"/>
        </w:rPr>
        <w:t>environmental justice</w:t>
      </w:r>
      <w:r w:rsidRPr="00C011D1">
        <w:rPr>
          <w:sz w:val="16"/>
        </w:rPr>
        <w:t xml:space="preserve"> throughout the society and linking this to adaptation to climate change (which cannot be stopped completely) </w:t>
      </w:r>
      <w:r w:rsidRPr="00C011D1">
        <w:rPr>
          <w:rStyle w:val="StyleUnderline"/>
        </w:rPr>
        <w:t>to ensure that people of color, the poor, women, indigenous populations, and Third World populations do not bear the brunt of catastrophe; and</w:t>
      </w:r>
      <w:r w:rsidRPr="00C011D1">
        <w:rPr>
          <w:sz w:val="16"/>
        </w:rPr>
        <w:t xml:space="preserve"> (9) </w:t>
      </w:r>
      <w:r w:rsidRPr="00C011D1">
        <w:rPr>
          <w:rStyle w:val="StyleUnderline"/>
        </w:rPr>
        <w:t>adoption of climate negotiations and policies on the model proposed in the Peoples’ Agreement on Climate Change in Cochabamba, Bolivia,</w:t>
      </w:r>
      <w:r w:rsidRPr="00C011D1">
        <w:rPr>
          <w:sz w:val="16"/>
        </w:rPr>
        <w:t xml:space="preserve"> in 2010. Such radical change proposals can be multiplied, and would need to affect all aspects of society and individual human development. The rule in the </w:t>
      </w:r>
      <w:proofErr w:type="spellStart"/>
      <w:r w:rsidRPr="00C011D1">
        <w:rPr>
          <w:sz w:val="16"/>
        </w:rPr>
        <w:t>ecodemocratic</w:t>
      </w:r>
      <w:proofErr w:type="spellEnd"/>
      <w:r w:rsidRPr="00C011D1">
        <w:rPr>
          <w:sz w:val="16"/>
        </w:rPr>
        <w:t xml:space="preserve"> phase of development would be to address the epochal crisis (ecological and economic) in which the world is now caught, and to do so in ways that go against the logic of business as usual, which is indisputably leading the world toward cumulative catastrophe.</w:t>
      </w:r>
    </w:p>
    <w:p w14:paraId="374DE698" w14:textId="77777777" w:rsidR="00C011D1" w:rsidRPr="00C011D1" w:rsidRDefault="00C011D1" w:rsidP="00C011D1">
      <w:pPr>
        <w:rPr>
          <w:rStyle w:val="StyleUnderline"/>
        </w:rPr>
      </w:pPr>
      <w:r w:rsidRPr="00C011D1">
        <w:rPr>
          <w:rStyle w:val="StyleUnderline"/>
        </w:rPr>
        <w:t>The</w:t>
      </w:r>
      <w:r w:rsidRPr="00C011D1">
        <w:rPr>
          <w:sz w:val="16"/>
        </w:rPr>
        <w:t xml:space="preserve"> logic of the </w:t>
      </w:r>
      <w:proofErr w:type="spellStart"/>
      <w:r w:rsidRPr="00C011D1">
        <w:rPr>
          <w:rStyle w:val="StyleUnderline"/>
        </w:rPr>
        <w:t>ecodemocratic</w:t>
      </w:r>
      <w:proofErr w:type="spellEnd"/>
      <w:r w:rsidRPr="00C011D1">
        <w:rPr>
          <w:rStyle w:val="StyleUnderline"/>
        </w:rPr>
        <w:t xml:space="preserve"> phase</w:t>
      </w:r>
      <w:r w:rsidRPr="00C011D1">
        <w:rPr>
          <w:sz w:val="16"/>
        </w:rPr>
        <w:t xml:space="preserve"> of the struggle, if it were carried out fully, </w:t>
      </w:r>
      <w:r w:rsidRPr="00C011D1">
        <w:rPr>
          <w:rStyle w:val="StyleUnderline"/>
        </w:rPr>
        <w:t xml:space="preserve">would create the conditions for an </w:t>
      </w:r>
      <w:proofErr w:type="spellStart"/>
      <w:r w:rsidRPr="00C011D1">
        <w:rPr>
          <w:rStyle w:val="StyleUnderline"/>
        </w:rPr>
        <w:t>ecosocialist</w:t>
      </w:r>
      <w:proofErr w:type="spellEnd"/>
      <w:r w:rsidRPr="00C011D1">
        <w:rPr>
          <w:rStyle w:val="StyleUnderline"/>
        </w:rPr>
        <w:t xml:space="preserve"> phase</w:t>
      </w:r>
      <w:r w:rsidRPr="00C011D1">
        <w:rPr>
          <w:sz w:val="16"/>
        </w:rPr>
        <w:t xml:space="preserve"> in which </w:t>
      </w:r>
      <w:r w:rsidRPr="00C011D1">
        <w:rPr>
          <w:rStyle w:val="StyleUnderline"/>
        </w:rPr>
        <w:t>the mobilization of the population on their own behalf, and the cultural and economic changes that this brings about, would give the impetus to the creation of a society of from each according to ability, to each according to need</w:t>
      </w:r>
      <w:r w:rsidRPr="00C011D1">
        <w:rPr>
          <w:sz w:val="16"/>
        </w:rPr>
        <w:t xml:space="preserve">. 61 </w:t>
      </w:r>
      <w:r w:rsidRPr="00C011D1">
        <w:rPr>
          <w:rStyle w:val="StyleUnderline"/>
        </w:rPr>
        <w:t xml:space="preserve">The system of social metabolic reproduction would be reconstituted on a more </w:t>
      </w:r>
      <w:r w:rsidRPr="00C011D1">
        <w:rPr>
          <w:rStyle w:val="Emphasis"/>
        </w:rPr>
        <w:t xml:space="preserve">communal basis </w:t>
      </w:r>
      <w:r w:rsidRPr="00C011D1">
        <w:rPr>
          <w:rStyle w:val="StyleUnderline"/>
        </w:rPr>
        <w:t>taking into account not only present and future generations, but the Earth System itself and the diversity of life within it.</w:t>
      </w:r>
      <w:r w:rsidRPr="00C011D1">
        <w:rPr>
          <w:sz w:val="16"/>
        </w:rPr>
        <w:t xml:space="preserve"> The </w:t>
      </w:r>
      <w:r w:rsidRPr="00C011D1">
        <w:rPr>
          <w:rStyle w:val="StyleUnderline"/>
        </w:rPr>
        <w:t xml:space="preserve">necessary social and ecological planning would </w:t>
      </w:r>
      <w:r w:rsidRPr="00C011D1">
        <w:rPr>
          <w:rStyle w:val="Emphasis"/>
        </w:rPr>
        <w:t>start from local needs</w:t>
      </w:r>
      <w:r w:rsidRPr="00C011D1">
        <w:rPr>
          <w:rStyle w:val="StyleUnderline"/>
        </w:rPr>
        <w:t xml:space="preserve"> and local communities and would be </w:t>
      </w:r>
      <w:r w:rsidRPr="00C011D1">
        <w:rPr>
          <w:rStyle w:val="Emphasis"/>
        </w:rPr>
        <w:t xml:space="preserve">integrated with larger </w:t>
      </w:r>
      <w:proofErr w:type="spellStart"/>
      <w:r w:rsidRPr="00C011D1">
        <w:rPr>
          <w:rStyle w:val="Emphasis"/>
        </w:rPr>
        <w:t>politicalexecutive</w:t>
      </w:r>
      <w:proofErr w:type="spellEnd"/>
      <w:r w:rsidRPr="00C011D1">
        <w:rPr>
          <w:rStyle w:val="Emphasis"/>
        </w:rPr>
        <w:t xml:space="preserve"> entities</w:t>
      </w:r>
      <w:r w:rsidRPr="00C011D1">
        <w:rPr>
          <w:rStyle w:val="StyleUnderline"/>
        </w:rPr>
        <w:t xml:space="preserve"> responsible for coordination and implementation in relation to these needs.</w:t>
      </w:r>
    </w:p>
    <w:p w14:paraId="42941FB3" w14:textId="77777777" w:rsidR="00C011D1" w:rsidRPr="00C011D1" w:rsidRDefault="00C011D1" w:rsidP="00C011D1">
      <w:pPr>
        <w:rPr>
          <w:sz w:val="16"/>
        </w:rPr>
      </w:pPr>
      <w:r w:rsidRPr="00C011D1">
        <w:rPr>
          <w:rStyle w:val="StyleUnderline"/>
        </w:rPr>
        <w:t>Such a society would be democratic</w:t>
      </w:r>
      <w:r w:rsidRPr="00C011D1">
        <w:rPr>
          <w:sz w:val="16"/>
        </w:rPr>
        <w:t xml:space="preserve"> in the classical sense of the word— rule of society by the people, the associated producers. 62 It was this that Marx had in mind when he stressed (as quoted above) that “</w:t>
      </w:r>
      <w:r w:rsidRPr="00C011D1">
        <w:rPr>
          <w:rStyle w:val="StyleUnderline"/>
        </w:rPr>
        <w:t>socialized man, the associated producers, [would] govern the human metabolism with nature in a rational way … accomplishing it with the least expenditure of energy and in conditions most worthy and appropriate for their human nature</w:t>
      </w:r>
      <w:r w:rsidRPr="00C011D1">
        <w:rPr>
          <w:sz w:val="16"/>
        </w:rPr>
        <w:t>.” For Marx in the nineteenth century this was a struggle for human freedom; today, in the twenty-first century, it is a struggle for human freedom and human survival.</w:t>
      </w:r>
    </w:p>
    <w:p w14:paraId="4790DEA2" w14:textId="77777777" w:rsidR="00C011D1" w:rsidRPr="00C011D1" w:rsidRDefault="00C011D1" w:rsidP="00C011D1">
      <w:pPr>
        <w:rPr>
          <w:sz w:val="16"/>
          <w:szCs w:val="16"/>
        </w:rPr>
      </w:pPr>
      <w:r w:rsidRPr="00C011D1">
        <w:rPr>
          <w:sz w:val="16"/>
          <w:szCs w:val="16"/>
        </w:rPr>
        <w:t xml:space="preserve">In 1980, the British Marxist historian E. P. Thompson wrote a cautionary essay for New Left Review titled “Notes on </w:t>
      </w:r>
      <w:proofErr w:type="spellStart"/>
      <w:r w:rsidRPr="00C011D1">
        <w:rPr>
          <w:sz w:val="16"/>
          <w:szCs w:val="16"/>
        </w:rPr>
        <w:t>Exterminism</w:t>
      </w:r>
      <w:proofErr w:type="spellEnd"/>
      <w:r w:rsidRPr="00C011D1">
        <w:rPr>
          <w:sz w:val="16"/>
          <w:szCs w:val="16"/>
        </w:rPr>
        <w:t xml:space="preserve">, the Last Stage of Civilization.” Although directed particularly at the growth of nuclear arsenals and the dangers of global holocaust from a nuclear exchange in the final phase of the Cold War, Thompson’s thesis was also concerned with the larger realm of ecological destruction wrought by the system. Rudolf </w:t>
      </w:r>
      <w:proofErr w:type="spellStart"/>
      <w:r w:rsidRPr="00C011D1">
        <w:rPr>
          <w:sz w:val="16"/>
          <w:szCs w:val="16"/>
        </w:rPr>
        <w:t>Bahro</w:t>
      </w:r>
      <w:proofErr w:type="spellEnd"/>
      <w:r w:rsidRPr="00C011D1">
        <w:rPr>
          <w:sz w:val="16"/>
          <w:szCs w:val="16"/>
        </w:rPr>
        <w:t xml:space="preserve"> later commented on Thompson’s ideas in his Avoiding Social and Ecological Disaster, explaining: “To express the </w:t>
      </w:r>
      <w:proofErr w:type="spellStart"/>
      <w:r w:rsidRPr="00C011D1">
        <w:rPr>
          <w:sz w:val="16"/>
          <w:szCs w:val="16"/>
        </w:rPr>
        <w:t>exterminism</w:t>
      </w:r>
      <w:proofErr w:type="spellEnd"/>
      <w:r w:rsidRPr="00C011D1">
        <w:rPr>
          <w:sz w:val="16"/>
          <w:szCs w:val="16"/>
        </w:rPr>
        <w:t>-thesis in Marxist terms, one could say that the relationship between productive and destructive forces is turned upside down. Marx had seen the trail of blood running through it, and that ‘</w:t>
      </w:r>
      <w:proofErr w:type="spellStart"/>
      <w:r w:rsidRPr="00C011D1">
        <w:rPr>
          <w:sz w:val="16"/>
          <w:szCs w:val="16"/>
        </w:rPr>
        <w:t>civilisation</w:t>
      </w:r>
      <w:proofErr w:type="spellEnd"/>
      <w:r w:rsidRPr="00C011D1">
        <w:rPr>
          <w:sz w:val="16"/>
          <w:szCs w:val="16"/>
        </w:rPr>
        <w:t xml:space="preserve"> leaves deserts behind it.’” 63 Today this ecologically ruinous trend has been extended to the entire planet with capitalism’s proverbial “creative destruction” being transformed into a destructive creativity endangering humanity and life in general. 64</w:t>
      </w:r>
    </w:p>
    <w:p w14:paraId="1BB9C711" w14:textId="77777777" w:rsidR="00C011D1" w:rsidRPr="00C011D1" w:rsidRDefault="00C011D1" w:rsidP="00C011D1">
      <w:pPr>
        <w:rPr>
          <w:sz w:val="16"/>
        </w:rPr>
      </w:pPr>
      <w:r w:rsidRPr="00C011D1">
        <w:rPr>
          <w:sz w:val="16"/>
        </w:rPr>
        <w:t xml:space="preserve">“The dream that man can make himself godlike by centering his energies solely on the conquest of the external world,” Mumford wrote in The Condition of Man, “has now become the emptiest of dreams: empty and sinister.” 65 The result is a kind of economics of </w:t>
      </w:r>
      <w:proofErr w:type="spellStart"/>
      <w:r w:rsidRPr="00C011D1">
        <w:rPr>
          <w:sz w:val="16"/>
        </w:rPr>
        <w:t>exterminism</w:t>
      </w:r>
      <w:proofErr w:type="spellEnd"/>
      <w:r w:rsidRPr="00C011D1">
        <w:rPr>
          <w:sz w:val="16"/>
        </w:rPr>
        <w:t xml:space="preserve">. Today making war on the planet is a means to the end of capital accumulation, in which the limits of the earth itself have become invisible to the narrow value calculations of the system. </w:t>
      </w:r>
      <w:r w:rsidRPr="00C011D1">
        <w:rPr>
          <w:rStyle w:val="StyleUnderline"/>
        </w:rPr>
        <w:t xml:space="preserve">Turning this economics of </w:t>
      </w:r>
      <w:proofErr w:type="spellStart"/>
      <w:r w:rsidRPr="00C011D1">
        <w:rPr>
          <w:rStyle w:val="StyleUnderline"/>
        </w:rPr>
        <w:t>exterminism</w:t>
      </w:r>
      <w:proofErr w:type="spellEnd"/>
      <w:r w:rsidRPr="00C011D1">
        <w:rPr>
          <w:rStyle w:val="StyleUnderline"/>
        </w:rPr>
        <w:t xml:space="preserve"> around, and creating a more just and sustainable world at peace with the planet is our task in the Great Capitalist Climacteric</w:t>
      </w:r>
      <w:r w:rsidRPr="00C011D1">
        <w:rPr>
          <w:sz w:val="16"/>
        </w:rPr>
        <w:t xml:space="preserve">. </w:t>
      </w:r>
      <w:r w:rsidRPr="00C011D1">
        <w:rPr>
          <w:rStyle w:val="Emphasis"/>
        </w:rPr>
        <w:t>If we cannot accomplish this humanity will surely die with capitalism</w:t>
      </w:r>
      <w:r w:rsidRPr="00C011D1">
        <w:rPr>
          <w:sz w:val="16"/>
        </w:rPr>
        <w:t xml:space="preserve">. </w:t>
      </w:r>
      <w:r w:rsidRPr="00C011D1">
        <w:rPr>
          <w:rStyle w:val="StyleUnderline"/>
        </w:rPr>
        <w:t>The prophecy of all defenders of the current order over the last century will then be fulfilled: capitalism will mark the end of human history by bringing to an end human civilization— and even human existence</w:t>
      </w:r>
      <w:r w:rsidRPr="00C011D1">
        <w:rPr>
          <w:sz w:val="16"/>
        </w:rPr>
        <w:t>.</w:t>
      </w:r>
    </w:p>
    <w:p w14:paraId="4116A554" w14:textId="77777777" w:rsidR="00C011D1" w:rsidRPr="00C011D1" w:rsidRDefault="00C011D1" w:rsidP="00C011D1">
      <w:r w:rsidRPr="00C011D1">
        <w:rPr>
          <w:rStyle w:val="StyleUnderline"/>
        </w:rPr>
        <w:t>The Great Capitalist Climacteric presents us with a fatal choice</w:t>
      </w:r>
      <w:r w:rsidRPr="00C011D1">
        <w:t xml:space="preserve">: </w:t>
      </w:r>
      <w:r w:rsidRPr="00C011D1">
        <w:rPr>
          <w:rStyle w:val="Emphasis"/>
        </w:rPr>
        <w:t>System Change Not Climate Change!</w:t>
      </w:r>
    </w:p>
    <w:p w14:paraId="1CD14C4D" w14:textId="77777777" w:rsidR="00C011D1" w:rsidRPr="00C011D1" w:rsidRDefault="00C011D1" w:rsidP="00C011D1"/>
    <w:p w14:paraId="2468F613" w14:textId="77777777" w:rsidR="00C011D1" w:rsidRPr="00C011D1" w:rsidRDefault="00C011D1" w:rsidP="00C011D1"/>
    <w:p w14:paraId="69B4F10B" w14:textId="77777777" w:rsidR="00C011D1" w:rsidRPr="00C011D1" w:rsidRDefault="00C011D1" w:rsidP="00C011D1"/>
    <w:p w14:paraId="5D903166" w14:textId="77777777" w:rsidR="00C011D1" w:rsidRPr="00C011D1" w:rsidRDefault="00C011D1" w:rsidP="00C011D1">
      <w:pPr>
        <w:pStyle w:val="Heading4"/>
      </w:pPr>
      <w:r w:rsidRPr="00C011D1">
        <w:t>Step-by-step guide to eco-socialism</w:t>
      </w:r>
    </w:p>
    <w:p w14:paraId="7FC4004D" w14:textId="77777777" w:rsidR="00C011D1" w:rsidRPr="00C011D1" w:rsidRDefault="00C011D1" w:rsidP="00C011D1">
      <w:pPr>
        <w:rPr>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1D4C798B" w14:textId="77777777" w:rsidR="00C011D1" w:rsidRPr="00C011D1" w:rsidRDefault="00C011D1" w:rsidP="00C011D1">
      <w:r w:rsidRPr="00C011D1">
        <w:t xml:space="preserve">As an extension of the current war on the planet, a regime of climate geoengineering designed to keep the present mode of production going is sharply opposed to the view enunciated by Barry Commoner in 1992 in Making Peace with the Planet: “If the environment is polluted and the economy is sick, the virus that causes both will be found in the system of production.” 28 There can be no doubt today that it is </w:t>
      </w:r>
      <w:r w:rsidRPr="00C011D1">
        <w:rPr>
          <w:rStyle w:val="StyleUnderline"/>
        </w:rPr>
        <w:t>the present mode of production, particularly the system of fossil capital, that needs to change on a global scale</w:t>
      </w:r>
      <w:r w:rsidRPr="00C011D1">
        <w:t xml:space="preserve">. In order to stop climate change, </w:t>
      </w:r>
      <w:r w:rsidRPr="00C011D1">
        <w:rPr>
          <w:rStyle w:val="StyleUnderline"/>
        </w:rPr>
        <w:t>the world economy must quickly shift to zero net carbon dioxide emissions.</w:t>
      </w:r>
      <w:r w:rsidRPr="00C011D1">
        <w:t xml:space="preserve"> This is well within reach with a concerted effort by human society as a whole utilizing already existing sustainable technological means—particularly when coupled with necessary changes in social organization to reduce the colossal waste of resources and lives that is built into the current alienated system of production. Such changes could not simply be implemented from the top by elites, but rather would require the self-mobilization of the population, inspired by the revolutionary actions of youth aimed at egalitarian, ecological, collective, and socialized solutions—recognizing that it is the world they will inherit that is most at stake.</w:t>
      </w:r>
    </w:p>
    <w:p w14:paraId="19DF8ECF" w14:textId="77777777" w:rsidR="00C011D1" w:rsidRPr="00C011D1" w:rsidRDefault="00C011D1" w:rsidP="00C011D1">
      <w:r w:rsidRPr="00C011D1">
        <w:t xml:space="preserve">Today’s necessary ecological revolution would include for starters: (1) an emergency moratorium on economic growth in the rich countries coupled with downward redistribution of income and wealth; (2) radical reductions in greenhouse gas emissions; (3) rapid phase-out of the entire fossil fuel energy structure; (4) substitution of an alternative energy infrastructure based on sustainable alternatives such as solar and wind power and rooted in local control; (5) massive cuts in military spending with the freed-up economic surplus to be used for ecological conversion; (6) promotion of circular economies and </w:t>
      </w:r>
      <w:proofErr w:type="spellStart"/>
      <w:r w:rsidRPr="00C011D1">
        <w:t>zerowaste</w:t>
      </w:r>
      <w:proofErr w:type="spellEnd"/>
      <w:r w:rsidRPr="00C011D1">
        <w:t xml:space="preserve"> systems to decrease the throughput of energy and resources; (7) building effective public transportation, together with measures to decrease dependence on the private automobile; (8) restoration of global ecosystems in line with local, including Indigenous, communities; (9) transformation of destructive, energy-and chemical-intensive agribusiness-monocultural production into agroecology, based on sustainable small farms and peasant cultivation with their greater productivity of food per acre; (10) institution of strong controls on the emission of toxic chemicals; (11) prohibition of the privatization of freshwater resources; (12) imposition of strong, human community– based management of the ocean commons geared to sustainability; (13) institution of dramatic new measures to protect endangered species; (14) strict limits on excessive and destructive consumer marketing by corporations; (15) reorganization of production to break down current commodity chains geared to rapacious accumulation and the philosophy of après </w:t>
      </w:r>
      <w:proofErr w:type="spellStart"/>
      <w:r w:rsidRPr="00C011D1">
        <w:t>moi</w:t>
      </w:r>
      <w:proofErr w:type="spellEnd"/>
      <w:r w:rsidRPr="00C011D1">
        <w:t xml:space="preserve"> le </w:t>
      </w:r>
      <w:proofErr w:type="spellStart"/>
      <w:r w:rsidRPr="00C011D1">
        <w:t>déluge</w:t>
      </w:r>
      <w:proofErr w:type="spellEnd"/>
      <w:r w:rsidRPr="00C011D1">
        <w:t>; and (16) the development of more rational, equitable, less wasteful, and more collective forms of production. 29</w:t>
      </w:r>
    </w:p>
    <w:p w14:paraId="30764F5A" w14:textId="77777777" w:rsidR="00C011D1" w:rsidRPr="00C011D1" w:rsidRDefault="00C011D1" w:rsidP="00C011D1">
      <w:r w:rsidRPr="00C011D1">
        <w:t xml:space="preserve">Priority in such an eco-revolution would need to be given to the fastest imaginable elimination of fossil fuel emissions, but this would in turn require fundamental changes in the human relationship to the earth and in the relationship of human beings to one another. A new emphasis would have to be placed on sustainable human development and the creation of an organic system of social metabolic reproduction. Centuries of exploitation and expropriation, including divisions on the basis of class, gender, race, and ethnicity, would have to be transcended. The historical logic posed by current conditions thus points to the necessity of a long ecological revolution, putting into place a new system of sustainable human development aimed at addressing the totality of needs of human beings as both natural and social beings: what is now called </w:t>
      </w:r>
      <w:proofErr w:type="spellStart"/>
      <w:r w:rsidRPr="00C011D1">
        <w:t>ecosocialism</w:t>
      </w:r>
      <w:proofErr w:type="spellEnd"/>
      <w:r w:rsidRPr="00C011D1">
        <w:t>.</w:t>
      </w:r>
    </w:p>
    <w:p w14:paraId="45CEF35B" w14:textId="77777777" w:rsidR="00C011D1" w:rsidRPr="00C011D1" w:rsidRDefault="00C011D1" w:rsidP="00C011D1"/>
    <w:p w14:paraId="2F5AC4B9" w14:textId="77777777" w:rsidR="00C011D1" w:rsidRPr="00C011D1" w:rsidRDefault="00C011D1" w:rsidP="00C011D1">
      <w:pPr>
        <w:pStyle w:val="Heading3"/>
      </w:pPr>
      <w:r w:rsidRPr="00C011D1">
        <w:t>Alt – Movements Solve</w:t>
      </w:r>
    </w:p>
    <w:p w14:paraId="4839BECE" w14:textId="77777777" w:rsidR="00C011D1" w:rsidRPr="00C011D1" w:rsidRDefault="00C011D1" w:rsidP="00C011D1">
      <w:pPr>
        <w:pStyle w:val="Heading4"/>
      </w:pPr>
      <w:r w:rsidRPr="00C011D1">
        <w:t>Alt solvency</w:t>
      </w:r>
    </w:p>
    <w:p w14:paraId="6A59B741" w14:textId="77777777" w:rsidR="00C011D1" w:rsidRPr="00C011D1" w:rsidRDefault="00C011D1" w:rsidP="00C011D1">
      <w:pPr>
        <w:rPr>
          <w:sz w:val="18"/>
          <w:szCs w:val="14"/>
        </w:rPr>
      </w:pPr>
      <w:r w:rsidRPr="00C011D1">
        <w:rPr>
          <w:rStyle w:val="Style13ptBold"/>
        </w:rPr>
        <w:t>Foster 22</w:t>
      </w:r>
      <w:r w:rsidRPr="00C011D1">
        <w:rPr>
          <w:rStyle w:val="Style13ptBold"/>
          <w:b w:val="0"/>
          <w:sz w:val="18"/>
          <w:szCs w:val="14"/>
        </w:rPr>
        <w:t xml:space="preserve"> [John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spellStart"/>
      <w:r w:rsidRPr="00C011D1">
        <w:rPr>
          <w:rStyle w:val="Style13ptBold"/>
          <w:b w:val="0"/>
          <w:sz w:val="18"/>
          <w:szCs w:val="14"/>
        </w:rPr>
        <w:t>eleanor</w:t>
      </w:r>
      <w:proofErr w:type="spellEnd"/>
    </w:p>
    <w:p w14:paraId="0ED83153" w14:textId="77777777" w:rsidR="00C011D1" w:rsidRPr="00C011D1" w:rsidRDefault="00C011D1" w:rsidP="00C011D1">
      <w:pPr>
        <w:rPr>
          <w:sz w:val="16"/>
        </w:rPr>
      </w:pPr>
      <w:r w:rsidRPr="00C011D1">
        <w:rPr>
          <w:sz w:val="16"/>
        </w:rPr>
        <w:t xml:space="preserve">Fifth, the hoped-for </w:t>
      </w:r>
      <w:r w:rsidRPr="00C011D1">
        <w:rPr>
          <w:rStyle w:val="Emphasis"/>
        </w:rPr>
        <w:t>revolutionary change</w:t>
      </w:r>
      <w:r w:rsidRPr="00C011D1">
        <w:rPr>
          <w:rStyle w:val="StyleUnderline"/>
        </w:rPr>
        <w:t xml:space="preserve"> can only </w:t>
      </w:r>
      <w:r w:rsidRPr="00C011D1">
        <w:rPr>
          <w:rStyle w:val="Emphasis"/>
        </w:rPr>
        <w:t>occur through human agency</w:t>
      </w:r>
      <w:r w:rsidRPr="00C011D1">
        <w:rPr>
          <w:sz w:val="16"/>
        </w:rPr>
        <w:t xml:space="preserve">. Although it is widely recognized that the world needs an ecological and social revolution, the question remains: From whence and by what agency will such a revolution arise? Ecological Marxists suggest that </w:t>
      </w:r>
      <w:r w:rsidRPr="00C011D1">
        <w:rPr>
          <w:rStyle w:val="StyleUnderline"/>
        </w:rPr>
        <w:t xml:space="preserve">we may </w:t>
      </w:r>
      <w:r w:rsidRPr="00C011D1">
        <w:rPr>
          <w:rStyle w:val="Emphasis"/>
        </w:rPr>
        <w:t>already be seeing signs</w:t>
      </w:r>
      <w:r w:rsidRPr="00C011D1">
        <w:rPr>
          <w:rStyle w:val="StyleUnderline"/>
        </w:rPr>
        <w:t xml:space="preserve"> of the </w:t>
      </w:r>
      <w:r w:rsidRPr="00C011D1">
        <w:rPr>
          <w:rStyle w:val="Emphasis"/>
        </w:rPr>
        <w:t>rise of</w:t>
      </w:r>
      <w:r w:rsidRPr="00C011D1">
        <w:rPr>
          <w:rStyle w:val="StyleUnderline"/>
        </w:rPr>
        <w:t xml:space="preserve"> what could be called a </w:t>
      </w:r>
      <w:r w:rsidRPr="00C011D1">
        <w:rPr>
          <w:rStyle w:val="Emphasis"/>
        </w:rPr>
        <w:t>nascent “environmental proletariat</w:t>
      </w:r>
      <w:r w:rsidRPr="00C011D1">
        <w:rPr>
          <w:rStyle w:val="StyleUnderline"/>
        </w:rPr>
        <w:t xml:space="preserve">”—a </w:t>
      </w:r>
      <w:r w:rsidRPr="00C011D1">
        <w:rPr>
          <w:rStyle w:val="Emphasis"/>
        </w:rPr>
        <w:t xml:space="preserve">broad mass of working-class humanity </w:t>
      </w:r>
      <w:r w:rsidRPr="00C011D1">
        <w:rPr>
          <w:rStyle w:val="StyleUnderline"/>
        </w:rPr>
        <w:t>who recognize, as a result of the crisis of their own existence, the indissoluble bond between economic and ecological conditions</w:t>
      </w:r>
      <w:r w:rsidRPr="00C011D1">
        <w:rPr>
          <w:sz w:val="16"/>
        </w:rPr>
        <w:t xml:space="preserve">. 56 </w:t>
      </w:r>
      <w:r w:rsidRPr="00C011D1">
        <w:rPr>
          <w:rStyle w:val="Emphasis"/>
        </w:rPr>
        <w:t>Degraded material conditions</w:t>
      </w:r>
      <w:r w:rsidRPr="00C011D1">
        <w:rPr>
          <w:rStyle w:val="StyleUnderline"/>
        </w:rPr>
        <w:t xml:space="preserve"> associated with intermingled economic and ecological crises are now </w:t>
      </w:r>
      <w:r w:rsidRPr="00C011D1">
        <w:rPr>
          <w:rStyle w:val="Emphasis"/>
        </w:rPr>
        <w:t>being encountered on a daily basis</w:t>
      </w:r>
      <w:r w:rsidRPr="00C011D1">
        <w:rPr>
          <w:rStyle w:val="StyleUnderline"/>
        </w:rPr>
        <w:t xml:space="preserve"> by the </w:t>
      </w:r>
      <w:r w:rsidRPr="00C011D1">
        <w:rPr>
          <w:rStyle w:val="Emphasis"/>
        </w:rPr>
        <w:t>great majority of the world’s population</w:t>
      </w:r>
      <w:r w:rsidRPr="00C011D1">
        <w:rPr>
          <w:rStyle w:val="StyleUnderline"/>
        </w:rPr>
        <w:t xml:space="preserve"> and </w:t>
      </w:r>
      <w:r w:rsidRPr="00C011D1">
        <w:rPr>
          <w:rStyle w:val="Emphasis"/>
        </w:rPr>
        <w:t>affecting all aspects of their lives</w:t>
      </w:r>
      <w:r w:rsidRPr="00C011D1">
        <w:rPr>
          <w:sz w:val="16"/>
        </w:rPr>
        <w:t xml:space="preserve">. At the ground level, economic and ecological crises are becoming increasingly indistinguishable. </w:t>
      </w:r>
      <w:r w:rsidRPr="00C011D1">
        <w:rPr>
          <w:rStyle w:val="StyleUnderline"/>
        </w:rPr>
        <w:t>Food crises, land grabs, electricity shutdowns, water privatization, heightened pollution, deteriorating cities, declining public health, increasing violence against oppressed populations—are all converging with growing inequality, economic stagnation, and rising unemployment and underemployment</w:t>
      </w:r>
      <w:r w:rsidRPr="00C011D1">
        <w:rPr>
          <w:sz w:val="16"/>
        </w:rPr>
        <w:t xml:space="preserve">. In South Africa, for example, the class struggle is now as much an environmental as an economic struggle— already </w:t>
      </w:r>
      <w:r w:rsidRPr="00C011D1">
        <w:rPr>
          <w:rStyle w:val="Emphasis"/>
        </w:rPr>
        <w:t>exhibiting signs</w:t>
      </w:r>
      <w:r w:rsidRPr="00C011D1">
        <w:rPr>
          <w:rStyle w:val="StyleUnderline"/>
        </w:rPr>
        <w:t xml:space="preserve"> of an </w:t>
      </w:r>
      <w:r w:rsidRPr="00C011D1">
        <w:rPr>
          <w:rStyle w:val="Emphasis"/>
        </w:rPr>
        <w:t>emerging environmental working class.</w:t>
      </w:r>
      <w:r w:rsidRPr="00C011D1">
        <w:rPr>
          <w:sz w:val="16"/>
        </w:rPr>
        <w:t xml:space="preserve"> 57 </w:t>
      </w:r>
      <w:r w:rsidRPr="00C011D1">
        <w:rPr>
          <w:rStyle w:val="StyleUnderline"/>
        </w:rPr>
        <w:t xml:space="preserve">The </w:t>
      </w:r>
      <w:r w:rsidRPr="00C011D1">
        <w:rPr>
          <w:rStyle w:val="Emphasis"/>
        </w:rPr>
        <w:t>logical result</w:t>
      </w:r>
      <w:r w:rsidRPr="00C011D1">
        <w:rPr>
          <w:rStyle w:val="StyleUnderline"/>
        </w:rPr>
        <w:t xml:space="preserve"> is a </w:t>
      </w:r>
      <w:r w:rsidRPr="00C011D1">
        <w:rPr>
          <w:rStyle w:val="Emphasis"/>
        </w:rPr>
        <w:t>coming together</w:t>
      </w:r>
      <w:r w:rsidRPr="00C011D1">
        <w:rPr>
          <w:rStyle w:val="StyleUnderline"/>
        </w:rPr>
        <w:t xml:space="preserve"> of </w:t>
      </w:r>
      <w:r w:rsidRPr="00C011D1">
        <w:rPr>
          <w:rStyle w:val="Emphasis"/>
        </w:rPr>
        <w:t>material revolts against the system</w:t>
      </w:r>
      <w:r w:rsidRPr="00C011D1">
        <w:rPr>
          <w:sz w:val="16"/>
        </w:rPr>
        <w:t>— what David Harvey has usefully referred to as a “co</w:t>
      </w:r>
      <w:r w:rsidRPr="00C011D1">
        <w:rPr>
          <w:rStyle w:val="Emphasis"/>
        </w:rPr>
        <w:t>-revolutionary” struggle</w:t>
      </w:r>
      <w:r w:rsidRPr="00C011D1">
        <w:rPr>
          <w:sz w:val="16"/>
        </w:rPr>
        <w:t xml:space="preserve">. 58 </w:t>
      </w:r>
      <w:r w:rsidRPr="00C011D1">
        <w:rPr>
          <w:rStyle w:val="StyleUnderline"/>
        </w:rPr>
        <w:t xml:space="preserve">This is </w:t>
      </w:r>
      <w:r w:rsidRPr="00C011D1">
        <w:rPr>
          <w:rStyle w:val="Emphasis"/>
        </w:rPr>
        <w:t>best exemplified</w:t>
      </w:r>
      <w:r w:rsidRPr="00C011D1">
        <w:rPr>
          <w:rStyle w:val="StyleUnderline"/>
        </w:rPr>
        <w:t xml:space="preserve"> by the </w:t>
      </w:r>
      <w:r w:rsidRPr="00C011D1">
        <w:rPr>
          <w:rStyle w:val="Emphasis"/>
        </w:rPr>
        <w:t>global environmental/climate justice movement</w:t>
      </w:r>
      <w:r w:rsidRPr="00C011D1">
        <w:rPr>
          <w:rStyle w:val="StyleUnderline"/>
        </w:rPr>
        <w:t xml:space="preserve"> and through the </w:t>
      </w:r>
      <w:r w:rsidRPr="00C011D1">
        <w:rPr>
          <w:rStyle w:val="Emphasis"/>
        </w:rPr>
        <w:t xml:space="preserve">radical </w:t>
      </w:r>
      <w:proofErr w:type="gramStart"/>
      <w:r w:rsidRPr="00C011D1">
        <w:rPr>
          <w:rStyle w:val="Emphasis"/>
        </w:rPr>
        <w:t>direct action</w:t>
      </w:r>
      <w:proofErr w:type="gramEnd"/>
      <w:r w:rsidRPr="00C011D1">
        <w:rPr>
          <w:rStyle w:val="Emphasis"/>
        </w:rPr>
        <w:t xml:space="preserve"> movement</w:t>
      </w:r>
      <w:r w:rsidRPr="00C011D1">
        <w:rPr>
          <w:rStyle w:val="StyleUnderline"/>
        </w:rPr>
        <w:t xml:space="preserve"> that Naomi Klein calls “</w:t>
      </w:r>
      <w:proofErr w:type="spellStart"/>
      <w:r w:rsidRPr="00C011D1">
        <w:rPr>
          <w:rStyle w:val="Emphasis"/>
        </w:rPr>
        <w:t>Blockadia</w:t>
      </w:r>
      <w:proofErr w:type="spellEnd"/>
      <w:r w:rsidRPr="00C011D1">
        <w:rPr>
          <w:sz w:val="16"/>
        </w:rPr>
        <w:t>.” 59</w:t>
      </w:r>
    </w:p>
    <w:p w14:paraId="16E90888" w14:textId="77777777" w:rsidR="00C011D1" w:rsidRPr="00C011D1" w:rsidRDefault="00C011D1" w:rsidP="00C011D1">
      <w:pPr>
        <w:rPr>
          <w:rStyle w:val="StyleUnderline"/>
        </w:rPr>
      </w:pPr>
      <w:r w:rsidRPr="00C011D1">
        <w:rPr>
          <w:rStyle w:val="Emphasis"/>
        </w:rPr>
        <w:t>Traditional working-class politics</w:t>
      </w:r>
      <w:r w:rsidRPr="00C011D1">
        <w:rPr>
          <w:rStyle w:val="StyleUnderline"/>
        </w:rPr>
        <w:t xml:space="preserve"> are thus </w:t>
      </w:r>
      <w:r w:rsidRPr="00C011D1">
        <w:rPr>
          <w:rStyle w:val="Emphasis"/>
        </w:rPr>
        <w:t>co-evolving and combining</w:t>
      </w:r>
      <w:r w:rsidRPr="00C011D1">
        <w:rPr>
          <w:rStyle w:val="StyleUnderline"/>
        </w:rPr>
        <w:t xml:space="preserve"> with </w:t>
      </w:r>
      <w:r w:rsidRPr="00C011D1">
        <w:rPr>
          <w:rStyle w:val="Emphasis"/>
        </w:rPr>
        <w:t>environmental struggles</w:t>
      </w:r>
      <w:r w:rsidRPr="00C011D1">
        <w:rPr>
          <w:rStyle w:val="StyleUnderline"/>
        </w:rPr>
        <w:t xml:space="preserve">, and with the </w:t>
      </w:r>
      <w:r w:rsidRPr="00C011D1">
        <w:rPr>
          <w:rStyle w:val="Emphasis"/>
        </w:rPr>
        <w:t>movements of people of color</w:t>
      </w:r>
      <w:r w:rsidRPr="00C011D1">
        <w:rPr>
          <w:rStyle w:val="StyleUnderline"/>
        </w:rPr>
        <w:t xml:space="preserve">, of </w:t>
      </w:r>
      <w:r w:rsidRPr="00C011D1">
        <w:rPr>
          <w:rStyle w:val="Emphasis"/>
        </w:rPr>
        <w:t>women</w:t>
      </w:r>
      <w:r w:rsidRPr="00C011D1">
        <w:rPr>
          <w:rStyle w:val="StyleUnderline"/>
        </w:rPr>
        <w:t xml:space="preserve">, and all </w:t>
      </w:r>
      <w:r w:rsidRPr="00C011D1">
        <w:rPr>
          <w:rStyle w:val="Emphasis"/>
        </w:rPr>
        <w:t>those fighting basic, reproductive battles</w:t>
      </w:r>
      <w:r w:rsidRPr="00C011D1">
        <w:rPr>
          <w:rStyle w:val="StyleUnderline"/>
        </w:rPr>
        <w:t xml:space="preserve"> throughout society. Such an </w:t>
      </w:r>
      <w:r w:rsidRPr="00C011D1">
        <w:rPr>
          <w:rStyle w:val="Emphasis"/>
        </w:rPr>
        <w:t>ecological and social struggle</w:t>
      </w:r>
      <w:r w:rsidRPr="00C011D1">
        <w:rPr>
          <w:rStyle w:val="StyleUnderline"/>
        </w:rPr>
        <w:t xml:space="preserve"> will be revolutionary to the extent that it </w:t>
      </w:r>
      <w:r w:rsidRPr="00C011D1">
        <w:rPr>
          <w:rStyle w:val="Emphasis"/>
        </w:rPr>
        <w:t>draws</w:t>
      </w:r>
      <w:r w:rsidRPr="00C011D1">
        <w:rPr>
          <w:rStyle w:val="StyleUnderline"/>
        </w:rPr>
        <w:t xml:space="preserve"> its force </w:t>
      </w:r>
      <w:r w:rsidRPr="00C011D1">
        <w:rPr>
          <w:rStyle w:val="Emphasis"/>
        </w:rPr>
        <w:t>from those layers of society</w:t>
      </w:r>
      <w:r w:rsidRPr="00C011D1">
        <w:rPr>
          <w:rStyle w:val="StyleUnderline"/>
        </w:rPr>
        <w:t xml:space="preserve"> where people’s lives are most precarious: </w:t>
      </w:r>
      <w:r w:rsidRPr="00C011D1">
        <w:rPr>
          <w:rStyle w:val="Emphasis"/>
        </w:rPr>
        <w:t>Third World workers</w:t>
      </w:r>
      <w:r w:rsidRPr="00C011D1">
        <w:rPr>
          <w:rStyle w:val="StyleUnderline"/>
        </w:rPr>
        <w:t xml:space="preserve">, </w:t>
      </w:r>
      <w:r w:rsidRPr="00C011D1">
        <w:rPr>
          <w:rStyle w:val="Emphasis"/>
        </w:rPr>
        <w:t>working-class women</w:t>
      </w:r>
      <w:r w:rsidRPr="00C011D1">
        <w:rPr>
          <w:rStyle w:val="StyleUnderline"/>
        </w:rPr>
        <w:t xml:space="preserve">, </w:t>
      </w:r>
      <w:r w:rsidRPr="00C011D1">
        <w:rPr>
          <w:rStyle w:val="Emphasis"/>
        </w:rPr>
        <w:t>oppressed people of color in the imperial core</w:t>
      </w:r>
      <w:r w:rsidRPr="00C011D1">
        <w:rPr>
          <w:rStyle w:val="StyleUnderline"/>
        </w:rPr>
        <w:t xml:space="preserve">, </w:t>
      </w:r>
      <w:r w:rsidRPr="00C011D1">
        <w:rPr>
          <w:rStyle w:val="Emphasis"/>
        </w:rPr>
        <w:t>indigenous populations</w:t>
      </w:r>
      <w:r w:rsidRPr="00C011D1">
        <w:rPr>
          <w:rStyle w:val="StyleUnderline"/>
        </w:rPr>
        <w:t xml:space="preserve">, </w:t>
      </w:r>
      <w:r w:rsidRPr="00C011D1">
        <w:rPr>
          <w:rStyle w:val="Emphasis"/>
        </w:rPr>
        <w:t>peasants/landless agricultural workers</w:t>
      </w:r>
      <w:r w:rsidRPr="00C011D1">
        <w:rPr>
          <w:rStyle w:val="StyleUnderline"/>
        </w:rPr>
        <w:t xml:space="preserve">, and </w:t>
      </w:r>
      <w:r w:rsidRPr="00C011D1">
        <w:rPr>
          <w:rStyle w:val="Emphasis"/>
        </w:rPr>
        <w:t>those fighting for fundamentally new relations</w:t>
      </w:r>
      <w:r w:rsidRPr="00C011D1">
        <w:rPr>
          <w:rStyle w:val="StyleUnderline"/>
        </w:rPr>
        <w:t xml:space="preserve"> of sexuality, gender, family, and community—as well as highly </w:t>
      </w:r>
      <w:r w:rsidRPr="00C011D1">
        <w:rPr>
          <w:rStyle w:val="Emphasis"/>
        </w:rPr>
        <w:t>exploited and dispossessed workers everywhere</w:t>
      </w:r>
      <w:r w:rsidRPr="00C011D1">
        <w:rPr>
          <w:rStyle w:val="StyleUnderline"/>
        </w:rPr>
        <w:t>.</w:t>
      </w:r>
    </w:p>
    <w:p w14:paraId="33A3C046" w14:textId="77777777" w:rsidR="00C011D1" w:rsidRPr="00C011D1" w:rsidRDefault="00C011D1" w:rsidP="00C011D1">
      <w:pPr>
        <w:pStyle w:val="Heading3"/>
      </w:pPr>
      <w:r w:rsidRPr="00C011D1">
        <w:t>Alt – Degrowth Communism</w:t>
      </w:r>
    </w:p>
    <w:p w14:paraId="2C14194B" w14:textId="77777777" w:rsidR="00C011D1" w:rsidRPr="00C011D1" w:rsidRDefault="00C011D1" w:rsidP="00C011D1">
      <w:pPr>
        <w:pStyle w:val="Heading4"/>
      </w:pPr>
      <w:r w:rsidRPr="00C011D1">
        <w:t xml:space="preserve">The alternative is </w:t>
      </w:r>
      <w:r w:rsidRPr="00C011D1">
        <w:rPr>
          <w:u w:val="single"/>
        </w:rPr>
        <w:t xml:space="preserve">degrowth communism </w:t>
      </w:r>
      <w:r w:rsidRPr="00C011D1">
        <w:t xml:space="preserve">which is founded on sharing abundant communal wealth and abolishing artificial scarcity </w:t>
      </w:r>
    </w:p>
    <w:p w14:paraId="1A1B2EA3" w14:textId="77777777" w:rsidR="00C011D1" w:rsidRPr="00C011D1" w:rsidRDefault="00C011D1" w:rsidP="00C011D1">
      <w:r w:rsidRPr="00C011D1">
        <w:rPr>
          <w:rStyle w:val="Style13ptBold"/>
        </w:rPr>
        <w:t>Saito 23</w:t>
      </w:r>
      <w:r w:rsidRPr="00C011D1">
        <w:t xml:space="preserve"> </w:t>
      </w:r>
      <w:r w:rsidRPr="00C011D1">
        <w:rPr>
          <w:sz w:val="16"/>
          <w:szCs w:val="16"/>
        </w:rPr>
        <w:t xml:space="preserve">– PhD, associate professor at the University of Tokyo [Kohei, </w:t>
      </w:r>
      <w:r w:rsidRPr="00C011D1">
        <w:rPr>
          <w:sz w:val="16"/>
          <w:szCs w:val="16"/>
          <w:u w:val="single"/>
        </w:rPr>
        <w:t>Marx in the Anthropocene Towards the Idea of Degrowth Communism</w:t>
      </w:r>
      <w:r w:rsidRPr="00C011D1">
        <w:rPr>
          <w:sz w:val="16"/>
          <w:szCs w:val="16"/>
        </w:rPr>
        <w:t>, published January 15, 2023, DKP]</w:t>
      </w:r>
    </w:p>
    <w:p w14:paraId="1FD8D545" w14:textId="77777777" w:rsidR="00C011D1" w:rsidRPr="00C011D1" w:rsidRDefault="00C011D1" w:rsidP="00C011D1">
      <w:pPr>
        <w:spacing w:line="240" w:lineRule="auto"/>
        <w:contextualSpacing/>
        <w:rPr>
          <w:sz w:val="14"/>
        </w:rPr>
      </w:pPr>
      <w:r w:rsidRPr="00C011D1">
        <w:rPr>
          <w:sz w:val="14"/>
        </w:rPr>
        <w:t xml:space="preserve">Marx’s idea of </w:t>
      </w:r>
      <w:r w:rsidRPr="00C011D1">
        <w:rPr>
          <w:rStyle w:val="StyleUnderline"/>
        </w:rPr>
        <w:t>degrowth communism is founded upon</w:t>
      </w:r>
      <w:r w:rsidRPr="00C011D1">
        <w:rPr>
          <w:sz w:val="14"/>
        </w:rPr>
        <w:t xml:space="preserve"> the </w:t>
      </w:r>
      <w:r w:rsidRPr="00C011D1">
        <w:rPr>
          <w:rStyle w:val="StyleUnderline"/>
        </w:rPr>
        <w:t>radical abundance of communal wealth</w:t>
      </w:r>
      <w:r w:rsidRPr="00C011D1">
        <w:rPr>
          <w:sz w:val="14"/>
        </w:rPr>
        <w:t xml:space="preserve"> (</w:t>
      </w:r>
      <w:proofErr w:type="spellStart"/>
      <w:r w:rsidRPr="00C011D1">
        <w:rPr>
          <w:sz w:val="14"/>
        </w:rPr>
        <w:t>genossenschaftlicher</w:t>
      </w:r>
      <w:proofErr w:type="spellEnd"/>
      <w:r w:rsidRPr="00C011D1">
        <w:rPr>
          <w:sz w:val="14"/>
        </w:rPr>
        <w:t xml:space="preserve"> </w:t>
      </w:r>
      <w:proofErr w:type="spellStart"/>
      <w:r w:rsidRPr="00C011D1">
        <w:rPr>
          <w:sz w:val="14"/>
        </w:rPr>
        <w:t>Reichtum</w:t>
      </w:r>
      <w:proofErr w:type="spellEnd"/>
      <w:r w:rsidRPr="00C011D1">
        <w:rPr>
          <w:sz w:val="14"/>
        </w:rPr>
        <w:t xml:space="preserve">). It </w:t>
      </w:r>
      <w:r w:rsidRPr="00C011D1">
        <w:rPr>
          <w:rStyle w:val="Emphasis"/>
        </w:rPr>
        <w:t>does not require</w:t>
      </w:r>
      <w:r w:rsidRPr="00C011D1">
        <w:rPr>
          <w:sz w:val="14"/>
        </w:rPr>
        <w:t xml:space="preserve"> unlimited </w:t>
      </w:r>
      <w:r w:rsidRPr="00C011D1">
        <w:rPr>
          <w:rStyle w:val="StyleUnderline"/>
        </w:rPr>
        <w:t>growth because</w:t>
      </w:r>
      <w:r w:rsidRPr="00C011D1">
        <w:rPr>
          <w:sz w:val="14"/>
        </w:rPr>
        <w:t xml:space="preserve"> the abundance of common </w:t>
      </w:r>
      <w:r w:rsidRPr="00C011D1">
        <w:rPr>
          <w:rStyle w:val="StyleUnderline"/>
        </w:rPr>
        <w:t xml:space="preserve">wealth can be multiplied by abolishing </w:t>
      </w:r>
      <w:r w:rsidRPr="00C011D1">
        <w:rPr>
          <w:sz w:val="14"/>
        </w:rPr>
        <w:t xml:space="preserve">the </w:t>
      </w:r>
      <w:r w:rsidRPr="00C011D1">
        <w:rPr>
          <w:rStyle w:val="StyleUnderline"/>
        </w:rPr>
        <w:t>artificial scarcity</w:t>
      </w:r>
      <w:r w:rsidRPr="00C011D1">
        <w:rPr>
          <w:sz w:val="14"/>
        </w:rPr>
        <w:t xml:space="preserve"> of the commodity and money and </w:t>
      </w:r>
      <w:r w:rsidRPr="00C011D1">
        <w:rPr>
          <w:rStyle w:val="StyleUnderline"/>
        </w:rPr>
        <w:t>by sharing social and natural wealth</w:t>
      </w:r>
      <w:r w:rsidRPr="00C011D1">
        <w:rPr>
          <w:sz w:val="14"/>
        </w:rPr>
        <w:t xml:space="preserve"> </w:t>
      </w:r>
      <w:r w:rsidRPr="00C011D1">
        <w:rPr>
          <w:rStyle w:val="StyleUnderline"/>
        </w:rPr>
        <w:t>with others.</w:t>
      </w:r>
      <w:r w:rsidRPr="00C011D1">
        <w:rPr>
          <w:sz w:val="14"/>
        </w:rPr>
        <w:t xml:space="preserve"> This offers an important insight for reconstructing how Marx after 1868 strove to find a way of repairing the metabolic rift, which he characterized as ‘irreparable’ in volume III of Capital. Carl-Erich </w:t>
      </w:r>
      <w:proofErr w:type="spellStart"/>
      <w:r w:rsidRPr="00C011D1">
        <w:rPr>
          <w:sz w:val="14"/>
        </w:rPr>
        <w:t>Vollgraf</w:t>
      </w:r>
      <w:proofErr w:type="spellEnd"/>
      <w:r w:rsidRPr="00C011D1">
        <w:rPr>
          <w:sz w:val="14"/>
        </w:rPr>
        <w:t xml:space="preserve"> judges that Marx’s language here is haunted by an ‘apocalyptic metaphor’ that leaves no space for the future optimism and that he would not have used the same expression in the final manuscript if he were able to complete volume III (</w:t>
      </w:r>
      <w:proofErr w:type="spellStart"/>
      <w:r w:rsidRPr="00C011D1">
        <w:rPr>
          <w:sz w:val="14"/>
        </w:rPr>
        <w:t>Vollgraf</w:t>
      </w:r>
      <w:proofErr w:type="spellEnd"/>
      <w:r w:rsidRPr="00C011D1">
        <w:rPr>
          <w:sz w:val="14"/>
        </w:rPr>
        <w:t xml:space="preserve"> 2016: 130). </w:t>
      </w:r>
      <w:proofErr w:type="spellStart"/>
      <w:r w:rsidRPr="00C011D1">
        <w:rPr>
          <w:sz w:val="14"/>
        </w:rPr>
        <w:t>Vollgraf</w:t>
      </w:r>
      <w:proofErr w:type="spellEnd"/>
      <w:r w:rsidRPr="00C011D1">
        <w:rPr>
          <w:sz w:val="14"/>
        </w:rPr>
        <w:t xml:space="preserve"> ’s concern arises from the fact that, when reading Capital, volume III, one cannot find Marx’s explanation about how ‘the freely associated producers’ would be able to ‘govern the human metabolism with nature in a rational way, bringing it under their collective control instead of being dominated by it as a blind power’. Marx’s silence here signifies the incomplete character of Capital. </w:t>
      </w:r>
    </w:p>
    <w:p w14:paraId="5C7A786E" w14:textId="77777777" w:rsidR="00C011D1" w:rsidRPr="00C011D1" w:rsidRDefault="00C011D1" w:rsidP="00C011D1">
      <w:pPr>
        <w:spacing w:line="240" w:lineRule="auto"/>
        <w:contextualSpacing/>
        <w:rPr>
          <w:sz w:val="14"/>
        </w:rPr>
      </w:pPr>
      <w:r w:rsidRPr="00C011D1">
        <w:rPr>
          <w:sz w:val="14"/>
        </w:rPr>
        <w:t xml:space="preserve">Under a </w:t>
      </w:r>
      <w:proofErr w:type="spellStart"/>
      <w:r w:rsidRPr="00C011D1">
        <w:rPr>
          <w:sz w:val="14"/>
        </w:rPr>
        <w:t>productivist</w:t>
      </w:r>
      <w:proofErr w:type="spellEnd"/>
      <w:r w:rsidRPr="00C011D1">
        <w:rPr>
          <w:sz w:val="14"/>
        </w:rPr>
        <w:t xml:space="preserve"> reading, the subsequent remark about ‘accomplishing [the regulation of human metabolism with nature] with the least expenditure of energy’ ‘instead of being dominated by it as a blind power’ is understood as the manipulation of natural phenomena through intensive and extensive usage of technologies. Of course, the rational regulation of natural law is essential for the sake of successfully carrying out </w:t>
      </w:r>
      <w:proofErr w:type="spellStart"/>
      <w:r w:rsidRPr="00C011D1">
        <w:rPr>
          <w:sz w:val="14"/>
        </w:rPr>
        <w:t>labour</w:t>
      </w:r>
      <w:proofErr w:type="spellEnd"/>
      <w:r w:rsidRPr="00C011D1">
        <w:rPr>
          <w:sz w:val="14"/>
        </w:rPr>
        <w:t xml:space="preserve">. However, one should also recall that human metabolism with nature came to be dominated by a ‘blind power’ not only due to a lack of natural scientific knowledge but due to the reified social relations that exist under capitalism. For Marx, this is the main reason </w:t>
      </w:r>
      <w:proofErr w:type="spellStart"/>
      <w:r w:rsidRPr="00C011D1">
        <w:rPr>
          <w:sz w:val="14"/>
        </w:rPr>
        <w:t>labour</w:t>
      </w:r>
      <w:proofErr w:type="spellEnd"/>
      <w:r w:rsidRPr="00C011D1">
        <w:rPr>
          <w:sz w:val="14"/>
        </w:rPr>
        <w:t xml:space="preserve"> in capitalism cannot be carried out ‘in conditions most worthy and appropriate for their human nature’ even given today’s level of technology. Alien social power of capital is so strong that the recognition of natural law alone does not allow humans to regulate their metabolism with the environment in a ‘rational’ (that is, sustainable) manner and leads to the waste of so much energy and resources for the sake of infinite capital accumulation. Seen from this perspective, the human metabolism with nature under capitalism turns out to be irrational because it is far from satisfying social needs ‘with the least expenditure of energy’. This is why as long as the dominance of this blind power of reified things persists, the metabolic rift will be ‘irreparable’. </w:t>
      </w:r>
    </w:p>
    <w:p w14:paraId="616AEEEC" w14:textId="77777777" w:rsidR="00C011D1" w:rsidRPr="00C011D1" w:rsidRDefault="00C011D1" w:rsidP="00C011D1">
      <w:pPr>
        <w:spacing w:line="240" w:lineRule="auto"/>
        <w:contextualSpacing/>
        <w:rPr>
          <w:rStyle w:val="StyleUnderline"/>
        </w:rPr>
      </w:pPr>
      <w:r w:rsidRPr="00C011D1">
        <w:rPr>
          <w:sz w:val="14"/>
        </w:rPr>
        <w:t xml:space="preserve">However, the question remains as to why the conscious regulation of means of production and subsistence under socialism would realize a more rational metabolic exchange with nature. This point is not necessarily clear in Capital, and the sustainability of socialism cannot be taken for granted. In fact, if a socialist society continues to raise its productive forces in order to satisfy all kinds of human needs, it would be a catastrophe for the environment. A more equal society is not automatically more sustainable. While the earth has biophysical constrains, social demands are potentially limitless. Marx thus came to admit that the principles of a steady-state economy need to be rehabilitated in Western society. In this context, it is worth revisiting Capital retrospectively from the standpoint of degrowth communism in order to envision a more sustainable future.11 There are at least </w:t>
      </w:r>
      <w:r w:rsidRPr="00C011D1">
        <w:rPr>
          <w:rStyle w:val="Emphasis"/>
        </w:rPr>
        <w:t>five reasons</w:t>
      </w:r>
      <w:r w:rsidRPr="00C011D1">
        <w:rPr>
          <w:sz w:val="14"/>
        </w:rPr>
        <w:t xml:space="preserve"> that </w:t>
      </w:r>
      <w:r w:rsidRPr="00C011D1">
        <w:rPr>
          <w:rStyle w:val="StyleUnderline"/>
        </w:rPr>
        <w:t>communism increases the chance of repairing the metabolic rift compared with capitalist production.</w:t>
      </w:r>
    </w:p>
    <w:p w14:paraId="5E5CC134" w14:textId="77777777" w:rsidR="00C011D1" w:rsidRPr="00C011D1" w:rsidRDefault="00C011D1" w:rsidP="00C011D1">
      <w:pPr>
        <w:spacing w:line="240" w:lineRule="auto"/>
        <w:contextualSpacing/>
        <w:rPr>
          <w:sz w:val="14"/>
        </w:rPr>
      </w:pPr>
      <w:r w:rsidRPr="00C011D1">
        <w:rPr>
          <w:rStyle w:val="Emphasis"/>
        </w:rPr>
        <w:t>First,</w:t>
      </w:r>
      <w:r w:rsidRPr="00C011D1">
        <w:rPr>
          <w:sz w:val="14"/>
        </w:rPr>
        <w:t xml:space="preserve"> the aim of </w:t>
      </w:r>
      <w:r w:rsidRPr="00C011D1">
        <w:rPr>
          <w:rStyle w:val="StyleUnderline"/>
        </w:rPr>
        <w:t>social production shifts from profit to use-values. Capitalist production</w:t>
      </w:r>
      <w:r w:rsidRPr="00C011D1">
        <w:rPr>
          <w:sz w:val="14"/>
        </w:rPr>
        <w:t xml:space="preserve"> continues to </w:t>
      </w:r>
      <w:r w:rsidRPr="00C011D1">
        <w:rPr>
          <w:rStyle w:val="StyleUnderline"/>
        </w:rPr>
        <w:t>expand, endlessly</w:t>
      </w:r>
      <w:r w:rsidRPr="00C011D1">
        <w:rPr>
          <w:sz w:val="14"/>
        </w:rPr>
        <w:t xml:space="preserve"> seeking </w:t>
      </w:r>
      <w:r w:rsidRPr="00C011D1">
        <w:rPr>
          <w:rStyle w:val="StyleUnderline"/>
        </w:rPr>
        <w:t xml:space="preserve">after the maximization of profits. Capital is concerned about use-values only insofar as they are required for selling products. </w:t>
      </w:r>
      <w:r w:rsidRPr="00C011D1">
        <w:rPr>
          <w:sz w:val="14"/>
        </w:rPr>
        <w:t xml:space="preserve">Due to this marginalization of use-values, </w:t>
      </w:r>
      <w:r w:rsidRPr="00C011D1">
        <w:rPr>
          <w:rStyle w:val="StyleUnderline"/>
        </w:rPr>
        <w:t xml:space="preserve">products that are not essential for social reproduction or that are destructive of humans and the environment – for example, SUVs, fast fashion and industrial meat – are mass produced, as long as they sell well. </w:t>
      </w:r>
      <w:r w:rsidRPr="00C011D1">
        <w:rPr>
          <w:sz w:val="14"/>
        </w:rPr>
        <w:t xml:space="preserve">At the same time, </w:t>
      </w:r>
      <w:r w:rsidRPr="00C011D1">
        <w:rPr>
          <w:rStyle w:val="StyleUnderline"/>
        </w:rPr>
        <w:t>goods and service that do not make a profit are under-produced, no matter how essential they are</w:t>
      </w:r>
      <w:r w:rsidRPr="00C011D1">
        <w:rPr>
          <w:sz w:val="14"/>
        </w:rPr>
        <w:t xml:space="preserve">. Marx’s point is that </w:t>
      </w:r>
      <w:r w:rsidRPr="00C011D1">
        <w:rPr>
          <w:rStyle w:val="StyleUnderline"/>
        </w:rPr>
        <w:t>by abolishing the law of value</w:t>
      </w:r>
      <w:r w:rsidRPr="00C011D1">
        <w:rPr>
          <w:sz w:val="14"/>
        </w:rPr>
        <w:t xml:space="preserve">, it becomes </w:t>
      </w:r>
      <w:r w:rsidRPr="00C011D1">
        <w:rPr>
          <w:rStyle w:val="StyleUnderline"/>
        </w:rPr>
        <w:t>possible to shift</w:t>
      </w:r>
      <w:r w:rsidRPr="00C011D1">
        <w:rPr>
          <w:sz w:val="14"/>
        </w:rPr>
        <w:t xml:space="preserve"> the </w:t>
      </w:r>
      <w:r w:rsidRPr="00C011D1">
        <w:rPr>
          <w:rStyle w:val="StyleUnderline"/>
        </w:rPr>
        <w:t>focus of social production to the production of higher use-values and their quality would be freed from the constant pressure of infinite economic growth</w:t>
      </w:r>
      <w:r w:rsidRPr="00C011D1">
        <w:rPr>
          <w:sz w:val="14"/>
        </w:rPr>
        <w:t xml:space="preserve">. It is true that in some sectors production must improve (not grow) because some essential sectors are currently underdeveloped in capitalism. This improvement requires </w:t>
      </w:r>
      <w:r w:rsidRPr="00C011D1">
        <w:rPr>
          <w:rStyle w:val="StyleUnderline"/>
        </w:rPr>
        <w:t>reallocating money and resources to provide better education, care work, art, sports and public transportation.</w:t>
      </w:r>
      <w:r w:rsidRPr="00C011D1">
        <w:rPr>
          <w:sz w:val="14"/>
        </w:rPr>
        <w:t xml:space="preserve"> These sectors, however, do not aim for unlimited growth, and in this </w:t>
      </w:r>
      <w:proofErr w:type="gramStart"/>
      <w:r w:rsidRPr="00C011D1">
        <w:rPr>
          <w:sz w:val="14"/>
        </w:rPr>
        <w:t>sense</w:t>
      </w:r>
      <w:proofErr w:type="gramEnd"/>
      <w:r w:rsidRPr="00C011D1">
        <w:rPr>
          <w:sz w:val="14"/>
        </w:rPr>
        <w:t xml:space="preserve"> they are already realizing a stationary economy today – a university that grows at the rate of 3 per cent per year would be absurd. The qualitative improvement of education, for example, cannot be measured using GDP. </w:t>
      </w:r>
    </w:p>
    <w:p w14:paraId="276CD031" w14:textId="77777777" w:rsidR="00C011D1" w:rsidRPr="00C011D1" w:rsidRDefault="00C011D1" w:rsidP="00C011D1">
      <w:pPr>
        <w:spacing w:line="240" w:lineRule="auto"/>
        <w:contextualSpacing/>
        <w:rPr>
          <w:rStyle w:val="StyleUnderline"/>
        </w:rPr>
      </w:pPr>
      <w:r w:rsidRPr="00C011D1">
        <w:rPr>
          <w:sz w:val="14"/>
        </w:rPr>
        <w:t xml:space="preserve">Looked at from a different angle, these sectors are not fit to increase productivity.12 </w:t>
      </w:r>
      <w:r w:rsidRPr="00C011D1">
        <w:rPr>
          <w:rStyle w:val="StyleUnderline"/>
        </w:rPr>
        <w:t>Much essential work</w:t>
      </w:r>
      <w:r w:rsidRPr="00C011D1">
        <w:rPr>
          <w:sz w:val="14"/>
        </w:rPr>
        <w:t xml:space="preserve"> cannot be fully automated but remains </w:t>
      </w:r>
      <w:proofErr w:type="spellStart"/>
      <w:r w:rsidRPr="00C011D1">
        <w:rPr>
          <w:sz w:val="14"/>
        </w:rPr>
        <w:t>labour</w:t>
      </w:r>
      <w:proofErr w:type="spellEnd"/>
      <w:r w:rsidRPr="00C011D1">
        <w:rPr>
          <w:sz w:val="14"/>
        </w:rPr>
        <w:t xml:space="preserve"> intensive. Consequently, it is </w:t>
      </w:r>
      <w:r w:rsidRPr="00C011D1">
        <w:rPr>
          <w:rStyle w:val="StyleUnderline"/>
        </w:rPr>
        <w:t xml:space="preserve">often treated as ‘unproductive’ </w:t>
      </w:r>
      <w:r w:rsidRPr="00C011D1">
        <w:rPr>
          <w:sz w:val="14"/>
        </w:rPr>
        <w:t xml:space="preserve">compared with other industrial sectors that become more and more capital intensive through mechanization. Unlike the industrial sectors whose production can double and triple with the introduction of new machines, the productivity of care work such as nursing and teaching cannot increase in the same manner. In many cases, these </w:t>
      </w:r>
      <w:r w:rsidRPr="00C011D1">
        <w:rPr>
          <w:rStyle w:val="StyleUnderline"/>
        </w:rPr>
        <w:t>caring sectors cannot increase productivity without sacrificing use-value and increasing the risk of incidents and maltreatment</w:t>
      </w:r>
      <w:r w:rsidRPr="00C011D1">
        <w:rPr>
          <w:sz w:val="14"/>
        </w:rPr>
        <w:t xml:space="preserve">. There are thus innate limits to the increase of productive forces imposed by the nature of care work, this </w:t>
      </w:r>
      <w:r w:rsidRPr="00C011D1">
        <w:rPr>
          <w:rStyle w:val="StyleUnderline"/>
        </w:rPr>
        <w:t>creates the</w:t>
      </w:r>
      <w:r w:rsidRPr="00C011D1">
        <w:rPr>
          <w:sz w:val="14"/>
        </w:rPr>
        <w:t xml:space="preserve"> problem known as </w:t>
      </w:r>
      <w:r w:rsidRPr="00C011D1">
        <w:rPr>
          <w:rStyle w:val="StyleUnderline"/>
        </w:rPr>
        <w:t>‘Baumol’s cost disease’</w:t>
      </w:r>
      <w:r w:rsidRPr="00C011D1">
        <w:rPr>
          <w:sz w:val="14"/>
        </w:rPr>
        <w:t xml:space="preserve">. </w:t>
      </w:r>
      <w:r w:rsidRPr="00C011D1">
        <w:rPr>
          <w:rStyle w:val="StyleUnderline"/>
        </w:rPr>
        <w:t>The more society shifts towards essential work that produces basic use-value, the slower the entire economy is likely to become.</w:t>
      </w:r>
    </w:p>
    <w:p w14:paraId="147BBBA6" w14:textId="77777777" w:rsidR="00C011D1" w:rsidRPr="00C011D1" w:rsidRDefault="00C011D1" w:rsidP="00C011D1">
      <w:pPr>
        <w:spacing w:line="240" w:lineRule="auto"/>
        <w:contextualSpacing/>
        <w:rPr>
          <w:sz w:val="14"/>
        </w:rPr>
      </w:pPr>
      <w:r w:rsidRPr="00C011D1">
        <w:rPr>
          <w:rStyle w:val="Emphasis"/>
        </w:rPr>
        <w:t>Second,</w:t>
      </w:r>
      <w:r w:rsidRPr="00C011D1">
        <w:rPr>
          <w:sz w:val="14"/>
        </w:rPr>
        <w:t xml:space="preserve"> Marx stated in Capital that the ‘</w:t>
      </w:r>
      <w:r w:rsidRPr="00C011D1">
        <w:rPr>
          <w:rStyle w:val="StyleUnderline"/>
        </w:rPr>
        <w:t>reduction of the working day</w:t>
      </w:r>
      <w:r w:rsidRPr="00C011D1">
        <w:rPr>
          <w:sz w:val="14"/>
        </w:rPr>
        <w:t xml:space="preserve"> is the basic prerequisite’ for the realm of freedom. However, no </w:t>
      </w:r>
      <w:r w:rsidRPr="00C011D1">
        <w:rPr>
          <w:rStyle w:val="StyleUnderline"/>
        </w:rPr>
        <w:t>matter how much capitalism develops productive forces, work hours did not decline</w:t>
      </w:r>
      <w:r w:rsidRPr="00C011D1">
        <w:rPr>
          <w:sz w:val="14"/>
        </w:rPr>
        <w:t xml:space="preserve"> during the 20th and 21st centuries. On the contrary, </w:t>
      </w:r>
      <w:r w:rsidRPr="00C011D1">
        <w:rPr>
          <w:rStyle w:val="StyleUnderline"/>
        </w:rPr>
        <w:t>the increasing number of precarious and low-paid jobs compels people to work longer hours. Mass production for the sake of capital valorization also increases non-essential jobs such as advertising, marketing, finance and consulting</w:t>
      </w:r>
      <w:r w:rsidRPr="00C011D1">
        <w:rPr>
          <w:sz w:val="14"/>
        </w:rPr>
        <w:t>. Marx wrote about such unnecessary jobs that inevitably increase with capitalist development:</w:t>
      </w:r>
    </w:p>
    <w:p w14:paraId="69DA8C98" w14:textId="77777777" w:rsidR="00C011D1" w:rsidRPr="00C011D1" w:rsidRDefault="00C011D1" w:rsidP="00C011D1">
      <w:pPr>
        <w:spacing w:line="240" w:lineRule="auto"/>
        <w:ind w:left="720"/>
        <w:contextualSpacing/>
        <w:rPr>
          <w:sz w:val="14"/>
        </w:rPr>
      </w:pPr>
      <w:r w:rsidRPr="00C011D1">
        <w:rPr>
          <w:sz w:val="14"/>
        </w:rPr>
        <w:t xml:space="preserve">The capitalist mode of production, while it enforces economy in each individual business, also begets, by its anarchic system of competition, the most outrageous squandering of </w:t>
      </w:r>
      <w:proofErr w:type="spellStart"/>
      <w:r w:rsidRPr="00C011D1">
        <w:rPr>
          <w:sz w:val="14"/>
        </w:rPr>
        <w:t>labour</w:t>
      </w:r>
      <w:proofErr w:type="spellEnd"/>
      <w:r w:rsidRPr="00C011D1">
        <w:rPr>
          <w:sz w:val="14"/>
        </w:rPr>
        <w:t>-power and of the social means of production, not to mention the creation of a vast number of functions at present indispensable, but in themselves superfluous. (Capital I: 667)</w:t>
      </w:r>
    </w:p>
    <w:p w14:paraId="00509364" w14:textId="77777777" w:rsidR="00C011D1" w:rsidRPr="00C011D1" w:rsidRDefault="00C011D1" w:rsidP="00C011D1">
      <w:pPr>
        <w:spacing w:line="240" w:lineRule="auto"/>
        <w:contextualSpacing/>
        <w:rPr>
          <w:sz w:val="14"/>
        </w:rPr>
      </w:pPr>
      <w:r w:rsidRPr="00C011D1">
        <w:rPr>
          <w:sz w:val="14"/>
        </w:rPr>
        <w:t xml:space="preserve">By reducing the production of non-essential goods that are produced simply for the sake of profit-making, it is possible to significantly reduce unnecessary </w:t>
      </w:r>
      <w:proofErr w:type="spellStart"/>
      <w:r w:rsidRPr="00C011D1">
        <w:rPr>
          <w:sz w:val="14"/>
        </w:rPr>
        <w:t>labour</w:t>
      </w:r>
      <w:proofErr w:type="spellEnd"/>
      <w:r w:rsidRPr="00C011D1">
        <w:rPr>
          <w:sz w:val="14"/>
        </w:rPr>
        <w:t xml:space="preserve">. In other words, this reduction of ‘the realm of necessity’ and the corresponding expansion of the ‘realm of freedom’ can occur by eliminating unnecessary </w:t>
      </w:r>
      <w:proofErr w:type="spellStart"/>
      <w:r w:rsidRPr="00C011D1">
        <w:rPr>
          <w:sz w:val="14"/>
        </w:rPr>
        <w:t>labour</w:t>
      </w:r>
      <w:proofErr w:type="spellEnd"/>
      <w:r w:rsidRPr="00C011D1">
        <w:rPr>
          <w:sz w:val="14"/>
        </w:rPr>
        <w:t xml:space="preserve"> and sharing the remaining work among everyone. </w:t>
      </w:r>
    </w:p>
    <w:p w14:paraId="2E331395" w14:textId="77777777" w:rsidR="00C011D1" w:rsidRPr="00C011D1" w:rsidRDefault="00C011D1" w:rsidP="00C011D1">
      <w:pPr>
        <w:spacing w:line="240" w:lineRule="auto"/>
        <w:contextualSpacing/>
        <w:rPr>
          <w:rStyle w:val="StyleUnderline"/>
        </w:rPr>
      </w:pPr>
      <w:r w:rsidRPr="00C011D1">
        <w:rPr>
          <w:sz w:val="14"/>
        </w:rPr>
        <w:t xml:space="preserve">The paradox of capitalist production is that ‘necessary </w:t>
      </w:r>
      <w:proofErr w:type="spellStart"/>
      <w:r w:rsidRPr="00C011D1">
        <w:rPr>
          <w:rStyle w:val="StyleUnderline"/>
        </w:rPr>
        <w:t>labour</w:t>
      </w:r>
      <w:proofErr w:type="spellEnd"/>
      <w:r w:rsidRPr="00C011D1">
        <w:rPr>
          <w:rStyle w:val="StyleUnderline"/>
        </w:rPr>
        <w:t xml:space="preserve"> time’</w:t>
      </w:r>
      <w:r w:rsidRPr="00C011D1">
        <w:rPr>
          <w:sz w:val="14"/>
        </w:rPr>
        <w:t xml:space="preserve"> that corresponds to the reproduction of the </w:t>
      </w:r>
      <w:proofErr w:type="spellStart"/>
      <w:r w:rsidRPr="00C011D1">
        <w:rPr>
          <w:sz w:val="14"/>
        </w:rPr>
        <w:t>labour</w:t>
      </w:r>
      <w:proofErr w:type="spellEnd"/>
      <w:r w:rsidRPr="00C011D1">
        <w:rPr>
          <w:sz w:val="14"/>
        </w:rPr>
        <w:t xml:space="preserve"> power of individual workers</w:t>
      </w:r>
      <w:r w:rsidRPr="00C011D1">
        <w:rPr>
          <w:rStyle w:val="StyleUnderline"/>
        </w:rPr>
        <w:t xml:space="preserve"> is</w:t>
      </w:r>
      <w:r w:rsidRPr="00C011D1">
        <w:rPr>
          <w:sz w:val="14"/>
        </w:rPr>
        <w:t xml:space="preserve"> actually </w:t>
      </w:r>
      <w:r w:rsidRPr="00C011D1">
        <w:rPr>
          <w:rStyle w:val="StyleUnderline"/>
        </w:rPr>
        <w:t>spent</w:t>
      </w:r>
      <w:r w:rsidRPr="00C011D1">
        <w:rPr>
          <w:sz w:val="14"/>
        </w:rPr>
        <w:t xml:space="preserve"> on </w:t>
      </w:r>
      <w:r w:rsidRPr="00C011D1">
        <w:rPr>
          <w:rStyle w:val="StyleUnderline"/>
        </w:rPr>
        <w:t>producing</w:t>
      </w:r>
      <w:r w:rsidRPr="00C011D1">
        <w:rPr>
          <w:sz w:val="14"/>
        </w:rPr>
        <w:t xml:space="preserve"> an enormous collection of </w:t>
      </w:r>
      <w:r w:rsidRPr="00C011D1">
        <w:rPr>
          <w:rStyle w:val="StyleUnderline"/>
        </w:rPr>
        <w:t>unnecessary products</w:t>
      </w:r>
      <w:r w:rsidRPr="00C011D1">
        <w:rPr>
          <w:sz w:val="14"/>
        </w:rPr>
        <w:t xml:space="preserve">. In other words, from the social and ecological standpoint, a large part of necessary </w:t>
      </w:r>
      <w:proofErr w:type="spellStart"/>
      <w:r w:rsidRPr="00C011D1">
        <w:rPr>
          <w:sz w:val="14"/>
        </w:rPr>
        <w:t>labour</w:t>
      </w:r>
      <w:proofErr w:type="spellEnd"/>
      <w:r w:rsidRPr="00C011D1">
        <w:rPr>
          <w:sz w:val="14"/>
        </w:rPr>
        <w:t xml:space="preserve"> is already unnecessary </w:t>
      </w:r>
      <w:proofErr w:type="spellStart"/>
      <w:r w:rsidRPr="00C011D1">
        <w:rPr>
          <w:sz w:val="14"/>
        </w:rPr>
        <w:t>labour</w:t>
      </w:r>
      <w:proofErr w:type="spellEnd"/>
      <w:r w:rsidRPr="00C011D1">
        <w:rPr>
          <w:sz w:val="14"/>
        </w:rPr>
        <w:t xml:space="preserve">. This manifests in the </w:t>
      </w:r>
      <w:r w:rsidRPr="00C011D1">
        <w:rPr>
          <w:rStyle w:val="StyleUnderline"/>
        </w:rPr>
        <w:t>widespread phenomena of ‘b</w:t>
      </w:r>
      <w:r w:rsidRPr="00C011D1">
        <w:rPr>
          <w:rStyle w:val="StyleUnderline"/>
          <w:sz w:val="14"/>
          <w:szCs w:val="16"/>
        </w:rPr>
        <w:t>ull</w:t>
      </w:r>
      <w:r w:rsidRPr="00C011D1">
        <w:rPr>
          <w:rStyle w:val="StyleUnderline"/>
        </w:rPr>
        <w:t>s</w:t>
      </w:r>
      <w:r w:rsidRPr="00C011D1">
        <w:rPr>
          <w:rStyle w:val="StyleUnderline"/>
          <w:sz w:val="14"/>
          <w:szCs w:val="16"/>
        </w:rPr>
        <w:t>hit</w:t>
      </w:r>
      <w:r w:rsidRPr="00C011D1">
        <w:rPr>
          <w:rStyle w:val="StyleUnderline"/>
        </w:rPr>
        <w:t xml:space="preserve"> jobs’</w:t>
      </w:r>
      <w:r w:rsidRPr="00C011D1">
        <w:rPr>
          <w:sz w:val="14"/>
        </w:rPr>
        <w:t xml:space="preserve"> (Graeber 2018), </w:t>
      </w:r>
      <w:r w:rsidRPr="00C011D1">
        <w:rPr>
          <w:rStyle w:val="StyleUnderline"/>
        </w:rPr>
        <w:t>that is, jobs that even workers themselves know are meaninglessness for society. Even if</w:t>
      </w:r>
      <w:r w:rsidRPr="00C011D1">
        <w:rPr>
          <w:sz w:val="14"/>
        </w:rPr>
        <w:t xml:space="preserve"> these meaningless </w:t>
      </w:r>
      <w:r w:rsidRPr="00C011D1">
        <w:rPr>
          <w:rStyle w:val="StyleUnderline"/>
        </w:rPr>
        <w:t>jobs are eliminated</w:t>
      </w:r>
      <w:r w:rsidRPr="00C011D1">
        <w:rPr>
          <w:sz w:val="14"/>
        </w:rPr>
        <w:t xml:space="preserve"> </w:t>
      </w:r>
      <w:r w:rsidRPr="00C011D1">
        <w:rPr>
          <w:rStyle w:val="StyleUnderline"/>
        </w:rPr>
        <w:t xml:space="preserve">in socialism, this does not negatively affect the prosperity </w:t>
      </w:r>
      <w:r w:rsidRPr="00C011D1">
        <w:rPr>
          <w:sz w:val="14"/>
        </w:rPr>
        <w:t xml:space="preserve">of society and the well-being of its members because they were meaningless and unproductive of use-values from the beginning. Well-being can even improve because spending a large part of one’s life upon meaningless jobs is harmful for mental health and these jobs also create meaningless products such as excessive advertisements, intimidation lawsuits, and high-frequency trading. Furthermore, </w:t>
      </w:r>
      <w:r w:rsidRPr="00C011D1">
        <w:rPr>
          <w:rStyle w:val="StyleUnderline"/>
        </w:rPr>
        <w:t xml:space="preserve">this kind of meaningless </w:t>
      </w:r>
      <w:proofErr w:type="spellStart"/>
      <w:r w:rsidRPr="00C011D1">
        <w:rPr>
          <w:rStyle w:val="StyleUnderline"/>
        </w:rPr>
        <w:t>labour</w:t>
      </w:r>
      <w:proofErr w:type="spellEnd"/>
      <w:r w:rsidRPr="00C011D1">
        <w:rPr>
          <w:rStyle w:val="StyleUnderline"/>
        </w:rPr>
        <w:t xml:space="preserve"> consumes a lot of energy and resources as well as the support of care workers. The elimination of bullshit jobs would not only reduce social </w:t>
      </w:r>
      <w:proofErr w:type="spellStart"/>
      <w:r w:rsidRPr="00C011D1">
        <w:rPr>
          <w:rStyle w:val="StyleUnderline"/>
        </w:rPr>
        <w:t>labour</w:t>
      </w:r>
      <w:proofErr w:type="spellEnd"/>
      <w:r w:rsidRPr="00C011D1">
        <w:rPr>
          <w:rStyle w:val="StyleUnderline"/>
        </w:rPr>
        <w:t xml:space="preserve"> time but also immediately reduce environmental impacts without waiting for unrealistic technological advancements in the future. </w:t>
      </w:r>
    </w:p>
    <w:p w14:paraId="78831411" w14:textId="77777777" w:rsidR="00C011D1" w:rsidRPr="00C011D1" w:rsidRDefault="00C011D1" w:rsidP="00C011D1">
      <w:pPr>
        <w:spacing w:line="240" w:lineRule="auto"/>
        <w:contextualSpacing/>
        <w:rPr>
          <w:rStyle w:val="StyleUnderline"/>
        </w:rPr>
      </w:pPr>
      <w:r w:rsidRPr="00C011D1">
        <w:rPr>
          <w:sz w:val="14"/>
        </w:rPr>
        <w:t xml:space="preserve">Certainly, surplus </w:t>
      </w:r>
      <w:proofErr w:type="spellStart"/>
      <w:r w:rsidRPr="00C011D1">
        <w:rPr>
          <w:sz w:val="14"/>
        </w:rPr>
        <w:t>labour</w:t>
      </w:r>
      <w:proofErr w:type="spellEnd"/>
      <w:r w:rsidRPr="00C011D1">
        <w:rPr>
          <w:sz w:val="14"/>
        </w:rPr>
        <w:t xml:space="preserve"> and surplus products will remain necessary to some extent to safeguard against unexpected natural disasters, wars and famines.13 However, once the aim of social production is emancipated from the pressure of infinite capital accumulation, there is no need to produce an enormous and even wasteful </w:t>
      </w:r>
      <w:proofErr w:type="gramStart"/>
      <w:r w:rsidRPr="00C011D1">
        <w:rPr>
          <w:sz w:val="14"/>
        </w:rPr>
        <w:t>amount</w:t>
      </w:r>
      <w:proofErr w:type="gramEnd"/>
      <w:r w:rsidRPr="00C011D1">
        <w:rPr>
          <w:sz w:val="14"/>
        </w:rPr>
        <w:t xml:space="preserve"> of surplus products. The elimination of excessive surplus products is fully compatible with Marx’s insight into the steady-state economy. This counts as ‘the basic prerequisite’ for the realm of freedom to truly bloom in a post-scarcity economy. In fact, utopians of the post-scarcity economy typically assume 15–25 hours work per week, but this does not necessarily require full-automation of the </w:t>
      </w:r>
      <w:proofErr w:type="spellStart"/>
      <w:r w:rsidRPr="00C011D1">
        <w:rPr>
          <w:sz w:val="14"/>
        </w:rPr>
        <w:t>labour</w:t>
      </w:r>
      <w:proofErr w:type="spellEnd"/>
      <w:r w:rsidRPr="00C011D1">
        <w:rPr>
          <w:sz w:val="14"/>
        </w:rPr>
        <w:t xml:space="preserve"> process (</w:t>
      </w:r>
      <w:proofErr w:type="spellStart"/>
      <w:r w:rsidRPr="00C011D1">
        <w:rPr>
          <w:sz w:val="14"/>
        </w:rPr>
        <w:t>Benanav</w:t>
      </w:r>
      <w:proofErr w:type="spellEnd"/>
      <w:r w:rsidRPr="00C011D1">
        <w:rPr>
          <w:sz w:val="14"/>
        </w:rPr>
        <w:t xml:space="preserve"> 2020). On the contrary, it </w:t>
      </w:r>
      <w:r w:rsidRPr="00C011D1">
        <w:rPr>
          <w:rStyle w:val="StyleUnderline"/>
        </w:rPr>
        <w:t xml:space="preserve">is possible to </w:t>
      </w:r>
      <w:proofErr w:type="spellStart"/>
      <w:r w:rsidRPr="00C011D1">
        <w:rPr>
          <w:rStyle w:val="StyleUnderline"/>
        </w:rPr>
        <w:t>realise</w:t>
      </w:r>
      <w:proofErr w:type="spellEnd"/>
      <w:r w:rsidRPr="00C011D1">
        <w:rPr>
          <w:rStyle w:val="StyleUnderline"/>
        </w:rPr>
        <w:t xml:space="preserve"> such a post-work society by sharing essential work among all the members of society. However, this way of reducing work hours is incompatible with the principle of profitmaking and economic growth. </w:t>
      </w:r>
    </w:p>
    <w:p w14:paraId="57A5CFB4" w14:textId="77777777" w:rsidR="00C011D1" w:rsidRPr="00C011D1" w:rsidRDefault="00C011D1" w:rsidP="00C011D1">
      <w:pPr>
        <w:spacing w:line="240" w:lineRule="auto"/>
        <w:contextualSpacing/>
        <w:rPr>
          <w:sz w:val="14"/>
        </w:rPr>
      </w:pPr>
      <w:r w:rsidRPr="00C011D1">
        <w:rPr>
          <w:rStyle w:val="Emphasis"/>
        </w:rPr>
        <w:t>Third</w:t>
      </w:r>
      <w:r w:rsidRPr="00C011D1">
        <w:rPr>
          <w:rStyle w:val="StyleUnderline"/>
        </w:rPr>
        <w:t>, degrowth communism transforms the remaining realm of necessity in order to increase workers’ autonomy and make the content of work more attractive. This transformation of work is essential because the realm of necessity inevitably remains in a post-revolutionary society</w:t>
      </w:r>
      <w:r w:rsidRPr="00C011D1">
        <w:rPr>
          <w:sz w:val="14"/>
        </w:rPr>
        <w:t xml:space="preserve">. One need not be pessimistic about the transhistorical necessity of </w:t>
      </w:r>
      <w:proofErr w:type="spellStart"/>
      <w:r w:rsidRPr="00C011D1">
        <w:rPr>
          <w:sz w:val="14"/>
        </w:rPr>
        <w:t>labour</w:t>
      </w:r>
      <w:proofErr w:type="spellEnd"/>
      <w:r w:rsidRPr="00C011D1">
        <w:rPr>
          <w:sz w:val="14"/>
        </w:rPr>
        <w:t xml:space="preserve">. As seen above, Marx argued for abolishing ‘the enslaving subordination of the individual to the division of </w:t>
      </w:r>
      <w:proofErr w:type="spellStart"/>
      <w:r w:rsidRPr="00C011D1">
        <w:rPr>
          <w:sz w:val="14"/>
        </w:rPr>
        <w:t>labour</w:t>
      </w:r>
      <w:proofErr w:type="spellEnd"/>
      <w:r w:rsidRPr="00C011D1">
        <w:rPr>
          <w:sz w:val="14"/>
        </w:rPr>
        <w:t xml:space="preserve">, and thereby also the antithesis between mental and physical </w:t>
      </w:r>
      <w:proofErr w:type="spellStart"/>
      <w:r w:rsidRPr="00C011D1">
        <w:rPr>
          <w:sz w:val="14"/>
        </w:rPr>
        <w:t>labour</w:t>
      </w:r>
      <w:proofErr w:type="spellEnd"/>
      <w:r w:rsidRPr="00C011D1">
        <w:rPr>
          <w:sz w:val="14"/>
        </w:rPr>
        <w:t xml:space="preserve">’, placing a high value on ‘the all-round development of the individual’ through labour.14 </w:t>
      </w:r>
      <w:proofErr w:type="spellStart"/>
      <w:r w:rsidRPr="00C011D1">
        <w:rPr>
          <w:sz w:val="14"/>
        </w:rPr>
        <w:t>Labour</w:t>
      </w:r>
      <w:proofErr w:type="spellEnd"/>
      <w:r w:rsidRPr="00C011D1">
        <w:rPr>
          <w:sz w:val="14"/>
        </w:rPr>
        <w:t xml:space="preserve"> becomes ‘life’s prime want’ (MECW 24: 87). Here Marx adopted a ‘more optimistic view’ of emancipatory </w:t>
      </w:r>
      <w:proofErr w:type="spellStart"/>
      <w:r w:rsidRPr="00C011D1">
        <w:rPr>
          <w:sz w:val="14"/>
        </w:rPr>
        <w:t>labour</w:t>
      </w:r>
      <w:proofErr w:type="spellEnd"/>
      <w:r w:rsidRPr="00C011D1">
        <w:rPr>
          <w:sz w:val="14"/>
        </w:rPr>
        <w:t xml:space="preserve"> (</w:t>
      </w:r>
      <w:proofErr w:type="spellStart"/>
      <w:r w:rsidRPr="00C011D1">
        <w:rPr>
          <w:sz w:val="14"/>
        </w:rPr>
        <w:t>Klagge</w:t>
      </w:r>
      <w:proofErr w:type="spellEnd"/>
      <w:r w:rsidRPr="00C011D1">
        <w:rPr>
          <w:sz w:val="14"/>
        </w:rPr>
        <w:t xml:space="preserve"> 1986: 776). </w:t>
      </w:r>
    </w:p>
    <w:p w14:paraId="0F1E0C3A" w14:textId="77777777" w:rsidR="00C011D1" w:rsidRPr="00C011D1" w:rsidRDefault="00C011D1" w:rsidP="00C011D1">
      <w:pPr>
        <w:spacing w:line="240" w:lineRule="auto"/>
        <w:contextualSpacing/>
        <w:rPr>
          <w:sz w:val="14"/>
        </w:rPr>
      </w:pPr>
      <w:r w:rsidRPr="00C011D1">
        <w:rPr>
          <w:sz w:val="14"/>
        </w:rPr>
        <w:t xml:space="preserve">Through the real subsumption of </w:t>
      </w:r>
      <w:proofErr w:type="spellStart"/>
      <w:r w:rsidRPr="00C011D1">
        <w:rPr>
          <w:sz w:val="14"/>
        </w:rPr>
        <w:t>labour</w:t>
      </w:r>
      <w:proofErr w:type="spellEnd"/>
      <w:r w:rsidRPr="00C011D1">
        <w:rPr>
          <w:sz w:val="14"/>
        </w:rPr>
        <w:t xml:space="preserve"> under capital, cooperation and the division of </w:t>
      </w:r>
      <w:proofErr w:type="spellStart"/>
      <w:r w:rsidRPr="00C011D1">
        <w:rPr>
          <w:sz w:val="14"/>
        </w:rPr>
        <w:t>labour</w:t>
      </w:r>
      <w:proofErr w:type="spellEnd"/>
      <w:r w:rsidRPr="00C011D1">
        <w:rPr>
          <w:sz w:val="14"/>
        </w:rPr>
        <w:t xml:space="preserve"> reinforce domination and discipline over workers. The increase of productive forces under capitalism accelerates due to market competition only to establish the ‘despotism of capital’ (Capital I: 793). In this context, </w:t>
      </w:r>
      <w:r w:rsidRPr="00C011D1">
        <w:rPr>
          <w:rStyle w:val="StyleUnderline"/>
        </w:rPr>
        <w:t xml:space="preserve">the first step for degrowth communism is to abolish the excessive division of </w:t>
      </w:r>
      <w:proofErr w:type="spellStart"/>
      <w:r w:rsidRPr="00C011D1">
        <w:rPr>
          <w:rStyle w:val="StyleUnderline"/>
        </w:rPr>
        <w:t>labour</w:t>
      </w:r>
      <w:proofErr w:type="spellEnd"/>
      <w:r w:rsidRPr="00C011D1">
        <w:rPr>
          <w:rStyle w:val="StyleUnderline"/>
        </w:rPr>
        <w:t xml:space="preserve"> that turns workers into a partial existence not capable of autonomously collaborating with others to produce an entire product</w:t>
      </w:r>
      <w:r w:rsidRPr="00C011D1">
        <w:rPr>
          <w:sz w:val="14"/>
        </w:rPr>
        <w:t>. Marx’s strategy for modifying work, when understood in a non-</w:t>
      </w:r>
      <w:proofErr w:type="spellStart"/>
      <w:r w:rsidRPr="00C011D1">
        <w:rPr>
          <w:sz w:val="14"/>
        </w:rPr>
        <w:t>productivist</w:t>
      </w:r>
      <w:proofErr w:type="spellEnd"/>
      <w:r w:rsidRPr="00C011D1">
        <w:rPr>
          <w:sz w:val="14"/>
        </w:rPr>
        <w:t xml:space="preserve"> manner, differs decisively from the emancipation of humans from </w:t>
      </w:r>
      <w:proofErr w:type="spellStart"/>
      <w:r w:rsidRPr="00C011D1">
        <w:rPr>
          <w:sz w:val="14"/>
        </w:rPr>
        <w:t>labour</w:t>
      </w:r>
      <w:proofErr w:type="spellEnd"/>
      <w:r w:rsidRPr="00C011D1">
        <w:rPr>
          <w:sz w:val="14"/>
        </w:rPr>
        <w:t xml:space="preserve"> through full automation.15 In his opinion, the problem of capitalist production is that </w:t>
      </w:r>
      <w:proofErr w:type="spellStart"/>
      <w:r w:rsidRPr="00C011D1">
        <w:rPr>
          <w:rStyle w:val="StyleUnderline"/>
        </w:rPr>
        <w:t>labour</w:t>
      </w:r>
      <w:proofErr w:type="spellEnd"/>
      <w:r w:rsidRPr="00C011D1">
        <w:rPr>
          <w:rStyle w:val="StyleUnderline"/>
        </w:rPr>
        <w:t xml:space="preserve"> lost its content due to the boring repetition of simple tasks </w:t>
      </w:r>
      <w:r w:rsidRPr="00C011D1">
        <w:rPr>
          <w:sz w:val="14"/>
        </w:rPr>
        <w:t xml:space="preserve">without any skill or autonomy, while full automation can strengthen this tendency without making </w:t>
      </w:r>
      <w:proofErr w:type="spellStart"/>
      <w:r w:rsidRPr="00C011D1">
        <w:rPr>
          <w:sz w:val="14"/>
        </w:rPr>
        <w:t>labour</w:t>
      </w:r>
      <w:proofErr w:type="spellEnd"/>
      <w:r w:rsidRPr="00C011D1">
        <w:rPr>
          <w:sz w:val="14"/>
        </w:rPr>
        <w:t xml:space="preserve"> ‘life’s prime want’. In order to end this alienation of work, Marx argued for abolishing ‘the enslaving subordination of the individual to the division of </w:t>
      </w:r>
      <w:proofErr w:type="spellStart"/>
      <w:r w:rsidRPr="00C011D1">
        <w:rPr>
          <w:sz w:val="14"/>
        </w:rPr>
        <w:t>labour</w:t>
      </w:r>
      <w:proofErr w:type="spellEnd"/>
      <w:r w:rsidRPr="00C011D1">
        <w:rPr>
          <w:sz w:val="14"/>
        </w:rPr>
        <w:t xml:space="preserve">’. De-division of </w:t>
      </w:r>
      <w:proofErr w:type="spellStart"/>
      <w:r w:rsidRPr="00C011D1">
        <w:rPr>
          <w:sz w:val="14"/>
        </w:rPr>
        <w:t>labour</w:t>
      </w:r>
      <w:proofErr w:type="spellEnd"/>
      <w:r w:rsidRPr="00C011D1">
        <w:rPr>
          <w:sz w:val="14"/>
        </w:rPr>
        <w:t xml:space="preserve"> and the expulsion of those machines that deprive workers of their autonomy and independence in the </w:t>
      </w:r>
      <w:proofErr w:type="spellStart"/>
      <w:r w:rsidRPr="00C011D1">
        <w:rPr>
          <w:sz w:val="14"/>
        </w:rPr>
        <w:t>labour</w:t>
      </w:r>
      <w:proofErr w:type="spellEnd"/>
      <w:r w:rsidRPr="00C011D1">
        <w:rPr>
          <w:sz w:val="14"/>
        </w:rPr>
        <w:t xml:space="preserve"> process slows down the economy and creates more attractive work as the basis of individual self-realization.16</w:t>
      </w:r>
    </w:p>
    <w:p w14:paraId="0EC7CCC3" w14:textId="77777777" w:rsidR="00C011D1" w:rsidRPr="00C011D1" w:rsidRDefault="00C011D1" w:rsidP="00C011D1">
      <w:pPr>
        <w:spacing w:line="240" w:lineRule="auto"/>
        <w:contextualSpacing/>
        <w:rPr>
          <w:sz w:val="14"/>
        </w:rPr>
      </w:pPr>
      <w:r w:rsidRPr="00C011D1">
        <w:rPr>
          <w:sz w:val="14"/>
        </w:rPr>
        <w:t xml:space="preserve">Although Marx focused on the need to secure ‘attractive work, the individual’s self-realization’ (Grundrisse: 611), this does not mean that </w:t>
      </w:r>
      <w:proofErr w:type="spellStart"/>
      <w:r w:rsidRPr="00C011D1">
        <w:rPr>
          <w:sz w:val="14"/>
        </w:rPr>
        <w:t>labour</w:t>
      </w:r>
      <w:proofErr w:type="spellEnd"/>
      <w:r w:rsidRPr="00C011D1">
        <w:rPr>
          <w:sz w:val="14"/>
        </w:rPr>
        <w:t xml:space="preserve"> becomes ‘play’ even in a post-capitalist society, as Charles Fourier once advocated. Indeed, Marx cautioned that this ‘in no way means that it becomes mere fun, mere amusement, as Fourier, with grisette-like naivete, conceives it’. He continued to argue that </w:t>
      </w:r>
    </w:p>
    <w:p w14:paraId="22071774" w14:textId="77777777" w:rsidR="00C011D1" w:rsidRPr="00C011D1" w:rsidRDefault="00C011D1" w:rsidP="00C011D1">
      <w:pPr>
        <w:spacing w:line="240" w:lineRule="auto"/>
        <w:ind w:left="720"/>
        <w:contextualSpacing/>
        <w:rPr>
          <w:sz w:val="14"/>
        </w:rPr>
      </w:pPr>
      <w:r w:rsidRPr="00C011D1">
        <w:rPr>
          <w:sz w:val="14"/>
        </w:rPr>
        <w:t xml:space="preserve">… really free working, </w:t>
      </w:r>
      <w:proofErr w:type="gramStart"/>
      <w:r w:rsidRPr="00C011D1">
        <w:rPr>
          <w:sz w:val="14"/>
        </w:rPr>
        <w:t>e.g.</w:t>
      </w:r>
      <w:proofErr w:type="gramEnd"/>
      <w:r w:rsidRPr="00C011D1">
        <w:rPr>
          <w:sz w:val="14"/>
        </w:rPr>
        <w:t xml:space="preserve"> composing, is at the same time precisely the most damned seriousness, the most intense exertion. The work of material production can achieve this character only (1) when its social character is posited, (2) when it is of a scientific and at the same time general character. (Grundrisse: 611–12) </w:t>
      </w:r>
    </w:p>
    <w:p w14:paraId="051B82FA" w14:textId="77777777" w:rsidR="00C011D1" w:rsidRPr="00C011D1" w:rsidRDefault="00C011D1" w:rsidP="00C011D1">
      <w:pPr>
        <w:spacing w:line="240" w:lineRule="auto"/>
        <w:contextualSpacing/>
        <w:rPr>
          <w:sz w:val="14"/>
        </w:rPr>
      </w:pPr>
      <w:r w:rsidRPr="00C011D1">
        <w:rPr>
          <w:sz w:val="14"/>
        </w:rPr>
        <w:t xml:space="preserve">Marx acknowledged that certain kinds of </w:t>
      </w:r>
      <w:proofErr w:type="spellStart"/>
      <w:r w:rsidRPr="00C011D1">
        <w:rPr>
          <w:sz w:val="14"/>
        </w:rPr>
        <w:t>labour</w:t>
      </w:r>
      <w:proofErr w:type="spellEnd"/>
      <w:r w:rsidRPr="00C011D1">
        <w:rPr>
          <w:sz w:val="14"/>
        </w:rPr>
        <w:t xml:space="preserve"> continue to exist in </w:t>
      </w:r>
      <w:proofErr w:type="spellStart"/>
      <w:r w:rsidRPr="00C011D1">
        <w:rPr>
          <w:sz w:val="14"/>
        </w:rPr>
        <w:t>postcapitalism</w:t>
      </w:r>
      <w:proofErr w:type="spellEnd"/>
      <w:r w:rsidRPr="00C011D1">
        <w:rPr>
          <w:sz w:val="14"/>
        </w:rPr>
        <w:t xml:space="preserve"> and cause suffering and pain as they are boring and tiresome. These kinds of work need to be reduced with the aid of new technologies. Alternatively, a just society needs to fairly allocate dirty or unpleasant tasks through work rotations instead of imposing them on those with less power.17 If excessive division of </w:t>
      </w:r>
      <w:proofErr w:type="spellStart"/>
      <w:r w:rsidRPr="00C011D1">
        <w:rPr>
          <w:sz w:val="14"/>
        </w:rPr>
        <w:t>labour</w:t>
      </w:r>
      <w:proofErr w:type="spellEnd"/>
      <w:r w:rsidRPr="00C011D1">
        <w:rPr>
          <w:sz w:val="14"/>
        </w:rPr>
        <w:t xml:space="preserve"> is replaced by fairer rotation of work and equal distribution of collaborative work, this protection of the ‘general character’ of </w:t>
      </w:r>
      <w:proofErr w:type="spellStart"/>
      <w:r w:rsidRPr="00C011D1">
        <w:rPr>
          <w:sz w:val="14"/>
        </w:rPr>
        <w:t>labour</w:t>
      </w:r>
      <w:proofErr w:type="spellEnd"/>
      <w:r w:rsidRPr="00C011D1">
        <w:rPr>
          <w:sz w:val="14"/>
        </w:rPr>
        <w:t xml:space="preserve"> is likely to slow the production process, but this is welcome in degrowth communism.</w:t>
      </w:r>
    </w:p>
    <w:p w14:paraId="0B7C6F64" w14:textId="77777777" w:rsidR="00C011D1" w:rsidRPr="00C011D1" w:rsidRDefault="00C011D1" w:rsidP="00C011D1">
      <w:pPr>
        <w:spacing w:line="240" w:lineRule="auto"/>
        <w:contextualSpacing/>
        <w:rPr>
          <w:sz w:val="14"/>
        </w:rPr>
      </w:pPr>
      <w:r w:rsidRPr="00C011D1">
        <w:rPr>
          <w:rStyle w:val="Emphasis"/>
        </w:rPr>
        <w:t>Fourth</w:t>
      </w:r>
      <w:r w:rsidRPr="00C011D1">
        <w:rPr>
          <w:sz w:val="14"/>
        </w:rPr>
        <w:t xml:space="preserve">, the </w:t>
      </w:r>
      <w:r w:rsidRPr="00C011D1">
        <w:rPr>
          <w:rStyle w:val="StyleUnderline"/>
        </w:rPr>
        <w:t>abolition of market competition for profits in degrowth communism also deaccelerates the economy</w:t>
      </w:r>
      <w:r w:rsidRPr="00C011D1">
        <w:rPr>
          <w:sz w:val="14"/>
        </w:rPr>
        <w:t xml:space="preserve">: </w:t>
      </w:r>
    </w:p>
    <w:p w14:paraId="3FC9F624" w14:textId="77777777" w:rsidR="00C011D1" w:rsidRPr="00C011D1" w:rsidRDefault="00C011D1" w:rsidP="00C011D1">
      <w:pPr>
        <w:spacing w:line="240" w:lineRule="auto"/>
        <w:ind w:left="720"/>
        <w:contextualSpacing/>
        <w:rPr>
          <w:sz w:val="14"/>
        </w:rPr>
      </w:pPr>
      <w:r w:rsidRPr="00C011D1">
        <w:rPr>
          <w:sz w:val="14"/>
        </w:rPr>
        <w:t>in the absence of market compulsions, it is more likely that the realm of necessity would change slowly, by adapting innovations from the realm of freedom. The practical implementation of those innovations might take a long time, since the rush to implement changes in process would no longer be enforced by market competition, but instead would need to be decided through coordination among various committees. (</w:t>
      </w:r>
      <w:proofErr w:type="spellStart"/>
      <w:r w:rsidRPr="00C011D1">
        <w:rPr>
          <w:sz w:val="14"/>
        </w:rPr>
        <w:t>Benanav</w:t>
      </w:r>
      <w:proofErr w:type="spellEnd"/>
      <w:r w:rsidRPr="00C011D1">
        <w:rPr>
          <w:sz w:val="14"/>
        </w:rPr>
        <w:t xml:space="preserve"> 2020: 92) </w:t>
      </w:r>
    </w:p>
    <w:p w14:paraId="41F4A05D" w14:textId="77777777" w:rsidR="00C011D1" w:rsidRPr="00C011D1" w:rsidRDefault="00C011D1" w:rsidP="00C011D1">
      <w:pPr>
        <w:spacing w:line="240" w:lineRule="auto"/>
        <w:contextualSpacing/>
        <w:rPr>
          <w:sz w:val="14"/>
        </w:rPr>
      </w:pPr>
      <w:r w:rsidRPr="00C011D1">
        <w:rPr>
          <w:sz w:val="14"/>
        </w:rPr>
        <w:t xml:space="preserve">In this vein, Aaron </w:t>
      </w:r>
      <w:proofErr w:type="spellStart"/>
      <w:r w:rsidRPr="00C011D1">
        <w:rPr>
          <w:sz w:val="14"/>
        </w:rPr>
        <w:t>Benanav</w:t>
      </w:r>
      <w:proofErr w:type="spellEnd"/>
      <w:r w:rsidRPr="00C011D1">
        <w:rPr>
          <w:sz w:val="14"/>
        </w:rPr>
        <w:t xml:space="preserve"> also recognizes that </w:t>
      </w:r>
      <w:r w:rsidRPr="00C011D1">
        <w:rPr>
          <w:rStyle w:val="StyleUnderline"/>
        </w:rPr>
        <w:t>there will be ‘no built-in growth trajectory’</w:t>
      </w:r>
      <w:r w:rsidRPr="00C011D1">
        <w:rPr>
          <w:sz w:val="14"/>
        </w:rPr>
        <w:t xml:space="preserve"> in such a post-capitalist system.18</w:t>
      </w:r>
    </w:p>
    <w:p w14:paraId="60B8EF18" w14:textId="77777777" w:rsidR="00C011D1" w:rsidRPr="00C011D1" w:rsidRDefault="00C011D1" w:rsidP="00C011D1">
      <w:pPr>
        <w:spacing w:line="240" w:lineRule="auto"/>
        <w:contextualSpacing/>
        <w:rPr>
          <w:sz w:val="14"/>
        </w:rPr>
      </w:pPr>
      <w:r w:rsidRPr="00C011D1">
        <w:rPr>
          <w:rStyle w:val="Emphasis"/>
        </w:rPr>
        <w:t>Finally,</w:t>
      </w:r>
      <w:r w:rsidRPr="00C011D1">
        <w:rPr>
          <w:sz w:val="14"/>
        </w:rPr>
        <w:t xml:space="preserve"> what Marx demanded as the </w:t>
      </w:r>
      <w:r w:rsidRPr="00C011D1">
        <w:rPr>
          <w:rStyle w:val="StyleUnderline"/>
        </w:rPr>
        <w:t xml:space="preserve">abolition of the ‘antithesis between mental and physical </w:t>
      </w:r>
      <w:proofErr w:type="spellStart"/>
      <w:r w:rsidRPr="00C011D1">
        <w:rPr>
          <w:rStyle w:val="StyleUnderline"/>
        </w:rPr>
        <w:t>labour</w:t>
      </w:r>
      <w:proofErr w:type="spellEnd"/>
      <w:r w:rsidRPr="00C011D1">
        <w:rPr>
          <w:rStyle w:val="StyleUnderline"/>
        </w:rPr>
        <w:t>’</w:t>
      </w:r>
      <w:r w:rsidRPr="00C011D1">
        <w:rPr>
          <w:sz w:val="14"/>
        </w:rPr>
        <w:t xml:space="preserve"> in the Critique of the Gotha </w:t>
      </w:r>
      <w:proofErr w:type="spellStart"/>
      <w:r w:rsidRPr="00C011D1">
        <w:rPr>
          <w:sz w:val="14"/>
        </w:rPr>
        <w:t>Programme</w:t>
      </w:r>
      <w:proofErr w:type="spellEnd"/>
      <w:r w:rsidRPr="00C011D1">
        <w:rPr>
          <w:sz w:val="14"/>
        </w:rPr>
        <w:t xml:space="preserve"> is of great significance. This transcendence of the antithesis should not be confused with the de-division between material </w:t>
      </w:r>
      <w:proofErr w:type="spellStart"/>
      <w:r w:rsidRPr="00C011D1">
        <w:rPr>
          <w:sz w:val="14"/>
        </w:rPr>
        <w:t>labour</w:t>
      </w:r>
      <w:proofErr w:type="spellEnd"/>
      <w:r w:rsidRPr="00C011D1">
        <w:rPr>
          <w:sz w:val="14"/>
        </w:rPr>
        <w:t xml:space="preserve"> and immaterial </w:t>
      </w:r>
      <w:proofErr w:type="spellStart"/>
      <w:r w:rsidRPr="00C011D1">
        <w:rPr>
          <w:sz w:val="14"/>
        </w:rPr>
        <w:t>labour</w:t>
      </w:r>
      <w:proofErr w:type="spellEnd"/>
      <w:r w:rsidRPr="00C011D1">
        <w:rPr>
          <w:sz w:val="14"/>
        </w:rPr>
        <w:t xml:space="preserve">. Marx’s usage of mental and physical </w:t>
      </w:r>
      <w:proofErr w:type="spellStart"/>
      <w:r w:rsidRPr="00C011D1">
        <w:rPr>
          <w:sz w:val="14"/>
        </w:rPr>
        <w:t>labour</w:t>
      </w:r>
      <w:proofErr w:type="spellEnd"/>
      <w:r w:rsidRPr="00C011D1">
        <w:rPr>
          <w:sz w:val="14"/>
        </w:rPr>
        <w:t xml:space="preserve"> rather corresponds to Harry Braverman’s concepts of ‘conception’ and ‘execution’ respectively (Braverman 1998). The problem of the </w:t>
      </w:r>
      <w:r w:rsidRPr="00C011D1">
        <w:rPr>
          <w:rStyle w:val="StyleUnderline"/>
        </w:rPr>
        <w:t>despotism of capital lies in the total deprivation of workers’ subjective power of ‘conception’, so that they are subordinated to the command of capital that decides</w:t>
      </w:r>
      <w:r w:rsidRPr="00C011D1">
        <w:rPr>
          <w:sz w:val="14"/>
        </w:rPr>
        <w:t xml:space="preserve"> what, how and how much they produce independently of their </w:t>
      </w:r>
      <w:r w:rsidRPr="00C011D1">
        <w:rPr>
          <w:rStyle w:val="StyleUnderline"/>
        </w:rPr>
        <w:t>will and desires</w:t>
      </w:r>
      <w:r w:rsidRPr="00C011D1">
        <w:rPr>
          <w:sz w:val="14"/>
        </w:rPr>
        <w:t xml:space="preserve">. As a result of the real subsumption, </w:t>
      </w:r>
      <w:r w:rsidRPr="00C011D1">
        <w:rPr>
          <w:rStyle w:val="StyleUnderline"/>
        </w:rPr>
        <w:t xml:space="preserve">workers simply execute according to the imperative and command of capital. </w:t>
      </w:r>
      <w:r w:rsidRPr="00C011D1">
        <w:rPr>
          <w:sz w:val="14"/>
        </w:rPr>
        <w:t>By contrast, the reunification of conception and execution requires establishing substantive equality in the production process among producers beyond their formal equality within market exchange. Marx wrote about communal production from this perspective.</w:t>
      </w:r>
    </w:p>
    <w:p w14:paraId="31B9475B" w14:textId="77777777" w:rsidR="00C011D1" w:rsidRPr="00C011D1" w:rsidRDefault="00C011D1" w:rsidP="00C011D1">
      <w:pPr>
        <w:spacing w:line="240" w:lineRule="auto"/>
        <w:ind w:left="720"/>
        <w:contextualSpacing/>
        <w:rPr>
          <w:sz w:val="14"/>
        </w:rPr>
      </w:pPr>
      <w:r w:rsidRPr="00C011D1">
        <w:rPr>
          <w:sz w:val="14"/>
        </w:rPr>
        <w:t>The communal character of production would make the product into a communal, general product from the outset. The exchange which originally takes place in production – which would not be an exchange of exchange values but of activities, – determined by communal needs and communal purposes – would from the outset include the participation of the individuals in the communal world of products. (Grundrisse: 171; emphasis in original)</w:t>
      </w:r>
    </w:p>
    <w:p w14:paraId="2BF34D85" w14:textId="77777777" w:rsidR="00C011D1" w:rsidRPr="00C011D1" w:rsidRDefault="00C011D1" w:rsidP="00C011D1">
      <w:pPr>
        <w:spacing w:line="240" w:lineRule="auto"/>
        <w:contextualSpacing/>
        <w:rPr>
          <w:rStyle w:val="StyleUnderline"/>
        </w:rPr>
      </w:pPr>
      <w:r w:rsidRPr="00C011D1">
        <w:rPr>
          <w:sz w:val="14"/>
        </w:rPr>
        <w:t xml:space="preserve">The key here is the </w:t>
      </w:r>
      <w:r w:rsidRPr="00C011D1">
        <w:rPr>
          <w:rStyle w:val="Emphasis"/>
        </w:rPr>
        <w:t>active participation of workers in deciding what, how and how much they produce.</w:t>
      </w:r>
      <w:r w:rsidRPr="00C011D1">
        <w:rPr>
          <w:sz w:val="14"/>
        </w:rPr>
        <w:t xml:space="preserve"> This </w:t>
      </w:r>
      <w:r w:rsidRPr="00C011D1">
        <w:rPr>
          <w:rStyle w:val="Emphasis"/>
        </w:rPr>
        <w:t>democratic productio</w:t>
      </w:r>
      <w:r w:rsidRPr="00C011D1">
        <w:rPr>
          <w:rStyle w:val="StyleUnderline"/>
        </w:rPr>
        <w:t>n is</w:t>
      </w:r>
      <w:r w:rsidRPr="00C011D1">
        <w:rPr>
          <w:sz w:val="14"/>
        </w:rPr>
        <w:t xml:space="preserve"> the </w:t>
      </w:r>
      <w:r w:rsidRPr="00C011D1">
        <w:rPr>
          <w:rStyle w:val="Emphasis"/>
        </w:rPr>
        <w:t>direct antithesis</w:t>
      </w:r>
      <w:r w:rsidRPr="00C011D1">
        <w:rPr>
          <w:rStyle w:val="StyleUnderline"/>
        </w:rPr>
        <w:t xml:space="preserve"> of</w:t>
      </w:r>
      <w:r w:rsidRPr="00C011D1">
        <w:rPr>
          <w:sz w:val="14"/>
        </w:rPr>
        <w:t xml:space="preserve"> the ‘</w:t>
      </w:r>
      <w:r w:rsidRPr="00C011D1">
        <w:rPr>
          <w:rStyle w:val="Emphasis"/>
        </w:rPr>
        <w:t>despotic’</w:t>
      </w:r>
      <w:r w:rsidRPr="00C011D1">
        <w:rPr>
          <w:sz w:val="14"/>
        </w:rPr>
        <w:t xml:space="preserve"> character of </w:t>
      </w:r>
      <w:r w:rsidRPr="00C011D1">
        <w:rPr>
          <w:rStyle w:val="StyleUnderline"/>
        </w:rPr>
        <w:t>capitalist production.</w:t>
      </w:r>
      <w:r w:rsidRPr="00C011D1">
        <w:rPr>
          <w:sz w:val="14"/>
        </w:rPr>
        <w:t xml:space="preserve"> Associated producers more actively participate in the decision-making process without the imposition of the will of the few. </w:t>
      </w:r>
      <w:r w:rsidRPr="00C011D1">
        <w:rPr>
          <w:rStyle w:val="StyleUnderline"/>
        </w:rPr>
        <w:t>Hierarchal control is incompatible with</w:t>
      </w:r>
      <w:r w:rsidRPr="00C011D1">
        <w:rPr>
          <w:sz w:val="14"/>
        </w:rPr>
        <w:t xml:space="preserve"> Marx’s vision of providing more </w:t>
      </w:r>
      <w:r w:rsidRPr="00C011D1">
        <w:rPr>
          <w:rStyle w:val="StyleUnderline"/>
        </w:rPr>
        <w:t>autonomy to</w:t>
      </w:r>
      <w:r w:rsidRPr="00C011D1">
        <w:rPr>
          <w:sz w:val="14"/>
        </w:rPr>
        <w:t xml:space="preserve"> the associated </w:t>
      </w:r>
      <w:r w:rsidRPr="00C011D1">
        <w:rPr>
          <w:rStyle w:val="StyleUnderline"/>
        </w:rPr>
        <w:t>producer</w:t>
      </w:r>
      <w:r w:rsidRPr="00C011D1">
        <w:rPr>
          <w:sz w:val="14"/>
        </w:rPr>
        <w:t xml:space="preserve">s, but without hierarchy, it takes more time to mediate between different opinions and reach a consensus. Since the increase of productive forces under capitalism relies upon the undemocratic and top-down character of the production process with the concentration of power in the hands of the few, </w:t>
      </w:r>
      <w:r w:rsidRPr="00C011D1">
        <w:rPr>
          <w:rStyle w:val="StyleUnderline"/>
        </w:rPr>
        <w:t>democratic decision-making</w:t>
      </w:r>
      <w:r w:rsidRPr="00C011D1">
        <w:rPr>
          <w:sz w:val="14"/>
        </w:rPr>
        <w:t xml:space="preserve"> in the workplace inevitably </w:t>
      </w:r>
      <w:r w:rsidRPr="00C011D1">
        <w:rPr>
          <w:rStyle w:val="StyleUnderline"/>
        </w:rPr>
        <w:t xml:space="preserve">slows down </w:t>
      </w:r>
      <w:r w:rsidRPr="00C011D1">
        <w:rPr>
          <w:sz w:val="14"/>
        </w:rPr>
        <w:t xml:space="preserve">the entire process of </w:t>
      </w:r>
      <w:r w:rsidRPr="00C011D1">
        <w:rPr>
          <w:rStyle w:val="StyleUnderline"/>
        </w:rPr>
        <w:t>production.</w:t>
      </w:r>
      <w:r w:rsidRPr="00C011D1">
        <w:rPr>
          <w:sz w:val="14"/>
        </w:rPr>
        <w:t xml:space="preserve"> </w:t>
      </w:r>
      <w:r w:rsidRPr="00C011D1">
        <w:rPr>
          <w:rStyle w:val="StyleUnderline"/>
        </w:rPr>
        <w:t>The USSR was not able to accept this and imposed bureaucratic control upon social production</w:t>
      </w:r>
      <w:r w:rsidRPr="00C011D1">
        <w:rPr>
          <w:sz w:val="14"/>
        </w:rPr>
        <w:t xml:space="preserve">. Through collective decision-making processes, </w:t>
      </w:r>
      <w:r w:rsidRPr="00C011D1">
        <w:rPr>
          <w:rStyle w:val="StyleUnderline"/>
        </w:rPr>
        <w:t xml:space="preserve">workers have more room to reflect upon the necessity of their products, egalitarian relations of class, gender and race, and environmental impacts. </w:t>
      </w:r>
      <w:r w:rsidRPr="00C011D1">
        <w:rPr>
          <w:sz w:val="14"/>
        </w:rPr>
        <w:t xml:space="preserve">Thus, Giorgos Kallis (2017: 12) concludes: </w:t>
      </w:r>
      <w:r w:rsidRPr="00C011D1">
        <w:rPr>
          <w:rStyle w:val="StyleUnderline"/>
        </w:rPr>
        <w:t>‘Genuine democratic socialism cannot grow at the pace of capitalism, which sidelines and destroys what slows it down.’</w:t>
      </w:r>
    </w:p>
    <w:p w14:paraId="2FF1AA87" w14:textId="77777777" w:rsidR="00C011D1" w:rsidRPr="00C011D1" w:rsidRDefault="00C011D1" w:rsidP="00C011D1">
      <w:pPr>
        <w:spacing w:line="240" w:lineRule="auto"/>
        <w:contextualSpacing/>
        <w:rPr>
          <w:sz w:val="14"/>
        </w:rPr>
      </w:pPr>
      <w:r w:rsidRPr="00C011D1">
        <w:rPr>
          <w:sz w:val="14"/>
        </w:rPr>
        <w:t xml:space="preserve">Taking into account these five transformations that Marx demanded as conditions of socialism, one may wonder how they could be achieved without degrowth. They also help explain why </w:t>
      </w:r>
      <w:r w:rsidRPr="00C011D1">
        <w:rPr>
          <w:rStyle w:val="StyleUnderline"/>
        </w:rPr>
        <w:t xml:space="preserve">degrowth communism is more likely to repair the metabolic rift than capitalism. </w:t>
      </w:r>
      <w:r w:rsidRPr="00C011D1">
        <w:rPr>
          <w:sz w:val="14"/>
        </w:rPr>
        <w:t xml:space="preserve">Furthermore, economic growth does not become green simply because it occurs in socialism. </w:t>
      </w:r>
      <w:r w:rsidRPr="00C011D1">
        <w:rPr>
          <w:rStyle w:val="StyleUnderline"/>
        </w:rPr>
        <w:t>As long as economic growth is founded upon the biophysical process of production and consumption, growth is not sustainable after a certain point in any society.</w:t>
      </w:r>
      <w:r w:rsidRPr="00C011D1">
        <w:rPr>
          <w:sz w:val="14"/>
        </w:rPr>
        <w:t xml:space="preserve"> In other words, </w:t>
      </w:r>
      <w:r w:rsidRPr="00C011D1">
        <w:rPr>
          <w:rStyle w:val="StyleUnderline"/>
        </w:rPr>
        <w:t xml:space="preserve">Marx’s </w:t>
      </w:r>
      <w:proofErr w:type="spellStart"/>
      <w:r w:rsidRPr="00C011D1">
        <w:rPr>
          <w:rStyle w:val="StyleUnderline"/>
        </w:rPr>
        <w:t>ecosocialism</w:t>
      </w:r>
      <w:proofErr w:type="spellEnd"/>
      <w:r w:rsidRPr="00C011D1">
        <w:rPr>
          <w:rStyle w:val="StyleUnderline"/>
        </w:rPr>
        <w:t xml:space="preserve"> needs to be specified as a degrowth one, </w:t>
      </w:r>
      <w:r w:rsidRPr="00C011D1">
        <w:rPr>
          <w:sz w:val="14"/>
        </w:rPr>
        <w:t>and this is the conclusion that Marx arrived at after seriously studying natural sciences and pre-capitalist societies after 1868.</w:t>
      </w:r>
    </w:p>
    <w:p w14:paraId="6527D442" w14:textId="77777777" w:rsidR="00C011D1" w:rsidRPr="00C011D1" w:rsidRDefault="00C011D1" w:rsidP="00C011D1">
      <w:pPr>
        <w:spacing w:line="240" w:lineRule="auto"/>
        <w:contextualSpacing/>
        <w:rPr>
          <w:rStyle w:val="StyleUnderline"/>
        </w:rPr>
      </w:pPr>
      <w:r w:rsidRPr="00C011D1">
        <w:rPr>
          <w:sz w:val="14"/>
        </w:rPr>
        <w:t xml:space="preserve">It should be clear by now that </w:t>
      </w:r>
      <w:r w:rsidRPr="00C011D1">
        <w:rPr>
          <w:rStyle w:val="StyleUnderline"/>
        </w:rPr>
        <w:t>socialism promotes</w:t>
      </w:r>
      <w:r w:rsidRPr="00C011D1">
        <w:rPr>
          <w:sz w:val="14"/>
        </w:rPr>
        <w:t xml:space="preserve"> a social </w:t>
      </w:r>
      <w:r w:rsidRPr="00C011D1">
        <w:rPr>
          <w:rStyle w:val="StyleUnderline"/>
        </w:rPr>
        <w:t>transition to a degrowth economy</w:t>
      </w:r>
      <w:r w:rsidRPr="00C011D1">
        <w:rPr>
          <w:sz w:val="14"/>
        </w:rPr>
        <w:t xml:space="preserve">. The regulation of capital’s reckless attempt to valorize itself creates a greater chance of reducing the working day and thus the environmental impact. More autonomy for workers who are free from the market competition also gives them opportunities to reflect on the meaning of work and consumption. Social planning is indispensable to banning excessive and dirty production and to staying within planetary boundaries while satisfying basic social needs. </w:t>
      </w:r>
      <w:r w:rsidRPr="00C011D1">
        <w:rPr>
          <w:rStyle w:val="StyleUnderline"/>
        </w:rPr>
        <w:t xml:space="preserve">These transformations reinforce the possibility of slowing down and scaling down the economy in order to create a more sustainable and egalitarian economy. </w:t>
      </w:r>
      <w:r w:rsidRPr="00C011D1">
        <w:rPr>
          <w:sz w:val="14"/>
        </w:rPr>
        <w:t xml:space="preserve">Although it was never recognized during the 20th century, Marx’s idea of degrowth communism is </w:t>
      </w:r>
      <w:r w:rsidRPr="00C011D1">
        <w:rPr>
          <w:rStyle w:val="StyleUnderline"/>
        </w:rPr>
        <w:t>more important than ever today because it increases the chance of human survival in the Anthropocene.</w:t>
      </w:r>
    </w:p>
    <w:p w14:paraId="4406D24D" w14:textId="77777777" w:rsidR="00C011D1" w:rsidRPr="00C011D1" w:rsidRDefault="00C011D1" w:rsidP="00C011D1">
      <w:pPr>
        <w:spacing w:line="240" w:lineRule="auto"/>
        <w:contextualSpacing/>
        <w:rPr>
          <w:sz w:val="14"/>
        </w:rPr>
      </w:pPr>
      <w:r w:rsidRPr="00C011D1">
        <w:rPr>
          <w:sz w:val="14"/>
        </w:rPr>
        <w:t>Conclusion</w:t>
      </w:r>
    </w:p>
    <w:p w14:paraId="54BEA425" w14:textId="77777777" w:rsidR="00C011D1" w:rsidRPr="00C011D1" w:rsidRDefault="00C011D1" w:rsidP="00C011D1">
      <w:pPr>
        <w:spacing w:line="240" w:lineRule="auto"/>
        <w:contextualSpacing/>
        <w:rPr>
          <w:sz w:val="14"/>
        </w:rPr>
      </w:pPr>
      <w:r w:rsidRPr="00C011D1">
        <w:rPr>
          <w:sz w:val="14"/>
        </w:rPr>
        <w:t xml:space="preserve">Joseph Schumpeter (1951: 293) once said, ‘Capitalism is a process, a stationary capitalism would be a </w:t>
      </w:r>
      <w:proofErr w:type="spellStart"/>
      <w:r w:rsidRPr="00C011D1">
        <w:rPr>
          <w:sz w:val="14"/>
        </w:rPr>
        <w:t>contradictio</w:t>
      </w:r>
      <w:proofErr w:type="spellEnd"/>
      <w:r w:rsidRPr="00C011D1">
        <w:rPr>
          <w:sz w:val="14"/>
        </w:rPr>
        <w:t xml:space="preserve"> in adjecto.’ </w:t>
      </w:r>
      <w:r w:rsidRPr="00C011D1">
        <w:rPr>
          <w:rStyle w:val="Emphasis"/>
        </w:rPr>
        <w:t>Degrowth is incompatible with capitalism, and it is essentially an anti-capitalist project</w:t>
      </w:r>
      <w:r w:rsidRPr="00C011D1">
        <w:rPr>
          <w:sz w:val="14"/>
        </w:rPr>
        <w:t xml:space="preserve">. However, there has been little intellectual dialogue between degrowth and Marxism in the past mainly because of the latter’s alleged </w:t>
      </w:r>
      <w:proofErr w:type="spellStart"/>
      <w:r w:rsidRPr="00C011D1">
        <w:rPr>
          <w:sz w:val="14"/>
        </w:rPr>
        <w:t>Prometheanism</w:t>
      </w:r>
      <w:proofErr w:type="spellEnd"/>
      <w:r w:rsidRPr="00C011D1">
        <w:rPr>
          <w:sz w:val="14"/>
        </w:rPr>
        <w:t>. This needs to change, and, fortunately, it has already started to change with advocacy for an ‘</w:t>
      </w:r>
      <w:proofErr w:type="spellStart"/>
      <w:r w:rsidRPr="00C011D1">
        <w:rPr>
          <w:sz w:val="14"/>
        </w:rPr>
        <w:t>ecosocialist</w:t>
      </w:r>
      <w:proofErr w:type="spellEnd"/>
      <w:r w:rsidRPr="00C011D1">
        <w:rPr>
          <w:sz w:val="14"/>
        </w:rPr>
        <w:t xml:space="preserve"> degrowth’ (</w:t>
      </w:r>
      <w:proofErr w:type="spellStart"/>
      <w:r w:rsidRPr="00C011D1">
        <w:rPr>
          <w:sz w:val="14"/>
        </w:rPr>
        <w:t>Löwy</w:t>
      </w:r>
      <w:proofErr w:type="spellEnd"/>
      <w:r w:rsidRPr="00C011D1">
        <w:rPr>
          <w:sz w:val="14"/>
        </w:rPr>
        <w:t xml:space="preserve"> et al. 2022). This situation reflects the theoretical and practical progress of political ecology in the last two decades.</w:t>
      </w:r>
    </w:p>
    <w:p w14:paraId="30AC06EB" w14:textId="77777777" w:rsidR="00C011D1" w:rsidRPr="00C011D1" w:rsidRDefault="00C011D1" w:rsidP="00C011D1">
      <w:pPr>
        <w:rPr>
          <w:sz w:val="16"/>
        </w:rPr>
      </w:pPr>
    </w:p>
    <w:p w14:paraId="002F5A31" w14:textId="77777777" w:rsidR="00C011D1" w:rsidRPr="00C011D1" w:rsidRDefault="00C011D1" w:rsidP="00C011D1">
      <w:pPr>
        <w:rPr>
          <w:rStyle w:val="StyleUnderline"/>
        </w:rPr>
      </w:pPr>
    </w:p>
    <w:p w14:paraId="04F918E9" w14:textId="77777777" w:rsidR="00C011D1" w:rsidRPr="00C011D1" w:rsidRDefault="00C011D1" w:rsidP="00C011D1">
      <w:pPr>
        <w:pStyle w:val="Heading2"/>
      </w:pPr>
      <w:r w:rsidRPr="00C011D1">
        <w:t>AT: Impact Turns</w:t>
      </w:r>
    </w:p>
    <w:p w14:paraId="633D4B67" w14:textId="77777777" w:rsidR="00C011D1" w:rsidRPr="00C011D1" w:rsidRDefault="00C011D1" w:rsidP="00C011D1">
      <w:pPr>
        <w:pStyle w:val="Heading3"/>
      </w:pPr>
      <w:r w:rsidRPr="00C011D1">
        <w:t>AT: Space Colonization</w:t>
      </w:r>
    </w:p>
    <w:p w14:paraId="4182A76D" w14:textId="77777777" w:rsidR="00C011D1" w:rsidRPr="00C011D1" w:rsidRDefault="00C011D1" w:rsidP="00C011D1">
      <w:pPr>
        <w:pStyle w:val="Heading4"/>
      </w:pPr>
      <w:r w:rsidRPr="00C011D1">
        <w:t xml:space="preserve">Impossible. </w:t>
      </w:r>
    </w:p>
    <w:p w14:paraId="4C5DE7D9" w14:textId="77777777" w:rsidR="00C011D1" w:rsidRPr="00C011D1" w:rsidRDefault="00C011D1" w:rsidP="00C011D1">
      <w:pPr>
        <w:rPr>
          <w:rStyle w:val="Style13ptBold"/>
          <w:b w:val="0"/>
          <w:bCs w:val="0"/>
          <w:sz w:val="18"/>
          <w:szCs w:val="14"/>
        </w:rPr>
      </w:pPr>
      <w:r w:rsidRPr="00C011D1">
        <w:rPr>
          <w:rStyle w:val="Style13ptBold"/>
        </w:rPr>
        <w:t>Nicholson and Haywood 23</w:t>
      </w:r>
      <w:r w:rsidRPr="00C011D1">
        <w:rPr>
          <w:rStyle w:val="Style13ptBold"/>
          <w:b w:val="0"/>
          <w:sz w:val="18"/>
          <w:szCs w:val="14"/>
        </w:rPr>
        <w:t xml:space="preserve"> [Arwen E Nicholson is a research fellow in physics and astronomy at the University of Exeter in the UK. She has developed Gaian models of regulation to understand how life might impact the long-term habitability prospects of its planet. </w:t>
      </w:r>
      <w:proofErr w:type="spellStart"/>
      <w:r w:rsidRPr="00C011D1">
        <w:rPr>
          <w:rStyle w:val="Style13ptBold"/>
          <w:b w:val="0"/>
          <w:sz w:val="18"/>
          <w:szCs w:val="14"/>
        </w:rPr>
        <w:t>Raphaëlle</w:t>
      </w:r>
      <w:proofErr w:type="spellEnd"/>
      <w:r w:rsidRPr="00C011D1">
        <w:rPr>
          <w:rStyle w:val="Style13ptBold"/>
          <w:b w:val="0"/>
          <w:sz w:val="18"/>
          <w:szCs w:val="14"/>
        </w:rPr>
        <w:t xml:space="preserve"> D Haywood is a senior lecturer in physics and astronomy at the University of Exeter in the UK. Her research focuses on detection of small, potentially terrestrial planets around stars other than our Sun.; “There’s no planet B”; Aeon; January 16, 2023; https://aeon.co/essays/we-will-never-be-able-to-live-on-another-planet-heres-why]//eleanor</w:t>
      </w:r>
    </w:p>
    <w:p w14:paraId="49945536" w14:textId="77777777" w:rsidR="00C011D1" w:rsidRPr="00C011D1" w:rsidRDefault="00C011D1" w:rsidP="00C011D1">
      <w:pPr>
        <w:rPr>
          <w:sz w:val="12"/>
        </w:rPr>
      </w:pPr>
      <w:r w:rsidRPr="00C011D1">
        <w:rPr>
          <w:rStyle w:val="StyleUnderline"/>
        </w:rPr>
        <w:t xml:space="preserve">This </w:t>
      </w:r>
      <w:r w:rsidRPr="00C011D1">
        <w:rPr>
          <w:rStyle w:val="Emphasis"/>
        </w:rPr>
        <w:t>futuristic dream-like scenario</w:t>
      </w:r>
      <w:r w:rsidRPr="00C011D1">
        <w:rPr>
          <w:rStyle w:val="StyleUnderline"/>
        </w:rPr>
        <w:t xml:space="preserve"> is being </w:t>
      </w:r>
      <w:r w:rsidRPr="00C011D1">
        <w:rPr>
          <w:rStyle w:val="Emphasis"/>
        </w:rPr>
        <w:t xml:space="preserve">sold to us </w:t>
      </w:r>
      <w:r w:rsidRPr="00C011D1">
        <w:rPr>
          <w:rStyle w:val="StyleUnderline"/>
        </w:rPr>
        <w:t xml:space="preserve">as a real scientific possibility, with billionaires planning to move humanity to Mars in the near future. </w:t>
      </w:r>
      <w:r w:rsidRPr="00C011D1">
        <w:rPr>
          <w:sz w:val="12"/>
        </w:rPr>
        <w:t>For decades, children have grown up with the daring movie adventures of intergalactic explorers and the untold habitable worlds they find. Many of the highest-grossing films are set on fictional planets, with paid advisors keeping the science ‘realistic’. At the same time, narratives of humans trying to survive on a post-apocalyptic Earth have also become mainstream.</w:t>
      </w:r>
    </w:p>
    <w:p w14:paraId="5A95C93D" w14:textId="77777777" w:rsidR="00C011D1" w:rsidRPr="00C011D1" w:rsidRDefault="00C011D1" w:rsidP="00C011D1">
      <w:pPr>
        <w:rPr>
          <w:rStyle w:val="Emphasis"/>
        </w:rPr>
      </w:pPr>
      <w:r w:rsidRPr="00C011D1">
        <w:rPr>
          <w:sz w:val="12"/>
        </w:rPr>
        <w:t xml:space="preserve">Given all our technological advances, it’s tempting to believe we are approaching an age of interplanetary </w:t>
      </w:r>
      <w:proofErr w:type="spellStart"/>
      <w:r w:rsidRPr="00C011D1">
        <w:rPr>
          <w:sz w:val="12"/>
        </w:rPr>
        <w:t>colonisation</w:t>
      </w:r>
      <w:proofErr w:type="spellEnd"/>
      <w:r w:rsidRPr="00C011D1">
        <w:rPr>
          <w:sz w:val="12"/>
        </w:rPr>
        <w:t xml:space="preserve">. </w:t>
      </w:r>
      <w:r w:rsidRPr="00C011D1">
        <w:rPr>
          <w:rStyle w:val="Emphasis"/>
        </w:rPr>
        <w:t>But can we really leave Earth and all our worries behind? No.</w:t>
      </w:r>
      <w:r w:rsidRPr="00C011D1">
        <w:rPr>
          <w:sz w:val="12"/>
        </w:rPr>
        <w:t xml:space="preserve"> </w:t>
      </w:r>
      <w:r w:rsidRPr="00C011D1">
        <w:rPr>
          <w:rStyle w:val="StyleUnderline"/>
        </w:rPr>
        <w:t>All these stories are missing what makes a planet habitable to us.</w:t>
      </w:r>
      <w:r w:rsidRPr="00C011D1">
        <w:rPr>
          <w:sz w:val="12"/>
        </w:rPr>
        <w:t xml:space="preserve"> What Earth-like means in astronomy textbooks and what it means to someone considering their survival prospects on a distant world are two vastly different things. </w:t>
      </w:r>
      <w:r w:rsidRPr="00C011D1">
        <w:rPr>
          <w:rStyle w:val="StyleUnderline"/>
        </w:rPr>
        <w:t xml:space="preserve">We don’t just need a planet roughly the same size and temperature as Earth; we </w:t>
      </w:r>
      <w:r w:rsidRPr="00C011D1">
        <w:rPr>
          <w:rStyle w:val="Emphasis"/>
        </w:rPr>
        <w:t>need a planet</w:t>
      </w:r>
      <w:r w:rsidRPr="00C011D1">
        <w:rPr>
          <w:rStyle w:val="StyleUnderline"/>
        </w:rPr>
        <w:t xml:space="preserve"> that </w:t>
      </w:r>
      <w:r w:rsidRPr="00C011D1">
        <w:rPr>
          <w:rStyle w:val="Emphasis"/>
        </w:rPr>
        <w:t>spent billions of years</w:t>
      </w:r>
      <w:r w:rsidRPr="00C011D1">
        <w:rPr>
          <w:rStyle w:val="StyleUnderline"/>
        </w:rPr>
        <w:t xml:space="preserve"> </w:t>
      </w:r>
      <w:r w:rsidRPr="00C011D1">
        <w:rPr>
          <w:rStyle w:val="Emphasis"/>
        </w:rPr>
        <w:t>evolving with us</w:t>
      </w:r>
      <w:r w:rsidRPr="00C011D1">
        <w:rPr>
          <w:rStyle w:val="StyleUnderline"/>
        </w:rPr>
        <w:t>.</w:t>
      </w:r>
      <w:r w:rsidRPr="00C011D1">
        <w:rPr>
          <w:sz w:val="12"/>
        </w:rPr>
        <w:t xml:space="preserve"> </w:t>
      </w:r>
      <w:r w:rsidRPr="00C011D1">
        <w:rPr>
          <w:rStyle w:val="StyleUnderline"/>
        </w:rPr>
        <w:t xml:space="preserve">We depend </w:t>
      </w:r>
      <w:r w:rsidRPr="00C011D1">
        <w:rPr>
          <w:rStyle w:val="Emphasis"/>
        </w:rPr>
        <w:t>completely</w:t>
      </w:r>
      <w:r w:rsidRPr="00C011D1">
        <w:rPr>
          <w:rStyle w:val="StyleUnderline"/>
        </w:rPr>
        <w:t xml:space="preserve"> on the </w:t>
      </w:r>
      <w:r w:rsidRPr="00C011D1">
        <w:rPr>
          <w:rStyle w:val="Emphasis"/>
        </w:rPr>
        <w:t>billions of other living organisms</w:t>
      </w:r>
      <w:r w:rsidRPr="00C011D1">
        <w:rPr>
          <w:rStyle w:val="StyleUnderline"/>
        </w:rPr>
        <w:t xml:space="preserve"> that </w:t>
      </w:r>
      <w:r w:rsidRPr="00C011D1">
        <w:rPr>
          <w:rStyle w:val="Emphasis"/>
        </w:rPr>
        <w:t>make up Earth’s biosphere</w:t>
      </w:r>
      <w:r w:rsidRPr="00C011D1">
        <w:rPr>
          <w:rStyle w:val="StyleUnderline"/>
        </w:rPr>
        <w:t xml:space="preserve">. Without them, </w:t>
      </w:r>
      <w:r w:rsidRPr="00C011D1">
        <w:rPr>
          <w:rStyle w:val="Emphasis"/>
        </w:rPr>
        <w:t>we cannot survive</w:t>
      </w:r>
      <w:r w:rsidRPr="00C011D1">
        <w:rPr>
          <w:rStyle w:val="StyleUnderline"/>
        </w:rPr>
        <w:t>.</w:t>
      </w:r>
      <w:r w:rsidRPr="00C011D1">
        <w:rPr>
          <w:sz w:val="12"/>
        </w:rPr>
        <w:t xml:space="preserve"> </w:t>
      </w:r>
      <w:r w:rsidRPr="00C011D1">
        <w:rPr>
          <w:rStyle w:val="Emphasis"/>
        </w:rPr>
        <w:t>Astronomical observations and Earth’s geological record</w:t>
      </w:r>
      <w:r w:rsidRPr="00C011D1">
        <w:rPr>
          <w:rStyle w:val="StyleUnderline"/>
        </w:rPr>
        <w:t xml:space="preserve"> are </w:t>
      </w:r>
      <w:r w:rsidRPr="00C011D1">
        <w:rPr>
          <w:rStyle w:val="Emphasis"/>
        </w:rPr>
        <w:t>clear</w:t>
      </w:r>
      <w:r w:rsidRPr="00C011D1">
        <w:rPr>
          <w:rStyle w:val="StyleUnderline"/>
        </w:rPr>
        <w:t xml:space="preserve">: the </w:t>
      </w:r>
      <w:r w:rsidRPr="00C011D1">
        <w:rPr>
          <w:rStyle w:val="Emphasis"/>
        </w:rPr>
        <w:t>only planet</w:t>
      </w:r>
      <w:r w:rsidRPr="00C011D1">
        <w:rPr>
          <w:rStyle w:val="StyleUnderline"/>
        </w:rPr>
        <w:t xml:space="preserve"> that </w:t>
      </w:r>
      <w:r w:rsidRPr="00C011D1">
        <w:rPr>
          <w:rStyle w:val="Emphasis"/>
        </w:rPr>
        <w:t>can support</w:t>
      </w:r>
      <w:r w:rsidRPr="00C011D1">
        <w:rPr>
          <w:rStyle w:val="StyleUnderline"/>
        </w:rPr>
        <w:t xml:space="preserve"> us is the </w:t>
      </w:r>
      <w:r w:rsidRPr="00C011D1">
        <w:rPr>
          <w:rStyle w:val="Emphasis"/>
        </w:rPr>
        <w:t>one we evolved with</w:t>
      </w:r>
      <w:r w:rsidRPr="00C011D1">
        <w:rPr>
          <w:rStyle w:val="StyleUnderline"/>
        </w:rPr>
        <w:t xml:space="preserve">. </w:t>
      </w:r>
      <w:r w:rsidRPr="00C011D1">
        <w:rPr>
          <w:rStyle w:val="Emphasis"/>
        </w:rPr>
        <w:t>There is no plan B</w:t>
      </w:r>
      <w:r w:rsidRPr="00C011D1">
        <w:rPr>
          <w:rStyle w:val="StyleUnderline"/>
        </w:rPr>
        <w:t xml:space="preserve">. </w:t>
      </w:r>
      <w:r w:rsidRPr="00C011D1">
        <w:rPr>
          <w:rStyle w:val="Emphasis"/>
        </w:rPr>
        <w:t>There is no planet B.</w:t>
      </w:r>
      <w:r w:rsidRPr="00C011D1">
        <w:rPr>
          <w:rStyle w:val="StyleUnderline"/>
        </w:rPr>
        <w:t xml:space="preserve"> </w:t>
      </w:r>
      <w:r w:rsidRPr="00C011D1">
        <w:rPr>
          <w:rStyle w:val="Emphasis"/>
        </w:rPr>
        <w:t>Our future is here</w:t>
      </w:r>
      <w:r w:rsidRPr="00C011D1">
        <w:rPr>
          <w:rStyle w:val="StyleUnderline"/>
        </w:rPr>
        <w:t xml:space="preserve">, and it </w:t>
      </w:r>
      <w:r w:rsidRPr="00C011D1">
        <w:rPr>
          <w:rStyle w:val="Emphasis"/>
        </w:rPr>
        <w:t>doesn’t have to mean we’re doomed.</w:t>
      </w:r>
    </w:p>
    <w:p w14:paraId="3F561415" w14:textId="77777777" w:rsidR="00C011D1" w:rsidRPr="00C011D1" w:rsidRDefault="00C011D1" w:rsidP="00C011D1">
      <w:pPr>
        <w:rPr>
          <w:rStyle w:val="StyleUnderline"/>
          <w:sz w:val="12"/>
        </w:rPr>
      </w:pPr>
      <w:r w:rsidRPr="00C011D1">
        <w:rPr>
          <w:sz w:val="12"/>
        </w:rPr>
        <w:t xml:space="preserve">Deep down, we know this from instinct: we are happiest when immersed in our natural environment. There are countless examples of the healing power of spending time in nature. Numerous articles speak of the benefits of ‘forest bathing’; spending time in the woods has been scientifically shown to reduce stress, anxiety and depression, and to improve sleep quality, thus nurturing both our physical and mental health. </w:t>
      </w:r>
      <w:r w:rsidRPr="00C011D1">
        <w:rPr>
          <w:rStyle w:val="StyleUnderline"/>
        </w:rPr>
        <w:t>Our bodies instinctively know what we need: the thriving and unique biosphere that we have co-evolved with, that exists only here, on our home planet</w:t>
      </w:r>
      <w:r w:rsidRPr="00C011D1">
        <w:rPr>
          <w:sz w:val="12"/>
        </w:rPr>
        <w:t>.</w:t>
      </w:r>
    </w:p>
    <w:p w14:paraId="644D4B2F" w14:textId="77777777" w:rsidR="00C011D1" w:rsidRPr="00C011D1" w:rsidRDefault="00C011D1" w:rsidP="00C011D1">
      <w:pPr>
        <w:rPr>
          <w:u w:val="single"/>
        </w:rPr>
      </w:pPr>
      <w:r w:rsidRPr="00C011D1">
        <w:rPr>
          <w:rStyle w:val="StyleUnderline"/>
        </w:rPr>
        <w:t>There is no planet B.</w:t>
      </w:r>
      <w:r w:rsidRPr="00C011D1">
        <w:rPr>
          <w:sz w:val="12"/>
        </w:rPr>
        <w:t xml:space="preserve"> These days, everyone is throwing around this catchy slogan. Most of us have seen it inscribed on an activist’s homemade placard, or heard it from a world leader. In 2014, the United Nations’ then secretary general Ban Ki-moon said: ‘</w:t>
      </w:r>
      <w:r w:rsidRPr="00C011D1">
        <w:rPr>
          <w:rStyle w:val="StyleUnderline"/>
        </w:rPr>
        <w:t>There is no plan B because we do not have [a] planet B.’</w:t>
      </w:r>
      <w:r w:rsidRPr="00C011D1">
        <w:rPr>
          <w:sz w:val="12"/>
        </w:rPr>
        <w:t xml:space="preserve"> The French president Emmanuel Macron echoed him in 2018 in his historical address to US Congress. There’s even a book named after it. The slogan gives strong impetus to address our planetary crisis. However, no one actually explains why there isn’t another planet we could live on, even though </w:t>
      </w:r>
      <w:r w:rsidRPr="00C011D1">
        <w:rPr>
          <w:rStyle w:val="StyleUnderline"/>
        </w:rPr>
        <w:t xml:space="preserve">the </w:t>
      </w:r>
      <w:r w:rsidRPr="00C011D1">
        <w:rPr>
          <w:rStyle w:val="Emphasis"/>
        </w:rPr>
        <w:t>evidence</w:t>
      </w:r>
      <w:r w:rsidRPr="00C011D1">
        <w:rPr>
          <w:rStyle w:val="StyleUnderline"/>
        </w:rPr>
        <w:t xml:space="preserve"> from </w:t>
      </w:r>
      <w:r w:rsidRPr="00C011D1">
        <w:rPr>
          <w:rStyle w:val="Emphasis"/>
        </w:rPr>
        <w:t>Earth sciences and astronomy</w:t>
      </w:r>
      <w:r w:rsidRPr="00C011D1">
        <w:rPr>
          <w:rStyle w:val="StyleUnderline"/>
        </w:rPr>
        <w:t xml:space="preserve"> is </w:t>
      </w:r>
      <w:r w:rsidRPr="00C011D1">
        <w:rPr>
          <w:rStyle w:val="Emphasis"/>
        </w:rPr>
        <w:t>clear</w:t>
      </w:r>
      <w:r w:rsidRPr="00C011D1">
        <w:rPr>
          <w:sz w:val="12"/>
        </w:rPr>
        <w:t xml:space="preserve">. </w:t>
      </w:r>
      <w:r w:rsidRPr="00C011D1">
        <w:rPr>
          <w:rStyle w:val="StyleUnderline"/>
        </w:rPr>
        <w:t xml:space="preserve">Gathering this observation-based information is essential to counter an increasingly </w:t>
      </w:r>
      <w:r w:rsidRPr="00C011D1">
        <w:rPr>
          <w:rStyle w:val="Emphasis"/>
        </w:rPr>
        <w:t>popular but flawed narrative</w:t>
      </w:r>
      <w:r w:rsidRPr="00C011D1">
        <w:rPr>
          <w:rStyle w:val="StyleUnderline"/>
        </w:rPr>
        <w:t xml:space="preserve"> that the only way to ensure our survival is to </w:t>
      </w:r>
      <w:proofErr w:type="spellStart"/>
      <w:r w:rsidRPr="00C011D1">
        <w:rPr>
          <w:rStyle w:val="StyleUnderline"/>
        </w:rPr>
        <w:t>colonise</w:t>
      </w:r>
      <w:proofErr w:type="spellEnd"/>
      <w:r w:rsidRPr="00C011D1">
        <w:rPr>
          <w:rStyle w:val="StyleUnderline"/>
        </w:rPr>
        <w:t xml:space="preserve"> other planets.</w:t>
      </w:r>
    </w:p>
    <w:p w14:paraId="044A36F3" w14:textId="77777777" w:rsidR="00C011D1" w:rsidRPr="00C011D1" w:rsidRDefault="00C011D1" w:rsidP="00C011D1">
      <w:pPr>
        <w:rPr>
          <w:rStyle w:val="StyleUnderline"/>
        </w:rPr>
      </w:pPr>
      <w:r w:rsidRPr="00C011D1">
        <w:rPr>
          <w:rStyle w:val="StyleUnderline"/>
        </w:rPr>
        <w:t>The best-case scenario for terraforming Mars leaves us with an atmosphere we are incapable of breathing</w:t>
      </w:r>
    </w:p>
    <w:p w14:paraId="2E2AB8D5" w14:textId="77777777" w:rsidR="00C011D1" w:rsidRPr="00C011D1" w:rsidRDefault="00C011D1" w:rsidP="00C011D1">
      <w:pPr>
        <w:rPr>
          <w:u w:val="single"/>
        </w:rPr>
      </w:pPr>
      <w:r w:rsidRPr="00C011D1">
        <w:rPr>
          <w:rStyle w:val="StyleUnderline"/>
        </w:rPr>
        <w:t xml:space="preserve">The most common target of such speculative dreaming is our </w:t>
      </w:r>
      <w:proofErr w:type="spellStart"/>
      <w:r w:rsidRPr="00C011D1">
        <w:rPr>
          <w:rStyle w:val="StyleUnderline"/>
        </w:rPr>
        <w:t>neighbour</w:t>
      </w:r>
      <w:proofErr w:type="spellEnd"/>
      <w:r w:rsidRPr="00C011D1">
        <w:rPr>
          <w:rStyle w:val="StyleUnderline"/>
        </w:rPr>
        <w:t xml:space="preserve"> Mars</w:t>
      </w:r>
      <w:r w:rsidRPr="00C011D1">
        <w:rPr>
          <w:sz w:val="12"/>
        </w:rPr>
        <w:t xml:space="preserve">. It is about half the size of Earth and receives about 40 per cent of the heat that we get from the Sun. From an astronomer’s perspective, Mars is Earth’s identical twin. And Mars has been in the news a lot lately, promoted as a possible outpost for humanity in the near future. While human-led missions to Mars seem likely in the coming decades, what are our prospects of long-term habitation on Mars? </w:t>
      </w:r>
      <w:r w:rsidRPr="00C011D1">
        <w:rPr>
          <w:rStyle w:val="StyleUnderline"/>
        </w:rPr>
        <w:t xml:space="preserve">Present-day </w:t>
      </w:r>
      <w:r w:rsidRPr="00C011D1">
        <w:rPr>
          <w:rStyle w:val="Emphasis"/>
        </w:rPr>
        <w:t>Mars</w:t>
      </w:r>
      <w:r w:rsidRPr="00C011D1">
        <w:rPr>
          <w:rStyle w:val="StyleUnderline"/>
        </w:rPr>
        <w:t xml:space="preserve"> is a </w:t>
      </w:r>
      <w:r w:rsidRPr="00C011D1">
        <w:rPr>
          <w:rStyle w:val="Emphasis"/>
        </w:rPr>
        <w:t>cold, dry world</w:t>
      </w:r>
      <w:r w:rsidRPr="00C011D1">
        <w:rPr>
          <w:rStyle w:val="StyleUnderline"/>
        </w:rPr>
        <w:t xml:space="preserve"> with a </w:t>
      </w:r>
      <w:r w:rsidRPr="00C011D1">
        <w:rPr>
          <w:rStyle w:val="Emphasis"/>
        </w:rPr>
        <w:t>very thin atmosphere</w:t>
      </w:r>
      <w:r w:rsidRPr="00C011D1">
        <w:rPr>
          <w:rStyle w:val="StyleUnderline"/>
        </w:rPr>
        <w:t xml:space="preserve"> and </w:t>
      </w:r>
      <w:r w:rsidRPr="00C011D1">
        <w:rPr>
          <w:rStyle w:val="Emphasis"/>
        </w:rPr>
        <w:t>global dust storms</w:t>
      </w:r>
      <w:r w:rsidRPr="00C011D1">
        <w:rPr>
          <w:rStyle w:val="StyleUnderline"/>
        </w:rPr>
        <w:t xml:space="preserve"> that can </w:t>
      </w:r>
      <w:r w:rsidRPr="00C011D1">
        <w:rPr>
          <w:rStyle w:val="Emphasis"/>
        </w:rPr>
        <w:t>last for weeks</w:t>
      </w:r>
      <w:r w:rsidRPr="00C011D1">
        <w:rPr>
          <w:rStyle w:val="StyleUnderline"/>
        </w:rPr>
        <w:t xml:space="preserve"> on end. Its </w:t>
      </w:r>
      <w:r w:rsidRPr="00C011D1">
        <w:rPr>
          <w:rStyle w:val="Emphasis"/>
        </w:rPr>
        <w:t>average surface pressure</w:t>
      </w:r>
      <w:r w:rsidRPr="00C011D1">
        <w:rPr>
          <w:rStyle w:val="StyleUnderline"/>
        </w:rPr>
        <w:t xml:space="preserve"> is </w:t>
      </w:r>
      <w:r w:rsidRPr="00C011D1">
        <w:rPr>
          <w:rStyle w:val="Emphasis"/>
        </w:rPr>
        <w:t>less than 1 per cent of Earth’s</w:t>
      </w:r>
      <w:r w:rsidRPr="00C011D1">
        <w:rPr>
          <w:rStyle w:val="StyleUnderline"/>
        </w:rPr>
        <w:t xml:space="preserve">. </w:t>
      </w:r>
      <w:r w:rsidRPr="00C011D1">
        <w:rPr>
          <w:rStyle w:val="Emphasis"/>
        </w:rPr>
        <w:t>Surviving</w:t>
      </w:r>
      <w:r w:rsidRPr="00C011D1">
        <w:rPr>
          <w:rStyle w:val="StyleUnderline"/>
        </w:rPr>
        <w:t xml:space="preserve"> </w:t>
      </w:r>
      <w:r w:rsidRPr="00C011D1">
        <w:rPr>
          <w:sz w:val="12"/>
        </w:rPr>
        <w:t>without a pressure suit</w:t>
      </w:r>
      <w:r w:rsidRPr="00C011D1">
        <w:rPr>
          <w:rStyle w:val="StyleUnderline"/>
        </w:rPr>
        <w:t xml:space="preserve"> in such an environment is </w:t>
      </w:r>
      <w:r w:rsidRPr="00C011D1">
        <w:rPr>
          <w:rStyle w:val="Emphasis"/>
        </w:rPr>
        <w:t>impossible</w:t>
      </w:r>
      <w:r w:rsidRPr="00C011D1">
        <w:rPr>
          <w:rStyle w:val="StyleUnderline"/>
        </w:rPr>
        <w:t xml:space="preserve">. The </w:t>
      </w:r>
      <w:r w:rsidRPr="00C011D1">
        <w:rPr>
          <w:rStyle w:val="Emphasis"/>
        </w:rPr>
        <w:t>dusty air</w:t>
      </w:r>
      <w:r w:rsidRPr="00C011D1">
        <w:rPr>
          <w:rStyle w:val="StyleUnderline"/>
        </w:rPr>
        <w:t xml:space="preserve"> mostly consists of </w:t>
      </w:r>
      <w:r w:rsidRPr="00C011D1">
        <w:rPr>
          <w:rStyle w:val="Emphasis"/>
        </w:rPr>
        <w:t>carbon dioxide (CO2) and</w:t>
      </w:r>
      <w:r w:rsidRPr="00C011D1">
        <w:rPr>
          <w:rStyle w:val="StyleUnderline"/>
        </w:rPr>
        <w:t xml:space="preserve"> the </w:t>
      </w:r>
      <w:r w:rsidRPr="00C011D1">
        <w:rPr>
          <w:sz w:val="12"/>
        </w:rPr>
        <w:t>surface temperature ranges from</w:t>
      </w:r>
      <w:r w:rsidRPr="00C011D1">
        <w:rPr>
          <w:rStyle w:val="StyleUnderline"/>
        </w:rPr>
        <w:t xml:space="preserve"> a balmy 30ºC (86ºF) in the summer, </w:t>
      </w:r>
      <w:r w:rsidRPr="00C011D1">
        <w:rPr>
          <w:rStyle w:val="Emphasis"/>
        </w:rPr>
        <w:t>down to -140ºC (-220ºF</w:t>
      </w:r>
      <w:r w:rsidRPr="00C011D1">
        <w:rPr>
          <w:rStyle w:val="StyleUnderline"/>
        </w:rPr>
        <w:t xml:space="preserve">) in the winter; these </w:t>
      </w:r>
      <w:r w:rsidRPr="00C011D1">
        <w:rPr>
          <w:rStyle w:val="Emphasis"/>
        </w:rPr>
        <w:t>extreme temperature changes</w:t>
      </w:r>
      <w:r w:rsidRPr="00C011D1">
        <w:rPr>
          <w:rStyle w:val="StyleUnderline"/>
        </w:rPr>
        <w:t xml:space="preserve"> are </w:t>
      </w:r>
      <w:r w:rsidRPr="00C011D1">
        <w:rPr>
          <w:rStyle w:val="Emphasis"/>
        </w:rPr>
        <w:t>due to the thin atmosphere</w:t>
      </w:r>
      <w:r w:rsidRPr="00C011D1">
        <w:rPr>
          <w:rStyle w:val="StyleUnderline"/>
        </w:rPr>
        <w:t xml:space="preserve"> on Mars.</w:t>
      </w:r>
    </w:p>
    <w:p w14:paraId="380191D4" w14:textId="77777777" w:rsidR="00C011D1" w:rsidRPr="00C011D1" w:rsidRDefault="00C011D1" w:rsidP="00C011D1">
      <w:pPr>
        <w:rPr>
          <w:rStyle w:val="StyleUnderline"/>
        </w:rPr>
      </w:pPr>
      <w:r w:rsidRPr="00C011D1">
        <w:rPr>
          <w:sz w:val="12"/>
        </w:rPr>
        <w:t xml:space="preserve">Despite these clear challenges, proposals for terraforming Mars into a world suitable for long-term human habitation abound. </w:t>
      </w:r>
      <w:r w:rsidRPr="00C011D1">
        <w:rPr>
          <w:rStyle w:val="StyleUnderline"/>
        </w:rPr>
        <w:t xml:space="preserve">Mars is further from the Sun than Earth, so it would </w:t>
      </w:r>
      <w:r w:rsidRPr="00C011D1">
        <w:rPr>
          <w:rStyle w:val="Emphasis"/>
        </w:rPr>
        <w:t>require significantly more greenhouse gases</w:t>
      </w:r>
      <w:r w:rsidRPr="00C011D1">
        <w:rPr>
          <w:rStyle w:val="StyleUnderline"/>
        </w:rPr>
        <w:t xml:space="preserve"> to achieve a temperature similar to Earth’s.</w:t>
      </w:r>
      <w:r w:rsidRPr="00C011D1">
        <w:rPr>
          <w:sz w:val="12"/>
        </w:rPr>
        <w:t xml:space="preserve"> </w:t>
      </w:r>
      <w:r w:rsidRPr="00C011D1">
        <w:rPr>
          <w:rStyle w:val="StyleUnderline"/>
        </w:rPr>
        <w:t>Thickening the atmosphere by releasing CO2 in the Martian surface is the most popular ‘solution’ to the thin atmosphere on Mars</w:t>
      </w:r>
      <w:r w:rsidRPr="00C011D1">
        <w:rPr>
          <w:sz w:val="12"/>
        </w:rPr>
        <w:t xml:space="preserve">. However, </w:t>
      </w:r>
      <w:r w:rsidRPr="00C011D1">
        <w:rPr>
          <w:rStyle w:val="Emphasis"/>
        </w:rPr>
        <w:t>every suggested method</w:t>
      </w:r>
      <w:r w:rsidRPr="00C011D1">
        <w:rPr>
          <w:rStyle w:val="StyleUnderline"/>
        </w:rPr>
        <w:t xml:space="preserve"> of releasing the carbon stored in Mars </w:t>
      </w:r>
      <w:r w:rsidRPr="00C011D1">
        <w:rPr>
          <w:rStyle w:val="Emphasis"/>
        </w:rPr>
        <w:t>requires technology and resources</w:t>
      </w:r>
      <w:r w:rsidRPr="00C011D1">
        <w:rPr>
          <w:rStyle w:val="StyleUnderline"/>
        </w:rPr>
        <w:t xml:space="preserve"> </w:t>
      </w:r>
      <w:r w:rsidRPr="00C011D1">
        <w:rPr>
          <w:rStyle w:val="Emphasis"/>
        </w:rPr>
        <w:t>far beyond</w:t>
      </w:r>
      <w:r w:rsidRPr="00C011D1">
        <w:rPr>
          <w:rStyle w:val="StyleUnderline"/>
        </w:rPr>
        <w:t xml:space="preserve"> what </w:t>
      </w:r>
      <w:r w:rsidRPr="00C011D1">
        <w:rPr>
          <w:rStyle w:val="Emphasis"/>
        </w:rPr>
        <w:t>we are</w:t>
      </w:r>
      <w:r w:rsidRPr="00C011D1">
        <w:rPr>
          <w:rStyle w:val="StyleUnderline"/>
        </w:rPr>
        <w:t xml:space="preserve"> </w:t>
      </w:r>
      <w:r w:rsidRPr="00C011D1">
        <w:rPr>
          <w:sz w:val="12"/>
        </w:rPr>
        <w:t>currently</w:t>
      </w:r>
      <w:r w:rsidRPr="00C011D1">
        <w:rPr>
          <w:rStyle w:val="StyleUnderline"/>
        </w:rPr>
        <w:t xml:space="preserve"> </w:t>
      </w:r>
      <w:r w:rsidRPr="00C011D1">
        <w:rPr>
          <w:rStyle w:val="Emphasis"/>
        </w:rPr>
        <w:t>capable of.</w:t>
      </w:r>
      <w:r w:rsidRPr="00C011D1">
        <w:rPr>
          <w:sz w:val="12"/>
        </w:rPr>
        <w:t xml:space="preserve"> What’s more, a recent NASA study determined that </w:t>
      </w:r>
      <w:r w:rsidRPr="00C011D1">
        <w:rPr>
          <w:rStyle w:val="Emphasis"/>
        </w:rPr>
        <w:t>there isn’t even enough CO2 on Mars to warm it sufficiently</w:t>
      </w:r>
      <w:r w:rsidRPr="00C011D1">
        <w:rPr>
          <w:rStyle w:val="StyleUnderline"/>
        </w:rPr>
        <w:t>.</w:t>
      </w:r>
    </w:p>
    <w:p w14:paraId="2F4452AD" w14:textId="77777777" w:rsidR="00C011D1" w:rsidRPr="00C011D1" w:rsidRDefault="00C011D1" w:rsidP="00C011D1">
      <w:pPr>
        <w:rPr>
          <w:u w:val="single"/>
        </w:rPr>
      </w:pPr>
      <w:r w:rsidRPr="00C011D1">
        <w:rPr>
          <w:rStyle w:val="Emphasis"/>
        </w:rPr>
        <w:t>Even if</w:t>
      </w:r>
      <w:r w:rsidRPr="00C011D1">
        <w:rPr>
          <w:rStyle w:val="StyleUnderline"/>
        </w:rPr>
        <w:t xml:space="preserve"> we could find enough CO2, we would still be </w:t>
      </w:r>
      <w:r w:rsidRPr="00C011D1">
        <w:rPr>
          <w:rStyle w:val="Emphasis"/>
        </w:rPr>
        <w:t>left with an atmosphere we couldn’t breathe</w:t>
      </w:r>
      <w:r w:rsidRPr="00C011D1">
        <w:rPr>
          <w:sz w:val="12"/>
        </w:rPr>
        <w:t xml:space="preserve">. </w:t>
      </w:r>
      <w:r w:rsidRPr="00C011D1">
        <w:rPr>
          <w:rStyle w:val="StyleUnderline"/>
        </w:rPr>
        <w:t xml:space="preserve">Earth’s atmosphere contains only 0.04 per cent CO2, and we cannot tolerate an atmosphere high in CO2. For an atmosphere with Earth’s atmospheric pressure, CO2 levels as high as 1 per cent can cause drowsiness in humans, and once we reach levels of 10 per cent CO2, </w:t>
      </w:r>
      <w:r w:rsidRPr="00C011D1">
        <w:rPr>
          <w:rStyle w:val="Emphasis"/>
        </w:rPr>
        <w:t>we will suffocate</w:t>
      </w:r>
      <w:r w:rsidRPr="00C011D1">
        <w:rPr>
          <w:rStyle w:val="StyleUnderline"/>
        </w:rPr>
        <w:t xml:space="preserve"> even if there is abundant oxygen</w:t>
      </w:r>
      <w:r w:rsidRPr="00C011D1">
        <w:rPr>
          <w:sz w:val="12"/>
        </w:rPr>
        <w:t xml:space="preserve">. </w:t>
      </w:r>
      <w:r w:rsidRPr="00C011D1">
        <w:rPr>
          <w:rStyle w:val="StyleUnderline"/>
        </w:rPr>
        <w:t xml:space="preserve">The proposed </w:t>
      </w:r>
      <w:r w:rsidRPr="00C011D1">
        <w:rPr>
          <w:rStyle w:val="Emphasis"/>
        </w:rPr>
        <w:t>absolute best-case scenario</w:t>
      </w:r>
      <w:r w:rsidRPr="00C011D1">
        <w:rPr>
          <w:rStyle w:val="StyleUnderline"/>
        </w:rPr>
        <w:t xml:space="preserve"> for terraforming Mars </w:t>
      </w:r>
      <w:r w:rsidRPr="00C011D1">
        <w:rPr>
          <w:rStyle w:val="Emphasis"/>
        </w:rPr>
        <w:t>leaves us with an atmosphere</w:t>
      </w:r>
      <w:r w:rsidRPr="00C011D1">
        <w:rPr>
          <w:rStyle w:val="StyleUnderline"/>
        </w:rPr>
        <w:t xml:space="preserve"> we are </w:t>
      </w:r>
      <w:r w:rsidRPr="00C011D1">
        <w:rPr>
          <w:rStyle w:val="Emphasis"/>
        </w:rPr>
        <w:t>incapable of breathing</w:t>
      </w:r>
      <w:r w:rsidRPr="00C011D1">
        <w:rPr>
          <w:rStyle w:val="StyleUnderline"/>
        </w:rPr>
        <w:t xml:space="preserve">; and </w:t>
      </w:r>
      <w:r w:rsidRPr="00C011D1">
        <w:rPr>
          <w:rStyle w:val="Emphasis"/>
        </w:rPr>
        <w:t>achieving it is well beyond</w:t>
      </w:r>
      <w:r w:rsidRPr="00C011D1">
        <w:rPr>
          <w:rStyle w:val="StyleUnderline"/>
        </w:rPr>
        <w:t xml:space="preserve"> our </w:t>
      </w:r>
      <w:r w:rsidRPr="00C011D1">
        <w:rPr>
          <w:sz w:val="12"/>
        </w:rPr>
        <w:t>current</w:t>
      </w:r>
      <w:r w:rsidRPr="00C011D1">
        <w:rPr>
          <w:rStyle w:val="StyleUnderline"/>
        </w:rPr>
        <w:t xml:space="preserve"> </w:t>
      </w:r>
      <w:r w:rsidRPr="00C011D1">
        <w:rPr>
          <w:rStyle w:val="Emphasis"/>
        </w:rPr>
        <w:t>technological and economic capabilities</w:t>
      </w:r>
      <w:r w:rsidRPr="00C011D1">
        <w:rPr>
          <w:rStyle w:val="StyleUnderline"/>
        </w:rPr>
        <w:t>.</w:t>
      </w:r>
    </w:p>
    <w:p w14:paraId="6B247676" w14:textId="77777777" w:rsidR="00C011D1" w:rsidRPr="00C011D1" w:rsidRDefault="00C011D1" w:rsidP="00C011D1">
      <w:pPr>
        <w:rPr>
          <w:u w:val="single"/>
        </w:rPr>
      </w:pPr>
      <w:r w:rsidRPr="00C011D1">
        <w:rPr>
          <w:sz w:val="12"/>
        </w:rPr>
        <w:t xml:space="preserve">Instead of changing the atmosphere of Mars, a </w:t>
      </w:r>
      <w:r w:rsidRPr="00C011D1">
        <w:rPr>
          <w:rStyle w:val="StyleUnderline"/>
        </w:rPr>
        <w:t>more realistic scenario might be to build habitat domes on its surface with internal conditions suitable for our survival</w:t>
      </w:r>
      <w:r w:rsidRPr="00C011D1">
        <w:rPr>
          <w:sz w:val="12"/>
        </w:rPr>
        <w:t xml:space="preserve">. However, </w:t>
      </w:r>
      <w:r w:rsidRPr="00C011D1">
        <w:rPr>
          <w:rStyle w:val="StyleUnderline"/>
        </w:rPr>
        <w:t>there would be a large pressure difference between the inside of the habitat and the outside atmosphere.</w:t>
      </w:r>
      <w:r w:rsidRPr="00C011D1">
        <w:rPr>
          <w:sz w:val="12"/>
        </w:rPr>
        <w:t xml:space="preserve"> </w:t>
      </w:r>
      <w:r w:rsidRPr="00C011D1">
        <w:rPr>
          <w:rStyle w:val="Emphasis"/>
        </w:rPr>
        <w:t>Any breach</w:t>
      </w:r>
      <w:r w:rsidRPr="00C011D1">
        <w:rPr>
          <w:sz w:val="12"/>
        </w:rPr>
        <w:t xml:space="preserve"> in the habitat </w:t>
      </w:r>
      <w:r w:rsidRPr="00C011D1">
        <w:rPr>
          <w:rStyle w:val="StyleUnderline"/>
        </w:rPr>
        <w:t xml:space="preserve">would rapidly lead to </w:t>
      </w:r>
      <w:proofErr w:type="spellStart"/>
      <w:r w:rsidRPr="00C011D1">
        <w:rPr>
          <w:rStyle w:val="StyleUnderline"/>
        </w:rPr>
        <w:t>depressurisation</w:t>
      </w:r>
      <w:proofErr w:type="spellEnd"/>
      <w:r w:rsidRPr="00C011D1">
        <w:rPr>
          <w:rStyle w:val="StyleUnderline"/>
        </w:rPr>
        <w:t xml:space="preserve"> as the breathable air escapes into the thin Martian atmosphere.</w:t>
      </w:r>
      <w:r w:rsidRPr="00C011D1">
        <w:rPr>
          <w:sz w:val="12"/>
        </w:rPr>
        <w:t xml:space="preserve"> </w:t>
      </w:r>
      <w:r w:rsidRPr="00C011D1">
        <w:rPr>
          <w:rStyle w:val="StyleUnderline"/>
        </w:rPr>
        <w:t xml:space="preserve">Any humans living on Mars would have to be on constant high alert for any damage to their building structures, and </w:t>
      </w:r>
      <w:r w:rsidRPr="00C011D1">
        <w:rPr>
          <w:rStyle w:val="Emphasis"/>
        </w:rPr>
        <w:t>suffocation would be a daily threat</w:t>
      </w:r>
      <w:r w:rsidRPr="00C011D1">
        <w:rPr>
          <w:rStyle w:val="StyleUnderline"/>
        </w:rPr>
        <w:t>.</w:t>
      </w:r>
    </w:p>
    <w:p w14:paraId="70E16EDF" w14:textId="77777777" w:rsidR="00C011D1" w:rsidRPr="00C011D1" w:rsidRDefault="00C011D1" w:rsidP="00C011D1">
      <w:pPr>
        <w:rPr>
          <w:sz w:val="12"/>
        </w:rPr>
      </w:pPr>
      <w:r w:rsidRPr="00C011D1">
        <w:rPr>
          <w:rStyle w:val="StyleUnderline"/>
        </w:rPr>
        <w:t xml:space="preserve">From an astronomical perspective, Mars is Earth’s twin; and yet, it would </w:t>
      </w:r>
      <w:r w:rsidRPr="00C011D1">
        <w:rPr>
          <w:rStyle w:val="Emphasis"/>
        </w:rPr>
        <w:t>take vast resources</w:t>
      </w:r>
      <w:r w:rsidRPr="00C011D1">
        <w:rPr>
          <w:rStyle w:val="StyleUnderline"/>
        </w:rPr>
        <w:t xml:space="preserve">, time and effort to transform it into a world that </w:t>
      </w:r>
      <w:r w:rsidRPr="00C011D1">
        <w:rPr>
          <w:rStyle w:val="Emphasis"/>
        </w:rPr>
        <w:t>wouldn’t be capable</w:t>
      </w:r>
      <w:r w:rsidRPr="00C011D1">
        <w:rPr>
          <w:rStyle w:val="StyleUnderline"/>
        </w:rPr>
        <w:t xml:space="preserve"> of </w:t>
      </w:r>
      <w:r w:rsidRPr="00C011D1">
        <w:rPr>
          <w:rStyle w:val="Emphasis"/>
        </w:rPr>
        <w:t>providing even the bare minimum</w:t>
      </w:r>
      <w:r w:rsidRPr="00C011D1">
        <w:rPr>
          <w:rStyle w:val="StyleUnderline"/>
        </w:rPr>
        <w:t xml:space="preserve"> of what we have on Earth</w:t>
      </w:r>
      <w:r w:rsidRPr="00C011D1">
        <w:rPr>
          <w:sz w:val="12"/>
        </w:rPr>
        <w:t xml:space="preserve">. </w:t>
      </w:r>
      <w:r w:rsidRPr="00C011D1">
        <w:rPr>
          <w:rStyle w:val="StyleUnderline"/>
        </w:rPr>
        <w:t xml:space="preserve">Suggesting that another planet could become an escape from our problems on Earth suddenly seems </w:t>
      </w:r>
      <w:r w:rsidRPr="00C011D1">
        <w:rPr>
          <w:rStyle w:val="Emphasis"/>
        </w:rPr>
        <w:t>absurd</w:t>
      </w:r>
      <w:r w:rsidRPr="00C011D1">
        <w:rPr>
          <w:rStyle w:val="StyleUnderline"/>
        </w:rPr>
        <w:t>.</w:t>
      </w:r>
      <w:r w:rsidRPr="00C011D1">
        <w:rPr>
          <w:sz w:val="12"/>
        </w:rPr>
        <w:t xml:space="preserve"> But are we being pessimistic? Do we just need to look further afield?</w:t>
      </w:r>
    </w:p>
    <w:p w14:paraId="13675155" w14:textId="77777777" w:rsidR="00C011D1" w:rsidRPr="00C011D1" w:rsidRDefault="00C011D1" w:rsidP="00C011D1">
      <w:pPr>
        <w:rPr>
          <w:sz w:val="12"/>
          <w:szCs w:val="16"/>
        </w:rPr>
      </w:pPr>
      <w:r w:rsidRPr="00C011D1">
        <w:rPr>
          <w:sz w:val="12"/>
          <w:szCs w:val="16"/>
        </w:rPr>
        <w:t>Next time you are out on a clear night, look up at the stars and choose one – you are more likely than not to pick one that hosts planets. Astronomical observations today confirm our age-old suspicion that all stars have their own planetary systems. As astronomers, we call these exoplanets. What are exoplanets like? Could we make any of them our home?</w:t>
      </w:r>
    </w:p>
    <w:p w14:paraId="7DA7E824" w14:textId="77777777" w:rsidR="00C011D1" w:rsidRPr="00C011D1" w:rsidRDefault="00C011D1" w:rsidP="00C011D1">
      <w:pPr>
        <w:rPr>
          <w:sz w:val="12"/>
          <w:szCs w:val="16"/>
        </w:rPr>
      </w:pPr>
      <w:r w:rsidRPr="00C011D1">
        <w:rPr>
          <w:sz w:val="12"/>
          <w:szCs w:val="16"/>
        </w:rPr>
        <w:t>The majority of exoplanets discovered to date were found by NASA’s Kepler mission, which monitored the brightness of 100,000 stars over four years, looking for dips in a star’s light as a planet obscures it each time it completes an orbit around it.</w:t>
      </w:r>
    </w:p>
    <w:p w14:paraId="2D81AB1C" w14:textId="77777777" w:rsidR="00C011D1" w:rsidRPr="00C011D1" w:rsidRDefault="00C011D1" w:rsidP="00C011D1">
      <w:pPr>
        <w:rPr>
          <w:rStyle w:val="StyleUnderline"/>
        </w:rPr>
      </w:pPr>
      <w:r w:rsidRPr="00C011D1">
        <w:rPr>
          <w:rStyle w:val="StyleUnderline"/>
        </w:rPr>
        <w:t>Kepler observed more than 900 Earth-sized planets</w:t>
      </w:r>
      <w:r w:rsidRPr="00C011D1">
        <w:rPr>
          <w:sz w:val="12"/>
        </w:rPr>
        <w:t xml:space="preserve"> with a radius up to 1.25 times that of our world. These planets could be rocky (for the majority of them, we haven’t yet determined their mass, so we can only make this inference based on empirical relations between planetary mass and radius). Of these 900 or so Earth-sized planets, </w:t>
      </w:r>
      <w:r w:rsidRPr="00C011D1">
        <w:rPr>
          <w:rStyle w:val="Emphasis"/>
        </w:rPr>
        <w:t>23</w:t>
      </w:r>
      <w:r w:rsidRPr="00C011D1">
        <w:rPr>
          <w:rStyle w:val="StyleUnderline"/>
        </w:rPr>
        <w:t xml:space="preserve"> are in the habitable zone.</w:t>
      </w:r>
      <w:r w:rsidRPr="00C011D1">
        <w:rPr>
          <w:sz w:val="12"/>
        </w:rPr>
        <w:t xml:space="preserve"> </w:t>
      </w:r>
      <w:r w:rsidRPr="00C011D1">
        <w:rPr>
          <w:rStyle w:val="StyleUnderline"/>
        </w:rPr>
        <w:t>The habitable zone is the range of orbits around a star where a planet can be considered temperate: the planet’s surface can support liquid water (provided there is sufficient atmospheric pressure</w:t>
      </w:r>
      <w:r w:rsidRPr="00C011D1">
        <w:rPr>
          <w:sz w:val="12"/>
        </w:rPr>
        <w:t xml:space="preserve">), a key ingredient of life as we know it. The concept of the habitable zone is very useful because it depends on just two astrophysical parameters that are relatively easy to measure: the distance of the planet to its parent star, and the star’s temperature. It’s worth keeping in mind that the astronomical habitable zone is a very simple concept and, </w:t>
      </w:r>
      <w:r w:rsidRPr="00C011D1">
        <w:rPr>
          <w:rStyle w:val="Emphasis"/>
        </w:rPr>
        <w:t>in reality</w:t>
      </w:r>
      <w:r w:rsidRPr="00C011D1">
        <w:rPr>
          <w:sz w:val="12"/>
        </w:rPr>
        <w:t xml:space="preserve">, </w:t>
      </w:r>
      <w:r w:rsidRPr="00C011D1">
        <w:rPr>
          <w:rStyle w:val="StyleUnderline"/>
        </w:rPr>
        <w:t>there are many more factors at play in the emergence of life;</w:t>
      </w:r>
      <w:r w:rsidRPr="00C011D1">
        <w:rPr>
          <w:sz w:val="12"/>
        </w:rPr>
        <w:t xml:space="preserve"> for example, </w:t>
      </w:r>
      <w:r w:rsidRPr="00C011D1">
        <w:rPr>
          <w:rStyle w:val="StyleUnderline"/>
        </w:rPr>
        <w:t>this concept does not consider plate tectonics, which are thought to be crucial to sustain life on Earth.</w:t>
      </w:r>
    </w:p>
    <w:p w14:paraId="628E18BA" w14:textId="77777777" w:rsidR="00C011D1" w:rsidRPr="00C011D1" w:rsidRDefault="00C011D1" w:rsidP="00C011D1">
      <w:pPr>
        <w:rPr>
          <w:sz w:val="12"/>
          <w:szCs w:val="16"/>
        </w:rPr>
      </w:pPr>
      <w:r w:rsidRPr="00C011D1">
        <w:rPr>
          <w:sz w:val="12"/>
          <w:szCs w:val="16"/>
        </w:rPr>
        <w:t>Planets with similar observable properties to Earth are very common: at least one in 10 stars hosts them</w:t>
      </w:r>
    </w:p>
    <w:p w14:paraId="00578352" w14:textId="77777777" w:rsidR="00C011D1" w:rsidRPr="00C011D1" w:rsidRDefault="00C011D1" w:rsidP="00C011D1">
      <w:pPr>
        <w:rPr>
          <w:sz w:val="12"/>
          <w:szCs w:val="16"/>
        </w:rPr>
      </w:pPr>
      <w:r w:rsidRPr="00C011D1">
        <w:rPr>
          <w:sz w:val="12"/>
          <w:szCs w:val="16"/>
        </w:rPr>
        <w:t>How many Earth-sized, temperate planets are there in our galaxy? Since we have discovered only a handful of these planets so far, it is still quite difficult to estimate their number. Current estimates of the frequency of Earth-sized planets rely on extrapolating measured occurrence rates of planets that are slightly bigger and closer to their parent star, as those are easier to detect. The studies are primarily based on observations from the Kepler mission, which surveyed more than 100,000 stars in a systematic fashion. These stars are all located in a tiny portion of the entire sky; so, occurrence rate studies assume that this part of the sky is representative of the full galaxy. These are all reasonable assumptions for the back-of-the-envelope estimate that we are about to make.</w:t>
      </w:r>
    </w:p>
    <w:p w14:paraId="38559BE9" w14:textId="77777777" w:rsidR="00C011D1" w:rsidRPr="00C011D1" w:rsidRDefault="00C011D1" w:rsidP="00C011D1">
      <w:pPr>
        <w:rPr>
          <w:sz w:val="12"/>
          <w:szCs w:val="16"/>
        </w:rPr>
      </w:pPr>
      <w:r w:rsidRPr="00C011D1">
        <w:rPr>
          <w:sz w:val="12"/>
          <w:szCs w:val="16"/>
        </w:rPr>
        <w:t>Several different teams carried out their own analyses and, on average, they found that roughly one in three stars (30 per cent) hosts an Earth-sized, temperate planet. The most pessimistic studies found a rate of 9 per cent, which is about one in 10 stars, and the studies with the most optimistic results found that virtually all stars host at least one Earth-sized, temperate planet, and potentially even several of them.</w:t>
      </w:r>
    </w:p>
    <w:p w14:paraId="474AF92F" w14:textId="77777777" w:rsidR="00C011D1" w:rsidRPr="00C011D1" w:rsidRDefault="00C011D1" w:rsidP="00C011D1">
      <w:pPr>
        <w:rPr>
          <w:sz w:val="12"/>
          <w:szCs w:val="16"/>
        </w:rPr>
      </w:pPr>
      <w:r w:rsidRPr="00C011D1">
        <w:rPr>
          <w:sz w:val="12"/>
          <w:szCs w:val="16"/>
        </w:rPr>
        <w:t xml:space="preserve">At first sight, this looks like a huge range in values; but it’s worth taking a step back and </w:t>
      </w:r>
      <w:proofErr w:type="spellStart"/>
      <w:r w:rsidRPr="00C011D1">
        <w:rPr>
          <w:sz w:val="12"/>
          <w:szCs w:val="16"/>
        </w:rPr>
        <w:t>realising</w:t>
      </w:r>
      <w:proofErr w:type="spellEnd"/>
      <w:r w:rsidRPr="00C011D1">
        <w:rPr>
          <w:sz w:val="12"/>
          <w:szCs w:val="16"/>
        </w:rPr>
        <w:t xml:space="preserve"> that we had absolutely no constraints whatsoever on this number just 20 years ago. Whether there are other planets similar to Earth is a question that we’ve been asking for millennia, and this is the very first time that we are able to answer it based on actual observations. Before the Kepler mission, we had no idea whether we would find Earth-sized, temperate planets around one in 10, or one in a million stars. Now we know that planets with similar observable properties to Earth are very common: at least one in 10 stars hosts these kinds of planets.</w:t>
      </w:r>
    </w:p>
    <w:p w14:paraId="22466980" w14:textId="77777777" w:rsidR="00C011D1" w:rsidRPr="00C011D1" w:rsidRDefault="00C011D1" w:rsidP="00C011D1">
      <w:pPr>
        <w:rPr>
          <w:sz w:val="12"/>
          <w:szCs w:val="16"/>
        </w:rPr>
      </w:pPr>
      <w:r w:rsidRPr="00C011D1">
        <w:rPr>
          <w:sz w:val="12"/>
          <w:szCs w:val="16"/>
        </w:rPr>
        <w:t>Let’s now use these numbers to predict the number of Earth-sized, temperate planets in our entire galaxy. For this, let’s take the average estimate of 30 per cent, or roughly one in three stars. Our galaxy hosts approximately 300 billion stars, which adds up to 90 billion roughly Earth-sized, roughly temperate planets. This is a huge number, and it can be very tempting to think that at least one of these is bound to look exactly like Earth.</w:t>
      </w:r>
    </w:p>
    <w:p w14:paraId="024A1CC9" w14:textId="77777777" w:rsidR="00C011D1" w:rsidRPr="00C011D1" w:rsidRDefault="00C011D1" w:rsidP="00C011D1">
      <w:pPr>
        <w:rPr>
          <w:u w:val="single"/>
        </w:rPr>
      </w:pPr>
      <w:r w:rsidRPr="00C011D1">
        <w:rPr>
          <w:sz w:val="12"/>
        </w:rPr>
        <w:t xml:space="preserve">One issue to consider is that </w:t>
      </w:r>
      <w:r w:rsidRPr="00C011D1">
        <w:rPr>
          <w:rStyle w:val="StyleUnderline"/>
        </w:rPr>
        <w:t>other worlds are at unimaginable distances from us.</w:t>
      </w:r>
      <w:r w:rsidRPr="00C011D1">
        <w:rPr>
          <w:sz w:val="12"/>
        </w:rPr>
        <w:t xml:space="preserve"> Our </w:t>
      </w:r>
      <w:proofErr w:type="spellStart"/>
      <w:r w:rsidRPr="00C011D1">
        <w:rPr>
          <w:sz w:val="12"/>
        </w:rPr>
        <w:t>neighbour</w:t>
      </w:r>
      <w:proofErr w:type="spellEnd"/>
      <w:r w:rsidRPr="00C011D1">
        <w:rPr>
          <w:sz w:val="12"/>
        </w:rPr>
        <w:t xml:space="preserve"> Mars is on average 225 million </w:t>
      </w:r>
      <w:proofErr w:type="spellStart"/>
      <w:r w:rsidRPr="00C011D1">
        <w:rPr>
          <w:sz w:val="12"/>
        </w:rPr>
        <w:t>kilometres</w:t>
      </w:r>
      <w:proofErr w:type="spellEnd"/>
      <w:r w:rsidRPr="00C011D1">
        <w:rPr>
          <w:sz w:val="12"/>
        </w:rPr>
        <w:t xml:space="preserve"> (about 140 million miles) away. Imagine a team of astronauts travelling in a vehicle similar to NASA’s robotic New Horizons probe, one of humankind’s fastest spacecrafts – which flew by Pluto in 2015. </w:t>
      </w:r>
      <w:r w:rsidRPr="00C011D1">
        <w:rPr>
          <w:rStyle w:val="StyleUnderline"/>
        </w:rPr>
        <w:t>With New Horizons’ top speed of around 58,000 kph, it would take at least 162 days to reach Mars.</w:t>
      </w:r>
      <w:r w:rsidRPr="00C011D1">
        <w:rPr>
          <w:sz w:val="12"/>
        </w:rPr>
        <w:t xml:space="preserve"> </w:t>
      </w:r>
      <w:r w:rsidRPr="00C011D1">
        <w:rPr>
          <w:rStyle w:val="StyleUnderline"/>
        </w:rPr>
        <w:t xml:space="preserve">Beyond our solar system, the closest star to us is Proxima Centauri, at a distance of 40 trillion </w:t>
      </w:r>
      <w:proofErr w:type="spellStart"/>
      <w:r w:rsidRPr="00C011D1">
        <w:rPr>
          <w:rStyle w:val="StyleUnderline"/>
        </w:rPr>
        <w:t>kilometres</w:t>
      </w:r>
      <w:proofErr w:type="spellEnd"/>
      <w:r w:rsidRPr="00C011D1">
        <w:rPr>
          <w:rStyle w:val="StyleUnderline"/>
        </w:rPr>
        <w:t xml:space="preserve">. Going in the same space vehicle, it would take our astronaut crew </w:t>
      </w:r>
      <w:r w:rsidRPr="00C011D1">
        <w:rPr>
          <w:rStyle w:val="Emphasis"/>
        </w:rPr>
        <w:t>79,000 years to reach planets</w:t>
      </w:r>
      <w:r w:rsidRPr="00C011D1">
        <w:rPr>
          <w:rStyle w:val="StyleUnderline"/>
        </w:rPr>
        <w:t xml:space="preserve"> that </w:t>
      </w:r>
      <w:r w:rsidRPr="00C011D1">
        <w:rPr>
          <w:rStyle w:val="Emphasis"/>
        </w:rPr>
        <w:t>might exist</w:t>
      </w:r>
      <w:r w:rsidRPr="00C011D1">
        <w:rPr>
          <w:rStyle w:val="StyleUnderline"/>
        </w:rPr>
        <w:t xml:space="preserve"> around our </w:t>
      </w:r>
      <w:r w:rsidRPr="00C011D1">
        <w:rPr>
          <w:rStyle w:val="Emphasis"/>
        </w:rPr>
        <w:t xml:space="preserve">nearest stellar </w:t>
      </w:r>
      <w:proofErr w:type="spellStart"/>
      <w:r w:rsidRPr="00C011D1">
        <w:rPr>
          <w:rStyle w:val="Emphasis"/>
        </w:rPr>
        <w:t>neighbour</w:t>
      </w:r>
      <w:proofErr w:type="spellEnd"/>
      <w:r w:rsidRPr="00C011D1">
        <w:rPr>
          <w:rStyle w:val="StyleUnderline"/>
        </w:rPr>
        <w:t>.</w:t>
      </w:r>
    </w:p>
    <w:p w14:paraId="703EF0DB" w14:textId="77777777" w:rsidR="00C011D1" w:rsidRPr="00C011D1" w:rsidRDefault="00C011D1" w:rsidP="00C011D1">
      <w:pPr>
        <w:rPr>
          <w:u w:val="single"/>
        </w:rPr>
      </w:pPr>
      <w:r w:rsidRPr="00C011D1">
        <w:rPr>
          <w:sz w:val="12"/>
        </w:rPr>
        <w:t xml:space="preserve">Still, </w:t>
      </w:r>
      <w:r w:rsidRPr="00C011D1">
        <w:rPr>
          <w:rStyle w:val="StyleUnderline"/>
        </w:rPr>
        <w:t>let’s for a moment optimistically imagine that we find a perfect Earth twin: a planet that really is exactly like Earth. Let’s imagine that some futuristic form of technology exists, ready to whisk us away to this new paradise.</w:t>
      </w:r>
      <w:r w:rsidRPr="00C011D1">
        <w:rPr>
          <w:sz w:val="12"/>
        </w:rPr>
        <w:t xml:space="preserve"> Keen to explore our new home, we eagerly board our rocket, but on landing we soon feel uneasy. </w:t>
      </w:r>
      <w:r w:rsidRPr="00C011D1">
        <w:rPr>
          <w:rStyle w:val="StyleUnderline"/>
        </w:rPr>
        <w:t>Where is the land? Why is the ocean green and not blue? Why is the sky orange and thick with haze? Why are our instruments detecting no oxygen in the atmosphere? Was this not supposed to be a perfect twin of Earth?</w:t>
      </w:r>
    </w:p>
    <w:p w14:paraId="39AAF759" w14:textId="77777777" w:rsidR="00C011D1" w:rsidRPr="00C011D1" w:rsidRDefault="00C011D1" w:rsidP="00C011D1">
      <w:pPr>
        <w:rPr>
          <w:b/>
          <w:iCs/>
          <w:u w:val="single"/>
          <w:bdr w:val="single" w:sz="8" w:space="0" w:color="auto"/>
        </w:rPr>
      </w:pPr>
      <w:r w:rsidRPr="00C011D1">
        <w:rPr>
          <w:sz w:val="12"/>
        </w:rPr>
        <w:t xml:space="preserve">As it turns out, </w:t>
      </w:r>
      <w:r w:rsidRPr="00C011D1">
        <w:rPr>
          <w:rStyle w:val="StyleUnderline"/>
        </w:rPr>
        <w:t>we have landed on a perfect twin of the Archean Earth</w:t>
      </w:r>
      <w:r w:rsidRPr="00C011D1">
        <w:rPr>
          <w:sz w:val="12"/>
        </w:rPr>
        <w:t xml:space="preserve">, the </w:t>
      </w:r>
      <w:proofErr w:type="spellStart"/>
      <w:r w:rsidRPr="00C011D1">
        <w:rPr>
          <w:sz w:val="12"/>
        </w:rPr>
        <w:t>aeon</w:t>
      </w:r>
      <w:proofErr w:type="spellEnd"/>
      <w:r w:rsidRPr="00C011D1">
        <w:rPr>
          <w:sz w:val="12"/>
        </w:rPr>
        <w:t xml:space="preserve"> during which life first emerged on our home world. This new planet is certainly habitable: lifeforms are floating around the green, iron-rich oceans, breathing out methane that is giving the sky that unsettling hazy, orange </w:t>
      </w:r>
      <w:proofErr w:type="spellStart"/>
      <w:r w:rsidRPr="00C011D1">
        <w:rPr>
          <w:sz w:val="12"/>
        </w:rPr>
        <w:t>colour</w:t>
      </w:r>
      <w:proofErr w:type="spellEnd"/>
      <w:r w:rsidRPr="00C011D1">
        <w:rPr>
          <w:sz w:val="12"/>
        </w:rPr>
        <w:t xml:space="preserve">. </w:t>
      </w:r>
      <w:r w:rsidRPr="00C011D1">
        <w:rPr>
          <w:rStyle w:val="StyleUnderline"/>
        </w:rPr>
        <w:t>This planet sure is habitable – just not to us.</w:t>
      </w:r>
      <w:r w:rsidRPr="00C011D1">
        <w:rPr>
          <w:sz w:val="12"/>
        </w:rPr>
        <w:t xml:space="preserve"> </w:t>
      </w:r>
      <w:r w:rsidRPr="00C011D1">
        <w:rPr>
          <w:rStyle w:val="StyleUnderline"/>
        </w:rPr>
        <w:t xml:space="preserve">It has a thriving biosphere with plenty of life, but not life like ours. </w:t>
      </w:r>
      <w:r w:rsidRPr="00C011D1">
        <w:rPr>
          <w:sz w:val="12"/>
        </w:rPr>
        <w:t xml:space="preserve">In fact, </w:t>
      </w:r>
      <w:r w:rsidRPr="00C011D1">
        <w:rPr>
          <w:rStyle w:val="StyleUnderline"/>
        </w:rPr>
        <w:t xml:space="preserve">we would have been unable to survive on Earth for around 90 per cent of its history; the </w:t>
      </w:r>
      <w:r w:rsidRPr="00C011D1">
        <w:rPr>
          <w:rStyle w:val="Emphasis"/>
        </w:rPr>
        <w:t>oxygen-rich atmosphere</w:t>
      </w:r>
      <w:r w:rsidRPr="00C011D1">
        <w:rPr>
          <w:rStyle w:val="StyleUnderline"/>
        </w:rPr>
        <w:t xml:space="preserve"> that we depend on </w:t>
      </w:r>
      <w:r w:rsidRPr="00C011D1">
        <w:rPr>
          <w:rStyle w:val="Emphasis"/>
        </w:rPr>
        <w:t>is a recent feature of our planet.</w:t>
      </w:r>
    </w:p>
    <w:p w14:paraId="6EDFF090" w14:textId="77777777" w:rsidR="00C011D1" w:rsidRPr="00C011D1" w:rsidRDefault="00C011D1" w:rsidP="00C011D1">
      <w:pPr>
        <w:rPr>
          <w:u w:val="single"/>
        </w:rPr>
      </w:pPr>
      <w:r w:rsidRPr="00C011D1">
        <w:rPr>
          <w:sz w:val="12"/>
        </w:rPr>
        <w:t xml:space="preserve">The earliest part of our planet’s history, known as the Hadean </w:t>
      </w:r>
      <w:proofErr w:type="spellStart"/>
      <w:r w:rsidRPr="00C011D1">
        <w:rPr>
          <w:sz w:val="12"/>
        </w:rPr>
        <w:t>aeon</w:t>
      </w:r>
      <w:proofErr w:type="spellEnd"/>
      <w:r w:rsidRPr="00C011D1">
        <w:rPr>
          <w:sz w:val="12"/>
        </w:rPr>
        <w:t xml:space="preserve">, begins with the formation of the Earth. Named after the Greek underworld due to our planet’s fiery beginnings, the early Hadean would have been a terrible place with molten lava oceans and an atmosphere of </w:t>
      </w:r>
      <w:proofErr w:type="spellStart"/>
      <w:r w:rsidRPr="00C011D1">
        <w:rPr>
          <w:sz w:val="12"/>
        </w:rPr>
        <w:t>vaporised</w:t>
      </w:r>
      <w:proofErr w:type="spellEnd"/>
      <w:r w:rsidRPr="00C011D1">
        <w:rPr>
          <w:sz w:val="12"/>
        </w:rPr>
        <w:t xml:space="preserve"> rock. Next came the Archean </w:t>
      </w:r>
      <w:proofErr w:type="spellStart"/>
      <w:r w:rsidRPr="00C011D1">
        <w:rPr>
          <w:sz w:val="12"/>
        </w:rPr>
        <w:t>aeon</w:t>
      </w:r>
      <w:proofErr w:type="spellEnd"/>
      <w:r w:rsidRPr="00C011D1">
        <w:rPr>
          <w:sz w:val="12"/>
        </w:rPr>
        <w:t xml:space="preserve">, beginning 4 billion years ago, when the first life on Earth flourished. But, as we just saw, the Archean would be no home for a human. The world where our earliest ancestors thrived would kill us in an instant. After the Archean came the Proterozoic, 2.5 billion years ago. In this </w:t>
      </w:r>
      <w:proofErr w:type="spellStart"/>
      <w:r w:rsidRPr="00C011D1">
        <w:rPr>
          <w:sz w:val="12"/>
        </w:rPr>
        <w:t>aeon</w:t>
      </w:r>
      <w:proofErr w:type="spellEnd"/>
      <w:r w:rsidRPr="00C011D1">
        <w:rPr>
          <w:sz w:val="12"/>
        </w:rPr>
        <w:t xml:space="preserve">, there was land, and a more familiar blue ocean and sky. What’s more, oxygen finally began to accumulate in the atmosphere. But let’s not get too excited: the level of oxygen was less than 10 per cent of what we have today. The air would still have been impossible for us to breathe. This time also experienced global glaciation events known as snowball Earths, where ice covered the globe from poles to equator for millions of years at a time. </w:t>
      </w:r>
      <w:r w:rsidRPr="00C011D1">
        <w:rPr>
          <w:rStyle w:val="StyleUnderline"/>
        </w:rPr>
        <w:t>Earth has spent more of its time fully frozen than the length of time that we humans have existed.</w:t>
      </w:r>
    </w:p>
    <w:p w14:paraId="201CBF59" w14:textId="77777777" w:rsidR="00C011D1" w:rsidRPr="00C011D1" w:rsidRDefault="00C011D1" w:rsidP="00C011D1">
      <w:pPr>
        <w:rPr>
          <w:rStyle w:val="StyleUnderline"/>
        </w:rPr>
      </w:pPr>
      <w:r w:rsidRPr="00C011D1">
        <w:rPr>
          <w:rStyle w:val="StyleUnderline"/>
        </w:rPr>
        <w:t>We would have been incapable of living on our planet for most of its existence</w:t>
      </w:r>
    </w:p>
    <w:p w14:paraId="09E576B4" w14:textId="77777777" w:rsidR="00C011D1" w:rsidRPr="00C011D1" w:rsidRDefault="00C011D1" w:rsidP="00C011D1">
      <w:pPr>
        <w:rPr>
          <w:sz w:val="12"/>
        </w:rPr>
      </w:pPr>
      <w:r w:rsidRPr="00C011D1">
        <w:rPr>
          <w:rStyle w:val="StyleUnderline"/>
        </w:rPr>
        <w:t xml:space="preserve">Earth’s current </w:t>
      </w:r>
      <w:proofErr w:type="spellStart"/>
      <w:r w:rsidRPr="00C011D1">
        <w:rPr>
          <w:rStyle w:val="StyleUnderline"/>
        </w:rPr>
        <w:t>aeon</w:t>
      </w:r>
      <w:proofErr w:type="spellEnd"/>
      <w:r w:rsidRPr="00C011D1">
        <w:rPr>
          <w:rStyle w:val="StyleUnderline"/>
        </w:rPr>
        <w:t>, the Phanerozoic, began only around 541 million years ago</w:t>
      </w:r>
      <w:r w:rsidRPr="00C011D1">
        <w:rPr>
          <w:sz w:val="12"/>
        </w:rPr>
        <w:t xml:space="preserve"> with the Cambrian explosion – a period of time when life rapidly diversified. A plethora of life including the first land plants, dinosaurs and the first flowering plants all appeared during this </w:t>
      </w:r>
      <w:proofErr w:type="spellStart"/>
      <w:r w:rsidRPr="00C011D1">
        <w:rPr>
          <w:sz w:val="12"/>
        </w:rPr>
        <w:t>aeon</w:t>
      </w:r>
      <w:proofErr w:type="spellEnd"/>
      <w:r w:rsidRPr="00C011D1">
        <w:rPr>
          <w:sz w:val="12"/>
        </w:rPr>
        <w:t xml:space="preserve">. It is only within this </w:t>
      </w:r>
      <w:proofErr w:type="spellStart"/>
      <w:r w:rsidRPr="00C011D1">
        <w:rPr>
          <w:sz w:val="12"/>
        </w:rPr>
        <w:t>aeon</w:t>
      </w:r>
      <w:proofErr w:type="spellEnd"/>
      <w:r w:rsidRPr="00C011D1">
        <w:rPr>
          <w:sz w:val="12"/>
        </w:rPr>
        <w:t xml:space="preserve"> that our atmosphere became one that we can actually breathe. This </w:t>
      </w:r>
      <w:proofErr w:type="spellStart"/>
      <w:r w:rsidRPr="00C011D1">
        <w:rPr>
          <w:sz w:val="12"/>
        </w:rPr>
        <w:t>aeon</w:t>
      </w:r>
      <w:proofErr w:type="spellEnd"/>
      <w:r w:rsidRPr="00C011D1">
        <w:rPr>
          <w:sz w:val="12"/>
        </w:rPr>
        <w:t xml:space="preserve"> has also been </w:t>
      </w:r>
      <w:proofErr w:type="spellStart"/>
      <w:r w:rsidRPr="00C011D1">
        <w:rPr>
          <w:sz w:val="12"/>
        </w:rPr>
        <w:t>characterised</w:t>
      </w:r>
      <w:proofErr w:type="spellEnd"/>
      <w:r w:rsidRPr="00C011D1">
        <w:rPr>
          <w:sz w:val="12"/>
        </w:rPr>
        <w:t xml:space="preserve"> by multiple mass extinction events that wiped out as much as 90 per cent of all species over short periods of time. The factors that brought on such devastation are thought to be a combination of large asteroid impacts, and volcanic, chemical and climate changes occurring on Earth at the time. From the point of view of our planet, the changes leading to these mass extinctions are relatively minor. However, for lifeforms at the time, such changes shattered their world and very often led to their complete extinction.</w:t>
      </w:r>
    </w:p>
    <w:p w14:paraId="430781CD" w14:textId="77777777" w:rsidR="00C011D1" w:rsidRPr="00C011D1" w:rsidRDefault="00C011D1" w:rsidP="00C011D1">
      <w:pPr>
        <w:rPr>
          <w:u w:val="single"/>
        </w:rPr>
      </w:pPr>
      <w:r w:rsidRPr="00C011D1">
        <w:rPr>
          <w:sz w:val="12"/>
        </w:rPr>
        <w:t xml:space="preserve">Looking at Earth’s long history, we find that we would have been incapable of living on our planet for most of its existence. Anatomically modern humans emerged less than 400,000 years ago; we have been around for less than 0.01 per cent of the Earth’s story. </w:t>
      </w:r>
      <w:r w:rsidRPr="00C011D1">
        <w:rPr>
          <w:rStyle w:val="StyleUnderline"/>
        </w:rPr>
        <w:t>The only reason we find Earth habitable now is because of the vast and diverse biosphere that has for hundreds of millions of years evolved with and shaped our planet into the home we know today</w:t>
      </w:r>
      <w:r w:rsidRPr="00C011D1">
        <w:rPr>
          <w:sz w:val="12"/>
        </w:rPr>
        <w:t>.</w:t>
      </w:r>
      <w:r w:rsidRPr="00C011D1">
        <w:rPr>
          <w:rStyle w:val="StyleUnderline"/>
        </w:rPr>
        <w:t xml:space="preserve"> Our continued survival depends on the continuation of Earth’s present state without any nasty bumps</w:t>
      </w:r>
      <w:r w:rsidRPr="00C011D1">
        <w:rPr>
          <w:sz w:val="12"/>
        </w:rPr>
        <w:t xml:space="preserve"> along the way. </w:t>
      </w:r>
      <w:r w:rsidRPr="00C011D1">
        <w:rPr>
          <w:rStyle w:val="StyleUnderline"/>
        </w:rPr>
        <w:t>We are complex lifeforms with complex needs</w:t>
      </w:r>
      <w:r w:rsidRPr="00C011D1">
        <w:rPr>
          <w:sz w:val="12"/>
        </w:rPr>
        <w:t xml:space="preserve">. </w:t>
      </w:r>
      <w:r w:rsidRPr="00C011D1">
        <w:rPr>
          <w:rStyle w:val="StyleUnderline"/>
        </w:rPr>
        <w:t xml:space="preserve">We are entirely dependent on other organisms for all our food and the very air we breathe. The collapse of Earth’s ecosystems is the collapse of our life-support systems. Replicating everything Earth offers us on another planet, on timescales of a few human lifespans, is </w:t>
      </w:r>
      <w:r w:rsidRPr="00C011D1">
        <w:rPr>
          <w:rStyle w:val="Emphasis"/>
        </w:rPr>
        <w:t>simply impossible.</w:t>
      </w:r>
    </w:p>
    <w:p w14:paraId="120B67F9" w14:textId="77777777" w:rsidR="00C011D1" w:rsidRPr="00C011D1" w:rsidRDefault="00C011D1" w:rsidP="00C011D1">
      <w:pPr>
        <w:rPr>
          <w:u w:val="single"/>
        </w:rPr>
      </w:pPr>
      <w:r w:rsidRPr="00C011D1">
        <w:rPr>
          <w:sz w:val="12"/>
        </w:rPr>
        <w:t xml:space="preserve">Some argue that we need to </w:t>
      </w:r>
      <w:proofErr w:type="spellStart"/>
      <w:r w:rsidRPr="00C011D1">
        <w:rPr>
          <w:sz w:val="12"/>
        </w:rPr>
        <w:t>colonise</w:t>
      </w:r>
      <w:proofErr w:type="spellEnd"/>
      <w:r w:rsidRPr="00C011D1">
        <w:rPr>
          <w:sz w:val="12"/>
        </w:rPr>
        <w:t xml:space="preserve"> other planets to ensure the future of the human race. In 5 billion years, our Sun, a middle-aged star, will become a red giant, expanding in size and possibly engulfing Earth. In 1 billion years, the gradual warming of our Sun is predicted to cause Earth’s oceans to boil away. While this certainly sounds worrying, </w:t>
      </w:r>
      <w:r w:rsidRPr="00C011D1">
        <w:rPr>
          <w:rStyle w:val="StyleUnderline"/>
        </w:rPr>
        <w:t xml:space="preserve">1 billion years is a long, long time. A billion years ago, Earth’s landmasses formed the supercontinent </w:t>
      </w:r>
      <w:proofErr w:type="spellStart"/>
      <w:r w:rsidRPr="00C011D1">
        <w:rPr>
          <w:rStyle w:val="StyleUnderline"/>
        </w:rPr>
        <w:t>Rodinia</w:t>
      </w:r>
      <w:proofErr w:type="spellEnd"/>
      <w:r w:rsidRPr="00C011D1">
        <w:rPr>
          <w:rStyle w:val="StyleUnderline"/>
        </w:rPr>
        <w:t>, and life on Earth consisted in single-celled and small multicellular organisms. No plants or animals yet existed. The oldest Homo sapiens remains date from 315,000 years ago, and until 12,000 years ago all humans lived as hunter-gatherers.</w:t>
      </w:r>
    </w:p>
    <w:p w14:paraId="5AA06E68" w14:textId="77777777" w:rsidR="00C011D1" w:rsidRPr="00C011D1" w:rsidRDefault="00C011D1" w:rsidP="00C011D1">
      <w:pPr>
        <w:rPr>
          <w:sz w:val="12"/>
        </w:rPr>
      </w:pPr>
      <w:r w:rsidRPr="00C011D1">
        <w:rPr>
          <w:sz w:val="12"/>
        </w:rPr>
        <w:t xml:space="preserve">The industrial revolution happened less than 500 years ago. Since then, human activity in burning fossil fuels has been rapidly changing the climate, threatening human lives and damaging ecosystems across the globe. Without rapid action, human-caused climate change is predicted to have devastating global consequences within the next 50 years. This is the looming crisis that humanity must focus on. </w:t>
      </w:r>
      <w:r w:rsidRPr="00C011D1">
        <w:rPr>
          <w:rStyle w:val="StyleUnderline"/>
        </w:rPr>
        <w:t>If we can’t learn to work within the planetary system that we evolved with, how do we ever hope to replicate these deep processes on another planet?</w:t>
      </w:r>
      <w:r w:rsidRPr="00C011D1">
        <w:rPr>
          <w:sz w:val="12"/>
        </w:rPr>
        <w:t xml:space="preserve"> Considering how different human </w:t>
      </w:r>
      <w:proofErr w:type="spellStart"/>
      <w:r w:rsidRPr="00C011D1">
        <w:rPr>
          <w:sz w:val="12"/>
        </w:rPr>
        <w:t>civilisations</w:t>
      </w:r>
      <w:proofErr w:type="spellEnd"/>
      <w:r w:rsidRPr="00C011D1">
        <w:rPr>
          <w:sz w:val="12"/>
        </w:rPr>
        <w:t xml:space="preserve"> are today from even 5,000 years ago, </w:t>
      </w:r>
      <w:r w:rsidRPr="00C011D1">
        <w:rPr>
          <w:rStyle w:val="StyleUnderline"/>
        </w:rPr>
        <w:t>worrying about a problem that humans may have to tackle in a billion years is simply absurd</w:t>
      </w:r>
      <w:r w:rsidRPr="00C011D1">
        <w:rPr>
          <w:sz w:val="12"/>
        </w:rPr>
        <w:t xml:space="preserve">. It would be far simpler to go back in time and ask the ancient Egyptians to invent the internet there and then. It’s also worth considering that </w:t>
      </w:r>
      <w:r w:rsidRPr="00C011D1">
        <w:rPr>
          <w:rStyle w:val="StyleUnderline"/>
        </w:rPr>
        <w:t xml:space="preserve">many of the attitudes towards space </w:t>
      </w:r>
      <w:proofErr w:type="spellStart"/>
      <w:r w:rsidRPr="00C011D1">
        <w:rPr>
          <w:rStyle w:val="StyleUnderline"/>
        </w:rPr>
        <w:t>colonisation</w:t>
      </w:r>
      <w:proofErr w:type="spellEnd"/>
      <w:r w:rsidRPr="00C011D1">
        <w:rPr>
          <w:rStyle w:val="StyleUnderline"/>
        </w:rPr>
        <w:t xml:space="preserve"> are worryingly close to the same exploitative attitudes that have led us to the climate crisis we now face</w:t>
      </w:r>
      <w:r w:rsidRPr="00C011D1">
        <w:rPr>
          <w:sz w:val="12"/>
        </w:rPr>
        <w:t>.</w:t>
      </w:r>
    </w:p>
    <w:p w14:paraId="57B87966" w14:textId="77777777" w:rsidR="00C011D1" w:rsidRPr="00C011D1" w:rsidRDefault="00C011D1" w:rsidP="00C011D1">
      <w:pPr>
        <w:rPr>
          <w:u w:val="single"/>
        </w:rPr>
      </w:pPr>
      <w:r w:rsidRPr="00C011D1">
        <w:rPr>
          <w:sz w:val="12"/>
        </w:rPr>
        <w:t xml:space="preserve">Earth is the home we know and love not because it is Earth-sized and temperate. No, </w:t>
      </w:r>
      <w:r w:rsidRPr="00C011D1">
        <w:rPr>
          <w:rStyle w:val="StyleUnderline"/>
        </w:rPr>
        <w:t>we call this planet our home thanks to its billion-year-old relationship with life.</w:t>
      </w:r>
      <w:r w:rsidRPr="00C011D1">
        <w:rPr>
          <w:sz w:val="12"/>
        </w:rPr>
        <w:t xml:space="preserve"> Just as people are shaped not only by their genetics, but by their culture and relationships with others, planets are shaped by the living organisms that emerge and thrive on them. Over time, Earth </w:t>
      </w:r>
      <w:r w:rsidRPr="00C011D1">
        <w:rPr>
          <w:rStyle w:val="StyleUnderline"/>
        </w:rPr>
        <w:t>has been dramatically transformed by life into a world where we, humans, can prosper.</w:t>
      </w:r>
      <w:r w:rsidRPr="00C011D1">
        <w:rPr>
          <w:sz w:val="12"/>
        </w:rPr>
        <w:t xml:space="preserve"> The relationship works both ways: while life shapes its planet, the planet shapes its life</w:t>
      </w:r>
      <w:r w:rsidRPr="00C011D1">
        <w:rPr>
          <w:rStyle w:val="StyleUnderline"/>
        </w:rPr>
        <w:t>. Present-day Earth is our life-support system, and we cannot live without it.</w:t>
      </w:r>
    </w:p>
    <w:p w14:paraId="5B16344A" w14:textId="77777777" w:rsidR="00C011D1" w:rsidRPr="00C011D1" w:rsidRDefault="00C011D1" w:rsidP="00C011D1">
      <w:pPr>
        <w:rPr>
          <w:u w:val="single"/>
        </w:rPr>
      </w:pPr>
      <w:r w:rsidRPr="00C011D1">
        <w:rPr>
          <w:sz w:val="12"/>
        </w:rPr>
        <w:t xml:space="preserve">While Earth is currently our only example of a living planet, it is now within our technological reach to potentially find signs of life on other worlds. In the coming decades, we will likely answer the age-old question: are we alone in the Universe? Finding evidence for alien life promises to shake the foundations of our understanding of our own place in the cosmos. But </w:t>
      </w:r>
      <w:r w:rsidRPr="00C011D1">
        <w:rPr>
          <w:rStyle w:val="StyleUnderline"/>
        </w:rPr>
        <w:t>finding alien life does not mean finding another planet that we can move to. Just as life on Earth has evolved with our planet over billions of years, forming a deep, unique relationship that makes the world we see today, any alien life on a distant planet will have a similarly deep and unique bond with its own planet. We can’t expect to be able to crash the party and find a warm welcome.</w:t>
      </w:r>
    </w:p>
    <w:p w14:paraId="7DE0ECD8" w14:textId="77777777" w:rsidR="00C011D1" w:rsidRPr="00C011D1" w:rsidRDefault="00C011D1" w:rsidP="00C011D1">
      <w:pPr>
        <w:rPr>
          <w:rStyle w:val="Emphasis"/>
        </w:rPr>
      </w:pPr>
      <w:r w:rsidRPr="00C011D1">
        <w:rPr>
          <w:rStyle w:val="StyleUnderline"/>
        </w:rPr>
        <w:t>Living on a warming Earth presents many challenges. But these pale in comparison with the challenges of converting Mars, or any other planet, into a viable alternative</w:t>
      </w:r>
      <w:r w:rsidRPr="00C011D1">
        <w:rPr>
          <w:sz w:val="12"/>
        </w:rPr>
        <w:t xml:space="preserve">. Scientists study Mars and other planets to better understand how Earth and life formed and evolved, and how they shape each other. We look to worlds beyond our horizons to better understand ourselves. In searching the Universe, we are not looking for an escape to our problems: </w:t>
      </w:r>
      <w:r w:rsidRPr="00C011D1">
        <w:rPr>
          <w:rStyle w:val="Emphasis"/>
        </w:rPr>
        <w:t>Earth</w:t>
      </w:r>
      <w:r w:rsidRPr="00C011D1">
        <w:rPr>
          <w:rStyle w:val="StyleUnderline"/>
        </w:rPr>
        <w:t xml:space="preserve"> is our </w:t>
      </w:r>
      <w:r w:rsidRPr="00C011D1">
        <w:rPr>
          <w:rStyle w:val="Emphasis"/>
        </w:rPr>
        <w:t>unique and only home</w:t>
      </w:r>
      <w:r w:rsidRPr="00C011D1">
        <w:rPr>
          <w:rStyle w:val="StyleUnderline"/>
        </w:rPr>
        <w:t xml:space="preserve"> in the </w:t>
      </w:r>
      <w:r w:rsidRPr="00C011D1">
        <w:rPr>
          <w:rStyle w:val="Emphasis"/>
        </w:rPr>
        <w:t>cosmos</w:t>
      </w:r>
      <w:r w:rsidRPr="00C011D1">
        <w:rPr>
          <w:rStyle w:val="StyleUnderline"/>
        </w:rPr>
        <w:t xml:space="preserve">. </w:t>
      </w:r>
      <w:r w:rsidRPr="00C011D1">
        <w:rPr>
          <w:rStyle w:val="Emphasis"/>
        </w:rPr>
        <w:t>There is no planet B.</w:t>
      </w:r>
    </w:p>
    <w:p w14:paraId="38EB253D" w14:textId="77777777" w:rsidR="00C011D1" w:rsidRPr="00C011D1" w:rsidRDefault="00C011D1" w:rsidP="00C011D1"/>
    <w:p w14:paraId="300057EC" w14:textId="77777777" w:rsidR="00C011D1" w:rsidRPr="00C011D1" w:rsidRDefault="00C011D1" w:rsidP="00C011D1">
      <w:pPr>
        <w:pStyle w:val="Heading4"/>
      </w:pPr>
      <w:r w:rsidRPr="00C011D1">
        <w:t xml:space="preserve">Space Wars. Extinction. </w:t>
      </w:r>
    </w:p>
    <w:p w14:paraId="1839CC82" w14:textId="77777777" w:rsidR="00C011D1" w:rsidRPr="00C011D1" w:rsidRDefault="00C011D1" w:rsidP="00C011D1">
      <w:pPr>
        <w:rPr>
          <w:rStyle w:val="Style13ptBold"/>
          <w:b w:val="0"/>
          <w:bCs w:val="0"/>
          <w:sz w:val="18"/>
          <w:szCs w:val="14"/>
        </w:rPr>
      </w:pPr>
      <w:proofErr w:type="spellStart"/>
      <w:r w:rsidRPr="00C011D1">
        <w:rPr>
          <w:rStyle w:val="Style13ptBold"/>
        </w:rPr>
        <w:t>Kovic</w:t>
      </w:r>
      <w:proofErr w:type="spellEnd"/>
      <w:r w:rsidRPr="00C011D1">
        <w:rPr>
          <w:rStyle w:val="Style13ptBold"/>
        </w:rPr>
        <w:t xml:space="preserve"> 20 </w:t>
      </w:r>
      <w:r w:rsidRPr="00C011D1">
        <w:rPr>
          <w:rStyle w:val="Style13ptBold"/>
          <w:b w:val="0"/>
          <w:sz w:val="18"/>
          <w:szCs w:val="14"/>
        </w:rPr>
        <w:t xml:space="preserve">[Marko </w:t>
      </w:r>
      <w:proofErr w:type="spellStart"/>
      <w:r w:rsidRPr="00C011D1">
        <w:rPr>
          <w:rStyle w:val="Style13ptBold"/>
          <w:b w:val="0"/>
          <w:sz w:val="18"/>
          <w:szCs w:val="14"/>
        </w:rPr>
        <w:t>Kovic</w:t>
      </w:r>
      <w:proofErr w:type="spellEnd"/>
      <w:r w:rsidRPr="00C011D1">
        <w:rPr>
          <w:rStyle w:val="Style13ptBold"/>
          <w:b w:val="0"/>
          <w:sz w:val="18"/>
          <w:szCs w:val="14"/>
        </w:rPr>
        <w:t xml:space="preserve">, PhD, is the co-founder president of the nonprofit think tank ZIPAR (Zurich Institute of Public Affairs Research) and the co-founder and CEO of the consulting firm </w:t>
      </w:r>
      <w:proofErr w:type="spellStart"/>
      <w:r w:rsidRPr="00C011D1">
        <w:rPr>
          <w:rStyle w:val="Style13ptBold"/>
          <w:b w:val="0"/>
          <w:sz w:val="18"/>
          <w:szCs w:val="14"/>
        </w:rPr>
        <w:t>ars</w:t>
      </w:r>
      <w:proofErr w:type="spellEnd"/>
      <w:r w:rsidRPr="00C011D1">
        <w:rPr>
          <w:rStyle w:val="Style13ptBold"/>
          <w:b w:val="0"/>
          <w:sz w:val="18"/>
          <w:szCs w:val="14"/>
        </w:rPr>
        <w:t xml:space="preserve"> </w:t>
      </w:r>
      <w:proofErr w:type="spellStart"/>
      <w:r w:rsidRPr="00C011D1">
        <w:rPr>
          <w:rStyle w:val="Style13ptBold"/>
          <w:b w:val="0"/>
          <w:sz w:val="18"/>
          <w:szCs w:val="14"/>
        </w:rPr>
        <w:t>cognitionis</w:t>
      </w:r>
      <w:proofErr w:type="spellEnd"/>
      <w:r w:rsidRPr="00C011D1">
        <w:rPr>
          <w:rStyle w:val="Style13ptBold"/>
          <w:b w:val="0"/>
          <w:sz w:val="18"/>
          <w:szCs w:val="14"/>
        </w:rPr>
        <w:t>.; “Risks of space colonization”; July 2020; https://osf.io/preprints/socarxiv/hj4f2/]//eleanor</w:t>
      </w:r>
    </w:p>
    <w:p w14:paraId="7C674D8C" w14:textId="77777777" w:rsidR="00C011D1" w:rsidRPr="00C011D1" w:rsidRDefault="00C011D1" w:rsidP="00C011D1">
      <w:pPr>
        <w:rPr>
          <w:sz w:val="16"/>
        </w:rPr>
      </w:pPr>
      <w:r w:rsidRPr="00C011D1">
        <w:rPr>
          <w:sz w:val="16"/>
        </w:rPr>
        <w:t xml:space="preserve">We do not currently know whether intelligence, biological or artificial, exists beyond Earth, but it is not implausible to assume so. </w:t>
      </w:r>
      <w:r w:rsidRPr="00C011D1">
        <w:rPr>
          <w:rStyle w:val="StyleUnderline"/>
        </w:rPr>
        <w:t>Coming into contact with as well as refraining from seeking contact with extraterrestrial intelligence poses risks</w:t>
      </w:r>
      <w:r w:rsidRPr="00C011D1">
        <w:rPr>
          <w:sz w:val="16"/>
        </w:rPr>
        <w:t xml:space="preserve">, as I discuss in section 4. In addition to these risks, </w:t>
      </w:r>
      <w:r w:rsidRPr="00C011D1">
        <w:rPr>
          <w:rStyle w:val="StyleUnderline"/>
        </w:rPr>
        <w:t>extraterrestrial intelligence also poses a conflict risk</w:t>
      </w:r>
      <w:r w:rsidRPr="00C011D1">
        <w:rPr>
          <w:sz w:val="16"/>
        </w:rPr>
        <w:t xml:space="preserve">: </w:t>
      </w:r>
      <w:r w:rsidRPr="00C011D1">
        <w:rPr>
          <w:rStyle w:val="StyleUnderline"/>
        </w:rPr>
        <w:t>If an extraterrestrial intelligence has moral values that are sufficiently different form humankind’s, the intelligence could de facto react to humankind and other forms of intelligence with hostility</w:t>
      </w:r>
      <w:r w:rsidRPr="00C011D1">
        <w:rPr>
          <w:sz w:val="16"/>
        </w:rPr>
        <w:t xml:space="preserve">. </w:t>
      </w:r>
    </w:p>
    <w:p w14:paraId="2216E826" w14:textId="77777777" w:rsidR="00C011D1" w:rsidRPr="00C011D1" w:rsidRDefault="00C011D1" w:rsidP="00C011D1">
      <w:pPr>
        <w:rPr>
          <w:sz w:val="16"/>
        </w:rPr>
      </w:pPr>
      <w:r w:rsidRPr="00C011D1">
        <w:rPr>
          <w:sz w:val="16"/>
        </w:rPr>
        <w:t xml:space="preserve">At first glance, the prospect of a hostile extraterrestrial intelligence, be it biological or artificial, might seem </w:t>
      </w:r>
      <w:proofErr w:type="spellStart"/>
      <w:r w:rsidRPr="00C011D1">
        <w:rPr>
          <w:sz w:val="16"/>
        </w:rPr>
        <w:t>far fetched</w:t>
      </w:r>
      <w:proofErr w:type="spellEnd"/>
      <w:r w:rsidRPr="00C011D1">
        <w:rPr>
          <w:sz w:val="16"/>
        </w:rPr>
        <w:t xml:space="preserve">. Isn’t some baseline of altruistic moral behavior to be expected of any kind of intelligence? We might intuitively associate intelligence with prosocial behavior of one kind or the other, but from an evolutionary perspective, </w:t>
      </w:r>
      <w:r w:rsidRPr="00C011D1">
        <w:rPr>
          <w:rStyle w:val="StyleUnderline"/>
        </w:rPr>
        <w:t xml:space="preserve">greater intelligence is not necessarily correlated with prosocial and altruistic behavior towards other species </w:t>
      </w:r>
      <w:r w:rsidRPr="00C011D1">
        <w:rPr>
          <w:sz w:val="16"/>
        </w:rPr>
        <w:t>[44].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63D4D00C" w14:textId="77777777" w:rsidR="00C011D1" w:rsidRPr="00C011D1" w:rsidRDefault="00C011D1" w:rsidP="00C011D1">
      <w:pPr>
        <w:rPr>
          <w:sz w:val="16"/>
        </w:rPr>
      </w:pPr>
      <w:r w:rsidRPr="00C011D1">
        <w:rPr>
          <w:rStyle w:val="StyleUnderline"/>
        </w:rPr>
        <w:t>Hostile extraterrestrial intelligence is a serious risk even if such intelligence is exceedingly rare in the universe</w:t>
      </w:r>
      <w:r w:rsidRPr="00C011D1">
        <w:rPr>
          <w:sz w:val="16"/>
        </w:rPr>
        <w:t xml:space="preserve">. The mere possibility of hostile intelligence could result in something like a “Dark Forest” [45] game theoretic configuration. </w:t>
      </w:r>
      <w:r w:rsidRPr="00C011D1">
        <w:rPr>
          <w:rStyle w:val="StyleUnderline"/>
        </w:rPr>
        <w:t>If benevolent biological or artificial intelligence is aware of the possibility of hostile alien intelligence, the best course of action is silence</w:t>
      </w:r>
      <w:r w:rsidRPr="00C011D1">
        <w:rPr>
          <w:sz w:val="16"/>
        </w:rPr>
        <w:t xml:space="preserve"> (If there might be hostile alien intelligence, best not to be noticed.). In addition, </w:t>
      </w:r>
      <w:r w:rsidRPr="00C011D1">
        <w:rPr>
          <w:rStyle w:val="StyleUnderline"/>
        </w:rPr>
        <w:t>preventative action could also be a rational choice: If an alien intelligence — such as our human civilization — is being observed gradually expanding beyond our home planet, a risk averse intelligence, even one that is benevolent in principle</w:t>
      </w:r>
      <w:r w:rsidRPr="00C011D1">
        <w:rPr>
          <w:sz w:val="16"/>
        </w:rPr>
        <w:t xml:space="preserve">, </w:t>
      </w:r>
      <w:r w:rsidRPr="00C011D1">
        <w:rPr>
          <w:rStyle w:val="StyleUnderline"/>
        </w:rPr>
        <w:t xml:space="preserve">might find it prudent to eliminate that civilization; </w:t>
      </w:r>
      <w:r w:rsidRPr="00C011D1">
        <w:rPr>
          <w:sz w:val="16"/>
        </w:rPr>
        <w:t xml:space="preserve">be it </w:t>
      </w:r>
      <w:r w:rsidRPr="00C011D1">
        <w:rPr>
          <w:rStyle w:val="StyleUnderline"/>
        </w:rPr>
        <w:t>because the civilization in question might become hostile or because it might</w:t>
      </w:r>
      <w:r w:rsidRPr="00C011D1">
        <w:rPr>
          <w:sz w:val="16"/>
        </w:rPr>
        <w:t xml:space="preserve">, through folly or ineptitude, </w:t>
      </w:r>
      <w:r w:rsidRPr="00C011D1">
        <w:rPr>
          <w:rStyle w:val="StyleUnderline"/>
        </w:rPr>
        <w:t>draw unwanted attention to oneself</w:t>
      </w:r>
      <w:r w:rsidRPr="00C011D1">
        <w:rPr>
          <w:sz w:val="16"/>
        </w:rPr>
        <w:t xml:space="preserve">. </w:t>
      </w:r>
      <w:r w:rsidRPr="00C011D1">
        <w:rPr>
          <w:rStyle w:val="StyleUnderline"/>
        </w:rPr>
        <w:t xml:space="preserve">The mere possibility of </w:t>
      </w:r>
      <w:proofErr w:type="spellStart"/>
      <w:r w:rsidRPr="00C011D1">
        <w:rPr>
          <w:rStyle w:val="StyleUnderline"/>
        </w:rPr>
        <w:t>fundamtenally</w:t>
      </w:r>
      <w:proofErr w:type="spellEnd"/>
      <w:r w:rsidRPr="00C011D1">
        <w:rPr>
          <w:rStyle w:val="StyleUnderline"/>
        </w:rPr>
        <w:t xml:space="preserve"> hostile intelligence could</w:t>
      </w:r>
      <w:r w:rsidRPr="00C011D1">
        <w:rPr>
          <w:sz w:val="16"/>
        </w:rPr>
        <w:t xml:space="preserve">, in that sense, </w:t>
      </w:r>
      <w:r w:rsidRPr="00C011D1">
        <w:rPr>
          <w:rStyle w:val="StyleUnderline"/>
        </w:rPr>
        <w:t xml:space="preserve">be enough to </w:t>
      </w:r>
      <w:r w:rsidRPr="00C011D1">
        <w:rPr>
          <w:rStyle w:val="Emphasis"/>
        </w:rPr>
        <w:t>fuel a silent astronomical war</w:t>
      </w:r>
      <w:r w:rsidRPr="00C011D1">
        <w:rPr>
          <w:sz w:val="16"/>
        </w:rPr>
        <w:t>.</w:t>
      </w:r>
    </w:p>
    <w:p w14:paraId="763E38D1" w14:textId="77777777" w:rsidR="00C011D1" w:rsidRPr="00C011D1" w:rsidRDefault="00C011D1" w:rsidP="00C011D1">
      <w:pPr>
        <w:pStyle w:val="Heading4"/>
      </w:pPr>
      <w:r w:rsidRPr="00C011D1">
        <w:t>It’s a billionaire wet dream.</w:t>
      </w:r>
    </w:p>
    <w:p w14:paraId="4C16AFAC" w14:textId="77777777" w:rsidR="00C011D1" w:rsidRPr="00C011D1" w:rsidRDefault="00C011D1" w:rsidP="00C011D1">
      <w:pPr>
        <w:rPr>
          <w:b/>
          <w:bCs/>
          <w:sz w:val="26"/>
        </w:rPr>
      </w:pPr>
      <w:r w:rsidRPr="00C011D1">
        <w:rPr>
          <w:rStyle w:val="Style13ptBold"/>
        </w:rPr>
        <w:t>Marx 20</w:t>
      </w:r>
      <w:r w:rsidRPr="00C011D1">
        <w:rPr>
          <w:rStyle w:val="Style13ptBold"/>
          <w:b w:val="0"/>
          <w:sz w:val="18"/>
          <w:szCs w:val="14"/>
        </w:rPr>
        <w:t xml:space="preserve"> [Paris Marx is a socialist writer and host of the Tech Won’t Save Us podcast.; “Billionaire Space Colonialism Is a Dead End”; Tribune; December 22, 2020; https://tribunemag.co.uk/2020/12/billionaire-space-colonialism-is-a-dead-end-for-humanity]//eleanor</w:t>
      </w:r>
    </w:p>
    <w:p w14:paraId="1D5E3C2B" w14:textId="77777777" w:rsidR="00C011D1" w:rsidRPr="00C011D1" w:rsidRDefault="00C011D1" w:rsidP="00C011D1">
      <w:pPr>
        <w:rPr>
          <w:sz w:val="16"/>
        </w:rPr>
      </w:pPr>
      <w:r w:rsidRPr="00C011D1">
        <w:rPr>
          <w:sz w:val="16"/>
        </w:rPr>
        <w:t xml:space="preserve">Many of the space capitalists who champion space </w:t>
      </w:r>
      <w:proofErr w:type="spellStart"/>
      <w:r w:rsidRPr="00C011D1">
        <w:rPr>
          <w:sz w:val="16"/>
        </w:rPr>
        <w:t>colonisation</w:t>
      </w:r>
      <w:proofErr w:type="spellEnd"/>
      <w:r w:rsidRPr="00C011D1">
        <w:rPr>
          <w:sz w:val="16"/>
        </w:rPr>
        <w:t xml:space="preserve"> </w:t>
      </w:r>
      <w:proofErr w:type="gramStart"/>
      <w:r w:rsidRPr="00C011D1">
        <w:rPr>
          <w:sz w:val="16"/>
        </w:rPr>
        <w:t>do</w:t>
      </w:r>
      <w:proofErr w:type="gramEnd"/>
      <w:r w:rsidRPr="00C011D1">
        <w:rPr>
          <w:sz w:val="16"/>
        </w:rPr>
        <w:t xml:space="preserve"> so because they were inspired by science fiction. There are countless creatives who inform their visions, but one whose work is frequently cited is author </w:t>
      </w:r>
      <w:r w:rsidRPr="00C011D1">
        <w:rPr>
          <w:rStyle w:val="StyleUnderline"/>
        </w:rPr>
        <w:t>Kim Stanley Robinson</w:t>
      </w:r>
      <w:r w:rsidRPr="00C011D1">
        <w:rPr>
          <w:sz w:val="16"/>
        </w:rPr>
        <w:t>, who has published several well-researched novels that imagine various scenarios for human life in space.</w:t>
      </w:r>
    </w:p>
    <w:p w14:paraId="4336F990" w14:textId="77777777" w:rsidR="00C011D1" w:rsidRPr="00C011D1" w:rsidRDefault="00C011D1" w:rsidP="00C011D1">
      <w:pPr>
        <w:rPr>
          <w:u w:val="single"/>
        </w:rPr>
      </w:pPr>
      <w:r w:rsidRPr="00C011D1">
        <w:rPr>
          <w:sz w:val="16"/>
        </w:rPr>
        <w:t xml:space="preserve">After all that research into the science of space travel and settlement, though, Robinson has little time for the </w:t>
      </w:r>
      <w:proofErr w:type="spellStart"/>
      <w:r w:rsidRPr="00C011D1">
        <w:rPr>
          <w:sz w:val="16"/>
        </w:rPr>
        <w:t>colonisation</w:t>
      </w:r>
      <w:proofErr w:type="spellEnd"/>
      <w:r w:rsidRPr="00C011D1">
        <w:rPr>
          <w:sz w:val="16"/>
        </w:rPr>
        <w:t xml:space="preserve"> visions being advanced by billionaires like Musk and Amazon CEO Jeff Bezos. In 2016, he </w:t>
      </w:r>
      <w:r w:rsidRPr="00C011D1">
        <w:rPr>
          <w:rStyle w:val="StyleUnderline"/>
        </w:rPr>
        <w:t xml:space="preserve">compared Musk’s plan for Mars </w:t>
      </w:r>
      <w:proofErr w:type="spellStart"/>
      <w:r w:rsidRPr="00C011D1">
        <w:rPr>
          <w:rStyle w:val="StyleUnderline"/>
        </w:rPr>
        <w:t>colonisation</w:t>
      </w:r>
      <w:proofErr w:type="spellEnd"/>
      <w:r w:rsidRPr="00C011D1">
        <w:rPr>
          <w:rStyle w:val="StyleUnderline"/>
        </w:rPr>
        <w:t xml:space="preserve"> to ‘the </w:t>
      </w:r>
      <w:r w:rsidRPr="00C011D1">
        <w:rPr>
          <w:rStyle w:val="Emphasis"/>
        </w:rPr>
        <w:t>1920s science-fiction cliché</w:t>
      </w:r>
      <w:r w:rsidRPr="00C011D1">
        <w:rPr>
          <w:rStyle w:val="StyleUnderline"/>
        </w:rPr>
        <w:t xml:space="preserve"> of the boy who builds a rocket to the moon in his back yard.’</w:t>
      </w:r>
    </w:p>
    <w:p w14:paraId="2F10EF24" w14:textId="77777777" w:rsidR="00C011D1" w:rsidRPr="00C011D1" w:rsidRDefault="00C011D1" w:rsidP="00C011D1">
      <w:pPr>
        <w:rPr>
          <w:u w:val="single"/>
        </w:rPr>
      </w:pPr>
      <w:r w:rsidRPr="00C011D1">
        <w:rPr>
          <w:sz w:val="16"/>
        </w:rPr>
        <w:t xml:space="preserve">More recently, in a conversation with Jacobin, he declared that </w:t>
      </w:r>
      <w:r w:rsidRPr="00C011D1">
        <w:rPr>
          <w:rStyle w:val="StyleUnderline"/>
        </w:rPr>
        <w:t xml:space="preserve">the </w:t>
      </w:r>
      <w:r w:rsidRPr="00C011D1">
        <w:rPr>
          <w:rStyle w:val="Emphasis"/>
        </w:rPr>
        <w:t xml:space="preserve">capitalist visions for space </w:t>
      </w:r>
      <w:proofErr w:type="spellStart"/>
      <w:r w:rsidRPr="00C011D1">
        <w:rPr>
          <w:rStyle w:val="Emphasis"/>
        </w:rPr>
        <w:t>colonisation</w:t>
      </w:r>
      <w:proofErr w:type="spellEnd"/>
      <w:r w:rsidRPr="00C011D1">
        <w:rPr>
          <w:rStyle w:val="StyleUnderline"/>
        </w:rPr>
        <w:t xml:space="preserve"> ‘are </w:t>
      </w:r>
      <w:r w:rsidRPr="00C011D1">
        <w:rPr>
          <w:rStyle w:val="Emphasis"/>
        </w:rPr>
        <w:t>fantasies</w:t>
      </w:r>
      <w:r w:rsidRPr="00C011D1">
        <w:rPr>
          <w:rStyle w:val="StyleUnderline"/>
        </w:rPr>
        <w:t xml:space="preserve">, and </w:t>
      </w:r>
      <w:r w:rsidRPr="00C011D1">
        <w:rPr>
          <w:rStyle w:val="Emphasis"/>
        </w:rPr>
        <w:t>billionaire fantasy trips</w:t>
      </w:r>
      <w:r w:rsidRPr="00C011D1">
        <w:rPr>
          <w:rStyle w:val="StyleUnderline"/>
        </w:rPr>
        <w:t xml:space="preserve"> are </w:t>
      </w:r>
      <w:r w:rsidRPr="00C011D1">
        <w:rPr>
          <w:rStyle w:val="Emphasis"/>
        </w:rPr>
        <w:t>not going anywhere</w:t>
      </w:r>
      <w:r w:rsidRPr="00C011D1">
        <w:rPr>
          <w:sz w:val="16"/>
        </w:rPr>
        <w:t xml:space="preserve">.’ </w:t>
      </w:r>
      <w:r w:rsidRPr="00C011D1">
        <w:rPr>
          <w:rStyle w:val="StyleUnderline"/>
        </w:rPr>
        <w:t>He called asteroid and Helium-3 mining ‘bullshit’, and even acknowledged his own role when explaining ‘</w:t>
      </w:r>
      <w:r w:rsidRPr="00C011D1">
        <w:rPr>
          <w:rStyle w:val="Emphasis"/>
        </w:rPr>
        <w:t>There is no profit in space</w:t>
      </w:r>
      <w:r w:rsidRPr="00C011D1">
        <w:rPr>
          <w:rStyle w:val="StyleUnderline"/>
        </w:rPr>
        <w:t xml:space="preserve">. It’s just a </w:t>
      </w:r>
      <w:r w:rsidRPr="00C011D1">
        <w:rPr>
          <w:rStyle w:val="Emphasis"/>
        </w:rPr>
        <w:t>fantasy of our culture</w:t>
      </w:r>
      <w:r w:rsidRPr="00C011D1">
        <w:rPr>
          <w:rStyle w:val="StyleUnderline"/>
        </w:rPr>
        <w:t xml:space="preserve"> right now, because everybody’s been convinced by science fiction writers, and they’re not paying attention to the numbers game.’</w:t>
      </w:r>
    </w:p>
    <w:p w14:paraId="37B30C26" w14:textId="77777777" w:rsidR="00C011D1" w:rsidRPr="00C011D1" w:rsidRDefault="00C011D1" w:rsidP="00C011D1">
      <w:pPr>
        <w:rPr>
          <w:u w:val="single"/>
        </w:rPr>
      </w:pPr>
      <w:r w:rsidRPr="00C011D1">
        <w:rPr>
          <w:sz w:val="16"/>
        </w:rPr>
        <w:t xml:space="preserve">But </w:t>
      </w:r>
      <w:r w:rsidRPr="00C011D1">
        <w:rPr>
          <w:rStyle w:val="StyleUnderline"/>
        </w:rPr>
        <w:t>that fantasy hasn’t only gripped billionaires who have effectively unlimited money to throw after their passion projects</w:t>
      </w:r>
      <w:r w:rsidRPr="00C011D1">
        <w:rPr>
          <w:sz w:val="16"/>
        </w:rPr>
        <w:t xml:space="preserve">. </w:t>
      </w:r>
      <w:r w:rsidRPr="00C011D1">
        <w:rPr>
          <w:rStyle w:val="StyleUnderline"/>
        </w:rPr>
        <w:t>Governments increasingly buy in</w:t>
      </w:r>
      <w:r w:rsidRPr="00C011D1">
        <w:rPr>
          <w:sz w:val="16"/>
        </w:rPr>
        <w:t xml:space="preserve">, too, thereby </w:t>
      </w:r>
      <w:r w:rsidRPr="00C011D1">
        <w:rPr>
          <w:rStyle w:val="Emphasis"/>
        </w:rPr>
        <w:t>constructing a barrier</w:t>
      </w:r>
      <w:r w:rsidRPr="00C011D1">
        <w:rPr>
          <w:rStyle w:val="StyleUnderline"/>
        </w:rPr>
        <w:t xml:space="preserve"> to </w:t>
      </w:r>
      <w:r w:rsidRPr="00C011D1">
        <w:rPr>
          <w:rStyle w:val="Emphasis"/>
        </w:rPr>
        <w:t>addressing the bigger challenges</w:t>
      </w:r>
      <w:r w:rsidRPr="00C011D1">
        <w:rPr>
          <w:rStyle w:val="StyleUnderline"/>
        </w:rPr>
        <w:t xml:space="preserve"> that humanity actually faces in this moment.</w:t>
      </w:r>
    </w:p>
    <w:p w14:paraId="6AE5E000" w14:textId="77777777" w:rsidR="00C011D1" w:rsidRPr="00C011D1" w:rsidRDefault="00C011D1" w:rsidP="00C011D1">
      <w:pPr>
        <w:rPr>
          <w:sz w:val="16"/>
          <w:szCs w:val="16"/>
        </w:rPr>
      </w:pPr>
      <w:r w:rsidRPr="00C011D1">
        <w:rPr>
          <w:sz w:val="16"/>
          <w:szCs w:val="16"/>
        </w:rPr>
        <w:t>State-Monopoly Capitalism in Space</w:t>
      </w:r>
    </w:p>
    <w:p w14:paraId="0FCF43CF" w14:textId="77777777" w:rsidR="00C011D1" w:rsidRPr="00C011D1" w:rsidRDefault="00C011D1" w:rsidP="00C011D1">
      <w:pPr>
        <w:rPr>
          <w:sz w:val="16"/>
          <w:szCs w:val="16"/>
        </w:rPr>
      </w:pPr>
      <w:r w:rsidRPr="00C011D1">
        <w:rPr>
          <w:sz w:val="16"/>
          <w:szCs w:val="16"/>
        </w:rPr>
        <w:t xml:space="preserve">On 30 May, while the pandemic was raging and Black Lives Matter protesters were marching in streets around the United States, President Donald Trump joined Elon Musk in Florida to celebrate a dual milestone: one, the </w:t>
      </w:r>
      <w:proofErr w:type="gramStart"/>
      <w:r w:rsidRPr="00C011D1">
        <w:rPr>
          <w:sz w:val="16"/>
          <w:szCs w:val="16"/>
        </w:rPr>
        <w:t>first time</w:t>
      </w:r>
      <w:proofErr w:type="gramEnd"/>
      <w:r w:rsidRPr="00C011D1">
        <w:rPr>
          <w:sz w:val="16"/>
          <w:szCs w:val="16"/>
        </w:rPr>
        <w:t xml:space="preserve"> astronauts had been launched from US soil since NASA stopped using its Space Shuttle; and two, the first time a private company had launched a crewed spacecraft.</w:t>
      </w:r>
    </w:p>
    <w:p w14:paraId="1D690D94" w14:textId="77777777" w:rsidR="00C011D1" w:rsidRPr="00C011D1" w:rsidRDefault="00C011D1" w:rsidP="00C011D1">
      <w:pPr>
        <w:rPr>
          <w:sz w:val="16"/>
          <w:szCs w:val="16"/>
        </w:rPr>
      </w:pPr>
      <w:r w:rsidRPr="00C011D1">
        <w:rPr>
          <w:sz w:val="16"/>
          <w:szCs w:val="16"/>
        </w:rPr>
        <w:t xml:space="preserve">As Trump declared that ‘a new age of American ambition has now begun’, he further fused Musk’s vision for space exploration to his white nationalist movement to ‘Make America Great Again’, and to the larger effort of projecting American power in an increasingly multipolar world. Even before Trump started the Space Force and signed an executive order to promote space mining, President Barack Obama had begun the process of </w:t>
      </w:r>
      <w:proofErr w:type="spellStart"/>
      <w:r w:rsidRPr="00C011D1">
        <w:rPr>
          <w:sz w:val="16"/>
          <w:szCs w:val="16"/>
        </w:rPr>
        <w:t>privatising</w:t>
      </w:r>
      <w:proofErr w:type="spellEnd"/>
      <w:r w:rsidRPr="00C011D1">
        <w:rPr>
          <w:sz w:val="16"/>
          <w:szCs w:val="16"/>
        </w:rPr>
        <w:t xml:space="preserve"> space exploration and adopting the vision for an American trip to Mars — and it’s sure to continue under President Joe Biden.</w:t>
      </w:r>
    </w:p>
    <w:p w14:paraId="623AB524" w14:textId="77777777" w:rsidR="00C011D1" w:rsidRPr="00C011D1" w:rsidRDefault="00C011D1" w:rsidP="00C011D1">
      <w:pPr>
        <w:rPr>
          <w:sz w:val="16"/>
        </w:rPr>
      </w:pPr>
      <w:r w:rsidRPr="00C011D1">
        <w:rPr>
          <w:sz w:val="16"/>
        </w:rPr>
        <w:t xml:space="preserve">These moves must be placed in their historical contexts. As Dr. Gabrielle Cornish explained in the Washington Post, </w:t>
      </w:r>
      <w:r w:rsidRPr="00C011D1">
        <w:rPr>
          <w:rStyle w:val="StyleUnderline"/>
        </w:rPr>
        <w:t>the Cold War space race was justified by its presentation as ‘a utopian dream to domestic, civilian audiences, framing it through art, music and pop culture as a romantic escape or glorious future’; the real goal was the projection of military and economic power by competing countries. We see this pattern repeated today</w:t>
      </w:r>
      <w:r w:rsidRPr="00C011D1">
        <w:rPr>
          <w:sz w:val="16"/>
        </w:rPr>
        <w:t>.</w:t>
      </w:r>
    </w:p>
    <w:p w14:paraId="0143FFC5" w14:textId="77777777" w:rsidR="00C011D1" w:rsidRPr="00C011D1" w:rsidRDefault="00C011D1" w:rsidP="00C011D1">
      <w:pPr>
        <w:rPr>
          <w:b/>
          <w:iCs/>
          <w:u w:val="single"/>
          <w:bdr w:val="single" w:sz="8" w:space="0" w:color="auto"/>
        </w:rPr>
      </w:pPr>
      <w:r w:rsidRPr="00C011D1">
        <w:rPr>
          <w:rStyle w:val="StyleUnderline"/>
        </w:rPr>
        <w:t>The billionaires driving the modern space race sell it as essential to the future of humanity, either to maintain capitalist ‘growth and dynamism’ or to give humanity a second home in the event of climate apocalypse. The latter is</w:t>
      </w:r>
      <w:r w:rsidRPr="00C011D1">
        <w:rPr>
          <w:sz w:val="16"/>
        </w:rPr>
        <w:t xml:space="preserve"> a suggestion that Robinson considers ‘</w:t>
      </w:r>
      <w:r w:rsidRPr="00C011D1">
        <w:rPr>
          <w:rStyle w:val="StyleUnderline"/>
        </w:rPr>
        <w:t xml:space="preserve">wrong, in both a practical and a moral sense’, because ‘it’s very likely that </w:t>
      </w:r>
      <w:r w:rsidRPr="00C011D1">
        <w:rPr>
          <w:rStyle w:val="Emphasis"/>
        </w:rPr>
        <w:t>we require the conditions</w:t>
      </w:r>
      <w:r w:rsidRPr="00C011D1">
        <w:rPr>
          <w:rStyle w:val="StyleUnderline"/>
        </w:rPr>
        <w:t xml:space="preserve"> here </w:t>
      </w:r>
      <w:r w:rsidRPr="00C011D1">
        <w:rPr>
          <w:rStyle w:val="Emphasis"/>
        </w:rPr>
        <w:t>on earth</w:t>
      </w:r>
      <w:r w:rsidRPr="00C011D1">
        <w:rPr>
          <w:rStyle w:val="StyleUnderline"/>
        </w:rPr>
        <w:t xml:space="preserve"> for our long-term health’</w:t>
      </w:r>
      <w:r w:rsidRPr="00C011D1">
        <w:rPr>
          <w:sz w:val="16"/>
        </w:rPr>
        <w:t xml:space="preserve">. Indeed, </w:t>
      </w:r>
      <w:r w:rsidRPr="00C011D1">
        <w:rPr>
          <w:rStyle w:val="Emphasis"/>
        </w:rPr>
        <w:t xml:space="preserve">if humans actually lived on </w:t>
      </w:r>
      <w:proofErr w:type="gramStart"/>
      <w:r w:rsidRPr="00C011D1">
        <w:rPr>
          <w:rStyle w:val="Emphasis"/>
        </w:rPr>
        <w:t>Mars</w:t>
      </w:r>
      <w:proofErr w:type="gramEnd"/>
      <w:r w:rsidRPr="00C011D1">
        <w:rPr>
          <w:rStyle w:val="Emphasis"/>
        </w:rPr>
        <w:t xml:space="preserve"> they’d probably get cancer.</w:t>
      </w:r>
    </w:p>
    <w:p w14:paraId="28B7EC4E" w14:textId="77777777" w:rsidR="00C011D1" w:rsidRPr="00C011D1" w:rsidRDefault="00C011D1" w:rsidP="00C011D1">
      <w:pPr>
        <w:rPr>
          <w:u w:val="single"/>
        </w:rPr>
      </w:pPr>
      <w:r w:rsidRPr="00C011D1">
        <w:rPr>
          <w:sz w:val="16"/>
        </w:rPr>
        <w:t xml:space="preserve">It doesn’t really matter, though, because </w:t>
      </w:r>
      <w:r w:rsidRPr="00C011D1">
        <w:rPr>
          <w:rStyle w:val="StyleUnderline"/>
        </w:rPr>
        <w:t>these justifications only exist to obscure the real incentives behind these projects: increasing American power beyond our home planet, extending capitalist property relations to other celestial bodies, and enabling US corporations to exploit extraterrestrial resources for the mutual benefit of those capitalists and the state — assuming the economics even work.</w:t>
      </w:r>
    </w:p>
    <w:p w14:paraId="32F1279B" w14:textId="77777777" w:rsidR="00C011D1" w:rsidRPr="00C011D1" w:rsidRDefault="00C011D1" w:rsidP="00C011D1">
      <w:pPr>
        <w:rPr>
          <w:sz w:val="16"/>
          <w:szCs w:val="16"/>
        </w:rPr>
      </w:pPr>
      <w:r w:rsidRPr="00C011D1">
        <w:rPr>
          <w:sz w:val="16"/>
          <w:szCs w:val="16"/>
        </w:rPr>
        <w:t xml:space="preserve">Salon senior editor Keith Spencer compared the ambitions of SpaceX to the history of the East India Company, which ruled </w:t>
      </w:r>
      <w:proofErr w:type="spellStart"/>
      <w:r w:rsidRPr="00C011D1">
        <w:rPr>
          <w:sz w:val="16"/>
          <w:szCs w:val="16"/>
        </w:rPr>
        <w:t>colonised</w:t>
      </w:r>
      <w:proofErr w:type="spellEnd"/>
      <w:r w:rsidRPr="00C011D1">
        <w:rPr>
          <w:sz w:val="16"/>
          <w:szCs w:val="16"/>
        </w:rPr>
        <w:t xml:space="preserve"> areas for the benefit of its shareholders, and in this </w:t>
      </w:r>
      <w:proofErr w:type="gramStart"/>
      <w:r w:rsidRPr="00C011D1">
        <w:rPr>
          <w:sz w:val="16"/>
          <w:szCs w:val="16"/>
        </w:rPr>
        <w:t>way</w:t>
      </w:r>
      <w:proofErr w:type="gramEnd"/>
      <w:r w:rsidRPr="00C011D1">
        <w:rPr>
          <w:sz w:val="16"/>
          <w:szCs w:val="16"/>
        </w:rPr>
        <w:t xml:space="preserve"> it could also be seen as another example of the state-monopoly capitalism observed by Tribune’s Grace Blakeley. These private space companies, despite being funded in part through billionaires’ fortunes, are still highly dependent on public subsidies and contracts – which is why getting the state to buy into their vision is so important.</w:t>
      </w:r>
    </w:p>
    <w:p w14:paraId="68893E49" w14:textId="77777777" w:rsidR="00C011D1" w:rsidRPr="00C011D1" w:rsidRDefault="00C011D1" w:rsidP="00C011D1">
      <w:pPr>
        <w:rPr>
          <w:sz w:val="16"/>
          <w:szCs w:val="16"/>
        </w:rPr>
      </w:pPr>
      <w:r w:rsidRPr="00C011D1">
        <w:rPr>
          <w:sz w:val="16"/>
          <w:szCs w:val="16"/>
        </w:rPr>
        <w:t xml:space="preserve">There might not be people to </w:t>
      </w:r>
      <w:proofErr w:type="spellStart"/>
      <w:r w:rsidRPr="00C011D1">
        <w:rPr>
          <w:sz w:val="16"/>
          <w:szCs w:val="16"/>
        </w:rPr>
        <w:t>colonise</w:t>
      </w:r>
      <w:proofErr w:type="spellEnd"/>
      <w:r w:rsidRPr="00C011D1">
        <w:rPr>
          <w:sz w:val="16"/>
          <w:szCs w:val="16"/>
        </w:rPr>
        <w:t xml:space="preserve"> in space, but the consequences go beyond capitalist enclosure. Since 1967, the Outer Space Treaty has </w:t>
      </w:r>
      <w:proofErr w:type="spellStart"/>
      <w:r w:rsidRPr="00C011D1">
        <w:rPr>
          <w:sz w:val="16"/>
          <w:szCs w:val="16"/>
        </w:rPr>
        <w:t>recognised</w:t>
      </w:r>
      <w:proofErr w:type="spellEnd"/>
      <w:r w:rsidRPr="00C011D1">
        <w:rPr>
          <w:sz w:val="16"/>
          <w:szCs w:val="16"/>
        </w:rPr>
        <w:t xml:space="preserve"> that space is a </w:t>
      </w:r>
      <w:proofErr w:type="gramStart"/>
      <w:r w:rsidRPr="00C011D1">
        <w:rPr>
          <w:sz w:val="16"/>
          <w:szCs w:val="16"/>
        </w:rPr>
        <w:t>global commons</w:t>
      </w:r>
      <w:proofErr w:type="gramEnd"/>
      <w:r w:rsidRPr="00C011D1">
        <w:rPr>
          <w:sz w:val="16"/>
          <w:szCs w:val="16"/>
        </w:rPr>
        <w:t>, where ‘national appropriation by claim of sovereignty, by means of use or occupation, or by any other means’ is prohibited.</w:t>
      </w:r>
    </w:p>
    <w:p w14:paraId="742757F6" w14:textId="77777777" w:rsidR="00C011D1" w:rsidRPr="00C011D1" w:rsidRDefault="00C011D1" w:rsidP="00C011D1">
      <w:pPr>
        <w:rPr>
          <w:sz w:val="16"/>
          <w:szCs w:val="16"/>
        </w:rPr>
      </w:pPr>
      <w:r w:rsidRPr="00C011D1">
        <w:rPr>
          <w:sz w:val="16"/>
          <w:szCs w:val="16"/>
        </w:rPr>
        <w:t xml:space="preserve">Haris </w:t>
      </w:r>
      <w:proofErr w:type="spellStart"/>
      <w:r w:rsidRPr="00C011D1">
        <w:rPr>
          <w:sz w:val="16"/>
          <w:szCs w:val="16"/>
        </w:rPr>
        <w:t>Durani</w:t>
      </w:r>
      <w:proofErr w:type="spellEnd"/>
      <w:r w:rsidRPr="00C011D1">
        <w:rPr>
          <w:sz w:val="16"/>
          <w:szCs w:val="16"/>
        </w:rPr>
        <w:t xml:space="preserve"> explained in the Nation that while this agreement is often seen as a compromise between the United States and Soviet Union, it’s better to understand it as a product of </w:t>
      </w:r>
      <w:proofErr w:type="spellStart"/>
      <w:r w:rsidRPr="00C011D1">
        <w:rPr>
          <w:sz w:val="16"/>
          <w:szCs w:val="16"/>
        </w:rPr>
        <w:t>decolonisation</w:t>
      </w:r>
      <w:proofErr w:type="spellEnd"/>
      <w:r w:rsidRPr="00C011D1">
        <w:rPr>
          <w:sz w:val="16"/>
          <w:szCs w:val="16"/>
        </w:rPr>
        <w:t xml:space="preserve"> which sought to ensure that ‘all states would collectively govern extraterritorial domains’, instead of allowing major powers to deplete resources because of their technological superiority.</w:t>
      </w:r>
    </w:p>
    <w:p w14:paraId="24666E02" w14:textId="77777777" w:rsidR="00C011D1" w:rsidRPr="00C011D1" w:rsidRDefault="00C011D1" w:rsidP="00C011D1">
      <w:pPr>
        <w:rPr>
          <w:sz w:val="16"/>
        </w:rPr>
      </w:pPr>
      <w:r w:rsidRPr="00C011D1">
        <w:rPr>
          <w:sz w:val="16"/>
        </w:rPr>
        <w:t>The spirit of that agreement is already being breached by the efforts of powerful states to create a legal foundation for the plunder of space resources. Instead of powerful countries enclosing these resources for the benefit of their people, though—which would be bad enough—</w:t>
      </w:r>
      <w:r w:rsidRPr="00C011D1">
        <w:rPr>
          <w:rStyle w:val="StyleUnderline"/>
        </w:rPr>
        <w:t xml:space="preserve">present trajectory suggests that the </w:t>
      </w:r>
      <w:r w:rsidRPr="00C011D1">
        <w:rPr>
          <w:rStyle w:val="Emphasis"/>
        </w:rPr>
        <w:t>riches will be captured by billionaires</w:t>
      </w:r>
      <w:r w:rsidRPr="00C011D1">
        <w:rPr>
          <w:rStyle w:val="StyleUnderline"/>
        </w:rPr>
        <w:t xml:space="preserve">, whose wealth allows them to </w:t>
      </w:r>
      <w:r w:rsidRPr="00C011D1">
        <w:rPr>
          <w:rStyle w:val="Emphasis"/>
        </w:rPr>
        <w:t>ignore the problems</w:t>
      </w:r>
      <w:r w:rsidRPr="00C011D1">
        <w:rPr>
          <w:rStyle w:val="StyleUnderline"/>
        </w:rPr>
        <w:t xml:space="preserve"> of the </w:t>
      </w:r>
      <w:r w:rsidRPr="00C011D1">
        <w:rPr>
          <w:rStyle w:val="Emphasis"/>
        </w:rPr>
        <w:t>rest of humanity</w:t>
      </w:r>
      <w:r w:rsidRPr="00C011D1">
        <w:rPr>
          <w:rStyle w:val="StyleUnderline"/>
        </w:rPr>
        <w:t xml:space="preserve"> while </w:t>
      </w:r>
      <w:r w:rsidRPr="00C011D1">
        <w:rPr>
          <w:rStyle w:val="Emphasis"/>
        </w:rPr>
        <w:t>directing vast attention and resources away</w:t>
      </w:r>
      <w:r w:rsidRPr="00C011D1">
        <w:rPr>
          <w:rStyle w:val="StyleUnderline"/>
        </w:rPr>
        <w:t xml:space="preserve"> from </w:t>
      </w:r>
      <w:r w:rsidRPr="00C011D1">
        <w:rPr>
          <w:rStyle w:val="Emphasis"/>
        </w:rPr>
        <w:t>much more pressing issues</w:t>
      </w:r>
      <w:r w:rsidRPr="00C011D1">
        <w:rPr>
          <w:sz w:val="16"/>
        </w:rPr>
        <w:t>.</w:t>
      </w:r>
    </w:p>
    <w:p w14:paraId="0896FD19" w14:textId="77777777" w:rsidR="00C011D1" w:rsidRPr="00C011D1" w:rsidRDefault="00C011D1" w:rsidP="00C011D1">
      <w:pPr>
        <w:rPr>
          <w:sz w:val="16"/>
          <w:szCs w:val="16"/>
        </w:rPr>
      </w:pPr>
      <w:r w:rsidRPr="00C011D1">
        <w:rPr>
          <w:sz w:val="16"/>
          <w:szCs w:val="16"/>
        </w:rPr>
        <w:t>Refocusing on Real Problems</w:t>
      </w:r>
    </w:p>
    <w:p w14:paraId="23786EAB" w14:textId="77777777" w:rsidR="00C011D1" w:rsidRPr="00C011D1" w:rsidRDefault="00C011D1" w:rsidP="00C011D1">
      <w:r w:rsidRPr="00C011D1">
        <w:rPr>
          <w:rStyle w:val="Emphasis"/>
        </w:rPr>
        <w:t>Between the climate crisis</w:t>
      </w:r>
      <w:r w:rsidRPr="00C011D1">
        <w:t xml:space="preserve">, </w:t>
      </w:r>
      <w:r w:rsidRPr="00C011D1">
        <w:rPr>
          <w:rStyle w:val="Emphasis"/>
        </w:rPr>
        <w:t>various accelerating social crises</w:t>
      </w:r>
      <w:r w:rsidRPr="00C011D1">
        <w:t xml:space="preserve">, </w:t>
      </w:r>
      <w:r w:rsidRPr="00C011D1">
        <w:rPr>
          <w:rStyle w:val="StyleUnderline"/>
        </w:rPr>
        <w:t>and</w:t>
      </w:r>
      <w:r w:rsidRPr="00C011D1">
        <w:t xml:space="preserve"> </w:t>
      </w:r>
      <w:r w:rsidRPr="00C011D1">
        <w:rPr>
          <w:rStyle w:val="Emphasis"/>
        </w:rPr>
        <w:t>the ongoing pandemic</w:t>
      </w:r>
      <w:r w:rsidRPr="00C011D1">
        <w:t xml:space="preserve">, </w:t>
      </w:r>
      <w:r w:rsidRPr="00C011D1">
        <w:rPr>
          <w:rStyle w:val="StyleUnderline"/>
        </w:rPr>
        <w:t>humanity faces immense challenges that must be tackled in the coming decade. State power will be required to direct resources into building a sustainable economy, reconstructing the crumbling social infrastructure, and ensuring a good standard of living for all — but billionaires have no stake in any of those projects.</w:t>
      </w:r>
    </w:p>
    <w:p w14:paraId="5E3A4DA4" w14:textId="77777777" w:rsidR="00C011D1" w:rsidRPr="00C011D1" w:rsidRDefault="00C011D1" w:rsidP="00C011D1">
      <w:pPr>
        <w:rPr>
          <w:u w:val="single"/>
        </w:rPr>
      </w:pPr>
      <w:r w:rsidRPr="00C011D1">
        <w:rPr>
          <w:rStyle w:val="StyleUnderline"/>
        </w:rPr>
        <w:t xml:space="preserve">Space </w:t>
      </w:r>
      <w:proofErr w:type="spellStart"/>
      <w:r w:rsidRPr="00C011D1">
        <w:rPr>
          <w:rStyle w:val="StyleUnderline"/>
        </w:rPr>
        <w:t>colonisation</w:t>
      </w:r>
      <w:proofErr w:type="spellEnd"/>
      <w:r w:rsidRPr="00C011D1">
        <w:rPr>
          <w:rStyle w:val="StyleUnderline"/>
        </w:rPr>
        <w:t xml:space="preserve"> will do nothing to address these crises, regardless of the promises of billionaires and luxury communists alike.</w:t>
      </w:r>
      <w:r w:rsidRPr="00C011D1">
        <w:rPr>
          <w:sz w:val="16"/>
        </w:rPr>
        <w:t xml:space="preserve"> </w:t>
      </w:r>
      <w:r w:rsidRPr="00C011D1">
        <w:rPr>
          <w:rStyle w:val="StyleUnderline"/>
        </w:rPr>
        <w:t>When they talk about how asteroid mining will bring great wealth to be shared</w:t>
      </w:r>
      <w:r w:rsidRPr="00C011D1">
        <w:rPr>
          <w:sz w:val="16"/>
        </w:rPr>
        <w:t xml:space="preserve"> with all or to power the green technologies that are heralded as climate solutions free of sacrifice for Western consumers, </w:t>
      </w:r>
      <w:r w:rsidRPr="00C011D1">
        <w:rPr>
          <w:rStyle w:val="StyleUnderline"/>
        </w:rPr>
        <w:t>they’re simply distracting us from the difficult work that must be done if we’re to truly address the social and environmental challenges of our time.</w:t>
      </w:r>
    </w:p>
    <w:p w14:paraId="7DC17D44" w14:textId="77777777" w:rsidR="00C011D1" w:rsidRPr="00C011D1" w:rsidRDefault="00C011D1" w:rsidP="00C011D1">
      <w:pPr>
        <w:rPr>
          <w:u w:val="single"/>
        </w:rPr>
      </w:pPr>
      <w:r w:rsidRPr="00C011D1">
        <w:rPr>
          <w:rStyle w:val="StyleUnderline"/>
        </w:rPr>
        <w:t>We already know that emissions need to be cut in half by 2030. That means our societies need to be radically overhauled long before asteroid mining becomes feasible — if it ever does</w:t>
      </w:r>
      <w:r w:rsidRPr="00C011D1">
        <w:t xml:space="preserve">. </w:t>
      </w:r>
      <w:r w:rsidRPr="00C011D1">
        <w:rPr>
          <w:rStyle w:val="StyleUnderline"/>
        </w:rPr>
        <w:t>Green capitalists like Musk are happy to sell us a false future of electric cars and solar-powered suburbia that allow them to profit in the short-term because they can simply seal themselves off from the rest of the population when the effects of a warming climate accelerate.</w:t>
      </w:r>
    </w:p>
    <w:p w14:paraId="02EFA11A" w14:textId="77777777" w:rsidR="00C011D1" w:rsidRPr="00C011D1" w:rsidRDefault="00C011D1" w:rsidP="00C011D1">
      <w:pPr>
        <w:rPr>
          <w:sz w:val="16"/>
        </w:rPr>
      </w:pPr>
      <w:r w:rsidRPr="00C011D1">
        <w:rPr>
          <w:rStyle w:val="StyleUnderline"/>
        </w:rPr>
        <w:t xml:space="preserve">The capitalist logic of infinite growth that’s driving the desire for space </w:t>
      </w:r>
      <w:proofErr w:type="spellStart"/>
      <w:r w:rsidRPr="00C011D1">
        <w:rPr>
          <w:rStyle w:val="StyleUnderline"/>
        </w:rPr>
        <w:t>colonisation</w:t>
      </w:r>
      <w:proofErr w:type="spellEnd"/>
      <w:r w:rsidRPr="00C011D1">
        <w:rPr>
          <w:rStyle w:val="StyleUnderline"/>
        </w:rPr>
        <w:t xml:space="preserve"> is the same one that’s created the very problems we so desperately need to solve in the first place, and </w:t>
      </w:r>
      <w:r w:rsidRPr="00C011D1">
        <w:rPr>
          <w:rStyle w:val="Emphasis"/>
        </w:rPr>
        <w:t>doubling down</w:t>
      </w:r>
      <w:r w:rsidRPr="00C011D1">
        <w:rPr>
          <w:rStyle w:val="StyleUnderline"/>
        </w:rPr>
        <w:t xml:space="preserve"> on it wo</w:t>
      </w:r>
      <w:r w:rsidRPr="00C011D1">
        <w:rPr>
          <w:rStyle w:val="Emphasis"/>
        </w:rPr>
        <w:t>uld be a terrible mistake</w:t>
      </w:r>
      <w:r w:rsidRPr="00C011D1">
        <w:rPr>
          <w:rStyle w:val="StyleUnderline"/>
        </w:rPr>
        <w:t xml:space="preserve">. We should be particularly wary of aligning ourselves with a coalition that includes billionaires and right-wing politicians who make explicit comparisons to past </w:t>
      </w:r>
      <w:proofErr w:type="spellStart"/>
      <w:r w:rsidRPr="00C011D1">
        <w:rPr>
          <w:rStyle w:val="StyleUnderline"/>
        </w:rPr>
        <w:t>colonisation</w:t>
      </w:r>
      <w:proofErr w:type="spellEnd"/>
      <w:r w:rsidRPr="00C011D1">
        <w:rPr>
          <w:rStyle w:val="StyleUnderline"/>
        </w:rPr>
        <w:t xml:space="preserve"> projects</w:t>
      </w:r>
      <w:r w:rsidRPr="00C011D1">
        <w:rPr>
          <w:sz w:val="16"/>
        </w:rPr>
        <w:t>, too: Ted Cruz, for example, has promoted space as ‘as vast and promising a frontier as the New World was some centuries ago’.</w:t>
      </w:r>
    </w:p>
    <w:p w14:paraId="3E041E9D" w14:textId="77777777" w:rsidR="00C011D1" w:rsidRPr="00C011D1" w:rsidRDefault="00C011D1" w:rsidP="00C011D1">
      <w:pPr>
        <w:rPr>
          <w:sz w:val="16"/>
        </w:rPr>
      </w:pPr>
      <w:r w:rsidRPr="00C011D1">
        <w:rPr>
          <w:sz w:val="16"/>
        </w:rPr>
        <w:t xml:space="preserve">That’s not to say that humanity should turn away from the stars. We should continue funding space science, but </w:t>
      </w:r>
      <w:r w:rsidRPr="00C011D1">
        <w:rPr>
          <w:rStyle w:val="StyleUnderline"/>
        </w:rPr>
        <w:t xml:space="preserve">the expansion of capitalism into space and the exploitation of extraterrestrial resources do not serve those goals. Justifying space </w:t>
      </w:r>
      <w:proofErr w:type="spellStart"/>
      <w:r w:rsidRPr="00C011D1">
        <w:rPr>
          <w:rStyle w:val="StyleUnderline"/>
        </w:rPr>
        <w:t>colonisation</w:t>
      </w:r>
      <w:proofErr w:type="spellEnd"/>
      <w:r w:rsidRPr="00C011D1">
        <w:rPr>
          <w:rStyle w:val="StyleUnderline"/>
        </w:rPr>
        <w:t xml:space="preserve"> through the need for a second planet is a self-fulfilling prophecy created by people who have little regard for the lives and wellbeing of the global working class</w:t>
      </w:r>
      <w:r w:rsidRPr="00C011D1">
        <w:rPr>
          <w:sz w:val="16"/>
        </w:rPr>
        <w:t xml:space="preserve"> — as the pandemic has demonstrated.</w:t>
      </w:r>
    </w:p>
    <w:p w14:paraId="3F174168" w14:textId="77777777" w:rsidR="00C011D1" w:rsidRPr="00C011D1" w:rsidRDefault="00C011D1" w:rsidP="00C011D1">
      <w:pPr>
        <w:rPr>
          <w:rStyle w:val="StyleUnderline"/>
        </w:rPr>
      </w:pPr>
      <w:r w:rsidRPr="00C011D1">
        <w:rPr>
          <w:rStyle w:val="Emphasis"/>
        </w:rPr>
        <w:t>Capitalism is driving billionaires toward space as it drives the rest of us toward extinction</w:t>
      </w:r>
      <w:r w:rsidRPr="00C011D1">
        <w:rPr>
          <w:rStyle w:val="StyleUnderline"/>
        </w:rPr>
        <w:t>. They must be stopped before it is too late.</w:t>
      </w:r>
    </w:p>
    <w:p w14:paraId="7A35117D" w14:textId="77777777" w:rsidR="00C011D1" w:rsidRPr="00C011D1" w:rsidRDefault="00C011D1" w:rsidP="00C011D1">
      <w:pPr>
        <w:pStyle w:val="Heading4"/>
      </w:pPr>
      <w:r w:rsidRPr="00C011D1">
        <w:t xml:space="preserve">Not possible. </w:t>
      </w:r>
    </w:p>
    <w:p w14:paraId="60ECD907" w14:textId="77777777" w:rsidR="00C011D1" w:rsidRPr="00C011D1" w:rsidRDefault="00C011D1" w:rsidP="00C011D1">
      <w:pPr>
        <w:rPr>
          <w:rStyle w:val="Style13ptBold"/>
          <w:b w:val="0"/>
          <w:bCs w:val="0"/>
          <w:sz w:val="18"/>
          <w:szCs w:val="14"/>
        </w:rPr>
      </w:pPr>
      <w:proofErr w:type="spellStart"/>
      <w:r w:rsidRPr="00C011D1">
        <w:rPr>
          <w:rStyle w:val="Style13ptBold"/>
        </w:rPr>
        <w:t>Saplakoglu</w:t>
      </w:r>
      <w:proofErr w:type="spellEnd"/>
      <w:r w:rsidRPr="00C011D1">
        <w:rPr>
          <w:rStyle w:val="Style13ptBold"/>
        </w:rPr>
        <w:t xml:space="preserve"> 19</w:t>
      </w:r>
      <w:r w:rsidRPr="00C011D1">
        <w:rPr>
          <w:rStyle w:val="Style13ptBold"/>
          <w:b w:val="0"/>
          <w:sz w:val="18"/>
          <w:szCs w:val="14"/>
        </w:rPr>
        <w:t xml:space="preserve"> [Yasemin is a staff writer at Live Science, covering health, neuroscience and biology. Her work has appeared in Scientific American, Science and the San Jose Mercury News. She has a bachelor's degree in biomedical engineering from the University of Connecticut and a graduate certificate in science communication from the University of California, Santa Cruz.; “Humans Will Never Live on an Exoplanet, Nobel Laureate Says. Here's Why.”; Live Science; October 14, 2019; </w:t>
      </w:r>
      <w:hyperlink r:id="rId18" w:history="1">
        <w:r w:rsidRPr="00C011D1">
          <w:rPr>
            <w:rStyle w:val="Style13ptBold"/>
            <w:b w:val="0"/>
            <w:sz w:val="18"/>
            <w:szCs w:val="14"/>
          </w:rPr>
          <w:t>https://www.livescience.com/will-we-ever-live-exoplanet.html]//eleanor</w:t>
        </w:r>
      </w:hyperlink>
    </w:p>
    <w:p w14:paraId="794EBBAE" w14:textId="77777777" w:rsidR="00C011D1" w:rsidRPr="00C011D1" w:rsidRDefault="00C011D1" w:rsidP="00C011D1">
      <w:pPr>
        <w:rPr>
          <w:u w:val="single"/>
        </w:rPr>
      </w:pPr>
      <w:r w:rsidRPr="00C011D1">
        <w:rPr>
          <w:sz w:val="16"/>
        </w:rPr>
        <w:t xml:space="preserve">Here's the reality: </w:t>
      </w:r>
      <w:r w:rsidRPr="00C011D1">
        <w:rPr>
          <w:rStyle w:val="StyleUnderline"/>
        </w:rPr>
        <w:t xml:space="preserve">We're </w:t>
      </w:r>
      <w:r w:rsidRPr="00C011D1">
        <w:rPr>
          <w:rStyle w:val="Emphasis"/>
        </w:rPr>
        <w:t>messing up the Earth</w:t>
      </w:r>
      <w:r w:rsidRPr="00C011D1">
        <w:rPr>
          <w:rStyle w:val="StyleUnderline"/>
        </w:rPr>
        <w:t xml:space="preserve"> and any </w:t>
      </w:r>
      <w:r w:rsidRPr="00C011D1">
        <w:rPr>
          <w:rStyle w:val="Emphasis"/>
        </w:rPr>
        <w:t>far-out ideas</w:t>
      </w:r>
      <w:r w:rsidRPr="00C011D1">
        <w:rPr>
          <w:rStyle w:val="StyleUnderline"/>
        </w:rPr>
        <w:t xml:space="preserve"> of </w:t>
      </w:r>
      <w:r w:rsidRPr="00C011D1">
        <w:rPr>
          <w:rStyle w:val="Emphasis"/>
        </w:rPr>
        <w:t xml:space="preserve">colonizing another orb </w:t>
      </w:r>
      <w:r w:rsidRPr="00C011D1">
        <w:rPr>
          <w:rStyle w:val="StyleUnderline"/>
        </w:rPr>
        <w:t xml:space="preserve">when we're done with our own are </w:t>
      </w:r>
      <w:r w:rsidRPr="00C011D1">
        <w:rPr>
          <w:rStyle w:val="Emphasis"/>
        </w:rPr>
        <w:t>wishful thinking</w:t>
      </w:r>
      <w:r w:rsidRPr="00C011D1">
        <w:rPr>
          <w:rStyle w:val="StyleUnderline"/>
        </w:rPr>
        <w:t xml:space="preserve">. That's according to </w:t>
      </w:r>
      <w:r w:rsidRPr="00C011D1">
        <w:rPr>
          <w:rStyle w:val="Emphasis"/>
        </w:rPr>
        <w:t>Michel Mayor</w:t>
      </w:r>
      <w:r w:rsidRPr="00C011D1">
        <w:rPr>
          <w:rStyle w:val="StyleUnderline"/>
        </w:rPr>
        <w:t xml:space="preserve">, an </w:t>
      </w:r>
      <w:r w:rsidRPr="00C011D1">
        <w:rPr>
          <w:rStyle w:val="Emphasis"/>
        </w:rPr>
        <w:t>astrophysicist</w:t>
      </w:r>
      <w:r w:rsidRPr="00C011D1">
        <w:rPr>
          <w:rStyle w:val="StyleUnderline"/>
        </w:rPr>
        <w:t xml:space="preserve"> who was a co-</w:t>
      </w:r>
      <w:r w:rsidRPr="00C011D1">
        <w:rPr>
          <w:rStyle w:val="Emphasis"/>
        </w:rPr>
        <w:t>recipient of the Nobel Prize</w:t>
      </w:r>
      <w:r w:rsidRPr="00C011D1">
        <w:rPr>
          <w:rStyle w:val="StyleUnderline"/>
        </w:rPr>
        <w:t xml:space="preserve"> in physics this year for discovering the first planet orbiting a sun-like star outside of our solar system.</w:t>
      </w:r>
    </w:p>
    <w:p w14:paraId="5C82EFC1" w14:textId="77777777" w:rsidR="00C011D1" w:rsidRPr="00C011D1" w:rsidRDefault="00C011D1" w:rsidP="00C011D1">
      <w:pPr>
        <w:rPr>
          <w:sz w:val="16"/>
        </w:rPr>
      </w:pPr>
      <w:r w:rsidRPr="00C011D1">
        <w:rPr>
          <w:sz w:val="16"/>
        </w:rPr>
        <w:t>"</w:t>
      </w:r>
      <w:r w:rsidRPr="00C011D1">
        <w:rPr>
          <w:rStyle w:val="StyleUnderline"/>
        </w:rPr>
        <w:t>If we are talking about exoplanets, things should be clear: We will not migrate there</w:t>
      </w:r>
      <w:r w:rsidRPr="00C011D1">
        <w:rPr>
          <w:sz w:val="16"/>
        </w:rPr>
        <w:t xml:space="preserve">," he told </w:t>
      </w:r>
      <w:proofErr w:type="spellStart"/>
      <w:r w:rsidRPr="00C011D1">
        <w:rPr>
          <w:sz w:val="16"/>
        </w:rPr>
        <w:t>Agence</w:t>
      </w:r>
      <w:proofErr w:type="spellEnd"/>
      <w:r w:rsidRPr="00C011D1">
        <w:rPr>
          <w:sz w:val="16"/>
        </w:rPr>
        <w:t xml:space="preserve"> France-Presse (AFP). </w:t>
      </w:r>
      <w:r w:rsidRPr="00C011D1">
        <w:rPr>
          <w:rStyle w:val="StyleUnderline"/>
        </w:rPr>
        <w:t>He said he felt the need to "kill all the statements that say, 'OK, we will go to a livable planet if one day life is not possible on Earth</w:t>
      </w:r>
      <w:r w:rsidRPr="00C011D1">
        <w:rPr>
          <w:sz w:val="16"/>
        </w:rPr>
        <w:t>.'"</w:t>
      </w:r>
    </w:p>
    <w:p w14:paraId="2634AE89" w14:textId="77777777" w:rsidR="00C011D1" w:rsidRPr="00C011D1" w:rsidRDefault="00C011D1" w:rsidP="00C011D1">
      <w:pPr>
        <w:rPr>
          <w:sz w:val="16"/>
        </w:rPr>
      </w:pPr>
      <w:r w:rsidRPr="00C011D1">
        <w:rPr>
          <w:rStyle w:val="Emphasis"/>
        </w:rPr>
        <w:t>All of the known exoplanets</w:t>
      </w:r>
      <w:r w:rsidRPr="00C011D1">
        <w:rPr>
          <w:sz w:val="16"/>
        </w:rPr>
        <w:t xml:space="preserve">, or planets outside of our solar system, </w:t>
      </w:r>
      <w:r w:rsidRPr="00C011D1">
        <w:rPr>
          <w:rStyle w:val="StyleUnderline"/>
        </w:rPr>
        <w:t xml:space="preserve">are </w:t>
      </w:r>
      <w:r w:rsidRPr="00C011D1">
        <w:rPr>
          <w:rStyle w:val="Emphasis"/>
        </w:rPr>
        <w:t>too far away</w:t>
      </w:r>
      <w:r w:rsidRPr="00C011D1">
        <w:rPr>
          <w:rStyle w:val="StyleUnderline"/>
        </w:rPr>
        <w:t xml:space="preserve"> to feasibly travel to, </w:t>
      </w:r>
      <w:r w:rsidRPr="00C011D1">
        <w:rPr>
          <w:sz w:val="16"/>
        </w:rPr>
        <w:t>he said. "</w:t>
      </w:r>
      <w:r w:rsidRPr="00C011D1">
        <w:rPr>
          <w:rStyle w:val="StyleUnderline"/>
        </w:rPr>
        <w:t xml:space="preserve">Even in the very optimistic case of a livable planet that is not too far, say a few dozen light years, which is not a lot, it's in the </w:t>
      </w:r>
      <w:proofErr w:type="spellStart"/>
      <w:r w:rsidRPr="00C011D1">
        <w:rPr>
          <w:rStyle w:val="StyleUnderline"/>
        </w:rPr>
        <w:t>neighbourhood</w:t>
      </w:r>
      <w:proofErr w:type="spellEnd"/>
      <w:r w:rsidRPr="00C011D1">
        <w:rPr>
          <w:rStyle w:val="StyleUnderline"/>
        </w:rPr>
        <w:t>, the time to go there is considerable</w:t>
      </w:r>
      <w:r w:rsidRPr="00C011D1">
        <w:rPr>
          <w:sz w:val="16"/>
        </w:rPr>
        <w:t>," he added.</w:t>
      </w:r>
    </w:p>
    <w:p w14:paraId="4E187511" w14:textId="77777777" w:rsidR="00C011D1" w:rsidRPr="00C011D1" w:rsidRDefault="00C011D1" w:rsidP="00C011D1">
      <w:pPr>
        <w:rPr>
          <w:sz w:val="16"/>
        </w:rPr>
      </w:pPr>
      <w:r w:rsidRPr="00C011D1">
        <w:rPr>
          <w:sz w:val="16"/>
        </w:rPr>
        <w:t>Mayor shared half of the Nobel Prize this year along with Didier Queloz for discovering the first exoplanet in October 1995. Using novel instruments at the Haute-Provence Observatory in southern France, they detected a gas giant similar to Jupiter, which they named 51 Pegasi b. (The other half of the prize was awarded to James Peebles of Princeton University for his work in dark matter and dark energy).</w:t>
      </w:r>
    </w:p>
    <w:p w14:paraId="1B4FE8F7" w14:textId="77777777" w:rsidR="00C011D1" w:rsidRPr="00C011D1" w:rsidRDefault="00C011D1" w:rsidP="00C011D1">
      <w:pPr>
        <w:rPr>
          <w:u w:val="single"/>
        </w:rPr>
      </w:pPr>
      <w:r w:rsidRPr="00C011D1">
        <w:rPr>
          <w:sz w:val="16"/>
        </w:rPr>
        <w:t xml:space="preserve">Since then, over 4,000 other exoplanets have been found in the Milky Way, but apparently, </w:t>
      </w:r>
      <w:r w:rsidRPr="00C011D1">
        <w:rPr>
          <w:rStyle w:val="StyleUnderline"/>
        </w:rPr>
        <w:t xml:space="preserve">none of them can be feasibly reached. </w:t>
      </w:r>
    </w:p>
    <w:p w14:paraId="63A912C3" w14:textId="77777777" w:rsidR="00C011D1" w:rsidRPr="00C011D1" w:rsidRDefault="00C011D1" w:rsidP="00C011D1">
      <w:pPr>
        <w:rPr>
          <w:sz w:val="16"/>
        </w:rPr>
      </w:pPr>
      <w:r w:rsidRPr="00C011D1">
        <w:rPr>
          <w:rStyle w:val="StyleUnderline"/>
        </w:rPr>
        <w:t>Stephen Kane, a professor of planetary astrophysics at the University of California</w:t>
      </w:r>
      <w:r w:rsidRPr="00C011D1">
        <w:rPr>
          <w:sz w:val="16"/>
        </w:rPr>
        <w:t xml:space="preserve"> in Riverside, </w:t>
      </w:r>
      <w:r w:rsidRPr="00C011D1">
        <w:rPr>
          <w:rStyle w:val="StyleUnderline"/>
        </w:rPr>
        <w:t>agrees with Mayor.</w:t>
      </w:r>
      <w:r w:rsidRPr="00C011D1">
        <w:rPr>
          <w:sz w:val="16"/>
        </w:rPr>
        <w:t xml:space="preserve"> "The sad reality is that, at this point in human history, </w:t>
      </w:r>
      <w:r w:rsidRPr="00C011D1">
        <w:rPr>
          <w:rStyle w:val="Emphasis"/>
        </w:rPr>
        <w:t>all stars are effectively at a distance of infinity,</w:t>
      </w:r>
      <w:r w:rsidRPr="00C011D1">
        <w:rPr>
          <w:sz w:val="16"/>
        </w:rPr>
        <w:t>" Kane told Live Science. "</w:t>
      </w:r>
      <w:r w:rsidRPr="00C011D1">
        <w:rPr>
          <w:rStyle w:val="StyleUnderline"/>
        </w:rPr>
        <w:t>We struggle very hard as a species to reach the Earth's moon</w:t>
      </w:r>
      <w:r w:rsidRPr="00C011D1">
        <w:rPr>
          <w:sz w:val="16"/>
        </w:rPr>
        <w:t>."</w:t>
      </w:r>
    </w:p>
    <w:p w14:paraId="6841A42B" w14:textId="77777777" w:rsidR="00C011D1" w:rsidRPr="00C011D1" w:rsidRDefault="00C011D1" w:rsidP="00C011D1">
      <w:pPr>
        <w:rPr>
          <w:sz w:val="16"/>
        </w:rPr>
      </w:pPr>
      <w:r w:rsidRPr="00C011D1">
        <w:rPr>
          <w:sz w:val="16"/>
        </w:rPr>
        <w:t>We might be able to send people to Mars in the next 50 years, but "</w:t>
      </w:r>
      <w:r w:rsidRPr="00C011D1">
        <w:rPr>
          <w:rStyle w:val="StyleUnderline"/>
        </w:rPr>
        <w:t>I would be very surprised if humanity made it to the orbit of Jupiter within the next few centuries</w:t>
      </w:r>
      <w:r w:rsidRPr="00C011D1">
        <w:rPr>
          <w:sz w:val="16"/>
        </w:rPr>
        <w:t>," he said. Since the distance to the nearest star outside of our solar system is about 70,000 times greater than the distance to Jupiter, "</w:t>
      </w:r>
      <w:r w:rsidRPr="00C011D1">
        <w:rPr>
          <w:rStyle w:val="StyleUnderline"/>
        </w:rPr>
        <w:t xml:space="preserve">all stars are </w:t>
      </w:r>
      <w:r w:rsidRPr="00C011D1">
        <w:rPr>
          <w:rStyle w:val="Emphasis"/>
        </w:rPr>
        <w:t>effectively out of reach</w:t>
      </w:r>
      <w:r w:rsidRPr="00C011D1">
        <w:rPr>
          <w:sz w:val="16"/>
        </w:rPr>
        <w:t>."</w:t>
      </w:r>
    </w:p>
    <w:p w14:paraId="394403F3" w14:textId="77777777" w:rsidR="00C011D1" w:rsidRPr="00C011D1" w:rsidRDefault="00C011D1" w:rsidP="00C011D1">
      <w:pPr>
        <w:rPr>
          <w:u w:val="single"/>
        </w:rPr>
      </w:pPr>
      <w:r w:rsidRPr="00C011D1">
        <w:rPr>
          <w:sz w:val="16"/>
        </w:rPr>
        <w:t xml:space="preserve">Well, you might say, plenty of things seemed out of reach until we reached them, such as sending aircraft on intercontinental flights. But "in this case, </w:t>
      </w:r>
      <w:r w:rsidRPr="00C011D1">
        <w:rPr>
          <w:rStyle w:val="StyleUnderline"/>
        </w:rPr>
        <w:t xml:space="preserve">the </w:t>
      </w:r>
      <w:r w:rsidRPr="00C011D1">
        <w:rPr>
          <w:rStyle w:val="Emphasis"/>
        </w:rPr>
        <w:t>required physics to reach the stars</w:t>
      </w:r>
      <w:r w:rsidRPr="00C011D1">
        <w:rPr>
          <w:rStyle w:val="StyleUnderline"/>
        </w:rPr>
        <w:t xml:space="preserve">, </w:t>
      </w:r>
      <w:r w:rsidRPr="00C011D1">
        <w:rPr>
          <w:rStyle w:val="Emphasis"/>
        </w:rPr>
        <w:t>if it exists</w:t>
      </w:r>
      <w:r w:rsidRPr="00C011D1">
        <w:rPr>
          <w:rStyle w:val="StyleUnderline"/>
        </w:rPr>
        <w:t xml:space="preserve">, is </w:t>
      </w:r>
      <w:r w:rsidRPr="00C011D1">
        <w:rPr>
          <w:rStyle w:val="Emphasis"/>
        </w:rPr>
        <w:t>not known to us</w:t>
      </w:r>
      <w:r w:rsidRPr="00C011D1">
        <w:rPr>
          <w:rStyle w:val="StyleUnderline"/>
        </w:rPr>
        <w:t xml:space="preserve"> and it would </w:t>
      </w:r>
      <w:r w:rsidRPr="00C011D1">
        <w:rPr>
          <w:rStyle w:val="Emphasis"/>
        </w:rPr>
        <w:t>require a fundamental change</w:t>
      </w:r>
      <w:r w:rsidRPr="00C011D1">
        <w:rPr>
          <w:rStyle w:val="StyleUnderline"/>
        </w:rPr>
        <w:t xml:space="preserve"> in our </w:t>
      </w:r>
      <w:r w:rsidRPr="00C011D1">
        <w:rPr>
          <w:rStyle w:val="Emphasis"/>
        </w:rPr>
        <w:t>understanding of the relationship</w:t>
      </w:r>
      <w:r w:rsidRPr="00C011D1">
        <w:rPr>
          <w:rStyle w:val="StyleUnderline"/>
        </w:rPr>
        <w:t xml:space="preserve"> between </w:t>
      </w:r>
      <w:r w:rsidRPr="00C011D1">
        <w:rPr>
          <w:rStyle w:val="Emphasis"/>
        </w:rPr>
        <w:t>mass, acceleration and energy</w:t>
      </w:r>
      <w:r w:rsidRPr="00C011D1">
        <w:rPr>
          <w:rStyle w:val="StyleUnderline"/>
        </w:rPr>
        <w:t>."</w:t>
      </w:r>
    </w:p>
    <w:p w14:paraId="01586490" w14:textId="77777777" w:rsidR="00C011D1" w:rsidRPr="00C011D1" w:rsidRDefault="00C011D1" w:rsidP="00C011D1">
      <w:pPr>
        <w:rPr>
          <w:u w:val="single"/>
        </w:rPr>
      </w:pPr>
      <w:r w:rsidRPr="00C011D1">
        <w:rPr>
          <w:rStyle w:val="StyleUnderline"/>
        </w:rPr>
        <w:t xml:space="preserve">"So that's where we stand, firmly on the Earth, and unlikely to change for a very, very long time," he said. </w:t>
      </w:r>
    </w:p>
    <w:p w14:paraId="37168F47" w14:textId="77777777" w:rsidR="00C011D1" w:rsidRPr="00C011D1" w:rsidRDefault="00C011D1" w:rsidP="00C011D1">
      <w:pPr>
        <w:rPr>
          <w:sz w:val="16"/>
        </w:rPr>
      </w:pPr>
      <w:r w:rsidRPr="00C011D1">
        <w:rPr>
          <w:sz w:val="16"/>
        </w:rPr>
        <w:t xml:space="preserve">Mayor told the AFP: "We must take care of our </w:t>
      </w:r>
      <w:proofErr w:type="gramStart"/>
      <w:r w:rsidRPr="00C011D1">
        <w:rPr>
          <w:sz w:val="16"/>
        </w:rPr>
        <w:t>planet,</w:t>
      </w:r>
      <w:proofErr w:type="gramEnd"/>
      <w:r w:rsidRPr="00C011D1">
        <w:rPr>
          <w:sz w:val="16"/>
        </w:rPr>
        <w:t xml:space="preserve"> it is very beautiful and still absolutely livable."</w:t>
      </w:r>
    </w:p>
    <w:p w14:paraId="77835BA6" w14:textId="77777777" w:rsidR="00C011D1" w:rsidRPr="00C011D1" w:rsidRDefault="00C011D1" w:rsidP="00C011D1"/>
    <w:p w14:paraId="055FF834" w14:textId="77777777" w:rsidR="00C011D1" w:rsidRPr="00C011D1" w:rsidRDefault="00C011D1" w:rsidP="00C011D1">
      <w:pPr>
        <w:pStyle w:val="Heading1"/>
      </w:pPr>
      <w:proofErr w:type="spellStart"/>
      <w:r w:rsidRPr="00C011D1">
        <w:t>Aff</w:t>
      </w:r>
      <w:proofErr w:type="spellEnd"/>
      <w:r w:rsidRPr="00C011D1">
        <w:t xml:space="preserve"> </w:t>
      </w:r>
    </w:p>
    <w:p w14:paraId="4DC190F9" w14:textId="77777777" w:rsidR="00C011D1" w:rsidRPr="00C011D1" w:rsidRDefault="00C011D1" w:rsidP="00C011D1">
      <w:pPr>
        <w:pStyle w:val="Heading2"/>
      </w:pPr>
      <w:r w:rsidRPr="00C011D1">
        <w:t>Impact</w:t>
      </w:r>
    </w:p>
    <w:p w14:paraId="15E36F22" w14:textId="77777777" w:rsidR="00C011D1" w:rsidRPr="00C011D1" w:rsidRDefault="00C011D1" w:rsidP="00C011D1">
      <w:pPr>
        <w:pStyle w:val="Heading3"/>
      </w:pPr>
      <w:r w:rsidRPr="00C011D1">
        <w:t>Cap Good – Laundry List – 2AC</w:t>
      </w:r>
    </w:p>
    <w:p w14:paraId="512B3A8D" w14:textId="77777777" w:rsidR="00C011D1" w:rsidRPr="00C011D1" w:rsidRDefault="00C011D1" w:rsidP="00C011D1">
      <w:pPr>
        <w:pStyle w:val="Heading4"/>
      </w:pPr>
      <w:r w:rsidRPr="00C011D1">
        <w:t>Capitalism is good and the alt fails and entrenches environmental unsustainability, democratic collapse, and decks living standards – laundry list of reasons.</w:t>
      </w:r>
    </w:p>
    <w:p w14:paraId="02720CD7" w14:textId="77777777" w:rsidR="00C011D1" w:rsidRPr="00C011D1" w:rsidRDefault="00C011D1" w:rsidP="00C011D1">
      <w:pPr>
        <w:rPr>
          <w:rStyle w:val="Style13ptBold"/>
        </w:rPr>
      </w:pPr>
      <w:proofErr w:type="spellStart"/>
      <w:r w:rsidRPr="00C011D1">
        <w:rPr>
          <w:rStyle w:val="Style13ptBold"/>
        </w:rPr>
        <w:t>Bröning</w:t>
      </w:r>
      <w:proofErr w:type="spellEnd"/>
      <w:r w:rsidRPr="00C011D1">
        <w:rPr>
          <w:rStyle w:val="Style13ptBold"/>
        </w:rPr>
        <w:t xml:space="preserve"> 22</w:t>
      </w:r>
      <w:r w:rsidRPr="00C011D1">
        <w:rPr>
          <w:rStyle w:val="Style13ptBold"/>
          <w:b w:val="0"/>
          <w:sz w:val="18"/>
          <w:szCs w:val="14"/>
        </w:rPr>
        <w:t xml:space="preserve"> [Michael </w:t>
      </w:r>
      <w:proofErr w:type="spellStart"/>
      <w:r w:rsidRPr="00C011D1">
        <w:rPr>
          <w:rStyle w:val="Style13ptBold"/>
          <w:b w:val="0"/>
          <w:sz w:val="18"/>
          <w:szCs w:val="14"/>
        </w:rPr>
        <w:t>Bröning</w:t>
      </w:r>
      <w:proofErr w:type="spellEnd"/>
      <w:r w:rsidRPr="00C011D1">
        <w:rPr>
          <w:rStyle w:val="Style13ptBold"/>
          <w:b w:val="0"/>
          <w:sz w:val="18"/>
          <w:szCs w:val="14"/>
        </w:rPr>
        <w:t xml:space="preserve"> is director of the Friedrich-Ebert-Stiftung in New York and serves on the basic value commission of Germany’s Social Democratic Party. He is the author of “</w:t>
      </w:r>
      <w:proofErr w:type="spellStart"/>
      <w:r w:rsidRPr="00C011D1">
        <w:rPr>
          <w:rStyle w:val="Style13ptBold"/>
          <w:b w:val="0"/>
          <w:sz w:val="18"/>
          <w:szCs w:val="14"/>
        </w:rPr>
        <w:t>Vom</w:t>
      </w:r>
      <w:proofErr w:type="spellEnd"/>
      <w:r w:rsidRPr="00C011D1">
        <w:rPr>
          <w:rStyle w:val="Style13ptBold"/>
          <w:b w:val="0"/>
          <w:sz w:val="18"/>
          <w:szCs w:val="14"/>
        </w:rPr>
        <w:t xml:space="preserve"> Ende der </w:t>
      </w:r>
      <w:proofErr w:type="spellStart"/>
      <w:r w:rsidRPr="00C011D1">
        <w:rPr>
          <w:rStyle w:val="Style13ptBold"/>
          <w:b w:val="0"/>
          <w:sz w:val="18"/>
          <w:szCs w:val="14"/>
        </w:rPr>
        <w:t>Freiheit</w:t>
      </w:r>
      <w:proofErr w:type="spellEnd"/>
      <w:r w:rsidRPr="00C011D1">
        <w:rPr>
          <w:rStyle w:val="Style13ptBold"/>
          <w:b w:val="0"/>
          <w:sz w:val="18"/>
          <w:szCs w:val="14"/>
        </w:rPr>
        <w:t>” (2021).; “In defense of capitalism”; POLITICO; December 23, 2022; https://www.politico.eu/article/defense-capitalism-socialism-climate-crisis-economy/]//eleanor</w:t>
      </w:r>
    </w:p>
    <w:p w14:paraId="6C6350DF" w14:textId="77777777" w:rsidR="00C011D1" w:rsidRPr="00C011D1" w:rsidRDefault="00C011D1" w:rsidP="00C011D1">
      <w:pPr>
        <w:rPr>
          <w:sz w:val="16"/>
        </w:rPr>
      </w:pPr>
      <w:r w:rsidRPr="00C011D1">
        <w:rPr>
          <w:rStyle w:val="StyleUnderline"/>
        </w:rPr>
        <w:t>Capitalism</w:t>
      </w:r>
      <w:r w:rsidRPr="00C011D1">
        <w:rPr>
          <w:sz w:val="16"/>
        </w:rPr>
        <w:t xml:space="preserve"> doesn’t have a foundational document or a philosophical magnum opus enshrining its confessions of faith. Rather, it’</w:t>
      </w:r>
      <w:r w:rsidRPr="00C011D1">
        <w:rPr>
          <w:rStyle w:val="StyleUnderline"/>
        </w:rPr>
        <w:t>s a set of historically evolved practices including, but not limited to, competition, growth, private initiative, individual choice and property rights</w:t>
      </w:r>
      <w:r w:rsidRPr="00C011D1">
        <w:rPr>
          <w:sz w:val="16"/>
        </w:rPr>
        <w:t>.</w:t>
      </w:r>
    </w:p>
    <w:p w14:paraId="392260C4" w14:textId="77777777" w:rsidR="00C011D1" w:rsidRPr="00C011D1" w:rsidRDefault="00C011D1" w:rsidP="00C011D1">
      <w:pPr>
        <w:rPr>
          <w:u w:val="single"/>
        </w:rPr>
      </w:pPr>
      <w:r w:rsidRPr="00C011D1">
        <w:rPr>
          <w:rStyle w:val="StyleUnderline"/>
        </w:rPr>
        <w:t xml:space="preserve">Abandoning these principles and replacing them with degrowth, the redistribution of diminishing wealth, and </w:t>
      </w:r>
      <w:r w:rsidRPr="00C011D1">
        <w:rPr>
          <w:rStyle w:val="Emphasis"/>
        </w:rPr>
        <w:t>comprehensive government control</w:t>
      </w:r>
      <w:r w:rsidRPr="00C011D1">
        <w:rPr>
          <w:rStyle w:val="StyleUnderline"/>
        </w:rPr>
        <w:t xml:space="preserve"> to manage a </w:t>
      </w:r>
      <w:r w:rsidRPr="00C011D1">
        <w:rPr>
          <w:rStyle w:val="Emphasis"/>
        </w:rPr>
        <w:t>permanent state of emergency</w:t>
      </w:r>
      <w:r w:rsidRPr="00C011D1">
        <w:rPr>
          <w:rStyle w:val="StyleUnderline"/>
        </w:rPr>
        <w:t xml:space="preserve"> would be guaranteed to make a </w:t>
      </w:r>
      <w:r w:rsidRPr="00C011D1">
        <w:rPr>
          <w:rStyle w:val="Emphasis"/>
        </w:rPr>
        <w:t>dire situation worse</w:t>
      </w:r>
      <w:r w:rsidRPr="00C011D1">
        <w:rPr>
          <w:rStyle w:val="StyleUnderline"/>
        </w:rPr>
        <w:t xml:space="preserve"> and </w:t>
      </w:r>
      <w:r w:rsidRPr="00C011D1">
        <w:rPr>
          <w:rStyle w:val="Emphasis"/>
        </w:rPr>
        <w:t>undermine civil liberties</w:t>
      </w:r>
      <w:r w:rsidRPr="00C011D1">
        <w:rPr>
          <w:sz w:val="16"/>
        </w:rPr>
        <w:t xml:space="preserve">. </w:t>
      </w:r>
      <w:r w:rsidRPr="00C011D1">
        <w:rPr>
          <w:rStyle w:val="StyleUnderline"/>
        </w:rPr>
        <w:t xml:space="preserve">Competition would be replaced with </w:t>
      </w:r>
      <w:r w:rsidRPr="00C011D1">
        <w:rPr>
          <w:rStyle w:val="Emphasis"/>
        </w:rPr>
        <w:t>unprecedented battles</w:t>
      </w:r>
      <w:r w:rsidRPr="00C011D1">
        <w:rPr>
          <w:rStyle w:val="StyleUnderline"/>
        </w:rPr>
        <w:t xml:space="preserve"> for </w:t>
      </w:r>
      <w:r w:rsidRPr="00C011D1">
        <w:rPr>
          <w:rStyle w:val="Emphasis"/>
        </w:rPr>
        <w:t>resource allocation</w:t>
      </w:r>
      <w:r w:rsidRPr="00C011D1">
        <w:rPr>
          <w:sz w:val="16"/>
        </w:rPr>
        <w:t xml:space="preserve"> — not to mention, </w:t>
      </w:r>
      <w:r w:rsidRPr="00C011D1">
        <w:rPr>
          <w:rStyle w:val="StyleUnderline"/>
        </w:rPr>
        <w:t xml:space="preserve">any attempt at implementing such changes by way of democracy would be </w:t>
      </w:r>
      <w:r w:rsidRPr="00C011D1">
        <w:rPr>
          <w:rStyle w:val="Emphasis"/>
        </w:rPr>
        <w:t>unlikely to survive electoral challenges</w:t>
      </w:r>
      <w:r w:rsidRPr="00C011D1">
        <w:rPr>
          <w:rStyle w:val="StyleUnderline"/>
        </w:rPr>
        <w:t>, regardless of efforts to celebrate the alleged virtues of enlightened post-materialism</w:t>
      </w:r>
    </w:p>
    <w:p w14:paraId="76E72361" w14:textId="77777777" w:rsidR="00C011D1" w:rsidRPr="00C011D1" w:rsidRDefault="00C011D1" w:rsidP="00C011D1">
      <w:pPr>
        <w:rPr>
          <w:u w:val="single"/>
        </w:rPr>
      </w:pPr>
      <w:r w:rsidRPr="00C011D1">
        <w:rPr>
          <w:sz w:val="16"/>
        </w:rPr>
        <w:t xml:space="preserve">Faced, as we are, with growing anti-capitalist backlash, it is therefore time to put the baby back in with the bathwater. And while the status quo’s shortcomings need not be concealed, </w:t>
      </w:r>
      <w:r w:rsidRPr="00C011D1">
        <w:rPr>
          <w:rStyle w:val="StyleUnderline"/>
        </w:rPr>
        <w:t>the other side of the ubiquitously lamented list of capitalist calamities shouldn’t be neglected either.</w:t>
      </w:r>
    </w:p>
    <w:p w14:paraId="1C453AD3" w14:textId="77777777" w:rsidR="00C011D1" w:rsidRPr="00C011D1" w:rsidRDefault="00C011D1" w:rsidP="00C011D1">
      <w:pPr>
        <w:rPr>
          <w:u w:val="single"/>
        </w:rPr>
      </w:pPr>
      <w:r w:rsidRPr="00C011D1">
        <w:rPr>
          <w:sz w:val="16"/>
        </w:rPr>
        <w:t xml:space="preserve">It </w:t>
      </w:r>
      <w:r w:rsidRPr="00C011D1">
        <w:rPr>
          <w:rStyle w:val="StyleUnderline"/>
        </w:rPr>
        <w:t xml:space="preserve">wasn’t feudalism, mercantilism or socialism that </w:t>
      </w:r>
      <w:r w:rsidRPr="00C011D1">
        <w:rPr>
          <w:rStyle w:val="Emphasis"/>
        </w:rPr>
        <w:t>facilitated technological progress</w:t>
      </w:r>
      <w:r w:rsidRPr="00C011D1">
        <w:rPr>
          <w:rStyle w:val="StyleUnderline"/>
        </w:rPr>
        <w:t xml:space="preserve">, </w:t>
      </w:r>
      <w:r w:rsidRPr="00C011D1">
        <w:rPr>
          <w:rStyle w:val="Emphasis"/>
        </w:rPr>
        <w:t>raised living standards</w:t>
      </w:r>
      <w:r w:rsidRPr="00C011D1">
        <w:rPr>
          <w:rStyle w:val="StyleUnderline"/>
        </w:rPr>
        <w:t xml:space="preserve">, </w:t>
      </w:r>
      <w:r w:rsidRPr="00C011D1">
        <w:rPr>
          <w:rStyle w:val="Emphasis"/>
        </w:rPr>
        <w:t>liberated women</w:t>
      </w:r>
      <w:r w:rsidRPr="00C011D1">
        <w:rPr>
          <w:rStyle w:val="StyleUnderline"/>
        </w:rPr>
        <w:t xml:space="preserve">, </w:t>
      </w:r>
      <w:r w:rsidRPr="00C011D1">
        <w:rPr>
          <w:rStyle w:val="Emphasis"/>
        </w:rPr>
        <w:t>empowered citizens</w:t>
      </w:r>
      <w:r w:rsidRPr="00C011D1">
        <w:rPr>
          <w:rStyle w:val="StyleUnderline"/>
        </w:rPr>
        <w:t xml:space="preserve">, </w:t>
      </w:r>
      <w:r w:rsidRPr="00C011D1">
        <w:rPr>
          <w:rStyle w:val="Emphasis"/>
        </w:rPr>
        <w:t>cured and alleviated disease</w:t>
      </w:r>
      <w:r w:rsidRPr="00C011D1">
        <w:rPr>
          <w:rStyle w:val="StyleUnderline"/>
        </w:rPr>
        <w:t xml:space="preserve">, and </w:t>
      </w:r>
      <w:r w:rsidRPr="00C011D1">
        <w:rPr>
          <w:rStyle w:val="Emphasis"/>
        </w:rPr>
        <w:t>lifted millions out of poverty</w:t>
      </w:r>
      <w:r w:rsidRPr="00C011D1">
        <w:rPr>
          <w:sz w:val="16"/>
        </w:rPr>
        <w:t xml:space="preserve">. </w:t>
      </w:r>
      <w:r w:rsidRPr="00C011D1">
        <w:rPr>
          <w:rStyle w:val="StyleUnderline"/>
        </w:rPr>
        <w:t>It was the human instinct for capitalist ambition —well-managed and tamed by democratic governance in the most successful cases.</w:t>
      </w:r>
    </w:p>
    <w:p w14:paraId="26EE6A6D" w14:textId="77777777" w:rsidR="00C011D1" w:rsidRPr="00C011D1" w:rsidRDefault="00C011D1" w:rsidP="00C011D1">
      <w:pPr>
        <w:rPr>
          <w:u w:val="single"/>
        </w:rPr>
      </w:pPr>
      <w:r w:rsidRPr="00C011D1">
        <w:rPr>
          <w:sz w:val="16"/>
        </w:rPr>
        <w:t xml:space="preserve">Additionally, any stock-taking of capitalism’s pros and cons, even in its most basic form, would also have to consider that </w:t>
      </w:r>
      <w:r w:rsidRPr="00C011D1">
        <w:rPr>
          <w:rStyle w:val="StyleUnderline"/>
        </w:rPr>
        <w:t xml:space="preserve">the </w:t>
      </w:r>
      <w:r w:rsidRPr="00C011D1">
        <w:rPr>
          <w:rStyle w:val="Emphasis"/>
        </w:rPr>
        <w:t>anti-capitalist dogmas</w:t>
      </w:r>
      <w:r w:rsidRPr="00C011D1">
        <w:rPr>
          <w:rStyle w:val="StyleUnderline"/>
        </w:rPr>
        <w:t xml:space="preserve"> of the 20th century didn’t protect but rather </w:t>
      </w:r>
      <w:r w:rsidRPr="00C011D1">
        <w:rPr>
          <w:rStyle w:val="Emphasis"/>
        </w:rPr>
        <w:t>wreaked havoc on the environment.</w:t>
      </w:r>
      <w:r w:rsidRPr="00C011D1">
        <w:rPr>
          <w:sz w:val="16"/>
        </w:rPr>
        <w:t xml:space="preserve"> And </w:t>
      </w:r>
      <w:r w:rsidRPr="00C011D1">
        <w:rPr>
          <w:rStyle w:val="StyleUnderline"/>
        </w:rPr>
        <w:t>equality was only furthered insofar as — almost — everyone was relegated to the same level of deprivation.</w:t>
      </w:r>
    </w:p>
    <w:p w14:paraId="23758CCC" w14:textId="77777777" w:rsidR="00C011D1" w:rsidRPr="00C011D1" w:rsidRDefault="00C011D1" w:rsidP="00C011D1">
      <w:pPr>
        <w:rPr>
          <w:sz w:val="16"/>
          <w:szCs w:val="16"/>
        </w:rPr>
      </w:pPr>
      <w:r w:rsidRPr="00C011D1">
        <w:rPr>
          <w:sz w:val="16"/>
          <w:szCs w:val="16"/>
        </w:rPr>
        <w:t>Are the anti-capitalist activists of our day willing to accept this inconvenient truth?</w:t>
      </w:r>
    </w:p>
    <w:p w14:paraId="6FA74699" w14:textId="77777777" w:rsidR="00C011D1" w:rsidRPr="00C011D1" w:rsidRDefault="00C011D1" w:rsidP="00C011D1">
      <w:pPr>
        <w:rPr>
          <w:u w:val="single"/>
        </w:rPr>
      </w:pPr>
      <w:r w:rsidRPr="00C011D1">
        <w:rPr>
          <w:sz w:val="16"/>
        </w:rPr>
        <w:t xml:space="preserve">To ignore these existing lessons of the past’s anti-capitalism isn’t innovative — it’s ignorant. And simply </w:t>
      </w:r>
      <w:r w:rsidRPr="00C011D1">
        <w:rPr>
          <w:rStyle w:val="StyleUnderline"/>
        </w:rPr>
        <w:t>wishing that a rerun of an experiment will miraculously produce different results is hope over experience.</w:t>
      </w:r>
    </w:p>
    <w:p w14:paraId="7F4C4946" w14:textId="77777777" w:rsidR="00C011D1" w:rsidRPr="00C011D1" w:rsidRDefault="00C011D1" w:rsidP="00C011D1">
      <w:pPr>
        <w:rPr>
          <w:sz w:val="16"/>
        </w:rPr>
      </w:pPr>
      <w:r w:rsidRPr="00C011D1">
        <w:rPr>
          <w:rStyle w:val="StyleUnderline"/>
        </w:rPr>
        <w:t>The key to resolving the world’s multi-layered crises won’t emerge from simplistic anti-capitalist tropes and nostalgia for disproven utopian solutions</w:t>
      </w:r>
      <w:r w:rsidRPr="00C011D1">
        <w:rPr>
          <w:sz w:val="16"/>
        </w:rPr>
        <w:t>. Neither will it come from equally naive calls for the invisible hand of the market and the false gospel of laissez-faire.</w:t>
      </w:r>
    </w:p>
    <w:p w14:paraId="2CA3FFA3" w14:textId="77777777" w:rsidR="00C011D1" w:rsidRPr="00C011D1" w:rsidRDefault="00C011D1" w:rsidP="00C011D1">
      <w:pPr>
        <w:rPr>
          <w:sz w:val="16"/>
        </w:rPr>
      </w:pPr>
      <w:r w:rsidRPr="00C011D1">
        <w:rPr>
          <w:sz w:val="16"/>
        </w:rPr>
        <w:t xml:space="preserve">Instead, real </w:t>
      </w:r>
      <w:r w:rsidRPr="00C011D1">
        <w:rPr>
          <w:rStyle w:val="Emphasis"/>
        </w:rPr>
        <w:t>solutions will come from</w:t>
      </w:r>
      <w:r w:rsidRPr="00C011D1">
        <w:rPr>
          <w:sz w:val="16"/>
        </w:rPr>
        <w:t xml:space="preserve"> </w:t>
      </w:r>
      <w:r w:rsidRPr="00C011D1">
        <w:rPr>
          <w:rStyle w:val="Emphasis"/>
        </w:rPr>
        <w:t>green investment</w:t>
      </w:r>
      <w:r w:rsidRPr="00C011D1">
        <w:rPr>
          <w:sz w:val="16"/>
        </w:rPr>
        <w:t xml:space="preserve">, the </w:t>
      </w:r>
      <w:r w:rsidRPr="00C011D1">
        <w:rPr>
          <w:rStyle w:val="Emphasis"/>
        </w:rPr>
        <w:t>democratic governance of free markets,</w:t>
      </w:r>
      <w:r w:rsidRPr="00C011D1">
        <w:rPr>
          <w:sz w:val="16"/>
        </w:rPr>
        <w:t xml:space="preserve"> </w:t>
      </w:r>
      <w:r w:rsidRPr="00C011D1">
        <w:rPr>
          <w:rStyle w:val="Emphasis"/>
        </w:rPr>
        <w:t>technological innovation</w:t>
      </w:r>
      <w:r w:rsidRPr="00C011D1">
        <w:rPr>
          <w:sz w:val="16"/>
        </w:rPr>
        <w:t xml:space="preserve">, </w:t>
      </w:r>
      <w:r w:rsidRPr="00C011D1">
        <w:rPr>
          <w:rStyle w:val="StyleUnderline"/>
        </w:rPr>
        <w:t>and from</w:t>
      </w:r>
      <w:r w:rsidRPr="00C011D1">
        <w:rPr>
          <w:sz w:val="16"/>
        </w:rPr>
        <w:t xml:space="preserve"> </w:t>
      </w:r>
      <w:r w:rsidRPr="00C011D1">
        <w:rPr>
          <w:rStyle w:val="Emphasis"/>
        </w:rPr>
        <w:t>activating and channeling</w:t>
      </w:r>
      <w:r w:rsidRPr="00C011D1">
        <w:rPr>
          <w:sz w:val="16"/>
        </w:rPr>
        <w:t xml:space="preserve"> </w:t>
      </w:r>
      <w:r w:rsidRPr="00C011D1">
        <w:rPr>
          <w:rStyle w:val="Emphasis"/>
        </w:rPr>
        <w:t>the powers of capitalism</w:t>
      </w:r>
      <w:r w:rsidRPr="00C011D1">
        <w:rPr>
          <w:sz w:val="16"/>
        </w:rPr>
        <w:t xml:space="preserve"> — </w:t>
      </w:r>
      <w:r w:rsidRPr="00C011D1">
        <w:rPr>
          <w:rStyle w:val="Emphasis"/>
        </w:rPr>
        <w:t>not from disregarding and delegitimizing them</w:t>
      </w:r>
      <w:r w:rsidRPr="00C011D1">
        <w:rPr>
          <w:sz w:val="16"/>
        </w:rPr>
        <w:t>.</w:t>
      </w:r>
    </w:p>
    <w:p w14:paraId="2A92D7C6" w14:textId="77777777" w:rsidR="00C011D1" w:rsidRPr="00C011D1" w:rsidRDefault="00C011D1" w:rsidP="00C011D1"/>
    <w:p w14:paraId="5E6C8C50" w14:textId="77777777" w:rsidR="00C011D1" w:rsidRPr="00C011D1" w:rsidRDefault="00C011D1" w:rsidP="00C011D1">
      <w:pPr>
        <w:pStyle w:val="Heading3"/>
      </w:pPr>
      <w:r w:rsidRPr="00C011D1">
        <w:t>Cap Good – Climate Change – 2AC</w:t>
      </w:r>
    </w:p>
    <w:p w14:paraId="054FBA8C" w14:textId="77777777" w:rsidR="00C011D1" w:rsidRPr="00C011D1" w:rsidRDefault="00C011D1" w:rsidP="00C011D1">
      <w:pPr>
        <w:pStyle w:val="Heading4"/>
      </w:pPr>
      <w:r w:rsidRPr="00C011D1">
        <w:t xml:space="preserve">Capitalism solves climate change. </w:t>
      </w:r>
    </w:p>
    <w:p w14:paraId="5EB44C66" w14:textId="77777777" w:rsidR="00C011D1" w:rsidRPr="00C011D1" w:rsidRDefault="00C011D1" w:rsidP="00C011D1">
      <w:pPr>
        <w:rPr>
          <w:rStyle w:val="Style13ptBold"/>
          <w:b w:val="0"/>
          <w:bCs w:val="0"/>
          <w:sz w:val="18"/>
          <w:szCs w:val="14"/>
        </w:rPr>
      </w:pPr>
      <w:r w:rsidRPr="00C011D1">
        <w:rPr>
          <w:rStyle w:val="Style13ptBold"/>
        </w:rPr>
        <w:t>Terzi 22</w:t>
      </w:r>
      <w:r w:rsidRPr="00C011D1">
        <w:rPr>
          <w:rStyle w:val="Style13ptBold"/>
          <w:b w:val="0"/>
          <w:sz w:val="18"/>
          <w:szCs w:val="14"/>
        </w:rPr>
        <w:t xml:space="preserve"> [Alessio Terzi is a lecturer at HEC Paris and Sciences Po Lille and an economist at the European Commission. He was previously a Fellow at Bruegel and a Fulbright Scholar at the Harvard Kennedy School. He received his PhD from the </w:t>
      </w:r>
      <w:proofErr w:type="spellStart"/>
      <w:r w:rsidRPr="00C011D1">
        <w:rPr>
          <w:rStyle w:val="Style13ptBold"/>
          <w:b w:val="0"/>
          <w:sz w:val="18"/>
          <w:szCs w:val="14"/>
        </w:rPr>
        <w:t>Hertie</w:t>
      </w:r>
      <w:proofErr w:type="spellEnd"/>
      <w:r w:rsidRPr="00C011D1">
        <w:rPr>
          <w:rStyle w:val="Style13ptBold"/>
          <w:b w:val="0"/>
          <w:sz w:val="18"/>
          <w:szCs w:val="14"/>
        </w:rPr>
        <w:t xml:space="preserve"> School, and his research and commentary have appeared in BBC World News, Financial Times, and the Wall Street Journal. His book, "Growth for Good: Reshaping Capitalism to Save Humanity from Climate Catastrophe," was published in 2022 by Harvard University Press.; “Capitalism Does Not Require a Tradeoff Between Planet and Profit”; </w:t>
      </w:r>
      <w:proofErr w:type="spellStart"/>
      <w:r w:rsidRPr="00C011D1">
        <w:rPr>
          <w:rStyle w:val="Style13ptBold"/>
          <w:b w:val="0"/>
          <w:sz w:val="18"/>
          <w:szCs w:val="14"/>
        </w:rPr>
        <w:t>ProMarket</w:t>
      </w:r>
      <w:proofErr w:type="spellEnd"/>
      <w:r w:rsidRPr="00C011D1">
        <w:rPr>
          <w:rStyle w:val="Style13ptBold"/>
          <w:b w:val="0"/>
          <w:sz w:val="18"/>
          <w:szCs w:val="14"/>
        </w:rPr>
        <w:t>; November 23, 2022; https://www.promarket.org/2022/11/23/capitalism-does-not-require-a-tradeoff-between-planet-and-profit/]//eleanor</w:t>
      </w:r>
    </w:p>
    <w:p w14:paraId="45E3C018" w14:textId="77777777" w:rsidR="00C011D1" w:rsidRPr="00C011D1" w:rsidRDefault="00C011D1" w:rsidP="00C011D1">
      <w:pPr>
        <w:rPr>
          <w:u w:val="single"/>
        </w:rPr>
      </w:pPr>
      <w:r w:rsidRPr="00C011D1">
        <w:rPr>
          <w:sz w:val="16"/>
        </w:rPr>
        <w:t xml:space="preserve">For instance, </w:t>
      </w:r>
      <w:r w:rsidRPr="00C011D1">
        <w:rPr>
          <w:rStyle w:val="StyleUnderline"/>
        </w:rPr>
        <w:t>the Soviet Union</w:t>
      </w:r>
      <w:r w:rsidRPr="00C011D1">
        <w:rPr>
          <w:sz w:val="16"/>
        </w:rPr>
        <w:t xml:space="preserve">’s decision to install a wasteful irrigation system to grow cotton in an arid region of Central Asia </w:t>
      </w:r>
      <w:r w:rsidRPr="00C011D1">
        <w:rPr>
          <w:rStyle w:val="StyleUnderline"/>
        </w:rPr>
        <w:t>dried up the world’s fourth-largest lake, the Aral</w:t>
      </w:r>
      <w:r w:rsidRPr="00C011D1">
        <w:rPr>
          <w:sz w:val="16"/>
        </w:rPr>
        <w:t xml:space="preserve"> Sea. In parallel, </w:t>
      </w:r>
      <w:r w:rsidRPr="00C011D1">
        <w:rPr>
          <w:rStyle w:val="StyleUnderline"/>
        </w:rPr>
        <w:t>large quantities of pesticides and fertilizers flowed into the sea’s basin</w:t>
      </w:r>
      <w:r w:rsidRPr="00C011D1">
        <w:rPr>
          <w:sz w:val="16"/>
        </w:rPr>
        <w:t>. In 2010, former UN Secretary General Ban Ki-moon called the destruction of the Aral Sea “</w:t>
      </w:r>
      <w:r w:rsidRPr="00C011D1">
        <w:rPr>
          <w:rStyle w:val="Emphasis"/>
        </w:rPr>
        <w:t>one of the planet’s worst environmental disasters</w:t>
      </w:r>
      <w:r w:rsidRPr="00C011D1">
        <w:rPr>
          <w:sz w:val="16"/>
        </w:rPr>
        <w:t xml:space="preserve">.” </w:t>
      </w:r>
      <w:r w:rsidRPr="00C011D1">
        <w:rPr>
          <w:rStyle w:val="StyleUnderline"/>
        </w:rPr>
        <w:t>The Soviet Union’s record on carbon dioxide emissions and air pollution more broadly is no rosier</w:t>
      </w:r>
      <w:r w:rsidRPr="00C011D1">
        <w:rPr>
          <w:sz w:val="16"/>
        </w:rPr>
        <w:t xml:space="preserve">. As science writer Leigh Phillips rightly said, </w:t>
      </w:r>
      <w:r w:rsidRPr="00C011D1">
        <w:rPr>
          <w:rStyle w:val="StyleUnderline"/>
        </w:rPr>
        <w:t xml:space="preserve">even </w:t>
      </w:r>
      <w:r w:rsidRPr="00C011D1">
        <w:rPr>
          <w:rStyle w:val="Emphasis"/>
        </w:rPr>
        <w:t>had the whole world been socialist</w:t>
      </w:r>
      <w:r w:rsidRPr="00C011D1">
        <w:rPr>
          <w:rStyle w:val="StyleUnderline"/>
        </w:rPr>
        <w:t xml:space="preserve"> in the 20th century, the </w:t>
      </w:r>
      <w:r w:rsidRPr="00C011D1">
        <w:rPr>
          <w:rStyle w:val="Emphasis"/>
        </w:rPr>
        <w:t>planet would still be heating up</w:t>
      </w:r>
      <w:r w:rsidRPr="00C011D1">
        <w:rPr>
          <w:rStyle w:val="StyleUnderline"/>
        </w:rPr>
        <w:t>.</w:t>
      </w:r>
    </w:p>
    <w:p w14:paraId="4D4D26CB" w14:textId="77777777" w:rsidR="00C011D1" w:rsidRPr="00C011D1" w:rsidRDefault="00C011D1" w:rsidP="00C011D1">
      <w:pPr>
        <w:rPr>
          <w:sz w:val="16"/>
          <w:szCs w:val="16"/>
        </w:rPr>
      </w:pPr>
      <w:r w:rsidRPr="00C011D1">
        <w:rPr>
          <w:sz w:val="16"/>
          <w:szCs w:val="16"/>
        </w:rPr>
        <w:t xml:space="preserve">What capitalism and socialism share </w:t>
      </w:r>
      <w:proofErr w:type="gramStart"/>
      <w:r w:rsidRPr="00C011D1">
        <w:rPr>
          <w:sz w:val="16"/>
          <w:szCs w:val="16"/>
        </w:rPr>
        <w:t>is</w:t>
      </w:r>
      <w:proofErr w:type="gramEnd"/>
      <w:r w:rsidRPr="00C011D1">
        <w:rPr>
          <w:sz w:val="16"/>
          <w:szCs w:val="16"/>
        </w:rPr>
        <w:t xml:space="preserve"> the fact that, for a very long time, global warming was simply not considered a very pressing issue. The general public was not aware of climate change or considered it an abstract threat in a distant future. Politicians, who knew their job approval depended on shorter-term concerns, eagerly fostered industrialization and job creation to the environment’s detriment.</w:t>
      </w:r>
    </w:p>
    <w:p w14:paraId="23D61DED" w14:textId="77777777" w:rsidR="00C011D1" w:rsidRPr="00C011D1" w:rsidRDefault="00C011D1" w:rsidP="00C011D1">
      <w:pPr>
        <w:rPr>
          <w:u w:val="single"/>
        </w:rPr>
      </w:pPr>
      <w:r w:rsidRPr="00C011D1">
        <w:rPr>
          <w:sz w:val="16"/>
        </w:rPr>
        <w:t xml:space="preserve">In fact, </w:t>
      </w:r>
      <w:r w:rsidRPr="00C011D1">
        <w:rPr>
          <w:rStyle w:val="StyleUnderline"/>
        </w:rPr>
        <w:t xml:space="preserve">when societies perceived environmental threats as imminent and closer to home, such as air or water quality, </w:t>
      </w:r>
      <w:r w:rsidRPr="00C011D1">
        <w:rPr>
          <w:rStyle w:val="Emphasis"/>
        </w:rPr>
        <w:t>capitalist democracies</w:t>
      </w:r>
      <w:r w:rsidRPr="00C011D1">
        <w:rPr>
          <w:rStyle w:val="StyleUnderline"/>
        </w:rPr>
        <w:t xml:space="preserve"> </w:t>
      </w:r>
      <w:r w:rsidRPr="00C011D1">
        <w:rPr>
          <w:rStyle w:val="Emphasis"/>
        </w:rPr>
        <w:t>responded to citizens’ concerns</w:t>
      </w:r>
      <w:r w:rsidRPr="00C011D1">
        <w:rPr>
          <w:rStyle w:val="StyleUnderline"/>
        </w:rPr>
        <w:t xml:space="preserve"> by </w:t>
      </w:r>
      <w:r w:rsidRPr="00C011D1">
        <w:rPr>
          <w:rStyle w:val="Emphasis"/>
        </w:rPr>
        <w:t>enacting stringent regulations</w:t>
      </w:r>
      <w:r w:rsidRPr="00C011D1">
        <w:rPr>
          <w:sz w:val="16"/>
        </w:rPr>
        <w:t xml:space="preserve">. </w:t>
      </w:r>
      <w:r w:rsidRPr="00C011D1">
        <w:rPr>
          <w:rStyle w:val="StyleUnderline"/>
        </w:rPr>
        <w:t xml:space="preserve">Businesses responded to these regulations by </w:t>
      </w:r>
      <w:r w:rsidRPr="00C011D1">
        <w:rPr>
          <w:rStyle w:val="Emphasis"/>
        </w:rPr>
        <w:t>developing new technologies</w:t>
      </w:r>
      <w:r w:rsidRPr="00C011D1">
        <w:rPr>
          <w:rStyle w:val="StyleUnderline"/>
        </w:rPr>
        <w:t xml:space="preserve"> that </w:t>
      </w:r>
      <w:r w:rsidRPr="00C011D1">
        <w:rPr>
          <w:rStyle w:val="Emphasis"/>
        </w:rPr>
        <w:t>abandoned banned pollutants</w:t>
      </w:r>
      <w:r w:rsidRPr="00C011D1">
        <w:rPr>
          <w:rStyle w:val="StyleUnderline"/>
        </w:rPr>
        <w:t xml:space="preserve">. </w:t>
      </w:r>
      <w:r w:rsidRPr="00C011D1">
        <w:rPr>
          <w:rStyle w:val="Emphasis"/>
        </w:rPr>
        <w:t>Socialist authoritarian regimes</w:t>
      </w:r>
      <w:r w:rsidRPr="00C011D1">
        <w:rPr>
          <w:rStyle w:val="StyleUnderline"/>
        </w:rPr>
        <w:t xml:space="preserve"> were </w:t>
      </w:r>
      <w:r w:rsidRPr="00C011D1">
        <w:rPr>
          <w:rStyle w:val="Emphasis"/>
        </w:rPr>
        <w:t>slower on both fronts</w:t>
      </w:r>
      <w:r w:rsidRPr="00C011D1">
        <w:rPr>
          <w:rStyle w:val="StyleUnderline"/>
        </w:rPr>
        <w:t>.</w:t>
      </w:r>
    </w:p>
    <w:p w14:paraId="6846E151" w14:textId="77777777" w:rsidR="00C011D1" w:rsidRPr="00C011D1" w:rsidRDefault="00C011D1" w:rsidP="00C011D1">
      <w:pPr>
        <w:rPr>
          <w:sz w:val="16"/>
          <w:szCs w:val="16"/>
        </w:rPr>
      </w:pPr>
      <w:r w:rsidRPr="00C011D1">
        <w:rPr>
          <w:sz w:val="16"/>
          <w:szCs w:val="16"/>
        </w:rPr>
        <w:t>Which brings us to present-day capitalist societies. The one deciding factor that will define the speed of the green transition is the degree to which citizens deem it an utmost priority. As French writer Victor Hugo wrote, “nothing is more powerful than an idea whose time has come.”</w:t>
      </w:r>
    </w:p>
    <w:p w14:paraId="023EC090" w14:textId="77777777" w:rsidR="00C011D1" w:rsidRPr="00C011D1" w:rsidRDefault="00C011D1" w:rsidP="00C011D1">
      <w:pPr>
        <w:rPr>
          <w:b/>
          <w:iCs/>
          <w:u w:val="single"/>
          <w:bdr w:val="single" w:sz="8" w:space="0" w:color="auto"/>
        </w:rPr>
      </w:pPr>
      <w:r w:rsidRPr="00C011D1">
        <w:rPr>
          <w:sz w:val="16"/>
        </w:rPr>
        <w:t xml:space="preserve">Fortunately, </w:t>
      </w:r>
      <w:r w:rsidRPr="00C011D1">
        <w:rPr>
          <w:rStyle w:val="Emphasis"/>
        </w:rPr>
        <w:t>public awareness and concern</w:t>
      </w:r>
      <w:r w:rsidRPr="00C011D1">
        <w:rPr>
          <w:rStyle w:val="StyleUnderline"/>
        </w:rPr>
        <w:t xml:space="preserve"> about climate change are </w:t>
      </w:r>
      <w:r w:rsidRPr="00C011D1">
        <w:rPr>
          <w:rStyle w:val="Emphasis"/>
        </w:rPr>
        <w:t>increasing</w:t>
      </w:r>
      <w:r w:rsidRPr="00C011D1">
        <w:rPr>
          <w:sz w:val="16"/>
        </w:rPr>
        <w:t xml:space="preserve">. In part, this is because the distant future has quickly become the present, and the once abstract threats of climate change have materialized as floods, droughts, wildfires, mega storms, and heatwaves. Now that this is the case, </w:t>
      </w:r>
      <w:r w:rsidRPr="00C011D1">
        <w:rPr>
          <w:rStyle w:val="Emphasis"/>
        </w:rPr>
        <w:t>next steps can be rapidly unlocked.</w:t>
      </w:r>
    </w:p>
    <w:p w14:paraId="3C6E0983" w14:textId="77777777" w:rsidR="00C011D1" w:rsidRPr="00C011D1" w:rsidRDefault="00C011D1" w:rsidP="00C011D1">
      <w:pPr>
        <w:rPr>
          <w:sz w:val="16"/>
        </w:rPr>
      </w:pPr>
      <w:r w:rsidRPr="00C011D1">
        <w:rPr>
          <w:rStyle w:val="StyleUnderline"/>
        </w:rPr>
        <w:t xml:space="preserve">In </w:t>
      </w:r>
      <w:r w:rsidRPr="00C011D1">
        <w:rPr>
          <w:rStyle w:val="Emphasis"/>
        </w:rPr>
        <w:t>response to public concern</w:t>
      </w:r>
      <w:r w:rsidRPr="00C011D1">
        <w:rPr>
          <w:rStyle w:val="StyleUnderline"/>
        </w:rPr>
        <w:t xml:space="preserve">, </w:t>
      </w:r>
      <w:r w:rsidRPr="00C011D1">
        <w:rPr>
          <w:rStyle w:val="Emphasis"/>
        </w:rPr>
        <w:t>governments</w:t>
      </w:r>
      <w:r w:rsidRPr="00C011D1">
        <w:rPr>
          <w:rStyle w:val="StyleUnderline"/>
        </w:rPr>
        <w:t xml:space="preserve"> have the </w:t>
      </w:r>
      <w:r w:rsidRPr="00C011D1">
        <w:rPr>
          <w:rStyle w:val="Emphasis"/>
        </w:rPr>
        <w:t>incentives</w:t>
      </w:r>
      <w:r w:rsidRPr="00C011D1">
        <w:rPr>
          <w:rStyle w:val="StyleUnderline"/>
        </w:rPr>
        <w:t xml:space="preserve"> to put in place </w:t>
      </w:r>
      <w:r w:rsidRPr="00C011D1">
        <w:rPr>
          <w:rStyle w:val="Emphasis"/>
        </w:rPr>
        <w:t>environmental regulations</w:t>
      </w:r>
      <w:r w:rsidRPr="00C011D1">
        <w:rPr>
          <w:rStyle w:val="StyleUnderline"/>
        </w:rPr>
        <w:t xml:space="preserve"> to </w:t>
      </w:r>
      <w:r w:rsidRPr="00C011D1">
        <w:rPr>
          <w:rStyle w:val="Emphasis"/>
        </w:rPr>
        <w:t>jump-start</w:t>
      </w:r>
      <w:r w:rsidRPr="00C011D1">
        <w:rPr>
          <w:rStyle w:val="StyleUnderline"/>
        </w:rPr>
        <w:t xml:space="preserve"> a </w:t>
      </w:r>
      <w:r w:rsidRPr="00C011D1">
        <w:rPr>
          <w:rStyle w:val="Emphasis"/>
        </w:rPr>
        <w:t>green transformation</w:t>
      </w:r>
      <w:r w:rsidRPr="00C011D1">
        <w:rPr>
          <w:rStyle w:val="StyleUnderline"/>
        </w:rPr>
        <w:t xml:space="preserve">, such as the recently agreed </w:t>
      </w:r>
      <w:r w:rsidRPr="00C011D1">
        <w:rPr>
          <w:rStyle w:val="Emphasis"/>
        </w:rPr>
        <w:t>ban on new fossil-fuel cars</w:t>
      </w:r>
      <w:r w:rsidRPr="00C011D1">
        <w:rPr>
          <w:rStyle w:val="StyleUnderline"/>
        </w:rPr>
        <w:t xml:space="preserve"> in </w:t>
      </w:r>
      <w:r w:rsidRPr="00C011D1">
        <w:rPr>
          <w:rStyle w:val="Emphasis"/>
        </w:rPr>
        <w:t xml:space="preserve">Europe and California. </w:t>
      </w:r>
      <w:r w:rsidRPr="00C011D1">
        <w:rPr>
          <w:rStyle w:val="StyleUnderline"/>
        </w:rPr>
        <w:t xml:space="preserve">The purpose of these regulatory interventions, together with large public investment programs, such as the installment of electric vehicle (EV) chargers, and green industrial policy, like President Joe Biden’s Inflation Reduction Act, is to </w:t>
      </w:r>
      <w:r w:rsidRPr="00C011D1">
        <w:rPr>
          <w:rStyle w:val="Emphasis"/>
        </w:rPr>
        <w:t>break technological lock-ins</w:t>
      </w:r>
      <w:r w:rsidRPr="00C011D1">
        <w:rPr>
          <w:rStyle w:val="StyleUnderline"/>
        </w:rPr>
        <w:t xml:space="preserve"> and </w:t>
      </w:r>
      <w:r w:rsidRPr="00C011D1">
        <w:rPr>
          <w:rStyle w:val="Emphasis"/>
        </w:rPr>
        <w:t>overcome businesses’ initial risk aversion</w:t>
      </w:r>
      <w:r w:rsidRPr="00C011D1">
        <w:rPr>
          <w:sz w:val="16"/>
        </w:rPr>
        <w:t xml:space="preserve">. These factors would otherwise slow down the rollout of </w:t>
      </w:r>
      <w:r w:rsidRPr="00C011D1">
        <w:rPr>
          <w:rStyle w:val="Emphasis"/>
        </w:rPr>
        <w:t>the green transition</w:t>
      </w:r>
      <w:r w:rsidRPr="00C011D1">
        <w:rPr>
          <w:sz w:val="16"/>
        </w:rPr>
        <w:t xml:space="preserve">, which, it is worth recalling, </w:t>
      </w:r>
      <w:r w:rsidRPr="00C011D1">
        <w:rPr>
          <w:rStyle w:val="StyleUnderline"/>
        </w:rPr>
        <w:t>resembles the upheaval of the industrial revolution that took most Western European countries over half-a-century to undergo in the 18th and 19th centuries</w:t>
      </w:r>
      <w:r w:rsidRPr="00C011D1">
        <w:rPr>
          <w:sz w:val="16"/>
        </w:rPr>
        <w:t>. Climate science demands a timeline of mere decades.</w:t>
      </w:r>
    </w:p>
    <w:p w14:paraId="646FBF15" w14:textId="77777777" w:rsidR="00C011D1" w:rsidRPr="00C011D1" w:rsidRDefault="00C011D1" w:rsidP="00C011D1">
      <w:pPr>
        <w:rPr>
          <w:u w:val="single"/>
        </w:rPr>
      </w:pPr>
      <w:r w:rsidRPr="00C011D1">
        <w:rPr>
          <w:rStyle w:val="StyleUnderline"/>
        </w:rPr>
        <w:t xml:space="preserve">As </w:t>
      </w:r>
      <w:r w:rsidRPr="00C011D1">
        <w:rPr>
          <w:rStyle w:val="Emphasis"/>
        </w:rPr>
        <w:t>consumer preferences shift</w:t>
      </w:r>
      <w:r w:rsidRPr="00C011D1">
        <w:rPr>
          <w:rStyle w:val="StyleUnderline"/>
        </w:rPr>
        <w:t xml:space="preserve"> and </w:t>
      </w:r>
      <w:r w:rsidRPr="00C011D1">
        <w:rPr>
          <w:rStyle w:val="Emphasis"/>
        </w:rPr>
        <w:t>government environmental policies</w:t>
      </w:r>
      <w:r w:rsidRPr="00C011D1">
        <w:rPr>
          <w:rStyle w:val="StyleUnderline"/>
        </w:rPr>
        <w:t xml:space="preserve"> </w:t>
      </w:r>
      <w:r w:rsidRPr="00C011D1">
        <w:rPr>
          <w:rStyle w:val="Emphasis"/>
        </w:rPr>
        <w:t>fall into place</w:t>
      </w:r>
      <w:r w:rsidRPr="00C011D1">
        <w:rPr>
          <w:rStyle w:val="StyleUnderline"/>
        </w:rPr>
        <w:t xml:space="preserve">, pioneering companies can power ahead to develop and deploy </w:t>
      </w:r>
      <w:r w:rsidRPr="00C011D1">
        <w:rPr>
          <w:rStyle w:val="Emphasis"/>
        </w:rPr>
        <w:t>new products</w:t>
      </w:r>
      <w:r w:rsidRPr="00C011D1">
        <w:rPr>
          <w:rStyle w:val="StyleUnderline"/>
        </w:rPr>
        <w:t xml:space="preserve"> that are </w:t>
      </w:r>
      <w:r w:rsidRPr="00C011D1">
        <w:rPr>
          <w:rStyle w:val="Emphasis"/>
        </w:rPr>
        <w:t>climate neutral</w:t>
      </w:r>
      <w:r w:rsidRPr="00C011D1">
        <w:rPr>
          <w:rStyle w:val="StyleUnderline"/>
        </w:rPr>
        <w:t xml:space="preserve">, even if these are initially more expensive, knowing they will </w:t>
      </w:r>
      <w:r w:rsidRPr="00C011D1">
        <w:rPr>
          <w:rStyle w:val="Emphasis"/>
        </w:rPr>
        <w:t>tap into large markets</w:t>
      </w:r>
      <w:r w:rsidRPr="00C011D1">
        <w:rPr>
          <w:rStyle w:val="StyleUnderline"/>
        </w:rPr>
        <w:t xml:space="preserve"> of </w:t>
      </w:r>
      <w:r w:rsidRPr="00C011D1">
        <w:rPr>
          <w:rStyle w:val="Emphasis"/>
        </w:rPr>
        <w:t>environmentally aware consumers</w:t>
      </w:r>
      <w:r w:rsidRPr="00C011D1">
        <w:rPr>
          <w:rStyle w:val="StyleUnderline"/>
        </w:rPr>
        <w:t xml:space="preserve"> who see </w:t>
      </w:r>
      <w:r w:rsidRPr="00C011D1">
        <w:rPr>
          <w:rStyle w:val="Emphasis"/>
        </w:rPr>
        <w:t>added value in preserving nature</w:t>
      </w:r>
      <w:r w:rsidRPr="00C011D1">
        <w:rPr>
          <w:rStyle w:val="StyleUnderline"/>
        </w:rPr>
        <w:t>.</w:t>
      </w:r>
      <w:r w:rsidRPr="00C011D1">
        <w:rPr>
          <w:sz w:val="16"/>
        </w:rPr>
        <w:t xml:space="preserve"> </w:t>
      </w:r>
      <w:r w:rsidRPr="00C011D1">
        <w:rPr>
          <w:rStyle w:val="StyleUnderline"/>
        </w:rPr>
        <w:t>This is precisely what we are seeing with EVs, and the logic will eventually apply to a variety of sectors, from heating to aviation.</w:t>
      </w:r>
    </w:p>
    <w:p w14:paraId="2E0266F7" w14:textId="77777777" w:rsidR="00C011D1" w:rsidRPr="00C011D1" w:rsidRDefault="00C011D1" w:rsidP="00C011D1">
      <w:r w:rsidRPr="00C011D1">
        <w:rPr>
          <w:rStyle w:val="Emphasis"/>
        </w:rPr>
        <w:t>Large profits will accrue</w:t>
      </w:r>
      <w:r w:rsidRPr="00C011D1">
        <w:rPr>
          <w:rStyle w:val="StyleUnderline"/>
        </w:rPr>
        <w:t xml:space="preserve"> to the companies that manage to crack these green technologies first, giving them the means to </w:t>
      </w:r>
      <w:r w:rsidRPr="00C011D1">
        <w:rPr>
          <w:rStyle w:val="Emphasis"/>
        </w:rPr>
        <w:t>improve production processes</w:t>
      </w:r>
      <w:r w:rsidRPr="00C011D1">
        <w:rPr>
          <w:rStyle w:val="StyleUnderline"/>
        </w:rPr>
        <w:t xml:space="preserve"> to </w:t>
      </w:r>
      <w:r w:rsidRPr="00C011D1">
        <w:rPr>
          <w:rStyle w:val="Emphasis"/>
        </w:rPr>
        <w:t>lower costs</w:t>
      </w:r>
      <w:r w:rsidRPr="00C011D1">
        <w:rPr>
          <w:rStyle w:val="StyleUnderline"/>
        </w:rPr>
        <w:t xml:space="preserve"> and </w:t>
      </w:r>
      <w:r w:rsidRPr="00C011D1">
        <w:rPr>
          <w:rStyle w:val="Emphasis"/>
        </w:rPr>
        <w:t>expand their operations</w:t>
      </w:r>
      <w:r w:rsidRPr="00C011D1">
        <w:rPr>
          <w:rStyle w:val="StyleUnderline"/>
        </w:rPr>
        <w:t xml:space="preserve"> further</w:t>
      </w:r>
      <w:r w:rsidRPr="00C011D1">
        <w:t xml:space="preserve">. </w:t>
      </w:r>
      <w:r w:rsidRPr="00C011D1">
        <w:rPr>
          <w:rStyle w:val="StyleUnderline"/>
        </w:rPr>
        <w:t>Firms that remain locked into the fossil fuel economy will be perceived as antiquated and dwindle. The battle of proverbial Schumpeterian destruction will be fought over climate neutrality, and as capitalism goes green, it will become evident once more that prosperity, people, and planet are perfectly compatible</w:t>
      </w:r>
      <w:r w:rsidRPr="00C011D1">
        <w:t>.</w:t>
      </w:r>
    </w:p>
    <w:p w14:paraId="2D34DF82" w14:textId="77777777" w:rsidR="00C011D1" w:rsidRPr="00C011D1" w:rsidRDefault="00C011D1" w:rsidP="00C011D1"/>
    <w:p w14:paraId="606F4688" w14:textId="77777777" w:rsidR="00C011D1" w:rsidRPr="00C011D1" w:rsidRDefault="00C011D1" w:rsidP="00C011D1"/>
    <w:p w14:paraId="27F1B41D" w14:textId="77777777" w:rsidR="00C011D1" w:rsidRPr="00C011D1" w:rsidRDefault="00C011D1" w:rsidP="00C011D1"/>
    <w:p w14:paraId="7E9774CE" w14:textId="77777777" w:rsidR="00C011D1" w:rsidRPr="00C011D1" w:rsidRDefault="00C011D1" w:rsidP="00C011D1">
      <w:pPr>
        <w:pStyle w:val="Heading3"/>
      </w:pPr>
      <w:r w:rsidRPr="00C011D1">
        <w:t>AT: Growth Stagnation</w:t>
      </w:r>
    </w:p>
    <w:p w14:paraId="1368EC7D" w14:textId="77777777" w:rsidR="00C011D1" w:rsidRPr="00C011D1" w:rsidRDefault="00C011D1" w:rsidP="00C011D1">
      <w:pPr>
        <w:pStyle w:val="Heading4"/>
      </w:pPr>
      <w:r w:rsidRPr="00C011D1">
        <w:t xml:space="preserve">Fears of stagnation are overblown. </w:t>
      </w:r>
    </w:p>
    <w:p w14:paraId="3B452F62" w14:textId="77777777" w:rsidR="00C011D1" w:rsidRPr="00C011D1" w:rsidRDefault="00C011D1" w:rsidP="00C011D1">
      <w:pPr>
        <w:rPr>
          <w:rStyle w:val="Style13ptBold"/>
        </w:rPr>
      </w:pPr>
      <w:r w:rsidRPr="00C011D1">
        <w:rPr>
          <w:rStyle w:val="Style13ptBold"/>
        </w:rPr>
        <w:t>Brooks 23</w:t>
      </w:r>
      <w:r w:rsidRPr="00C011D1">
        <w:rPr>
          <w:rStyle w:val="Style13ptBold"/>
          <w:b w:val="0"/>
          <w:sz w:val="20"/>
          <w:szCs w:val="16"/>
        </w:rPr>
        <w:t xml:space="preserve"> [David Brooks has been a columnist with The Times since 2003. He is the author of “The Road to Character” and, most recently, “The Second Mountain.”; “The Power of American Capitalism”; the New York Times; April 20, 2023; https://www.nytimes.com/2023/04/20/opinion/american-capitalism-good.html]//eleanor</w:t>
      </w:r>
    </w:p>
    <w:p w14:paraId="68379060" w14:textId="77777777" w:rsidR="00C011D1" w:rsidRPr="00C011D1" w:rsidRDefault="00C011D1" w:rsidP="00C011D1">
      <w:pPr>
        <w:rPr>
          <w:u w:val="single"/>
        </w:rPr>
      </w:pPr>
      <w:r w:rsidRPr="00C011D1">
        <w:rPr>
          <w:sz w:val="16"/>
        </w:rPr>
        <w:t xml:space="preserve">American capitalism is kind of like that. </w:t>
      </w:r>
      <w:r w:rsidRPr="00C011D1">
        <w:rPr>
          <w:rStyle w:val="StyleUnderline"/>
        </w:rPr>
        <w:t xml:space="preserve">You can invent fables about how America is in economic decline. You can rail against “neoliberalism.” But the </w:t>
      </w:r>
      <w:r w:rsidRPr="00C011D1">
        <w:rPr>
          <w:rStyle w:val="Emphasis"/>
        </w:rPr>
        <w:t>American economy</w:t>
      </w:r>
      <w:r w:rsidRPr="00C011D1">
        <w:rPr>
          <w:rStyle w:val="StyleUnderline"/>
        </w:rPr>
        <w:t xml:space="preserve"> doesn’t care. It just </w:t>
      </w:r>
      <w:r w:rsidRPr="00C011D1">
        <w:rPr>
          <w:rStyle w:val="Emphasis"/>
        </w:rPr>
        <w:t>keeps rolling on</w:t>
      </w:r>
      <w:r w:rsidRPr="00C011D1">
        <w:rPr>
          <w:rStyle w:val="StyleUnderline"/>
        </w:rPr>
        <w:t>.</w:t>
      </w:r>
    </w:p>
    <w:p w14:paraId="36AAA18C" w14:textId="77777777" w:rsidR="00C011D1" w:rsidRPr="00C011D1" w:rsidRDefault="00C011D1" w:rsidP="00C011D1">
      <w:pPr>
        <w:rPr>
          <w:u w:val="single"/>
        </w:rPr>
      </w:pPr>
      <w:r w:rsidRPr="00C011D1">
        <w:rPr>
          <w:sz w:val="16"/>
        </w:rPr>
        <w:t xml:space="preserve">The Economist magazine published a report on American economic performance over the last three decades. Using </w:t>
      </w:r>
      <w:r w:rsidRPr="00C011D1">
        <w:rPr>
          <w:rStyle w:val="Emphasis"/>
        </w:rPr>
        <w:t>an avalanche of evidence and data</w:t>
      </w:r>
      <w:r w:rsidRPr="00C011D1">
        <w:rPr>
          <w:sz w:val="16"/>
        </w:rPr>
        <w:t xml:space="preserve">, the main thrust of the article </w:t>
      </w:r>
      <w:r w:rsidRPr="00C011D1">
        <w:rPr>
          <w:rStyle w:val="StyleUnderline"/>
        </w:rPr>
        <w:t xml:space="preserve">is that far from declining, American capitalism is </w:t>
      </w:r>
      <w:r w:rsidRPr="00C011D1">
        <w:rPr>
          <w:rStyle w:val="Emphasis"/>
        </w:rPr>
        <w:t>dominant and accelerating</w:t>
      </w:r>
      <w:r w:rsidRPr="00C011D1">
        <w:rPr>
          <w:rStyle w:val="StyleUnderline"/>
        </w:rPr>
        <w:t>.</w:t>
      </w:r>
    </w:p>
    <w:p w14:paraId="4B043633" w14:textId="77777777" w:rsidR="00C011D1" w:rsidRPr="00C011D1" w:rsidRDefault="00C011D1" w:rsidP="00C011D1">
      <w:pPr>
        <w:rPr>
          <w:sz w:val="16"/>
        </w:rPr>
      </w:pPr>
      <w:r w:rsidRPr="00C011D1">
        <w:rPr>
          <w:rStyle w:val="StyleUnderline"/>
        </w:rPr>
        <w:t xml:space="preserve">Back </w:t>
      </w:r>
      <w:r w:rsidRPr="00C011D1">
        <w:rPr>
          <w:rStyle w:val="Emphasis"/>
        </w:rPr>
        <w:t>in 1990</w:t>
      </w:r>
      <w:r w:rsidRPr="00C011D1">
        <w:rPr>
          <w:sz w:val="16"/>
        </w:rPr>
        <w:t xml:space="preserve">, for example, </w:t>
      </w:r>
      <w:r w:rsidRPr="00C011D1">
        <w:rPr>
          <w:rStyle w:val="StyleUnderline"/>
        </w:rPr>
        <w:t>America’s</w:t>
      </w:r>
      <w:r w:rsidRPr="00C011D1">
        <w:rPr>
          <w:sz w:val="16"/>
        </w:rPr>
        <w:t xml:space="preserve"> </w:t>
      </w:r>
      <w:r w:rsidRPr="00C011D1">
        <w:rPr>
          <w:rStyle w:val="StyleUnderline"/>
        </w:rPr>
        <w:t>g</w:t>
      </w:r>
      <w:r w:rsidRPr="00C011D1">
        <w:rPr>
          <w:sz w:val="16"/>
        </w:rPr>
        <w:t xml:space="preserve">ross </w:t>
      </w:r>
      <w:r w:rsidRPr="00C011D1">
        <w:rPr>
          <w:rStyle w:val="StyleUnderline"/>
        </w:rPr>
        <w:t>d</w:t>
      </w:r>
      <w:r w:rsidRPr="00C011D1">
        <w:rPr>
          <w:sz w:val="16"/>
        </w:rPr>
        <w:t xml:space="preserve">omestic </w:t>
      </w:r>
      <w:r w:rsidRPr="00C011D1">
        <w:rPr>
          <w:rStyle w:val="StyleUnderline"/>
        </w:rPr>
        <w:t>p</w:t>
      </w:r>
      <w:r w:rsidRPr="00C011D1">
        <w:rPr>
          <w:sz w:val="16"/>
        </w:rPr>
        <w:t xml:space="preserve">roduct </w:t>
      </w:r>
      <w:r w:rsidRPr="00C011D1">
        <w:rPr>
          <w:rStyle w:val="StyleUnderline"/>
        </w:rPr>
        <w:t>per capita</w:t>
      </w:r>
      <w:r w:rsidRPr="00C011D1">
        <w:rPr>
          <w:sz w:val="16"/>
        </w:rPr>
        <w:t xml:space="preserve"> </w:t>
      </w:r>
      <w:r w:rsidRPr="00C011D1">
        <w:rPr>
          <w:rStyle w:val="StyleUnderline"/>
        </w:rPr>
        <w:t>was</w:t>
      </w:r>
      <w:r w:rsidRPr="00C011D1">
        <w:rPr>
          <w:sz w:val="16"/>
        </w:rPr>
        <w:t xml:space="preserve"> nearly </w:t>
      </w:r>
      <w:r w:rsidRPr="00C011D1">
        <w:rPr>
          <w:rStyle w:val="StyleUnderline"/>
        </w:rPr>
        <w:t>neck and neck with</w:t>
      </w:r>
      <w:r w:rsidRPr="00C011D1">
        <w:rPr>
          <w:sz w:val="16"/>
        </w:rPr>
        <w:t xml:space="preserve"> that of </w:t>
      </w:r>
      <w:r w:rsidRPr="00C011D1">
        <w:rPr>
          <w:rStyle w:val="StyleUnderline"/>
        </w:rPr>
        <w:t>Europe and Japan</w:t>
      </w:r>
      <w:r w:rsidRPr="00C011D1">
        <w:rPr>
          <w:sz w:val="16"/>
        </w:rPr>
        <w:t xml:space="preserve">. But </w:t>
      </w:r>
      <w:r w:rsidRPr="00C011D1">
        <w:rPr>
          <w:rStyle w:val="Emphasis"/>
        </w:rPr>
        <w:t>by 2022</w:t>
      </w:r>
      <w:r w:rsidRPr="00C011D1">
        <w:rPr>
          <w:sz w:val="16"/>
        </w:rPr>
        <w:t xml:space="preserve"> </w:t>
      </w:r>
      <w:r w:rsidRPr="00C011D1">
        <w:rPr>
          <w:rStyle w:val="StyleUnderline"/>
        </w:rPr>
        <w:t xml:space="preserve">the U.S. had </w:t>
      </w:r>
      <w:r w:rsidRPr="00C011D1">
        <w:rPr>
          <w:rStyle w:val="Emphasis"/>
        </w:rPr>
        <w:t>raced ahead</w:t>
      </w:r>
      <w:r w:rsidRPr="00C011D1">
        <w:rPr>
          <w:rStyle w:val="StyleUnderline"/>
        </w:rPr>
        <w:t>.</w:t>
      </w:r>
    </w:p>
    <w:p w14:paraId="7BA02129" w14:textId="77777777" w:rsidR="00C011D1" w:rsidRPr="00C011D1" w:rsidRDefault="00C011D1" w:rsidP="00C011D1">
      <w:pPr>
        <w:rPr>
          <w:u w:val="single"/>
        </w:rPr>
      </w:pPr>
      <w:r w:rsidRPr="00C011D1">
        <w:rPr>
          <w:rStyle w:val="StyleUnderline"/>
        </w:rPr>
        <w:t>In 1990, the U.S. economy accounted for 40 percent of the nominal G.D.P. of the G7 nations. By 2022 the U.S. accounted for 58 percent.</w:t>
      </w:r>
    </w:p>
    <w:p w14:paraId="49250B8B" w14:textId="77777777" w:rsidR="00C011D1" w:rsidRPr="00C011D1" w:rsidRDefault="00C011D1" w:rsidP="00C011D1">
      <w:pPr>
        <w:rPr>
          <w:u w:val="single"/>
        </w:rPr>
      </w:pPr>
      <w:r w:rsidRPr="00C011D1">
        <w:rPr>
          <w:rStyle w:val="StyleUnderline"/>
        </w:rPr>
        <w:t>In 1990, American income per person was 24 percent higher than the income per person in Western Europe. Today, it is about 30 percent higher.</w:t>
      </w:r>
    </w:p>
    <w:p w14:paraId="2D38B1D5" w14:textId="77777777" w:rsidR="00C011D1" w:rsidRPr="00C011D1" w:rsidRDefault="00C011D1" w:rsidP="00C011D1">
      <w:pPr>
        <w:rPr>
          <w:u w:val="single"/>
        </w:rPr>
      </w:pPr>
      <w:r w:rsidRPr="00C011D1">
        <w:rPr>
          <w:sz w:val="16"/>
        </w:rPr>
        <w:t xml:space="preserve">The sources of this strength are many. I was especially struck by how much </w:t>
      </w:r>
      <w:r w:rsidRPr="00C011D1">
        <w:rPr>
          <w:rStyle w:val="StyleUnderline"/>
        </w:rPr>
        <w:t>America invests in its own people.</w:t>
      </w:r>
      <w:r w:rsidRPr="00C011D1">
        <w:rPr>
          <w:sz w:val="16"/>
        </w:rPr>
        <w:t xml:space="preserve"> </w:t>
      </w:r>
      <w:r w:rsidRPr="00C011D1">
        <w:rPr>
          <w:rStyle w:val="StyleUnderline"/>
        </w:rPr>
        <w:t>America spends</w:t>
      </w:r>
      <w:r w:rsidRPr="00C011D1">
        <w:rPr>
          <w:sz w:val="16"/>
        </w:rPr>
        <w:t xml:space="preserve"> roughly </w:t>
      </w:r>
      <w:r w:rsidRPr="00C011D1">
        <w:rPr>
          <w:rStyle w:val="StyleUnderline"/>
        </w:rPr>
        <w:t>37 percent more per student on schooling than the average for the Organization for Economic Cooperation and Development</w:t>
      </w:r>
      <w:r w:rsidRPr="00C011D1">
        <w:rPr>
          <w:sz w:val="16"/>
        </w:rPr>
        <w:t xml:space="preserve">, a collection of mostly rich peer nations. ChatGPT and mRNA vaccines are not the only signs of American technical prowess. The </w:t>
      </w:r>
      <w:r w:rsidRPr="00C011D1">
        <w:rPr>
          <w:rStyle w:val="StyleUnderline"/>
        </w:rPr>
        <w:t xml:space="preserve">United States accounts for 22 percent of the patents in force abroad, up from 19 percent in 2004. </w:t>
      </w:r>
      <w:r w:rsidRPr="00C011D1">
        <w:rPr>
          <w:sz w:val="16"/>
        </w:rPr>
        <w:t xml:space="preserve">That’s </w:t>
      </w:r>
      <w:r w:rsidRPr="00C011D1">
        <w:rPr>
          <w:rStyle w:val="StyleUnderline"/>
        </w:rPr>
        <w:t>more than any other</w:t>
      </w:r>
      <w:r w:rsidRPr="00C011D1">
        <w:rPr>
          <w:sz w:val="16"/>
        </w:rPr>
        <w:t xml:space="preserve"> </w:t>
      </w:r>
      <w:r w:rsidRPr="00C011D1">
        <w:rPr>
          <w:rStyle w:val="StyleUnderline"/>
        </w:rPr>
        <w:t>nation.</w:t>
      </w:r>
      <w:r w:rsidRPr="00C011D1">
        <w:rPr>
          <w:sz w:val="16"/>
        </w:rPr>
        <w:t xml:space="preserve"> </w:t>
      </w:r>
      <w:r w:rsidRPr="00C011D1">
        <w:rPr>
          <w:rStyle w:val="StyleUnderline"/>
        </w:rPr>
        <w:t>The level of education is one reason American labor productivity increased by 67 percent between 1990 and 2022, compared with a 55 percent increase in Europe and 51 percent in Japan.</w:t>
      </w:r>
    </w:p>
    <w:p w14:paraId="730B0627" w14:textId="77777777" w:rsidR="00C011D1" w:rsidRPr="00C011D1" w:rsidRDefault="00C011D1" w:rsidP="00C011D1">
      <w:pPr>
        <w:rPr>
          <w:sz w:val="16"/>
        </w:rPr>
      </w:pPr>
      <w:r w:rsidRPr="00C011D1">
        <w:rPr>
          <w:rStyle w:val="StyleUnderline"/>
        </w:rPr>
        <w:t>American companies continue to generate amazing value</w:t>
      </w:r>
      <w:r w:rsidRPr="00C011D1">
        <w:rPr>
          <w:sz w:val="16"/>
        </w:rPr>
        <w:t xml:space="preserve">. </w:t>
      </w:r>
      <w:r w:rsidRPr="00C011D1">
        <w:rPr>
          <w:rStyle w:val="StyleUnderline"/>
        </w:rPr>
        <w:t>If in 1990 you had invested $100 in the S&amp;P 500, an index of American companies, you would have about $2,300 today</w:t>
      </w:r>
      <w:r w:rsidRPr="00C011D1">
        <w:rPr>
          <w:sz w:val="16"/>
        </w:rPr>
        <w:t xml:space="preserve">, according to The Economist. </w:t>
      </w:r>
      <w:r w:rsidRPr="00C011D1">
        <w:rPr>
          <w:rStyle w:val="StyleUnderline"/>
        </w:rPr>
        <w:t>If you had invested that $100 in an index of non-American rich-world stocks, you would have about $510 today.</w:t>
      </w:r>
    </w:p>
    <w:p w14:paraId="08F7F4D7" w14:textId="77777777" w:rsidR="00C011D1" w:rsidRPr="00C011D1" w:rsidRDefault="00C011D1" w:rsidP="00C011D1">
      <w:pPr>
        <w:rPr>
          <w:sz w:val="16"/>
        </w:rPr>
      </w:pPr>
      <w:r w:rsidRPr="00C011D1">
        <w:rPr>
          <w:sz w:val="16"/>
        </w:rPr>
        <w:t xml:space="preserve">Of course, </w:t>
      </w:r>
      <w:r w:rsidRPr="00C011D1">
        <w:rPr>
          <w:rStyle w:val="StyleUnderline"/>
        </w:rPr>
        <w:t>China</w:t>
      </w:r>
      <w:r w:rsidRPr="00C011D1">
        <w:rPr>
          <w:sz w:val="16"/>
        </w:rPr>
        <w:t xml:space="preserve"> has risen to superpower status during these years. But that </w:t>
      </w:r>
      <w:r w:rsidRPr="00C011D1">
        <w:rPr>
          <w:rStyle w:val="StyleUnderline"/>
        </w:rPr>
        <w:t>hasn’t eclipsed American prominence.</w:t>
      </w:r>
      <w:r w:rsidRPr="00C011D1">
        <w:rPr>
          <w:sz w:val="16"/>
        </w:rPr>
        <w:t xml:space="preserve"> In 1990, the U.S. economy accounted for about 25 percent of global G.D.P. In 2022 it still accounted for roughly 25 </w:t>
      </w:r>
      <w:proofErr w:type="gramStart"/>
      <w:r w:rsidRPr="00C011D1">
        <w:rPr>
          <w:sz w:val="16"/>
        </w:rPr>
        <w:t>percent,</w:t>
      </w:r>
      <w:proofErr w:type="gramEnd"/>
      <w:r w:rsidRPr="00C011D1">
        <w:rPr>
          <w:sz w:val="16"/>
        </w:rPr>
        <w:t xml:space="preserve"> The Economist found.</w:t>
      </w:r>
    </w:p>
    <w:p w14:paraId="2B789A86" w14:textId="77777777" w:rsidR="00C011D1" w:rsidRPr="00C011D1" w:rsidRDefault="00C011D1" w:rsidP="00C011D1">
      <w:pPr>
        <w:rPr>
          <w:sz w:val="16"/>
          <w:szCs w:val="16"/>
        </w:rPr>
      </w:pPr>
      <w:r w:rsidRPr="00C011D1">
        <w:rPr>
          <w:sz w:val="16"/>
          <w:szCs w:val="16"/>
        </w:rPr>
        <w:t>The mighty rolling river sweeps up new generations. The millennial and Gen Z generations are practically defined by a story of economic hardship. Many people believe that the coming generations will not enjoy the same living standards as their parents.</w:t>
      </w:r>
    </w:p>
    <w:p w14:paraId="4CCCC5EB" w14:textId="77777777" w:rsidR="00C011D1" w:rsidRPr="00C011D1" w:rsidRDefault="00C011D1" w:rsidP="00C011D1">
      <w:pPr>
        <w:rPr>
          <w:u w:val="single"/>
        </w:rPr>
      </w:pPr>
      <w:r w:rsidRPr="00C011D1">
        <w:rPr>
          <w:sz w:val="16"/>
        </w:rPr>
        <w:t>It may have been possible to accurately tell that story in the wake of the financial crisis, but as Jean Twenge shows in a new piece for The Atlantic, it’s not possible to accurately tell that story today. She writes, “</w:t>
      </w:r>
      <w:r w:rsidRPr="00C011D1">
        <w:rPr>
          <w:rStyle w:val="StyleUnderline"/>
        </w:rPr>
        <w:t xml:space="preserve">By 2019 households headed by millennials were making </w:t>
      </w:r>
      <w:r w:rsidRPr="00C011D1">
        <w:rPr>
          <w:rStyle w:val="Emphasis"/>
        </w:rPr>
        <w:t>considerably more money</w:t>
      </w:r>
      <w:r w:rsidRPr="00C011D1">
        <w:rPr>
          <w:rStyle w:val="StyleUnderline"/>
        </w:rPr>
        <w:t xml:space="preserve"> than those headed by the Silent Generation, baby boomers and Generation X at the same age, after adjusting for inflation.”</w:t>
      </w:r>
    </w:p>
    <w:p w14:paraId="66D1ADE6" w14:textId="77777777" w:rsidR="00C011D1" w:rsidRPr="00C011D1" w:rsidRDefault="00C011D1" w:rsidP="00C011D1">
      <w:pPr>
        <w:rPr>
          <w:sz w:val="16"/>
        </w:rPr>
      </w:pPr>
      <w:r w:rsidRPr="00C011D1">
        <w:rPr>
          <w:rStyle w:val="StyleUnderline"/>
        </w:rPr>
        <w:t>Millennials</w:t>
      </w:r>
      <w:r w:rsidRPr="00C011D1">
        <w:rPr>
          <w:sz w:val="16"/>
        </w:rPr>
        <w:t xml:space="preserve">, </w:t>
      </w:r>
      <w:r w:rsidRPr="00C011D1">
        <w:rPr>
          <w:rStyle w:val="StyleUnderline"/>
        </w:rPr>
        <w:t>according to the Census Bureau</w:t>
      </w:r>
      <w:r w:rsidRPr="00C011D1">
        <w:rPr>
          <w:sz w:val="16"/>
        </w:rPr>
        <w:t xml:space="preserve">, </w:t>
      </w:r>
      <w:r w:rsidRPr="00C011D1">
        <w:rPr>
          <w:rStyle w:val="StyleUnderline"/>
        </w:rPr>
        <w:t>had household incomes $9,000 higher than Gen X households and $10,000 higher than boomer households at the same age, in 2019 dollars</w:t>
      </w:r>
      <w:r w:rsidRPr="00C011D1">
        <w:rPr>
          <w:sz w:val="16"/>
        </w:rPr>
        <w:t>.</w:t>
      </w:r>
    </w:p>
    <w:p w14:paraId="15092F1E" w14:textId="77777777" w:rsidR="00C011D1" w:rsidRPr="00C011D1" w:rsidRDefault="00C011D1" w:rsidP="00C011D1">
      <w:pPr>
        <w:rPr>
          <w:sz w:val="16"/>
        </w:rPr>
      </w:pPr>
      <w:r w:rsidRPr="00C011D1">
        <w:rPr>
          <w:rStyle w:val="StyleUnderline"/>
        </w:rPr>
        <w:t>Real estate costs have been surging in many metro areas</w:t>
      </w:r>
      <w:r w:rsidRPr="00C011D1">
        <w:rPr>
          <w:sz w:val="16"/>
        </w:rPr>
        <w:t xml:space="preserve">, </w:t>
      </w:r>
      <w:r w:rsidRPr="00C011D1">
        <w:rPr>
          <w:rStyle w:val="StyleUnderline"/>
        </w:rPr>
        <w:t>but</w:t>
      </w:r>
      <w:r w:rsidRPr="00C011D1">
        <w:rPr>
          <w:sz w:val="16"/>
        </w:rPr>
        <w:t xml:space="preserve"> Twenge reports that </w:t>
      </w:r>
      <w:r w:rsidRPr="00C011D1">
        <w:rPr>
          <w:rStyle w:val="StyleUnderline"/>
        </w:rPr>
        <w:t>48 percent of millennials owned their own homes during the 25-to-39 age range</w:t>
      </w:r>
      <w:r w:rsidRPr="00C011D1">
        <w:rPr>
          <w:sz w:val="16"/>
        </w:rPr>
        <w:t xml:space="preserve">, nearly </w:t>
      </w:r>
      <w:r w:rsidRPr="00C011D1">
        <w:rPr>
          <w:rStyle w:val="StyleUnderline"/>
        </w:rPr>
        <w:t>the same as the rate for boomers</w:t>
      </w:r>
      <w:r w:rsidRPr="00C011D1">
        <w:rPr>
          <w:sz w:val="16"/>
        </w:rPr>
        <w:t xml:space="preserve"> at that age. Many millennials bought their homes at a time of historically low interest rates and saw their values shoot up during the pandemic. “</w:t>
      </w:r>
      <w:r w:rsidRPr="00C011D1">
        <w:rPr>
          <w:rStyle w:val="StyleUnderline"/>
        </w:rPr>
        <w:t>Millennials have not been economically unlucky as to homeownership</w:t>
      </w:r>
      <w:r w:rsidRPr="00C011D1">
        <w:rPr>
          <w:sz w:val="16"/>
        </w:rPr>
        <w:t>,” Twenge concludes. “If anything, the reverse is true.”</w:t>
      </w:r>
    </w:p>
    <w:p w14:paraId="1C614E38" w14:textId="77777777" w:rsidR="00C011D1" w:rsidRPr="00C011D1" w:rsidRDefault="00C011D1" w:rsidP="00C011D1">
      <w:pPr>
        <w:rPr>
          <w:sz w:val="16"/>
          <w:szCs w:val="16"/>
        </w:rPr>
      </w:pPr>
      <w:r w:rsidRPr="00C011D1">
        <w:rPr>
          <w:sz w:val="16"/>
          <w:szCs w:val="16"/>
        </w:rPr>
        <w:t>My point is not that American capitalism is perfect. My point is that there is a tension between economic dynamism and economic security. For reasons deeply rooted in our culture, the American brand of capitalism has always been tilted toward dynamism, with freer markets and smaller welfare states.</w:t>
      </w:r>
    </w:p>
    <w:p w14:paraId="5C027649" w14:textId="77777777" w:rsidR="00C011D1" w:rsidRPr="00C011D1" w:rsidRDefault="00C011D1" w:rsidP="00C011D1">
      <w:pPr>
        <w:rPr>
          <w:sz w:val="16"/>
        </w:rPr>
      </w:pPr>
      <w:r w:rsidRPr="00C011D1">
        <w:rPr>
          <w:sz w:val="16"/>
        </w:rPr>
        <w:t xml:space="preserve">But over the past many decades, </w:t>
      </w:r>
      <w:r w:rsidRPr="00C011D1">
        <w:rPr>
          <w:rStyle w:val="StyleUnderline"/>
        </w:rPr>
        <w:t>Americans have experimented with ways to provide more security without smothering the capitalist turbo that produces growth and social mobility</w:t>
      </w:r>
      <w:r w:rsidRPr="00C011D1">
        <w:rPr>
          <w:sz w:val="16"/>
        </w:rPr>
        <w:t>. This has been the great project of the center-left and the center-right. It has worked and it continues to work.</w:t>
      </w:r>
    </w:p>
    <w:p w14:paraId="6580B458" w14:textId="77777777" w:rsidR="00C011D1" w:rsidRPr="00C011D1" w:rsidRDefault="00C011D1" w:rsidP="00C011D1">
      <w:pPr>
        <w:rPr>
          <w:sz w:val="16"/>
        </w:rPr>
      </w:pPr>
      <w:r w:rsidRPr="00C011D1">
        <w:rPr>
          <w:rStyle w:val="StyleUnderline"/>
        </w:rPr>
        <w:t xml:space="preserve">Between 1990 and 2019, American </w:t>
      </w:r>
      <w:r w:rsidRPr="00C011D1">
        <w:rPr>
          <w:rStyle w:val="Emphasis"/>
        </w:rPr>
        <w:t>social spending rose</w:t>
      </w:r>
      <w:r w:rsidRPr="00C011D1">
        <w:rPr>
          <w:rStyle w:val="StyleUnderline"/>
        </w:rPr>
        <w:t xml:space="preserve"> from </w:t>
      </w:r>
      <w:r w:rsidRPr="00C011D1">
        <w:rPr>
          <w:rStyle w:val="Emphasis"/>
        </w:rPr>
        <w:t>14 percent of G.D.P.</w:t>
      </w:r>
      <w:r w:rsidRPr="00C011D1">
        <w:rPr>
          <w:rStyle w:val="StyleUnderline"/>
        </w:rPr>
        <w:t xml:space="preserve"> to </w:t>
      </w:r>
      <w:r w:rsidRPr="00C011D1">
        <w:rPr>
          <w:rStyle w:val="Emphasis"/>
        </w:rPr>
        <w:t>18 percent</w:t>
      </w:r>
      <w:r w:rsidRPr="00C011D1">
        <w:rPr>
          <w:sz w:val="16"/>
        </w:rPr>
        <w:t xml:space="preserve">. In part because of this government support, </w:t>
      </w:r>
      <w:r w:rsidRPr="00C011D1">
        <w:rPr>
          <w:rStyle w:val="Emphasis"/>
        </w:rPr>
        <w:t>poverty hit an all-time low in 2021</w:t>
      </w:r>
      <w:r w:rsidRPr="00C011D1">
        <w:rPr>
          <w:sz w:val="16"/>
        </w:rPr>
        <w:t>, according to the Census Bureau.</w:t>
      </w:r>
    </w:p>
    <w:p w14:paraId="15938E68" w14:textId="77777777" w:rsidR="00C011D1" w:rsidRPr="00C011D1" w:rsidRDefault="00C011D1" w:rsidP="00C011D1">
      <w:pPr>
        <w:rPr>
          <w:u w:val="single"/>
        </w:rPr>
      </w:pPr>
      <w:r w:rsidRPr="00C011D1">
        <w:rPr>
          <w:sz w:val="16"/>
        </w:rPr>
        <w:t xml:space="preserve">In 2013, Thomas Piketty published a </w:t>
      </w:r>
      <w:proofErr w:type="gramStart"/>
      <w:r w:rsidRPr="00C011D1">
        <w:rPr>
          <w:sz w:val="16"/>
        </w:rPr>
        <w:t>much discussed</w:t>
      </w:r>
      <w:proofErr w:type="gramEnd"/>
      <w:r w:rsidRPr="00C011D1">
        <w:rPr>
          <w:sz w:val="16"/>
        </w:rPr>
        <w:t xml:space="preserve"> book called “Capital in the Twenty-First Century” arguing that widening inequality is an inherent feature of modern capitalism. The problem is that right around the publication of his book, </w:t>
      </w:r>
      <w:r w:rsidRPr="00C011D1">
        <w:rPr>
          <w:rStyle w:val="Emphasis"/>
        </w:rPr>
        <w:t>inequality stopped widening</w:t>
      </w:r>
      <w:r w:rsidRPr="00C011D1">
        <w:rPr>
          <w:sz w:val="16"/>
        </w:rPr>
        <w:t xml:space="preserve">, the economist Noah Smith notes, and </w:t>
      </w:r>
      <w:r w:rsidRPr="00C011D1">
        <w:rPr>
          <w:rStyle w:val="StyleUnderline"/>
        </w:rPr>
        <w:t>it now appears to be slightly decreasing.</w:t>
      </w:r>
    </w:p>
    <w:p w14:paraId="58CAD79D" w14:textId="77777777" w:rsidR="00C011D1" w:rsidRPr="00ED62E0" w:rsidRDefault="00C011D1" w:rsidP="00C011D1">
      <w:pPr>
        <w:rPr>
          <w:rStyle w:val="StyleUnderline"/>
        </w:rPr>
      </w:pPr>
      <w:r w:rsidRPr="00C011D1">
        <w:rPr>
          <w:sz w:val="16"/>
        </w:rPr>
        <w:t xml:space="preserve">The American model of capitalism is under assault from the left, which rails against the supposed horrors of neoliberalism and globalization, and from Tucker Carlson-style populists, who often treat American </w:t>
      </w:r>
      <w:r w:rsidRPr="00C011D1">
        <w:rPr>
          <w:rStyle w:val="StyleUnderline"/>
        </w:rPr>
        <w:t>capitalism</w:t>
      </w:r>
      <w:r w:rsidRPr="00C011D1">
        <w:rPr>
          <w:sz w:val="16"/>
        </w:rPr>
        <w:t xml:space="preserve"> as a great betrayal. But it </w:t>
      </w:r>
      <w:r w:rsidRPr="00C011D1">
        <w:rPr>
          <w:rStyle w:val="StyleUnderline"/>
        </w:rPr>
        <w:t xml:space="preserve">has proved superior to all </w:t>
      </w:r>
      <w:proofErr w:type="gramStart"/>
      <w:r w:rsidRPr="00C011D1">
        <w:rPr>
          <w:rStyle w:val="StyleUnderline"/>
        </w:rPr>
        <w:t>real world</w:t>
      </w:r>
      <w:proofErr w:type="gramEnd"/>
      <w:r w:rsidRPr="00C011D1">
        <w:rPr>
          <w:rStyle w:val="StyleUnderline"/>
        </w:rPr>
        <w:t xml:space="preserve"> alternatives.</w:t>
      </w:r>
    </w:p>
    <w:p w14:paraId="78BE85D6" w14:textId="77777777" w:rsidR="00C011D1" w:rsidRDefault="00C011D1" w:rsidP="00C011D1"/>
    <w:p w14:paraId="402160D9" w14:textId="77777777" w:rsidR="00C011D1" w:rsidRDefault="00C011D1" w:rsidP="00C011D1"/>
    <w:p w14:paraId="5B8D3348" w14:textId="77777777" w:rsidR="00C011D1" w:rsidRDefault="00C011D1" w:rsidP="00C011D1"/>
    <w:p w14:paraId="52F531D0" w14:textId="77777777" w:rsidR="00C011D1" w:rsidRPr="001702BA" w:rsidRDefault="00C011D1" w:rsidP="00C011D1"/>
    <w:p w14:paraId="2384DE8B" w14:textId="77777777" w:rsidR="00C011D1" w:rsidRDefault="00C011D1" w:rsidP="00C011D1">
      <w:pPr>
        <w:rPr>
          <w:rFonts w:asciiTheme="minorHAnsi" w:hAnsiTheme="minorHAnsi" w:cstheme="minorBidi"/>
        </w:rPr>
      </w:pPr>
    </w:p>
    <w:p w14:paraId="3B5A3624" w14:textId="77777777" w:rsidR="00C011D1" w:rsidRPr="00161424" w:rsidRDefault="00C011D1" w:rsidP="00C011D1"/>
    <w:p w14:paraId="0EDBCD0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7F486" w14:textId="77777777" w:rsidR="00C011D1" w:rsidRDefault="00C011D1" w:rsidP="00066D2C">
      <w:pPr>
        <w:spacing w:after="0" w:line="240" w:lineRule="auto"/>
      </w:pPr>
      <w:r>
        <w:separator/>
      </w:r>
    </w:p>
  </w:endnote>
  <w:endnote w:type="continuationSeparator" w:id="0">
    <w:p w14:paraId="23422F8D" w14:textId="77777777" w:rsidR="00C011D1" w:rsidRDefault="00C011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3ADC1" w14:textId="77777777" w:rsidR="00C011D1" w:rsidRDefault="00C011D1" w:rsidP="00066D2C">
      <w:pPr>
        <w:spacing w:after="0" w:line="240" w:lineRule="auto"/>
      </w:pPr>
      <w:r>
        <w:separator/>
      </w:r>
    </w:p>
  </w:footnote>
  <w:footnote w:type="continuationSeparator" w:id="0">
    <w:p w14:paraId="769DF0B8" w14:textId="77777777" w:rsidR="00C011D1" w:rsidRDefault="00C011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11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1D1"/>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962097"/>
  <w15:chartTrackingRefBased/>
  <w15:docId w15:val="{2D6FB7C6-28AF-4068-BA1F-A5EFD832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11D1"/>
    <w:rPr>
      <w:rFonts w:ascii="Calibri" w:hAnsi="Calibri" w:cs="Calibri"/>
    </w:rPr>
  </w:style>
  <w:style w:type="paragraph" w:styleId="Heading1">
    <w:name w:val="heading 1"/>
    <w:aliases w:val="Pocket"/>
    <w:basedOn w:val="Normal"/>
    <w:next w:val="Normal"/>
    <w:link w:val="Heading1Char"/>
    <w:qFormat/>
    <w:rsid w:val="00C011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11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011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C011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11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11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1D1"/>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C011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11D1"/>
    <w:rPr>
      <w:color w:val="auto"/>
      <w:u w:val="none"/>
    </w:rPr>
  </w:style>
  <w:style w:type="character" w:customStyle="1" w:styleId="Heading1Char">
    <w:name w:val="Heading 1 Char"/>
    <w:aliases w:val="Pocket Char"/>
    <w:basedOn w:val="DefaultParagraphFont"/>
    <w:link w:val="Heading1"/>
    <w:rsid w:val="00C011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11D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011D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t Char"/>
    <w:basedOn w:val="DefaultParagraphFont"/>
    <w:link w:val="Heading4"/>
    <w:uiPriority w:val="3"/>
    <w:rsid w:val="00C011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011D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C011D1"/>
    <w:rPr>
      <w:b w:val="0"/>
      <w:sz w:val="22"/>
      <w:u w:val="single"/>
    </w:rPr>
  </w:style>
  <w:style w:type="character" w:styleId="Strong">
    <w:name w:val="Strong"/>
    <w:basedOn w:val="DefaultParagraphFont"/>
    <w:uiPriority w:val="22"/>
    <w:semiHidden/>
    <w:qFormat/>
    <w:rsid w:val="00C011D1"/>
    <w:rPr>
      <w:b/>
      <w:bCs/>
    </w:rPr>
  </w:style>
  <w:style w:type="character" w:styleId="BookTitle">
    <w:name w:val="Book Title"/>
    <w:basedOn w:val="DefaultParagraphFont"/>
    <w:uiPriority w:val="33"/>
    <w:semiHidden/>
    <w:qFormat/>
    <w:rsid w:val="00C011D1"/>
    <w:rPr>
      <w:b/>
      <w:bCs/>
      <w:i/>
      <w:iCs/>
      <w:spacing w:val="5"/>
    </w:rPr>
  </w:style>
  <w:style w:type="character" w:customStyle="1" w:styleId="Heading5Char">
    <w:name w:val="Heading 5 Char"/>
    <w:basedOn w:val="DefaultParagraphFont"/>
    <w:link w:val="Heading5"/>
    <w:uiPriority w:val="9"/>
    <w:semiHidden/>
    <w:rsid w:val="00C011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11D1"/>
  </w:style>
  <w:style w:type="paragraph" w:styleId="Header">
    <w:name w:val="header"/>
    <w:basedOn w:val="Normal"/>
    <w:link w:val="HeaderChar"/>
    <w:uiPriority w:val="99"/>
    <w:semiHidden/>
    <w:rsid w:val="00C011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11D1"/>
    <w:rPr>
      <w:rFonts w:ascii="Calibri" w:hAnsi="Calibri" w:cs="Calibri"/>
    </w:rPr>
  </w:style>
  <w:style w:type="paragraph" w:styleId="Footer">
    <w:name w:val="footer"/>
    <w:basedOn w:val="Normal"/>
    <w:link w:val="FooterChar"/>
    <w:uiPriority w:val="99"/>
    <w:semiHidden/>
    <w:rsid w:val="00C011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11D1"/>
    <w:rPr>
      <w:rFonts w:ascii="Calibri" w:hAnsi="Calibri" w:cs="Calibri"/>
    </w:rPr>
  </w:style>
  <w:style w:type="paragraph" w:styleId="BodyText">
    <w:name w:val="Body Text"/>
    <w:basedOn w:val="Normal"/>
    <w:link w:val="BodyTextChar"/>
    <w:uiPriority w:val="99"/>
    <w:semiHidden/>
    <w:unhideWhenUsed/>
    <w:rsid w:val="00C011D1"/>
    <w:pPr>
      <w:spacing w:after="120"/>
    </w:pPr>
  </w:style>
  <w:style w:type="character" w:customStyle="1" w:styleId="BodyTextChar">
    <w:name w:val="Body Text Char"/>
    <w:basedOn w:val="DefaultParagraphFont"/>
    <w:link w:val="BodyText"/>
    <w:uiPriority w:val="99"/>
    <w:semiHidden/>
    <w:rsid w:val="00C011D1"/>
    <w:rPr>
      <w:rFonts w:ascii="Calibri" w:hAnsi="Calibri" w:cs="Calibri"/>
    </w:rPr>
  </w:style>
  <w:style w:type="paragraph" w:styleId="NoSpacing">
    <w:name w:val="No Spacing"/>
    <w:link w:val="NoSpacingChar"/>
    <w:uiPriority w:val="99"/>
    <w:semiHidden/>
    <w:unhideWhenUsed/>
    <w:qFormat/>
    <w:rsid w:val="00C011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011D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C011D1"/>
    <w:rPr>
      <w:color w:val="0563C1" w:themeColor="hyperlink"/>
      <w:u w:val="single"/>
    </w:rPr>
  </w:style>
  <w:style w:type="character" w:styleId="UnresolvedMention">
    <w:name w:val="Unresolved Mention"/>
    <w:basedOn w:val="DefaultParagraphFont"/>
    <w:uiPriority w:val="99"/>
    <w:semiHidden/>
    <w:unhideWhenUsed/>
    <w:rsid w:val="00C011D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011D1"/>
    <w:pPr>
      <w:spacing w:after="0" w:line="240" w:lineRule="auto"/>
    </w:pPr>
    <w:rPr>
      <w:u w:val="single"/>
    </w:rPr>
  </w:style>
  <w:style w:type="paragraph" w:customStyle="1" w:styleId="textbold">
    <w:name w:val="text bold"/>
    <w:basedOn w:val="Normal"/>
    <w:link w:val="Emphasis"/>
    <w:uiPriority w:val="8"/>
    <w:qFormat/>
    <w:rsid w:val="00C011D1"/>
    <w:pPr>
      <w:ind w:left="720"/>
      <w:jc w:val="both"/>
    </w:pPr>
    <w:rPr>
      <w:b/>
      <w:iCs/>
      <w:u w:val="single"/>
    </w:rPr>
  </w:style>
  <w:style w:type="paragraph" w:customStyle="1" w:styleId="Emphasis1">
    <w:name w:val="Emphasis1"/>
    <w:basedOn w:val="Normal"/>
    <w:uiPriority w:val="8"/>
    <w:qFormat/>
    <w:rsid w:val="00C011D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ftvoice.org/universal-basic-income-a-capitalist-solution-to-the-evils-of-capitalism/%5d//eleanor" TargetMode="External"/><Relationship Id="rId13" Type="http://schemas.openxmlformats.org/officeDocument/2006/relationships/hyperlink" Target="https://truthout.org/articles/global-capitalism-has-become-dependent-on-war-making-to-sustain-itself/%5d//eleanor" TargetMode="External"/><Relationship Id="rId18" Type="http://schemas.openxmlformats.org/officeDocument/2006/relationships/hyperlink" Target="https://www.livescience.com/will-we-ever-live-exoplanet.html%5d//elean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uthout.org/articles/global-capitalism-has-become-dependent-on-war-making-to-sustain-itself/%5d//eleanor" TargetMode="External"/><Relationship Id="rId17" Type="http://schemas.openxmlformats.org/officeDocument/2006/relationships/hyperlink" Target="https://fortune.com/2023/03/31/dr-doom-nouriel-roubini-banking-crisis-financial-crash-inevitable/" TargetMode="External"/><Relationship Id="rId2" Type="http://schemas.openxmlformats.org/officeDocument/2006/relationships/numbering" Target="numbering.xml"/><Relationship Id="rId16" Type="http://schemas.openxmlformats.org/officeDocument/2006/relationships/hyperlink" Target="https://www.aljazeera.com/economy/2022/7/7/lithiums-insane-costs-threaten-ev-fix-for-climate-chang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uthout.org/articles/global-capitalism-has-become-dependent-on-war-making-to-sustain-itself/%5d//eleanor" TargetMode="External"/><Relationship Id="rId5" Type="http://schemas.openxmlformats.org/officeDocument/2006/relationships/webSettings" Target="webSettings.xml"/><Relationship Id="rId15" Type="http://schemas.openxmlformats.org/officeDocument/2006/relationships/hyperlink" Target="https://www.aljazeera.com/economy/2022/7/7/lithiums-insane-costs-threaten-ev-fix-for-climate-change" TargetMode="External"/><Relationship Id="rId10" Type="http://schemas.openxmlformats.org/officeDocument/2006/relationships/hyperlink" Target="https://rosalux.nyc/rethinking-the-smart-cit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salux.nyc/rethinking-the-smart-city/" TargetMode="External"/><Relationship Id="rId14" Type="http://schemas.openxmlformats.org/officeDocument/2006/relationships/hyperlink" Target="https://geopoliticalfutures.com/the-american-crisis-intensif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50114</Words>
  <Characters>274248</Characters>
  <Application>Microsoft Office Word</Application>
  <DocSecurity>0</DocSecurity>
  <Lines>2285</Lines>
  <Paragraphs>647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David Kilpatrick</dc:creator>
  <cp:keywords>6.0.0</cp:keywords>
  <dc:description/>
  <cp:lastModifiedBy>David Kilpatrick</cp:lastModifiedBy>
  <cp:revision>1</cp:revision>
  <dcterms:created xsi:type="dcterms:W3CDTF">2023-07-03T13:38:00Z</dcterms:created>
  <dcterms:modified xsi:type="dcterms:W3CDTF">2023-07-03T13:46:00Z</dcterms:modified>
</cp:coreProperties>
</file>