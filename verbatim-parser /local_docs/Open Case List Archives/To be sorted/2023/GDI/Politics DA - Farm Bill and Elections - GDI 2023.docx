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0DFB1" w14:textId="35AA14C0" w:rsidR="00187E41" w:rsidRPr="00B06341" w:rsidRDefault="00187E41" w:rsidP="0085790E">
      <w:pPr>
        <w:pStyle w:val="Heading1"/>
        <w:rPr>
          <w:rFonts w:ascii="Times New Roman" w:hAnsi="Times New Roman" w:cs="Times New Roman"/>
        </w:rPr>
      </w:pPr>
      <w:bookmarkStart w:id="0" w:name="_Toc139301425"/>
      <w:bookmarkStart w:id="1" w:name="_Toc140420780"/>
      <w:r w:rsidRPr="00B06341">
        <w:rPr>
          <w:rFonts w:ascii="Times New Roman" w:hAnsi="Times New Roman" w:cs="Times New Roman"/>
        </w:rPr>
        <w:t>Politics D</w:t>
      </w:r>
      <w:r w:rsidR="00653764" w:rsidRPr="00B06341">
        <w:rPr>
          <w:rFonts w:ascii="Times New Roman" w:hAnsi="Times New Roman" w:cs="Times New Roman"/>
        </w:rPr>
        <w:t>isadvantages</w:t>
      </w:r>
      <w:bookmarkEnd w:id="1"/>
    </w:p>
    <w:sdt>
      <w:sdtPr>
        <w:rPr>
          <w:rFonts w:ascii="Times New Roman" w:eastAsiaTheme="minorHAnsi" w:hAnsi="Times New Roman" w:cs="Times New Roman"/>
          <w:color w:val="auto"/>
          <w:sz w:val="22"/>
          <w:szCs w:val="22"/>
        </w:rPr>
        <w:id w:val="-307319885"/>
        <w:docPartObj>
          <w:docPartGallery w:val="Table of Contents"/>
          <w:docPartUnique/>
        </w:docPartObj>
      </w:sdtPr>
      <w:sdtEndPr>
        <w:rPr>
          <w:b/>
          <w:bCs/>
          <w:noProof/>
        </w:rPr>
      </w:sdtEndPr>
      <w:sdtContent>
        <w:p w14:paraId="7AC4D625" w14:textId="23AE7555" w:rsidR="00187E41" w:rsidRPr="00B06341" w:rsidRDefault="00187E41" w:rsidP="00187E41">
          <w:pPr>
            <w:pStyle w:val="TOCHeading"/>
            <w:jc w:val="center"/>
            <w:rPr>
              <w:rFonts w:ascii="Times New Roman" w:hAnsi="Times New Roman" w:cs="Times New Roman"/>
              <w:b/>
              <w:bCs/>
              <w:color w:val="auto"/>
              <w:u w:val="single"/>
            </w:rPr>
          </w:pPr>
          <w:r w:rsidRPr="00B06341">
            <w:rPr>
              <w:rFonts w:ascii="Times New Roman" w:hAnsi="Times New Roman" w:cs="Times New Roman"/>
              <w:b/>
              <w:bCs/>
              <w:color w:val="auto"/>
              <w:u w:val="single"/>
            </w:rPr>
            <w:t>Contents</w:t>
          </w:r>
        </w:p>
        <w:p w14:paraId="349C1E5D" w14:textId="76EA3E05" w:rsidR="00B06341" w:rsidRPr="00B06341" w:rsidRDefault="00187E41">
          <w:pPr>
            <w:pStyle w:val="TOC1"/>
            <w:tabs>
              <w:tab w:val="right" w:leader="dot" w:pos="8630"/>
            </w:tabs>
            <w:rPr>
              <w:rFonts w:ascii="Times New Roman" w:eastAsiaTheme="minorEastAsia" w:hAnsi="Times New Roman" w:cs="Times New Roman"/>
              <w:noProof/>
              <w:kern w:val="2"/>
              <w14:ligatures w14:val="standardContextual"/>
            </w:rPr>
          </w:pPr>
          <w:r w:rsidRPr="00B06341">
            <w:rPr>
              <w:rFonts w:ascii="Times New Roman" w:hAnsi="Times New Roman" w:cs="Times New Roman"/>
            </w:rPr>
            <w:fldChar w:fldCharType="begin"/>
          </w:r>
          <w:r w:rsidRPr="00B06341">
            <w:rPr>
              <w:rFonts w:ascii="Times New Roman" w:hAnsi="Times New Roman" w:cs="Times New Roman"/>
            </w:rPr>
            <w:instrText xml:space="preserve"> TOC \o "1-3" \h \z \u </w:instrText>
          </w:r>
          <w:r w:rsidRPr="00B06341">
            <w:rPr>
              <w:rFonts w:ascii="Times New Roman" w:hAnsi="Times New Roman" w:cs="Times New Roman"/>
            </w:rPr>
            <w:fldChar w:fldCharType="separate"/>
          </w:r>
          <w:hyperlink w:anchor="_Toc140420780" w:history="1">
            <w:r w:rsidR="00B06341" w:rsidRPr="00B06341">
              <w:rPr>
                <w:rStyle w:val="Hyperlink"/>
                <w:rFonts w:ascii="Times New Roman" w:hAnsi="Times New Roman" w:cs="Times New Roman"/>
                <w:noProof/>
              </w:rPr>
              <w:t>Politics Disadvantages</w:t>
            </w:r>
            <w:r w:rsidR="00B06341" w:rsidRPr="00B06341">
              <w:rPr>
                <w:rFonts w:ascii="Times New Roman" w:hAnsi="Times New Roman" w:cs="Times New Roman"/>
                <w:noProof/>
                <w:webHidden/>
              </w:rPr>
              <w:tab/>
            </w:r>
            <w:r w:rsidR="00B06341" w:rsidRPr="00B06341">
              <w:rPr>
                <w:rFonts w:ascii="Times New Roman" w:hAnsi="Times New Roman" w:cs="Times New Roman"/>
                <w:noProof/>
                <w:webHidden/>
              </w:rPr>
              <w:fldChar w:fldCharType="begin"/>
            </w:r>
            <w:r w:rsidR="00B06341" w:rsidRPr="00B06341">
              <w:rPr>
                <w:rFonts w:ascii="Times New Roman" w:hAnsi="Times New Roman" w:cs="Times New Roman"/>
                <w:noProof/>
                <w:webHidden/>
              </w:rPr>
              <w:instrText xml:space="preserve"> PAGEREF _Toc140420780 \h </w:instrText>
            </w:r>
            <w:r w:rsidR="00B06341" w:rsidRPr="00B06341">
              <w:rPr>
                <w:rFonts w:ascii="Times New Roman" w:hAnsi="Times New Roman" w:cs="Times New Roman"/>
                <w:noProof/>
                <w:webHidden/>
              </w:rPr>
            </w:r>
            <w:r w:rsidR="00B06341" w:rsidRPr="00B06341">
              <w:rPr>
                <w:rFonts w:ascii="Times New Roman" w:hAnsi="Times New Roman" w:cs="Times New Roman"/>
                <w:noProof/>
                <w:webHidden/>
              </w:rPr>
              <w:fldChar w:fldCharType="separate"/>
            </w:r>
            <w:r w:rsidR="00B06341" w:rsidRPr="00B06341">
              <w:rPr>
                <w:rFonts w:ascii="Times New Roman" w:hAnsi="Times New Roman" w:cs="Times New Roman"/>
                <w:noProof/>
                <w:webHidden/>
              </w:rPr>
              <w:t>1</w:t>
            </w:r>
            <w:r w:rsidR="00B06341" w:rsidRPr="00B06341">
              <w:rPr>
                <w:rFonts w:ascii="Times New Roman" w:hAnsi="Times New Roman" w:cs="Times New Roman"/>
                <w:noProof/>
                <w:webHidden/>
              </w:rPr>
              <w:fldChar w:fldCharType="end"/>
            </w:r>
          </w:hyperlink>
        </w:p>
        <w:p w14:paraId="6445AD60" w14:textId="00574F8C"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781" w:history="1">
            <w:r w:rsidRPr="00B06341">
              <w:rPr>
                <w:rStyle w:val="Hyperlink"/>
                <w:rFonts w:ascii="Times New Roman" w:hAnsi="Times New Roman" w:cs="Times New Roman"/>
                <w:noProof/>
              </w:rPr>
              <w:t>***NEGATIVE Scenarios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8</w:t>
            </w:r>
            <w:r w:rsidRPr="00B06341">
              <w:rPr>
                <w:rFonts w:ascii="Times New Roman" w:hAnsi="Times New Roman" w:cs="Times New Roman"/>
                <w:noProof/>
                <w:webHidden/>
              </w:rPr>
              <w:fldChar w:fldCharType="end"/>
            </w:r>
          </w:hyperlink>
        </w:p>
        <w:p w14:paraId="601922AD" w14:textId="199E8821"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782" w:history="1">
            <w:r w:rsidRPr="00B06341">
              <w:rPr>
                <w:rStyle w:val="Hyperlink"/>
                <w:rFonts w:ascii="Times New Roman" w:hAnsi="Times New Roman" w:cs="Times New Roman"/>
                <w:noProof/>
              </w:rPr>
              <w:t>NEG – Farm Bill Scenario</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9</w:t>
            </w:r>
            <w:r w:rsidRPr="00B06341">
              <w:rPr>
                <w:rFonts w:ascii="Times New Roman" w:hAnsi="Times New Roman" w:cs="Times New Roman"/>
                <w:noProof/>
                <w:webHidden/>
              </w:rPr>
              <w:fldChar w:fldCharType="end"/>
            </w:r>
          </w:hyperlink>
        </w:p>
        <w:p w14:paraId="3F5428C8" w14:textId="21CD380E"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783" w:history="1">
            <w:r w:rsidRPr="00B06341">
              <w:rPr>
                <w:rStyle w:val="Hyperlink"/>
                <w:rFonts w:ascii="Times New Roman" w:hAnsi="Times New Roman" w:cs="Times New Roman"/>
                <w:noProof/>
              </w:rPr>
              <w:t>1NC – Farm Bill 1NC Shell</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10</w:t>
            </w:r>
            <w:r w:rsidRPr="00B06341">
              <w:rPr>
                <w:rFonts w:ascii="Times New Roman" w:hAnsi="Times New Roman" w:cs="Times New Roman"/>
                <w:noProof/>
                <w:webHidden/>
              </w:rPr>
              <w:fldChar w:fldCharType="end"/>
            </w:r>
          </w:hyperlink>
        </w:p>
        <w:p w14:paraId="1AAD43A5" w14:textId="6391E91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84" w:history="1">
            <w:r w:rsidRPr="00B06341">
              <w:rPr>
                <w:rStyle w:val="Hyperlink"/>
                <w:rFonts w:ascii="Times New Roman" w:hAnsi="Times New Roman" w:cs="Times New Roman"/>
                <w:noProof/>
              </w:rPr>
              <w:t>Farm Bill 1NC Shell</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11</w:t>
            </w:r>
            <w:r w:rsidRPr="00B06341">
              <w:rPr>
                <w:rFonts w:ascii="Times New Roman" w:hAnsi="Times New Roman" w:cs="Times New Roman"/>
                <w:noProof/>
                <w:webHidden/>
              </w:rPr>
              <w:fldChar w:fldCharType="end"/>
            </w:r>
          </w:hyperlink>
        </w:p>
        <w:p w14:paraId="0408D342" w14:textId="62FFE9BE"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785" w:history="1">
            <w:r w:rsidRPr="00B06341">
              <w:rPr>
                <w:rStyle w:val="Hyperlink"/>
                <w:rFonts w:ascii="Times New Roman" w:hAnsi="Times New Roman" w:cs="Times New Roman"/>
                <w:noProof/>
              </w:rPr>
              <w:t>Uniqueness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15</w:t>
            </w:r>
            <w:r w:rsidRPr="00B06341">
              <w:rPr>
                <w:rFonts w:ascii="Times New Roman" w:hAnsi="Times New Roman" w:cs="Times New Roman"/>
                <w:noProof/>
                <w:webHidden/>
              </w:rPr>
              <w:fldChar w:fldCharType="end"/>
            </w:r>
          </w:hyperlink>
        </w:p>
        <w:p w14:paraId="619D34EF" w14:textId="1799D13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86" w:history="1">
            <w:r w:rsidRPr="00B06341">
              <w:rPr>
                <w:rStyle w:val="Hyperlink"/>
                <w:rFonts w:ascii="Times New Roman" w:hAnsi="Times New Roman" w:cs="Times New Roman"/>
                <w:noProof/>
              </w:rPr>
              <w:t>Farm Bill Will Pass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16</w:t>
            </w:r>
            <w:r w:rsidRPr="00B06341">
              <w:rPr>
                <w:rFonts w:ascii="Times New Roman" w:hAnsi="Times New Roman" w:cs="Times New Roman"/>
                <w:noProof/>
                <w:webHidden/>
              </w:rPr>
              <w:fldChar w:fldCharType="end"/>
            </w:r>
          </w:hyperlink>
        </w:p>
        <w:p w14:paraId="6704AA3C" w14:textId="3F820C9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87" w:history="1">
            <w:r w:rsidRPr="00B06341">
              <w:rPr>
                <w:rStyle w:val="Hyperlink"/>
                <w:rFonts w:ascii="Times New Roman" w:hAnsi="Times New Roman" w:cs="Times New Roman"/>
                <w:noProof/>
              </w:rPr>
              <w:t>AT – No Focus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22</w:t>
            </w:r>
            <w:r w:rsidRPr="00B06341">
              <w:rPr>
                <w:rFonts w:ascii="Times New Roman" w:hAnsi="Times New Roman" w:cs="Times New Roman"/>
                <w:noProof/>
                <w:webHidden/>
              </w:rPr>
              <w:fldChar w:fldCharType="end"/>
            </w:r>
          </w:hyperlink>
        </w:p>
        <w:p w14:paraId="3903B1D7" w14:textId="77F5E0E4"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88" w:history="1">
            <w:r w:rsidRPr="00B06341">
              <w:rPr>
                <w:rStyle w:val="Hyperlink"/>
                <w:rFonts w:ascii="Times New Roman" w:hAnsi="Times New Roman" w:cs="Times New Roman"/>
                <w:noProof/>
              </w:rPr>
              <w:t>Narrow Window of Time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23</w:t>
            </w:r>
            <w:r w:rsidRPr="00B06341">
              <w:rPr>
                <w:rFonts w:ascii="Times New Roman" w:hAnsi="Times New Roman" w:cs="Times New Roman"/>
                <w:noProof/>
                <w:webHidden/>
              </w:rPr>
              <w:fldChar w:fldCharType="end"/>
            </w:r>
          </w:hyperlink>
        </w:p>
        <w:p w14:paraId="5DCA4A1D" w14:textId="700CC0D0"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89" w:history="1">
            <w:r w:rsidRPr="00B06341">
              <w:rPr>
                <w:rStyle w:val="Hyperlink"/>
                <w:rFonts w:ascii="Times New Roman" w:hAnsi="Times New Roman" w:cs="Times New Roman"/>
                <w:noProof/>
              </w:rPr>
              <w:t>AT – Amendments Derail the Farm Bill</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_Toc140420789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24</w:t>
            </w:r>
            <w:r w:rsidRPr="00B06341">
              <w:rPr>
                <w:rFonts w:ascii="Times New Roman" w:hAnsi="Times New Roman" w:cs="Times New Roman"/>
                <w:noProof/>
                <w:webHidden/>
              </w:rPr>
              <w:fldChar w:fldCharType="end"/>
            </w:r>
          </w:hyperlink>
        </w:p>
        <w:p w14:paraId="348A1F8A" w14:textId="235E573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0" w:history="1">
            <w:r w:rsidRPr="00B06341">
              <w:rPr>
                <w:rStyle w:val="Hyperlink"/>
                <w:rFonts w:ascii="Times New Roman" w:hAnsi="Times New Roman" w:cs="Times New Roman"/>
                <w:noProof/>
              </w:rPr>
              <w:t>AT – NDAA – Senate Will Kill It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25</w:t>
            </w:r>
            <w:r w:rsidRPr="00B06341">
              <w:rPr>
                <w:rFonts w:ascii="Times New Roman" w:hAnsi="Times New Roman" w:cs="Times New Roman"/>
                <w:noProof/>
                <w:webHidden/>
              </w:rPr>
              <w:fldChar w:fldCharType="end"/>
            </w:r>
          </w:hyperlink>
        </w:p>
        <w:p w14:paraId="31E8C547" w14:textId="4545C0EB"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791" w:history="1">
            <w:r w:rsidRPr="00B06341">
              <w:rPr>
                <w:rStyle w:val="Hyperlink"/>
                <w:rFonts w:ascii="Times New Roman" w:hAnsi="Times New Roman" w:cs="Times New Roman"/>
                <w:noProof/>
              </w:rPr>
              <w:t>Internal 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26</w:t>
            </w:r>
            <w:r w:rsidRPr="00B06341">
              <w:rPr>
                <w:rFonts w:ascii="Times New Roman" w:hAnsi="Times New Roman" w:cs="Times New Roman"/>
                <w:noProof/>
                <w:webHidden/>
              </w:rPr>
              <w:fldChar w:fldCharType="end"/>
            </w:r>
          </w:hyperlink>
        </w:p>
        <w:p w14:paraId="49E50DF5" w14:textId="1D07E17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2" w:history="1">
            <w:r w:rsidRPr="00B06341">
              <w:rPr>
                <w:rStyle w:val="Hyperlink"/>
                <w:rFonts w:ascii="Times New Roman" w:hAnsi="Times New Roman" w:cs="Times New Roman"/>
                <w:noProof/>
              </w:rPr>
              <w:t>Bipartisanship Internal Link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27</w:t>
            </w:r>
            <w:r w:rsidRPr="00B06341">
              <w:rPr>
                <w:rFonts w:ascii="Times New Roman" w:hAnsi="Times New Roman" w:cs="Times New Roman"/>
                <w:noProof/>
                <w:webHidden/>
              </w:rPr>
              <w:fldChar w:fldCharType="end"/>
            </w:r>
          </w:hyperlink>
        </w:p>
        <w:p w14:paraId="73554FAF" w14:textId="5F96CBE1"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3" w:history="1">
            <w:r w:rsidRPr="00B06341">
              <w:rPr>
                <w:rStyle w:val="Hyperlink"/>
                <w:rFonts w:ascii="Times New Roman" w:hAnsi="Times New Roman" w:cs="Times New Roman"/>
                <w:noProof/>
              </w:rPr>
              <w:t>Spending Internal Link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w:t>
            </w:r>
            <w:r w:rsidRPr="00B06341">
              <w:rPr>
                <w:rFonts w:ascii="Times New Roman" w:hAnsi="Times New Roman" w:cs="Times New Roman"/>
                <w:noProof/>
                <w:webHidden/>
              </w:rPr>
              <w:fldChar w:fldCharType="end"/>
            </w:r>
          </w:hyperlink>
        </w:p>
        <w:p w14:paraId="2ADEEB0E" w14:textId="25243A46"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4" w:history="1">
            <w:r w:rsidRPr="00B06341">
              <w:rPr>
                <w:rStyle w:val="Hyperlink"/>
                <w:rFonts w:ascii="Times New Roman" w:hAnsi="Times New Roman" w:cs="Times New Roman"/>
                <w:noProof/>
              </w:rPr>
              <w:t>SNAP Internal Link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34</w:t>
            </w:r>
            <w:r w:rsidRPr="00B06341">
              <w:rPr>
                <w:rFonts w:ascii="Times New Roman" w:hAnsi="Times New Roman" w:cs="Times New Roman"/>
                <w:noProof/>
                <w:webHidden/>
              </w:rPr>
              <w:fldChar w:fldCharType="end"/>
            </w:r>
          </w:hyperlink>
        </w:p>
        <w:p w14:paraId="44EC42F0" w14:textId="37583201"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795" w:history="1">
            <w:r w:rsidRPr="00B06341">
              <w:rPr>
                <w:rStyle w:val="Hyperlink"/>
                <w:rFonts w:ascii="Times New Roman" w:hAnsi="Times New Roman" w:cs="Times New Roman"/>
                <w:noProof/>
              </w:rPr>
              <w:t>Impacts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36</w:t>
            </w:r>
            <w:r w:rsidRPr="00B06341">
              <w:rPr>
                <w:rFonts w:ascii="Times New Roman" w:hAnsi="Times New Roman" w:cs="Times New Roman"/>
                <w:noProof/>
                <w:webHidden/>
              </w:rPr>
              <w:fldChar w:fldCharType="end"/>
            </w:r>
          </w:hyperlink>
        </w:p>
        <w:p w14:paraId="36D0DCA3" w14:textId="697D06E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6" w:history="1">
            <w:r w:rsidRPr="00B06341">
              <w:rPr>
                <w:rStyle w:val="Hyperlink"/>
                <w:rFonts w:ascii="Times New Roman" w:hAnsi="Times New Roman" w:cs="Times New Roman"/>
                <w:noProof/>
              </w:rPr>
              <w:t>Farm Bill Key to Agriculture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37</w:t>
            </w:r>
            <w:r w:rsidRPr="00B06341">
              <w:rPr>
                <w:rFonts w:ascii="Times New Roman" w:hAnsi="Times New Roman" w:cs="Times New Roman"/>
                <w:noProof/>
                <w:webHidden/>
              </w:rPr>
              <w:fldChar w:fldCharType="end"/>
            </w:r>
          </w:hyperlink>
        </w:p>
        <w:p w14:paraId="05AD1ED4" w14:textId="1DCA979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7" w:history="1">
            <w:r w:rsidRPr="00B06341">
              <w:rPr>
                <w:rStyle w:val="Hyperlink"/>
                <w:rFonts w:ascii="Times New Roman" w:hAnsi="Times New Roman" w:cs="Times New Roman"/>
                <w:noProof/>
              </w:rPr>
              <w:t>Farm Bill Key to Food Security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38</w:t>
            </w:r>
            <w:r w:rsidRPr="00B06341">
              <w:rPr>
                <w:rFonts w:ascii="Times New Roman" w:hAnsi="Times New Roman" w:cs="Times New Roman"/>
                <w:noProof/>
                <w:webHidden/>
              </w:rPr>
              <w:fldChar w:fldCharType="end"/>
            </w:r>
          </w:hyperlink>
        </w:p>
        <w:p w14:paraId="5D8454AD" w14:textId="53E831FF"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8" w:history="1">
            <w:r w:rsidRPr="00B06341">
              <w:rPr>
                <w:rStyle w:val="Hyperlink"/>
                <w:rFonts w:ascii="Times New Roman" w:hAnsi="Times New Roman" w:cs="Times New Roman"/>
                <w:noProof/>
              </w:rPr>
              <w:t>Health/Nutrition Impact Module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40</w:t>
            </w:r>
            <w:r w:rsidRPr="00B06341">
              <w:rPr>
                <w:rFonts w:ascii="Times New Roman" w:hAnsi="Times New Roman" w:cs="Times New Roman"/>
                <w:noProof/>
                <w:webHidden/>
              </w:rPr>
              <w:fldChar w:fldCharType="end"/>
            </w:r>
          </w:hyperlink>
        </w:p>
        <w:p w14:paraId="38B14A63" w14:textId="1355C4C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799" w:history="1">
            <w:r w:rsidRPr="00B06341">
              <w:rPr>
                <w:rStyle w:val="Hyperlink"/>
                <w:rFonts w:ascii="Times New Roman" w:hAnsi="Times New Roman" w:cs="Times New Roman"/>
                <w:noProof/>
              </w:rPr>
              <w:t>Structural Racism</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_Toc140420799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42</w:t>
            </w:r>
            <w:r w:rsidRPr="00B06341">
              <w:rPr>
                <w:rFonts w:ascii="Times New Roman" w:hAnsi="Times New Roman" w:cs="Times New Roman"/>
                <w:noProof/>
                <w:webHidden/>
              </w:rPr>
              <w:fldChar w:fldCharType="end"/>
            </w:r>
          </w:hyperlink>
        </w:p>
        <w:p w14:paraId="047F9421" w14:textId="6BBE8C1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0" w:history="1">
            <w:r w:rsidRPr="00B06341">
              <w:rPr>
                <w:rStyle w:val="Hyperlink"/>
                <w:rFonts w:ascii="Times New Roman" w:hAnsi="Times New Roman" w:cs="Times New Roman"/>
                <w:noProof/>
              </w:rPr>
              <w:t>Farm Bill Solves Equity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46</w:t>
            </w:r>
            <w:r w:rsidRPr="00B06341">
              <w:rPr>
                <w:rFonts w:ascii="Times New Roman" w:hAnsi="Times New Roman" w:cs="Times New Roman"/>
                <w:noProof/>
                <w:webHidden/>
              </w:rPr>
              <w:fldChar w:fldCharType="end"/>
            </w:r>
          </w:hyperlink>
        </w:p>
        <w:p w14:paraId="2D627980" w14:textId="09B7154F"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1" w:history="1">
            <w:r w:rsidRPr="00B06341">
              <w:rPr>
                <w:rStyle w:val="Hyperlink"/>
                <w:rFonts w:ascii="Times New Roman" w:hAnsi="Times New Roman" w:cs="Times New Roman"/>
                <w:noProof/>
              </w:rPr>
              <w:t>Climate/Environment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48</w:t>
            </w:r>
            <w:r w:rsidRPr="00B06341">
              <w:rPr>
                <w:rFonts w:ascii="Times New Roman" w:hAnsi="Times New Roman" w:cs="Times New Roman"/>
                <w:noProof/>
                <w:webHidden/>
              </w:rPr>
              <w:fldChar w:fldCharType="end"/>
            </w:r>
          </w:hyperlink>
        </w:p>
        <w:p w14:paraId="35DBF03A" w14:textId="0DB50BA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2" w:history="1">
            <w:r w:rsidRPr="00B06341">
              <w:rPr>
                <w:rStyle w:val="Hyperlink"/>
                <w:rFonts w:ascii="Times New Roman" w:hAnsi="Times New Roman" w:cs="Times New Roman"/>
                <w:noProof/>
              </w:rPr>
              <w:t>Climate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51</w:t>
            </w:r>
            <w:r w:rsidRPr="00B06341">
              <w:rPr>
                <w:rFonts w:ascii="Times New Roman" w:hAnsi="Times New Roman" w:cs="Times New Roman"/>
                <w:noProof/>
                <w:webHidden/>
              </w:rPr>
              <w:fldChar w:fldCharType="end"/>
            </w:r>
          </w:hyperlink>
        </w:p>
        <w:p w14:paraId="519BBAE9" w14:textId="15F97465"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3" w:history="1">
            <w:r w:rsidRPr="00B06341">
              <w:rPr>
                <w:rStyle w:val="Hyperlink"/>
                <w:rFonts w:ascii="Times New Roman" w:hAnsi="Times New Roman" w:cs="Times New Roman"/>
                <w:noProof/>
              </w:rPr>
              <w:t>Climate – Young Farmers &amp; Equity Module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57</w:t>
            </w:r>
            <w:r w:rsidRPr="00B06341">
              <w:rPr>
                <w:rFonts w:ascii="Times New Roman" w:hAnsi="Times New Roman" w:cs="Times New Roman"/>
                <w:noProof/>
                <w:webHidden/>
              </w:rPr>
              <w:fldChar w:fldCharType="end"/>
            </w:r>
          </w:hyperlink>
        </w:p>
        <w:p w14:paraId="5E5E4E51" w14:textId="56466BE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4" w:history="1">
            <w:r w:rsidRPr="00B06341">
              <w:rPr>
                <w:rStyle w:val="Hyperlink"/>
                <w:rFonts w:ascii="Times New Roman" w:hAnsi="Times New Roman" w:cs="Times New Roman"/>
                <w:noProof/>
              </w:rPr>
              <w:t>Conservation Reserve Program</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59</w:t>
            </w:r>
            <w:r w:rsidRPr="00B06341">
              <w:rPr>
                <w:rFonts w:ascii="Times New Roman" w:hAnsi="Times New Roman" w:cs="Times New Roman"/>
                <w:noProof/>
                <w:webHidden/>
              </w:rPr>
              <w:fldChar w:fldCharType="end"/>
            </w:r>
          </w:hyperlink>
        </w:p>
        <w:p w14:paraId="62EF52D0" w14:textId="0D0F4D8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5" w:history="1">
            <w:r w:rsidRPr="00B06341">
              <w:rPr>
                <w:rStyle w:val="Hyperlink"/>
                <w:rFonts w:ascii="Times New Roman" w:hAnsi="Times New Roman" w:cs="Times New Roman"/>
                <w:noProof/>
                <w:lang w:eastAsia="zh-CN"/>
              </w:rPr>
              <w:t>Ag Innovation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61</w:t>
            </w:r>
            <w:r w:rsidRPr="00B06341">
              <w:rPr>
                <w:rFonts w:ascii="Times New Roman" w:hAnsi="Times New Roman" w:cs="Times New Roman"/>
                <w:noProof/>
                <w:webHidden/>
              </w:rPr>
              <w:fldChar w:fldCharType="end"/>
            </w:r>
          </w:hyperlink>
        </w:p>
        <w:p w14:paraId="1248EA27" w14:textId="4A1311B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6" w:history="1">
            <w:r w:rsidRPr="00B06341">
              <w:rPr>
                <w:rStyle w:val="Hyperlink"/>
                <w:rFonts w:ascii="Times New Roman" w:hAnsi="Times New Roman" w:cs="Times New Roman"/>
                <w:noProof/>
              </w:rPr>
              <w:t>Broadband</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63</w:t>
            </w:r>
            <w:r w:rsidRPr="00B06341">
              <w:rPr>
                <w:rFonts w:ascii="Times New Roman" w:hAnsi="Times New Roman" w:cs="Times New Roman"/>
                <w:noProof/>
                <w:webHidden/>
              </w:rPr>
              <w:fldChar w:fldCharType="end"/>
            </w:r>
          </w:hyperlink>
        </w:p>
        <w:p w14:paraId="124BA5EC" w14:textId="67065305"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7" w:history="1">
            <w:r w:rsidRPr="00B06341">
              <w:rPr>
                <w:rStyle w:val="Hyperlink"/>
                <w:rFonts w:ascii="Times New Roman" w:hAnsi="Times New Roman" w:cs="Times New Roman"/>
                <w:noProof/>
              </w:rPr>
              <w:t>Rural Childcare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64</w:t>
            </w:r>
            <w:r w:rsidRPr="00B06341">
              <w:rPr>
                <w:rFonts w:ascii="Times New Roman" w:hAnsi="Times New Roman" w:cs="Times New Roman"/>
                <w:noProof/>
                <w:webHidden/>
              </w:rPr>
              <w:fldChar w:fldCharType="end"/>
            </w:r>
          </w:hyperlink>
        </w:p>
        <w:p w14:paraId="7B291AB5" w14:textId="6E42D79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8" w:history="1">
            <w:r w:rsidRPr="00B06341">
              <w:rPr>
                <w:rStyle w:val="Hyperlink"/>
                <w:rFonts w:ascii="Times New Roman" w:hAnsi="Times New Roman" w:cs="Times New Roman"/>
                <w:noProof/>
              </w:rPr>
              <w:t>AT – Extension Solves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65</w:t>
            </w:r>
            <w:r w:rsidRPr="00B06341">
              <w:rPr>
                <w:rFonts w:ascii="Times New Roman" w:hAnsi="Times New Roman" w:cs="Times New Roman"/>
                <w:noProof/>
                <w:webHidden/>
              </w:rPr>
              <w:fldChar w:fldCharType="end"/>
            </w:r>
          </w:hyperlink>
        </w:p>
        <w:p w14:paraId="72F298FF" w14:textId="64F6DD9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09" w:history="1">
            <w:r w:rsidRPr="00B06341">
              <w:rPr>
                <w:rStyle w:val="Hyperlink"/>
                <w:rFonts w:ascii="Times New Roman" w:hAnsi="Times New Roman" w:cs="Times New Roman"/>
                <w:noProof/>
              </w:rPr>
              <w:t>AT – Farm Bill Spending Increasing</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_Toc140420809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67</w:t>
            </w:r>
            <w:r w:rsidRPr="00B06341">
              <w:rPr>
                <w:rFonts w:ascii="Times New Roman" w:hAnsi="Times New Roman" w:cs="Times New Roman"/>
                <w:noProof/>
                <w:webHidden/>
              </w:rPr>
              <w:fldChar w:fldCharType="end"/>
            </w:r>
          </w:hyperlink>
        </w:p>
        <w:p w14:paraId="5FE46998" w14:textId="57DE5B9F"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10" w:history="1">
            <w:r w:rsidRPr="00B06341">
              <w:rPr>
                <w:rStyle w:val="Hyperlink"/>
                <w:rFonts w:ascii="Times New Roman" w:hAnsi="Times New Roman" w:cs="Times New Roman"/>
                <w:noProof/>
              </w:rPr>
              <w:t>NEG – Elections Scenario</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68</w:t>
            </w:r>
            <w:r w:rsidRPr="00B06341">
              <w:rPr>
                <w:rFonts w:ascii="Times New Roman" w:hAnsi="Times New Roman" w:cs="Times New Roman"/>
                <w:noProof/>
                <w:webHidden/>
              </w:rPr>
              <w:fldChar w:fldCharType="end"/>
            </w:r>
          </w:hyperlink>
        </w:p>
        <w:p w14:paraId="58B3C8E7" w14:textId="18F862D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1" w:history="1">
            <w:r w:rsidRPr="00B06341">
              <w:rPr>
                <w:rStyle w:val="Hyperlink"/>
                <w:rFonts w:ascii="Times New Roman" w:hAnsi="Times New Roman" w:cs="Times New Roman"/>
                <w:noProof/>
              </w:rPr>
              <w:t>Summary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69</w:t>
            </w:r>
            <w:r w:rsidRPr="00B06341">
              <w:rPr>
                <w:rFonts w:ascii="Times New Roman" w:hAnsi="Times New Roman" w:cs="Times New Roman"/>
                <w:noProof/>
                <w:webHidden/>
              </w:rPr>
              <w:fldChar w:fldCharType="end"/>
            </w:r>
          </w:hyperlink>
        </w:p>
        <w:p w14:paraId="042F3A36" w14:textId="152C9E1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2" w:history="1">
            <w:r w:rsidRPr="00B06341">
              <w:rPr>
                <w:rStyle w:val="Hyperlink"/>
                <w:rFonts w:ascii="Times New Roman" w:hAnsi="Times New Roman" w:cs="Times New Roman"/>
                <w:noProof/>
              </w:rPr>
              <w:t>1NC – Trump Election Bad 1NC Shell</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73</w:t>
            </w:r>
            <w:r w:rsidRPr="00B06341">
              <w:rPr>
                <w:rFonts w:ascii="Times New Roman" w:hAnsi="Times New Roman" w:cs="Times New Roman"/>
                <w:noProof/>
                <w:webHidden/>
              </w:rPr>
              <w:fldChar w:fldCharType="end"/>
            </w:r>
          </w:hyperlink>
        </w:p>
        <w:p w14:paraId="22D8D980" w14:textId="786C5A22"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3" w:history="1">
            <w:r w:rsidRPr="00B06341">
              <w:rPr>
                <w:rStyle w:val="Hyperlink"/>
                <w:rFonts w:ascii="Times New Roman" w:hAnsi="Times New Roman" w:cs="Times New Roman"/>
                <w:noProof/>
              </w:rPr>
              <w:t>Impact Block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79</w:t>
            </w:r>
            <w:r w:rsidRPr="00B06341">
              <w:rPr>
                <w:rFonts w:ascii="Times New Roman" w:hAnsi="Times New Roman" w:cs="Times New Roman"/>
                <w:noProof/>
                <w:webHidden/>
              </w:rPr>
              <w:fldChar w:fldCharType="end"/>
            </w:r>
          </w:hyperlink>
        </w:p>
        <w:p w14:paraId="741CB998" w14:textId="2BE2986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4" w:history="1">
            <w:r w:rsidRPr="00B06341">
              <w:rPr>
                <w:rStyle w:val="Hyperlink"/>
                <w:rFonts w:ascii="Times New Roman" w:hAnsi="Times New Roman" w:cs="Times New Roman"/>
                <w:noProof/>
              </w:rPr>
              <w:t>Uniqueness Framing</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93</w:t>
            </w:r>
            <w:r w:rsidRPr="00B06341">
              <w:rPr>
                <w:rFonts w:ascii="Times New Roman" w:hAnsi="Times New Roman" w:cs="Times New Roman"/>
                <w:noProof/>
                <w:webHidden/>
              </w:rPr>
              <w:fldChar w:fldCharType="end"/>
            </w:r>
          </w:hyperlink>
        </w:p>
        <w:p w14:paraId="0D0901F8" w14:textId="7526DBB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5" w:history="1">
            <w:r w:rsidRPr="00B06341">
              <w:rPr>
                <w:rStyle w:val="Hyperlink"/>
                <w:rFonts w:ascii="Times New Roman" w:hAnsi="Times New Roman" w:cs="Times New Roman"/>
                <w:noProof/>
              </w:rPr>
              <w:t>Link Block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104</w:t>
            </w:r>
            <w:r w:rsidRPr="00B06341">
              <w:rPr>
                <w:rFonts w:ascii="Times New Roman" w:hAnsi="Times New Roman" w:cs="Times New Roman"/>
                <w:noProof/>
                <w:webHidden/>
              </w:rPr>
              <w:fldChar w:fldCharType="end"/>
            </w:r>
          </w:hyperlink>
        </w:p>
        <w:p w14:paraId="2D9D436A" w14:textId="1961C734"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6" w:history="1">
            <w:r w:rsidRPr="00B06341">
              <w:rPr>
                <w:rStyle w:val="Hyperlink"/>
                <w:rFonts w:ascii="Times New Roman" w:hAnsi="Times New Roman" w:cs="Times New Roman"/>
                <w:noProof/>
              </w:rPr>
              <w:t>Uniqueness &amp; Internal Link – Biden Wins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114</w:t>
            </w:r>
            <w:r w:rsidRPr="00B06341">
              <w:rPr>
                <w:rFonts w:ascii="Times New Roman" w:hAnsi="Times New Roman" w:cs="Times New Roman"/>
                <w:noProof/>
                <w:webHidden/>
              </w:rPr>
              <w:fldChar w:fldCharType="end"/>
            </w:r>
          </w:hyperlink>
        </w:p>
        <w:p w14:paraId="052FF574" w14:textId="41C00ED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7" w:history="1">
            <w:r w:rsidRPr="00B06341">
              <w:rPr>
                <w:rStyle w:val="Hyperlink"/>
                <w:rFonts w:ascii="Times New Roman" w:hAnsi="Times New Roman" w:cs="Times New Roman"/>
                <w:noProof/>
              </w:rPr>
              <w:t>Uniqueness – Progressives Support Biden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116</w:t>
            </w:r>
            <w:r w:rsidRPr="00B06341">
              <w:rPr>
                <w:rFonts w:ascii="Times New Roman" w:hAnsi="Times New Roman" w:cs="Times New Roman"/>
                <w:noProof/>
                <w:webHidden/>
              </w:rPr>
              <w:fldChar w:fldCharType="end"/>
            </w:r>
          </w:hyperlink>
        </w:p>
        <w:p w14:paraId="1BE8229B" w14:textId="59ACD4B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18" w:history="1">
            <w:r w:rsidRPr="00B06341">
              <w:rPr>
                <w:rStyle w:val="Hyperlink"/>
                <w:rFonts w:ascii="Times New Roman" w:hAnsi="Times New Roman" w:cs="Times New Roman"/>
                <w:noProof/>
              </w:rPr>
              <w:t>Uniqueness – AT – Polling</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119</w:t>
            </w:r>
            <w:r w:rsidRPr="00B06341">
              <w:rPr>
                <w:rFonts w:ascii="Times New Roman" w:hAnsi="Times New Roman" w:cs="Times New Roman"/>
                <w:noProof/>
                <w:webHidden/>
              </w:rPr>
              <w:fldChar w:fldCharType="end"/>
            </w:r>
          </w:hyperlink>
        </w:p>
        <w:p w14:paraId="33846861" w14:textId="103BDB03"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19" w:history="1">
            <w:r w:rsidRPr="00B06341">
              <w:rPr>
                <w:rStyle w:val="Hyperlink"/>
                <w:rFonts w:ascii="Times New Roman" w:hAnsi="Times New Roman" w:cs="Times New Roman"/>
                <w:noProof/>
              </w:rPr>
              <w:t>***NEG 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_Toc140420819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121</w:t>
            </w:r>
            <w:r w:rsidRPr="00B06341">
              <w:rPr>
                <w:rFonts w:ascii="Times New Roman" w:hAnsi="Times New Roman" w:cs="Times New Roman"/>
                <w:noProof/>
                <w:webHidden/>
              </w:rPr>
              <w:fldChar w:fldCharType="end"/>
            </w:r>
          </w:hyperlink>
        </w:p>
        <w:p w14:paraId="79A5236E" w14:textId="7E6A7D97"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20" w:history="1">
            <w:r w:rsidRPr="00B06341">
              <w:rPr>
                <w:rStyle w:val="Hyperlink"/>
                <w:rFonts w:ascii="Times New Roman" w:hAnsi="Times New Roman" w:cs="Times New Roman"/>
                <w:noProof/>
              </w:rPr>
              <w:t>NEG – Topic Link Arguments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122</w:t>
            </w:r>
            <w:r w:rsidRPr="00B06341">
              <w:rPr>
                <w:rFonts w:ascii="Times New Roman" w:hAnsi="Times New Roman" w:cs="Times New Roman"/>
                <w:noProof/>
                <w:webHidden/>
              </w:rPr>
              <w:fldChar w:fldCharType="end"/>
            </w:r>
          </w:hyperlink>
        </w:p>
        <w:p w14:paraId="4F4D3D21" w14:textId="483D98C4"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21" w:history="1">
            <w:r w:rsidRPr="00B06341">
              <w:rPr>
                <w:rStyle w:val="Hyperlink"/>
                <w:rFonts w:ascii="Times New Roman" w:hAnsi="Times New Roman" w:cs="Times New Roman"/>
                <w:noProof/>
              </w:rPr>
              <w:t>Generic Link Arguments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123</w:t>
            </w:r>
            <w:r w:rsidRPr="00B06341">
              <w:rPr>
                <w:rFonts w:ascii="Times New Roman" w:hAnsi="Times New Roman" w:cs="Times New Roman"/>
                <w:noProof/>
                <w:webHidden/>
              </w:rPr>
              <w:fldChar w:fldCharType="end"/>
            </w:r>
          </w:hyperlink>
        </w:p>
        <w:p w14:paraId="612EF2BA" w14:textId="7E1A20B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22" w:history="1">
            <w:r w:rsidRPr="00B06341">
              <w:rPr>
                <w:rStyle w:val="Hyperlink"/>
                <w:rFonts w:ascii="Times New Roman" w:hAnsi="Times New Roman" w:cs="Times New Roman"/>
                <w:noProof/>
              </w:rPr>
              <w:t>AT – Plan Is Bipartisan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124</w:t>
            </w:r>
            <w:r w:rsidRPr="00B06341">
              <w:rPr>
                <w:rFonts w:ascii="Times New Roman" w:hAnsi="Times New Roman" w:cs="Times New Roman"/>
                <w:noProof/>
                <w:webHidden/>
              </w:rPr>
              <w:fldChar w:fldCharType="end"/>
            </w:r>
          </w:hyperlink>
        </w:p>
        <w:p w14:paraId="6122BE4F" w14:textId="7CFD301A"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23" w:history="1">
            <w:r w:rsidRPr="00B06341">
              <w:rPr>
                <w:rStyle w:val="Hyperlink"/>
                <w:rFonts w:ascii="Times New Roman" w:hAnsi="Times New Roman" w:cs="Times New Roman"/>
                <w:noProof/>
              </w:rPr>
              <w:t>Basic Income 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126</w:t>
            </w:r>
            <w:r w:rsidRPr="00B06341">
              <w:rPr>
                <w:rFonts w:ascii="Times New Roman" w:hAnsi="Times New Roman" w:cs="Times New Roman"/>
                <w:noProof/>
                <w:webHidden/>
              </w:rPr>
              <w:fldChar w:fldCharType="end"/>
            </w:r>
          </w:hyperlink>
        </w:p>
        <w:p w14:paraId="0CEBB664" w14:textId="7331744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24" w:history="1">
            <w:r w:rsidRPr="00B06341">
              <w:rPr>
                <w:rStyle w:val="Hyperlink"/>
                <w:rFonts w:ascii="Times New Roman" w:hAnsi="Times New Roman" w:cs="Times New Roman"/>
                <w:noProof/>
              </w:rPr>
              <w:t>Politically Divisive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127</w:t>
            </w:r>
            <w:r w:rsidRPr="00B06341">
              <w:rPr>
                <w:rFonts w:ascii="Times New Roman" w:hAnsi="Times New Roman" w:cs="Times New Roman"/>
                <w:noProof/>
                <w:webHidden/>
              </w:rPr>
              <w:fldChar w:fldCharType="end"/>
            </w:r>
          </w:hyperlink>
        </w:p>
        <w:p w14:paraId="49C0DE10" w14:textId="2FE9E51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25" w:history="1">
            <w:r w:rsidRPr="00B06341">
              <w:rPr>
                <w:rStyle w:val="Hyperlink"/>
                <w:rFonts w:ascii="Times New Roman" w:hAnsi="Times New Roman" w:cs="Times New Roman"/>
                <w:noProof/>
              </w:rPr>
              <w:t>UBI Triggers Welfare Debate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128</w:t>
            </w:r>
            <w:r w:rsidRPr="00B06341">
              <w:rPr>
                <w:rFonts w:ascii="Times New Roman" w:hAnsi="Times New Roman" w:cs="Times New Roman"/>
                <w:noProof/>
                <w:webHidden/>
              </w:rPr>
              <w:fldChar w:fldCharType="end"/>
            </w:r>
          </w:hyperlink>
        </w:p>
        <w:p w14:paraId="0713ED73" w14:textId="04C9846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26" w:history="1">
            <w:r w:rsidRPr="00B06341">
              <w:rPr>
                <w:rStyle w:val="Hyperlink"/>
                <w:rFonts w:ascii="Times New Roman" w:hAnsi="Times New Roman" w:cs="Times New Roman"/>
                <w:noProof/>
              </w:rPr>
              <w:t>UBI Unpopular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130</w:t>
            </w:r>
            <w:r w:rsidRPr="00B06341">
              <w:rPr>
                <w:rFonts w:ascii="Times New Roman" w:hAnsi="Times New Roman" w:cs="Times New Roman"/>
                <w:noProof/>
                <w:webHidden/>
              </w:rPr>
              <w:fldChar w:fldCharType="end"/>
            </w:r>
          </w:hyperlink>
        </w:p>
        <w:p w14:paraId="2288FBE4" w14:textId="6930CAE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27" w:history="1">
            <w:r w:rsidRPr="00B06341">
              <w:rPr>
                <w:rStyle w:val="Hyperlink"/>
                <w:rFonts w:ascii="Times New Roman" w:hAnsi="Times New Roman" w:cs="Times New Roman"/>
                <w:noProof/>
              </w:rPr>
              <w:t>GOP Backlash</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132</w:t>
            </w:r>
            <w:r w:rsidRPr="00B06341">
              <w:rPr>
                <w:rFonts w:ascii="Times New Roman" w:hAnsi="Times New Roman" w:cs="Times New Roman"/>
                <w:noProof/>
                <w:webHidden/>
              </w:rPr>
              <w:fldChar w:fldCharType="end"/>
            </w:r>
          </w:hyperlink>
        </w:p>
        <w:p w14:paraId="7C342C9F" w14:textId="7D4E537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28" w:history="1">
            <w:r w:rsidRPr="00B06341">
              <w:rPr>
                <w:rStyle w:val="Hyperlink"/>
                <w:rFonts w:ascii="Times New Roman" w:hAnsi="Times New Roman" w:cs="Times New Roman"/>
                <w:noProof/>
              </w:rPr>
              <w:t>UBI Unpopular with Republicans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134</w:t>
            </w:r>
            <w:r w:rsidRPr="00B06341">
              <w:rPr>
                <w:rFonts w:ascii="Times New Roman" w:hAnsi="Times New Roman" w:cs="Times New Roman"/>
                <w:noProof/>
                <w:webHidden/>
              </w:rPr>
              <w:fldChar w:fldCharType="end"/>
            </w:r>
          </w:hyperlink>
        </w:p>
        <w:p w14:paraId="78A0C4F2" w14:textId="5A4219A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29" w:history="1">
            <w:r w:rsidRPr="00B06341">
              <w:rPr>
                <w:rStyle w:val="Hyperlink"/>
                <w:rFonts w:ascii="Times New Roman" w:hAnsi="Times New Roman" w:cs="Times New Roman"/>
                <w:noProof/>
              </w:rPr>
              <w:t>AT – UBI Draws Support Across Groups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_Toc140420829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135</w:t>
            </w:r>
            <w:r w:rsidRPr="00B06341">
              <w:rPr>
                <w:rFonts w:ascii="Times New Roman" w:hAnsi="Times New Roman" w:cs="Times New Roman"/>
                <w:noProof/>
                <w:webHidden/>
              </w:rPr>
              <w:fldChar w:fldCharType="end"/>
            </w:r>
          </w:hyperlink>
        </w:p>
        <w:p w14:paraId="4AB07B6A" w14:textId="29C346CB"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30" w:history="1">
            <w:r w:rsidRPr="00B06341">
              <w:rPr>
                <w:rStyle w:val="Hyperlink"/>
                <w:rFonts w:ascii="Times New Roman" w:hAnsi="Times New Roman" w:cs="Times New Roman"/>
                <w:noProof/>
              </w:rPr>
              <w:t>Jobs Guarantee 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136</w:t>
            </w:r>
            <w:r w:rsidRPr="00B06341">
              <w:rPr>
                <w:rFonts w:ascii="Times New Roman" w:hAnsi="Times New Roman" w:cs="Times New Roman"/>
                <w:noProof/>
                <w:webHidden/>
              </w:rPr>
              <w:fldChar w:fldCharType="end"/>
            </w:r>
          </w:hyperlink>
        </w:p>
        <w:p w14:paraId="6F7B62F4" w14:textId="19CE5630"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31" w:history="1">
            <w:r w:rsidRPr="00B06341">
              <w:rPr>
                <w:rStyle w:val="Hyperlink"/>
                <w:rFonts w:ascii="Times New Roman" w:eastAsia="Georgia" w:hAnsi="Times New Roman" w:cs="Times New Roman"/>
                <w:noProof/>
              </w:rPr>
              <w:t>Politically Divisive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137</w:t>
            </w:r>
            <w:r w:rsidRPr="00B06341">
              <w:rPr>
                <w:rFonts w:ascii="Times New Roman" w:hAnsi="Times New Roman" w:cs="Times New Roman"/>
                <w:noProof/>
                <w:webHidden/>
              </w:rPr>
              <w:fldChar w:fldCharType="end"/>
            </w:r>
          </w:hyperlink>
        </w:p>
        <w:p w14:paraId="6B90157C" w14:textId="7829284A"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32" w:history="1">
            <w:r w:rsidRPr="00B06341">
              <w:rPr>
                <w:rStyle w:val="Hyperlink"/>
                <w:rFonts w:ascii="Times New Roman" w:hAnsi="Times New Roman" w:cs="Times New Roman"/>
                <w:noProof/>
              </w:rPr>
              <w:t>Green New Deal 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139</w:t>
            </w:r>
            <w:r w:rsidRPr="00B06341">
              <w:rPr>
                <w:rFonts w:ascii="Times New Roman" w:hAnsi="Times New Roman" w:cs="Times New Roman"/>
                <w:noProof/>
                <w:webHidden/>
              </w:rPr>
              <w:fldChar w:fldCharType="end"/>
            </w:r>
          </w:hyperlink>
        </w:p>
        <w:p w14:paraId="11953727" w14:textId="6350FC86"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33" w:history="1">
            <w:r w:rsidRPr="00B06341">
              <w:rPr>
                <w:rStyle w:val="Hyperlink"/>
                <w:rFonts w:ascii="Times New Roman" w:hAnsi="Times New Roman" w:cs="Times New Roman"/>
                <w:noProof/>
              </w:rPr>
              <w:t>Green New Deal Politically Divisive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140</w:t>
            </w:r>
            <w:r w:rsidRPr="00B06341">
              <w:rPr>
                <w:rFonts w:ascii="Times New Roman" w:hAnsi="Times New Roman" w:cs="Times New Roman"/>
                <w:noProof/>
                <w:webHidden/>
              </w:rPr>
              <w:fldChar w:fldCharType="end"/>
            </w:r>
          </w:hyperlink>
        </w:p>
        <w:p w14:paraId="24718572" w14:textId="3471623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34" w:history="1">
            <w:r w:rsidRPr="00B06341">
              <w:rPr>
                <w:rStyle w:val="Hyperlink"/>
                <w:rFonts w:ascii="Times New Roman" w:hAnsi="Times New Roman" w:cs="Times New Roman"/>
                <w:noProof/>
              </w:rPr>
              <w:t>GOP Backlash</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142</w:t>
            </w:r>
            <w:r w:rsidRPr="00B06341">
              <w:rPr>
                <w:rFonts w:ascii="Times New Roman" w:hAnsi="Times New Roman" w:cs="Times New Roman"/>
                <w:noProof/>
                <w:webHidden/>
              </w:rPr>
              <w:fldChar w:fldCharType="end"/>
            </w:r>
          </w:hyperlink>
        </w:p>
        <w:p w14:paraId="32193BAF" w14:textId="0004C15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35" w:history="1">
            <w:r w:rsidRPr="00B06341">
              <w:rPr>
                <w:rStyle w:val="Hyperlink"/>
                <w:rFonts w:ascii="Times New Roman" w:hAnsi="Times New Roman" w:cs="Times New Roman"/>
                <w:noProof/>
              </w:rPr>
              <w:t>AT – Dems Support Green New Deal</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145</w:t>
            </w:r>
            <w:r w:rsidRPr="00B06341">
              <w:rPr>
                <w:rFonts w:ascii="Times New Roman" w:hAnsi="Times New Roman" w:cs="Times New Roman"/>
                <w:noProof/>
                <w:webHidden/>
              </w:rPr>
              <w:fldChar w:fldCharType="end"/>
            </w:r>
          </w:hyperlink>
        </w:p>
        <w:p w14:paraId="0D13772D" w14:textId="4FE8878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36" w:history="1">
            <w:r w:rsidRPr="00B06341">
              <w:rPr>
                <w:rStyle w:val="Hyperlink"/>
                <w:rFonts w:ascii="Times New Roman" w:hAnsi="Times New Roman" w:cs="Times New Roman"/>
                <w:noProof/>
              </w:rPr>
              <w:t>Green New Deal Unpopular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147</w:t>
            </w:r>
            <w:r w:rsidRPr="00B06341">
              <w:rPr>
                <w:rFonts w:ascii="Times New Roman" w:hAnsi="Times New Roman" w:cs="Times New Roman"/>
                <w:noProof/>
                <w:webHidden/>
              </w:rPr>
              <w:fldChar w:fldCharType="end"/>
            </w:r>
          </w:hyperlink>
        </w:p>
        <w:p w14:paraId="3ECFC194" w14:textId="22A13271"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37" w:history="1">
            <w:r w:rsidRPr="00B06341">
              <w:rPr>
                <w:rStyle w:val="Hyperlink"/>
                <w:rFonts w:ascii="Times New Roman" w:hAnsi="Times New Roman" w:cs="Times New Roman"/>
                <w:noProof/>
              </w:rPr>
              <w:t>AT – Green New Deal 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148</w:t>
            </w:r>
            <w:r w:rsidRPr="00B06341">
              <w:rPr>
                <w:rFonts w:ascii="Times New Roman" w:hAnsi="Times New Roman" w:cs="Times New Roman"/>
                <w:noProof/>
                <w:webHidden/>
              </w:rPr>
              <w:fldChar w:fldCharType="end"/>
            </w:r>
          </w:hyperlink>
        </w:p>
        <w:p w14:paraId="43422880" w14:textId="32B59025"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38" w:history="1">
            <w:r w:rsidRPr="00B06341">
              <w:rPr>
                <w:rStyle w:val="Hyperlink"/>
                <w:rFonts w:ascii="Times New Roman" w:hAnsi="Times New Roman" w:cs="Times New Roman"/>
                <w:noProof/>
              </w:rPr>
              <w:t>Social Security 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150</w:t>
            </w:r>
            <w:r w:rsidRPr="00B06341">
              <w:rPr>
                <w:rFonts w:ascii="Times New Roman" w:hAnsi="Times New Roman" w:cs="Times New Roman"/>
                <w:noProof/>
                <w:webHidden/>
              </w:rPr>
              <w:fldChar w:fldCharType="end"/>
            </w:r>
          </w:hyperlink>
        </w:p>
        <w:p w14:paraId="5C189941" w14:textId="2CF528AF"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39" w:history="1">
            <w:r w:rsidRPr="00B06341">
              <w:rPr>
                <w:rStyle w:val="Hyperlink"/>
                <w:rFonts w:ascii="Times New Roman" w:hAnsi="Times New Roman" w:cs="Times New Roman"/>
                <w:noProof/>
              </w:rPr>
              <w:t>Triggers Debate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_Toc140420839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151</w:t>
            </w:r>
            <w:r w:rsidRPr="00B06341">
              <w:rPr>
                <w:rFonts w:ascii="Times New Roman" w:hAnsi="Times New Roman" w:cs="Times New Roman"/>
                <w:noProof/>
                <w:webHidden/>
              </w:rPr>
              <w:fldChar w:fldCharType="end"/>
            </w:r>
          </w:hyperlink>
        </w:p>
        <w:p w14:paraId="36BC3BE3" w14:textId="3029815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40" w:history="1">
            <w:r w:rsidRPr="00B06341">
              <w:rPr>
                <w:rStyle w:val="Hyperlink"/>
                <w:rFonts w:ascii="Times New Roman" w:hAnsi="Times New Roman" w:cs="Times New Roman"/>
                <w:noProof/>
              </w:rPr>
              <w:t>Political Capital</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152</w:t>
            </w:r>
            <w:r w:rsidRPr="00B06341">
              <w:rPr>
                <w:rFonts w:ascii="Times New Roman" w:hAnsi="Times New Roman" w:cs="Times New Roman"/>
                <w:noProof/>
                <w:webHidden/>
              </w:rPr>
              <w:fldChar w:fldCharType="end"/>
            </w:r>
          </w:hyperlink>
        </w:p>
        <w:p w14:paraId="6E52552B" w14:textId="7E8A689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41" w:history="1">
            <w:r w:rsidRPr="00B06341">
              <w:rPr>
                <w:rStyle w:val="Hyperlink"/>
                <w:rFonts w:ascii="Times New Roman" w:hAnsi="Times New Roman" w:cs="Times New Roman"/>
                <w:noProof/>
              </w:rPr>
              <w:t>GOP Backlash</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153</w:t>
            </w:r>
            <w:r w:rsidRPr="00B06341">
              <w:rPr>
                <w:rFonts w:ascii="Times New Roman" w:hAnsi="Times New Roman" w:cs="Times New Roman"/>
                <w:noProof/>
                <w:webHidden/>
              </w:rPr>
              <w:fldChar w:fldCharType="end"/>
            </w:r>
          </w:hyperlink>
        </w:p>
        <w:p w14:paraId="679A4D6D" w14:textId="22AC489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42" w:history="1">
            <w:r w:rsidRPr="00B06341">
              <w:rPr>
                <w:rStyle w:val="Hyperlink"/>
                <w:rFonts w:ascii="Times New Roman" w:hAnsi="Times New Roman" w:cs="Times New Roman"/>
                <w:noProof/>
              </w:rPr>
              <w:t>Partisanship</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157</w:t>
            </w:r>
            <w:r w:rsidRPr="00B06341">
              <w:rPr>
                <w:rFonts w:ascii="Times New Roman" w:hAnsi="Times New Roman" w:cs="Times New Roman"/>
                <w:noProof/>
                <w:webHidden/>
              </w:rPr>
              <w:fldChar w:fldCharType="end"/>
            </w:r>
          </w:hyperlink>
        </w:p>
        <w:p w14:paraId="259943B6" w14:textId="51B943CD"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43" w:history="1">
            <w:r w:rsidRPr="00B06341">
              <w:rPr>
                <w:rStyle w:val="Hyperlink"/>
                <w:rFonts w:ascii="Times New Roman" w:hAnsi="Times New Roman" w:cs="Times New Roman"/>
                <w:noProof/>
              </w:rPr>
              <w:t>EITC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159</w:t>
            </w:r>
            <w:r w:rsidRPr="00B06341">
              <w:rPr>
                <w:rFonts w:ascii="Times New Roman" w:hAnsi="Times New Roman" w:cs="Times New Roman"/>
                <w:noProof/>
                <w:webHidden/>
              </w:rPr>
              <w:fldChar w:fldCharType="end"/>
            </w:r>
          </w:hyperlink>
        </w:p>
        <w:p w14:paraId="03C7734A" w14:textId="019FF68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44" w:history="1">
            <w:r w:rsidRPr="00B06341">
              <w:rPr>
                <w:rStyle w:val="Hyperlink"/>
                <w:rFonts w:ascii="Times New Roman" w:hAnsi="Times New Roman" w:cs="Times New Roman"/>
                <w:noProof/>
              </w:rPr>
              <w:t>CP Net Benefit – EITC CP Avoids the Link to Politics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160</w:t>
            </w:r>
            <w:r w:rsidRPr="00B06341">
              <w:rPr>
                <w:rFonts w:ascii="Times New Roman" w:hAnsi="Times New Roman" w:cs="Times New Roman"/>
                <w:noProof/>
                <w:webHidden/>
              </w:rPr>
              <w:fldChar w:fldCharType="end"/>
            </w:r>
          </w:hyperlink>
        </w:p>
        <w:p w14:paraId="159E8D04" w14:textId="254CE1DC"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45" w:history="1">
            <w:r w:rsidRPr="00B06341">
              <w:rPr>
                <w:rStyle w:val="Hyperlink"/>
                <w:rFonts w:ascii="Times New Roman" w:hAnsi="Times New Roman" w:cs="Times New Roman"/>
                <w:noProof/>
              </w:rPr>
              <w:t>Jobs Guarantee CP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162</w:t>
            </w:r>
            <w:r w:rsidRPr="00B06341">
              <w:rPr>
                <w:rFonts w:ascii="Times New Roman" w:hAnsi="Times New Roman" w:cs="Times New Roman"/>
                <w:noProof/>
                <w:webHidden/>
              </w:rPr>
              <w:fldChar w:fldCharType="end"/>
            </w:r>
          </w:hyperlink>
        </w:p>
        <w:p w14:paraId="7E948F97" w14:textId="214F4F5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46" w:history="1">
            <w:r w:rsidRPr="00B06341">
              <w:rPr>
                <w:rStyle w:val="Hyperlink"/>
                <w:rFonts w:ascii="Times New Roman" w:hAnsi="Times New Roman" w:cs="Times New Roman"/>
                <w:noProof/>
              </w:rPr>
              <w:t>CP Net Benefit – Job Guarantee CP Avoids the Politics Link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163</w:t>
            </w:r>
            <w:r w:rsidRPr="00B06341">
              <w:rPr>
                <w:rFonts w:ascii="Times New Roman" w:hAnsi="Times New Roman" w:cs="Times New Roman"/>
                <w:noProof/>
                <w:webHidden/>
              </w:rPr>
              <w:fldChar w:fldCharType="end"/>
            </w:r>
          </w:hyperlink>
        </w:p>
        <w:p w14:paraId="24559C74" w14:textId="64BB7F6B"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47" w:history="1">
            <w:r w:rsidRPr="00B06341">
              <w:rPr>
                <w:rStyle w:val="Hyperlink"/>
                <w:rFonts w:ascii="Times New Roman" w:hAnsi="Times New Roman" w:cs="Times New Roman"/>
                <w:noProof/>
              </w:rPr>
              <w:t>NEG – McCarthy Link Args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164</w:t>
            </w:r>
            <w:r w:rsidRPr="00B06341">
              <w:rPr>
                <w:rFonts w:ascii="Times New Roman" w:hAnsi="Times New Roman" w:cs="Times New Roman"/>
                <w:noProof/>
                <w:webHidden/>
              </w:rPr>
              <w:fldChar w:fldCharType="end"/>
            </w:r>
          </w:hyperlink>
        </w:p>
        <w:p w14:paraId="035FC6B7" w14:textId="754BCE44"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48" w:history="1">
            <w:r w:rsidRPr="00B06341">
              <w:rPr>
                <w:rStyle w:val="Hyperlink"/>
                <w:rFonts w:ascii="Times New Roman" w:hAnsi="Times New Roman" w:cs="Times New Roman"/>
                <w:noProof/>
              </w:rPr>
              <w:t>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165</w:t>
            </w:r>
            <w:r w:rsidRPr="00B06341">
              <w:rPr>
                <w:rFonts w:ascii="Times New Roman" w:hAnsi="Times New Roman" w:cs="Times New Roman"/>
                <w:noProof/>
                <w:webHidden/>
              </w:rPr>
              <w:fldChar w:fldCharType="end"/>
            </w:r>
          </w:hyperlink>
        </w:p>
        <w:p w14:paraId="0C571348" w14:textId="0B40B15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49" w:history="1">
            <w:r w:rsidRPr="00B06341">
              <w:rPr>
                <w:rStyle w:val="Hyperlink"/>
                <w:rFonts w:ascii="Times New Roman" w:hAnsi="Times New Roman" w:cs="Times New Roman"/>
                <w:noProof/>
              </w:rPr>
              <w:t>Spending Will Trigger GOP Backlash v McCarthy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_Toc140420849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166</w:t>
            </w:r>
            <w:r w:rsidRPr="00B06341">
              <w:rPr>
                <w:rFonts w:ascii="Times New Roman" w:hAnsi="Times New Roman" w:cs="Times New Roman"/>
                <w:noProof/>
                <w:webHidden/>
              </w:rPr>
              <w:fldChar w:fldCharType="end"/>
            </w:r>
          </w:hyperlink>
        </w:p>
        <w:p w14:paraId="038B587F" w14:textId="04E5850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0" w:history="1">
            <w:r w:rsidRPr="00B06341">
              <w:rPr>
                <w:rStyle w:val="Hyperlink"/>
                <w:rFonts w:ascii="Times New Roman" w:hAnsi="Times New Roman" w:cs="Times New Roman"/>
                <w:noProof/>
              </w:rPr>
              <w:t>GOP Coop Key to Agenda</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170</w:t>
            </w:r>
            <w:r w:rsidRPr="00B06341">
              <w:rPr>
                <w:rFonts w:ascii="Times New Roman" w:hAnsi="Times New Roman" w:cs="Times New Roman"/>
                <w:noProof/>
                <w:webHidden/>
              </w:rPr>
              <w:fldChar w:fldCharType="end"/>
            </w:r>
          </w:hyperlink>
        </w:p>
        <w:p w14:paraId="13CEC17A" w14:textId="5E9A9566"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1" w:history="1">
            <w:r w:rsidRPr="00B06341">
              <w:rPr>
                <w:rStyle w:val="Hyperlink"/>
                <w:rFonts w:ascii="Times New Roman" w:hAnsi="Times New Roman" w:cs="Times New Roman"/>
                <w:noProof/>
              </w:rPr>
              <w:t>Bipartisanship Key to Agenda</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172</w:t>
            </w:r>
            <w:r w:rsidRPr="00B06341">
              <w:rPr>
                <w:rFonts w:ascii="Times New Roman" w:hAnsi="Times New Roman" w:cs="Times New Roman"/>
                <w:noProof/>
                <w:webHidden/>
              </w:rPr>
              <w:fldChar w:fldCharType="end"/>
            </w:r>
          </w:hyperlink>
        </w:p>
        <w:p w14:paraId="7DE127C7" w14:textId="2D014AEF"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2" w:history="1">
            <w:r w:rsidRPr="00B06341">
              <w:rPr>
                <w:rStyle w:val="Hyperlink"/>
                <w:rFonts w:ascii="Times New Roman" w:hAnsi="Times New Roman" w:cs="Times New Roman"/>
                <w:noProof/>
              </w:rPr>
              <w:t>AT – McCarthy Won’t Get Blame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179</w:t>
            </w:r>
            <w:r w:rsidRPr="00B06341">
              <w:rPr>
                <w:rFonts w:ascii="Times New Roman" w:hAnsi="Times New Roman" w:cs="Times New Roman"/>
                <w:noProof/>
                <w:webHidden/>
              </w:rPr>
              <w:fldChar w:fldCharType="end"/>
            </w:r>
          </w:hyperlink>
        </w:p>
        <w:p w14:paraId="41C001EB" w14:textId="0B6159FD"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53" w:history="1">
            <w:r w:rsidRPr="00B06341">
              <w:rPr>
                <w:rStyle w:val="Hyperlink"/>
                <w:rFonts w:ascii="Times New Roman" w:hAnsi="Times New Roman" w:cs="Times New Roman"/>
                <w:noProof/>
              </w:rPr>
              <w:t>NEG – Bidenomics Link Args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181</w:t>
            </w:r>
            <w:r w:rsidRPr="00B06341">
              <w:rPr>
                <w:rFonts w:ascii="Times New Roman" w:hAnsi="Times New Roman" w:cs="Times New Roman"/>
                <w:noProof/>
                <w:webHidden/>
              </w:rPr>
              <w:fldChar w:fldCharType="end"/>
            </w:r>
          </w:hyperlink>
        </w:p>
        <w:p w14:paraId="7E165B53" w14:textId="626BA6C4"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54" w:history="1">
            <w:r w:rsidRPr="00B06341">
              <w:rPr>
                <w:rStyle w:val="Hyperlink"/>
                <w:rFonts w:ascii="Times New Roman" w:hAnsi="Times New Roman" w:cs="Times New Roman"/>
                <w:noProof/>
              </w:rPr>
              <w:t>Bidenomics Uniqueness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182</w:t>
            </w:r>
            <w:r w:rsidRPr="00B06341">
              <w:rPr>
                <w:rFonts w:ascii="Times New Roman" w:hAnsi="Times New Roman" w:cs="Times New Roman"/>
                <w:noProof/>
                <w:webHidden/>
              </w:rPr>
              <w:fldChar w:fldCharType="end"/>
            </w:r>
          </w:hyperlink>
        </w:p>
        <w:p w14:paraId="3ABA7FE1" w14:textId="526C4E40"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5" w:history="1">
            <w:r w:rsidRPr="00B06341">
              <w:rPr>
                <w:rStyle w:val="Hyperlink"/>
                <w:rFonts w:ascii="Times New Roman" w:hAnsi="Times New Roman" w:cs="Times New Roman"/>
                <w:noProof/>
              </w:rPr>
              <w:t>Joe-Mentum</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183</w:t>
            </w:r>
            <w:r w:rsidRPr="00B06341">
              <w:rPr>
                <w:rFonts w:ascii="Times New Roman" w:hAnsi="Times New Roman" w:cs="Times New Roman"/>
                <w:noProof/>
                <w:webHidden/>
              </w:rPr>
              <w:fldChar w:fldCharType="end"/>
            </w:r>
          </w:hyperlink>
        </w:p>
        <w:p w14:paraId="1FC8B6FA" w14:textId="0858F98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6" w:history="1">
            <w:r w:rsidRPr="00B06341">
              <w:rPr>
                <w:rStyle w:val="Hyperlink"/>
                <w:rFonts w:ascii="Times New Roman" w:hAnsi="Times New Roman" w:cs="Times New Roman"/>
                <w:noProof/>
              </w:rPr>
              <w:t>Biden Winning Economy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186</w:t>
            </w:r>
            <w:r w:rsidRPr="00B06341">
              <w:rPr>
                <w:rFonts w:ascii="Times New Roman" w:hAnsi="Times New Roman" w:cs="Times New Roman"/>
                <w:noProof/>
                <w:webHidden/>
              </w:rPr>
              <w:fldChar w:fldCharType="end"/>
            </w:r>
          </w:hyperlink>
        </w:p>
        <w:p w14:paraId="72205F4C" w14:textId="360D6F85"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7" w:history="1">
            <w:r w:rsidRPr="00B06341">
              <w:rPr>
                <w:rStyle w:val="Hyperlink"/>
                <w:rFonts w:ascii="Times New Roman" w:hAnsi="Times New Roman" w:cs="Times New Roman"/>
                <w:noProof/>
              </w:rPr>
              <w:t>Bidenomics Focus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190</w:t>
            </w:r>
            <w:r w:rsidRPr="00B06341">
              <w:rPr>
                <w:rFonts w:ascii="Times New Roman" w:hAnsi="Times New Roman" w:cs="Times New Roman"/>
                <w:noProof/>
                <w:webHidden/>
              </w:rPr>
              <w:fldChar w:fldCharType="end"/>
            </w:r>
          </w:hyperlink>
        </w:p>
        <w:p w14:paraId="5EF4D594" w14:textId="709BF09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8" w:history="1">
            <w:r w:rsidRPr="00B06341">
              <w:rPr>
                <w:rStyle w:val="Hyperlink"/>
                <w:rFonts w:ascii="Times New Roman" w:hAnsi="Times New Roman" w:cs="Times New Roman"/>
                <w:noProof/>
              </w:rPr>
              <w:t>Bidenomics Economic Messaging Focus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191</w:t>
            </w:r>
            <w:r w:rsidRPr="00B06341">
              <w:rPr>
                <w:rFonts w:ascii="Times New Roman" w:hAnsi="Times New Roman" w:cs="Times New Roman"/>
                <w:noProof/>
                <w:webHidden/>
              </w:rPr>
              <w:fldChar w:fldCharType="end"/>
            </w:r>
          </w:hyperlink>
        </w:p>
        <w:p w14:paraId="71B2690D" w14:textId="0AEFE03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59" w:history="1">
            <w:r w:rsidRPr="00B06341">
              <w:rPr>
                <w:rStyle w:val="Hyperlink"/>
                <w:rFonts w:ascii="Times New Roman" w:hAnsi="Times New Roman" w:cs="Times New Roman"/>
                <w:noProof/>
              </w:rPr>
              <w:t>AT – Biden Losing on Bidenomics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_Toc140420859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194</w:t>
            </w:r>
            <w:r w:rsidRPr="00B06341">
              <w:rPr>
                <w:rFonts w:ascii="Times New Roman" w:hAnsi="Times New Roman" w:cs="Times New Roman"/>
                <w:noProof/>
                <w:webHidden/>
              </w:rPr>
              <w:fldChar w:fldCharType="end"/>
            </w:r>
          </w:hyperlink>
        </w:p>
        <w:p w14:paraId="64751334" w14:textId="2C646BA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0" w:history="1">
            <w:r w:rsidRPr="00B06341">
              <w:rPr>
                <w:rStyle w:val="Hyperlink"/>
                <w:rFonts w:ascii="Times New Roman" w:hAnsi="Times New Roman" w:cs="Times New Roman"/>
                <w:noProof/>
              </w:rPr>
              <w:t>AT – GOP Hurting Biden on Econ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197</w:t>
            </w:r>
            <w:r w:rsidRPr="00B06341">
              <w:rPr>
                <w:rFonts w:ascii="Times New Roman" w:hAnsi="Times New Roman" w:cs="Times New Roman"/>
                <w:noProof/>
                <w:webHidden/>
              </w:rPr>
              <w:fldChar w:fldCharType="end"/>
            </w:r>
          </w:hyperlink>
        </w:p>
        <w:p w14:paraId="7A6E98EA" w14:textId="55F5E23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1" w:history="1">
            <w:r w:rsidRPr="00B06341">
              <w:rPr>
                <w:rStyle w:val="Hyperlink"/>
                <w:rFonts w:ascii="Times New Roman" w:hAnsi="Times New Roman" w:cs="Times New Roman"/>
                <w:noProof/>
              </w:rPr>
              <w:t>AT – Bidenomics Isn’t Supporting Red States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199</w:t>
            </w:r>
            <w:r w:rsidRPr="00B06341">
              <w:rPr>
                <w:rFonts w:ascii="Times New Roman" w:hAnsi="Times New Roman" w:cs="Times New Roman"/>
                <w:noProof/>
                <w:webHidden/>
              </w:rPr>
              <w:fldChar w:fldCharType="end"/>
            </w:r>
          </w:hyperlink>
        </w:p>
        <w:p w14:paraId="7FED3FD7" w14:textId="543DBF1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2" w:history="1">
            <w:r w:rsidRPr="00B06341">
              <w:rPr>
                <w:rStyle w:val="Hyperlink"/>
                <w:rFonts w:ascii="Times New Roman" w:hAnsi="Times New Roman" w:cs="Times New Roman"/>
                <w:noProof/>
              </w:rPr>
              <w:t>Brink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202</w:t>
            </w:r>
            <w:r w:rsidRPr="00B06341">
              <w:rPr>
                <w:rFonts w:ascii="Times New Roman" w:hAnsi="Times New Roman" w:cs="Times New Roman"/>
                <w:noProof/>
                <w:webHidden/>
              </w:rPr>
              <w:fldChar w:fldCharType="end"/>
            </w:r>
          </w:hyperlink>
        </w:p>
        <w:p w14:paraId="4BB71E9B" w14:textId="7ACC06D2"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63" w:history="1">
            <w:r w:rsidRPr="00B06341">
              <w:rPr>
                <w:rStyle w:val="Hyperlink"/>
                <w:rFonts w:ascii="Times New Roman" w:hAnsi="Times New Roman" w:cs="Times New Roman"/>
                <w:noProof/>
              </w:rPr>
              <w:t>Links &amp; Internal Links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209</w:t>
            </w:r>
            <w:r w:rsidRPr="00B06341">
              <w:rPr>
                <w:rFonts w:ascii="Times New Roman" w:hAnsi="Times New Roman" w:cs="Times New Roman"/>
                <w:noProof/>
                <w:webHidden/>
              </w:rPr>
              <w:fldChar w:fldCharType="end"/>
            </w:r>
          </w:hyperlink>
        </w:p>
        <w:p w14:paraId="4B1DF1C1" w14:textId="37076E7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4" w:history="1">
            <w:r w:rsidRPr="00B06341">
              <w:rPr>
                <w:rStyle w:val="Hyperlink"/>
                <w:rFonts w:ascii="Times New Roman" w:hAnsi="Times New Roman" w:cs="Times New Roman"/>
                <w:noProof/>
              </w:rPr>
              <w:t>1NC Link – Bidenomics Focus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210</w:t>
            </w:r>
            <w:r w:rsidRPr="00B06341">
              <w:rPr>
                <w:rFonts w:ascii="Times New Roman" w:hAnsi="Times New Roman" w:cs="Times New Roman"/>
                <w:noProof/>
                <w:webHidden/>
              </w:rPr>
              <w:fldChar w:fldCharType="end"/>
            </w:r>
          </w:hyperlink>
        </w:p>
        <w:p w14:paraId="56D063F6" w14:textId="5EFB141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5" w:history="1">
            <w:r w:rsidRPr="00B06341">
              <w:rPr>
                <w:rStyle w:val="Hyperlink"/>
                <w:rFonts w:ascii="Times New Roman" w:hAnsi="Times New Roman" w:cs="Times New Roman"/>
                <w:noProof/>
              </w:rPr>
              <w:t>Bidenomics Key to Biden Support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212</w:t>
            </w:r>
            <w:r w:rsidRPr="00B06341">
              <w:rPr>
                <w:rFonts w:ascii="Times New Roman" w:hAnsi="Times New Roman" w:cs="Times New Roman"/>
                <w:noProof/>
                <w:webHidden/>
              </w:rPr>
              <w:fldChar w:fldCharType="end"/>
            </w:r>
          </w:hyperlink>
        </w:p>
        <w:p w14:paraId="1397AEF5" w14:textId="15B591C4"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6" w:history="1">
            <w:r w:rsidRPr="00B06341">
              <w:rPr>
                <w:rStyle w:val="Hyperlink"/>
                <w:rFonts w:ascii="Times New Roman" w:hAnsi="Times New Roman" w:cs="Times New Roman"/>
                <w:noProof/>
              </w:rPr>
              <w:t>Bidenomics Narrative Key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216</w:t>
            </w:r>
            <w:r w:rsidRPr="00B06341">
              <w:rPr>
                <w:rFonts w:ascii="Times New Roman" w:hAnsi="Times New Roman" w:cs="Times New Roman"/>
                <w:noProof/>
                <w:webHidden/>
              </w:rPr>
              <w:fldChar w:fldCharType="end"/>
            </w:r>
          </w:hyperlink>
        </w:p>
        <w:p w14:paraId="3D1FB7A2" w14:textId="77958F55"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7" w:history="1">
            <w:r w:rsidRPr="00B06341">
              <w:rPr>
                <w:rStyle w:val="Hyperlink"/>
                <w:rFonts w:ascii="Times New Roman" w:hAnsi="Times New Roman" w:cs="Times New Roman"/>
                <w:noProof/>
              </w:rPr>
              <w:t>AT – Bidenomics Won’t Help Biden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228</w:t>
            </w:r>
            <w:r w:rsidRPr="00B06341">
              <w:rPr>
                <w:rFonts w:ascii="Times New Roman" w:hAnsi="Times New Roman" w:cs="Times New Roman"/>
                <w:noProof/>
                <w:webHidden/>
              </w:rPr>
              <w:fldChar w:fldCharType="end"/>
            </w:r>
          </w:hyperlink>
        </w:p>
        <w:p w14:paraId="04D49866" w14:textId="0089092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8" w:history="1">
            <w:r w:rsidRPr="00B06341">
              <w:rPr>
                <w:rStyle w:val="Hyperlink"/>
                <w:rFonts w:ascii="Times New Roman" w:hAnsi="Times New Roman" w:cs="Times New Roman"/>
                <w:noProof/>
              </w:rPr>
              <w:t>Bidenomics Key to Win Progressive Support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229</w:t>
            </w:r>
            <w:r w:rsidRPr="00B06341">
              <w:rPr>
                <w:rFonts w:ascii="Times New Roman" w:hAnsi="Times New Roman" w:cs="Times New Roman"/>
                <w:noProof/>
                <w:webHidden/>
              </w:rPr>
              <w:fldChar w:fldCharType="end"/>
            </w:r>
          </w:hyperlink>
        </w:p>
        <w:p w14:paraId="6AE72CA9" w14:textId="391955F1"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69" w:history="1">
            <w:r w:rsidRPr="00B06341">
              <w:rPr>
                <w:rStyle w:val="Hyperlink"/>
                <w:rFonts w:ascii="Times New Roman" w:hAnsi="Times New Roman" w:cs="Times New Roman"/>
                <w:noProof/>
              </w:rPr>
              <w:t>Bipartisan Economic Agenda Boosts Biden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_Toc140420869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230</w:t>
            </w:r>
            <w:r w:rsidRPr="00B06341">
              <w:rPr>
                <w:rFonts w:ascii="Times New Roman" w:hAnsi="Times New Roman" w:cs="Times New Roman"/>
                <w:noProof/>
                <w:webHidden/>
              </w:rPr>
              <w:fldChar w:fldCharType="end"/>
            </w:r>
          </w:hyperlink>
        </w:p>
        <w:p w14:paraId="41A944A8" w14:textId="2EC4FE6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70" w:history="1">
            <w:r w:rsidRPr="00B06341">
              <w:rPr>
                <w:rStyle w:val="Hyperlink"/>
                <w:rFonts w:ascii="Times New Roman" w:hAnsi="Times New Roman" w:cs="Times New Roman"/>
                <w:noProof/>
              </w:rPr>
              <w:t>GOP Inflation Attack Will Hurt Biden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234</w:t>
            </w:r>
            <w:r w:rsidRPr="00B06341">
              <w:rPr>
                <w:rFonts w:ascii="Times New Roman" w:hAnsi="Times New Roman" w:cs="Times New Roman"/>
                <w:noProof/>
                <w:webHidden/>
              </w:rPr>
              <w:fldChar w:fldCharType="end"/>
            </w:r>
          </w:hyperlink>
        </w:p>
        <w:p w14:paraId="15BBC537" w14:textId="2EE3E361"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71" w:history="1">
            <w:r w:rsidRPr="00B06341">
              <w:rPr>
                <w:rStyle w:val="Hyperlink"/>
                <w:rFonts w:ascii="Times New Roman" w:hAnsi="Times New Roman" w:cs="Times New Roman"/>
                <w:noProof/>
              </w:rPr>
              <w: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238</w:t>
            </w:r>
            <w:r w:rsidRPr="00B06341">
              <w:rPr>
                <w:rFonts w:ascii="Times New Roman" w:hAnsi="Times New Roman" w:cs="Times New Roman"/>
                <w:noProof/>
                <w:webHidden/>
              </w:rPr>
              <w:fldChar w:fldCharType="end"/>
            </w:r>
          </w:hyperlink>
        </w:p>
        <w:p w14:paraId="5F897CD6" w14:textId="1E46BE07"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72" w:history="1">
            <w:r w:rsidRPr="00B06341">
              <w:rPr>
                <w:rStyle w:val="Hyperlink"/>
                <w:rFonts w:ascii="Times New Roman" w:hAnsi="Times New Roman" w:cs="Times New Roman"/>
                <w:noProof/>
              </w:rPr>
              <w: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239</w:t>
            </w:r>
            <w:r w:rsidRPr="00B06341">
              <w:rPr>
                <w:rFonts w:ascii="Times New Roman" w:hAnsi="Times New Roman" w:cs="Times New Roman"/>
                <w:noProof/>
                <w:webHidden/>
              </w:rPr>
              <w:fldChar w:fldCharType="end"/>
            </w:r>
          </w:hyperlink>
        </w:p>
        <w:p w14:paraId="3886FDE0" w14:textId="207214DE"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73" w:history="1">
            <w:r w:rsidRPr="00B06341">
              <w:rPr>
                <w:rStyle w:val="Hyperlink"/>
                <w:rFonts w:ascii="Times New Roman" w:hAnsi="Times New Roman" w:cs="Times New Roman"/>
                <w:noProof/>
              </w:rPr>
              <w:t>***AFFIRMATIVE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241</w:t>
            </w:r>
            <w:r w:rsidRPr="00B06341">
              <w:rPr>
                <w:rFonts w:ascii="Times New Roman" w:hAnsi="Times New Roman" w:cs="Times New Roman"/>
                <w:noProof/>
                <w:webHidden/>
              </w:rPr>
              <w:fldChar w:fldCharType="end"/>
            </w:r>
          </w:hyperlink>
        </w:p>
        <w:p w14:paraId="2DC655F0" w14:textId="37BB1647"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74" w:history="1">
            <w:r w:rsidRPr="00B06341">
              <w:rPr>
                <w:rStyle w:val="Hyperlink"/>
                <w:rFonts w:ascii="Times New Roman" w:hAnsi="Times New Roman" w:cs="Times New Roman"/>
                <w:noProof/>
              </w:rPr>
              <w:t>AFF – Topic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242</w:t>
            </w:r>
            <w:r w:rsidRPr="00B06341">
              <w:rPr>
                <w:rFonts w:ascii="Times New Roman" w:hAnsi="Times New Roman" w:cs="Times New Roman"/>
                <w:noProof/>
                <w:webHidden/>
              </w:rPr>
              <w:fldChar w:fldCharType="end"/>
            </w:r>
          </w:hyperlink>
        </w:p>
        <w:p w14:paraId="2CDBB0AE" w14:textId="3CA31D22"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75" w:history="1">
            <w:r w:rsidRPr="00B06341">
              <w:rPr>
                <w:rStyle w:val="Hyperlink"/>
                <w:rFonts w:ascii="Times New Roman" w:hAnsi="Times New Roman" w:cs="Times New Roman"/>
                <w:noProof/>
              </w:rPr>
              <w:t>Basic Income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243</w:t>
            </w:r>
            <w:r w:rsidRPr="00B06341">
              <w:rPr>
                <w:rFonts w:ascii="Times New Roman" w:hAnsi="Times New Roman" w:cs="Times New Roman"/>
                <w:noProof/>
                <w:webHidden/>
              </w:rPr>
              <w:fldChar w:fldCharType="end"/>
            </w:r>
          </w:hyperlink>
        </w:p>
        <w:p w14:paraId="0315CA8C" w14:textId="4800CA9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76" w:history="1">
            <w:r w:rsidRPr="00B06341">
              <w:rPr>
                <w:rStyle w:val="Hyperlink"/>
                <w:rFonts w:ascii="Times New Roman" w:hAnsi="Times New Roman" w:cs="Times New Roman"/>
                <w:noProof/>
              </w:rPr>
              <w:t>Bipartisanship</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244</w:t>
            </w:r>
            <w:r w:rsidRPr="00B06341">
              <w:rPr>
                <w:rFonts w:ascii="Times New Roman" w:hAnsi="Times New Roman" w:cs="Times New Roman"/>
                <w:noProof/>
                <w:webHidden/>
              </w:rPr>
              <w:fldChar w:fldCharType="end"/>
            </w:r>
          </w:hyperlink>
        </w:p>
        <w:p w14:paraId="76080D56" w14:textId="3F9D860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77" w:history="1">
            <w:r w:rsidRPr="00B06341">
              <w:rPr>
                <w:rStyle w:val="Hyperlink"/>
                <w:rFonts w:ascii="Times New Roman" w:hAnsi="Times New Roman" w:cs="Times New Roman"/>
                <w:noProof/>
              </w:rPr>
              <w:t>UBI 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245</w:t>
            </w:r>
            <w:r w:rsidRPr="00B06341">
              <w:rPr>
                <w:rFonts w:ascii="Times New Roman" w:hAnsi="Times New Roman" w:cs="Times New Roman"/>
                <w:noProof/>
                <w:webHidden/>
              </w:rPr>
              <w:fldChar w:fldCharType="end"/>
            </w:r>
          </w:hyperlink>
        </w:p>
        <w:p w14:paraId="2DF48A17" w14:textId="0FA60731"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78" w:history="1">
            <w:r w:rsidRPr="00B06341">
              <w:rPr>
                <w:rStyle w:val="Hyperlink"/>
                <w:rFonts w:ascii="Times New Roman" w:hAnsi="Times New Roman" w:cs="Times New Roman"/>
                <w:noProof/>
              </w:rPr>
              <w:t>UBI Support Across Political Spectrum</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248</w:t>
            </w:r>
            <w:r w:rsidRPr="00B06341">
              <w:rPr>
                <w:rFonts w:ascii="Times New Roman" w:hAnsi="Times New Roman" w:cs="Times New Roman"/>
                <w:noProof/>
                <w:webHidden/>
              </w:rPr>
              <w:fldChar w:fldCharType="end"/>
            </w:r>
          </w:hyperlink>
        </w:p>
        <w:p w14:paraId="196269DA" w14:textId="72F8658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79" w:history="1">
            <w:r w:rsidRPr="00B06341">
              <w:rPr>
                <w:rStyle w:val="Hyperlink"/>
                <w:rFonts w:ascii="Times New Roman" w:hAnsi="Times New Roman" w:cs="Times New Roman"/>
                <w:noProof/>
              </w:rPr>
              <w:t>Republicans Support UBI</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_Toc140420879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250</w:t>
            </w:r>
            <w:r w:rsidRPr="00B06341">
              <w:rPr>
                <w:rFonts w:ascii="Times New Roman" w:hAnsi="Times New Roman" w:cs="Times New Roman"/>
                <w:noProof/>
                <w:webHidden/>
              </w:rPr>
              <w:fldChar w:fldCharType="end"/>
            </w:r>
          </w:hyperlink>
        </w:p>
        <w:p w14:paraId="6F838D56" w14:textId="23B78060"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80" w:history="1">
            <w:r w:rsidRPr="00B06341">
              <w:rPr>
                <w:rStyle w:val="Hyperlink"/>
                <w:rFonts w:ascii="Times New Roman" w:hAnsi="Times New Roman" w:cs="Times New Roman"/>
                <w:noProof/>
              </w:rPr>
              <w:t>Jobs Guarantee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252</w:t>
            </w:r>
            <w:r w:rsidRPr="00B06341">
              <w:rPr>
                <w:rFonts w:ascii="Times New Roman" w:hAnsi="Times New Roman" w:cs="Times New Roman"/>
                <w:noProof/>
                <w:webHidden/>
              </w:rPr>
              <w:fldChar w:fldCharType="end"/>
            </w:r>
          </w:hyperlink>
        </w:p>
        <w:p w14:paraId="24D1FE7A" w14:textId="3A0186C6"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1" w:history="1">
            <w:r w:rsidRPr="00B06341">
              <w:rPr>
                <w:rStyle w:val="Hyperlink"/>
                <w:rFonts w:ascii="Times New Roman" w:hAnsi="Times New Roman" w:cs="Times New Roman"/>
                <w:noProof/>
              </w:rPr>
              <w:t>Job Guarantee 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253</w:t>
            </w:r>
            <w:r w:rsidRPr="00B06341">
              <w:rPr>
                <w:rFonts w:ascii="Times New Roman" w:hAnsi="Times New Roman" w:cs="Times New Roman"/>
                <w:noProof/>
                <w:webHidden/>
              </w:rPr>
              <w:fldChar w:fldCharType="end"/>
            </w:r>
          </w:hyperlink>
        </w:p>
        <w:p w14:paraId="271C46E5" w14:textId="1F8C46E6"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2" w:history="1">
            <w:r w:rsidRPr="00B06341">
              <w:rPr>
                <w:rStyle w:val="Hyperlink"/>
                <w:rFonts w:ascii="Times New Roman" w:hAnsi="Times New Roman" w:cs="Times New Roman"/>
                <w:noProof/>
              </w:rPr>
              <w:t>Jobs Guarantee 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254</w:t>
            </w:r>
            <w:r w:rsidRPr="00B06341">
              <w:rPr>
                <w:rFonts w:ascii="Times New Roman" w:hAnsi="Times New Roman" w:cs="Times New Roman"/>
                <w:noProof/>
                <w:webHidden/>
              </w:rPr>
              <w:fldChar w:fldCharType="end"/>
            </w:r>
          </w:hyperlink>
        </w:p>
        <w:p w14:paraId="02D877FE" w14:textId="37D44D0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3" w:history="1">
            <w:r w:rsidRPr="00B06341">
              <w:rPr>
                <w:rStyle w:val="Hyperlink"/>
                <w:rFonts w:ascii="Times New Roman" w:hAnsi="Times New Roman" w:cs="Times New Roman"/>
                <w:noProof/>
              </w:rPr>
              <w:t>Democrats Support Jobs Guarantee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255</w:t>
            </w:r>
            <w:r w:rsidRPr="00B06341">
              <w:rPr>
                <w:rFonts w:ascii="Times New Roman" w:hAnsi="Times New Roman" w:cs="Times New Roman"/>
                <w:noProof/>
                <w:webHidden/>
              </w:rPr>
              <w:fldChar w:fldCharType="end"/>
            </w:r>
          </w:hyperlink>
        </w:p>
        <w:p w14:paraId="457FF29C" w14:textId="1B716A2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4" w:history="1">
            <w:r w:rsidRPr="00B06341">
              <w:rPr>
                <w:rStyle w:val="Hyperlink"/>
                <w:rFonts w:ascii="Times New Roman" w:hAnsi="Times New Roman" w:cs="Times New Roman"/>
                <w:noProof/>
              </w:rPr>
              <w:t>Politically 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258</w:t>
            </w:r>
            <w:r w:rsidRPr="00B06341">
              <w:rPr>
                <w:rFonts w:ascii="Times New Roman" w:hAnsi="Times New Roman" w:cs="Times New Roman"/>
                <w:noProof/>
                <w:webHidden/>
              </w:rPr>
              <w:fldChar w:fldCharType="end"/>
            </w:r>
          </w:hyperlink>
        </w:p>
        <w:p w14:paraId="588B3260" w14:textId="30F29413"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85" w:history="1">
            <w:r w:rsidRPr="00B06341">
              <w:rPr>
                <w:rStyle w:val="Hyperlink"/>
                <w:rFonts w:ascii="Times New Roman" w:hAnsi="Times New Roman" w:cs="Times New Roman"/>
                <w:noProof/>
              </w:rPr>
              <w:t>Green New Deal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260</w:t>
            </w:r>
            <w:r w:rsidRPr="00B06341">
              <w:rPr>
                <w:rFonts w:ascii="Times New Roman" w:hAnsi="Times New Roman" w:cs="Times New Roman"/>
                <w:noProof/>
                <w:webHidden/>
              </w:rPr>
              <w:fldChar w:fldCharType="end"/>
            </w:r>
          </w:hyperlink>
        </w:p>
        <w:p w14:paraId="6F186656" w14:textId="2CA77EF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6" w:history="1">
            <w:r w:rsidRPr="00B06341">
              <w:rPr>
                <w:rStyle w:val="Hyperlink"/>
                <w:rFonts w:ascii="Times New Roman" w:hAnsi="Times New Roman" w:cs="Times New Roman"/>
                <w:noProof/>
              </w:rPr>
              <w:t>Democrats Support Green New Deal</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261</w:t>
            </w:r>
            <w:r w:rsidRPr="00B06341">
              <w:rPr>
                <w:rFonts w:ascii="Times New Roman" w:hAnsi="Times New Roman" w:cs="Times New Roman"/>
                <w:noProof/>
                <w:webHidden/>
              </w:rPr>
              <w:fldChar w:fldCharType="end"/>
            </w:r>
          </w:hyperlink>
        </w:p>
        <w:p w14:paraId="161AECCD" w14:textId="0421341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7" w:history="1">
            <w:r w:rsidRPr="00B06341">
              <w:rPr>
                <w:rStyle w:val="Hyperlink"/>
                <w:rFonts w:ascii="Times New Roman" w:hAnsi="Times New Roman" w:cs="Times New Roman"/>
                <w:noProof/>
              </w:rPr>
              <w:t>Supporters Have Clout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263</w:t>
            </w:r>
            <w:r w:rsidRPr="00B06341">
              <w:rPr>
                <w:rFonts w:ascii="Times New Roman" w:hAnsi="Times New Roman" w:cs="Times New Roman"/>
                <w:noProof/>
                <w:webHidden/>
              </w:rPr>
              <w:fldChar w:fldCharType="end"/>
            </w:r>
          </w:hyperlink>
        </w:p>
        <w:p w14:paraId="21FB3C2E" w14:textId="2B5376E5"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8" w:history="1">
            <w:r w:rsidRPr="00B06341">
              <w:rPr>
                <w:rStyle w:val="Hyperlink"/>
                <w:rFonts w:ascii="Times New Roman" w:hAnsi="Times New Roman" w:cs="Times New Roman"/>
                <w:noProof/>
              </w:rPr>
              <w:t>AT – Green New Deal Unpopular</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264</w:t>
            </w:r>
            <w:r w:rsidRPr="00B06341">
              <w:rPr>
                <w:rFonts w:ascii="Times New Roman" w:hAnsi="Times New Roman" w:cs="Times New Roman"/>
                <w:noProof/>
                <w:webHidden/>
              </w:rPr>
              <w:fldChar w:fldCharType="end"/>
            </w:r>
          </w:hyperlink>
        </w:p>
        <w:p w14:paraId="3E408408" w14:textId="16F402E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89" w:history="1">
            <w:r w:rsidRPr="00B06341">
              <w:rPr>
                <w:rStyle w:val="Hyperlink"/>
                <w:rFonts w:ascii="Times New Roman" w:hAnsi="Times New Roman" w:cs="Times New Roman"/>
                <w:noProof/>
              </w:rPr>
              <w:t>AT – Public Won’t Support Climate Policies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_Toc140420889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273</w:t>
            </w:r>
            <w:r w:rsidRPr="00B06341">
              <w:rPr>
                <w:rFonts w:ascii="Times New Roman" w:hAnsi="Times New Roman" w:cs="Times New Roman"/>
                <w:noProof/>
                <w:webHidden/>
              </w:rPr>
              <w:fldChar w:fldCharType="end"/>
            </w:r>
          </w:hyperlink>
        </w:p>
        <w:p w14:paraId="4C160025" w14:textId="5D101529"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90" w:history="1">
            <w:r w:rsidRPr="00B06341">
              <w:rPr>
                <w:rStyle w:val="Hyperlink"/>
                <w:rFonts w:ascii="Times New Roman" w:hAnsi="Times New Roman" w:cs="Times New Roman"/>
                <w:noProof/>
              </w:rPr>
              <w:t>Social Security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275</w:t>
            </w:r>
            <w:r w:rsidRPr="00B06341">
              <w:rPr>
                <w:rFonts w:ascii="Times New Roman" w:hAnsi="Times New Roman" w:cs="Times New Roman"/>
                <w:noProof/>
                <w:webHidden/>
              </w:rPr>
              <w:fldChar w:fldCharType="end"/>
            </w:r>
          </w:hyperlink>
        </w:p>
        <w:p w14:paraId="03107219" w14:textId="4536BEBF"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91" w:history="1">
            <w:r w:rsidRPr="00B06341">
              <w:rPr>
                <w:rStyle w:val="Hyperlink"/>
                <w:rFonts w:ascii="Times New Roman" w:hAnsi="Times New Roman" w:cs="Times New Roman"/>
                <w:noProof/>
              </w:rPr>
              <w:t>Bipartisanship</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276</w:t>
            </w:r>
            <w:r w:rsidRPr="00B06341">
              <w:rPr>
                <w:rFonts w:ascii="Times New Roman" w:hAnsi="Times New Roman" w:cs="Times New Roman"/>
                <w:noProof/>
                <w:webHidden/>
              </w:rPr>
              <w:fldChar w:fldCharType="end"/>
            </w:r>
          </w:hyperlink>
        </w:p>
        <w:p w14:paraId="28F5D6B7" w14:textId="57A5B69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92" w:history="1">
            <w:r w:rsidRPr="00B06341">
              <w:rPr>
                <w:rStyle w:val="Hyperlink"/>
                <w:rFonts w:ascii="Times New Roman" w:hAnsi="Times New Roman" w:cs="Times New Roman"/>
                <w:noProof/>
              </w:rPr>
              <w:t>Democrats Support Social Security Expansion Act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280</w:t>
            </w:r>
            <w:r w:rsidRPr="00B06341">
              <w:rPr>
                <w:rFonts w:ascii="Times New Roman" w:hAnsi="Times New Roman" w:cs="Times New Roman"/>
                <w:noProof/>
                <w:webHidden/>
              </w:rPr>
              <w:fldChar w:fldCharType="end"/>
            </w:r>
          </w:hyperlink>
        </w:p>
        <w:p w14:paraId="7A3AF5B5" w14:textId="6D8775B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93" w:history="1">
            <w:r w:rsidRPr="00B06341">
              <w:rPr>
                <w:rStyle w:val="Hyperlink"/>
                <w:rFonts w:ascii="Times New Roman" w:hAnsi="Times New Roman" w:cs="Times New Roman"/>
                <w:noProof/>
              </w:rPr>
              <w:t>AT – GOP Backlash</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282</w:t>
            </w:r>
            <w:r w:rsidRPr="00B06341">
              <w:rPr>
                <w:rFonts w:ascii="Times New Roman" w:hAnsi="Times New Roman" w:cs="Times New Roman"/>
                <w:noProof/>
                <w:webHidden/>
              </w:rPr>
              <w:fldChar w:fldCharType="end"/>
            </w:r>
          </w:hyperlink>
        </w:p>
        <w:p w14:paraId="42F11FAF" w14:textId="172597DF"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94" w:history="1">
            <w:r w:rsidRPr="00B06341">
              <w:rPr>
                <w:rStyle w:val="Hyperlink"/>
                <w:rFonts w:ascii="Times New Roman" w:hAnsi="Times New Roman" w:cs="Times New Roman"/>
                <w:noProof/>
              </w:rPr>
              <w:t>AT – Trump Wants to Cut Social Security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283</w:t>
            </w:r>
            <w:r w:rsidRPr="00B06341">
              <w:rPr>
                <w:rFonts w:ascii="Times New Roman" w:hAnsi="Times New Roman" w:cs="Times New Roman"/>
                <w:noProof/>
                <w:webHidden/>
              </w:rPr>
              <w:fldChar w:fldCharType="end"/>
            </w:r>
          </w:hyperlink>
        </w:p>
        <w:p w14:paraId="37594B06" w14:textId="34709E41"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95" w:history="1">
            <w:r w:rsidRPr="00B06341">
              <w:rPr>
                <w:rStyle w:val="Hyperlink"/>
                <w:rFonts w:ascii="Times New Roman" w:hAnsi="Times New Roman" w:cs="Times New Roman"/>
                <w:noProof/>
              </w:rPr>
              <w:t>CP Links to Politics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284</w:t>
            </w:r>
            <w:r w:rsidRPr="00B06341">
              <w:rPr>
                <w:rFonts w:ascii="Times New Roman" w:hAnsi="Times New Roman" w:cs="Times New Roman"/>
                <w:noProof/>
                <w:webHidden/>
              </w:rPr>
              <w:fldChar w:fldCharType="end"/>
            </w:r>
          </w:hyperlink>
        </w:p>
        <w:p w14:paraId="77A005D6" w14:textId="168F8E1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96" w:history="1">
            <w:r w:rsidRPr="00B06341">
              <w:rPr>
                <w:rStyle w:val="Hyperlink"/>
                <w:rFonts w:ascii="Times New Roman" w:hAnsi="Times New Roman" w:cs="Times New Roman"/>
                <w:noProof/>
              </w:rPr>
              <w:t>EITC Links to Politics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285</w:t>
            </w:r>
            <w:r w:rsidRPr="00B06341">
              <w:rPr>
                <w:rFonts w:ascii="Times New Roman" w:hAnsi="Times New Roman" w:cs="Times New Roman"/>
                <w:noProof/>
                <w:webHidden/>
              </w:rPr>
              <w:fldChar w:fldCharType="end"/>
            </w:r>
          </w:hyperlink>
        </w:p>
        <w:p w14:paraId="510CC8B8" w14:textId="210DD684"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897" w:history="1">
            <w:r w:rsidRPr="00B06341">
              <w:rPr>
                <w:rStyle w:val="Hyperlink"/>
                <w:rFonts w:ascii="Times New Roman" w:hAnsi="Times New Roman" w:cs="Times New Roman"/>
                <w:noProof/>
              </w:rPr>
              <w:t>AFF – McCarthy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286</w:t>
            </w:r>
            <w:r w:rsidRPr="00B06341">
              <w:rPr>
                <w:rFonts w:ascii="Times New Roman" w:hAnsi="Times New Roman" w:cs="Times New Roman"/>
                <w:noProof/>
                <w:webHidden/>
              </w:rPr>
              <w:fldChar w:fldCharType="end"/>
            </w:r>
          </w:hyperlink>
        </w:p>
        <w:p w14:paraId="727D1CEC" w14:textId="5A05958B"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898" w:history="1">
            <w:r w:rsidRPr="00B06341">
              <w:rPr>
                <w:rStyle w:val="Hyperlink"/>
                <w:rFonts w:ascii="Times New Roman" w:hAnsi="Times New Roman" w:cs="Times New Roman"/>
                <w:noProof/>
              </w:rPr>
              <w:t>Uniqueness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287</w:t>
            </w:r>
            <w:r w:rsidRPr="00B06341">
              <w:rPr>
                <w:rFonts w:ascii="Times New Roman" w:hAnsi="Times New Roman" w:cs="Times New Roman"/>
                <w:noProof/>
                <w:webHidden/>
              </w:rPr>
              <w:fldChar w:fldCharType="end"/>
            </w:r>
          </w:hyperlink>
        </w:p>
        <w:p w14:paraId="44CB8105" w14:textId="2A5F98D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899" w:history="1">
            <w:r w:rsidRPr="00B06341">
              <w:rPr>
                <w:rStyle w:val="Hyperlink"/>
                <w:rFonts w:ascii="Times New Roman" w:hAnsi="Times New Roman" w:cs="Times New Roman"/>
                <w:noProof/>
              </w:rPr>
              <w:t>GOP Divided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_Toc140420899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288</w:t>
            </w:r>
            <w:r w:rsidRPr="00B06341">
              <w:rPr>
                <w:rFonts w:ascii="Times New Roman" w:hAnsi="Times New Roman" w:cs="Times New Roman"/>
                <w:noProof/>
                <w:webHidden/>
              </w:rPr>
              <w:fldChar w:fldCharType="end"/>
            </w:r>
          </w:hyperlink>
        </w:p>
        <w:p w14:paraId="4E217D40" w14:textId="62009BE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00" w:history="1">
            <w:r w:rsidRPr="00B06341">
              <w:rPr>
                <w:rStyle w:val="Hyperlink"/>
                <w:rFonts w:ascii="Times New Roman" w:hAnsi="Times New Roman" w:cs="Times New Roman"/>
                <w:noProof/>
              </w:rPr>
              <w:t>McCarthy Concessions to Right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295</w:t>
            </w:r>
            <w:r w:rsidRPr="00B06341">
              <w:rPr>
                <w:rFonts w:ascii="Times New Roman" w:hAnsi="Times New Roman" w:cs="Times New Roman"/>
                <w:noProof/>
                <w:webHidden/>
              </w:rPr>
              <w:fldChar w:fldCharType="end"/>
            </w:r>
          </w:hyperlink>
        </w:p>
        <w:p w14:paraId="75CED152" w14:textId="764F284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01" w:history="1">
            <w:r w:rsidRPr="00B06341">
              <w:rPr>
                <w:rStyle w:val="Hyperlink"/>
                <w:rFonts w:ascii="Times New Roman" w:hAnsi="Times New Roman" w:cs="Times New Roman"/>
                <w:noProof/>
              </w:rPr>
              <w:t>No Internal Link – McCarthy Savvy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299</w:t>
            </w:r>
            <w:r w:rsidRPr="00B06341">
              <w:rPr>
                <w:rFonts w:ascii="Times New Roman" w:hAnsi="Times New Roman" w:cs="Times New Roman"/>
                <w:noProof/>
                <w:webHidden/>
              </w:rPr>
              <w:fldChar w:fldCharType="end"/>
            </w:r>
          </w:hyperlink>
        </w:p>
        <w:p w14:paraId="1A412529" w14:textId="6E6AAD21"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902" w:history="1">
            <w:r w:rsidRPr="00B06341">
              <w:rPr>
                <w:rStyle w:val="Hyperlink"/>
                <w:rFonts w:ascii="Times New Roman" w:hAnsi="Times New Roman" w:cs="Times New Roman"/>
                <w:noProof/>
              </w:rPr>
              <w:t>AFF – Bidenomics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301</w:t>
            </w:r>
            <w:r w:rsidRPr="00B06341">
              <w:rPr>
                <w:rFonts w:ascii="Times New Roman" w:hAnsi="Times New Roman" w:cs="Times New Roman"/>
                <w:noProof/>
                <w:webHidden/>
              </w:rPr>
              <w:fldChar w:fldCharType="end"/>
            </w:r>
          </w:hyperlink>
        </w:p>
        <w:p w14:paraId="503B5ECD" w14:textId="3A5FA7EE"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903" w:history="1">
            <w:r w:rsidRPr="00B06341">
              <w:rPr>
                <w:rStyle w:val="Hyperlink"/>
                <w:rFonts w:ascii="Times New Roman" w:hAnsi="Times New Roman" w:cs="Times New Roman"/>
                <w:noProof/>
              </w:rPr>
              <w:t>Uniqueness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302</w:t>
            </w:r>
            <w:r w:rsidRPr="00B06341">
              <w:rPr>
                <w:rFonts w:ascii="Times New Roman" w:hAnsi="Times New Roman" w:cs="Times New Roman"/>
                <w:noProof/>
                <w:webHidden/>
              </w:rPr>
              <w:fldChar w:fldCharType="end"/>
            </w:r>
          </w:hyperlink>
        </w:p>
        <w:p w14:paraId="10B0AE33" w14:textId="1B77D3E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04" w:history="1">
            <w:r w:rsidRPr="00B06341">
              <w:rPr>
                <w:rStyle w:val="Hyperlink"/>
                <w:rFonts w:ascii="Times New Roman" w:hAnsi="Times New Roman" w:cs="Times New Roman"/>
                <w:noProof/>
              </w:rPr>
              <w:t>Public Perception of Economy Is Bad</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303</w:t>
            </w:r>
            <w:r w:rsidRPr="00B06341">
              <w:rPr>
                <w:rFonts w:ascii="Times New Roman" w:hAnsi="Times New Roman" w:cs="Times New Roman"/>
                <w:noProof/>
                <w:webHidden/>
              </w:rPr>
              <w:fldChar w:fldCharType="end"/>
            </w:r>
          </w:hyperlink>
        </w:p>
        <w:p w14:paraId="65179831" w14:textId="3202B14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05" w:history="1">
            <w:r w:rsidRPr="00B06341">
              <w:rPr>
                <w:rStyle w:val="Hyperlink"/>
                <w:rFonts w:ascii="Times New Roman" w:hAnsi="Times New Roman" w:cs="Times New Roman"/>
                <w:noProof/>
              </w:rPr>
              <w:t>GOP Using Inflation Against Biden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304</w:t>
            </w:r>
            <w:r w:rsidRPr="00B06341">
              <w:rPr>
                <w:rFonts w:ascii="Times New Roman" w:hAnsi="Times New Roman" w:cs="Times New Roman"/>
                <w:noProof/>
                <w:webHidden/>
              </w:rPr>
              <w:fldChar w:fldCharType="end"/>
            </w:r>
          </w:hyperlink>
        </w:p>
        <w:p w14:paraId="55367C72" w14:textId="41C71004"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06" w:history="1">
            <w:r w:rsidRPr="00B06341">
              <w:rPr>
                <w:rStyle w:val="Hyperlink"/>
                <w:rFonts w:ascii="Times New Roman" w:hAnsi="Times New Roman" w:cs="Times New Roman"/>
                <w:noProof/>
              </w:rPr>
              <w:t>AT – Bidenomics Helps Biden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305</w:t>
            </w:r>
            <w:r w:rsidRPr="00B06341">
              <w:rPr>
                <w:rFonts w:ascii="Times New Roman" w:hAnsi="Times New Roman" w:cs="Times New Roman"/>
                <w:noProof/>
                <w:webHidden/>
              </w:rPr>
              <w:fldChar w:fldCharType="end"/>
            </w:r>
          </w:hyperlink>
        </w:p>
        <w:p w14:paraId="265109CB" w14:textId="3A63C42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07" w:history="1">
            <w:r w:rsidRPr="00B06341">
              <w:rPr>
                <w:rStyle w:val="Hyperlink"/>
                <w:rFonts w:ascii="Times New Roman" w:hAnsi="Times New Roman" w:cs="Times New Roman"/>
                <w:noProof/>
              </w:rPr>
              <w:t>AT – Voters Like Bidenomics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309</w:t>
            </w:r>
            <w:r w:rsidRPr="00B06341">
              <w:rPr>
                <w:rFonts w:ascii="Times New Roman" w:hAnsi="Times New Roman" w:cs="Times New Roman"/>
                <w:noProof/>
                <w:webHidden/>
              </w:rPr>
              <w:fldChar w:fldCharType="end"/>
            </w:r>
          </w:hyperlink>
        </w:p>
        <w:p w14:paraId="0DF16533" w14:textId="7A1F1756"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908" w:history="1">
            <w:r w:rsidRPr="00B06341">
              <w:rPr>
                <w:rStyle w:val="Hyperlink"/>
                <w:rFonts w:ascii="Times New Roman" w:hAnsi="Times New Roman" w:cs="Times New Roman"/>
                <w:noProof/>
              </w:rPr>
              <w:t>Dem Internal 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313</w:t>
            </w:r>
            <w:r w:rsidRPr="00B06341">
              <w:rPr>
                <w:rFonts w:ascii="Times New Roman" w:hAnsi="Times New Roman" w:cs="Times New Roman"/>
                <w:noProof/>
                <w:webHidden/>
              </w:rPr>
              <w:fldChar w:fldCharType="end"/>
            </w:r>
          </w:hyperlink>
        </w:p>
        <w:p w14:paraId="00C40EB4" w14:textId="365B5F7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09" w:history="1">
            <w:r w:rsidRPr="00B06341">
              <w:rPr>
                <w:rStyle w:val="Hyperlink"/>
                <w:rFonts w:ascii="Times New Roman" w:hAnsi="Times New Roman" w:cs="Times New Roman"/>
                <w:noProof/>
              </w:rPr>
              <w:t>AT – Bidenomics Boosts Support with Dems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_Toc140420909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314</w:t>
            </w:r>
            <w:r w:rsidRPr="00B06341">
              <w:rPr>
                <w:rFonts w:ascii="Times New Roman" w:hAnsi="Times New Roman" w:cs="Times New Roman"/>
                <w:noProof/>
                <w:webHidden/>
              </w:rPr>
              <w:fldChar w:fldCharType="end"/>
            </w:r>
          </w:hyperlink>
        </w:p>
        <w:p w14:paraId="7C74B334" w14:textId="4CB2A010"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910" w:history="1">
            <w:r w:rsidRPr="00B06341">
              <w:rPr>
                <w:rStyle w:val="Hyperlink"/>
                <w:rFonts w:ascii="Times New Roman" w:hAnsi="Times New Roman" w:cs="Times New Roman"/>
                <w:noProof/>
              </w:rPr>
              <w:t>Bidenomics Can’t Save Biden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315</w:t>
            </w:r>
            <w:r w:rsidRPr="00B06341">
              <w:rPr>
                <w:rFonts w:ascii="Times New Roman" w:hAnsi="Times New Roman" w:cs="Times New Roman"/>
                <w:noProof/>
                <w:webHidden/>
              </w:rPr>
              <w:fldChar w:fldCharType="end"/>
            </w:r>
          </w:hyperlink>
        </w:p>
        <w:p w14:paraId="240BCB5A" w14:textId="5A5CC256"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11" w:history="1">
            <w:r w:rsidRPr="00B06341">
              <w:rPr>
                <w:rStyle w:val="Hyperlink"/>
                <w:rFonts w:ascii="Times New Roman" w:hAnsi="Times New Roman" w:cs="Times New Roman"/>
                <w:noProof/>
              </w:rPr>
              <w:t>Bidenomics Won’t Solve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316</w:t>
            </w:r>
            <w:r w:rsidRPr="00B06341">
              <w:rPr>
                <w:rFonts w:ascii="Times New Roman" w:hAnsi="Times New Roman" w:cs="Times New Roman"/>
                <w:noProof/>
                <w:webHidden/>
              </w:rPr>
              <w:fldChar w:fldCharType="end"/>
            </w:r>
          </w:hyperlink>
        </w:p>
        <w:p w14:paraId="73850BA4" w14:textId="3605B97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12" w:history="1">
            <w:r w:rsidRPr="00B06341">
              <w:rPr>
                <w:rStyle w:val="Hyperlink"/>
                <w:rFonts w:ascii="Times New Roman" w:hAnsi="Times New Roman" w:cs="Times New Roman"/>
                <w:noProof/>
              </w:rPr>
              <w:t>Too Late for Credit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321</w:t>
            </w:r>
            <w:r w:rsidRPr="00B06341">
              <w:rPr>
                <w:rFonts w:ascii="Times New Roman" w:hAnsi="Times New Roman" w:cs="Times New Roman"/>
                <w:noProof/>
                <w:webHidden/>
              </w:rPr>
              <w:fldChar w:fldCharType="end"/>
            </w:r>
          </w:hyperlink>
        </w:p>
        <w:p w14:paraId="521C8B83" w14:textId="7FFE789C"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913" w:history="1">
            <w:r w:rsidRPr="00B06341">
              <w:rPr>
                <w:rStyle w:val="Hyperlink"/>
                <w:rFonts w:ascii="Times New Roman" w:hAnsi="Times New Roman" w:cs="Times New Roman"/>
                <w:noProof/>
              </w:rPr>
              <w:t>AFF – Farm Bill Scenario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325</w:t>
            </w:r>
            <w:r w:rsidRPr="00B06341">
              <w:rPr>
                <w:rFonts w:ascii="Times New Roman" w:hAnsi="Times New Roman" w:cs="Times New Roman"/>
                <w:noProof/>
                <w:webHidden/>
              </w:rPr>
              <w:fldChar w:fldCharType="end"/>
            </w:r>
          </w:hyperlink>
        </w:p>
        <w:p w14:paraId="2C210106" w14:textId="7387ED32"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914" w:history="1">
            <w:r w:rsidRPr="00B06341">
              <w:rPr>
                <w:rStyle w:val="Hyperlink"/>
                <w:rFonts w:ascii="Times New Roman" w:hAnsi="Times New Roman" w:cs="Times New Roman"/>
                <w:noProof/>
              </w:rPr>
              <w:t>Uniqueness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326</w:t>
            </w:r>
            <w:r w:rsidRPr="00B06341">
              <w:rPr>
                <w:rFonts w:ascii="Times New Roman" w:hAnsi="Times New Roman" w:cs="Times New Roman"/>
                <w:noProof/>
                <w:webHidden/>
              </w:rPr>
              <w:fldChar w:fldCharType="end"/>
            </w:r>
          </w:hyperlink>
        </w:p>
        <w:p w14:paraId="09311441" w14:textId="573950C5"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15" w:history="1">
            <w:r w:rsidRPr="00B06341">
              <w:rPr>
                <w:rStyle w:val="Hyperlink"/>
                <w:rFonts w:ascii="Times New Roman" w:hAnsi="Times New Roman" w:cs="Times New Roman"/>
                <w:noProof/>
              </w:rPr>
              <w:t>Farm Bill Won’t Pass Now</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327</w:t>
            </w:r>
            <w:r w:rsidRPr="00B06341">
              <w:rPr>
                <w:rFonts w:ascii="Times New Roman" w:hAnsi="Times New Roman" w:cs="Times New Roman"/>
                <w:noProof/>
                <w:webHidden/>
              </w:rPr>
              <w:fldChar w:fldCharType="end"/>
            </w:r>
          </w:hyperlink>
        </w:p>
        <w:p w14:paraId="3AE2C99F" w14:textId="27412A9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16" w:history="1">
            <w:r w:rsidRPr="00B06341">
              <w:rPr>
                <w:rStyle w:val="Hyperlink"/>
                <w:rFonts w:ascii="Times New Roman" w:hAnsi="Times New Roman" w:cs="Times New Roman"/>
                <w:noProof/>
              </w:rPr>
              <w:t>Uniqueness Double Bind</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329</w:t>
            </w:r>
            <w:r w:rsidRPr="00B06341">
              <w:rPr>
                <w:rFonts w:ascii="Times New Roman" w:hAnsi="Times New Roman" w:cs="Times New Roman"/>
                <w:noProof/>
                <w:webHidden/>
              </w:rPr>
              <w:fldChar w:fldCharType="end"/>
            </w:r>
          </w:hyperlink>
        </w:p>
        <w:p w14:paraId="295DA198" w14:textId="4FE19AE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17" w:history="1">
            <w:r w:rsidRPr="00B06341">
              <w:rPr>
                <w:rStyle w:val="Hyperlink"/>
                <w:rFonts w:ascii="Times New Roman" w:hAnsi="Times New Roman" w:cs="Times New Roman"/>
                <w:noProof/>
              </w:rPr>
              <w:t>NDAA Amendment Fights Coming</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331</w:t>
            </w:r>
            <w:r w:rsidRPr="00B06341">
              <w:rPr>
                <w:rFonts w:ascii="Times New Roman" w:hAnsi="Times New Roman" w:cs="Times New Roman"/>
                <w:noProof/>
                <w:webHidden/>
              </w:rPr>
              <w:fldChar w:fldCharType="end"/>
            </w:r>
          </w:hyperlink>
        </w:p>
        <w:p w14:paraId="080D0CFA" w14:textId="1A1E589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18" w:history="1">
            <w:r w:rsidRPr="00B06341">
              <w:rPr>
                <w:rStyle w:val="Hyperlink"/>
                <w:rFonts w:ascii="Times New Roman" w:hAnsi="Times New Roman" w:cs="Times New Roman"/>
                <w:noProof/>
              </w:rPr>
              <w:t>AT – Farmer Polling Doesn’t Matter (To be read to extend 2AC ‘Rodeo’ Evidence)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333</w:t>
            </w:r>
            <w:r w:rsidRPr="00B06341">
              <w:rPr>
                <w:rFonts w:ascii="Times New Roman" w:hAnsi="Times New Roman" w:cs="Times New Roman"/>
                <w:noProof/>
                <w:webHidden/>
              </w:rPr>
              <w:fldChar w:fldCharType="end"/>
            </w:r>
          </w:hyperlink>
        </w:p>
        <w:p w14:paraId="77B7949B" w14:textId="5D81E91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19" w:history="1">
            <w:r w:rsidRPr="00B06341">
              <w:rPr>
                <w:rStyle w:val="Hyperlink"/>
                <w:rFonts w:ascii="Times New Roman" w:hAnsi="Times New Roman" w:cs="Times New Roman"/>
                <w:noProof/>
              </w:rPr>
              <w:t>No Vote Scheduled</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_Toc140420919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335</w:t>
            </w:r>
            <w:r w:rsidRPr="00B06341">
              <w:rPr>
                <w:rFonts w:ascii="Times New Roman" w:hAnsi="Times New Roman" w:cs="Times New Roman"/>
                <w:noProof/>
                <w:webHidden/>
              </w:rPr>
              <w:fldChar w:fldCharType="end"/>
            </w:r>
          </w:hyperlink>
        </w:p>
        <w:p w14:paraId="58CCEA94" w14:textId="17E2A7FB"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920" w:history="1">
            <w:r w:rsidRPr="00B06341">
              <w:rPr>
                <w:rStyle w:val="Hyperlink"/>
                <w:rFonts w:ascii="Times New Roman" w:hAnsi="Times New Roman" w:cs="Times New Roman"/>
                <w:noProof/>
              </w:rPr>
              <w:t>Impact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336</w:t>
            </w:r>
            <w:r w:rsidRPr="00B06341">
              <w:rPr>
                <w:rFonts w:ascii="Times New Roman" w:hAnsi="Times New Roman" w:cs="Times New Roman"/>
                <w:noProof/>
                <w:webHidden/>
              </w:rPr>
              <w:fldChar w:fldCharType="end"/>
            </w:r>
          </w:hyperlink>
        </w:p>
        <w:p w14:paraId="48501BBD" w14:textId="7A0B205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1" w:history="1">
            <w:r w:rsidRPr="00B06341">
              <w:rPr>
                <w:rStyle w:val="Hyperlink"/>
                <w:rFonts w:ascii="Times New Roman" w:hAnsi="Times New Roman" w:cs="Times New Roman"/>
                <w:noProof/>
              </w:rPr>
              <w:t>Extension Likely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337</w:t>
            </w:r>
            <w:r w:rsidRPr="00B06341">
              <w:rPr>
                <w:rFonts w:ascii="Times New Roman" w:hAnsi="Times New Roman" w:cs="Times New Roman"/>
                <w:noProof/>
                <w:webHidden/>
              </w:rPr>
              <w:fldChar w:fldCharType="end"/>
            </w:r>
          </w:hyperlink>
        </w:p>
        <w:p w14:paraId="4444F1AF" w14:textId="5401DF6E"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2" w:history="1">
            <w:r w:rsidRPr="00B06341">
              <w:rPr>
                <w:rStyle w:val="Hyperlink"/>
                <w:rFonts w:ascii="Times New Roman" w:hAnsi="Times New Roman" w:cs="Times New Roman"/>
                <w:noProof/>
              </w:rPr>
              <w:t>Extension Solves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340</w:t>
            </w:r>
            <w:r w:rsidRPr="00B06341">
              <w:rPr>
                <w:rFonts w:ascii="Times New Roman" w:hAnsi="Times New Roman" w:cs="Times New Roman"/>
                <w:noProof/>
                <w:webHidden/>
              </w:rPr>
              <w:fldChar w:fldCharType="end"/>
            </w:r>
          </w:hyperlink>
        </w:p>
        <w:p w14:paraId="23F8A01E" w14:textId="190E774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3" w:history="1">
            <w:r w:rsidRPr="00B06341">
              <w:rPr>
                <w:rStyle w:val="Hyperlink"/>
                <w:rFonts w:ascii="Times New Roman" w:eastAsia="Times New Roman" w:hAnsi="Times New Roman" w:cs="Times New Roman"/>
                <w:noProof/>
              </w:rPr>
              <w:t>AT – SNAP Cuts Bad</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341</w:t>
            </w:r>
            <w:r w:rsidRPr="00B06341">
              <w:rPr>
                <w:rFonts w:ascii="Times New Roman" w:hAnsi="Times New Roman" w:cs="Times New Roman"/>
                <w:noProof/>
                <w:webHidden/>
              </w:rPr>
              <w:fldChar w:fldCharType="end"/>
            </w:r>
          </w:hyperlink>
        </w:p>
        <w:p w14:paraId="142354B3" w14:textId="37B1EB75"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4" w:history="1">
            <w:r w:rsidRPr="00B06341">
              <w:rPr>
                <w:rStyle w:val="Hyperlink"/>
                <w:rFonts w:ascii="Times New Roman" w:hAnsi="Times New Roman" w:cs="Times New Roman"/>
                <w:noProof/>
              </w:rPr>
              <w:t>SNAP Restrictions Good</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343</w:t>
            </w:r>
            <w:r w:rsidRPr="00B06341">
              <w:rPr>
                <w:rFonts w:ascii="Times New Roman" w:hAnsi="Times New Roman" w:cs="Times New Roman"/>
                <w:noProof/>
                <w:webHidden/>
              </w:rPr>
              <w:fldChar w:fldCharType="end"/>
            </w:r>
          </w:hyperlink>
        </w:p>
        <w:p w14:paraId="2A751A8A" w14:textId="001B406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5" w:history="1">
            <w:r w:rsidRPr="00B06341">
              <w:rPr>
                <w:rStyle w:val="Hyperlink"/>
                <w:rFonts w:ascii="Times New Roman" w:hAnsi="Times New Roman" w:cs="Times New Roman"/>
                <w:noProof/>
              </w:rPr>
              <w:t>AT – Farm Bill Solves Migrant Workers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347</w:t>
            </w:r>
            <w:r w:rsidRPr="00B06341">
              <w:rPr>
                <w:rFonts w:ascii="Times New Roman" w:hAnsi="Times New Roman" w:cs="Times New Roman"/>
                <w:noProof/>
                <w:webHidden/>
              </w:rPr>
              <w:fldChar w:fldCharType="end"/>
            </w:r>
          </w:hyperlink>
        </w:p>
        <w:p w14:paraId="6987ECDB" w14:textId="208A683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6" w:history="1">
            <w:r w:rsidRPr="00B06341">
              <w:rPr>
                <w:rStyle w:val="Hyperlink"/>
                <w:rFonts w:ascii="Times New Roman" w:hAnsi="Times New Roman" w:cs="Times New Roman"/>
                <w:noProof/>
              </w:rPr>
              <w:t>AT – Farm Bill Solves Equity Impacts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350</w:t>
            </w:r>
            <w:r w:rsidRPr="00B06341">
              <w:rPr>
                <w:rFonts w:ascii="Times New Roman" w:hAnsi="Times New Roman" w:cs="Times New Roman"/>
                <w:noProof/>
                <w:webHidden/>
              </w:rPr>
              <w:fldChar w:fldCharType="end"/>
            </w:r>
          </w:hyperlink>
        </w:p>
        <w:p w14:paraId="1E968DC3" w14:textId="783CD352"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7" w:history="1">
            <w:r w:rsidRPr="00B06341">
              <w:rPr>
                <w:rStyle w:val="Hyperlink"/>
                <w:rFonts w:ascii="Times New Roman" w:hAnsi="Times New Roman" w:cs="Times New Roman"/>
                <w:noProof/>
              </w:rPr>
              <w:t>AT – Farm Bill Solves Climate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352</w:t>
            </w:r>
            <w:r w:rsidRPr="00B06341">
              <w:rPr>
                <w:rFonts w:ascii="Times New Roman" w:hAnsi="Times New Roman" w:cs="Times New Roman"/>
                <w:noProof/>
                <w:webHidden/>
              </w:rPr>
              <w:fldChar w:fldCharType="end"/>
            </w:r>
          </w:hyperlink>
        </w:p>
        <w:p w14:paraId="10C94384" w14:textId="4F67684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8" w:history="1">
            <w:r w:rsidRPr="00B06341">
              <w:rPr>
                <w:rStyle w:val="Hyperlink"/>
                <w:rFonts w:ascii="Times New Roman" w:hAnsi="Times New Roman" w:cs="Times New Roman"/>
                <w:noProof/>
              </w:rPr>
              <w:t>Farm Bill Bad – Worsens Climate Change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353</w:t>
            </w:r>
            <w:r w:rsidRPr="00B06341">
              <w:rPr>
                <w:rFonts w:ascii="Times New Roman" w:hAnsi="Times New Roman" w:cs="Times New Roman"/>
                <w:noProof/>
                <w:webHidden/>
              </w:rPr>
              <w:fldChar w:fldCharType="end"/>
            </w:r>
          </w:hyperlink>
        </w:p>
        <w:p w14:paraId="142FD1FB" w14:textId="154BA908"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29" w:history="1">
            <w:r w:rsidRPr="00B06341">
              <w:rPr>
                <w:rStyle w:val="Hyperlink"/>
                <w:rFonts w:ascii="Times New Roman" w:hAnsi="Times New Roman" w:cs="Times New Roman"/>
                <w:noProof/>
              </w:rPr>
              <w:t>Farm Bill Bad – Pesticides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_Toc140420929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354</w:t>
            </w:r>
            <w:r w:rsidRPr="00B06341">
              <w:rPr>
                <w:rFonts w:ascii="Times New Roman" w:hAnsi="Times New Roman" w:cs="Times New Roman"/>
                <w:noProof/>
                <w:webHidden/>
              </w:rPr>
              <w:fldChar w:fldCharType="end"/>
            </w:r>
          </w:hyperlink>
        </w:p>
        <w:p w14:paraId="0997586A" w14:textId="57593F78" w:rsidR="00B06341" w:rsidRPr="00B06341" w:rsidRDefault="00B06341">
          <w:pPr>
            <w:pStyle w:val="TOC1"/>
            <w:tabs>
              <w:tab w:val="right" w:leader="dot" w:pos="8630"/>
            </w:tabs>
            <w:rPr>
              <w:rFonts w:ascii="Times New Roman" w:eastAsiaTheme="minorEastAsia" w:hAnsi="Times New Roman" w:cs="Times New Roman"/>
              <w:noProof/>
              <w:kern w:val="2"/>
              <w14:ligatures w14:val="standardContextual"/>
            </w:rPr>
          </w:pPr>
          <w:hyperlink w:anchor="_Toc140420930" w:history="1">
            <w:r w:rsidRPr="00B06341">
              <w:rPr>
                <w:rStyle w:val="Hyperlink"/>
                <w:rFonts w:ascii="Times New Roman" w:hAnsi="Times New Roman" w:cs="Times New Roman"/>
                <w:noProof/>
              </w:rPr>
              <w:t>AFF – Elections Scenario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356</w:t>
            </w:r>
            <w:r w:rsidRPr="00B06341">
              <w:rPr>
                <w:rFonts w:ascii="Times New Roman" w:hAnsi="Times New Roman" w:cs="Times New Roman"/>
                <w:noProof/>
                <w:webHidden/>
              </w:rPr>
              <w:fldChar w:fldCharType="end"/>
            </w:r>
          </w:hyperlink>
        </w:p>
        <w:p w14:paraId="0E277FE7" w14:textId="338F6D32"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931" w:history="1">
            <w:r w:rsidRPr="00B06341">
              <w:rPr>
                <w:rStyle w:val="Hyperlink"/>
                <w:rFonts w:ascii="Times New Roman" w:hAnsi="Times New Roman" w:cs="Times New Roman"/>
                <w:noProof/>
              </w:rPr>
              <w:t>Uniqueness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357</w:t>
            </w:r>
            <w:r w:rsidRPr="00B06341">
              <w:rPr>
                <w:rFonts w:ascii="Times New Roman" w:hAnsi="Times New Roman" w:cs="Times New Roman"/>
                <w:noProof/>
                <w:webHidden/>
              </w:rPr>
              <w:fldChar w:fldCharType="end"/>
            </w:r>
          </w:hyperlink>
        </w:p>
        <w:p w14:paraId="1C626689" w14:textId="7E34A564"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2" w:history="1">
            <w:r w:rsidRPr="00B06341">
              <w:rPr>
                <w:rStyle w:val="Hyperlink"/>
                <w:rFonts w:ascii="Times New Roman" w:hAnsi="Times New Roman" w:cs="Times New Roman"/>
                <w:noProof/>
              </w:rPr>
              <w:t>Non-Unique – Immigration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358</w:t>
            </w:r>
            <w:r w:rsidRPr="00B06341">
              <w:rPr>
                <w:rFonts w:ascii="Times New Roman" w:hAnsi="Times New Roman" w:cs="Times New Roman"/>
                <w:noProof/>
                <w:webHidden/>
              </w:rPr>
              <w:fldChar w:fldCharType="end"/>
            </w:r>
          </w:hyperlink>
        </w:p>
        <w:p w14:paraId="0604504B" w14:textId="2BA8E027"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3" w:history="1">
            <w:r w:rsidRPr="00B06341">
              <w:rPr>
                <w:rStyle w:val="Hyperlink"/>
                <w:rFonts w:ascii="Times New Roman" w:hAnsi="Times New Roman" w:cs="Times New Roman"/>
                <w:noProof/>
              </w:rPr>
              <w:t>Non-Unique – Climate Funding</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360</w:t>
            </w:r>
            <w:r w:rsidRPr="00B06341">
              <w:rPr>
                <w:rFonts w:ascii="Times New Roman" w:hAnsi="Times New Roman" w:cs="Times New Roman"/>
                <w:noProof/>
                <w:webHidden/>
              </w:rPr>
              <w:fldChar w:fldCharType="end"/>
            </w:r>
          </w:hyperlink>
        </w:p>
        <w:p w14:paraId="6E88FB66" w14:textId="58F80789"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4" w:history="1">
            <w:r w:rsidRPr="00B06341">
              <w:rPr>
                <w:rStyle w:val="Hyperlink"/>
                <w:rFonts w:ascii="Times New Roman" w:hAnsi="Times New Roman" w:cs="Times New Roman"/>
                <w:noProof/>
              </w:rPr>
              <w:t>Non-Unique – Student Loans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362</w:t>
            </w:r>
            <w:r w:rsidRPr="00B06341">
              <w:rPr>
                <w:rFonts w:ascii="Times New Roman" w:hAnsi="Times New Roman" w:cs="Times New Roman"/>
                <w:noProof/>
                <w:webHidden/>
              </w:rPr>
              <w:fldChar w:fldCharType="end"/>
            </w:r>
          </w:hyperlink>
        </w:p>
        <w:p w14:paraId="18217410" w14:textId="2D3F7BC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5" w:history="1">
            <w:r w:rsidRPr="00B06341">
              <w:rPr>
                <w:rStyle w:val="Hyperlink"/>
                <w:rFonts w:ascii="Times New Roman" w:hAnsi="Times New Roman" w:cs="Times New Roman"/>
                <w:noProof/>
              </w:rPr>
              <w:t>Non-Unique – Trump Wins - Polls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363</w:t>
            </w:r>
            <w:r w:rsidRPr="00B06341">
              <w:rPr>
                <w:rFonts w:ascii="Times New Roman" w:hAnsi="Times New Roman" w:cs="Times New Roman"/>
                <w:noProof/>
                <w:webHidden/>
              </w:rPr>
              <w:fldChar w:fldCharType="end"/>
            </w:r>
          </w:hyperlink>
        </w:p>
        <w:p w14:paraId="566E54F7" w14:textId="1E84CDD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6" w:history="1">
            <w:r w:rsidRPr="00B06341">
              <w:rPr>
                <w:rStyle w:val="Hyperlink"/>
                <w:rFonts w:ascii="Times New Roman" w:hAnsi="Times New Roman" w:cs="Times New Roman"/>
                <w:noProof/>
              </w:rPr>
              <w:t>Non-Unique – Trump Wins – Third Party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365</w:t>
            </w:r>
            <w:r w:rsidRPr="00B06341">
              <w:rPr>
                <w:rFonts w:ascii="Times New Roman" w:hAnsi="Times New Roman" w:cs="Times New Roman"/>
                <w:noProof/>
                <w:webHidden/>
              </w:rPr>
              <w:fldChar w:fldCharType="end"/>
            </w:r>
          </w:hyperlink>
        </w:p>
        <w:p w14:paraId="61BE68B0" w14:textId="7BE466DF"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7" w:history="1">
            <w:r w:rsidRPr="00B06341">
              <w:rPr>
                <w:rStyle w:val="Hyperlink"/>
                <w:rFonts w:ascii="Times New Roman" w:hAnsi="Times New Roman" w:cs="Times New Roman"/>
                <w:noProof/>
              </w:rPr>
              <w:t>Non-Unique – Trump Wins Nomination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369</w:t>
            </w:r>
            <w:r w:rsidRPr="00B06341">
              <w:rPr>
                <w:rFonts w:ascii="Times New Roman" w:hAnsi="Times New Roman" w:cs="Times New Roman"/>
                <w:noProof/>
                <w:webHidden/>
              </w:rPr>
              <w:fldChar w:fldCharType="end"/>
            </w:r>
          </w:hyperlink>
        </w:p>
        <w:p w14:paraId="60C3036C" w14:textId="51B57E7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8" w:history="1">
            <w:r w:rsidRPr="00B06341">
              <w:rPr>
                <w:rStyle w:val="Hyperlink"/>
                <w:rFonts w:ascii="Times New Roman" w:hAnsi="Times New Roman" w:cs="Times New Roman"/>
                <w:noProof/>
              </w:rPr>
              <w:t>Non-Unique – AT – Bidenomics Swings Votes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370</w:t>
            </w:r>
            <w:r w:rsidRPr="00B06341">
              <w:rPr>
                <w:rFonts w:ascii="Times New Roman" w:hAnsi="Times New Roman" w:cs="Times New Roman"/>
                <w:noProof/>
                <w:webHidden/>
              </w:rPr>
              <w:fldChar w:fldCharType="end"/>
            </w:r>
          </w:hyperlink>
        </w:p>
        <w:p w14:paraId="34673E1F" w14:textId="4707D1D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39" w:history="1">
            <w:r w:rsidRPr="00B06341">
              <w:rPr>
                <w:rStyle w:val="Hyperlink"/>
                <w:rFonts w:ascii="Times New Roman" w:hAnsi="Times New Roman" w:cs="Times New Roman"/>
                <w:noProof/>
              </w:rPr>
              <w:t>Non-Unique – Losing Independents Support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_Toc140420939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377</w:t>
            </w:r>
            <w:r w:rsidRPr="00B06341">
              <w:rPr>
                <w:rFonts w:ascii="Times New Roman" w:hAnsi="Times New Roman" w:cs="Times New Roman"/>
                <w:noProof/>
                <w:webHidden/>
              </w:rPr>
              <w:fldChar w:fldCharType="end"/>
            </w:r>
          </w:hyperlink>
        </w:p>
        <w:p w14:paraId="77C6F6B6" w14:textId="554B6CD3"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0" w:history="1">
            <w:r w:rsidRPr="00B06341">
              <w:rPr>
                <w:rStyle w:val="Hyperlink"/>
                <w:rFonts w:ascii="Times New Roman" w:hAnsi="Times New Roman" w:cs="Times New Roman"/>
                <w:noProof/>
              </w:rPr>
              <w:t>Non-Unique – Trump Wins – AT Indictments and Prison</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_Toc140420940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382</w:t>
            </w:r>
            <w:r w:rsidRPr="00B06341">
              <w:rPr>
                <w:rFonts w:ascii="Times New Roman" w:hAnsi="Times New Roman" w:cs="Times New Roman"/>
                <w:noProof/>
                <w:webHidden/>
              </w:rPr>
              <w:fldChar w:fldCharType="end"/>
            </w:r>
          </w:hyperlink>
        </w:p>
        <w:p w14:paraId="26F3A0F3" w14:textId="38C0F60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1" w:history="1">
            <w:r w:rsidRPr="00B06341">
              <w:rPr>
                <w:rStyle w:val="Hyperlink"/>
                <w:rFonts w:ascii="Times New Roman" w:hAnsi="Times New Roman" w:cs="Times New Roman"/>
                <w:noProof/>
              </w:rPr>
              <w:t>Non-Unique – Trump Wins – Biden is Old</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_Toc140420941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384</w:t>
            </w:r>
            <w:r w:rsidRPr="00B06341">
              <w:rPr>
                <w:rFonts w:ascii="Times New Roman" w:hAnsi="Times New Roman" w:cs="Times New Roman"/>
                <w:noProof/>
                <w:webHidden/>
              </w:rPr>
              <w:fldChar w:fldCharType="end"/>
            </w:r>
          </w:hyperlink>
        </w:p>
        <w:p w14:paraId="6B72556E" w14:textId="1D085022"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2" w:history="1">
            <w:r w:rsidRPr="00B06341">
              <w:rPr>
                <w:rStyle w:val="Hyperlink"/>
                <w:rFonts w:ascii="Times New Roman" w:hAnsi="Times New Roman" w:cs="Times New Roman"/>
                <w:noProof/>
              </w:rPr>
              <w:t>Non-Unique – Biden Drops Out</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_Toc140420942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387</w:t>
            </w:r>
            <w:r w:rsidRPr="00B06341">
              <w:rPr>
                <w:rFonts w:ascii="Times New Roman" w:hAnsi="Times New Roman" w:cs="Times New Roman"/>
                <w:noProof/>
                <w:webHidden/>
              </w:rPr>
              <w:fldChar w:fldCharType="end"/>
            </w:r>
          </w:hyperlink>
        </w:p>
        <w:p w14:paraId="1C443DEC" w14:textId="19CA0E50" w:rsidR="00B06341" w:rsidRPr="00B06341" w:rsidRDefault="00B06341">
          <w:pPr>
            <w:pStyle w:val="TOC2"/>
            <w:tabs>
              <w:tab w:val="right" w:leader="dot" w:pos="8630"/>
            </w:tabs>
            <w:rPr>
              <w:rFonts w:ascii="Times New Roman" w:eastAsiaTheme="minorEastAsia" w:hAnsi="Times New Roman" w:cs="Times New Roman"/>
              <w:noProof/>
              <w:kern w:val="2"/>
              <w14:ligatures w14:val="standardContextual"/>
            </w:rPr>
          </w:pPr>
          <w:hyperlink w:anchor="_Toc140420943" w:history="1">
            <w:r w:rsidRPr="00B06341">
              <w:rPr>
                <w:rStyle w:val="Hyperlink"/>
                <w:rFonts w:ascii="Times New Roman" w:hAnsi="Times New Roman" w:cs="Times New Roman"/>
                <w:noProof/>
              </w:rPr>
              <w:t>Link Answers</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_Toc140420943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389</w:t>
            </w:r>
            <w:r w:rsidRPr="00B06341">
              <w:rPr>
                <w:rFonts w:ascii="Times New Roman" w:hAnsi="Times New Roman" w:cs="Times New Roman"/>
                <w:noProof/>
                <w:webHidden/>
              </w:rPr>
              <w:fldChar w:fldCharType="end"/>
            </w:r>
          </w:hyperlink>
        </w:p>
        <w:p w14:paraId="01083C03" w14:textId="05A0D01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4" w:history="1">
            <w:r w:rsidRPr="00B06341">
              <w:rPr>
                <w:rStyle w:val="Hyperlink"/>
                <w:rFonts w:ascii="Times New Roman" w:hAnsi="Times New Roman" w:cs="Times New Roman"/>
                <w:noProof/>
              </w:rPr>
              <w:t>AT – Enthusiasm Link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_Toc140420944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390</w:t>
            </w:r>
            <w:r w:rsidRPr="00B06341">
              <w:rPr>
                <w:rFonts w:ascii="Times New Roman" w:hAnsi="Times New Roman" w:cs="Times New Roman"/>
                <w:noProof/>
                <w:webHidden/>
              </w:rPr>
              <w:fldChar w:fldCharType="end"/>
            </w:r>
          </w:hyperlink>
        </w:p>
        <w:p w14:paraId="33F2F830" w14:textId="53DD28DA"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5" w:history="1">
            <w:r w:rsidRPr="00B06341">
              <w:rPr>
                <w:rStyle w:val="Hyperlink"/>
                <w:rFonts w:ascii="Times New Roman" w:hAnsi="Times New Roman" w:cs="Times New Roman"/>
                <w:noProof/>
              </w:rPr>
              <w:t>AT – Moderates/Independents Link</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_Toc140420945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391</w:t>
            </w:r>
            <w:r w:rsidRPr="00B06341">
              <w:rPr>
                <w:rFonts w:ascii="Times New Roman" w:hAnsi="Times New Roman" w:cs="Times New Roman"/>
                <w:noProof/>
                <w:webHidden/>
              </w:rPr>
              <w:fldChar w:fldCharType="end"/>
            </w:r>
          </w:hyperlink>
        </w:p>
        <w:p w14:paraId="0B280CA7" w14:textId="0B64DA2D"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6" w:history="1">
            <w:r w:rsidRPr="00B06341">
              <w:rPr>
                <w:rStyle w:val="Hyperlink"/>
                <w:rFonts w:ascii="Times New Roman" w:hAnsi="Times New Roman" w:cs="Times New Roman"/>
                <w:noProof/>
              </w:rPr>
              <w:t>Link Turn – Progressivism</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_Toc140420946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394</w:t>
            </w:r>
            <w:r w:rsidRPr="00B06341">
              <w:rPr>
                <w:rFonts w:ascii="Times New Roman" w:hAnsi="Times New Roman" w:cs="Times New Roman"/>
                <w:noProof/>
                <w:webHidden/>
              </w:rPr>
              <w:fldChar w:fldCharType="end"/>
            </w:r>
          </w:hyperlink>
        </w:p>
        <w:p w14:paraId="1A7A1F06" w14:textId="33A4BCAC"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7" w:history="1">
            <w:r w:rsidRPr="00B06341">
              <w:rPr>
                <w:rStyle w:val="Hyperlink"/>
                <w:rFonts w:ascii="Times New Roman" w:hAnsi="Times New Roman" w:cs="Times New Roman"/>
                <w:noProof/>
              </w:rPr>
              <w:t>Link Turn – Jobs Guarantee</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_Toc140420947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407</w:t>
            </w:r>
            <w:r w:rsidRPr="00B06341">
              <w:rPr>
                <w:rFonts w:ascii="Times New Roman" w:hAnsi="Times New Roman" w:cs="Times New Roman"/>
                <w:noProof/>
                <w:webHidden/>
              </w:rPr>
              <w:fldChar w:fldCharType="end"/>
            </w:r>
          </w:hyperlink>
        </w:p>
        <w:p w14:paraId="5A04FBC9" w14:textId="5319649B"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8" w:history="1">
            <w:r w:rsidRPr="00B06341">
              <w:rPr>
                <w:rStyle w:val="Hyperlink"/>
                <w:rFonts w:ascii="Times New Roman" w:hAnsi="Times New Roman" w:cs="Times New Roman"/>
                <w:noProof/>
              </w:rPr>
              <w:t>Link Turn – UBI</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_Toc140420948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411</w:t>
            </w:r>
            <w:r w:rsidRPr="00B06341">
              <w:rPr>
                <w:rFonts w:ascii="Times New Roman" w:hAnsi="Times New Roman" w:cs="Times New Roman"/>
                <w:noProof/>
                <w:webHidden/>
              </w:rPr>
              <w:fldChar w:fldCharType="end"/>
            </w:r>
          </w:hyperlink>
        </w:p>
        <w:p w14:paraId="0C3C44F9" w14:textId="26797592" w:rsidR="00B06341" w:rsidRPr="00B06341" w:rsidRDefault="00B06341">
          <w:pPr>
            <w:pStyle w:val="TOC3"/>
            <w:tabs>
              <w:tab w:val="right" w:leader="dot" w:pos="8630"/>
            </w:tabs>
            <w:rPr>
              <w:rFonts w:ascii="Times New Roman" w:eastAsiaTheme="minorEastAsia" w:hAnsi="Times New Roman" w:cs="Times New Roman"/>
              <w:noProof/>
              <w:kern w:val="2"/>
              <w14:ligatures w14:val="standardContextual"/>
            </w:rPr>
          </w:pPr>
          <w:hyperlink w:anchor="_Toc140420949" w:history="1">
            <w:r w:rsidRPr="00B06341">
              <w:rPr>
                <w:rStyle w:val="Hyperlink"/>
                <w:rFonts w:ascii="Times New Roman" w:hAnsi="Times New Roman" w:cs="Times New Roman"/>
                <w:noProof/>
              </w:rPr>
              <w:t>Link Turn – Independents - Economic Inequality</w:t>
            </w:r>
            <w:r w:rsidRPr="00B06341">
              <w:rPr>
                <w:rFonts w:ascii="Times New Roman" w:hAnsi="Times New Roman" w:cs="Times New Roman"/>
                <w:noProof/>
                <w:webHidden/>
              </w:rPr>
              <w:tab/>
            </w:r>
            <w:r w:rsidRPr="00B06341">
              <w:rPr>
                <w:rFonts w:ascii="Times New Roman" w:hAnsi="Times New Roman" w:cs="Times New Roman"/>
                <w:noProof/>
                <w:webHidden/>
              </w:rPr>
              <w:fldChar w:fldCharType="begin"/>
            </w:r>
            <w:r w:rsidRPr="00B06341">
              <w:rPr>
                <w:rFonts w:ascii="Times New Roman" w:hAnsi="Times New Roman" w:cs="Times New Roman"/>
                <w:noProof/>
                <w:webHidden/>
              </w:rPr>
              <w:instrText xml:space="preserve"> PAGEREF _Toc140420949 \h </w:instrText>
            </w:r>
            <w:r w:rsidRPr="00B06341">
              <w:rPr>
                <w:rFonts w:ascii="Times New Roman" w:hAnsi="Times New Roman" w:cs="Times New Roman"/>
                <w:noProof/>
                <w:webHidden/>
              </w:rPr>
            </w:r>
            <w:r w:rsidRPr="00B06341">
              <w:rPr>
                <w:rFonts w:ascii="Times New Roman" w:hAnsi="Times New Roman" w:cs="Times New Roman"/>
                <w:noProof/>
                <w:webHidden/>
              </w:rPr>
              <w:fldChar w:fldCharType="separate"/>
            </w:r>
            <w:r w:rsidRPr="00B06341">
              <w:rPr>
                <w:rFonts w:ascii="Times New Roman" w:hAnsi="Times New Roman" w:cs="Times New Roman"/>
                <w:noProof/>
                <w:webHidden/>
              </w:rPr>
              <w:t>414</w:t>
            </w:r>
            <w:r w:rsidRPr="00B06341">
              <w:rPr>
                <w:rFonts w:ascii="Times New Roman" w:hAnsi="Times New Roman" w:cs="Times New Roman"/>
                <w:noProof/>
                <w:webHidden/>
              </w:rPr>
              <w:fldChar w:fldCharType="end"/>
            </w:r>
          </w:hyperlink>
        </w:p>
        <w:p w14:paraId="1F175014" w14:textId="7F2EB24F" w:rsidR="0000658D" w:rsidRPr="00B06341" w:rsidRDefault="00187E41">
          <w:pPr>
            <w:rPr>
              <w:rFonts w:ascii="Times New Roman" w:hAnsi="Times New Roman" w:cs="Times New Roman"/>
            </w:rPr>
          </w:pPr>
          <w:r w:rsidRPr="00B06341">
            <w:rPr>
              <w:rFonts w:ascii="Times New Roman" w:hAnsi="Times New Roman" w:cs="Times New Roman"/>
              <w:b/>
              <w:bCs/>
              <w:noProof/>
            </w:rPr>
            <w:lastRenderedPageBreak/>
            <w:fldChar w:fldCharType="end"/>
          </w:r>
        </w:p>
      </w:sdtContent>
    </w:sdt>
    <w:p w14:paraId="4D2C55FE" w14:textId="77777777" w:rsidR="00FF286B" w:rsidRPr="00B06341" w:rsidRDefault="00FF286B" w:rsidP="00B21862">
      <w:pPr>
        <w:pStyle w:val="Heading1"/>
        <w:rPr>
          <w:rFonts w:ascii="Times New Roman" w:hAnsi="Times New Roman" w:cs="Times New Roman"/>
        </w:rPr>
      </w:pPr>
    </w:p>
    <w:p w14:paraId="4B7EEBDC" w14:textId="218A2EA6" w:rsidR="003C375A" w:rsidRPr="00B06341" w:rsidRDefault="00640FE5" w:rsidP="00B21862">
      <w:pPr>
        <w:pStyle w:val="Heading1"/>
        <w:rPr>
          <w:rFonts w:ascii="Times New Roman" w:hAnsi="Times New Roman" w:cs="Times New Roman"/>
        </w:rPr>
      </w:pPr>
      <w:bookmarkStart w:id="2" w:name="_Toc140420781"/>
      <w:r w:rsidRPr="00B06341">
        <w:rPr>
          <w:rFonts w:ascii="Times New Roman" w:hAnsi="Times New Roman" w:cs="Times New Roman"/>
        </w:rPr>
        <w:lastRenderedPageBreak/>
        <w:t>***NEGATIVE</w:t>
      </w:r>
      <w:r w:rsidR="0023540E" w:rsidRPr="00B06341">
        <w:rPr>
          <w:rFonts w:ascii="Times New Roman" w:hAnsi="Times New Roman" w:cs="Times New Roman"/>
        </w:rPr>
        <w:t xml:space="preserve"> Scenarios</w:t>
      </w:r>
      <w:bookmarkEnd w:id="2"/>
    </w:p>
    <w:p w14:paraId="19D77989" w14:textId="77777777" w:rsidR="003C375A" w:rsidRPr="00B06341" w:rsidRDefault="003C375A" w:rsidP="003C375A">
      <w:pPr>
        <w:rPr>
          <w:rFonts w:ascii="Times New Roman" w:hAnsi="Times New Roman" w:cs="Times New Roman"/>
        </w:rPr>
      </w:pPr>
    </w:p>
    <w:p w14:paraId="01C71E67" w14:textId="77777777" w:rsidR="00387BFF" w:rsidRPr="00B06341" w:rsidRDefault="00387BFF" w:rsidP="00387BFF">
      <w:pPr>
        <w:pStyle w:val="Heading1"/>
        <w:rPr>
          <w:rFonts w:ascii="Times New Roman" w:hAnsi="Times New Roman" w:cs="Times New Roman"/>
        </w:rPr>
      </w:pPr>
      <w:bookmarkStart w:id="3" w:name="_Toc140420782"/>
      <w:r w:rsidRPr="00B06341">
        <w:rPr>
          <w:rFonts w:ascii="Times New Roman" w:hAnsi="Times New Roman" w:cs="Times New Roman"/>
        </w:rPr>
        <w:lastRenderedPageBreak/>
        <w:t>NEG – Farm Bill Scenario</w:t>
      </w:r>
      <w:bookmarkEnd w:id="3"/>
    </w:p>
    <w:p w14:paraId="4EE60034" w14:textId="77777777" w:rsidR="00387BFF" w:rsidRPr="00B06341" w:rsidRDefault="00387BFF" w:rsidP="00387BFF">
      <w:pPr>
        <w:rPr>
          <w:rFonts w:ascii="Times New Roman" w:hAnsi="Times New Roman" w:cs="Times New Roman"/>
        </w:rPr>
      </w:pPr>
    </w:p>
    <w:p w14:paraId="68A299DD" w14:textId="3B1A38B5" w:rsidR="00387BFF" w:rsidRPr="00B06341" w:rsidRDefault="00387BFF" w:rsidP="00387BFF">
      <w:pPr>
        <w:pStyle w:val="Heading2"/>
        <w:rPr>
          <w:rFonts w:ascii="Times New Roman" w:hAnsi="Times New Roman" w:cs="Times New Roman"/>
        </w:rPr>
      </w:pPr>
      <w:bookmarkStart w:id="4" w:name="_Toc140420783"/>
      <w:r w:rsidRPr="00B06341">
        <w:rPr>
          <w:rFonts w:ascii="Times New Roman" w:hAnsi="Times New Roman" w:cs="Times New Roman"/>
        </w:rPr>
        <w:lastRenderedPageBreak/>
        <w:t xml:space="preserve">1NC </w:t>
      </w:r>
      <w:r w:rsidR="000A0761" w:rsidRPr="00B06341">
        <w:rPr>
          <w:rFonts w:ascii="Times New Roman" w:hAnsi="Times New Roman" w:cs="Times New Roman"/>
        </w:rPr>
        <w:t>– Farm Bill 1NC Shell</w:t>
      </w:r>
      <w:bookmarkEnd w:id="4"/>
    </w:p>
    <w:p w14:paraId="40F5B55C" w14:textId="77777777" w:rsidR="00387BFF" w:rsidRPr="00B06341" w:rsidRDefault="00387BFF" w:rsidP="00387BFF">
      <w:pPr>
        <w:pStyle w:val="Heading3"/>
        <w:rPr>
          <w:rFonts w:ascii="Times New Roman" w:hAnsi="Times New Roman" w:cs="Times New Roman"/>
        </w:rPr>
      </w:pPr>
      <w:bookmarkStart w:id="5" w:name="_Toc140420784"/>
      <w:r w:rsidRPr="00B06341">
        <w:rPr>
          <w:rFonts w:ascii="Times New Roman" w:hAnsi="Times New Roman" w:cs="Times New Roman"/>
        </w:rPr>
        <w:lastRenderedPageBreak/>
        <w:t>Farm Bill 1NC Shell</w:t>
      </w:r>
      <w:bookmarkEnd w:id="5"/>
    </w:p>
    <w:p w14:paraId="2D3B70DA" w14:textId="77777777" w:rsidR="00387BFF" w:rsidRPr="00B06341" w:rsidRDefault="00387BFF" w:rsidP="00387BFF">
      <w:pPr>
        <w:rPr>
          <w:rFonts w:ascii="Times New Roman" w:hAnsi="Times New Roman" w:cs="Times New Roman"/>
        </w:rPr>
      </w:pPr>
    </w:p>
    <w:p w14:paraId="5C651A49"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A. Uniqueness and internal link – Window for farm bill negotiations narrow – running out of time – fights risk collapse of the Farm Bill – triggering price hikes and increasing poverty</w:t>
      </w:r>
    </w:p>
    <w:p w14:paraId="2DAE3A1D"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Hill, POLITICO food and agriculture policy reporter, 6-15-23</w:t>
      </w:r>
    </w:p>
    <w:p w14:paraId="0FF82AFA"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[Meredith Lee, 6-15-23, Politico, “Far-Right Republicans Threaten To Derail Another House Party”, </w:t>
      </w:r>
      <w:hyperlink r:id="rId8" w:history="1">
        <w:r w:rsidRPr="00B06341">
          <w:rPr>
            <w:rStyle w:val="Hyperlink"/>
            <w:rFonts w:ascii="Times New Roman" w:eastAsia="Times New Roman" w:hAnsi="Times New Roman" w:cs="Times New Roman"/>
            <w:color w:val="000000" w:themeColor="text1"/>
          </w:rPr>
          <w:t>https://www.politico.com/news/2023/06/14/mccarthy-house-gop-farm-bill-00101968</w:t>
        </w:r>
      </w:hyperlink>
      <w:r w:rsidRPr="00B06341">
        <w:rPr>
          <w:rFonts w:ascii="Times New Roman" w:eastAsia="Times New Roman" w:hAnsi="Times New Roman" w:cs="Times New Roman"/>
          <w:color w:val="000000" w:themeColor="text1"/>
        </w:rPr>
        <w:t>, accessed 7-3-23, EH]</w:t>
      </w:r>
    </w:p>
    <w:p w14:paraId="3E957464"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The farm bill came up only in passing during McCarthy’s meeting with the leaders of the so-called “five families” GOP caucus factions earlier this week, as one of the many legislative items Republicans need to get done this fall, according to two House Republicans who were granted anonymity to discuss private conversations.</w:t>
      </w:r>
    </w:p>
    <w:p w14:paraId="069EE351"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Style w:val="Emphasis"/>
          <w:rFonts w:ascii="Times New Roman" w:hAnsi="Times New Roman" w:cs="Times New Roman"/>
        </w:rPr>
        <w:t>House Agriculture Committee staff have started compiling a 2023 draft of the farm bill as the panel races to complete a series of farm bill hearings. Negotiations on the text are expected to heat up later this month</w:t>
      </w:r>
      <w:r w:rsidRPr="00B06341">
        <w:rPr>
          <w:rFonts w:ascii="Times New Roman" w:eastAsia="Times New Roman" w:hAnsi="Times New Roman" w:cs="Times New Roman"/>
          <w:color w:val="000000" w:themeColor="text1"/>
        </w:rPr>
        <w:t>, with aides and lawmakers pushing for a committee markup by early September. The House-passed legislation will have to be reconciled with the version approved by the Senate. According to Senate Agriculture Chair and No. 3 Democrat Debbie Stabenow of Michigan, </w:t>
      </w:r>
      <w:hyperlink r:id="rId9" w:tgtFrame="_blank" w:history="1">
        <w:r w:rsidRPr="00B06341">
          <w:rPr>
            <w:rFonts w:ascii="Times New Roman" w:eastAsia="Times New Roman" w:hAnsi="Times New Roman" w:cs="Times New Roman"/>
            <w:color w:val="000000" w:themeColor="text1"/>
          </w:rPr>
          <w:t>Congress is “done” discussing SNAP work requirements</w:t>
        </w:r>
      </w:hyperlink>
      <w:r w:rsidRPr="00B06341">
        <w:rPr>
          <w:rFonts w:ascii="Times New Roman" w:eastAsia="Times New Roman" w:hAnsi="Times New Roman" w:cs="Times New Roman"/>
          <w:color w:val="000000" w:themeColor="text1"/>
        </w:rPr>
        <w:t> in the wake of the debt limit talks.</w:t>
      </w:r>
    </w:p>
    <w:p w14:paraId="18835CBD" w14:textId="77777777" w:rsidR="00387BFF" w:rsidRPr="00B06341" w:rsidRDefault="00387BFF" w:rsidP="00387BFF">
      <w:pPr>
        <w:spacing w:after="0" w:line="240" w:lineRule="auto"/>
        <w:rPr>
          <w:rStyle w:val="StyleUnderline"/>
          <w:rFonts w:ascii="Times New Roman" w:hAnsi="Times New Roman" w:cs="Times New Roman"/>
        </w:rPr>
      </w:pPr>
      <w:r w:rsidRPr="00B06341">
        <w:rPr>
          <w:rStyle w:val="StyleUnderline"/>
          <w:rFonts w:ascii="Times New Roman" w:hAnsi="Times New Roman" w:cs="Times New Roman"/>
        </w:rPr>
        <w:t>Many lawmakers are beginning to worry that given the current trajectory, the reauthorization process </w:t>
      </w:r>
      <w:hyperlink r:id="rId10" w:tgtFrame="_blank" w:history="1">
        <w:r w:rsidRPr="00B06341">
          <w:rPr>
            <w:rStyle w:val="StyleUnderline"/>
            <w:rFonts w:ascii="Times New Roman" w:hAnsi="Times New Roman" w:cs="Times New Roman"/>
          </w:rPr>
          <w:t>could drag into 2024</w:t>
        </w:r>
      </w:hyperlink>
      <w:r w:rsidRPr="00B06341">
        <w:rPr>
          <w:rStyle w:val="StyleUnderline"/>
          <w:rFonts w:ascii="Times New Roman" w:hAnsi="Times New Roman" w:cs="Times New Roman"/>
        </w:rPr>
        <w:t>, which would put additional pressure on a U.S. agriculture sector already reeling from high inflation and, in turn, become a political headache for lawmakers in agriculture-heavy districts and states ahead of the 2024 election. Senate Minority Leader Mitch McConnell recently took to the floor to warn that “time is running out” to pass a farm bill this year.</w:t>
      </w:r>
    </w:p>
    <w:p w14:paraId="02898EFD"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McCarthy has experienced a similar farm bill scenario in the past. He was the No. 2 Republican in the House in 2018 when Freedom Caucus members </w:t>
      </w:r>
      <w:hyperlink r:id="rId11" w:tgtFrame="_blank" w:history="1">
        <w:r w:rsidRPr="00B06341">
          <w:rPr>
            <w:rFonts w:ascii="Times New Roman" w:eastAsia="Times New Roman" w:hAnsi="Times New Roman" w:cs="Times New Roman"/>
            <w:color w:val="000000" w:themeColor="text1"/>
          </w:rPr>
          <w:t>helped to sink</w:t>
        </w:r>
      </w:hyperlink>
      <w:r w:rsidRPr="00B06341">
        <w:rPr>
          <w:rFonts w:ascii="Times New Roman" w:eastAsia="Times New Roman" w:hAnsi="Times New Roman" w:cs="Times New Roman"/>
          <w:color w:val="000000" w:themeColor="text1"/>
        </w:rPr>
        <w:t> a partisan House GOP farm bill on the floor. It took another seven months for Congress to get the final bill to then-President Donald Trump’s desk, giving Democrats ammunition to go after rural-district Republicans in the meantime. The Republican-majority Senate eventually stripped the House GOP’s steep SNAP restrictions from the final legislation, despite months of toil by McCarthy and then-Speaker Paul Ryan.</w:t>
      </w:r>
    </w:p>
    <w:p w14:paraId="723F2898"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Style w:val="Emphasis"/>
          <w:rFonts w:ascii="Times New Roman" w:hAnsi="Times New Roman" w:cs="Times New Roman"/>
        </w:rPr>
        <w:t>This time around, congressional leaders are facing even more of a time crunch and far-right Republicans are taking an even harder line, arguing McCarthy and fellow GOP leaders “</w:t>
      </w:r>
      <w:hyperlink r:id="rId12" w:tgtFrame="_blank" w:history="1">
        <w:r w:rsidRPr="00B06341">
          <w:rPr>
            <w:rStyle w:val="Emphasis"/>
            <w:rFonts w:ascii="Times New Roman" w:hAnsi="Times New Roman" w:cs="Times New Roman"/>
          </w:rPr>
          <w:t>watered down</w:t>
        </w:r>
      </w:hyperlink>
      <w:r w:rsidRPr="00B06341">
        <w:rPr>
          <w:rStyle w:val="Emphasis"/>
          <w:rFonts w:ascii="Times New Roman" w:hAnsi="Times New Roman" w:cs="Times New Roman"/>
        </w:rPr>
        <w:t>” new </w:t>
      </w:r>
      <w:hyperlink r:id="rId13" w:tgtFrame="_blank" w:history="1">
        <w:r w:rsidRPr="00B06341">
          <w:rPr>
            <w:rStyle w:val="Emphasis"/>
            <w:rFonts w:ascii="Times New Roman" w:hAnsi="Times New Roman" w:cs="Times New Roman"/>
          </w:rPr>
          <w:t>SNAP work requirements</w:t>
        </w:r>
      </w:hyperlink>
      <w:r w:rsidRPr="00B06341">
        <w:rPr>
          <w:rStyle w:val="Emphasis"/>
          <w:rFonts w:ascii="Times New Roman" w:hAnsi="Times New Roman" w:cs="Times New Roman"/>
        </w:rPr>
        <w:t> in their deal to raise the debt limit</w:t>
      </w:r>
      <w:r w:rsidRPr="00B06341">
        <w:rPr>
          <w:rFonts w:ascii="Times New Roman" w:eastAsia="Times New Roman" w:hAnsi="Times New Roman" w:cs="Times New Roman"/>
          <w:color w:val="000000" w:themeColor="text1"/>
        </w:rPr>
        <w:t>. Although he hails from an agriculture-heavy district in California’s Central Valley, McCarthy is still not heavily involved, personally, in the farm bill policy talks.</w:t>
      </w:r>
    </w:p>
    <w:p w14:paraId="7C054142"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In private, however, the speaker has told fellow Republicans that in order to appease hardliners, the party will need to at least push for stricter work requirements and other restrictions on federal </w:t>
      </w:r>
      <w:r w:rsidRPr="00B06341">
        <w:rPr>
          <w:rFonts w:ascii="Times New Roman" w:eastAsia="Times New Roman" w:hAnsi="Times New Roman" w:cs="Times New Roman"/>
          <w:color w:val="000000" w:themeColor="text1"/>
        </w:rPr>
        <w:lastRenderedPageBreak/>
        <w:t>food assistance for low-income Americans beyond the debt deal provisions, according to three other GOP lawmakers who were granted anonymity to discuss internal matters.</w:t>
      </w:r>
    </w:p>
    <w:p w14:paraId="70A5836D" w14:textId="77777777" w:rsidR="00387BFF" w:rsidRPr="00B06341" w:rsidRDefault="00387BFF" w:rsidP="00387BFF">
      <w:pPr>
        <w:spacing w:after="0"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“I think </w:t>
      </w:r>
      <w:r w:rsidRPr="00B06341">
        <w:rPr>
          <w:rStyle w:val="Emphasis"/>
          <w:rFonts w:ascii="Times New Roman" w:hAnsi="Times New Roman" w:cs="Times New Roman"/>
        </w:rPr>
        <w:t>what the Speaker is saying is that let’s not just let that be the end of the conversation. Let’s have a good conversation, a bipartisan conversation about how we can have the most integrity and serve the most people with the dollars that we have,” said Rep</w:t>
      </w:r>
      <w:r w:rsidRPr="00B06341">
        <w:rPr>
          <w:rFonts w:ascii="Times New Roman" w:eastAsia="Times New Roman" w:hAnsi="Times New Roman" w:cs="Times New Roman"/>
          <w:color w:val="000000" w:themeColor="text1"/>
        </w:rPr>
        <w:t xml:space="preserve">. Brad </w:t>
      </w:r>
      <w:r w:rsidRPr="00B06341">
        <w:rPr>
          <w:rStyle w:val="Emphasis"/>
          <w:rFonts w:ascii="Times New Roman" w:hAnsi="Times New Roman" w:cs="Times New Roman"/>
        </w:rPr>
        <w:t>Finstad</w:t>
      </w:r>
      <w:r w:rsidRPr="00B06341">
        <w:rPr>
          <w:rFonts w:ascii="Times New Roman" w:eastAsia="Times New Roman" w:hAnsi="Times New Roman" w:cs="Times New Roman"/>
          <w:color w:val="000000" w:themeColor="text1"/>
        </w:rPr>
        <w:t xml:space="preserve"> (R-Minn.), </w:t>
      </w:r>
      <w:r w:rsidRPr="00B06341">
        <w:rPr>
          <w:rStyle w:val="Emphasis"/>
          <w:rFonts w:ascii="Times New Roman" w:hAnsi="Times New Roman" w:cs="Times New Roman"/>
        </w:rPr>
        <w:t>chair of the House Agriculture subcommittee that oversees the country’s leading anti-hunger program.</w:t>
      </w:r>
    </w:p>
    <w:p w14:paraId="18AFCF95"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Many moderate House Republicans, however, are done having that conversation for now — especially those who delivered their party the House majority in 2020 by flipping districts Biden won over Trump. Democrats are already attacking many of those vulnerable Republicans for their support of the debt deal and the new SNAP restrictions in it.</w:t>
      </w:r>
    </w:p>
    <w:p w14:paraId="2BBB38A8" w14:textId="77777777" w:rsidR="00387BFF" w:rsidRPr="00B06341" w:rsidRDefault="00387BFF" w:rsidP="00387BFF">
      <w:pPr>
        <w:spacing w:before="100" w:beforeAutospacing="1" w:after="100" w:afterAutospacing="1" w:line="240" w:lineRule="auto"/>
        <w:rPr>
          <w:rStyle w:val="Emphasis"/>
          <w:rFonts w:ascii="Times New Roman" w:hAnsi="Times New Roman" w:cs="Times New Roman"/>
        </w:rPr>
      </w:pPr>
      <w:r w:rsidRPr="00B06341">
        <w:rPr>
          <w:rStyle w:val="Emphasis"/>
          <w:rFonts w:ascii="Times New Roman" w:hAnsi="Times New Roman" w:cs="Times New Roman"/>
        </w:rPr>
        <w:t>“We’ve negotiated a new level of requirements on SNAP and I think it’s time to move forward from there,” said Rep</w:t>
      </w:r>
      <w:r w:rsidRPr="00B06341">
        <w:rPr>
          <w:rFonts w:ascii="Times New Roman" w:eastAsia="Times New Roman" w:hAnsi="Times New Roman" w:cs="Times New Roman"/>
          <w:color w:val="000000" w:themeColor="text1"/>
        </w:rPr>
        <w:t xml:space="preserve">. John </w:t>
      </w:r>
      <w:r w:rsidRPr="00B06341">
        <w:rPr>
          <w:rStyle w:val="Emphasis"/>
          <w:rFonts w:ascii="Times New Roman" w:hAnsi="Times New Roman" w:cs="Times New Roman"/>
        </w:rPr>
        <w:t>Duarte</w:t>
      </w:r>
      <w:r w:rsidRPr="00B06341">
        <w:rPr>
          <w:rFonts w:ascii="Times New Roman" w:eastAsia="Times New Roman" w:hAnsi="Times New Roman" w:cs="Times New Roman"/>
          <w:color w:val="000000" w:themeColor="text1"/>
        </w:rPr>
        <w:t xml:space="preserve"> (R-Calif.), </w:t>
      </w:r>
      <w:r w:rsidRPr="00B06341">
        <w:rPr>
          <w:rStyle w:val="Emphasis"/>
          <w:rFonts w:ascii="Times New Roman" w:hAnsi="Times New Roman" w:cs="Times New Roman"/>
        </w:rPr>
        <w:t>who represents an agriculture-heavy California region that Biden carried by double digits in 2020.</w:t>
      </w:r>
    </w:p>
    <w:p w14:paraId="48796158"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Style w:val="Emphasis"/>
          <w:rFonts w:ascii="Times New Roman" w:hAnsi="Times New Roman" w:cs="Times New Roman"/>
        </w:rPr>
        <w:t>Nebraska</w:t>
      </w:r>
      <w:r w:rsidRPr="00B06341">
        <w:rPr>
          <w:rFonts w:ascii="Times New Roman" w:eastAsia="Times New Roman" w:hAnsi="Times New Roman" w:cs="Times New Roman"/>
          <w:color w:val="000000" w:themeColor="text1"/>
        </w:rPr>
        <w:t xml:space="preserve"> </w:t>
      </w:r>
      <w:r w:rsidRPr="00B06341">
        <w:rPr>
          <w:rStyle w:val="Emphasis"/>
          <w:rFonts w:ascii="Times New Roman" w:hAnsi="Times New Roman" w:cs="Times New Roman"/>
        </w:rPr>
        <w:t>Rep</w:t>
      </w:r>
      <w:r w:rsidRPr="00B06341">
        <w:rPr>
          <w:rFonts w:ascii="Times New Roman" w:eastAsia="Times New Roman" w:hAnsi="Times New Roman" w:cs="Times New Roman"/>
          <w:color w:val="000000" w:themeColor="text1"/>
        </w:rPr>
        <w:t xml:space="preserve">. Don </w:t>
      </w:r>
      <w:r w:rsidRPr="00B06341">
        <w:rPr>
          <w:rStyle w:val="Emphasis"/>
          <w:rFonts w:ascii="Times New Roman" w:hAnsi="Times New Roman" w:cs="Times New Roman"/>
        </w:rPr>
        <w:t>Bacon, another Republican in a Biden district, warned that pushing for SNAP restrictions beyond what Biden and McCarthy agreed to in the debt limit law would threaten the viability of the entire farm bill.</w:t>
      </w:r>
    </w:p>
    <w:p w14:paraId="73983E6A" w14:textId="77777777" w:rsidR="00387BFF" w:rsidRPr="00B06341" w:rsidRDefault="00387BFF" w:rsidP="00387BFF">
      <w:pPr>
        <w:spacing w:after="0" w:line="240" w:lineRule="auto"/>
        <w:rPr>
          <w:rStyle w:val="Emphasis"/>
          <w:rFonts w:ascii="Times New Roman" w:hAnsi="Times New Roman" w:cs="Times New Roman"/>
        </w:rPr>
      </w:pPr>
      <w:r w:rsidRPr="00B06341">
        <w:rPr>
          <w:rStyle w:val="Emphasis"/>
          <w:rFonts w:ascii="Times New Roman" w:hAnsi="Times New Roman" w:cs="Times New Roman"/>
        </w:rPr>
        <w:t>“You can’t just have an agreement and then say we’re gonna change it,” Bacon said. “In the end, if we get a bipartisan bill, you’ll get enough Democrats on board where [opposition from some far-right House Republicans] won’t be an issue.”</w:t>
      </w:r>
    </w:p>
    <w:p w14:paraId="329F535B" w14:textId="77777777" w:rsidR="00387BFF" w:rsidRPr="00B06341" w:rsidRDefault="00387BFF" w:rsidP="00387BFF">
      <w:pPr>
        <w:spacing w:before="100" w:beforeAutospacing="1" w:after="100" w:afterAutospacing="1" w:line="240" w:lineRule="auto"/>
        <w:rPr>
          <w:rStyle w:val="Emphasis"/>
          <w:rFonts w:ascii="Times New Roman" w:hAnsi="Times New Roman" w:cs="Times New Roman"/>
        </w:rPr>
      </w:pPr>
      <w:r w:rsidRPr="00B06341">
        <w:rPr>
          <w:rStyle w:val="Emphasis"/>
          <w:rFonts w:ascii="Times New Roman" w:hAnsi="Times New Roman" w:cs="Times New Roman"/>
        </w:rPr>
        <w:t>“I think that’s the goal,” Bacon added. We don’t want this to be a partisan bill.”</w:t>
      </w:r>
    </w:p>
    <w:p w14:paraId="254DA4CC"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Some of the more centrist House Democrats who McCarthy will need to vote for the farm bill have also publicly warned him against attempting to include further restrictions on SNAP in the farm bill.</w:t>
      </w:r>
    </w:p>
    <w:p w14:paraId="2EB7FEAD" w14:textId="77777777" w:rsidR="00387BFF" w:rsidRPr="00B06341" w:rsidRDefault="00387BFF" w:rsidP="00387BFF">
      <w:pPr>
        <w:spacing w:before="100" w:beforeAutospacing="1" w:after="100" w:afterAutospacing="1" w:line="240" w:lineRule="auto"/>
        <w:rPr>
          <w:rFonts w:ascii="Times New Roman" w:eastAsia="Times New Roman" w:hAnsi="Times New Roman" w:cs="Times New Roman"/>
          <w:color w:val="000000" w:themeColor="text1"/>
        </w:rPr>
      </w:pPr>
      <w:r w:rsidRPr="00B06341">
        <w:rPr>
          <w:rStyle w:val="Emphasis"/>
          <w:rFonts w:ascii="Times New Roman" w:hAnsi="Times New Roman" w:cs="Times New Roman"/>
        </w:rPr>
        <w:t>“SNAP is certainly one of the best tools we have for reducing poverty,” said Rep</w:t>
      </w:r>
      <w:r w:rsidRPr="00B06341">
        <w:rPr>
          <w:rFonts w:ascii="Times New Roman" w:eastAsia="Times New Roman" w:hAnsi="Times New Roman" w:cs="Times New Roman"/>
          <w:color w:val="000000" w:themeColor="text1"/>
        </w:rPr>
        <w:t xml:space="preserve">. Marie Gluesenkamp </w:t>
      </w:r>
      <w:r w:rsidRPr="00B06341">
        <w:rPr>
          <w:rStyle w:val="Emphasis"/>
          <w:rFonts w:ascii="Times New Roman" w:hAnsi="Times New Roman" w:cs="Times New Roman"/>
        </w:rPr>
        <w:t>Pérez</w:t>
      </w:r>
      <w:r w:rsidRPr="00B06341">
        <w:rPr>
          <w:rFonts w:ascii="Times New Roman" w:eastAsia="Times New Roman" w:hAnsi="Times New Roman" w:cs="Times New Roman"/>
          <w:color w:val="000000" w:themeColor="text1"/>
        </w:rPr>
        <w:t> (D-Wash.) during a recent hearing, who noted rural communities like hers are more likely to be enrolled in the program than their urban counterparts.</w:t>
      </w:r>
    </w:p>
    <w:p w14:paraId="63B20125" w14:textId="77777777" w:rsidR="00387BFF" w:rsidRPr="00B06341" w:rsidRDefault="00387BFF" w:rsidP="00387BFF">
      <w:pPr>
        <w:spacing w:before="100" w:beforeAutospacing="1" w:after="100" w:afterAutospacing="1" w:line="240" w:lineRule="auto"/>
        <w:rPr>
          <w:rStyle w:val="Emphasis"/>
          <w:rFonts w:ascii="Times New Roman" w:hAnsi="Times New Roman" w:cs="Times New Roman"/>
        </w:rPr>
      </w:pPr>
      <w:r w:rsidRPr="00B06341">
        <w:rPr>
          <w:rFonts w:ascii="Times New Roman" w:eastAsia="Times New Roman" w:hAnsi="Times New Roman" w:cs="Times New Roman"/>
          <w:color w:val="000000" w:themeColor="text1"/>
        </w:rPr>
        <w:t xml:space="preserve">Like Bacon, </w:t>
      </w:r>
      <w:r w:rsidRPr="00B06341">
        <w:rPr>
          <w:rStyle w:val="Emphasis"/>
          <w:rFonts w:ascii="Times New Roman" w:hAnsi="Times New Roman" w:cs="Times New Roman"/>
        </w:rPr>
        <w:t>Rep</w:t>
      </w:r>
      <w:r w:rsidRPr="00B06341">
        <w:rPr>
          <w:rFonts w:ascii="Times New Roman" w:eastAsia="Times New Roman" w:hAnsi="Times New Roman" w:cs="Times New Roman"/>
          <w:color w:val="000000" w:themeColor="text1"/>
        </w:rPr>
        <w:t xml:space="preserve">. Sanford </w:t>
      </w:r>
      <w:r w:rsidRPr="00B06341">
        <w:rPr>
          <w:rStyle w:val="Emphasis"/>
          <w:rFonts w:ascii="Times New Roman" w:hAnsi="Times New Roman" w:cs="Times New Roman"/>
        </w:rPr>
        <w:t>Bishop</w:t>
      </w:r>
      <w:r w:rsidRPr="00B06341">
        <w:rPr>
          <w:rFonts w:ascii="Times New Roman" w:eastAsia="Times New Roman" w:hAnsi="Times New Roman" w:cs="Times New Roman"/>
          <w:color w:val="000000" w:themeColor="text1"/>
        </w:rPr>
        <w:t xml:space="preserve">, a moderate Democrat who represents a rural stretch of Georgia, </w:t>
      </w:r>
      <w:r w:rsidRPr="00B06341">
        <w:rPr>
          <w:rStyle w:val="Emphasis"/>
          <w:rFonts w:ascii="Times New Roman" w:hAnsi="Times New Roman" w:cs="Times New Roman"/>
        </w:rPr>
        <w:t>warned that additional GOP efforts to pare back nutrition spending in the farm bill threatens </w:t>
      </w:r>
      <w:hyperlink r:id="rId14" w:tgtFrame="_blank" w:history="1">
        <w:r w:rsidRPr="00B06341">
          <w:rPr>
            <w:rStyle w:val="Emphasis"/>
            <w:rFonts w:ascii="Times New Roman" w:hAnsi="Times New Roman" w:cs="Times New Roman"/>
          </w:rPr>
          <w:t>the future of the entire legislation</w:t>
        </w:r>
      </w:hyperlink>
      <w:r w:rsidRPr="00B06341">
        <w:rPr>
          <w:rStyle w:val="Emphasis"/>
          <w:rFonts w:ascii="Times New Roman" w:hAnsi="Times New Roman" w:cs="Times New Roman"/>
        </w:rPr>
        <w:t> — which includes key farm safety net programs moderate Democrats and Republicans need in their districts.</w:t>
      </w:r>
    </w:p>
    <w:p w14:paraId="45F7629B" w14:textId="77777777" w:rsidR="0000658D" w:rsidRPr="00B06341" w:rsidRDefault="00387BFF" w:rsidP="00387BFF">
      <w:pPr>
        <w:spacing w:after="0" w:line="240" w:lineRule="auto"/>
        <w:rPr>
          <w:rStyle w:val="Emphasis"/>
          <w:rFonts w:ascii="Times New Roman" w:hAnsi="Times New Roman" w:cs="Times New Roman"/>
        </w:rPr>
      </w:pPr>
      <w:r w:rsidRPr="00B06341">
        <w:rPr>
          <w:rStyle w:val="Emphasis"/>
          <w:rFonts w:ascii="Times New Roman" w:hAnsi="Times New Roman" w:cs="Times New Roman"/>
        </w:rPr>
        <w:t>“It’s inextricably tied together,” said Bishop.</w:t>
      </w:r>
    </w:p>
    <w:p w14:paraId="338DAADF" w14:textId="77777777" w:rsidR="003F5927" w:rsidRPr="00B06341" w:rsidRDefault="003F5927" w:rsidP="00387BFF">
      <w:pPr>
        <w:spacing w:after="0" w:line="240" w:lineRule="auto"/>
        <w:rPr>
          <w:rStyle w:val="Emphasis"/>
          <w:rFonts w:ascii="Times New Roman" w:hAnsi="Times New Roman" w:cs="Times New Roman"/>
        </w:rPr>
      </w:pPr>
    </w:p>
    <w:p w14:paraId="5C67C690" w14:textId="77777777" w:rsidR="0000658D" w:rsidRPr="00B06341" w:rsidRDefault="0000658D" w:rsidP="00387BFF">
      <w:pPr>
        <w:spacing w:after="0" w:line="240" w:lineRule="auto"/>
        <w:rPr>
          <w:rStyle w:val="Emphasis"/>
          <w:rFonts w:ascii="Times New Roman" w:hAnsi="Times New Roman" w:cs="Times New Roman"/>
        </w:rPr>
      </w:pPr>
    </w:p>
    <w:p w14:paraId="1909EB90" w14:textId="3E8EA861" w:rsidR="00387BFF" w:rsidRPr="00B06341" w:rsidRDefault="00387BFF" w:rsidP="00387BFF">
      <w:pPr>
        <w:pStyle w:val="Heading4"/>
        <w:rPr>
          <w:rFonts w:ascii="Times New Roman" w:eastAsia="Times New Roman" w:hAnsi="Times New Roman" w:cs="Times New Roman"/>
        </w:rPr>
      </w:pPr>
      <w:r w:rsidRPr="00B06341">
        <w:rPr>
          <w:rFonts w:ascii="Times New Roman" w:eastAsia="Times New Roman" w:hAnsi="Times New Roman" w:cs="Times New Roman"/>
        </w:rPr>
        <w:t>B. Link – Plan triggers massive fight [Insert link evidence here]</w:t>
      </w:r>
    </w:p>
    <w:p w14:paraId="2C9EB45A" w14:textId="77777777" w:rsidR="00387BFF" w:rsidRPr="00B06341" w:rsidRDefault="00387BFF" w:rsidP="00387BFF">
      <w:pPr>
        <w:rPr>
          <w:rFonts w:ascii="Times New Roman" w:hAnsi="Times New Roman" w:cs="Times New Roman"/>
        </w:rPr>
      </w:pPr>
    </w:p>
    <w:p w14:paraId="5F79ADA5"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lastRenderedPageBreak/>
        <w:t>C. Farm Bill Good</w:t>
      </w:r>
    </w:p>
    <w:p w14:paraId="5A0781AF"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1. Farm Bill key to food security</w:t>
      </w:r>
    </w:p>
    <w:p w14:paraId="6D07023E"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Munch, American Farm Bureau economist, 6-21-23</w:t>
      </w:r>
    </w:p>
    <w:p w14:paraId="40EE056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[Daniel, 6-21-23, Ohio’s Country Journal, “Farm Bill Math”, </w:t>
      </w:r>
      <w:hyperlink r:id="rId15" w:history="1">
        <w:r w:rsidRPr="00B06341">
          <w:rPr>
            <w:rStyle w:val="Hyperlink"/>
            <w:rFonts w:ascii="Times New Roman" w:hAnsi="Times New Roman" w:cs="Times New Roman"/>
          </w:rPr>
          <w:t>https://ocj.com/2023/06/farm-bill-math/</w:t>
        </w:r>
      </w:hyperlink>
      <w:r w:rsidRPr="00B06341">
        <w:rPr>
          <w:rFonts w:ascii="Times New Roman" w:hAnsi="Times New Roman" w:cs="Times New Roman"/>
        </w:rPr>
        <w:t>, 7-3-23, accessed EH]</w:t>
      </w:r>
    </w:p>
    <w:p w14:paraId="0652041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Like consumers purchasing food at the grocery store,</w:t>
      </w:r>
      <w:r w:rsidRPr="00B06341">
        <w:rPr>
          <w:rStyle w:val="Emphasis"/>
          <w:rFonts w:ascii="Times New Roman" w:hAnsi="Times New Roman" w:cs="Times New Roman"/>
        </w:rPr>
        <w:t xml:space="preserve"> farmers and ranchers face macroeconomic pressures when they purchase inputs and services. Few pieces of legislation are more significant than the farm bill when it comes to safeguarding our domestic food supply. Ensuring that program funding is reflective of market changes is critical to maintaining the farm bill’s role in national security and the</w:t>
      </w:r>
      <w:r w:rsidRPr="00B06341">
        <w:rPr>
          <w:rFonts w:ascii="Times New Roman" w:hAnsi="Times New Roman" w:cs="Times New Roman"/>
        </w:rPr>
        <w:t xml:space="preserve"> health and </w:t>
      </w:r>
      <w:r w:rsidRPr="00B06341">
        <w:rPr>
          <w:rStyle w:val="Emphasis"/>
          <w:rFonts w:ascii="Times New Roman" w:hAnsi="Times New Roman" w:cs="Times New Roman"/>
        </w:rPr>
        <w:t>well-being of rural communities.</w:t>
      </w:r>
    </w:p>
    <w:p w14:paraId="13734DEF" w14:textId="77777777" w:rsidR="00387BFF" w:rsidRPr="00B06341" w:rsidRDefault="00387BFF" w:rsidP="00387BFF">
      <w:pPr>
        <w:rPr>
          <w:rFonts w:ascii="Times New Roman" w:hAnsi="Times New Roman" w:cs="Times New Roman"/>
        </w:rPr>
      </w:pPr>
    </w:p>
    <w:p w14:paraId="4981750F"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2. Food insecurity escalates every hotspot to go nuclear causing extinction</w:t>
      </w:r>
    </w:p>
    <w:p w14:paraId="067492E0"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Castellaw, Founder and CEO of Farmspace Systems LLC founder &amp; CEO, 17</w:t>
      </w:r>
    </w:p>
    <w:p w14:paraId="4133475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[John, Lieutenant General, former President of the non-profit Crockett Policy Institute, Agri-Pulse, “Opinion: Food Security Strategy Is Essential to Our National Security,” </w:t>
      </w:r>
      <w:hyperlink r:id="rId16" w:history="1">
        <w:r w:rsidRPr="00B06341">
          <w:rPr>
            <w:rStyle w:val="Hyperlink"/>
            <w:rFonts w:ascii="Times New Roman" w:hAnsi="Times New Roman" w:cs="Times New Roman"/>
          </w:rPr>
          <w:t>https://www.agri-pulse.com/articles/9203-opinion-food-security-strategy-is-essential-to-our-national-security</w:t>
        </w:r>
      </w:hyperlink>
      <w:r w:rsidRPr="00B06341">
        <w:rPr>
          <w:rFonts w:ascii="Times New Roman" w:hAnsi="Times New Roman" w:cs="Times New Roman"/>
        </w:rPr>
        <w:t>, accessed 7-16-23]</w:t>
      </w:r>
    </w:p>
    <w:p w14:paraId="67455FCC" w14:textId="77777777" w:rsidR="00387BFF" w:rsidRPr="00B06341" w:rsidRDefault="00387BFF" w:rsidP="00387BFF">
      <w:pPr>
        <w:rPr>
          <w:rFonts w:ascii="Times New Roman" w:hAnsi="Times New Roman" w:cs="Times New Roman"/>
          <w:color w:val="0563C1" w:themeColor="hyperlink"/>
          <w:u w:val="single"/>
        </w:rPr>
      </w:pPr>
    </w:p>
    <w:p w14:paraId="6B790AF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The United States faces many threats to our National Security. These threats include continuing wars with extremist elements such as ISIS and potential wars with rogue state North Korea or regional nuclear power Iran. </w:t>
      </w:r>
      <w:r w:rsidRPr="00B06341">
        <w:rPr>
          <w:rStyle w:val="StyleUnderline"/>
          <w:rFonts w:ascii="Times New Roman" w:hAnsi="Times New Roman" w:cs="Times New Roman"/>
        </w:rPr>
        <w:t>The heated economic and diplomatic competition with Russia and a surging China could spiral out of control. Concurrently, we face threats to our future security posed by growing civil strife, famine, and refugee and migration challenges which create incubators for extremist and anti-American government factions</w:t>
      </w:r>
      <w:r w:rsidRPr="00B06341">
        <w:rPr>
          <w:rFonts w:ascii="Times New Roman" w:hAnsi="Times New Roman" w:cs="Times New Roman"/>
        </w:rPr>
        <w:t xml:space="preserve">. Our response cannot be one dimensional but instead must be a nuanced and comprehensive National Security Strategy combining all elements of National Power including a Food Security Strategy. </w:t>
      </w:r>
    </w:p>
    <w:p w14:paraId="1DA6C195"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An American Food Security Strategy is an imperative factor in reducing the multiple threats impacting our National wellbeing.</w:t>
      </w:r>
      <w:r w:rsidRPr="00B06341">
        <w:rPr>
          <w:rFonts w:ascii="Times New Roman" w:hAnsi="Times New Roman" w:cs="Times New Roman"/>
        </w:rPr>
        <w:t xml:space="preserve"> Recent history has shown that reliable food supplies and stable prices produce more stable and secure countries. </w:t>
      </w:r>
      <w:r w:rsidRPr="00B06341">
        <w:rPr>
          <w:rStyle w:val="StyleUnderline"/>
          <w:rFonts w:ascii="Times New Roman" w:hAnsi="Times New Roman" w:cs="Times New Roman"/>
        </w:rPr>
        <w:t xml:space="preserve">Conversely, food insecurity, particularly in poorer countries, can lead to instability, unrest, and violence. </w:t>
      </w:r>
    </w:p>
    <w:p w14:paraId="215D43C7"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Food insecurity drives mass migration around the world from the Middle East, to Africa, to Southeast Asia, destabilizing neighboring populations, generating conflicts, and threatening our own security by disrupting our economic, military, and diplomatic relationships.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w:t>
      </w:r>
      <w:r w:rsidRPr="00B06341">
        <w:rPr>
          <w:rFonts w:ascii="Times New Roman" w:hAnsi="Times New Roman" w:cs="Times New Roman"/>
        </w:rPr>
        <w:t xml:space="preserve"> Repeatedly, history has taught us that a strong agricultural sector is an unquestionable requirement for inclusive and sustainable growth, broad-based development progress, and long-term stability. </w:t>
      </w:r>
    </w:p>
    <w:p w14:paraId="11FDEA2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lastRenderedPageBreak/>
        <w:t xml:space="preserve">The impact can be remarkable and far reaching. Rising income, in addition to reducing the opportunities for an upsurge in extremism, leads to changes in diet, producing </w:t>
      </w:r>
      <w:r w:rsidRPr="00B06341">
        <w:rPr>
          <w:rStyle w:val="StyleUnderline"/>
          <w:rFonts w:ascii="Times New Roman" w:hAnsi="Times New Roman" w:cs="Times New Roman"/>
        </w:rPr>
        <w:t>demand for more diverse and nutritious foods provided, in many cases, from American farmers and ranchers. Emerging markets currently purchase 20 percent of U.S. agriculture exports and that figure is expected to grow as populations boom</w:t>
      </w:r>
      <w:r w:rsidRPr="00B06341">
        <w:rPr>
          <w:rFonts w:ascii="Times New Roman" w:hAnsi="Times New Roman" w:cs="Times New Roman"/>
        </w:rPr>
        <w:t xml:space="preserve">. </w:t>
      </w:r>
    </w:p>
    <w:p w14:paraId="550DCC17"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Moving early to ensure stability in strategically significant regions requires long term planning and a disciplined, thoughtful strategy. </w:t>
      </w:r>
      <w:r w:rsidRPr="00B06341">
        <w:rPr>
          <w:rStyle w:val="StyleUnderline"/>
          <w:rFonts w:ascii="Times New Roman" w:hAnsi="Times New Roman" w:cs="Times New Roman"/>
        </w:rPr>
        <w:t xml:space="preserve">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w:t>
      </w:r>
    </w:p>
    <w:p w14:paraId="0D5B5EFB"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This is not rocket science. We know where the instability is most likely to occur.</w:t>
      </w:r>
      <w:r w:rsidRPr="00B06341">
        <w:rPr>
          <w:rFonts w:ascii="Times New Roman" w:hAnsi="Times New Roman" w:cs="Times New Roman"/>
        </w:rPr>
        <w:t xml:space="preserve">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055787BF"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Too often these situations deteriorate into shooting wars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w:t>
      </w:r>
      <w:r w:rsidRPr="00B06341">
        <w:rPr>
          <w:rFonts w:ascii="Times New Roman" w:hAnsi="Times New Roman" w:cs="Times New Roman"/>
        </w:rPr>
        <w:t xml:space="preserve">. Fully 40% of those who serve in our military come from the farms, ranches, and non-urban communities that make up only 16% of our population. </w:t>
      </w:r>
    </w:p>
    <w:p w14:paraId="09FF659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p>
    <w:p w14:paraId="14395E1A" w14:textId="2985625B" w:rsidR="0000658D"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3211F1D6" w14:textId="6BA93A17" w:rsidR="00387BFF" w:rsidRPr="00B06341" w:rsidRDefault="00387BFF" w:rsidP="00387BFF">
      <w:pPr>
        <w:pStyle w:val="Heading2"/>
        <w:rPr>
          <w:rFonts w:ascii="Times New Roman" w:hAnsi="Times New Roman" w:cs="Times New Roman"/>
        </w:rPr>
      </w:pPr>
      <w:bookmarkStart w:id="6" w:name="_Toc140420785"/>
      <w:r w:rsidRPr="00B06341">
        <w:rPr>
          <w:rFonts w:ascii="Times New Roman" w:hAnsi="Times New Roman" w:cs="Times New Roman"/>
        </w:rPr>
        <w:lastRenderedPageBreak/>
        <w:t>Uniqueness</w:t>
      </w:r>
      <w:bookmarkEnd w:id="6"/>
    </w:p>
    <w:p w14:paraId="75777CA0" w14:textId="77777777" w:rsidR="00387BFF" w:rsidRPr="00B06341" w:rsidRDefault="00387BFF" w:rsidP="00387BFF">
      <w:pPr>
        <w:rPr>
          <w:rFonts w:ascii="Times New Roman" w:hAnsi="Times New Roman" w:cs="Times New Roman"/>
        </w:rPr>
      </w:pPr>
    </w:p>
    <w:p w14:paraId="03F4F6D2" w14:textId="77777777" w:rsidR="00387BFF" w:rsidRPr="00B06341" w:rsidRDefault="00387BFF" w:rsidP="00387BFF">
      <w:pPr>
        <w:pStyle w:val="Heading3"/>
        <w:rPr>
          <w:rFonts w:ascii="Times New Roman" w:hAnsi="Times New Roman" w:cs="Times New Roman"/>
        </w:rPr>
      </w:pPr>
      <w:bookmarkStart w:id="7" w:name="_Toc140420786"/>
      <w:r w:rsidRPr="00B06341">
        <w:rPr>
          <w:rFonts w:ascii="Times New Roman" w:hAnsi="Times New Roman" w:cs="Times New Roman"/>
        </w:rPr>
        <w:lastRenderedPageBreak/>
        <w:t>Farm Bill Will Pass Now</w:t>
      </w:r>
      <w:bookmarkEnd w:id="7"/>
    </w:p>
    <w:p w14:paraId="67AD90F5" w14:textId="77777777" w:rsidR="00387BFF" w:rsidRPr="00B06341" w:rsidRDefault="00387BFF" w:rsidP="00387BFF">
      <w:pPr>
        <w:rPr>
          <w:rFonts w:ascii="Times New Roman" w:hAnsi="Times New Roman" w:cs="Times New Roman"/>
        </w:rPr>
      </w:pPr>
    </w:p>
    <w:p w14:paraId="089EE977"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likely to pass – coalition-building now</w:t>
      </w:r>
    </w:p>
    <w:p w14:paraId="536F2144"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Knight, The Community Word, 7-8-23</w:t>
      </w:r>
    </w:p>
    <w:p w14:paraId="695C1FE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[Bill Knight, 7-8-23, Community Word "Bill Knight: Can bipartisanship outdo ‘Cavity Caucus’ and Big Ag for next Farm Bill?,", </w:t>
      </w:r>
      <w:hyperlink r:id="rId17" w:history="1">
        <w:r w:rsidRPr="00B06341">
          <w:rPr>
            <w:rStyle w:val="Hyperlink"/>
            <w:rFonts w:ascii="Times New Roman" w:hAnsi="Times New Roman" w:cs="Times New Roman"/>
          </w:rPr>
          <w:t>http://thecommunityword.com/online/blog/2023/07/08/bill-knight-can-bipartisanship-outdo-cavity-caucus-and-big-ag-for-next-farm-bill/</w:t>
        </w:r>
      </w:hyperlink>
      <w:r w:rsidRPr="00B06341">
        <w:rPr>
          <w:rFonts w:ascii="Times New Roman" w:hAnsi="Times New Roman" w:cs="Times New Roman"/>
        </w:rPr>
        <w:t>, accessed 7-11-23, S.A.M]</w:t>
      </w:r>
    </w:p>
    <w:p w14:paraId="0E406724"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It’s </w:t>
      </w:r>
      <w:r w:rsidRPr="00B06341">
        <w:rPr>
          <w:rStyle w:val="StyleUnderline"/>
          <w:rFonts w:ascii="Times New Roman" w:hAnsi="Times New Roman" w:cs="Times New Roman"/>
        </w:rPr>
        <w:t>not hoping against hope to see possibilities for reasonable people in Congress to put country above party and again work together to compromise and construct a new, five-year Farm Bill, which is being drafted this summer.</w:t>
      </w:r>
    </w:p>
    <w:p w14:paraId="57C1867A"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Optimism is justified despite the obvious divisiveness on Capitol Hill.</w:t>
      </w:r>
    </w:p>
    <w:p w14:paraId="3650CB3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On the House Agriculture Committe, Chair Glenn </w:t>
      </w:r>
      <w:r w:rsidRPr="00B06341">
        <w:rPr>
          <w:rStyle w:val="StyleUnderline"/>
          <w:rFonts w:ascii="Times New Roman" w:hAnsi="Times New Roman" w:cs="Times New Roman"/>
        </w:rPr>
        <w:t xml:space="preserve">Thompson </w:t>
      </w:r>
      <w:r w:rsidRPr="00B06341">
        <w:rPr>
          <w:rFonts w:ascii="Times New Roman" w:hAnsi="Times New Roman" w:cs="Times New Roman"/>
        </w:rPr>
        <w:t>(R-Pa.)</w:t>
      </w:r>
      <w:r w:rsidRPr="00B06341">
        <w:rPr>
          <w:rStyle w:val="StyleUnderline"/>
          <w:rFonts w:ascii="Times New Roman" w:hAnsi="Times New Roman" w:cs="Times New Roman"/>
        </w:rPr>
        <w:t xml:space="preserve"> has defended nutrition programs in general and SNAP in particular</w:t>
      </w:r>
      <w:r w:rsidRPr="00B06341">
        <w:rPr>
          <w:rFonts w:ascii="Times New Roman" w:hAnsi="Times New Roman" w:cs="Times New Roman"/>
        </w:rPr>
        <w:t xml:space="preserve"> (although he’s opposed expansion of SNAP benefits). Instead, Thompson is focusing on crop insurance.</w:t>
      </w:r>
    </w:p>
    <w:p w14:paraId="5490CF1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The Farm bill is always bipartisan,” Thompson’s said</w:t>
      </w:r>
      <w:r w:rsidRPr="00B06341">
        <w:rPr>
          <w:rFonts w:ascii="Times New Roman" w:hAnsi="Times New Roman" w:cs="Times New Roman"/>
        </w:rPr>
        <w:t xml:space="preserve">, </w:t>
      </w:r>
      <w:r w:rsidRPr="00B06341">
        <w:rPr>
          <w:rStyle w:val="StyleUnderline"/>
          <w:rFonts w:ascii="Times New Roman" w:hAnsi="Times New Roman" w:cs="Times New Roman"/>
        </w:rPr>
        <w:t>“At the end of the day, final votes are fairly bipartisan, and my goal is to keep it that way from the very beginning.”</w:t>
      </w:r>
    </w:p>
    <w:p w14:paraId="5265F54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In the Senate, Ag chair Debbie </w:t>
      </w:r>
      <w:r w:rsidRPr="00B06341">
        <w:rPr>
          <w:rStyle w:val="StyleUnderline"/>
          <w:rFonts w:ascii="Times New Roman" w:hAnsi="Times New Roman" w:cs="Times New Roman"/>
        </w:rPr>
        <w:t>Stabenow (D-Mich.)</w:t>
      </w:r>
      <w:r w:rsidRPr="00B06341">
        <w:rPr>
          <w:rFonts w:ascii="Times New Roman" w:hAnsi="Times New Roman" w:cs="Times New Roman"/>
        </w:rPr>
        <w:t xml:space="preserve"> is </w:t>
      </w:r>
      <w:r w:rsidRPr="00B06341">
        <w:rPr>
          <w:rStyle w:val="StyleUnderline"/>
          <w:rFonts w:ascii="Times New Roman" w:hAnsi="Times New Roman" w:cs="Times New Roman"/>
        </w:rPr>
        <w:t>working on conservation.</w:t>
      </w:r>
    </w:p>
    <w:p w14:paraId="2C7FA705"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Also, </w:t>
      </w:r>
      <w:r w:rsidRPr="00B06341">
        <w:rPr>
          <w:rStyle w:val="StyleUnderline"/>
          <w:rFonts w:ascii="Times New Roman" w:hAnsi="Times New Roman" w:cs="Times New Roman"/>
        </w:rPr>
        <w:t>Biden’s Agriculture Secretary Tom Vilsack has built an informal coalition involving interests as varied as corporate giant Archer-Daniels-Midland and the grassroots-oriented Farmers Union to discuss renewable energy, sustainable production and other ideas tied to climate change, which farmers know is here, now.</w:t>
      </w:r>
    </w:p>
    <w:p w14:paraId="383738D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Enacted about every five years, Farm Bills affect how the nation farms and eats, how we use the outdoors and our money, and how we all protect the land and rural America — where 46 million people live (14% of U.S. population).</w:t>
      </w:r>
    </w:p>
    <w:p w14:paraId="398B8723"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Forecast to cost $700 billion over five years, the next Farm Bill will determine how food is grown, who has access to it and at what cost. It can seem too complex, which is how political mischief can occur.</w:t>
      </w:r>
    </w:p>
    <w:p w14:paraId="38CC220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 last recent bill, costing about $430 billion, passed in 2018 after negotiations were prolonged when conservatives attacked food stamps, and it expires Sept. 30.</w:t>
      </w:r>
    </w:p>
    <w:p w14:paraId="0A4352D9"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Current construction</w:t>
      </w:r>
    </w:p>
    <w:p w14:paraId="53CE078D"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The current Farm Bill has </w:t>
      </w:r>
      <w:r w:rsidRPr="00B06341">
        <w:rPr>
          <w:rStyle w:val="StyleUnderline"/>
          <w:rFonts w:ascii="Times New Roman" w:hAnsi="Times New Roman" w:cs="Times New Roman"/>
        </w:rPr>
        <w:t>four main types of entitlements (programs that guarantee certain benefits to a specific group): income and price-support subsidies for commodity farmers</w:t>
      </w:r>
      <w:r w:rsidRPr="00B06341">
        <w:rPr>
          <w:rFonts w:ascii="Times New Roman" w:hAnsi="Times New Roman" w:cs="Times New Roman"/>
        </w:rPr>
        <w:t xml:space="preserve"> (despite most of the corn and beans covering the Midwest feed more livestock than people, or are processed for fuel or plastics), </w:t>
      </w:r>
      <w:r w:rsidRPr="00B06341">
        <w:rPr>
          <w:rStyle w:val="StyleUnderline"/>
          <w:rFonts w:ascii="Times New Roman" w:hAnsi="Times New Roman" w:cs="Times New Roman"/>
        </w:rPr>
        <w:t>crop insurance, conservation, and nutrition (in fact, three-fourths of overall funding went to nutrition programs</w:t>
      </w:r>
      <w:r w:rsidRPr="00B06341">
        <w:rPr>
          <w:rFonts w:ascii="Times New Roman" w:hAnsi="Times New Roman" w:cs="Times New Roman"/>
        </w:rPr>
        <w:t xml:space="preserve"> such as the Supplemental Nutrition Assistance Program (SNAP, formerly called food stamps), </w:t>
      </w:r>
      <w:r w:rsidRPr="00B06341">
        <w:rPr>
          <w:rStyle w:val="StyleUnderline"/>
          <w:rFonts w:ascii="Times New Roman" w:hAnsi="Times New Roman" w:cs="Times New Roman"/>
        </w:rPr>
        <w:t>which help low-income families access healthy food.</w:t>
      </w:r>
    </w:p>
    <w:p w14:paraId="22049952"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lastRenderedPageBreak/>
        <w:t>“I’m feeling less discouraged than I could be,” said Rep</w:t>
      </w:r>
      <w:r w:rsidRPr="00B06341">
        <w:rPr>
          <w:rFonts w:ascii="Times New Roman" w:hAnsi="Times New Roman" w:cs="Times New Roman"/>
        </w:rPr>
        <w:t>. Chellie</w:t>
      </w:r>
      <w:r w:rsidRPr="00B06341">
        <w:rPr>
          <w:rStyle w:val="StyleUnderline"/>
          <w:rFonts w:ascii="Times New Roman" w:hAnsi="Times New Roman" w:cs="Times New Roman"/>
        </w:rPr>
        <w:t xml:space="preserve"> Pingree</w:t>
      </w:r>
      <w:r w:rsidRPr="00B06341">
        <w:rPr>
          <w:rFonts w:ascii="Times New Roman" w:hAnsi="Times New Roman" w:cs="Times New Roman"/>
        </w:rPr>
        <w:t xml:space="preserve"> (D-Maine), </w:t>
      </w:r>
      <w:r w:rsidRPr="00B06341">
        <w:rPr>
          <w:rStyle w:val="StyleUnderline"/>
          <w:rFonts w:ascii="Times New Roman" w:hAnsi="Times New Roman" w:cs="Times New Roman"/>
        </w:rPr>
        <w:t xml:space="preserve">who’s </w:t>
      </w:r>
      <w:r w:rsidRPr="00B06341">
        <w:rPr>
          <w:rFonts w:ascii="Times New Roman" w:hAnsi="Times New Roman" w:cs="Times New Roman"/>
        </w:rPr>
        <w:t xml:space="preserve">also </w:t>
      </w:r>
      <w:r w:rsidRPr="00B06341">
        <w:rPr>
          <w:rStyle w:val="StyleUnderline"/>
          <w:rFonts w:ascii="Times New Roman" w:hAnsi="Times New Roman" w:cs="Times New Roman"/>
        </w:rPr>
        <w:t>on the Agriculture Committee.</w:t>
      </w:r>
    </w:p>
    <w:p w14:paraId="257AA440" w14:textId="77777777" w:rsidR="00387BFF" w:rsidRPr="00B06341" w:rsidRDefault="00387BFF" w:rsidP="00387BFF">
      <w:pPr>
        <w:rPr>
          <w:rStyle w:val="StyleUnderline"/>
          <w:rFonts w:ascii="Times New Roman" w:hAnsi="Times New Roman" w:cs="Times New Roman"/>
        </w:rPr>
      </w:pPr>
    </w:p>
    <w:p w14:paraId="6CFBED56"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will pass now, but not guaranteed</w:t>
      </w:r>
    </w:p>
    <w:p w14:paraId="17CCDE07"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Coppess, University Of Illinois Department Of Agricultural And Consumer Economics professor, 6-15-23</w:t>
      </w:r>
    </w:p>
    <w:p w14:paraId="296E67AB" w14:textId="77777777" w:rsidR="00387BFF" w:rsidRPr="00B06341" w:rsidRDefault="00387BFF" w:rsidP="00387BFF">
      <w:pPr>
        <w:pStyle w:val="NormalWeb"/>
        <w:textAlignment w:val="baseline"/>
        <w:rPr>
          <w:rFonts w:ascii="Times New Roman" w:hAnsi="Times New Roman" w:cs="Times New Roman"/>
          <w:color w:val="000000" w:themeColor="text1"/>
          <w:sz w:val="22"/>
        </w:rPr>
      </w:pPr>
      <w:r w:rsidRPr="00B06341">
        <w:rPr>
          <w:rFonts w:ascii="Times New Roman" w:hAnsi="Times New Roman" w:cs="Times New Roman"/>
          <w:color w:val="000000" w:themeColor="text1"/>
          <w:sz w:val="22"/>
        </w:rPr>
        <w:t xml:space="preserve">[Jonathan, 6-15-23, Farm Doc Daily Illinois, “Farm Bill 2023: Trying To Reason With Expectations For Farm Policy”, </w:t>
      </w:r>
      <w:hyperlink r:id="rId18" w:history="1">
        <w:r w:rsidRPr="00B06341">
          <w:rPr>
            <w:rStyle w:val="Hyperlink"/>
            <w:rFonts w:ascii="Times New Roman" w:hAnsi="Times New Roman" w:cs="Times New Roman"/>
            <w:sz w:val="22"/>
          </w:rPr>
          <w:t>https://farmdocdaily.illinois.edu/2023/06/farm-bill-2023-trying-to-reason-with-expectations-for-farm-policy.html</w:t>
        </w:r>
      </w:hyperlink>
      <w:r w:rsidRPr="00B06341">
        <w:rPr>
          <w:rFonts w:ascii="Times New Roman" w:hAnsi="Times New Roman" w:cs="Times New Roman"/>
          <w:color w:val="000000" w:themeColor="text1"/>
          <w:sz w:val="22"/>
        </w:rPr>
        <w:t>, accessed 7-3-23, EH]</w:t>
      </w:r>
    </w:p>
    <w:p w14:paraId="0B8BDCA6" w14:textId="77777777" w:rsidR="00387BFF" w:rsidRPr="00B06341" w:rsidRDefault="00387BFF" w:rsidP="00387BFF">
      <w:pPr>
        <w:pStyle w:val="NormalWeb"/>
        <w:textAlignment w:val="baseline"/>
        <w:rPr>
          <w:rFonts w:ascii="Times New Roman" w:hAnsi="Times New Roman" w:cs="Times New Roman"/>
          <w:color w:val="000000" w:themeColor="text1"/>
          <w:sz w:val="22"/>
        </w:rPr>
      </w:pPr>
      <w:r w:rsidRPr="00B06341">
        <w:rPr>
          <w:rFonts w:ascii="Times New Roman" w:hAnsi="Times New Roman" w:cs="Times New Roman"/>
          <w:color w:val="000000" w:themeColor="text1"/>
          <w:sz w:val="22"/>
          <w:u w:val="single"/>
        </w:rPr>
        <w:t>The debt limit barrier to a farm bill has been removed, which may increase the odds that Congress can reauthorize a farm bill this year but certainly doesn’t guarantee it.</w:t>
      </w:r>
      <w:r w:rsidRPr="00B06341">
        <w:rPr>
          <w:rFonts w:ascii="Times New Roman" w:hAnsi="Times New Roman" w:cs="Times New Roman"/>
          <w:color w:val="000000" w:themeColor="text1"/>
          <w:sz w:val="22"/>
        </w:rPr>
        <w:t xml:space="preserve"> </w:t>
      </w:r>
      <w:r w:rsidRPr="00B06341">
        <w:rPr>
          <w:rFonts w:ascii="Times New Roman" w:hAnsi="Times New Roman" w:cs="Times New Roman"/>
          <w:color w:val="000000" w:themeColor="text1"/>
          <w:sz w:val="22"/>
          <w:u w:val="single"/>
        </w:rPr>
        <w:t>A collision between expectations for farm program payments and the rules governing a farm bill budget could be among the most significant barriers remaining.</w:t>
      </w:r>
      <w:r w:rsidRPr="00B06341">
        <w:rPr>
          <w:rFonts w:ascii="Times New Roman" w:hAnsi="Times New Roman" w:cs="Times New Roman"/>
          <w:color w:val="000000" w:themeColor="text1"/>
          <w:sz w:val="22"/>
        </w:rPr>
        <w:t xml:space="preserve"> This article reviews some of what may be driving expectations for farm program payments and the challenges that result.</w:t>
      </w:r>
    </w:p>
    <w:p w14:paraId="0F9C7166" w14:textId="77777777" w:rsidR="00387BFF" w:rsidRPr="00B06341" w:rsidRDefault="00387BFF" w:rsidP="00387BFF">
      <w:pPr>
        <w:rPr>
          <w:rFonts w:ascii="Times New Roman" w:hAnsi="Times New Roman" w:cs="Times New Roman"/>
        </w:rPr>
      </w:pPr>
    </w:p>
    <w:p w14:paraId="7FB70628"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will pass but the window is closing</w:t>
      </w:r>
    </w:p>
    <w:p w14:paraId="2B741DE6"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Hart Brownfield anchor/reporter 7/10/23</w:t>
      </w:r>
    </w:p>
    <w:p w14:paraId="20ABD3A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[Carah, 7/10/2023, Brownfield news “TIME AND MONEY BOTH SHORT IN THE FARM BILL,” </w:t>
      </w:r>
      <w:hyperlink r:id="rId19" w:history="1">
        <w:r w:rsidRPr="00B06341">
          <w:rPr>
            <w:rStyle w:val="Hyperlink"/>
            <w:rFonts w:ascii="Times New Roman" w:hAnsi="Times New Roman" w:cs="Times New Roman"/>
          </w:rPr>
          <w:t>https://brownfieldagnews.com/news/time-and-money-both-short-in-the-farm-bill/</w:t>
        </w:r>
      </w:hyperlink>
      <w:r w:rsidRPr="00B06341">
        <w:rPr>
          <w:rFonts w:ascii="Times New Roman" w:hAnsi="Times New Roman" w:cs="Times New Roman"/>
        </w:rPr>
        <w:t>, accessed 7/12/2023, eo]</w:t>
      </w:r>
    </w:p>
    <w:p w14:paraId="7AE3720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president of the American Farm Bureau Federation says he is optimistic the new farm bill will be completed by the end of the year.</w:t>
      </w:r>
    </w:p>
    <w:p w14:paraId="02995D0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Zippy Duvall tells Brownfield </w:t>
      </w:r>
      <w:r w:rsidRPr="00B06341">
        <w:rPr>
          <w:rStyle w:val="StyleUnderline"/>
          <w:rFonts w:ascii="Times New Roman" w:hAnsi="Times New Roman" w:cs="Times New Roman"/>
        </w:rPr>
        <w:t>the four agriculture committee leaders have confidence a bill can pass the finish line,</w:t>
      </w:r>
      <w:r w:rsidRPr="00B06341">
        <w:rPr>
          <w:rFonts w:ascii="Times New Roman" w:hAnsi="Times New Roman" w:cs="Times New Roman"/>
        </w:rPr>
        <w:t xml:space="preserve"> but says time is an enemy as the window narrows to get a bill passed by September 30.</w:t>
      </w:r>
    </w:p>
    <w:p w14:paraId="5092356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 legislative calendar is getting full and short.”</w:t>
      </w:r>
    </w:p>
    <w:p w14:paraId="141766D2"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He says getting money for the farm bill is also a challenge, but nothing new</w:t>
      </w:r>
      <w:r w:rsidRPr="00B06341">
        <w:rPr>
          <w:rFonts w:ascii="Times New Roman" w:hAnsi="Times New Roman" w:cs="Times New Roman"/>
        </w:rPr>
        <w:t>. Duvall says if Congress wants to add new provisions to the bill, including a boost in reference prices, they’ll find a way to get it done.</w:t>
      </w:r>
    </w:p>
    <w:p w14:paraId="60D04BD2"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We’re going to push hard to make sure it happens and we’ll be there everyday to make sure it happens</w:t>
      </w:r>
      <w:r w:rsidRPr="00B06341">
        <w:rPr>
          <w:rFonts w:ascii="Times New Roman" w:hAnsi="Times New Roman" w:cs="Times New Roman"/>
        </w:rPr>
        <w:t>.”</w:t>
      </w:r>
    </w:p>
    <w:p w14:paraId="58BB0583" w14:textId="77777777" w:rsidR="0000658D" w:rsidRPr="00B06341" w:rsidRDefault="00387BFF" w:rsidP="00387BFF">
      <w:pPr>
        <w:rPr>
          <w:rFonts w:ascii="Times New Roman" w:hAnsi="Times New Roman" w:cs="Times New Roman"/>
        </w:rPr>
      </w:pPr>
      <w:r w:rsidRPr="00B06341">
        <w:rPr>
          <w:rFonts w:ascii="Times New Roman" w:hAnsi="Times New Roman" w:cs="Times New Roman"/>
        </w:rPr>
        <w:t>Duvall was in South Dakota in early July meeting with South Dakota Farm Bureau members.</w:t>
      </w:r>
    </w:p>
    <w:p w14:paraId="77DBD279" w14:textId="77777777" w:rsidR="0000658D" w:rsidRPr="00B06341" w:rsidRDefault="0000658D" w:rsidP="00387BFF">
      <w:pPr>
        <w:rPr>
          <w:rFonts w:ascii="Times New Roman" w:hAnsi="Times New Roman" w:cs="Times New Roman"/>
        </w:rPr>
      </w:pPr>
    </w:p>
    <w:p w14:paraId="297C13A5" w14:textId="19CF4949"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likely to pass now – high priority</w:t>
      </w:r>
    </w:p>
    <w:p w14:paraId="180A5BEA"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Dorenkamp, Brownfield Ag News, 7-5-23</w:t>
      </w:r>
    </w:p>
    <w:p w14:paraId="6074D19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lastRenderedPageBreak/>
        <w:t>(Mark, 7-5-23, 1430wcmy, " House Majority Whip: “massive failure” if new farm bill isn’t done on time, https://1430wcmy.com/2023/07/05/house-majority-whip-massive-failure-if-new-farm-bill-isnt-done-on-time/, Accessed 7/11/23, S.A.M)</w:t>
      </w:r>
    </w:p>
    <w:p w14:paraId="7C9A30F3" w14:textId="77777777" w:rsidR="00387BFF" w:rsidRPr="00B06341" w:rsidRDefault="00387BFF" w:rsidP="00387BFF">
      <w:pPr>
        <w:rPr>
          <w:rFonts w:ascii="Times New Roman" w:hAnsi="Times New Roman" w:cs="Times New Roman"/>
        </w:rPr>
      </w:pPr>
    </w:p>
    <w:p w14:paraId="4254CDF8"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Pressure is mounting on lawmakers to pass a new farm bill</w:t>
      </w:r>
      <w:r w:rsidRPr="00B06341">
        <w:rPr>
          <w:rFonts w:ascii="Times New Roman" w:hAnsi="Times New Roman" w:cs="Times New Roman"/>
        </w:rPr>
        <w:t xml:space="preserve"> before the current bill expires.</w:t>
      </w:r>
    </w:p>
    <w:p w14:paraId="4A6E67F4"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House Majority Whip Tom Emmer was recently asked by Brownfield Ag News if he thinks that will happen.</w:t>
      </w:r>
    </w:p>
    <w:p w14:paraId="0896D2B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“Well for me, it would be </w:t>
      </w:r>
      <w:r w:rsidRPr="00B06341">
        <w:rPr>
          <w:rStyle w:val="StyleUnderline"/>
          <w:rFonts w:ascii="Times New Roman" w:hAnsi="Times New Roman" w:cs="Times New Roman"/>
        </w:rPr>
        <w:t>a massive failure if it wasn’t</w:t>
      </w:r>
      <w:r w:rsidRPr="00B06341">
        <w:rPr>
          <w:rFonts w:ascii="Times New Roman" w:hAnsi="Times New Roman" w:cs="Times New Roman"/>
        </w:rPr>
        <w:t>.”</w:t>
      </w:r>
    </w:p>
    <w:p w14:paraId="1D1E462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Minnesota Republican</w:t>
      </w:r>
      <w:r w:rsidRPr="00B06341">
        <w:rPr>
          <w:rFonts w:ascii="Times New Roman" w:hAnsi="Times New Roman" w:cs="Times New Roman"/>
        </w:rPr>
        <w:t xml:space="preserve"> </w:t>
      </w:r>
      <w:r w:rsidRPr="00B06341">
        <w:rPr>
          <w:rStyle w:val="StyleUnderline"/>
          <w:rFonts w:ascii="Times New Roman" w:hAnsi="Times New Roman" w:cs="Times New Roman"/>
        </w:rPr>
        <w:t>suggests the farm bill is a national security issue</w:t>
      </w:r>
      <w:r w:rsidRPr="00B06341">
        <w:rPr>
          <w:rFonts w:ascii="Times New Roman" w:hAnsi="Times New Roman" w:cs="Times New Roman"/>
        </w:rPr>
        <w:t>.</w:t>
      </w:r>
    </w:p>
    <w:p w14:paraId="2D75AB7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A country that can’t feed itself does not survive, so people have to understand this is a top priority</w:t>
      </w:r>
      <w:r w:rsidRPr="00B06341">
        <w:rPr>
          <w:rFonts w:ascii="Times New Roman" w:hAnsi="Times New Roman" w:cs="Times New Roman"/>
        </w:rPr>
        <w:t>.”</w:t>
      </w:r>
    </w:p>
    <w:p w14:paraId="1640E781"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Emmer says House Ag Committee chair Glenn “GT” Thompson will put together the best possible bill that hopefully passes long before the September 30th deadline.</w:t>
      </w:r>
    </w:p>
    <w:p w14:paraId="52FDF476" w14:textId="77777777" w:rsidR="00387BFF" w:rsidRPr="00B06341" w:rsidRDefault="00387BFF" w:rsidP="00387BFF">
      <w:pPr>
        <w:rPr>
          <w:rFonts w:ascii="Times New Roman" w:hAnsi="Times New Roman" w:cs="Times New Roman"/>
          <w:u w:val="single"/>
        </w:rPr>
      </w:pPr>
    </w:p>
    <w:p w14:paraId="73984056" w14:textId="77777777" w:rsidR="00387BFF" w:rsidRPr="00B06341" w:rsidRDefault="00387BFF" w:rsidP="00387BFF">
      <w:pPr>
        <w:pStyle w:val="Heading4"/>
        <w:rPr>
          <w:rStyle w:val="Style13ptBold"/>
          <w:rFonts w:ascii="Times New Roman" w:hAnsi="Times New Roman" w:cs="Times New Roman"/>
          <w:b/>
          <w:bCs w:val="0"/>
        </w:rPr>
      </w:pPr>
      <w:r w:rsidRPr="00B06341">
        <w:rPr>
          <w:rStyle w:val="Style13ptBold"/>
          <w:rFonts w:ascii="Times New Roman" w:hAnsi="Times New Roman" w:cs="Times New Roman"/>
          <w:b/>
        </w:rPr>
        <w:t>Farm bill will pass – McCarthy promising bipartisan Farm Bil now</w:t>
      </w:r>
    </w:p>
    <w:p w14:paraId="32E90B8B"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Brasher and Wicks, Agri-Pulse editors, 6/21/2023</w:t>
      </w:r>
    </w:p>
    <w:p w14:paraId="316CA75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[Phillip, Noah, Agri-Pulse, “GOP hardliners' anger could delay, imperil new farm bill”, </w:t>
      </w:r>
      <w:hyperlink r:id="rId20" w:history="1">
        <w:r w:rsidRPr="00B06341">
          <w:rPr>
            <w:rStyle w:val="Hyperlink"/>
            <w:rFonts w:ascii="Times New Roman" w:hAnsi="Times New Roman" w:cs="Times New Roman"/>
          </w:rPr>
          <w:t>https://www.agri-pulse.com/articles/19583-gop-hardliners-anger-could-delay-imperil-new-farm-bill</w:t>
        </w:r>
      </w:hyperlink>
      <w:r w:rsidRPr="00B06341">
        <w:rPr>
          <w:rFonts w:ascii="Times New Roman" w:hAnsi="Times New Roman" w:cs="Times New Roman"/>
        </w:rPr>
        <w:t>, Accessed 7/12/2023, S.P.]</w:t>
      </w:r>
    </w:p>
    <w:p w14:paraId="305C9843"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One longtime GOP lobbyist and Capitol Hill veteran says conservative demands could make it difficult</w:t>
      </w:r>
      <w:r w:rsidRPr="00B06341">
        <w:rPr>
          <w:rFonts w:ascii="Times New Roman" w:hAnsi="Times New Roman" w:cs="Times New Roman"/>
        </w:rPr>
        <w:t>, if not impossible</w:t>
      </w:r>
      <w:r w:rsidRPr="00B06341">
        <w:rPr>
          <w:rStyle w:val="StyleUnderline"/>
          <w:rFonts w:ascii="Times New Roman" w:hAnsi="Times New Roman" w:cs="Times New Roman"/>
        </w:rPr>
        <w:t>, for McCarthy to put a bipartisan farm bill on the House floor</w:t>
      </w:r>
      <w:r w:rsidRPr="00B06341">
        <w:rPr>
          <w:rFonts w:ascii="Times New Roman" w:hAnsi="Times New Roman" w:cs="Times New Roman"/>
        </w:rPr>
        <w:t xml:space="preserve">. If he does do that, he risks being ousted as speaker, said the lobbyist, who asked not to be identified. </w:t>
      </w:r>
    </w:p>
    <w:p w14:paraId="6B4A0C24"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“In the old days, you persuaded people with a bridge or leadership post or appointment to a committee or something like that. </w:t>
      </w:r>
      <w:r w:rsidRPr="00B06341">
        <w:rPr>
          <w:rStyle w:val="StyleUnderline"/>
          <w:rFonts w:ascii="Times New Roman" w:hAnsi="Times New Roman" w:cs="Times New Roman"/>
        </w:rPr>
        <w:t xml:space="preserve">I don't think that works very well for these guys,” the lobbyist said of the conservatives angry over the debt agreement. </w:t>
      </w:r>
    </w:p>
    <w:p w14:paraId="12C0BE1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“They thought they had a deal … and they are really hot. And I don't see that settling down anytime soon.”</w:t>
      </w:r>
    </w:p>
    <w:p w14:paraId="07481E6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another veteran lobbyist with Republican ties</w:t>
      </w:r>
      <w:r w:rsidRPr="00B06341">
        <w:rPr>
          <w:rFonts w:ascii="Times New Roman" w:hAnsi="Times New Roman" w:cs="Times New Roman"/>
        </w:rPr>
        <w:t xml:space="preserve">, Randy Russell, </w:t>
      </w:r>
      <w:r w:rsidRPr="00B06341">
        <w:rPr>
          <w:rStyle w:val="StyleUnderline"/>
          <w:rFonts w:ascii="Times New Roman" w:hAnsi="Times New Roman" w:cs="Times New Roman"/>
        </w:rPr>
        <w:t>doesn’t think McCarthy will have any choice but to put a bipartisan measure</w:t>
      </w:r>
      <w:r w:rsidRPr="00B06341">
        <w:rPr>
          <w:rFonts w:ascii="Times New Roman" w:hAnsi="Times New Roman" w:cs="Times New Roman"/>
        </w:rPr>
        <w:t xml:space="preserve"> on the House floor. </w:t>
      </w:r>
    </w:p>
    <w:p w14:paraId="74C2AD1B"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In 2018, the House GOP majority successfully passed a partisan farm bill that included SNAP cuts that angered Democrats. But </w:t>
      </w:r>
      <w:r w:rsidRPr="00B06341">
        <w:rPr>
          <w:rStyle w:val="StyleUnderline"/>
          <w:rFonts w:ascii="Times New Roman" w:hAnsi="Times New Roman" w:cs="Times New Roman"/>
        </w:rPr>
        <w:t>this time, the Republican majority is so slim that a GOP-only bill is unlikely to get enough votes to pass the House</w:t>
      </w:r>
      <w:r w:rsidRPr="00B06341">
        <w:rPr>
          <w:rFonts w:ascii="Times New Roman" w:hAnsi="Times New Roman" w:cs="Times New Roman"/>
        </w:rPr>
        <w:t xml:space="preserve">, Russell told Agri-Pulse. Republicans currently control the House 222-212, with one vacancy in a Democratic-leaning district. </w:t>
      </w:r>
    </w:p>
    <w:p w14:paraId="6B77C949"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“I think </w:t>
      </w:r>
      <w:r w:rsidRPr="00B06341">
        <w:rPr>
          <w:rStyle w:val="StyleUnderline"/>
          <w:rFonts w:ascii="Times New Roman" w:hAnsi="Times New Roman" w:cs="Times New Roman"/>
        </w:rPr>
        <w:t>there are those in the Republican caucus, and there's probably some in the Democratic caucus, that aren't going to vote for the farm bill regardless of what it says, for various reasons</w:t>
      </w:r>
      <w:r w:rsidRPr="00B06341">
        <w:rPr>
          <w:rFonts w:ascii="Times New Roman" w:hAnsi="Times New Roman" w:cs="Times New Roman"/>
        </w:rPr>
        <w:t>,” Russell said.</w:t>
      </w:r>
    </w:p>
    <w:p w14:paraId="6D71E5AF" w14:textId="77777777" w:rsidR="00387BFF" w:rsidRPr="00B06341" w:rsidRDefault="00387BFF" w:rsidP="00387BFF">
      <w:pPr>
        <w:rPr>
          <w:rFonts w:ascii="Times New Roman" w:hAnsi="Times New Roman" w:cs="Times New Roman"/>
        </w:rPr>
      </w:pPr>
    </w:p>
    <w:p w14:paraId="458567A1" w14:textId="77777777" w:rsidR="00387BFF" w:rsidRPr="00B06341" w:rsidRDefault="00387BFF" w:rsidP="00387BFF">
      <w:pPr>
        <w:pStyle w:val="Heading4"/>
        <w:rPr>
          <w:rFonts w:ascii="Times New Roman" w:hAnsi="Times New Roman" w:cs="Times New Roman"/>
          <w:lang w:eastAsia="zh-CN"/>
        </w:rPr>
      </w:pPr>
      <w:r w:rsidRPr="00B06341">
        <w:rPr>
          <w:rFonts w:ascii="Times New Roman" w:hAnsi="Times New Roman" w:cs="Times New Roman"/>
          <w:lang w:eastAsia="zh-CN"/>
        </w:rPr>
        <w:lastRenderedPageBreak/>
        <w:t>Farm Bill passage likely now</w:t>
      </w:r>
    </w:p>
    <w:p w14:paraId="29E56B79" w14:textId="77777777" w:rsidR="00387BFF" w:rsidRPr="00B06341" w:rsidRDefault="00387BFF" w:rsidP="00387BFF">
      <w:pPr>
        <w:spacing w:after="360" w:line="360" w:lineRule="atLeast"/>
        <w:rPr>
          <w:rStyle w:val="Style13ptBold"/>
          <w:rFonts w:ascii="Times New Roman" w:hAnsi="Times New Roman" w:cs="Times New Roman"/>
        </w:rPr>
      </w:pPr>
      <w:r w:rsidRPr="00B06341">
        <w:rPr>
          <w:rStyle w:val="Style13ptBold"/>
          <w:rFonts w:ascii="Times New Roman" w:hAnsi="Times New Roman" w:cs="Times New Roman"/>
        </w:rPr>
        <w:t>RFD TV, 6/22/23</w:t>
      </w:r>
    </w:p>
    <w:p w14:paraId="6158CE95" w14:textId="6DF88D2E"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[6/22/23, RFD TV, “There is optimism for an on-time Farm Bill now that these hurdles are done, according to Rep Lucas,” </w:t>
      </w:r>
      <w:hyperlink r:id="rId21" w:history="1">
        <w:r w:rsidRPr="00B06341">
          <w:rPr>
            <w:rStyle w:val="Hyperlink"/>
            <w:rFonts w:ascii="Times New Roman" w:hAnsi="Times New Roman" w:cs="Times New Roman"/>
          </w:rPr>
          <w:t>https://www.rfdtv.com/there-is-optimism-for-an-on-time-farm-bill-now-that-these-hurdles-are-done-according-to-rep-lucas</w:t>
        </w:r>
      </w:hyperlink>
      <w:r w:rsidRPr="00B06341">
        <w:rPr>
          <w:rFonts w:ascii="Times New Roman" w:hAnsi="Times New Roman" w:cs="Times New Roman"/>
        </w:rPr>
        <w:t>, accessed 7/12/2023, EJ]</w:t>
      </w:r>
    </w:p>
    <w:p w14:paraId="5AD9BB70" w14:textId="77777777" w:rsidR="003F5927" w:rsidRPr="00B06341" w:rsidRDefault="003F5927" w:rsidP="00387BFF">
      <w:pPr>
        <w:rPr>
          <w:rFonts w:ascii="Times New Roman" w:hAnsi="Times New Roman" w:cs="Times New Roman"/>
        </w:rPr>
      </w:pPr>
    </w:p>
    <w:p w14:paraId="26FA0ADD"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There is some growing optimism that this year’s Farm Bill will be passed on time.</w:t>
      </w:r>
    </w:p>
    <w:p w14:paraId="617F86DE"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Former House Ag Chair</w:t>
      </w:r>
      <w:r w:rsidRPr="00B06341">
        <w:rPr>
          <w:rFonts w:ascii="Times New Roman" w:hAnsi="Times New Roman" w:cs="Times New Roman"/>
        </w:rPr>
        <w:t xml:space="preserve">, Frank </w:t>
      </w:r>
      <w:r w:rsidRPr="00B06341">
        <w:rPr>
          <w:rStyle w:val="Emphasis"/>
          <w:rFonts w:ascii="Times New Roman" w:hAnsi="Times New Roman" w:cs="Times New Roman"/>
        </w:rPr>
        <w:t>Lucas says that Congress has overcome one of the most important hurdles to get it done this year.</w:t>
      </w:r>
    </w:p>
    <w:p w14:paraId="7465D088"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“One of the most important things we had to do was pass a piece of legislation dealing not only with the debt ceiling but setting spending levels for the next few years. The allocation process in the House and Senate is going on,” Rep Lucas states. “As we wait for those final numbers in the House, Chairman Thompson is now moving us in the direction of not just hearing here in DC, but also field hearings around the country laying the groundwork</w:t>
      </w:r>
      <w:r w:rsidRPr="00B06341">
        <w:rPr>
          <w:rFonts w:ascii="Times New Roman" w:hAnsi="Times New Roman" w:cs="Times New Roman"/>
        </w:rPr>
        <w:t>.”</w:t>
      </w:r>
    </w:p>
    <w:p w14:paraId="00FDE21A" w14:textId="77777777" w:rsidR="00387BFF" w:rsidRPr="00B06341" w:rsidRDefault="00387BFF" w:rsidP="00387BFF">
      <w:pPr>
        <w:rPr>
          <w:rFonts w:ascii="Times New Roman" w:hAnsi="Times New Roman" w:cs="Times New Roman"/>
        </w:rPr>
      </w:pPr>
    </w:p>
    <w:p w14:paraId="26D7BA1E"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will pass now</w:t>
      </w:r>
    </w:p>
    <w:p w14:paraId="3D0BCCFE"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Salant, Pittsburgh Post-Gazette, 6-3-23</w:t>
      </w:r>
    </w:p>
    <w:p w14:paraId="08C4052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[Johnathan D., 6-3-23, Pittsburgh Post-Gazette, “A Pa. congressman is in the middle of the action as Congress debates the farm bill,” </w:t>
      </w:r>
      <w:hyperlink r:id="rId22" w:history="1">
        <w:r w:rsidRPr="00B06341">
          <w:rPr>
            <w:rStyle w:val="Hyperlink"/>
            <w:rFonts w:ascii="Times New Roman" w:hAnsi="Times New Roman" w:cs="Times New Roman"/>
          </w:rPr>
          <w:t>https://www.post-gazette.com/news/politics-state/2023/07/02/glenn-thompson-farm-bill/stories/202306300133</w:t>
        </w:r>
      </w:hyperlink>
      <w:r w:rsidRPr="00B06341">
        <w:rPr>
          <w:rFonts w:ascii="Times New Roman" w:hAnsi="Times New Roman" w:cs="Times New Roman"/>
        </w:rPr>
        <w:t>, accessed 7-3-2024, EJ]</w:t>
      </w:r>
    </w:p>
    <w:p w14:paraId="0EB85BDE" w14:textId="77777777" w:rsidR="003F5927" w:rsidRPr="00B06341" w:rsidRDefault="003F5927" w:rsidP="00387BFF">
      <w:pPr>
        <w:rPr>
          <w:rFonts w:ascii="Times New Roman" w:hAnsi="Times New Roman" w:cs="Times New Roman"/>
        </w:rPr>
      </w:pPr>
    </w:p>
    <w:p w14:paraId="630769DC"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Adding to the interest is that few pieces of legislation are expected to pass with Republicans controlling the House and Democrats in the majority in the Senate. The farm bill is an exception.</w:t>
      </w:r>
    </w:p>
    <w:p w14:paraId="2E7506F2"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"It is one of the few pieces of legislation that people suspect will get across the finish line,” said Anne MacMillan, chair of the food and agriculture practice group for Invariant,</w:t>
      </w:r>
      <w:r w:rsidRPr="00B06341">
        <w:rPr>
          <w:rFonts w:ascii="Times New Roman" w:hAnsi="Times New Roman" w:cs="Times New Roman"/>
        </w:rPr>
        <w:t xml:space="preserve"> which last year was paid $36.2 million to lobby — the fifth-highest among all firms, according to the research group OpenSecrets. </w:t>
      </w:r>
    </w:p>
    <w:p w14:paraId="5A984C93"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"Any entity or lobbyist worth their weight is going to try to pull out all the stops on any moving vehicle,” Ms. MacMillan added. “You'll see the uptick in engagement."</w:t>
      </w:r>
    </w:p>
    <w:p w14:paraId="1FBE9B5D"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That’s because the bill traditionally brings together Democrats and Republicans — and rural residents and city dwellers — as it combines support for agriculture with funding for nutrition programs.</w:t>
      </w:r>
    </w:p>
    <w:p w14:paraId="6E5B1134" w14:textId="77777777" w:rsidR="00387BFF" w:rsidRPr="00B06341" w:rsidRDefault="00387BFF" w:rsidP="00387BFF">
      <w:pPr>
        <w:rPr>
          <w:rStyle w:val="Emphasis"/>
          <w:rFonts w:ascii="Times New Roman" w:hAnsi="Times New Roman" w:cs="Times New Roman"/>
        </w:rPr>
      </w:pPr>
    </w:p>
    <w:p w14:paraId="36AFF09A"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will pass now – logrolling will gain majority support</w:t>
      </w:r>
    </w:p>
    <w:p w14:paraId="16AE0F67"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 xml:space="preserve">Edwards, Cato Institute Kilts Family Chair fiscal studies, 7-12-23 </w:t>
      </w:r>
    </w:p>
    <w:p w14:paraId="2E91928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lastRenderedPageBreak/>
        <w:t xml:space="preserve">[Chris, 7-12-23, Cato Institute, “Farm Bill Palooza”, </w:t>
      </w:r>
      <w:hyperlink r:id="rId23" w:history="1">
        <w:r w:rsidRPr="00B06341">
          <w:rPr>
            <w:rStyle w:val="Hyperlink"/>
            <w:rFonts w:ascii="Times New Roman" w:hAnsi="Times New Roman" w:cs="Times New Roman"/>
          </w:rPr>
          <w:t>https://www.cato.org/blog/farm-bill-palooza</w:t>
        </w:r>
      </w:hyperlink>
      <w:r w:rsidRPr="00B06341">
        <w:rPr>
          <w:rFonts w:ascii="Times New Roman" w:hAnsi="Times New Roman" w:cs="Times New Roman"/>
        </w:rPr>
        <w:t>, accessed 7-12-23, EH]</w:t>
      </w:r>
    </w:p>
    <w:p w14:paraId="6C347D36" w14:textId="77777777" w:rsidR="003F5927" w:rsidRPr="00B06341" w:rsidRDefault="003F5927" w:rsidP="00387BFF">
      <w:pPr>
        <w:rPr>
          <w:rFonts w:ascii="Times New Roman" w:hAnsi="Times New Roman" w:cs="Times New Roman"/>
        </w:rPr>
      </w:pPr>
    </w:p>
    <w:p w14:paraId="21AEE9A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Congress will consider a new farm bill this year, which will likely be a logrolling extravaganza costing $1.5 trillion or more over the coming decade. Just as Lollapalooza had a diverse lineup of bands, </w:t>
      </w:r>
      <w:r w:rsidRPr="00B06341">
        <w:rPr>
          <w:rFonts w:ascii="Times New Roman" w:hAnsi="Times New Roman" w:cs="Times New Roman"/>
          <w:u w:val="single"/>
        </w:rPr>
        <w:t>the farm bill will include a diverse lineup of subsidies for farms, food programs, energy, rural programs, forestry, trade, environmental activities, and</w:t>
      </w:r>
      <w:r w:rsidRPr="00B06341">
        <w:rPr>
          <w:rFonts w:ascii="Times New Roman" w:hAnsi="Times New Roman" w:cs="Times New Roman"/>
        </w:rPr>
        <w:t xml:space="preserve"> many other things</w:t>
      </w:r>
      <w:r w:rsidRPr="00B06341">
        <w:rPr>
          <w:rFonts w:ascii="Times New Roman" w:hAnsi="Times New Roman" w:cs="Times New Roman"/>
          <w:u w:val="single"/>
        </w:rPr>
        <w:t>. Hemp production</w:t>
      </w:r>
      <w:r w:rsidRPr="00B06341">
        <w:rPr>
          <w:rFonts w:ascii="Times New Roman" w:hAnsi="Times New Roman" w:cs="Times New Roman"/>
        </w:rPr>
        <w:t xml:space="preserve"> used to be illegal but now gets </w:t>
      </w:r>
      <w:hyperlink r:id="rId24" w:history="1">
        <w:r w:rsidRPr="00B06341">
          <w:rPr>
            <w:rStyle w:val="Hyperlink"/>
            <w:rFonts w:ascii="Times New Roman" w:hAnsi="Times New Roman" w:cs="Times New Roman"/>
          </w:rPr>
          <w:t>subsidized</w:t>
        </w:r>
      </w:hyperlink>
      <w:r w:rsidRPr="00B06341">
        <w:rPr>
          <w:rFonts w:ascii="Times New Roman" w:hAnsi="Times New Roman" w:cs="Times New Roman"/>
        </w:rPr>
        <w:t> in the farm bill.</w:t>
      </w:r>
    </w:p>
    <w:p w14:paraId="4E47B19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In </w:t>
      </w:r>
      <w:hyperlink r:id="rId25" w:history="1">
        <w:r w:rsidRPr="00B06341">
          <w:rPr>
            <w:rStyle w:val="Hyperlink"/>
            <w:rFonts w:ascii="Times New Roman" w:hAnsi="Times New Roman" w:cs="Times New Roman"/>
          </w:rPr>
          <w:t>his book</w:t>
        </w:r>
      </w:hyperlink>
      <w:r w:rsidRPr="00B06341">
        <w:rPr>
          <w:rFonts w:ascii="Times New Roman" w:hAnsi="Times New Roman" w:cs="Times New Roman"/>
        </w:rPr>
        <w:t xml:space="preserve"> on government dysfunction, MSNBC host and former congressman </w:t>
      </w:r>
      <w:r w:rsidRPr="00B06341">
        <w:rPr>
          <w:rFonts w:ascii="Times New Roman" w:hAnsi="Times New Roman" w:cs="Times New Roman"/>
          <w:u w:val="single"/>
        </w:rPr>
        <w:t>Joe Scarborough described the logrolling frenzy leading to the passage of the 2002 farm bill</w:t>
      </w:r>
      <w:r w:rsidRPr="00B06341">
        <w:rPr>
          <w:rFonts w:ascii="Times New Roman" w:hAnsi="Times New Roman" w:cs="Times New Roman"/>
        </w:rPr>
        <w:t xml:space="preserve">, which he called the “largest corporate welfare scam in history.” He discussed how </w:t>
      </w:r>
      <w:r w:rsidRPr="00B06341">
        <w:rPr>
          <w:rFonts w:ascii="Times New Roman" w:hAnsi="Times New Roman" w:cs="Times New Roman"/>
          <w:u w:val="single"/>
        </w:rPr>
        <w:t xml:space="preserve">dairy subsidies </w:t>
      </w:r>
      <w:r w:rsidRPr="00B06341">
        <w:rPr>
          <w:rFonts w:ascii="Times New Roman" w:hAnsi="Times New Roman" w:cs="Times New Roman"/>
        </w:rPr>
        <w:t xml:space="preserve">were demanded by members from Maine, Pennsylvania, and Vermont, </w:t>
      </w:r>
      <w:r w:rsidRPr="00B06341">
        <w:rPr>
          <w:rFonts w:ascii="Times New Roman" w:hAnsi="Times New Roman" w:cs="Times New Roman"/>
          <w:u w:val="single"/>
        </w:rPr>
        <w:t xml:space="preserve">peanut subsidies </w:t>
      </w:r>
      <w:r w:rsidRPr="00B06341">
        <w:rPr>
          <w:rFonts w:ascii="Times New Roman" w:hAnsi="Times New Roman" w:cs="Times New Roman"/>
        </w:rPr>
        <w:t xml:space="preserve">were demanded by members from Virginia, Alabama, and Georgia, </w:t>
      </w:r>
      <w:r w:rsidRPr="00B06341">
        <w:rPr>
          <w:rFonts w:ascii="Times New Roman" w:hAnsi="Times New Roman" w:cs="Times New Roman"/>
          <w:u w:val="single"/>
        </w:rPr>
        <w:t>and sugar subsidies were demanded</w:t>
      </w:r>
      <w:r w:rsidRPr="00B06341">
        <w:rPr>
          <w:rFonts w:ascii="Times New Roman" w:hAnsi="Times New Roman" w:cs="Times New Roman"/>
        </w:rPr>
        <w:t xml:space="preserve"> by members from Florida. The logrolling continued for cotton, wheat, wool, mohair, and many other products.</w:t>
      </w:r>
    </w:p>
    <w:p w14:paraId="2F74F7F3"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Scarborough concluded, “Standing alone, not one of these corporate welfare measures could survive the bright light of public scrutiny.” That is the key point about logrolling. Unfortunately, logrolling is central to the modern legislative process because the government has grown too large to consider individual provisions on their own merits.</w:t>
      </w:r>
    </w:p>
    <w:p w14:paraId="3558F60D" w14:textId="77777777" w:rsidR="00387BFF" w:rsidRPr="00B06341" w:rsidRDefault="00387BFF" w:rsidP="00387BFF">
      <w:pPr>
        <w:rPr>
          <w:rFonts w:ascii="Times New Roman" w:hAnsi="Times New Roman" w:cs="Times New Roman"/>
        </w:rPr>
      </w:pPr>
      <w:r w:rsidRPr="00B06341">
        <w:rPr>
          <w:rFonts w:ascii="Times New Roman" w:hAnsi="Times New Roman" w:cs="Times New Roman"/>
          <w:u w:val="single"/>
        </w:rPr>
        <w:t>Logrolling means that bills jammed full of special‐​interest provisions can gain majority support even if none of the provisions could gain majorities by themselves.</w:t>
      </w:r>
      <w:r w:rsidRPr="00B06341">
        <w:rPr>
          <w:rFonts w:ascii="Times New Roman" w:hAnsi="Times New Roman" w:cs="Times New Roman"/>
        </w:rPr>
        <w:t xml:space="preserve"> Logrolling involves committee chairs or party leaders bundling together narrow subsidies benefiting particular states and interest groups. If democracy means majority support for specific policies, then logrolling undermines democracy.</w:t>
      </w:r>
    </w:p>
    <w:p w14:paraId="30E4233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 problem with logrolling has been observed since at least the mid‐​19thcentury when omnibus bills bundled dozens of Army Corps of Engineers projects across many states. At the time, people objected that these bills included low‐​value projects that did not have broad support. The federal government is much larger today, and so the logrolling problem is worse, as I discuss </w:t>
      </w:r>
      <w:hyperlink r:id="rId26" w:history="1">
        <w:r w:rsidRPr="00B06341">
          <w:rPr>
            <w:rStyle w:val="Hyperlink"/>
            <w:rFonts w:ascii="Times New Roman" w:hAnsi="Times New Roman" w:cs="Times New Roman"/>
          </w:rPr>
          <w:t>here</w:t>
        </w:r>
      </w:hyperlink>
      <w:r w:rsidRPr="00B06341">
        <w:rPr>
          <w:rFonts w:ascii="Times New Roman" w:hAnsi="Times New Roman" w:cs="Times New Roman"/>
        </w:rPr>
        <w:t> and </w:t>
      </w:r>
      <w:hyperlink r:id="rId27" w:history="1">
        <w:r w:rsidRPr="00B06341">
          <w:rPr>
            <w:rStyle w:val="Hyperlink"/>
            <w:rFonts w:ascii="Times New Roman" w:hAnsi="Times New Roman" w:cs="Times New Roman"/>
          </w:rPr>
          <w:t>here</w:t>
        </w:r>
      </w:hyperlink>
      <w:r w:rsidRPr="00B06341">
        <w:rPr>
          <w:rFonts w:ascii="Times New Roman" w:hAnsi="Times New Roman" w:cs="Times New Roman"/>
        </w:rPr>
        <w:t>.</w:t>
      </w:r>
    </w:p>
    <w:p w14:paraId="3B27F4A9"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Here is a June 2023 Congressional Research Service (CRS) </w:t>
      </w:r>
      <w:hyperlink r:id="rId28" w:history="1">
        <w:r w:rsidRPr="00B06341">
          <w:rPr>
            <w:rStyle w:val="Hyperlink"/>
            <w:rFonts w:ascii="Times New Roman" w:hAnsi="Times New Roman" w:cs="Times New Roman"/>
          </w:rPr>
          <w:t>report</w:t>
        </w:r>
      </w:hyperlink>
      <w:r w:rsidRPr="00B06341">
        <w:rPr>
          <w:rFonts w:ascii="Times New Roman" w:hAnsi="Times New Roman" w:cs="Times New Roman"/>
        </w:rPr>
        <w:t xml:space="preserve"> on the upcoming farm bill: “The omnibus nature of the farm bill can create broad coalitions of support among sometimes conflicting interests for policies that individually might have greater difficulty achieving majority support in the legislative process.” That is a polite way of saying that </w:t>
      </w:r>
      <w:r w:rsidRPr="00B06341">
        <w:rPr>
          <w:rFonts w:ascii="Times New Roman" w:hAnsi="Times New Roman" w:cs="Times New Roman"/>
          <w:u w:val="single"/>
        </w:rPr>
        <w:t>if you bundle a bunch of loser provisions together you can end up with a legislative winner</w:t>
      </w:r>
      <w:r w:rsidRPr="00B06341">
        <w:rPr>
          <w:rFonts w:ascii="Times New Roman" w:hAnsi="Times New Roman" w:cs="Times New Roman"/>
        </w:rPr>
        <w:t>.</w:t>
      </w:r>
    </w:p>
    <w:p w14:paraId="06E1BEA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Farm bill logrolling is becoming more extensive says the CRS:</w:t>
      </w:r>
    </w:p>
    <w:p w14:paraId="1D5BDC8B"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In recent years, more stakeholders have become involved in the debate on farm bills, including national farm groups; commodity associations; state organizations; nutrition and public health officials; and advocacy groups representing conservation, recreation, rural development, faith‐​based interests, local food systems, and organic production. These factors can contribute to increased interest in the allocation of funds provided in a farm bill.</w:t>
      </w:r>
    </w:p>
    <w:p w14:paraId="68288C19"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What can we do about it? The official baseline for the farm bill this year is $1.5 trillion over 10 years. Farm bill leaders in Congress think of the baseline as the minimum pot of money they </w:t>
      </w:r>
      <w:r w:rsidRPr="00B06341">
        <w:rPr>
          <w:rFonts w:ascii="Times New Roman" w:hAnsi="Times New Roman" w:cs="Times New Roman"/>
        </w:rPr>
        <w:lastRenderedPageBreak/>
        <w:t>can carve up and handout to dozens of special‐​interest groups in coming months. But the federal government is hurtling toward a debt crisis, and business as usual is not acceptable. The bipartisan debt‐​ceiling deal passed in May reflected a new priority of controlling red ink. We need belt‐​tightening all around and a much lower price tag than $1.5 trillion for any farm legislation.</w:t>
      </w:r>
    </w:p>
    <w:p w14:paraId="0D151C34" w14:textId="77777777" w:rsidR="003F5927" w:rsidRPr="00B06341" w:rsidRDefault="003F5927" w:rsidP="00387BFF">
      <w:pPr>
        <w:rPr>
          <w:rStyle w:val="Emphasis"/>
          <w:rFonts w:ascii="Times New Roman" w:hAnsi="Times New Roman" w:cs="Times New Roman"/>
        </w:rPr>
      </w:pPr>
    </w:p>
    <w:p w14:paraId="19F5F0AC" w14:textId="77777777" w:rsidR="00387BFF" w:rsidRPr="00B06341" w:rsidRDefault="00387BFF" w:rsidP="00387BFF">
      <w:pPr>
        <w:pStyle w:val="Heading3"/>
        <w:rPr>
          <w:rFonts w:ascii="Times New Roman" w:hAnsi="Times New Roman" w:cs="Times New Roman"/>
        </w:rPr>
      </w:pPr>
      <w:bookmarkStart w:id="8" w:name="_Toc140420787"/>
      <w:r w:rsidRPr="00B06341">
        <w:rPr>
          <w:rFonts w:ascii="Times New Roman" w:hAnsi="Times New Roman" w:cs="Times New Roman"/>
        </w:rPr>
        <w:lastRenderedPageBreak/>
        <w:t>AT – No Focus Now</w:t>
      </w:r>
      <w:bookmarkEnd w:id="8"/>
    </w:p>
    <w:p w14:paraId="0B1EC04B" w14:textId="77777777" w:rsidR="00387BFF" w:rsidRPr="00B06341" w:rsidRDefault="00387BFF" w:rsidP="00387BFF">
      <w:pPr>
        <w:rPr>
          <w:rFonts w:ascii="Times New Roman" w:hAnsi="Times New Roman" w:cs="Times New Roman"/>
        </w:rPr>
      </w:pPr>
    </w:p>
    <w:p w14:paraId="35C3AD80" w14:textId="77777777" w:rsidR="00387BFF" w:rsidRPr="00B06341" w:rsidRDefault="00387BFF" w:rsidP="00387BFF">
      <w:pPr>
        <w:pStyle w:val="Heading4"/>
        <w:rPr>
          <w:rStyle w:val="Style13ptBold"/>
          <w:rFonts w:ascii="Times New Roman" w:hAnsi="Times New Roman" w:cs="Times New Roman"/>
          <w:b/>
          <w:bCs w:val="0"/>
        </w:rPr>
      </w:pPr>
      <w:r w:rsidRPr="00B06341">
        <w:rPr>
          <w:rStyle w:val="Style13ptBold"/>
          <w:rFonts w:ascii="Times New Roman" w:hAnsi="Times New Roman" w:cs="Times New Roman"/>
          <w:b/>
        </w:rPr>
        <w:t>Congress focusing on the Farm Bill now</w:t>
      </w:r>
    </w:p>
    <w:p w14:paraId="2EE3E071"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Salant, Pittsburgh Post-Gazette, 6-3-23</w:t>
      </w:r>
    </w:p>
    <w:p w14:paraId="772619D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[Johnathan D., 6-3-23, Pittsburgh Post-Gazette, “A Pa. congressman is in the middle of the action as Congress debates the farm bill,” </w:t>
      </w:r>
      <w:hyperlink r:id="rId29" w:history="1">
        <w:r w:rsidRPr="00B06341">
          <w:rPr>
            <w:rStyle w:val="Hyperlink"/>
            <w:rFonts w:ascii="Times New Roman" w:hAnsi="Times New Roman" w:cs="Times New Roman"/>
          </w:rPr>
          <w:t>https://www.post-gazette.com/news/politics-state/2023/07/02/glenn-thompson-farm-bill/stories/202306300133</w:t>
        </w:r>
      </w:hyperlink>
      <w:r w:rsidRPr="00B06341">
        <w:rPr>
          <w:rFonts w:ascii="Times New Roman" w:hAnsi="Times New Roman" w:cs="Times New Roman"/>
        </w:rPr>
        <w:t>, accessed 7-3-2024, EJ]</w:t>
      </w:r>
    </w:p>
    <w:p w14:paraId="0BB9BE7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 Senate received 681 forms from groups or law firms saying they were lobbying on the farm bill during the first three months of 2023. During the same period a year earlier, 201 entities filed lobbying disclosure forms mentioning the farm bill. Likewise, 55 new entities registered to lobby on the issue during the first three months of the year, a 62% increase over 2022.</w:t>
      </w:r>
    </w:p>
    <w:p w14:paraId="76E9D1F6" w14:textId="77777777" w:rsidR="0000658D" w:rsidRPr="00B06341" w:rsidRDefault="00387BFF" w:rsidP="00387BFF">
      <w:pPr>
        <w:rPr>
          <w:rFonts w:ascii="Times New Roman" w:hAnsi="Times New Roman" w:cs="Times New Roman"/>
        </w:rPr>
      </w:pPr>
      <w:r w:rsidRPr="00B06341">
        <w:rPr>
          <w:rFonts w:ascii="Times New Roman" w:hAnsi="Times New Roman" w:cs="Times New Roman"/>
        </w:rPr>
        <w:t>Lobbying has ratcheted up as Congress turns its attention to the farm bill after last month’s fight over suspending the debt limit.</w:t>
      </w:r>
    </w:p>
    <w:p w14:paraId="472673A7" w14:textId="77777777" w:rsidR="0000658D" w:rsidRPr="00B06341" w:rsidRDefault="0000658D" w:rsidP="00387BFF">
      <w:pPr>
        <w:rPr>
          <w:rFonts w:ascii="Times New Roman" w:hAnsi="Times New Roman" w:cs="Times New Roman"/>
        </w:rPr>
      </w:pPr>
    </w:p>
    <w:p w14:paraId="0BB10818" w14:textId="0328D477" w:rsidR="00387BFF" w:rsidRPr="00B06341" w:rsidRDefault="00387BFF" w:rsidP="00387BFF">
      <w:pPr>
        <w:pStyle w:val="Heading3"/>
        <w:rPr>
          <w:rFonts w:ascii="Times New Roman" w:hAnsi="Times New Roman" w:cs="Times New Roman"/>
        </w:rPr>
      </w:pPr>
      <w:bookmarkStart w:id="9" w:name="_Toc140420788"/>
      <w:r w:rsidRPr="00B06341">
        <w:rPr>
          <w:rFonts w:ascii="Times New Roman" w:hAnsi="Times New Roman" w:cs="Times New Roman"/>
        </w:rPr>
        <w:lastRenderedPageBreak/>
        <w:t>Narrow Window of Time</w:t>
      </w:r>
      <w:bookmarkEnd w:id="9"/>
    </w:p>
    <w:p w14:paraId="21903ED6" w14:textId="77777777" w:rsidR="00387BFF" w:rsidRPr="00B06341" w:rsidRDefault="00387BFF" w:rsidP="00387BFF">
      <w:pPr>
        <w:rPr>
          <w:rFonts w:ascii="Times New Roman" w:hAnsi="Times New Roman" w:cs="Times New Roman"/>
        </w:rPr>
      </w:pPr>
    </w:p>
    <w:p w14:paraId="35C76179"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Window is narrow to get the Farm Bill Done</w:t>
      </w:r>
    </w:p>
    <w:p w14:paraId="3CF32E9B"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KMALand, 6-25-23</w:t>
      </w:r>
    </w:p>
    <w:p w14:paraId="584FCD5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[KMALand, 6-25-23, “Passing A Farm Bill In 2023 Is A Steep Challenge”, </w:t>
      </w:r>
      <w:hyperlink r:id="rId30" w:history="1">
        <w:r w:rsidRPr="00B06341">
          <w:rPr>
            <w:rStyle w:val="Hyperlink"/>
            <w:rFonts w:ascii="Times New Roman" w:hAnsi="Times New Roman" w:cs="Times New Roman"/>
          </w:rPr>
          <w:t>https://www.kmaland.com/ag/passing-a-farm-bill-in-2023-a-steep-challenge/article_4ea54d38-120c-11ee-8fe1-7399a1ce683a.html</w:t>
        </w:r>
      </w:hyperlink>
      <w:r w:rsidRPr="00B06341">
        <w:rPr>
          <w:rFonts w:ascii="Times New Roman" w:hAnsi="Times New Roman" w:cs="Times New Roman"/>
        </w:rPr>
        <w:t>, accessed 7-3-23, EH]</w:t>
      </w:r>
    </w:p>
    <w:p w14:paraId="08867FEB" w14:textId="77777777" w:rsidR="00387BFF" w:rsidRPr="00B06341" w:rsidRDefault="00387BFF" w:rsidP="00387BFF">
      <w:pPr>
        <w:rPr>
          <w:rStyle w:val="Emphasis"/>
          <w:rFonts w:ascii="Times New Roman" w:hAnsi="Times New Roman" w:cs="Times New Roman"/>
        </w:rPr>
      </w:pPr>
      <w:r w:rsidRPr="00B06341">
        <w:rPr>
          <w:rFonts w:ascii="Times New Roman" w:hAnsi="Times New Roman" w:cs="Times New Roman"/>
        </w:rPr>
        <w:t xml:space="preserve">Senator Deb </w:t>
      </w:r>
      <w:r w:rsidRPr="00B06341">
        <w:rPr>
          <w:rStyle w:val="Emphasis"/>
          <w:rFonts w:ascii="Times New Roman" w:hAnsi="Times New Roman" w:cs="Times New Roman"/>
        </w:rPr>
        <w:t>Fischer, a member of the Senate Ag Committee, admits that passing a Farm Bill in 2023 is a steep challenge.</w:t>
      </w:r>
    </w:p>
    <w:p w14:paraId="2AE61C03"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“Things would have to come together pretty quickly</w:t>
      </w:r>
      <w:r w:rsidRPr="00B06341">
        <w:rPr>
          <w:rFonts w:ascii="Times New Roman" w:hAnsi="Times New Roman" w:cs="Times New Roman"/>
        </w:rPr>
        <w:t>, the House has to pass one, the Senate has to pass one, our bills are not going to agree, I don't believe.”</w:t>
      </w:r>
    </w:p>
    <w:p w14:paraId="58CD570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Nebraska’s Congressional delegation visited the University of Nebraska-Lincoln’s East Campus on Monday, to gather additional information from farmers and ranchers. As for the timing of the bill, the Nebraska Republican says she is not ruling out the possibility of an extension of the current farm bill.</w:t>
      </w:r>
    </w:p>
    <w:p w14:paraId="637BE744" w14:textId="77777777" w:rsidR="0000658D" w:rsidRPr="00B06341" w:rsidRDefault="00387BFF" w:rsidP="00387BFF">
      <w:pPr>
        <w:rPr>
          <w:rFonts w:ascii="Times New Roman" w:hAnsi="Times New Roman" w:cs="Times New Roman"/>
        </w:rPr>
      </w:pPr>
      <w:r w:rsidRPr="00B06341">
        <w:rPr>
          <w:rFonts w:ascii="Times New Roman" w:hAnsi="Times New Roman" w:cs="Times New Roman"/>
        </w:rPr>
        <w:t>“</w:t>
      </w:r>
      <w:r w:rsidRPr="00B06341">
        <w:rPr>
          <w:rStyle w:val="Emphasis"/>
          <w:rFonts w:ascii="Times New Roman" w:hAnsi="Times New Roman" w:cs="Times New Roman"/>
        </w:rPr>
        <w:t>I'm not, I'm not, you know, we're into late June, we'll see what happens. We don't have that many more days left before the August work period.”</w:t>
      </w:r>
    </w:p>
    <w:p w14:paraId="292FA5B6" w14:textId="77777777" w:rsidR="0000658D" w:rsidRPr="00B06341" w:rsidRDefault="0000658D" w:rsidP="00387BFF">
      <w:pPr>
        <w:rPr>
          <w:rFonts w:ascii="Times New Roman" w:hAnsi="Times New Roman" w:cs="Times New Roman"/>
        </w:rPr>
      </w:pPr>
    </w:p>
    <w:p w14:paraId="7C7F8837" w14:textId="2364152A" w:rsidR="00387BFF" w:rsidRPr="00B06341" w:rsidRDefault="00387BFF" w:rsidP="00387BFF">
      <w:pPr>
        <w:pStyle w:val="Heading3"/>
        <w:rPr>
          <w:rFonts w:ascii="Times New Roman" w:hAnsi="Times New Roman" w:cs="Times New Roman"/>
        </w:rPr>
      </w:pPr>
      <w:bookmarkStart w:id="10" w:name="_Toc140420789"/>
      <w:r w:rsidRPr="00B06341">
        <w:rPr>
          <w:rFonts w:ascii="Times New Roman" w:hAnsi="Times New Roman" w:cs="Times New Roman"/>
        </w:rPr>
        <w:lastRenderedPageBreak/>
        <w:t>AT – Amendments Derail the Farm Bill</w:t>
      </w:r>
      <w:bookmarkEnd w:id="10"/>
    </w:p>
    <w:p w14:paraId="43998FA1" w14:textId="77777777" w:rsidR="00387BFF" w:rsidRPr="00B06341" w:rsidRDefault="00387BFF" w:rsidP="00387BFF">
      <w:pPr>
        <w:rPr>
          <w:rFonts w:ascii="Times New Roman" w:hAnsi="Times New Roman" w:cs="Times New Roman"/>
        </w:rPr>
      </w:pPr>
    </w:p>
    <w:p w14:paraId="7527F1D2"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Test run incoming – Ag Committee will look for ways to fend amendments that derail farm bill.</w:t>
      </w:r>
    </w:p>
    <w:p w14:paraId="1874F96E"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Downs, Politico, 6-26-23</w:t>
      </w:r>
    </w:p>
    <w:p w14:paraId="5A91B96A" w14:textId="446261F9" w:rsidR="00387BFF" w:rsidRPr="00B06341" w:rsidRDefault="00387BFF" w:rsidP="00387BFF">
      <w:pPr>
        <w:rPr>
          <w:rFonts w:ascii="Times New Roman" w:hAnsi="Times New Roman" w:cs="Times New Roman"/>
        </w:rPr>
      </w:pPr>
      <w:r w:rsidRPr="00B06341">
        <w:rPr>
          <w:rFonts w:ascii="Times New Roman" w:hAnsi="Times New Roman" w:cs="Times New Roman"/>
        </w:rPr>
        <w:t>[Garrett, 06-26-2023, POLITICO,</w:t>
      </w:r>
      <w:r w:rsidR="002063E2" w:rsidRPr="00B06341">
        <w:rPr>
          <w:rFonts w:ascii="Times New Roman" w:hAnsi="Times New Roman" w:cs="Times New Roman"/>
        </w:rPr>
        <w:t xml:space="preserve"> </w:t>
      </w:r>
      <w:r w:rsidRPr="00B06341">
        <w:rPr>
          <w:rFonts w:ascii="Times New Roman" w:hAnsi="Times New Roman" w:cs="Times New Roman"/>
        </w:rPr>
        <w:t xml:space="preserve">"A farm bill test run," </w:t>
      </w:r>
      <w:hyperlink r:id="rId31" w:history="1">
        <w:r w:rsidRPr="00B06341">
          <w:rPr>
            <w:rStyle w:val="Hyperlink"/>
            <w:rFonts w:ascii="Times New Roman" w:hAnsi="Times New Roman" w:cs="Times New Roman"/>
          </w:rPr>
          <w:t>https://www.politico.com/newsletters/weekly-agriculture/2023/06/26/a-farm-bill-test-run-00103583</w:t>
        </w:r>
      </w:hyperlink>
      <w:r w:rsidRPr="00B06341">
        <w:rPr>
          <w:rFonts w:ascii="Times New Roman" w:hAnsi="Times New Roman" w:cs="Times New Roman"/>
        </w:rPr>
        <w:t>, Accessed 7/11/23, S.A.M ]</w:t>
      </w:r>
    </w:p>
    <w:p w14:paraId="23830A26"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FARM BILL TEST RUN</w:t>
      </w:r>
      <w:r w:rsidRPr="00B06341">
        <w:rPr>
          <w:rFonts w:ascii="Times New Roman" w:hAnsi="Times New Roman" w:cs="Times New Roman"/>
        </w:rPr>
        <w:t xml:space="preserve">: The farm bill will get a test run </w:t>
      </w:r>
      <w:r w:rsidRPr="00B06341">
        <w:rPr>
          <w:rStyle w:val="StyleUnderline"/>
          <w:rFonts w:ascii="Times New Roman" w:hAnsi="Times New Roman" w:cs="Times New Roman"/>
        </w:rPr>
        <w:t>when the Senate votes on its newly approved Ag-FDA appropriations bill, Sen. John Hoeven (R-N.D.) told reporters</w:t>
      </w:r>
      <w:r w:rsidRPr="00B06341">
        <w:rPr>
          <w:rFonts w:ascii="Times New Roman" w:hAnsi="Times New Roman" w:cs="Times New Roman"/>
        </w:rPr>
        <w:t xml:space="preserve"> last week.</w:t>
      </w:r>
    </w:p>
    <w:p w14:paraId="75292A32"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Context: </w:t>
      </w:r>
      <w:r w:rsidRPr="00B06341">
        <w:rPr>
          <w:rStyle w:val="StyleUnderline"/>
          <w:rFonts w:ascii="Times New Roman" w:hAnsi="Times New Roman" w:cs="Times New Roman"/>
        </w:rPr>
        <w:t>The spending bill could reach the floor as soon as July. Typically, spending bills allow senators ample opportunity to propose amendments, some of which could be aimed at farm bill programs.</w:t>
      </w:r>
    </w:p>
    <w:p w14:paraId="4744AA90"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With the farm bill not set to hit the floor until later this year, lawmakers will be paying close attention to the amendments offered during the appropriations process</w:t>
      </w:r>
      <w:r w:rsidRPr="00B06341">
        <w:rPr>
          <w:rFonts w:ascii="Times New Roman" w:hAnsi="Times New Roman" w:cs="Times New Roman"/>
        </w:rPr>
        <w:t xml:space="preserve">. They could serve as a </w:t>
      </w:r>
      <w:r w:rsidRPr="00B06341">
        <w:rPr>
          <w:rStyle w:val="StyleUnderline"/>
          <w:rFonts w:ascii="Times New Roman" w:hAnsi="Times New Roman" w:cs="Times New Roman"/>
        </w:rPr>
        <w:t>precursor to what senators will offer when it comes time to vote on a farm bill — and give Senate Ag Committee leaders time to prepare to fend off amendments that could derail the farm bill.</w:t>
      </w:r>
    </w:p>
    <w:p w14:paraId="30502D7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What </w:t>
      </w:r>
      <w:r w:rsidRPr="00B06341">
        <w:rPr>
          <w:rStyle w:val="StyleUnderline"/>
          <w:rFonts w:ascii="Times New Roman" w:hAnsi="Times New Roman" w:cs="Times New Roman"/>
        </w:rPr>
        <w:t>they’re saying: “It could be a good thing to get some indication in terms of where the support is on some of these things, in terms of putting the farm bill together,</w:t>
      </w:r>
      <w:r w:rsidRPr="00B06341">
        <w:rPr>
          <w:rFonts w:ascii="Times New Roman" w:hAnsi="Times New Roman" w:cs="Times New Roman"/>
        </w:rPr>
        <w:t xml:space="preserve">” Hoeven said. “It </w:t>
      </w:r>
      <w:r w:rsidRPr="00B06341">
        <w:rPr>
          <w:rStyle w:val="StyleUnderline"/>
          <w:rFonts w:ascii="Times New Roman" w:hAnsi="Times New Roman" w:cs="Times New Roman"/>
        </w:rPr>
        <w:t>could be helpful</w:t>
      </w:r>
      <w:r w:rsidRPr="00B06341">
        <w:rPr>
          <w:rFonts w:ascii="Times New Roman" w:hAnsi="Times New Roman" w:cs="Times New Roman"/>
        </w:rPr>
        <w:t>.”</w:t>
      </w:r>
    </w:p>
    <w:p w14:paraId="0EEC9E80"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More amendments, more problems: </w:t>
      </w:r>
      <w:r w:rsidRPr="00B06341">
        <w:rPr>
          <w:rStyle w:val="StyleUnderline"/>
          <w:rFonts w:ascii="Times New Roman" w:hAnsi="Times New Roman" w:cs="Times New Roman"/>
        </w:rPr>
        <w:t>Amendments pose a perennial hurdle for farm bill leaders, as the bill’s opponents will likely try to insert amendments to weaken the support of the overall legislation.</w:t>
      </w:r>
    </w:p>
    <w:p w14:paraId="2689426F"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One target will likely be crop insurance. While moderates hold that insurance should be left untouched in the farm bill, liberal and conservative lawmakers tend to have some disdain for the program’s subsidies — which can pay as much as 60 percent of premiums regardless of farm income. Liberals contend the policies benefit the most successful farms that don’t need the support, while conservatives say the taxpayers should not be guaranteeing income for farmers.</w:t>
      </w:r>
    </w:p>
    <w:p w14:paraId="7AC65D0F" w14:textId="77777777" w:rsidR="00387BFF" w:rsidRPr="00B06341" w:rsidRDefault="00387BFF" w:rsidP="00387BFF">
      <w:pPr>
        <w:rPr>
          <w:rStyle w:val="StyleUnderline"/>
          <w:rFonts w:ascii="Times New Roman" w:hAnsi="Times New Roman" w:cs="Times New Roman"/>
        </w:rPr>
      </w:pPr>
    </w:p>
    <w:p w14:paraId="26ED0641" w14:textId="77777777" w:rsidR="00387BFF" w:rsidRPr="00B06341" w:rsidRDefault="00387BFF" w:rsidP="00387BFF">
      <w:pPr>
        <w:pStyle w:val="Heading3"/>
        <w:rPr>
          <w:rFonts w:ascii="Times New Roman" w:hAnsi="Times New Roman" w:cs="Times New Roman"/>
        </w:rPr>
      </w:pPr>
      <w:bookmarkStart w:id="11" w:name="_Toc140420790"/>
      <w:r w:rsidRPr="00B06341">
        <w:rPr>
          <w:rFonts w:ascii="Times New Roman" w:hAnsi="Times New Roman" w:cs="Times New Roman"/>
        </w:rPr>
        <w:lastRenderedPageBreak/>
        <w:t>AT – NDAA – Senate Will Kill It</w:t>
      </w:r>
      <w:bookmarkEnd w:id="11"/>
    </w:p>
    <w:p w14:paraId="6E15C48D" w14:textId="77777777" w:rsidR="00387BFF" w:rsidRPr="00B06341" w:rsidRDefault="00387BFF" w:rsidP="00387BFF">
      <w:pPr>
        <w:rPr>
          <w:rFonts w:ascii="Times New Roman" w:hAnsi="Times New Roman" w:cs="Times New Roman"/>
        </w:rPr>
      </w:pPr>
    </w:p>
    <w:p w14:paraId="5422465D"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McCarthy will expose his members to hard votes, killing the House NDAA and increasing the Senate NDAA’s Chances</w:t>
      </w:r>
    </w:p>
    <w:p w14:paraId="41F2426A"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Perano, Daily Beast, 7-14-23</w:t>
      </w:r>
    </w:p>
    <w:p w14:paraId="05EAB42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[Ursula, 7-14-2023, Daily Beast "Kevin McCarthy Cedes Speakership to the Far Right Once Again,", </w:t>
      </w:r>
      <w:hyperlink r:id="rId32" w:history="1">
        <w:r w:rsidRPr="00B06341">
          <w:rPr>
            <w:rStyle w:val="Hyperlink"/>
            <w:rFonts w:ascii="Times New Roman" w:hAnsi="Times New Roman" w:cs="Times New Roman"/>
          </w:rPr>
          <w:t>https://www.thedailybeast.com/kevin-mccarthy-cedes-speakership-to-the-far-right-once-again</w:t>
        </w:r>
      </w:hyperlink>
      <w:r w:rsidRPr="00B06341">
        <w:rPr>
          <w:rFonts w:ascii="Times New Roman" w:hAnsi="Times New Roman" w:cs="Times New Roman"/>
        </w:rPr>
        <w:t>, Accessed 7/14/23, S.A.M]</w:t>
      </w:r>
    </w:p>
    <w:p w14:paraId="180EE9C2"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Rep. Nancy Mace (R-SC),</w:t>
      </w:r>
      <w:r w:rsidRPr="00B06341">
        <w:rPr>
          <w:rFonts w:ascii="Times New Roman" w:hAnsi="Times New Roman" w:cs="Times New Roman"/>
        </w:rPr>
        <w:t xml:space="preserve"> who has been </w:t>
      </w:r>
      <w:r w:rsidRPr="00B06341">
        <w:rPr>
          <w:rStyle w:val="StyleUnderline"/>
          <w:rFonts w:ascii="Times New Roman" w:hAnsi="Times New Roman" w:cs="Times New Roman"/>
        </w:rPr>
        <w:t xml:space="preserve">pushing her party to find a “middle ground” on abortion, </w:t>
      </w:r>
      <w:r w:rsidRPr="00B06341">
        <w:rPr>
          <w:rFonts w:ascii="Times New Roman" w:hAnsi="Times New Roman" w:cs="Times New Roman"/>
        </w:rPr>
        <w:t xml:space="preserve">told reporters on Thursday that </w:t>
      </w:r>
      <w:r w:rsidRPr="00B06341">
        <w:rPr>
          <w:rStyle w:val="StyleUnderline"/>
          <w:rFonts w:ascii="Times New Roman" w:hAnsi="Times New Roman" w:cs="Times New Roman"/>
        </w:rPr>
        <w:t>she was aghast at the abortion amendment.</w:t>
      </w:r>
    </w:p>
    <w:p w14:paraId="0F2A6EED" w14:textId="77777777" w:rsidR="00387BFF" w:rsidRPr="00B06341" w:rsidRDefault="00387BFF" w:rsidP="00387BFF">
      <w:pPr>
        <w:rPr>
          <w:rFonts w:ascii="Times New Roman" w:hAnsi="Times New Roman" w:cs="Times New Roman"/>
        </w:rPr>
      </w:pPr>
    </w:p>
    <w:p w14:paraId="69EE3D7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 have strong misgivings about targeting women in the military,” she said. “What message does that send to women who are willing to take a bullet for our country?”</w:t>
      </w:r>
    </w:p>
    <w:p w14:paraId="73B896A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And yet, just hours later in the day, Mace voted in favor of the abortion amendment. She later told reporters “the military doesn’t reimburse travel for elective procedures, as a general policy rule.” She said the amendment preserved that precedent.</w:t>
      </w:r>
    </w:p>
    <w:p w14:paraId="0B788D1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(As one reporter pointed out to Mace, elective procedures are not broadly illegal in states, and therefore don’t often require travel.)</w:t>
      </w:r>
    </w:p>
    <w:p w14:paraId="2ACA6289"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Mace went on, at one point repeating her earlier question on what House Republicans have done for women this year—if anything.</w:t>
      </w:r>
    </w:p>
    <w:p w14:paraId="3132E2CF"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“It’s not gonna pass the Senate anyway. It doesn’t matter.</w:t>
      </w:r>
      <w:r w:rsidRPr="00B06341">
        <w:rPr>
          <w:rFonts w:ascii="Times New Roman" w:hAnsi="Times New Roman" w:cs="Times New Roman"/>
        </w:rPr>
        <w:t xml:space="preserve"> It’s </w:t>
      </w:r>
      <w:r w:rsidRPr="00B06341">
        <w:rPr>
          <w:rStyle w:val="Emphasis"/>
          <w:rFonts w:ascii="Times New Roman" w:hAnsi="Times New Roman" w:cs="Times New Roman"/>
        </w:rPr>
        <w:t>not getting through in the final NDAA</w:t>
      </w:r>
      <w:r w:rsidRPr="00B06341">
        <w:rPr>
          <w:rFonts w:ascii="Times New Roman" w:hAnsi="Times New Roman" w:cs="Times New Roman"/>
        </w:rPr>
        <w:t xml:space="preserve">,” Mace said. When </w:t>
      </w:r>
      <w:r w:rsidRPr="00B06341">
        <w:rPr>
          <w:rStyle w:val="StyleUnderline"/>
          <w:rFonts w:ascii="Times New Roman" w:hAnsi="Times New Roman" w:cs="Times New Roman"/>
        </w:rPr>
        <w:t>another reporter pointed out the abortion amendment could sink the bill,</w:t>
      </w:r>
      <w:r w:rsidRPr="00B06341">
        <w:rPr>
          <w:rFonts w:ascii="Times New Roman" w:hAnsi="Times New Roman" w:cs="Times New Roman"/>
        </w:rPr>
        <w:t xml:space="preserve"> Mace responded, “Again, </w:t>
      </w:r>
      <w:r w:rsidRPr="00B06341">
        <w:rPr>
          <w:rStyle w:val="Emphasis"/>
          <w:rFonts w:ascii="Times New Roman" w:hAnsi="Times New Roman" w:cs="Times New Roman"/>
        </w:rPr>
        <w:t>Democrats are smarter than that. Everybody knows that amendment will not stay when it goes to the Senate.</w:t>
      </w:r>
      <w:r w:rsidRPr="00B06341">
        <w:rPr>
          <w:rFonts w:ascii="Times New Roman" w:hAnsi="Times New Roman" w:cs="Times New Roman"/>
        </w:rPr>
        <w:t>”</w:t>
      </w:r>
    </w:p>
    <w:p w14:paraId="0833EC28"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The </w:t>
      </w:r>
      <w:r w:rsidRPr="00B06341">
        <w:rPr>
          <w:rStyle w:val="StyleUnderline"/>
          <w:rFonts w:ascii="Times New Roman" w:hAnsi="Times New Roman" w:cs="Times New Roman"/>
        </w:rPr>
        <w:t>amendment might not even stay in the House bill. If McCarthy can’t get sufficient support for NDAA final passage on Friday—which is when the House is supposed to take its final vote—the Speaker may eventually try to strip the abortion amendment in a concession to Democrats.</w:t>
      </w:r>
    </w:p>
    <w:p w14:paraId="4AF75C8C"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Such a </w:t>
      </w:r>
      <w:r w:rsidRPr="00B06341">
        <w:rPr>
          <w:rStyle w:val="StyleUnderline"/>
          <w:rFonts w:ascii="Times New Roman" w:hAnsi="Times New Roman" w:cs="Times New Roman"/>
        </w:rPr>
        <w:t>move would almost certainly cost McCarthy GOP votes, and could damage his standing with his own conference, but it would likely attract more Democratic votes than whatever he loses on his side.</w:t>
      </w:r>
    </w:p>
    <w:p w14:paraId="5148ED59" w14:textId="77777777" w:rsidR="0000658D" w:rsidRPr="00B06341" w:rsidRDefault="00387BFF" w:rsidP="00387BFF">
      <w:pPr>
        <w:rPr>
          <w:rStyle w:val="StyleUnderline"/>
          <w:rFonts w:ascii="Times New Roman" w:hAnsi="Times New Roman" w:cs="Times New Roman"/>
          <w:b/>
          <w:iCs/>
        </w:rPr>
      </w:pPr>
      <w:r w:rsidRPr="00B06341">
        <w:rPr>
          <w:rFonts w:ascii="Times New Roman" w:hAnsi="Times New Roman" w:cs="Times New Roman"/>
        </w:rPr>
        <w:t xml:space="preserve">The </w:t>
      </w:r>
      <w:r w:rsidRPr="00B06341">
        <w:rPr>
          <w:rStyle w:val="Emphasis"/>
          <w:rFonts w:ascii="Times New Roman" w:hAnsi="Times New Roman" w:cs="Times New Roman"/>
        </w:rPr>
        <w:t>other option—perhaps the likeliest one</w:t>
      </w:r>
      <w:r w:rsidRPr="00B06341">
        <w:rPr>
          <w:rFonts w:ascii="Times New Roman" w:hAnsi="Times New Roman" w:cs="Times New Roman"/>
        </w:rPr>
        <w:t xml:space="preserve">—is that </w:t>
      </w:r>
      <w:r w:rsidRPr="00B06341">
        <w:rPr>
          <w:rStyle w:val="StyleUnderline"/>
          <w:rFonts w:ascii="Times New Roman" w:hAnsi="Times New Roman" w:cs="Times New Roman"/>
        </w:rPr>
        <w:t>Republicans stick together and pass the defense bill on essentially a party-line vote.</w:t>
      </w:r>
      <w:r w:rsidRPr="00B06341">
        <w:rPr>
          <w:rFonts w:ascii="Times New Roman" w:hAnsi="Times New Roman" w:cs="Times New Roman"/>
        </w:rPr>
        <w:t xml:space="preserve"> It would mean </w:t>
      </w:r>
      <w:r w:rsidRPr="00B06341">
        <w:rPr>
          <w:rStyle w:val="StyleUnderline"/>
          <w:rFonts w:ascii="Times New Roman" w:hAnsi="Times New Roman" w:cs="Times New Roman"/>
        </w:rPr>
        <w:t>exposing his members to these tough votes, and almost all of them going on the record in support of an $886 billion defense budget,</w:t>
      </w:r>
      <w:r w:rsidRPr="00B06341">
        <w:rPr>
          <w:rFonts w:ascii="Times New Roman" w:hAnsi="Times New Roman" w:cs="Times New Roman"/>
        </w:rPr>
        <w:t xml:space="preserve"> which could be yet another </w:t>
      </w:r>
      <w:r w:rsidRPr="00B06341">
        <w:rPr>
          <w:rStyle w:val="Emphasis"/>
          <w:rFonts w:ascii="Times New Roman" w:hAnsi="Times New Roman" w:cs="Times New Roman"/>
        </w:rPr>
        <w:t>tough thing to explain to voters.</w:t>
      </w:r>
    </w:p>
    <w:p w14:paraId="23F4FB01" w14:textId="77777777" w:rsidR="0000658D" w:rsidRPr="00B06341" w:rsidRDefault="0000658D" w:rsidP="00387BFF">
      <w:pPr>
        <w:rPr>
          <w:rStyle w:val="StyleUnderline"/>
          <w:rFonts w:ascii="Times New Roman" w:hAnsi="Times New Roman" w:cs="Times New Roman"/>
          <w:b/>
          <w:iCs/>
        </w:rPr>
      </w:pPr>
    </w:p>
    <w:p w14:paraId="4A73E75B" w14:textId="75C63D7B" w:rsidR="00387BFF" w:rsidRPr="00B06341" w:rsidRDefault="00387BFF" w:rsidP="00387BFF">
      <w:pPr>
        <w:pStyle w:val="Heading2"/>
        <w:rPr>
          <w:rFonts w:ascii="Times New Roman" w:hAnsi="Times New Roman" w:cs="Times New Roman"/>
        </w:rPr>
      </w:pPr>
      <w:bookmarkStart w:id="12" w:name="_Toc140420791"/>
      <w:r w:rsidRPr="00B06341">
        <w:rPr>
          <w:rFonts w:ascii="Times New Roman" w:hAnsi="Times New Roman" w:cs="Times New Roman"/>
        </w:rPr>
        <w:lastRenderedPageBreak/>
        <w:t>Internal Links</w:t>
      </w:r>
      <w:bookmarkEnd w:id="12"/>
    </w:p>
    <w:p w14:paraId="5B7F5FA7" w14:textId="77777777" w:rsidR="00387BFF" w:rsidRPr="00B06341" w:rsidRDefault="00387BFF" w:rsidP="00387BFF">
      <w:pPr>
        <w:rPr>
          <w:rFonts w:ascii="Times New Roman" w:hAnsi="Times New Roman" w:cs="Times New Roman"/>
        </w:rPr>
      </w:pPr>
    </w:p>
    <w:p w14:paraId="40858274" w14:textId="77777777" w:rsidR="00387BFF" w:rsidRPr="00B06341" w:rsidRDefault="00387BFF" w:rsidP="00387BFF">
      <w:pPr>
        <w:pStyle w:val="Heading3"/>
        <w:rPr>
          <w:rFonts w:ascii="Times New Roman" w:hAnsi="Times New Roman" w:cs="Times New Roman"/>
        </w:rPr>
      </w:pPr>
      <w:bookmarkStart w:id="13" w:name="_Toc140420792"/>
      <w:r w:rsidRPr="00B06341">
        <w:rPr>
          <w:rFonts w:ascii="Times New Roman" w:hAnsi="Times New Roman" w:cs="Times New Roman"/>
        </w:rPr>
        <w:lastRenderedPageBreak/>
        <w:t>Bipartisanship Internal Link</w:t>
      </w:r>
      <w:bookmarkEnd w:id="13"/>
    </w:p>
    <w:p w14:paraId="5CEA6E7C" w14:textId="77777777" w:rsidR="00387BFF" w:rsidRPr="00B06341" w:rsidRDefault="00387BFF" w:rsidP="00387BFF">
      <w:pPr>
        <w:rPr>
          <w:rFonts w:ascii="Times New Roman" w:hAnsi="Times New Roman" w:cs="Times New Roman"/>
        </w:rPr>
      </w:pPr>
    </w:p>
    <w:p w14:paraId="289D7CCA" w14:textId="77777777" w:rsidR="00387BFF" w:rsidRPr="00B06341" w:rsidRDefault="00387BFF" w:rsidP="00387BFF">
      <w:pPr>
        <w:pStyle w:val="Heading4"/>
        <w:rPr>
          <w:rStyle w:val="Style13ptBold"/>
          <w:rFonts w:ascii="Times New Roman" w:hAnsi="Times New Roman" w:cs="Times New Roman"/>
          <w:b/>
          <w:bCs w:val="0"/>
        </w:rPr>
      </w:pPr>
      <w:r w:rsidRPr="00B06341">
        <w:rPr>
          <w:rStyle w:val="Style13ptBold"/>
          <w:rFonts w:ascii="Times New Roman" w:hAnsi="Times New Roman" w:cs="Times New Roman"/>
          <w:b/>
        </w:rPr>
        <w:t>Bipartisanship key to passing the Farm Bill</w:t>
      </w:r>
    </w:p>
    <w:p w14:paraId="3CC920E2"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Salant, Pittsburgh Post-Gazette Journalist, 7-3-23</w:t>
      </w:r>
    </w:p>
    <w:p w14:paraId="0AFF4D3B" w14:textId="1FF5A575" w:rsidR="00387BFF" w:rsidRPr="00B06341" w:rsidRDefault="00387BFF" w:rsidP="00387BFF">
      <w:pPr>
        <w:rPr>
          <w:rFonts w:ascii="Times New Roman" w:hAnsi="Times New Roman" w:cs="Times New Roman"/>
        </w:rPr>
      </w:pPr>
      <w:r w:rsidRPr="00B06341">
        <w:rPr>
          <w:rFonts w:ascii="Times New Roman" w:hAnsi="Times New Roman" w:cs="Times New Roman"/>
        </w:rPr>
        <w:t>[Johnathan D., 7-3-23,</w:t>
      </w:r>
      <w:r w:rsidR="002063E2" w:rsidRPr="00B06341">
        <w:rPr>
          <w:rFonts w:ascii="Times New Roman" w:hAnsi="Times New Roman" w:cs="Times New Roman"/>
        </w:rPr>
        <w:t xml:space="preserve"> </w:t>
      </w:r>
      <w:r w:rsidRPr="00B06341">
        <w:rPr>
          <w:rFonts w:ascii="Times New Roman" w:hAnsi="Times New Roman" w:cs="Times New Roman"/>
        </w:rPr>
        <w:t xml:space="preserve">Post-Gazette, “A Pa. congressman is in the middle of the action as Congress debates the farm bill,” </w:t>
      </w:r>
      <w:hyperlink r:id="rId33" w:history="1">
        <w:r w:rsidRPr="00B06341">
          <w:rPr>
            <w:rStyle w:val="Hyperlink"/>
            <w:rFonts w:ascii="Times New Roman" w:hAnsi="Times New Roman" w:cs="Times New Roman"/>
          </w:rPr>
          <w:t>https://www.post-gazette.com/news/politics-state/2023/07/02/glenn-thompson-farm-bill/stories/202306300133</w:t>
        </w:r>
      </w:hyperlink>
      <w:r w:rsidRPr="00B06341">
        <w:rPr>
          <w:rFonts w:ascii="Times New Roman" w:hAnsi="Times New Roman" w:cs="Times New Roman"/>
        </w:rPr>
        <w:t>, accessed 7-3-2024, EJ]</w:t>
      </w:r>
    </w:p>
    <w:p w14:paraId="7F427CB6"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xml:space="preserve">"The chairman says the bill is only going to get done if it's a bipartisan bill,” Mr. Eidshaug said. “Having someone who is committed to working in a bipartisan way tells you something. It's </w:t>
      </w:r>
      <w:r w:rsidRPr="00B06341">
        <w:rPr>
          <w:rStyle w:val="Emphasis"/>
          <w:rFonts w:ascii="Times New Roman" w:hAnsi="Times New Roman" w:cs="Times New Roman"/>
        </w:rPr>
        <w:t>the only path to victory</w:t>
      </w:r>
      <w:r w:rsidRPr="00B06341">
        <w:rPr>
          <w:rStyle w:val="StyleUnderline"/>
          <w:rFonts w:ascii="Times New Roman" w:hAnsi="Times New Roman" w:cs="Times New Roman"/>
        </w:rPr>
        <w:t>."</w:t>
      </w:r>
    </w:p>
    <w:p w14:paraId="34B75FB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[NOTE - Eidshaug = Ron Eidshaug, the vice president and chief of staff for government affairs for the U.S. Chamber of Commerce]</w:t>
      </w:r>
    </w:p>
    <w:p w14:paraId="79E06E75" w14:textId="77777777" w:rsidR="00387BFF" w:rsidRPr="00B06341" w:rsidRDefault="00387BFF" w:rsidP="00387BFF">
      <w:pPr>
        <w:rPr>
          <w:rFonts w:ascii="Times New Roman" w:hAnsi="Times New Roman" w:cs="Times New Roman"/>
        </w:rPr>
      </w:pPr>
    </w:p>
    <w:p w14:paraId="31FA836E"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Bipartisan cooperation is key – spending fights risk delay</w:t>
      </w:r>
    </w:p>
    <w:p w14:paraId="7290CF6D"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Heider, RFD TV Journalist, 6-21-23</w:t>
      </w:r>
    </w:p>
    <w:p w14:paraId="387278D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[Alex Heider, 21 June 2023, RFD TV, “The clock is ticking for an on-time Farm Bill,” </w:t>
      </w:r>
      <w:hyperlink r:id="rId34" w:history="1">
        <w:r w:rsidRPr="00B06341">
          <w:rPr>
            <w:rStyle w:val="Hyperlink"/>
            <w:rFonts w:ascii="Times New Roman" w:hAnsi="Times New Roman" w:cs="Times New Roman"/>
          </w:rPr>
          <w:t>https://www.rfdtv.com/the-clock-is-ticking-for-an-on-time-farm-bill</w:t>
        </w:r>
      </w:hyperlink>
      <w:r w:rsidRPr="00B06341">
        <w:rPr>
          <w:rFonts w:ascii="Times New Roman" w:hAnsi="Times New Roman" w:cs="Times New Roman"/>
        </w:rPr>
        <w:t>, accessed 7-3-2023, EJ]</w:t>
      </w:r>
    </w:p>
    <w:p w14:paraId="1A92ADD8"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The September expiration for the current Farm Bill is fast approaching, and there has been little progress toward finalizing a new one</w:t>
      </w:r>
      <w:r w:rsidRPr="00B06341">
        <w:rPr>
          <w:rFonts w:ascii="Times New Roman" w:hAnsi="Times New Roman" w:cs="Times New Roman"/>
        </w:rPr>
        <w:t>. House Ag Committee Chair ‘GT’ Thompson says there are only three options.</w:t>
      </w:r>
    </w:p>
    <w:p w14:paraId="0823F3DD" w14:textId="77777777" w:rsidR="00387BFF" w:rsidRPr="00B06341" w:rsidRDefault="00387BFF" w:rsidP="00387BFF">
      <w:pPr>
        <w:rPr>
          <w:rStyle w:val="Emphasis"/>
          <w:rFonts w:ascii="Times New Roman" w:hAnsi="Times New Roman" w:cs="Times New Roman"/>
        </w:rPr>
      </w:pPr>
      <w:r w:rsidRPr="00B06341">
        <w:rPr>
          <w:rFonts w:ascii="Times New Roman" w:hAnsi="Times New Roman" w:cs="Times New Roman"/>
        </w:rPr>
        <w:t>“</w:t>
      </w:r>
      <w:r w:rsidRPr="00B06341">
        <w:rPr>
          <w:rStyle w:val="Emphasis"/>
          <w:rFonts w:ascii="Times New Roman" w:hAnsi="Times New Roman" w:cs="Times New Roman"/>
        </w:rPr>
        <w:t>Let it expire, pass an extension, or craft a bill that works</w:t>
      </w:r>
      <w:r w:rsidRPr="00B06341">
        <w:rPr>
          <w:rFonts w:ascii="Times New Roman" w:hAnsi="Times New Roman" w:cs="Times New Roman"/>
        </w:rPr>
        <w:t xml:space="preserve"> for farmers, ranchers, producers, and foresters nationwide. </w:t>
      </w:r>
      <w:r w:rsidRPr="00B06341">
        <w:rPr>
          <w:rStyle w:val="Emphasis"/>
          <w:rFonts w:ascii="Times New Roman" w:hAnsi="Times New Roman" w:cs="Times New Roman"/>
        </w:rPr>
        <w:t>Of course, this is predicated on bipartisanship and the will of the House and Senate,” Thompson said.</w:t>
      </w:r>
    </w:p>
    <w:p w14:paraId="664F2832"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 xml:space="preserve">The recent deal on the debt ceiling left little room for new Farm Bill spending. </w:t>
      </w:r>
      <w:r w:rsidRPr="00B06341">
        <w:rPr>
          <w:rFonts w:ascii="Times New Roman" w:hAnsi="Times New Roman" w:cs="Times New Roman"/>
        </w:rPr>
        <w:t>This is during a year when the legislation is looking to be the most expensive in history.</w:t>
      </w:r>
    </w:p>
    <w:p w14:paraId="05C5E7E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“I’m increasingly concerned that we’re going to fall behind on getting a Farm Bill done by September 30th and have to give a one-year extension,” Iowa Senator Chuck Grassley said.</w:t>
      </w:r>
    </w:p>
    <w:p w14:paraId="145D2A75"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A Farm Bill takes months to write and even longer to finalize. A tight budget, congressional bickering over SNAP, and regional fighting between Midwest and Southern crops have made the situation that much harder.</w:t>
      </w:r>
    </w:p>
    <w:p w14:paraId="0C2520D5" w14:textId="77777777" w:rsidR="0000658D"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“Southern agriculture’s different than the ‘Is’—Illinois, Iowa, Indiana…the Great Plains are different. California’s very different—they can grow anything,” Senator John Boozman said. </w:t>
      </w:r>
      <w:r w:rsidRPr="00B06341">
        <w:rPr>
          <w:rStyle w:val="StyleUnderline"/>
          <w:rFonts w:ascii="Times New Roman" w:hAnsi="Times New Roman" w:cs="Times New Roman"/>
        </w:rPr>
        <w:t>He warns he won’t support a new bill that doesn’t increase support for rice, cotton, and other producers fighting record-high input costs.</w:t>
      </w:r>
    </w:p>
    <w:p w14:paraId="084E1E92" w14:textId="77777777" w:rsidR="0000658D" w:rsidRPr="00B06341" w:rsidRDefault="0000658D" w:rsidP="00387BFF">
      <w:pPr>
        <w:rPr>
          <w:rStyle w:val="StyleUnderline"/>
          <w:rFonts w:ascii="Times New Roman" w:hAnsi="Times New Roman" w:cs="Times New Roman"/>
        </w:rPr>
      </w:pPr>
    </w:p>
    <w:p w14:paraId="39AC831B" w14:textId="07695004" w:rsidR="00387BFF" w:rsidRPr="00B06341" w:rsidRDefault="00387BFF" w:rsidP="00387BFF">
      <w:pPr>
        <w:pStyle w:val="Heading3"/>
        <w:rPr>
          <w:rFonts w:ascii="Times New Roman" w:hAnsi="Times New Roman" w:cs="Times New Roman"/>
        </w:rPr>
      </w:pPr>
      <w:bookmarkStart w:id="14" w:name="_Toc140420793"/>
      <w:r w:rsidRPr="00B06341">
        <w:rPr>
          <w:rFonts w:ascii="Times New Roman" w:hAnsi="Times New Roman" w:cs="Times New Roman"/>
        </w:rPr>
        <w:lastRenderedPageBreak/>
        <w:t>Spending Internal Link</w:t>
      </w:r>
      <w:bookmarkEnd w:id="14"/>
    </w:p>
    <w:p w14:paraId="2A2E8890" w14:textId="77777777" w:rsidR="00387BFF" w:rsidRPr="00B06341" w:rsidRDefault="00387BFF" w:rsidP="00387BFF">
      <w:pPr>
        <w:rPr>
          <w:rFonts w:ascii="Times New Roman" w:hAnsi="Times New Roman" w:cs="Times New Roman"/>
        </w:rPr>
      </w:pPr>
    </w:p>
    <w:p w14:paraId="5639C96A"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coming negotiations will determine if funding is increased or decreased</w:t>
      </w:r>
    </w:p>
    <w:p w14:paraId="01F0BDD4"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Salant, Pittsburgh Post-Gazette, 6-3-23</w:t>
      </w:r>
    </w:p>
    <w:p w14:paraId="0BAF2B1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[Johnathan D., 6-3-23, Pittsburgh Post-Gazette, “A Pa. congressman is in the middle of the action as Congress debates the farm bill,” </w:t>
      </w:r>
      <w:hyperlink r:id="rId35" w:history="1">
        <w:r w:rsidRPr="00B06341">
          <w:rPr>
            <w:rStyle w:val="Hyperlink"/>
            <w:rFonts w:ascii="Times New Roman" w:hAnsi="Times New Roman" w:cs="Times New Roman"/>
          </w:rPr>
          <w:t>https://www.post-gazette.com/news/politics-state/2023/07/02/glenn-thompson-farm-bill/stories/202306300133</w:t>
        </w:r>
      </w:hyperlink>
      <w:r w:rsidRPr="00B06341">
        <w:rPr>
          <w:rFonts w:ascii="Times New Roman" w:hAnsi="Times New Roman" w:cs="Times New Roman"/>
        </w:rPr>
        <w:t>, accessed 7-3-2024, EJ]</w:t>
      </w:r>
    </w:p>
    <w:p w14:paraId="5A149FE5" w14:textId="77777777" w:rsidR="00387BFF" w:rsidRPr="00B06341" w:rsidRDefault="00387BFF" w:rsidP="00387BFF">
      <w:pPr>
        <w:rPr>
          <w:rFonts w:ascii="Times New Roman" w:hAnsi="Times New Roman" w:cs="Times New Roman"/>
        </w:rPr>
      </w:pPr>
    </w:p>
    <w:p w14:paraId="6446E7CD"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Under existing programs, the farm bill is expected to cost $1.5 trillion over 10 years, according to the nonpartisan Congressional Budget Office. Of that total, $1.2 trillion is for nutrition programs such as food stamps.</w:t>
      </w:r>
    </w:p>
    <w:p w14:paraId="538DEBEA" w14:textId="77777777" w:rsidR="0000658D" w:rsidRPr="00B06341" w:rsidRDefault="00387BFF" w:rsidP="00387BFF">
      <w:pPr>
        <w:rPr>
          <w:rFonts w:ascii="Times New Roman" w:hAnsi="Times New Roman" w:cs="Times New Roman"/>
        </w:rPr>
      </w:pPr>
      <w:r w:rsidRPr="00B06341">
        <w:rPr>
          <w:rStyle w:val="Emphasis"/>
          <w:rFonts w:ascii="Times New Roman" w:hAnsi="Times New Roman" w:cs="Times New Roman"/>
        </w:rPr>
        <w:t xml:space="preserve">One of the upcoming policy battles is whether to increase or decrease that amount by making changes to farm programs </w:t>
      </w:r>
      <w:r w:rsidRPr="00B06341">
        <w:rPr>
          <w:rFonts w:ascii="Times New Roman" w:hAnsi="Times New Roman" w:cs="Times New Roman"/>
        </w:rPr>
        <w:t>— and hundreds of special interests are weighing in to make sure their priorities wind up in the final legislation.</w:t>
      </w:r>
    </w:p>
    <w:p w14:paraId="37F78C46" w14:textId="77777777" w:rsidR="0000658D" w:rsidRPr="00B06341" w:rsidRDefault="0000658D" w:rsidP="00387BFF">
      <w:pPr>
        <w:rPr>
          <w:rFonts w:ascii="Times New Roman" w:hAnsi="Times New Roman" w:cs="Times New Roman"/>
        </w:rPr>
      </w:pPr>
    </w:p>
    <w:p w14:paraId="14CB4E9C" w14:textId="06A04342"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Spending limits make food assistance a tension point – risking collapsing the Farm Bill</w:t>
      </w:r>
    </w:p>
    <w:p w14:paraId="5693680C"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Guebert, Farm and Dairy, 6-29-23</w:t>
      </w:r>
    </w:p>
    <w:p w14:paraId="700B8918" w14:textId="014317FA"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[Alan Guebert, 6-29-23, Farm and Dairy “‘Appeasing hardliners’ all but promises farm bill failure,” </w:t>
      </w:r>
      <w:hyperlink r:id="rId36" w:history="1">
        <w:r w:rsidRPr="00B06341">
          <w:rPr>
            <w:rStyle w:val="Hyperlink"/>
            <w:rFonts w:ascii="Times New Roman" w:hAnsi="Times New Roman" w:cs="Times New Roman"/>
          </w:rPr>
          <w:t>https://www.farmanddairy.com/columns/appeasing-hardliners-all-but-promises-farm-bill-failure/777843.html</w:t>
        </w:r>
      </w:hyperlink>
      <w:r w:rsidRPr="00B06341">
        <w:rPr>
          <w:rFonts w:ascii="Times New Roman" w:hAnsi="Times New Roman" w:cs="Times New Roman"/>
        </w:rPr>
        <w:t>, 7-3-2023, EJ]</w:t>
      </w:r>
      <w:r w:rsidR="002063E2" w:rsidRPr="00B06341">
        <w:rPr>
          <w:rFonts w:ascii="Times New Roman" w:hAnsi="Times New Roman" w:cs="Times New Roman"/>
        </w:rPr>
        <w:t xml:space="preserve"> </w:t>
      </w:r>
    </w:p>
    <w:p w14:paraId="05975DC6"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Now everyone is stuck as moderate Republicans try to remove a monkey wrench thrown into the already-creaky gears of a deeply divided government by a handful of hard-right House Republican monkeywrenchers.</w:t>
      </w:r>
    </w:p>
    <w:p w14:paraId="1AF538BE"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And there are no easy ideas on how to do it. In fact, reported Politico recently, “GOP hardliners are still fuming over the deal … McCarthy struck with … Biden to raise the debt limit earlier this month, especially a provision that could expand the number of people on federal food aid.”</w:t>
      </w:r>
    </w:p>
    <w:p w14:paraId="4C8E9342"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Ah, yes, food aid or SNAP, the Supplemental Food Assistance Program,</w:t>
      </w:r>
      <w:r w:rsidRPr="00B06341">
        <w:rPr>
          <w:rFonts w:ascii="Times New Roman" w:hAnsi="Times New Roman" w:cs="Times New Roman"/>
        </w:rPr>
        <w:t xml:space="preserve"> that now gobbles up 80% of all Farm Bill dollars.</w:t>
      </w:r>
    </w:p>
    <w:p w14:paraId="14B43AB3"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Dems see it as an integral part of federal programming to support families in need; hardline Republicans view it as a too-costly, fraud-ridden program (despite the lack of confirming evidence) that promotes government dependency.</w:t>
      </w:r>
    </w:p>
    <w:p w14:paraId="613C91D5" w14:textId="77777777" w:rsidR="00387BFF" w:rsidRPr="00B06341" w:rsidRDefault="00387BFF" w:rsidP="00387BFF">
      <w:pPr>
        <w:rPr>
          <w:rStyle w:val="StyleUnderline"/>
          <w:rFonts w:ascii="Times New Roman" w:hAnsi="Times New Roman" w:cs="Times New Roman"/>
          <w:b/>
          <w:iCs/>
        </w:rPr>
      </w:pPr>
      <w:r w:rsidRPr="00B06341">
        <w:rPr>
          <w:rStyle w:val="StyleUnderline"/>
          <w:rFonts w:ascii="Times New Roman" w:hAnsi="Times New Roman" w:cs="Times New Roman"/>
        </w:rPr>
        <w:t xml:space="preserve">Pragmatic members in Congress, Dem and Repub alike — not to mention almost every farm and commodity group — see SNAP as the political bridge to bring broad urban support to government farm programs. Without those non-farm votes, </w:t>
      </w:r>
      <w:r w:rsidRPr="00B06341">
        <w:rPr>
          <w:rFonts w:ascii="Times New Roman" w:hAnsi="Times New Roman" w:cs="Times New Roman"/>
        </w:rPr>
        <w:t>most political handicappers agree,</w:t>
      </w:r>
      <w:r w:rsidRPr="00B06341">
        <w:rPr>
          <w:rStyle w:val="StyleUnderline"/>
          <w:rFonts w:ascii="Times New Roman" w:hAnsi="Times New Roman" w:cs="Times New Roman"/>
        </w:rPr>
        <w:t xml:space="preserve"> there would be </w:t>
      </w:r>
      <w:r w:rsidRPr="00B06341">
        <w:rPr>
          <w:rStyle w:val="Emphasis"/>
          <w:rFonts w:ascii="Times New Roman" w:hAnsi="Times New Roman" w:cs="Times New Roman"/>
        </w:rPr>
        <w:t>no Farm Bill.</w:t>
      </w:r>
    </w:p>
    <w:p w14:paraId="6BB38A0B"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lastRenderedPageBreak/>
        <w:t>Today’s same anti-food aid tactic was used by Republican hardliners during the 2018 Farm Bill fight. The results, reminds Politico, “helped to sink a partisan House GOP farm bill on the floor. It took another seven months to get the final bill” done.</w:t>
      </w:r>
    </w:p>
    <w:p w14:paraId="61C3B6E3" w14:textId="77777777" w:rsidR="00387BFF" w:rsidRPr="00B06341" w:rsidRDefault="00387BFF" w:rsidP="00387BFF">
      <w:pPr>
        <w:rPr>
          <w:rStyle w:val="StyleUnderline"/>
          <w:rFonts w:ascii="Times New Roman" w:hAnsi="Times New Roman" w:cs="Times New Roman"/>
        </w:rPr>
      </w:pPr>
    </w:p>
    <w:p w14:paraId="2C4C1C13"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Spending in other areas can trade-off with the crucial Farm Bill</w:t>
      </w:r>
    </w:p>
    <w:p w14:paraId="7EDDD72C"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Munch, American Farm Bureau economist, 6-21-23</w:t>
      </w:r>
    </w:p>
    <w:p w14:paraId="1F949DC2" w14:textId="77777777" w:rsidR="00387BFF" w:rsidRPr="00B06341" w:rsidRDefault="00387BFF" w:rsidP="00387BFF">
      <w:pPr>
        <w:spacing w:after="300" w:line="330" w:lineRule="atLeast"/>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[Daniel, 6-21-23, Ohio’s Country Journal, “Farm Bill Math”, </w:t>
      </w:r>
      <w:hyperlink r:id="rId37" w:history="1">
        <w:r w:rsidRPr="00B06341">
          <w:rPr>
            <w:rStyle w:val="Hyperlink"/>
            <w:rFonts w:ascii="Times New Roman" w:eastAsia="Times New Roman" w:hAnsi="Times New Roman" w:cs="Times New Roman"/>
            <w:color w:val="000000" w:themeColor="text1"/>
          </w:rPr>
          <w:t>https://ocj.com/2023/06/farm-bill-math/</w:t>
        </w:r>
      </w:hyperlink>
      <w:r w:rsidRPr="00B06341">
        <w:rPr>
          <w:rFonts w:ascii="Times New Roman" w:eastAsia="Times New Roman" w:hAnsi="Times New Roman" w:cs="Times New Roman"/>
          <w:color w:val="000000" w:themeColor="text1"/>
        </w:rPr>
        <w:t>, 7-3-23, accessed EH]</w:t>
      </w:r>
    </w:p>
    <w:p w14:paraId="2374EF2C" w14:textId="1EF5F21C" w:rsidR="00387BFF" w:rsidRPr="00B06341" w:rsidRDefault="00387BFF" w:rsidP="00387BFF">
      <w:pPr>
        <w:spacing w:after="300" w:line="330" w:lineRule="atLeast"/>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u w:val="single"/>
        </w:rPr>
        <w:t>The Congressional Budget Office’s</w:t>
      </w:r>
      <w:r w:rsidRPr="00B06341">
        <w:rPr>
          <w:rFonts w:ascii="Times New Roman" w:eastAsia="Times New Roman" w:hAnsi="Times New Roman" w:cs="Times New Roman"/>
          <w:color w:val="000000" w:themeColor="text1"/>
        </w:rPr>
        <w:t xml:space="preserve"> (CBO) </w:t>
      </w:r>
      <w:r w:rsidRPr="00B06341">
        <w:rPr>
          <w:rFonts w:ascii="Times New Roman" w:eastAsia="Times New Roman" w:hAnsi="Times New Roman" w:cs="Times New Roman"/>
          <w:color w:val="000000" w:themeColor="text1"/>
          <w:u w:val="single"/>
        </w:rPr>
        <w:t>most recent Baseline for Farm Programs</w:t>
      </w:r>
      <w:r w:rsidRPr="00B06341">
        <w:rPr>
          <w:rFonts w:ascii="Times New Roman" w:eastAsia="Times New Roman" w:hAnsi="Times New Roman" w:cs="Times New Roman"/>
          <w:color w:val="000000" w:themeColor="text1"/>
        </w:rPr>
        <w:t xml:space="preserve">, released in May, </w:t>
      </w:r>
      <w:r w:rsidRPr="00B06341">
        <w:rPr>
          <w:rFonts w:ascii="Times New Roman" w:eastAsia="Times New Roman" w:hAnsi="Times New Roman" w:cs="Times New Roman"/>
          <w:color w:val="000000" w:themeColor="text1"/>
          <w:u w:val="single"/>
        </w:rPr>
        <w:t>identifies expected outlays for farm program spending, assuming existing programs continue without changes, and indicates program spending available to Congress</w:t>
      </w:r>
      <w:r w:rsidRPr="00B06341">
        <w:rPr>
          <w:rFonts w:ascii="Times New Roman" w:eastAsia="Times New Roman" w:hAnsi="Times New Roman" w:cs="Times New Roman"/>
          <w:color w:val="000000" w:themeColor="text1"/>
        </w:rPr>
        <w:t xml:space="preserve"> as crafting of the 2023 farm bill kicks into high gear. CBO releases these projections on expected spending for farm programs for the 10-year baseline —</w:t>
      </w:r>
      <w:r w:rsidR="002063E2" w:rsidRPr="00B06341">
        <w:rPr>
          <w:rFonts w:ascii="Times New Roman" w:eastAsia="Times New Roman" w:hAnsi="Times New Roman" w:cs="Times New Roman"/>
          <w:color w:val="000000" w:themeColor="text1"/>
        </w:rPr>
        <w:t xml:space="preserve"> </w:t>
      </w:r>
      <w:r w:rsidRPr="00B06341">
        <w:rPr>
          <w:rFonts w:ascii="Times New Roman" w:eastAsia="Times New Roman" w:hAnsi="Times New Roman" w:cs="Times New Roman"/>
          <w:color w:val="000000" w:themeColor="text1"/>
        </w:rPr>
        <w:t>the current budget year plus 10 years — up to three times a year.</w:t>
      </w:r>
    </w:p>
    <w:p w14:paraId="580840B4" w14:textId="77777777" w:rsidR="00387BFF" w:rsidRPr="00B06341" w:rsidRDefault="00387BFF" w:rsidP="00387BFF">
      <w:pPr>
        <w:spacing w:after="300" w:line="330" w:lineRule="atLeast"/>
        <w:rPr>
          <w:rFonts w:ascii="Times New Roman" w:eastAsia="Times New Roman" w:hAnsi="Times New Roman" w:cs="Times New Roman"/>
          <w:color w:val="000000" w:themeColor="text1"/>
          <w:u w:val="single"/>
        </w:rPr>
      </w:pPr>
      <w:r w:rsidRPr="00B06341">
        <w:rPr>
          <w:rFonts w:ascii="Times New Roman" w:eastAsia="Times New Roman" w:hAnsi="Times New Roman" w:cs="Times New Roman"/>
          <w:color w:val="000000" w:themeColor="text1"/>
          <w:u w:val="single"/>
        </w:rPr>
        <w:t>Farm bill math creates a few possible scenarios</w:t>
      </w:r>
      <w:r w:rsidRPr="00B06341">
        <w:rPr>
          <w:rFonts w:ascii="Times New Roman" w:eastAsia="Times New Roman" w:hAnsi="Times New Roman" w:cs="Times New Roman"/>
          <w:color w:val="000000" w:themeColor="text1"/>
        </w:rPr>
        <w:t xml:space="preserve">. Depending on negotiations between the Budget and Agriculture committees, </w:t>
      </w:r>
      <w:r w:rsidRPr="00B06341">
        <w:rPr>
          <w:rFonts w:ascii="Times New Roman" w:eastAsia="Times New Roman" w:hAnsi="Times New Roman" w:cs="Times New Roman"/>
          <w:color w:val="000000" w:themeColor="text1"/>
          <w:u w:val="single"/>
        </w:rPr>
        <w:t>lawmakers crafting the next farm bill could be required to be budget neutral, meaning any increase in spending</w:t>
      </w:r>
      <w:r w:rsidRPr="00B06341">
        <w:rPr>
          <w:rFonts w:ascii="Times New Roman" w:eastAsia="Times New Roman" w:hAnsi="Times New Roman" w:cs="Times New Roman"/>
          <w:color w:val="000000" w:themeColor="text1"/>
        </w:rPr>
        <w:t xml:space="preserve"> in one part of the bill </w:t>
      </w:r>
      <w:r w:rsidRPr="00B06341">
        <w:rPr>
          <w:rFonts w:ascii="Times New Roman" w:eastAsia="Times New Roman" w:hAnsi="Times New Roman" w:cs="Times New Roman"/>
          <w:color w:val="000000" w:themeColor="text1"/>
          <w:u w:val="single"/>
        </w:rPr>
        <w:t>would require a decrease in spending elsewhere</w:t>
      </w:r>
      <w:r w:rsidRPr="00B06341">
        <w:rPr>
          <w:rFonts w:ascii="Times New Roman" w:eastAsia="Times New Roman" w:hAnsi="Times New Roman" w:cs="Times New Roman"/>
          <w:color w:val="000000" w:themeColor="text1"/>
        </w:rPr>
        <w:t xml:space="preserve"> in the bill; they could be required to have an overall net reduction; or they may be able to increase spending. Given such budget directives, scoring (estimating the additional outlays and potential savings relative to the baseline) is one of the most critical components of farm bill development. </w:t>
      </w:r>
      <w:r w:rsidRPr="00B06341">
        <w:rPr>
          <w:rFonts w:ascii="Times New Roman" w:eastAsia="Times New Roman" w:hAnsi="Times New Roman" w:cs="Times New Roman"/>
          <w:color w:val="000000" w:themeColor="text1"/>
          <w:u w:val="single"/>
        </w:rPr>
        <w:t>From now through the farm bill’s passage, any change in policy will require an estimate of the budgetary impact. </w:t>
      </w:r>
    </w:p>
    <w:p w14:paraId="4FA70B70" w14:textId="77777777" w:rsidR="00387BFF" w:rsidRPr="00B06341" w:rsidRDefault="00387BFF" w:rsidP="00387BFF">
      <w:pPr>
        <w:spacing w:after="300" w:line="330" w:lineRule="atLeast"/>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In general, the May report reveals only minor housekeeping adjustments compared to February’s release. Future policy proposals that arise during 2023 farm bill discussions will most likely be scored against these values.</w:t>
      </w:r>
    </w:p>
    <w:p w14:paraId="566E9D8E" w14:textId="77777777" w:rsidR="00387BFF" w:rsidRPr="00B06341" w:rsidRDefault="00387BFF" w:rsidP="00387BFF">
      <w:pPr>
        <w:spacing w:after="0" w:line="330" w:lineRule="atLeast"/>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u w:val="single"/>
        </w:rPr>
        <w:t>The May CBO release includes updates to expected outlays for the Supplemental Nutrition Assistance Program (SNAP).</w:t>
      </w:r>
      <w:r w:rsidRPr="00B06341">
        <w:rPr>
          <w:rFonts w:ascii="Times New Roman" w:eastAsia="Times New Roman" w:hAnsi="Times New Roman" w:cs="Times New Roman"/>
          <w:color w:val="000000" w:themeColor="text1"/>
        </w:rPr>
        <w:t xml:space="preserve"> In the </w:t>
      </w:r>
      <w:hyperlink r:id="rId38" w:anchor="25" w:history="1">
        <w:r w:rsidRPr="00B06341">
          <w:rPr>
            <w:rFonts w:ascii="Times New Roman" w:eastAsia="Times New Roman" w:hAnsi="Times New Roman" w:cs="Times New Roman"/>
            <w:color w:val="000000" w:themeColor="text1"/>
            <w:bdr w:val="none" w:sz="0" w:space="0" w:color="auto" w:frame="1"/>
          </w:rPr>
          <w:t>February projections</w:t>
        </w:r>
      </w:hyperlink>
      <w:r w:rsidRPr="00B06341">
        <w:rPr>
          <w:rFonts w:ascii="Times New Roman" w:eastAsia="Times New Roman" w:hAnsi="Times New Roman" w:cs="Times New Roman"/>
          <w:color w:val="000000" w:themeColor="text1"/>
        </w:rPr>
        <w:t xml:space="preserve"> CBO increased </w:t>
      </w:r>
      <w:r w:rsidRPr="00B06341">
        <w:rPr>
          <w:rFonts w:ascii="Times New Roman" w:eastAsia="Times New Roman" w:hAnsi="Times New Roman" w:cs="Times New Roman"/>
          <w:color w:val="000000" w:themeColor="text1"/>
          <w:u w:val="single"/>
        </w:rPr>
        <w:t>its estimate of SNAP outlays by $8 billion (6%) for 2023 and by $93 billion (8%) between 2024-2033</w:t>
      </w:r>
      <w:r w:rsidRPr="00B06341">
        <w:rPr>
          <w:rFonts w:ascii="Times New Roman" w:eastAsia="Times New Roman" w:hAnsi="Times New Roman" w:cs="Times New Roman"/>
          <w:color w:val="000000" w:themeColor="text1"/>
        </w:rPr>
        <w:t>. This increase was linked to higher estimated program utilization as a result of higher unemployment as well as upward adjustments in expected food costs under the Thrifty Food Plan (TFP), which is utilized to estimate the cost of a healthy diet, including USDA’s choice to not make their 5-year updates of the TFP composition </w:t>
      </w:r>
      <w:hyperlink r:id="rId39" w:history="1">
        <w:r w:rsidRPr="00B06341">
          <w:rPr>
            <w:rFonts w:ascii="Times New Roman" w:eastAsia="Times New Roman" w:hAnsi="Times New Roman" w:cs="Times New Roman"/>
            <w:color w:val="000000" w:themeColor="text1"/>
            <w:bdr w:val="none" w:sz="0" w:space="0" w:color="auto" w:frame="1"/>
          </w:rPr>
          <w:t>cost-neutral</w:t>
        </w:r>
      </w:hyperlink>
      <w:r w:rsidRPr="00B06341">
        <w:rPr>
          <w:rFonts w:ascii="Times New Roman" w:eastAsia="Times New Roman" w:hAnsi="Times New Roman" w:cs="Times New Roman"/>
          <w:color w:val="000000" w:themeColor="text1"/>
        </w:rPr>
        <w:t>.</w:t>
      </w:r>
    </w:p>
    <w:p w14:paraId="6C9F3091" w14:textId="77777777" w:rsidR="00387BFF" w:rsidRPr="00B06341" w:rsidRDefault="00387BFF" w:rsidP="00387BFF">
      <w:pPr>
        <w:spacing w:after="300" w:line="330" w:lineRule="atLeast"/>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Costs for many of the provisions of current farm programs move in the opposite direction of commodity prices. Recent periods of higher prices have resulted in lower commodity support </w:t>
      </w:r>
      <w:r w:rsidRPr="00B06341">
        <w:rPr>
          <w:rFonts w:ascii="Times New Roman" w:eastAsia="Times New Roman" w:hAnsi="Times New Roman" w:cs="Times New Roman"/>
          <w:color w:val="000000" w:themeColor="text1"/>
        </w:rPr>
        <w:lastRenderedPageBreak/>
        <w:t>payments. The distribution of farm program payments follows base acreage in the U.S. Corn, soybeans and wheat represent nearly 70% of all program payments, while rice, cotton and peanuts represent another 20%. Sorghum, upland cotton, dairy and other smaller field crops represent the remaining 10% or so of outlays. These outlays come in the form of PLC or ARC payments, and the margin protection program for dairy outlays through DMC. Compared to the February baseline, all analyzed crops except peanuts saw a forecasted increase in outlays. The increase was the highest for upland cotton, which moved from an expected $3.616 billion for 2024-2033 in February to $5.376 billion in May, mainly linked to increases in the PLC category.</w:t>
      </w:r>
    </w:p>
    <w:p w14:paraId="32171EAA" w14:textId="77777777" w:rsidR="00387BFF" w:rsidRPr="00B06341" w:rsidRDefault="00387BFF" w:rsidP="00387BFF">
      <w:pPr>
        <w:spacing w:after="300" w:line="330" w:lineRule="atLeast"/>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u w:val="single"/>
        </w:rPr>
        <w:t>This most recent CBO baseline on farm program outlays is an important indicator of the budget outlook and is expected to set spending boundaries during current farm bill debates. From a political standpoint, the expected increase in outlays, primarily linked to higher forecasted nutrition costs, can reduce the arguable space for expanding funding for new or existing programs</w:t>
      </w:r>
      <w:r w:rsidRPr="00B06341">
        <w:rPr>
          <w:rFonts w:ascii="Times New Roman" w:eastAsia="Times New Roman" w:hAnsi="Times New Roman" w:cs="Times New Roman"/>
          <w:color w:val="000000" w:themeColor="text1"/>
        </w:rPr>
        <w:t xml:space="preserve">. Higher payouts under existing commodity programs further constrict this budgetary “wiggle-room.” </w:t>
      </w:r>
      <w:r w:rsidRPr="00B06341">
        <w:rPr>
          <w:rFonts w:ascii="Times New Roman" w:eastAsia="Times New Roman" w:hAnsi="Times New Roman" w:cs="Times New Roman"/>
          <w:color w:val="000000" w:themeColor="text1"/>
          <w:u w:val="single"/>
        </w:rPr>
        <w:t>Notably, however, agriculture and nutrition programs normally authorized through the farm bill only make up about 1.85% of total federal spending. Drilled down further, farm income support and crop insurance account for less than one quarter of one percent (0.1% and 0.13%, respectively) of federal spending</w:t>
      </w:r>
      <w:r w:rsidRPr="00B06341">
        <w:rPr>
          <w:rFonts w:ascii="Times New Roman" w:eastAsia="Times New Roman" w:hAnsi="Times New Roman" w:cs="Times New Roman"/>
          <w:color w:val="000000" w:themeColor="text1"/>
        </w:rPr>
        <w:t>. Whereas Medicare, Medicaid, net interest on debt, defense spending and Social Security make up 76% of federal spending. </w:t>
      </w:r>
    </w:p>
    <w:p w14:paraId="3C00407E" w14:textId="77777777" w:rsidR="00387BFF" w:rsidRPr="00B06341" w:rsidRDefault="00387BFF" w:rsidP="00387BFF">
      <w:pPr>
        <w:spacing w:after="300" w:line="330" w:lineRule="atLeast"/>
        <w:rPr>
          <w:rFonts w:ascii="Times New Roman" w:eastAsia="Times New Roman" w:hAnsi="Times New Roman" w:cs="Times New Roman"/>
          <w:color w:val="000000" w:themeColor="text1"/>
          <w:u w:val="single"/>
        </w:rPr>
      </w:pPr>
      <w:r w:rsidRPr="00B06341">
        <w:rPr>
          <w:rFonts w:ascii="Times New Roman" w:eastAsia="Times New Roman" w:hAnsi="Times New Roman" w:cs="Times New Roman"/>
          <w:color w:val="000000" w:themeColor="text1"/>
        </w:rPr>
        <w:t xml:space="preserve">Like consumers purchasing food at the grocery store, farmers and ranchers face macroeconomic pressures when they purchase inputs and services. </w:t>
      </w:r>
      <w:r w:rsidRPr="00B06341">
        <w:rPr>
          <w:rFonts w:ascii="Times New Roman" w:eastAsia="Times New Roman" w:hAnsi="Times New Roman" w:cs="Times New Roman"/>
          <w:color w:val="000000" w:themeColor="text1"/>
          <w:u w:val="single"/>
        </w:rPr>
        <w:t>Few pieces of legislation are more significant than the farm bill when it comes to safeguarding our domestic food supply. Ensuring that program funding is reflective of market changes is critical to maintaining the farm bill’s role in national security and the health and well-being of rural communities.</w:t>
      </w:r>
    </w:p>
    <w:p w14:paraId="70B6E85A" w14:textId="77777777" w:rsidR="00387BFF" w:rsidRPr="00B06341" w:rsidRDefault="00387BFF" w:rsidP="00387BFF">
      <w:pPr>
        <w:spacing w:after="300" w:line="330" w:lineRule="atLeast"/>
        <w:rPr>
          <w:rFonts w:ascii="Times New Roman" w:eastAsia="Times New Roman" w:hAnsi="Times New Roman" w:cs="Times New Roman"/>
          <w:color w:val="000000" w:themeColor="text1"/>
          <w:u w:val="single"/>
        </w:rPr>
      </w:pPr>
    </w:p>
    <w:p w14:paraId="33FCC8F2"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McCarthy signaling concessions to the Republican right to get a bipartisan Farm Bill through – the plan’s spending would trigger fight, crushing cooperation and scuttling passage this year, wrecking the ag industry</w:t>
      </w:r>
    </w:p>
    <w:p w14:paraId="03B5B652"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Hill, POLITICO food and agriculture policy reporter, 6-15-23</w:t>
      </w:r>
    </w:p>
    <w:p w14:paraId="6D20296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[Meredith Lee, 6-15-23, Politico, “Far-Right Republicans Threaten To Derail Another House Party”, </w:t>
      </w:r>
      <w:hyperlink r:id="rId40" w:history="1">
        <w:r w:rsidRPr="00B06341">
          <w:rPr>
            <w:rStyle w:val="Hyperlink"/>
            <w:rFonts w:ascii="Times New Roman" w:hAnsi="Times New Roman" w:cs="Times New Roman"/>
          </w:rPr>
          <w:t>https://www.politico.com/news/2023/06/14/mccarthy-house-gop-farm-bill-00101968</w:t>
        </w:r>
      </w:hyperlink>
      <w:r w:rsidRPr="00B06341">
        <w:rPr>
          <w:rFonts w:ascii="Times New Roman" w:hAnsi="Times New Roman" w:cs="Times New Roman"/>
        </w:rPr>
        <w:t>, accessed 7-3-23, EH]</w:t>
      </w:r>
    </w:p>
    <w:p w14:paraId="05E218F0"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The recent far-right rebellion that brought the House floor to a halt is a bad omen for another rapidly approaching legislative fight: the 2023 farm bill.</w:t>
      </w:r>
    </w:p>
    <w:p w14:paraId="4DE356AD"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Major battle lines are forming within the House Republican caucus over the $1 trillion farm bill reauthorization expected to hit the full House this fall</w:t>
      </w:r>
      <w:r w:rsidRPr="00B06341">
        <w:rPr>
          <w:rFonts w:ascii="Times New Roman" w:hAnsi="Times New Roman" w:cs="Times New Roman"/>
        </w:rPr>
        <w:t xml:space="preserve"> — just as Washington is set to </w:t>
      </w:r>
      <w:r w:rsidRPr="00B06341">
        <w:rPr>
          <w:rFonts w:ascii="Times New Roman" w:hAnsi="Times New Roman" w:cs="Times New Roman"/>
        </w:rPr>
        <w:lastRenderedPageBreak/>
        <w:t xml:space="preserve">descend into another all-consuming battle to fund the government. </w:t>
      </w:r>
      <w:r w:rsidRPr="00B06341">
        <w:rPr>
          <w:rStyle w:val="Emphasis"/>
          <w:rFonts w:ascii="Times New Roman" w:hAnsi="Times New Roman" w:cs="Times New Roman"/>
        </w:rPr>
        <w:t>GOP hardliners are still fuming over the deal</w:t>
      </w:r>
      <w:r w:rsidRPr="00B06341">
        <w:rPr>
          <w:rFonts w:ascii="Times New Roman" w:hAnsi="Times New Roman" w:cs="Times New Roman"/>
        </w:rPr>
        <w:t xml:space="preserve"> House Speaker Kevin </w:t>
      </w:r>
      <w:r w:rsidRPr="00B06341">
        <w:rPr>
          <w:rStyle w:val="Emphasis"/>
          <w:rFonts w:ascii="Times New Roman" w:hAnsi="Times New Roman" w:cs="Times New Roman"/>
        </w:rPr>
        <w:t>McCarthy struck with</w:t>
      </w:r>
      <w:r w:rsidRPr="00B06341">
        <w:rPr>
          <w:rFonts w:ascii="Times New Roman" w:hAnsi="Times New Roman" w:cs="Times New Roman"/>
        </w:rPr>
        <w:t xml:space="preserve"> President Joe </w:t>
      </w:r>
      <w:r w:rsidRPr="00B06341">
        <w:rPr>
          <w:rStyle w:val="Emphasis"/>
          <w:rFonts w:ascii="Times New Roman" w:hAnsi="Times New Roman" w:cs="Times New Roman"/>
        </w:rPr>
        <w:t>Biden to raise the debt limit earlier this month, especially a provision that could </w:t>
      </w:r>
      <w:hyperlink r:id="rId41" w:tgtFrame="_blank" w:history="1">
        <w:r w:rsidRPr="00B06341">
          <w:rPr>
            <w:rStyle w:val="Emphasis"/>
            <w:rFonts w:ascii="Times New Roman" w:hAnsi="Times New Roman" w:cs="Times New Roman"/>
          </w:rPr>
          <w:t>expand the number of people on federal food aid</w:t>
        </w:r>
      </w:hyperlink>
      <w:r w:rsidRPr="00B06341">
        <w:rPr>
          <w:rStyle w:val="Emphasis"/>
          <w:rFonts w:ascii="Times New Roman" w:hAnsi="Times New Roman" w:cs="Times New Roman"/>
        </w:rPr>
        <w:t>. And they are keen to take another swing at limiting that anti-hunger program, the Supplemental Nutrition Assistance Program, up for reauthorization in the farm bill — which promises to be politically polarizing.</w:t>
      </w:r>
    </w:p>
    <w:p w14:paraId="2580FA20"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Republican lawmakers from agriculture-heavy districts, however, want to move as quickly as possible to pass the legislative package — which contains billions of dollars for agriculture and rural development programs their constituents rely on. And they worry their far-right colleagues will snarl up those plans, pushing farm bill passage into the new year.</w:t>
      </w:r>
    </w:p>
    <w:p w14:paraId="600857D8"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That’s presenting McCarthy with one of his biggest legislative tests yet: Fending off yet another revolt from the right flank of his caucus while securing the bipartisan support that will be necessary to approve the must-pass legislation. At the rate it’s going, Congress may have to resort to extending the existing farm bill authorizations as programs begin to expire this fall — a practical and political headache for the agriculture sector and ag-state Republicans as they gear up for the 2024 election.</w:t>
      </w:r>
    </w:p>
    <w:p w14:paraId="3B1ED87A"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It’s not just moderate Republicans raising alarms about the potential fall-out if the GOP-led House fails to pass a farm bill this year.</w:t>
      </w:r>
    </w:p>
    <w:p w14:paraId="2963A673"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 don’t have a lot of confidence of anything passing the House anymore under the current environment,” said Rep. Scott DesJarlais (R-Tenn.).</w:t>
      </w:r>
    </w:p>
    <w:p w14:paraId="6EF5535B"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DesJarlais, one of the few Republicans who is a member of both the Freedom Caucus and the Agriculture Committee, said he plans to reach out to all the fellow hard-right members he can in order to pass a farm bill with minimal delays.</w:t>
      </w:r>
      <w:r w:rsidRPr="00B06341">
        <w:rPr>
          <w:rFonts w:ascii="Times New Roman" w:hAnsi="Times New Roman" w:cs="Times New Roman"/>
        </w:rPr>
        <w:t xml:space="preserve"> But he noted “there’s certain members … that I don’t think anybody can change their opinions.”</w:t>
      </w:r>
    </w:p>
    <w:p w14:paraId="548BB222"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 xml:space="preserve">The notoriously complex farm bill reauthorization process, by design, requires similar bipartisan compromises to those that enraged conservative Republicans during the debt limit negotiations. GOP aides are already assuming that </w:t>
      </w:r>
      <w:r w:rsidRPr="00B06341">
        <w:rPr>
          <w:rFonts w:ascii="Times New Roman" w:hAnsi="Times New Roman" w:cs="Times New Roman"/>
        </w:rPr>
        <w:t xml:space="preserve">a swathe of far-right Republicans will not vote for the farm bill, and </w:t>
      </w:r>
      <w:r w:rsidRPr="00B06341">
        <w:rPr>
          <w:rStyle w:val="Emphasis"/>
          <w:rFonts w:ascii="Times New Roman" w:hAnsi="Times New Roman" w:cs="Times New Roman"/>
        </w:rPr>
        <w:t>they’ll need at least four to five dozen Democratic votes to pass it in the narrowly-divided House.</w:t>
      </w:r>
    </w:p>
    <w:p w14:paraId="0E3DA7B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But after taking a beating over that deal with the White House, and straining to defuse the Freedom Caucus’ rebellion on the House floor last week, </w:t>
      </w:r>
      <w:r w:rsidRPr="00B06341">
        <w:rPr>
          <w:rStyle w:val="Emphasis"/>
          <w:rFonts w:ascii="Times New Roman" w:hAnsi="Times New Roman" w:cs="Times New Roman"/>
        </w:rPr>
        <w:t xml:space="preserve">McCarthy has signaled it will likely be politically necessary to offer up some concessions to the hard right in the farm bill. </w:t>
      </w:r>
      <w:r w:rsidRPr="00B06341">
        <w:rPr>
          <w:rFonts w:ascii="Times New Roman" w:hAnsi="Times New Roman" w:cs="Times New Roman"/>
        </w:rPr>
        <w:t>In addition to further cuts to SNAP, GOP hardliners are targeting some of the farm safety net programs that are a third rail for the agriculture sector.</w:t>
      </w:r>
    </w:p>
    <w:p w14:paraId="6E58818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A House Republican, who spoke of the condition of anonymity to discuss internal matters, said any </w:t>
      </w:r>
      <w:r w:rsidRPr="00B06341">
        <w:rPr>
          <w:rStyle w:val="Emphasis"/>
          <w:rFonts w:ascii="Times New Roman" w:hAnsi="Times New Roman" w:cs="Times New Roman"/>
        </w:rPr>
        <w:t>concessions from McCarthy to House GOP hardliners on the farm bill would be “a really dangerous pin to pull out of the grenade,” given the swift and bitter backlash it would stoke from the rest of the caucus.</w:t>
      </w:r>
    </w:p>
    <w:p w14:paraId="546F0F82" w14:textId="77777777" w:rsidR="00387BFF" w:rsidRPr="00B06341" w:rsidRDefault="00387BFF" w:rsidP="00387BFF">
      <w:pPr>
        <w:spacing w:after="0" w:line="240" w:lineRule="auto"/>
        <w:rPr>
          <w:rFonts w:ascii="Times New Roman" w:eastAsia="Times New Roman" w:hAnsi="Times New Roman" w:cs="Times New Roman"/>
          <w:color w:val="000000" w:themeColor="text1"/>
        </w:rPr>
      </w:pPr>
    </w:p>
    <w:p w14:paraId="43B2CFDC"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lastRenderedPageBreak/>
        <w:t>New spending requires budget offsets – Farm Bill cuts risk derailing compromise due to heightened expectations</w:t>
      </w:r>
    </w:p>
    <w:p w14:paraId="3DDCF866"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Coppess, University of Illinois Agricultural &amp; Consumer Economics professor, 6-15-23</w:t>
      </w:r>
    </w:p>
    <w:p w14:paraId="613233D9" w14:textId="77777777" w:rsidR="00387BFF" w:rsidRPr="00B06341" w:rsidRDefault="00387BFF" w:rsidP="00387BFF">
      <w:pPr>
        <w:pStyle w:val="NormalWeb"/>
        <w:textAlignment w:val="baseline"/>
        <w:rPr>
          <w:rFonts w:ascii="Times New Roman" w:hAnsi="Times New Roman" w:cs="Times New Roman"/>
          <w:color w:val="000000" w:themeColor="text1"/>
          <w:sz w:val="22"/>
        </w:rPr>
      </w:pPr>
      <w:r w:rsidRPr="00B06341">
        <w:rPr>
          <w:rFonts w:ascii="Times New Roman" w:hAnsi="Times New Roman" w:cs="Times New Roman"/>
          <w:color w:val="000000" w:themeColor="text1"/>
          <w:sz w:val="22"/>
        </w:rPr>
        <w:t xml:space="preserve">[Jonathan, 6-15-23, Farm Doc Daily Illinois, “Farm Bill 2023: Trying To Reason With Expectations For Farm Policy”, </w:t>
      </w:r>
      <w:hyperlink r:id="rId42" w:history="1">
        <w:r w:rsidRPr="00B06341">
          <w:rPr>
            <w:rStyle w:val="Hyperlink"/>
            <w:rFonts w:ascii="Times New Roman" w:hAnsi="Times New Roman" w:cs="Times New Roman"/>
            <w:sz w:val="22"/>
          </w:rPr>
          <w:t>https://farmdocdaily.illinois.edu/2023/06/farm-bill-2023-trying-to-reason-with-expectations-for-farm-policy.html</w:t>
        </w:r>
      </w:hyperlink>
      <w:r w:rsidRPr="00B06341">
        <w:rPr>
          <w:rFonts w:ascii="Times New Roman" w:hAnsi="Times New Roman" w:cs="Times New Roman"/>
          <w:color w:val="000000" w:themeColor="text1"/>
          <w:sz w:val="22"/>
        </w:rPr>
        <w:t>, accessed 7-3-23, EH]</w:t>
      </w:r>
    </w:p>
    <w:p w14:paraId="5DFC0105"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The challenges presented by relatively higher crop prices are not unusual for farm bill reauthorizations</w:t>
      </w:r>
      <w:r w:rsidRPr="00B06341">
        <w:rPr>
          <w:rFonts w:ascii="Times New Roman" w:hAnsi="Times New Roman" w:cs="Times New Roman"/>
        </w:rPr>
        <w:t xml:space="preserve">, most notably in the efforts for the 1973, 1996, and 2014 Farm Bills. </w:t>
      </w:r>
      <w:r w:rsidRPr="00B06341">
        <w:rPr>
          <w:rStyle w:val="Emphasis"/>
          <w:rFonts w:ascii="Times New Roman" w:hAnsi="Times New Roman" w:cs="Times New Roman"/>
        </w:rPr>
        <w:t>For 2023’s debate, however, the challenges are magnified by elevated expectations created by payment experiences since 2018.</w:t>
      </w:r>
      <w:r w:rsidRPr="00B06341">
        <w:rPr>
          <w:rFonts w:ascii="Times New Roman" w:hAnsi="Times New Roman" w:cs="Times New Roman"/>
        </w:rPr>
        <w:t xml:space="preserve"> As indicated in Figure 2, </w:t>
      </w:r>
      <w:r w:rsidRPr="00B06341">
        <w:rPr>
          <w:rStyle w:val="Emphasis"/>
          <w:rFonts w:ascii="Times New Roman" w:hAnsi="Times New Roman" w:cs="Times New Roman"/>
        </w:rPr>
        <w:t>farmers have received record levels of payments in recent years particularly from ad hoc and supplemental assistance programs not authorized in a farm bill. These ad hoc and supplemental payments have extended assistance to a much more extensive population of farmers than do traditional farm payment programs, including payments to livestock and specialty crop producers</w:t>
      </w:r>
      <w:r w:rsidRPr="00B06341">
        <w:rPr>
          <w:rFonts w:ascii="Times New Roman" w:hAnsi="Times New Roman" w:cs="Times New Roman"/>
        </w:rPr>
        <w:t>. Figure 4 provides an example, illustrating a categorical breakdown of the total payments from MFP 2019, CFAP 1 and CFAP 2 as reported by USDA (USDA, farmers.gov: </w:t>
      </w:r>
      <w:hyperlink r:id="rId43" w:history="1">
        <w:r w:rsidRPr="00B06341">
          <w:rPr>
            <w:rStyle w:val="Hyperlink"/>
            <w:rFonts w:ascii="Times New Roman" w:hAnsi="Times New Roman" w:cs="Times New Roman"/>
          </w:rPr>
          <w:t>MFP 2019</w:t>
        </w:r>
      </w:hyperlink>
      <w:r w:rsidRPr="00B06341">
        <w:rPr>
          <w:rFonts w:ascii="Times New Roman" w:hAnsi="Times New Roman" w:cs="Times New Roman"/>
        </w:rPr>
        <w:t>; </w:t>
      </w:r>
      <w:hyperlink r:id="rId44" w:history="1">
        <w:r w:rsidRPr="00B06341">
          <w:rPr>
            <w:rStyle w:val="Hyperlink"/>
            <w:rFonts w:ascii="Times New Roman" w:hAnsi="Times New Roman" w:cs="Times New Roman"/>
          </w:rPr>
          <w:t>CFAP 1</w:t>
        </w:r>
      </w:hyperlink>
      <w:r w:rsidRPr="00B06341">
        <w:rPr>
          <w:rFonts w:ascii="Times New Roman" w:hAnsi="Times New Roman" w:cs="Times New Roman"/>
        </w:rPr>
        <w:t>; </w:t>
      </w:r>
      <w:hyperlink r:id="rId45" w:history="1">
        <w:r w:rsidRPr="00B06341">
          <w:rPr>
            <w:rStyle w:val="Hyperlink"/>
            <w:rFonts w:ascii="Times New Roman" w:hAnsi="Times New Roman" w:cs="Times New Roman"/>
          </w:rPr>
          <w:t>CFAP 2</w:t>
        </w:r>
      </w:hyperlink>
      <w:r w:rsidRPr="00B06341">
        <w:rPr>
          <w:rFonts w:ascii="Times New Roman" w:hAnsi="Times New Roman" w:cs="Times New Roman"/>
        </w:rPr>
        <w:t>). In total, these three programs have paid more than $45.7 billion to farmers.</w:t>
      </w:r>
    </w:p>
    <w:p w14:paraId="27BFF9F4"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Managing expectations in a farm bill debate could come from the payment experiences of livestock and specialty crop farmers who do not ordinarily receive direct payments in farm bill programs. An additional challenge</w:t>
      </w:r>
      <w:r w:rsidRPr="00B06341">
        <w:rPr>
          <w:rFonts w:ascii="Times New Roman" w:hAnsi="Times New Roman" w:cs="Times New Roman"/>
        </w:rPr>
        <w:t xml:space="preserve"> from Figure 4 </w:t>
      </w:r>
      <w:r w:rsidRPr="00B06341">
        <w:rPr>
          <w:rStyle w:val="Emphasis"/>
          <w:rFonts w:ascii="Times New Roman" w:hAnsi="Times New Roman" w:cs="Times New Roman"/>
        </w:rPr>
        <w:t xml:space="preserve">could be increased expectations for payments from those farmers who ordinarily receive farm program payments but have received much more in these ad hoc and supplemental programs. </w:t>
      </w:r>
      <w:r w:rsidRPr="00B06341">
        <w:rPr>
          <w:rFonts w:ascii="Times New Roman" w:hAnsi="Times New Roman" w:cs="Times New Roman"/>
        </w:rPr>
        <w:t>Figure 5 takes the MFP 2019, CFAP 1 and CFAP 2 payments for just the program crops and charts them by state. Figure 5 also adds the total ARC and PLC payments for 2018 to 2021 by state as reported by USDA-ERS (USDA-ERS, Farm Income and Wealth Statistics, </w:t>
      </w:r>
      <w:hyperlink r:id="rId46" w:history="1">
        <w:r w:rsidRPr="00B06341">
          <w:rPr>
            <w:rStyle w:val="Hyperlink"/>
            <w:rFonts w:ascii="Times New Roman" w:hAnsi="Times New Roman" w:cs="Times New Roman"/>
          </w:rPr>
          <w:t>Government Farm Program Payments</w:t>
        </w:r>
      </w:hyperlink>
      <w:r w:rsidRPr="00B06341">
        <w:rPr>
          <w:rFonts w:ascii="Times New Roman" w:hAnsi="Times New Roman" w:cs="Times New Roman"/>
        </w:rPr>
        <w:t>). Farmers of these program crops received a total of $14.3 billion in 2018 through 2021 from ARC and PLC, with an additional $27.6 billion from MFP 2019, CFAP 1, and CFAP 2 payments. Farmers of these crops in Texas received the most in total, followed by those in Iowa, Illinois and Kansas.</w:t>
      </w:r>
    </w:p>
    <w:p w14:paraId="0AE4D70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Concluding Thoughts</w:t>
      </w:r>
    </w:p>
    <w:p w14:paraId="081971F9"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Trying to reason with and manage expectations is a substantial challenge for any farm bill reauthorization.</w:t>
      </w:r>
      <w:r w:rsidRPr="00B06341">
        <w:rPr>
          <w:rFonts w:ascii="Times New Roman" w:hAnsi="Times New Roman" w:cs="Times New Roman"/>
        </w:rPr>
        <w:t xml:space="preserve"> In 2023, </w:t>
      </w:r>
      <w:r w:rsidRPr="00B06341">
        <w:rPr>
          <w:rStyle w:val="Emphasis"/>
          <w:rFonts w:ascii="Times New Roman" w:hAnsi="Times New Roman" w:cs="Times New Roman"/>
        </w:rPr>
        <w:t>that challenge could be greatly magnified if the ad hoc and supplemental payments in recent years have set expectations for payments at</w:t>
      </w:r>
      <w:r w:rsidRPr="00B06341">
        <w:rPr>
          <w:rFonts w:ascii="Times New Roman" w:hAnsi="Times New Roman" w:cs="Times New Roman"/>
        </w:rPr>
        <w:t xml:space="preserve"> unreasonably and unachievably </w:t>
      </w:r>
      <w:r w:rsidRPr="00B06341">
        <w:rPr>
          <w:rStyle w:val="Emphasis"/>
          <w:rFonts w:ascii="Times New Roman" w:hAnsi="Times New Roman" w:cs="Times New Roman"/>
        </w:rPr>
        <w:t>high levels;</w:t>
      </w:r>
      <w:r w:rsidRPr="00B06341">
        <w:rPr>
          <w:rFonts w:ascii="Times New Roman" w:hAnsi="Times New Roman" w:cs="Times New Roman"/>
        </w:rPr>
        <w:t xml:space="preserve"> adding further complications, such expectations are coinciding with a time of high prices and incomes. Recall that in a farm bill reauthorization effort, the CBO baseline is controlling—it is the total amount of funding available to the committees and it is against the ten-year baseline that CBO scores any changes. The ad hoc and supplemental payments, however, are not included in the CBO baseline for a farm bill. </w:t>
      </w:r>
      <w:r w:rsidRPr="00B06341">
        <w:rPr>
          <w:rStyle w:val="Emphasis"/>
          <w:rFonts w:ascii="Times New Roman" w:hAnsi="Times New Roman" w:cs="Times New Roman"/>
        </w:rPr>
        <w:t>Under budget rules, moreover, any increases in spending</w:t>
      </w:r>
      <w:r w:rsidRPr="00B06341">
        <w:rPr>
          <w:rFonts w:ascii="Times New Roman" w:hAnsi="Times New Roman" w:cs="Times New Roman"/>
        </w:rPr>
        <w:t xml:space="preserve"> </w:t>
      </w:r>
      <w:r w:rsidRPr="00B06341">
        <w:rPr>
          <w:rStyle w:val="Emphasis"/>
          <w:rFonts w:ascii="Times New Roman" w:hAnsi="Times New Roman" w:cs="Times New Roman"/>
        </w:rPr>
        <w:t>for a program or title is scored over 10 years, all of which</w:t>
      </w:r>
      <w:r w:rsidRPr="00B06341">
        <w:rPr>
          <w:rFonts w:ascii="Times New Roman" w:hAnsi="Times New Roman" w:cs="Times New Roman"/>
        </w:rPr>
        <w:t xml:space="preserve"> </w:t>
      </w:r>
      <w:r w:rsidRPr="00B06341">
        <w:rPr>
          <w:rStyle w:val="Emphasis"/>
          <w:rFonts w:ascii="Times New Roman" w:hAnsi="Times New Roman" w:cs="Times New Roman"/>
        </w:rPr>
        <w:t>must be offset by decreases from other programs or titles; in other words, a $1 billion change in program or policy could score $10 billion and require a large offset</w:t>
      </w:r>
      <w:r w:rsidRPr="00B06341">
        <w:rPr>
          <w:rFonts w:ascii="Times New Roman" w:hAnsi="Times New Roman" w:cs="Times New Roman"/>
        </w:rPr>
        <w:t xml:space="preserve">. </w:t>
      </w:r>
      <w:r w:rsidRPr="00B06341">
        <w:rPr>
          <w:rStyle w:val="Emphasis"/>
          <w:rFonts w:ascii="Times New Roman" w:hAnsi="Times New Roman" w:cs="Times New Roman"/>
        </w:rPr>
        <w:t xml:space="preserve">This creates a zero-sum political dynamic that complicates the coalition building and maintenance </w:t>
      </w:r>
      <w:r w:rsidRPr="00B06341">
        <w:rPr>
          <w:rStyle w:val="Emphasis"/>
          <w:rFonts w:ascii="Times New Roman" w:hAnsi="Times New Roman" w:cs="Times New Roman"/>
        </w:rPr>
        <w:lastRenderedPageBreak/>
        <w:t xml:space="preserve">necessary to pass a bill in Congress. </w:t>
      </w:r>
      <w:r w:rsidRPr="00B06341">
        <w:rPr>
          <w:rFonts w:ascii="Times New Roman" w:hAnsi="Times New Roman" w:cs="Times New Roman"/>
        </w:rPr>
        <w:t xml:space="preserve">For Title I farm program payments, any changes to increase payments would need to be offset by decreases within the title or from other titles in the bill. </w:t>
      </w:r>
      <w:r w:rsidRPr="00B06341">
        <w:rPr>
          <w:rStyle w:val="Emphasis"/>
          <w:rFonts w:ascii="Times New Roman" w:hAnsi="Times New Roman" w:cs="Times New Roman"/>
        </w:rPr>
        <w:t>The politics for achieving offsets is exceedingly difficult and the search for offsets can make adversaries or enemies out of allies and coalition partners. The effort to reauthorize the Farm Bill in 2023 largely escaped unscathed from the debt limit negotiations, but the path ahead could become politically perilous</w:t>
      </w:r>
      <w:r w:rsidRPr="00B06341">
        <w:rPr>
          <w:rFonts w:ascii="Times New Roman" w:hAnsi="Times New Roman" w:cs="Times New Roman"/>
        </w:rPr>
        <w:t xml:space="preserve"> in its own right </w:t>
      </w:r>
      <w:r w:rsidRPr="00B06341">
        <w:rPr>
          <w:rStyle w:val="Emphasis"/>
          <w:rFonts w:ascii="Times New Roman" w:hAnsi="Times New Roman" w:cs="Times New Roman"/>
        </w:rPr>
        <w:t xml:space="preserve">with expectations out of alignment with budget and political realities. </w:t>
      </w:r>
    </w:p>
    <w:p w14:paraId="533615CD" w14:textId="77777777" w:rsidR="00387BFF" w:rsidRPr="00B06341" w:rsidRDefault="00387BFF" w:rsidP="00387BFF">
      <w:pPr>
        <w:pStyle w:val="Heading3"/>
        <w:rPr>
          <w:rFonts w:ascii="Times New Roman" w:hAnsi="Times New Roman" w:cs="Times New Roman"/>
        </w:rPr>
      </w:pPr>
      <w:bookmarkStart w:id="15" w:name="_Toc140420794"/>
      <w:r w:rsidRPr="00B06341">
        <w:rPr>
          <w:rFonts w:ascii="Times New Roman" w:hAnsi="Times New Roman" w:cs="Times New Roman"/>
        </w:rPr>
        <w:lastRenderedPageBreak/>
        <w:t>SNAP Internal Link</w:t>
      </w:r>
      <w:bookmarkEnd w:id="15"/>
    </w:p>
    <w:p w14:paraId="5CEF4A17" w14:textId="77777777" w:rsidR="00387BFF" w:rsidRPr="00B06341" w:rsidRDefault="00387BFF" w:rsidP="00387BFF">
      <w:pPr>
        <w:rPr>
          <w:rFonts w:ascii="Times New Roman" w:hAnsi="Times New Roman" w:cs="Times New Roman"/>
        </w:rPr>
      </w:pPr>
    </w:p>
    <w:p w14:paraId="62FA2E6B"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Fight over SNAP risks no Farm Bill passes</w:t>
      </w:r>
    </w:p>
    <w:p w14:paraId="32D3A573"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Brasher and Wicks, Agri-Pulse editors, 6/21/2023</w:t>
      </w:r>
    </w:p>
    <w:p w14:paraId="7C7EF9CD"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[Phillip, Noah, Agri-Pulse, “GOP hardliners' anger could delay, imperil new farm bill”, </w:t>
      </w:r>
      <w:hyperlink r:id="rId47" w:history="1">
        <w:r w:rsidRPr="00B06341">
          <w:rPr>
            <w:rStyle w:val="Hyperlink"/>
            <w:rFonts w:ascii="Times New Roman" w:hAnsi="Times New Roman" w:cs="Times New Roman"/>
          </w:rPr>
          <w:t>https://www.agri-pulse.com/articles/19583-gop-hardliners-anger-could-delay-imperil-new-farm-bill</w:t>
        </w:r>
      </w:hyperlink>
      <w:r w:rsidRPr="00B06341">
        <w:rPr>
          <w:rFonts w:ascii="Times New Roman" w:hAnsi="Times New Roman" w:cs="Times New Roman"/>
        </w:rPr>
        <w:t>, Accessed 7/12/2023, S.P.]</w:t>
      </w:r>
    </w:p>
    <w:p w14:paraId="2E422330" w14:textId="77777777" w:rsidR="00387BFF" w:rsidRPr="00B06341" w:rsidRDefault="00387BFF" w:rsidP="00387BFF">
      <w:pPr>
        <w:rPr>
          <w:rStyle w:val="Emphasis"/>
          <w:rFonts w:ascii="Times New Roman" w:hAnsi="Times New Roman" w:cs="Times New Roman"/>
        </w:rPr>
      </w:pPr>
      <w:r w:rsidRPr="00B06341">
        <w:rPr>
          <w:rFonts w:ascii="Times New Roman" w:hAnsi="Times New Roman" w:cs="Times New Roman"/>
        </w:rPr>
        <w:t xml:space="preserve">House Speaker Kevin </w:t>
      </w:r>
      <w:r w:rsidRPr="00B06341">
        <w:rPr>
          <w:rStyle w:val="Emphasis"/>
          <w:rFonts w:ascii="Times New Roman" w:hAnsi="Times New Roman" w:cs="Times New Roman"/>
        </w:rPr>
        <w:t>McCarthy</w:t>
      </w:r>
      <w:r w:rsidRPr="00B06341">
        <w:rPr>
          <w:rFonts w:ascii="Times New Roman" w:hAnsi="Times New Roman" w:cs="Times New Roman"/>
        </w:rPr>
        <w:t xml:space="preserve">, R-Calif., </w:t>
      </w:r>
      <w:r w:rsidRPr="00B06341">
        <w:rPr>
          <w:rStyle w:val="Emphasis"/>
          <w:rFonts w:ascii="Times New Roman" w:hAnsi="Times New Roman" w:cs="Times New Roman"/>
        </w:rPr>
        <w:t>affirmed</w:t>
      </w:r>
      <w:r w:rsidRPr="00B06341">
        <w:rPr>
          <w:rStyle w:val="StyleUnderline"/>
          <w:rFonts w:ascii="Times New Roman" w:hAnsi="Times New Roman" w:cs="Times New Roman"/>
        </w:rPr>
        <w:t xml:space="preserve"> </w:t>
      </w:r>
      <w:r w:rsidRPr="00B06341">
        <w:rPr>
          <w:rFonts w:ascii="Times New Roman" w:hAnsi="Times New Roman" w:cs="Times New Roman"/>
        </w:rPr>
        <w:t xml:space="preserve">in February </w:t>
      </w:r>
      <w:r w:rsidRPr="00B06341">
        <w:rPr>
          <w:rStyle w:val="Emphasis"/>
          <w:rFonts w:ascii="Times New Roman" w:hAnsi="Times New Roman" w:cs="Times New Roman"/>
        </w:rPr>
        <w:t>that he intended to see a new farm bill passed before the end of the year with bipartisan support</w:t>
      </w:r>
      <w:r w:rsidRPr="00B06341">
        <w:rPr>
          <w:rFonts w:ascii="Times New Roman" w:hAnsi="Times New Roman" w:cs="Times New Roman"/>
        </w:rPr>
        <w:t xml:space="preserve">. But the </w:t>
      </w:r>
      <w:r w:rsidRPr="00B06341">
        <w:rPr>
          <w:rStyle w:val="Emphasis"/>
          <w:rFonts w:ascii="Times New Roman" w:hAnsi="Times New Roman" w:cs="Times New Roman"/>
        </w:rPr>
        <w:t xml:space="preserve">conservatives’ outrage over the debt ceiling agreement, which is expected to increase, not reduce, the number of people getting Supplemental Nutrition Assistance Program benefits, and new demands for deep cuts in domestic spending will further test McCarthy’s command of the GOP conference heading into the farm bill debate. </w:t>
      </w:r>
    </w:p>
    <w:p w14:paraId="3A4CA9B3"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 xml:space="preserve">That anger poses several challenges for farm bill writers: Getting Democratic support for the bill would mean SNAP can’t be cut, but leaving SNAP alone could risk inflaming conservatives further. Trying to pass a GOP-only bill wouldn't be easy either, since the GOP majority is so thin that any five Republicans could vote with Democrats to scuttle the legislation. </w:t>
      </w:r>
    </w:p>
    <w:p w14:paraId="2A1719E3"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At the very least</w:t>
      </w:r>
      <w:r w:rsidRPr="00B06341">
        <w:rPr>
          <w:rStyle w:val="Emphasis"/>
          <w:rFonts w:ascii="Times New Roman" w:hAnsi="Times New Roman" w:cs="Times New Roman"/>
        </w:rPr>
        <w:t>, McCarthy will be under pressure to allow a wide array of amendments to be considered that, if adopted, could undermine support for the legislation. That’s happened in the past: A farm bill was defeated on the House floor in 2013 after a GOP SNAP amendment drove away Democratic support.</w:t>
      </w:r>
    </w:p>
    <w:p w14:paraId="15D0D3AE" w14:textId="77777777" w:rsidR="0000658D" w:rsidRPr="00B06341" w:rsidRDefault="00387BFF" w:rsidP="00387BFF">
      <w:pPr>
        <w:rPr>
          <w:rStyle w:val="Emphasis"/>
          <w:rFonts w:ascii="Times New Roman" w:hAnsi="Times New Roman" w:cs="Times New Roman"/>
        </w:rPr>
      </w:pPr>
      <w:r w:rsidRPr="00B06341">
        <w:rPr>
          <w:rFonts w:ascii="Times New Roman" w:hAnsi="Times New Roman" w:cs="Times New Roman"/>
        </w:rPr>
        <w:t xml:space="preserve">What’s clear for now is </w:t>
      </w:r>
      <w:r w:rsidRPr="00B06341">
        <w:rPr>
          <w:rStyle w:val="Emphasis"/>
          <w:rFonts w:ascii="Times New Roman" w:hAnsi="Times New Roman" w:cs="Times New Roman"/>
        </w:rPr>
        <w:t xml:space="preserve">some GOP conservatives are still determined to tighten SNAP work requirements. </w:t>
      </w:r>
    </w:p>
    <w:p w14:paraId="2ECD2CFA" w14:textId="77777777" w:rsidR="0000658D" w:rsidRPr="00B06341" w:rsidRDefault="0000658D" w:rsidP="00387BFF">
      <w:pPr>
        <w:rPr>
          <w:rStyle w:val="Emphasis"/>
          <w:rFonts w:ascii="Times New Roman" w:hAnsi="Times New Roman" w:cs="Times New Roman"/>
        </w:rPr>
      </w:pPr>
    </w:p>
    <w:p w14:paraId="0B0CD827" w14:textId="075572EF"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If GOP tilts further right on SNAP, it will collapse the Farm Bill</w:t>
      </w:r>
    </w:p>
    <w:p w14:paraId="06CD0DC3"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The Columbian, 6-28-23</w:t>
      </w:r>
    </w:p>
    <w:p w14:paraId="0395B129"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[The Columbian, 6/28/23, “In Our View: Farm Bill about helping people, not scoring points,” </w:t>
      </w:r>
      <w:hyperlink r:id="rId48" w:history="1">
        <w:r w:rsidRPr="00B06341">
          <w:rPr>
            <w:rStyle w:val="Hyperlink"/>
            <w:rFonts w:ascii="Times New Roman" w:hAnsi="Times New Roman" w:cs="Times New Roman"/>
          </w:rPr>
          <w:t>https://www.columbian.com/news/2023/jun/28/in-our-view-farm-bill-about-helping-people-not-scoring-points/</w:t>
        </w:r>
      </w:hyperlink>
      <w:r w:rsidRPr="00B06341">
        <w:rPr>
          <w:rFonts w:ascii="Times New Roman" w:hAnsi="Times New Roman" w:cs="Times New Roman"/>
        </w:rPr>
        <w:t>, Accessed 7/12/2023, J.D.]</w:t>
      </w:r>
    </w:p>
    <w:p w14:paraId="20BA11AB" w14:textId="77777777" w:rsidR="00387BFF" w:rsidRPr="00B06341" w:rsidRDefault="00387BFF" w:rsidP="00387BFF">
      <w:pPr>
        <w:rPr>
          <w:rFonts w:ascii="Times New Roman" w:hAnsi="Times New Roman" w:cs="Times New Roman"/>
        </w:rPr>
      </w:pPr>
      <w:r w:rsidRPr="00B06341">
        <w:rPr>
          <w:rFonts w:ascii="Times New Roman" w:hAnsi="Times New Roman" w:cs="Times New Roman"/>
          <w:u w:val="single"/>
        </w:rPr>
        <w:t>Until a crisis arose last month over the debt ceiling, the Farm Bill was expected to be the most significant challenge facing Congress this year.</w:t>
      </w:r>
      <w:r w:rsidRPr="00B06341">
        <w:rPr>
          <w:rFonts w:ascii="Times New Roman" w:hAnsi="Times New Roman" w:cs="Times New Roman"/>
        </w:rPr>
        <w:t xml:space="preserve"> When lawmakers return to session following a Fourth of July recess, that challenge will take center stage.</w:t>
      </w:r>
    </w:p>
    <w:p w14:paraId="1D448133"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The Farm Bill is a multiyear omnibus package of legislation that funds U.S. nutrition, conservation and commodity programs and typically is passed every five years. </w:t>
      </w:r>
      <w:r w:rsidRPr="00B06341">
        <w:rPr>
          <w:rFonts w:ascii="Times New Roman" w:hAnsi="Times New Roman" w:cs="Times New Roman"/>
          <w:u w:val="single"/>
        </w:rPr>
        <w:t>The current bill expires Sept. 30, meaning lawmakers once again must help determine how Americans feed themselves, support farmers and protect the environment.</w:t>
      </w:r>
    </w:p>
    <w:p w14:paraId="681D3E3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For example, the section of the bill known as “Title VI: Rural Development” contains provisions for workforce housing development, water infrastructure, broadband and telecommunications, </w:t>
      </w:r>
      <w:r w:rsidRPr="00B06341">
        <w:rPr>
          <w:rFonts w:ascii="Times New Roman" w:hAnsi="Times New Roman" w:cs="Times New Roman"/>
        </w:rPr>
        <w:lastRenderedPageBreak/>
        <w:t>business development, energy and utilities. In other words, the legislation is about much more than farming, and expenditures spelled out in this year’s bill are expected to be about $1.5 trillion over 10 years.</w:t>
      </w:r>
    </w:p>
    <w:p w14:paraId="44E8C92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Rep. Marie Gluesenkamp Perez, D-Skamania and a member of the House Agriculture Committee, has held listening sessions with farmers this year in preparation for the legislation. “I’m committed to making the voices of Southwest Washington heard in the upcoming Farm Bill,” Perez said in March. “These leaders feed and fuel Southwest Washington and the entire country.”</w:t>
      </w:r>
    </w:p>
    <w:p w14:paraId="3178C836" w14:textId="77777777" w:rsidR="00387BFF" w:rsidRPr="00B06341" w:rsidRDefault="00387BFF" w:rsidP="00387BFF">
      <w:pPr>
        <w:rPr>
          <w:rFonts w:ascii="Times New Roman" w:hAnsi="Times New Roman" w:cs="Times New Roman"/>
          <w:b/>
          <w:bCs/>
          <w:u w:val="single"/>
        </w:rPr>
      </w:pPr>
      <w:r w:rsidRPr="00B06341">
        <w:rPr>
          <w:rFonts w:ascii="Times New Roman" w:hAnsi="Times New Roman" w:cs="Times New Roman"/>
        </w:rPr>
        <w:t xml:space="preserve">But </w:t>
      </w:r>
      <w:r w:rsidRPr="00B06341">
        <w:rPr>
          <w:rFonts w:ascii="Times New Roman" w:hAnsi="Times New Roman" w:cs="Times New Roman"/>
          <w:b/>
          <w:bCs/>
          <w:u w:val="single"/>
        </w:rPr>
        <w:t>the Farm Bill is so large and so significant to so many Americans that the cacophony of voices often drowns out reasonable discussion and diminishes the focus of the legislation.</w:t>
      </w:r>
    </w:p>
    <w:p w14:paraId="01A59590"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Typically, approximately 80 percent of the bill’s spending falls under the category of nutrition, primarily the Supplemental Nutrition Assistance Program (food stamps). That section has generated partisan wrangling over the years and is likely to do so again. As demonstrated by the debt ceiling crisis, conservatives in the House of Representatives are willing to halt necessary legislation in an effort to secure minor spending cuts.</w:t>
      </w:r>
    </w:p>
    <w:p w14:paraId="486775E7"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Currently, individuals aged 18 to 49 are required to work at least 20 hours per week in order to receive SNAP benefits for more than three months over a three-year period. The debt plan signed this month increases the upper age limit to 54,</w:t>
      </w:r>
      <w:r w:rsidRPr="00B06341">
        <w:rPr>
          <w:rFonts w:ascii="Times New Roman" w:hAnsi="Times New Roman" w:cs="Times New Roman"/>
        </w:rPr>
        <w:t xml:space="preserve"> and additional negotiations are expected as the Farm Bill is debated.</w:t>
      </w:r>
    </w:p>
    <w:p w14:paraId="4422E86D" w14:textId="77777777" w:rsidR="00387BFF" w:rsidRPr="00B06341" w:rsidRDefault="00387BFF" w:rsidP="00387BFF">
      <w:pPr>
        <w:rPr>
          <w:rFonts w:ascii="Times New Roman" w:hAnsi="Times New Roman" w:cs="Times New Roman"/>
          <w:u w:val="single"/>
        </w:rPr>
      </w:pPr>
      <w:r w:rsidRPr="00B06341">
        <w:rPr>
          <w:rStyle w:val="Emphasis"/>
          <w:rFonts w:ascii="Times New Roman" w:hAnsi="Times New Roman" w:cs="Times New Roman"/>
        </w:rPr>
        <w:t>“If they screw around with SNAP, there will be no farm bill,” Rep.</w:t>
      </w:r>
      <w:r w:rsidRPr="00B06341">
        <w:rPr>
          <w:rFonts w:ascii="Times New Roman" w:hAnsi="Times New Roman" w:cs="Times New Roman"/>
          <w:u w:val="single"/>
        </w:rPr>
        <w:t xml:space="preserve"> Jim </w:t>
      </w:r>
      <w:r w:rsidRPr="00B06341">
        <w:rPr>
          <w:rStyle w:val="Emphasis"/>
          <w:rFonts w:ascii="Times New Roman" w:hAnsi="Times New Roman" w:cs="Times New Roman"/>
        </w:rPr>
        <w:t>McGovern, D-Mass, said.</w:t>
      </w:r>
    </w:p>
    <w:p w14:paraId="0A3B63C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Given the acrimony in Congress, observers say it is likely that no agreement will be reached and the current bill will be extended. But representatives should not pass up the chance to create legislation that addresses environmental issues and provides safety nets for American farmers and consumers.</w:t>
      </w:r>
    </w:p>
    <w:p w14:paraId="2370B73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For rural communities, that means everything from expanding broadband internet access (which Perez has emphasized since taking office) to protecting water rights to defining environmental regulations. It also means nutrition assistance.</w:t>
      </w:r>
    </w:p>
    <w:p w14:paraId="3632A475"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u w:val="single"/>
        </w:rPr>
        <w:t>Conservatives promote the trope that the SNAP program supports urban areas full of people unwilling to work, rather than “real Americans,” but this is inaccurate. According to the National Institutes of Health, 16 percent of rural households participate in the program, compared with 13 percent of urban households.</w:t>
      </w:r>
    </w:p>
    <w:p w14:paraId="4FDBFBAA"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u w:val="single"/>
        </w:rPr>
        <w:t>As members of Congress take all of that under consideration, they should focus on helping Americans rather than scoring political points with specious arguments.</w:t>
      </w:r>
    </w:p>
    <w:p w14:paraId="45527675" w14:textId="77777777" w:rsidR="00387BFF" w:rsidRPr="00B06341" w:rsidRDefault="00387BFF" w:rsidP="00387BFF">
      <w:pPr>
        <w:pStyle w:val="NormalWeb"/>
        <w:textAlignment w:val="baseline"/>
        <w:rPr>
          <w:rFonts w:ascii="Times New Roman" w:hAnsi="Times New Roman" w:cs="Times New Roman"/>
          <w:color w:val="000000" w:themeColor="text1"/>
          <w:sz w:val="22"/>
        </w:rPr>
      </w:pPr>
    </w:p>
    <w:p w14:paraId="07974E35" w14:textId="77777777" w:rsidR="00387BFF" w:rsidRPr="00B06341" w:rsidRDefault="00387BFF" w:rsidP="00387BFF">
      <w:pPr>
        <w:pStyle w:val="Heading2"/>
        <w:rPr>
          <w:rFonts w:ascii="Times New Roman" w:hAnsi="Times New Roman" w:cs="Times New Roman"/>
        </w:rPr>
      </w:pPr>
      <w:bookmarkStart w:id="16" w:name="_Toc140420795"/>
      <w:r w:rsidRPr="00B06341">
        <w:rPr>
          <w:rFonts w:ascii="Times New Roman" w:hAnsi="Times New Roman" w:cs="Times New Roman"/>
        </w:rPr>
        <w:lastRenderedPageBreak/>
        <w:t>Impacts</w:t>
      </w:r>
      <w:bookmarkEnd w:id="16"/>
    </w:p>
    <w:p w14:paraId="52A009B7" w14:textId="77777777" w:rsidR="00387BFF" w:rsidRPr="00B06341" w:rsidRDefault="00387BFF" w:rsidP="00387BFF">
      <w:pPr>
        <w:pStyle w:val="Heading3"/>
        <w:rPr>
          <w:rFonts w:ascii="Times New Roman" w:hAnsi="Times New Roman" w:cs="Times New Roman"/>
        </w:rPr>
      </w:pPr>
      <w:bookmarkStart w:id="17" w:name="_Toc140420796"/>
      <w:r w:rsidRPr="00B06341">
        <w:rPr>
          <w:rFonts w:ascii="Times New Roman" w:hAnsi="Times New Roman" w:cs="Times New Roman"/>
        </w:rPr>
        <w:lastRenderedPageBreak/>
        <w:t>Farm Bill Key to Agriculture</w:t>
      </w:r>
      <w:bookmarkEnd w:id="17"/>
    </w:p>
    <w:p w14:paraId="60A18FBD" w14:textId="77777777" w:rsidR="00387BFF" w:rsidRPr="00B06341" w:rsidRDefault="00387BFF" w:rsidP="00387BFF">
      <w:pPr>
        <w:rPr>
          <w:rFonts w:ascii="Times New Roman" w:hAnsi="Times New Roman" w:cs="Times New Roman"/>
        </w:rPr>
      </w:pPr>
    </w:p>
    <w:p w14:paraId="311432D5"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to strong ag industry</w:t>
      </w:r>
    </w:p>
    <w:p w14:paraId="6EEEE1CE"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Salant, Pittsburgh Post-Gazette, 6-3-23</w:t>
      </w:r>
    </w:p>
    <w:p w14:paraId="5D59802A" w14:textId="77777777" w:rsidR="00387BFF" w:rsidRPr="00B06341" w:rsidRDefault="00387BFF" w:rsidP="00387BFF">
      <w:pPr>
        <w:rPr>
          <w:rFonts w:ascii="Times New Roman" w:hAnsi="Times New Roman" w:cs="Times New Roman"/>
          <w:b/>
          <w:iCs/>
          <w:u w:val="single"/>
        </w:rPr>
      </w:pPr>
      <w:r w:rsidRPr="00B06341">
        <w:rPr>
          <w:rFonts w:ascii="Times New Roman" w:hAnsi="Times New Roman" w:cs="Times New Roman"/>
        </w:rPr>
        <w:t xml:space="preserve">[Johnathan D., 6-3-23, Pittsburgh Post-Gazette, “A Pa. congressman is in the middle of the action as Congress debates the farm bill,” </w:t>
      </w:r>
      <w:hyperlink r:id="rId49" w:history="1">
        <w:r w:rsidRPr="00B06341">
          <w:rPr>
            <w:rStyle w:val="Hyperlink"/>
            <w:rFonts w:ascii="Times New Roman" w:hAnsi="Times New Roman" w:cs="Times New Roman"/>
          </w:rPr>
          <w:t>https://www.post-gazette.com/news/politics-state/2023/07/02/glenn-thompson-farm-bill/stories/202306300133</w:t>
        </w:r>
      </w:hyperlink>
      <w:r w:rsidRPr="00B06341">
        <w:rPr>
          <w:rStyle w:val="Hyperlink"/>
          <w:rFonts w:ascii="Times New Roman" w:hAnsi="Times New Roman" w:cs="Times New Roman"/>
        </w:rPr>
        <w:t xml:space="preserve">, </w:t>
      </w:r>
      <w:r w:rsidRPr="00B06341">
        <w:rPr>
          <w:rFonts w:ascii="Times New Roman" w:hAnsi="Times New Roman" w:cs="Times New Roman"/>
        </w:rPr>
        <w:t>accessed 7-3-2024, EJ]</w:t>
      </w:r>
    </w:p>
    <w:p w14:paraId="4D96AD7D" w14:textId="77777777" w:rsidR="00387BFF" w:rsidRPr="00B06341" w:rsidRDefault="00387BFF" w:rsidP="00387BFF">
      <w:pPr>
        <w:rPr>
          <w:rFonts w:ascii="Times New Roman" w:hAnsi="Times New Roman" w:cs="Times New Roman"/>
        </w:rPr>
      </w:pPr>
    </w:p>
    <w:p w14:paraId="288A7345"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The bottom line</w:t>
      </w:r>
      <w:r w:rsidRPr="00B06341">
        <w:rPr>
          <w:rFonts w:ascii="Times New Roman" w:hAnsi="Times New Roman" w:cs="Times New Roman"/>
        </w:rPr>
        <w:t xml:space="preserve">, Mr. </w:t>
      </w:r>
      <w:r w:rsidRPr="00B06341">
        <w:rPr>
          <w:rStyle w:val="Emphasis"/>
          <w:rFonts w:ascii="Times New Roman" w:hAnsi="Times New Roman" w:cs="Times New Roman"/>
        </w:rPr>
        <w:t xml:space="preserve">Thompson said, is to pass legislation that helps ensure a strong agriculture industry. </w:t>
      </w:r>
    </w:p>
    <w:p w14:paraId="6274F641"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 xml:space="preserve">“If I’m able to lead this in the right way, we restore a robust rural economy, which is good for everybody,” he said, “At the same time, we create the type or conditions where we grow rural populations. </w:t>
      </w:r>
    </w:p>
    <w:p w14:paraId="3C1813CC"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 xml:space="preserve">“We need that next generation of farmers,” </w:t>
      </w:r>
      <w:r w:rsidRPr="00B06341">
        <w:rPr>
          <w:rFonts w:ascii="Times New Roman" w:hAnsi="Times New Roman" w:cs="Times New Roman"/>
        </w:rPr>
        <w:t>Mr. Thompson added. “</w:t>
      </w:r>
      <w:r w:rsidRPr="00B06341">
        <w:rPr>
          <w:rStyle w:val="Emphasis"/>
          <w:rFonts w:ascii="Times New Roman" w:hAnsi="Times New Roman" w:cs="Times New Roman"/>
        </w:rPr>
        <w:t>If we’re really looking ahead, we need to ask the question who will provide us the food, the fiber, the building material and energy resources we need every day when this current generation of farmers decides to retire.”</w:t>
      </w:r>
    </w:p>
    <w:p w14:paraId="02BC607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[NOTE – Thompson = House Agriculture Committee, U.S. Rep. Glenn Thompson]</w:t>
      </w:r>
    </w:p>
    <w:p w14:paraId="0FCC6EAC" w14:textId="77777777" w:rsidR="00387BFF" w:rsidRPr="00B06341" w:rsidRDefault="00387BFF" w:rsidP="00387BFF">
      <w:pPr>
        <w:rPr>
          <w:rFonts w:ascii="Times New Roman" w:hAnsi="Times New Roman" w:cs="Times New Roman"/>
        </w:rPr>
      </w:pPr>
    </w:p>
    <w:p w14:paraId="30BE88FD"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 needed to keep farmers in business</w:t>
      </w:r>
    </w:p>
    <w:p w14:paraId="189A2DDA"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Boyer, AgInfo Reporter, 6-15-23</w:t>
      </w:r>
    </w:p>
    <w:p w14:paraId="6DDDB2C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[Lorrie, 6-15-23, AgInfo, “Milk Producers Seek Strong Safety Net in Next Farm Bill”, </w:t>
      </w:r>
      <w:hyperlink r:id="rId50" w:history="1">
        <w:r w:rsidRPr="00B06341">
          <w:rPr>
            <w:rStyle w:val="Hyperlink"/>
            <w:rFonts w:ascii="Times New Roman" w:hAnsi="Times New Roman" w:cs="Times New Roman"/>
          </w:rPr>
          <w:t>https://www.aginfo.net/report/56603/Line-on-Agriculture/Milk-Producers-Seek-Strong-Safety-Net-in-Next-Farm-Bill</w:t>
        </w:r>
      </w:hyperlink>
      <w:r w:rsidRPr="00B06341">
        <w:rPr>
          <w:rFonts w:ascii="Times New Roman" w:hAnsi="Times New Roman" w:cs="Times New Roman"/>
        </w:rPr>
        <w:t>, accessed 7/3/23, S.P.]</w:t>
      </w:r>
    </w:p>
    <w:p w14:paraId="6D213B8F" w14:textId="77777777" w:rsidR="00387BFF" w:rsidRPr="00B06341" w:rsidRDefault="00387BFF" w:rsidP="00387BFF">
      <w:pPr>
        <w:rPr>
          <w:rFonts w:ascii="Times New Roman" w:hAnsi="Times New Roman" w:cs="Times New Roman"/>
        </w:rPr>
      </w:pPr>
    </w:p>
    <w:p w14:paraId="3546DA6A" w14:textId="77777777" w:rsidR="0000658D" w:rsidRPr="00B06341" w:rsidRDefault="00387BFF" w:rsidP="00387BFF">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One of the key things is making certain that we have the most robust risk management safety net that's possible in the Farm Bill.</w:t>
      </w:r>
      <w:r w:rsidRPr="00B06341">
        <w:rPr>
          <w:rFonts w:ascii="Times New Roman" w:hAnsi="Times New Roman" w:cs="Times New Roman"/>
        </w:rPr>
        <w:t xml:space="preserve"> We've come a long ways since seven or eight years ago when the concept of having margin insurance was first introduced in the farm bill back then. So </w:t>
      </w:r>
      <w:r w:rsidRPr="00B06341">
        <w:rPr>
          <w:rStyle w:val="StyleUnderline"/>
          <w:rFonts w:ascii="Times New Roman" w:hAnsi="Times New Roman" w:cs="Times New Roman"/>
        </w:rPr>
        <w:t>we'r</w:t>
      </w:r>
      <w:r w:rsidRPr="00B06341">
        <w:rPr>
          <w:rFonts w:ascii="Times New Roman" w:hAnsi="Times New Roman" w:cs="Times New Roman"/>
        </w:rPr>
        <w:t xml:space="preserve">e basically </w:t>
      </w:r>
      <w:r w:rsidRPr="00B06341">
        <w:rPr>
          <w:rStyle w:val="StyleUnderline"/>
          <w:rFonts w:ascii="Times New Roman" w:hAnsi="Times New Roman" w:cs="Times New Roman"/>
        </w:rPr>
        <w:t>looking at ways to strengthen the value of the dairy margin Coverage Program, and also make certain that programs that would benefit larger producers programs, there would be the livestock gross margin program and the dairy Revenue Protection Program, just our efforts will be to bolster all of those so that farmers have a suite of options to choose from</w:t>
      </w:r>
      <w:r w:rsidRPr="00B06341">
        <w:rPr>
          <w:rFonts w:ascii="Times New Roman" w:hAnsi="Times New Roman" w:cs="Times New Roman"/>
        </w:rPr>
        <w:t>.”</w:t>
      </w:r>
    </w:p>
    <w:p w14:paraId="10433A9B" w14:textId="77777777" w:rsidR="0000658D" w:rsidRPr="00B06341" w:rsidRDefault="0000658D" w:rsidP="00387BFF">
      <w:pPr>
        <w:rPr>
          <w:rFonts w:ascii="Times New Roman" w:hAnsi="Times New Roman" w:cs="Times New Roman"/>
        </w:rPr>
      </w:pPr>
    </w:p>
    <w:p w14:paraId="79050C69" w14:textId="7A35D7DD" w:rsidR="00387BFF" w:rsidRPr="00B06341" w:rsidRDefault="00387BFF" w:rsidP="00387BFF">
      <w:pPr>
        <w:pStyle w:val="Heading3"/>
        <w:rPr>
          <w:rFonts w:ascii="Times New Roman" w:hAnsi="Times New Roman" w:cs="Times New Roman"/>
        </w:rPr>
      </w:pPr>
      <w:bookmarkStart w:id="18" w:name="_Toc140420797"/>
      <w:r w:rsidRPr="00B06341">
        <w:rPr>
          <w:rFonts w:ascii="Times New Roman" w:hAnsi="Times New Roman" w:cs="Times New Roman"/>
        </w:rPr>
        <w:lastRenderedPageBreak/>
        <w:t>Farm Bill Key to Food Security</w:t>
      </w:r>
      <w:bookmarkEnd w:id="18"/>
    </w:p>
    <w:p w14:paraId="51BA1593" w14:textId="77777777" w:rsidR="00387BFF" w:rsidRPr="00B06341" w:rsidRDefault="00387BFF" w:rsidP="00387BFF">
      <w:pPr>
        <w:rPr>
          <w:rFonts w:ascii="Times New Roman" w:hAnsi="Times New Roman" w:cs="Times New Roman"/>
        </w:rPr>
      </w:pPr>
    </w:p>
    <w:p w14:paraId="6ADA84F0"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solves food assistance and security – helps millions each year</w:t>
      </w:r>
    </w:p>
    <w:p w14:paraId="5C2AD18A"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Hussain, Sentient Media Staff Writer, 6-7-23</w:t>
      </w:r>
    </w:p>
    <w:p w14:paraId="71B579C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[Grace, 6-7-23, Sentient Media, “The Farm Bill Is Crucial. Here’s Why.”, </w:t>
      </w:r>
      <w:hyperlink r:id="rId51" w:history="1">
        <w:r w:rsidRPr="00B06341">
          <w:rPr>
            <w:rStyle w:val="Hyperlink"/>
            <w:rFonts w:ascii="Times New Roman" w:hAnsi="Times New Roman" w:cs="Times New Roman"/>
          </w:rPr>
          <w:t>https://sentientmedia.org/farm-bill/</w:t>
        </w:r>
      </w:hyperlink>
      <w:r w:rsidRPr="00B06341">
        <w:rPr>
          <w:rFonts w:ascii="Times New Roman" w:hAnsi="Times New Roman" w:cs="Times New Roman"/>
        </w:rPr>
        <w:t>, Accessed 7/3/23, S.P.]</w:t>
      </w:r>
    </w:p>
    <w:p w14:paraId="5A0D3DDA" w14:textId="77777777" w:rsidR="00387BFF" w:rsidRPr="00B06341" w:rsidRDefault="00387BFF" w:rsidP="00387BFF">
      <w:pPr>
        <w:rPr>
          <w:rFonts w:ascii="Times New Roman" w:hAnsi="Times New Roman" w:cs="Times New Roman"/>
        </w:rPr>
      </w:pPr>
    </w:p>
    <w:p w14:paraId="490AB288"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The farm bill doesn’t always grab headlines. Yet twice per decade or so, </w:t>
      </w:r>
      <w:r w:rsidRPr="00B06341">
        <w:rPr>
          <w:rStyle w:val="Emphasis"/>
          <w:rFonts w:ascii="Times New Roman" w:hAnsi="Times New Roman" w:cs="Times New Roman"/>
        </w:rPr>
        <w:t>this crucial piece of legislation sets the standard for our food system. The farm bill has an impact on what farmers grow and how they grow it, and it also dictates implementation of the SNAP food assistance program which benefits more than 41 million people every year.</w:t>
      </w:r>
      <w:r w:rsidRPr="00B06341">
        <w:rPr>
          <w:rStyle w:val="StyleUnderline"/>
          <w:rFonts w:ascii="Times New Roman" w:hAnsi="Times New Roman" w:cs="Times New Roman"/>
        </w:rPr>
        <w:t xml:space="preserve"> </w:t>
      </w:r>
    </w:p>
    <w:p w14:paraId="3A6FD92F" w14:textId="77777777" w:rsidR="00387BFF" w:rsidRPr="00B06341" w:rsidRDefault="00387BFF" w:rsidP="00387BFF">
      <w:pPr>
        <w:rPr>
          <w:rFonts w:ascii="Times New Roman" w:hAnsi="Times New Roman" w:cs="Times New Roman"/>
        </w:rPr>
      </w:pPr>
    </w:p>
    <w:p w14:paraId="6FEBA861"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to food security – empirically proven</w:t>
      </w:r>
    </w:p>
    <w:p w14:paraId="3EA775F1"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Brasher, Agri-pulse editor, et al. 7/5/2023</w:t>
      </w:r>
    </w:p>
    <w:p w14:paraId="39647D3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[Phillip, Steve Davies, Jacqui Fatka, Noah Wicks, Bill Tomson, Agri-pulse editors, Agri-pulse, “Agri-Pulse farm bill preview: Key issues and proposals for each title”, </w:t>
      </w:r>
      <w:hyperlink r:id="rId52" w:history="1">
        <w:r w:rsidRPr="00B06341">
          <w:rPr>
            <w:rStyle w:val="Hyperlink"/>
            <w:rFonts w:ascii="Times New Roman" w:hAnsi="Times New Roman" w:cs="Times New Roman"/>
          </w:rPr>
          <w:t>https://www.agri-pulse.com/articles/19610-agri-pulse-farm-bill-preview-key-issues-and-proposals-for-each-title</w:t>
        </w:r>
      </w:hyperlink>
      <w:r w:rsidRPr="00B06341">
        <w:rPr>
          <w:rFonts w:ascii="Times New Roman" w:hAnsi="Times New Roman" w:cs="Times New Roman"/>
        </w:rPr>
        <w:t>, accessed 7/12/2023, S.P.]</w:t>
      </w:r>
    </w:p>
    <w:p w14:paraId="5F235DB9"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Plus, the 2022 </w:t>
      </w:r>
      <w:r w:rsidRPr="00B06341">
        <w:rPr>
          <w:rStyle w:val="StyleUnderline"/>
          <w:rFonts w:ascii="Times New Roman" w:hAnsi="Times New Roman" w:cs="Times New Roman"/>
        </w:rPr>
        <w:t>Inflation Reduction Act pumped $17 billion into farm bill</w:t>
      </w:r>
      <w:r w:rsidRPr="00B06341">
        <w:rPr>
          <w:rFonts w:ascii="Times New Roman" w:hAnsi="Times New Roman" w:cs="Times New Roman"/>
        </w:rPr>
        <w:t xml:space="preserve"> conservation programs </w:t>
      </w:r>
      <w:r w:rsidRPr="00B06341">
        <w:rPr>
          <w:rStyle w:val="StyleUnderline"/>
          <w:rFonts w:ascii="Times New Roman" w:hAnsi="Times New Roman" w:cs="Times New Roman"/>
        </w:rPr>
        <w:t>with additional funding for clean energy and forestry programs</w:t>
      </w:r>
      <w:r w:rsidRPr="00B06341">
        <w:rPr>
          <w:rFonts w:ascii="Times New Roman" w:hAnsi="Times New Roman" w:cs="Times New Roman"/>
        </w:rPr>
        <w:t xml:space="preserve"> that were priorities for President Joe Biden’s climate policy. </w:t>
      </w:r>
    </w:p>
    <w:p w14:paraId="6ACF606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2018 farm bill was “very effective</w:t>
      </w:r>
      <w:r w:rsidRPr="00B06341">
        <w:rPr>
          <w:rFonts w:ascii="Times New Roman" w:hAnsi="Times New Roman" w:cs="Times New Roman"/>
        </w:rPr>
        <w:t xml:space="preserve">” ‘and tried </w:t>
      </w:r>
      <w:r w:rsidRPr="00B06341">
        <w:rPr>
          <w:rStyle w:val="StyleUnderline"/>
          <w:rFonts w:ascii="Times New Roman" w:hAnsi="Times New Roman" w:cs="Times New Roman"/>
        </w:rPr>
        <w:t>and tested under some difficult circumstances</w:t>
      </w:r>
      <w:r w:rsidRPr="00B06341">
        <w:rPr>
          <w:rFonts w:ascii="Times New Roman" w:hAnsi="Times New Roman" w:cs="Times New Roman"/>
        </w:rPr>
        <w:t xml:space="preserve">,” </w:t>
      </w:r>
      <w:r w:rsidRPr="00B06341">
        <w:rPr>
          <w:rStyle w:val="StyleUnderline"/>
          <w:rFonts w:ascii="Times New Roman" w:hAnsi="Times New Roman" w:cs="Times New Roman"/>
        </w:rPr>
        <w:t>including the trade war with China and COVID-19 pandemic</w:t>
      </w:r>
      <w:r w:rsidRPr="00B06341">
        <w:rPr>
          <w:rFonts w:ascii="Times New Roman" w:hAnsi="Times New Roman" w:cs="Times New Roman"/>
        </w:rPr>
        <w:t xml:space="preserve">,” </w:t>
      </w:r>
      <w:r w:rsidRPr="00B06341">
        <w:rPr>
          <w:rStyle w:val="StyleUnderline"/>
          <w:rFonts w:ascii="Times New Roman" w:hAnsi="Times New Roman" w:cs="Times New Roman"/>
        </w:rPr>
        <w:t>House Agriculture Committee Chairman Glenn “GT” Thompson, R-Pa., said</w:t>
      </w:r>
      <w:r w:rsidRPr="00B06341">
        <w:rPr>
          <w:rFonts w:ascii="Times New Roman" w:hAnsi="Times New Roman" w:cs="Times New Roman"/>
        </w:rPr>
        <w:t xml:space="preserve"> in an Agri-Pulse Open Mic interview. </w:t>
      </w:r>
    </w:p>
    <w:p w14:paraId="30B1C28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“All of it’s going to get critical analysis to make sure that we don't miss an opportunity for refinement. But … what's the old adage? If it's not broken, don't fix it,” Thompson said. </w:t>
      </w:r>
    </w:p>
    <w:p w14:paraId="2E80ABF5"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Still, Thompson and the top Republican on the Senate Agriculture Committee, John Boozman of Arkansas, have pledged to provide for or some kind of increase in Price Loss Coverage reference prices. </w:t>
      </w:r>
      <w:r w:rsidRPr="00B06341">
        <w:rPr>
          <w:rStyle w:val="StyleUnderline"/>
          <w:rFonts w:ascii="Times New Roman" w:hAnsi="Times New Roman" w:cs="Times New Roman"/>
        </w:rPr>
        <w:t>There also are an array of issue that while relatively small in the grand scheme of the $1.5 trillion bill are important to key sectors, including producers of fruits, vegetables and other specialty crops who are looking to the farm bill in part to expand their crop insurance options and also help accelerate automation.</w:t>
      </w:r>
    </w:p>
    <w:p w14:paraId="19519399" w14:textId="77777777" w:rsidR="00387BFF" w:rsidRPr="00B06341" w:rsidRDefault="00387BFF" w:rsidP="00387BFF">
      <w:pPr>
        <w:rPr>
          <w:rFonts w:ascii="Times New Roman" w:hAnsi="Times New Roman" w:cs="Times New Roman"/>
        </w:rPr>
      </w:pPr>
    </w:p>
    <w:p w14:paraId="699813E5"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is key to help keep the food supply secure</w:t>
      </w:r>
    </w:p>
    <w:p w14:paraId="0A4024B1"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Duvall, American Farm Bureau Federation president, 7-2-23</w:t>
      </w:r>
    </w:p>
    <w:p w14:paraId="59CC4E6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lastRenderedPageBreak/>
        <w:t>[Zippy, 7-2-23, Farm Week Now, “Reasons to celebrate: Food, independence and optimism,” https://www.farmweeknow.com/general/reasons-to-celebrate-food-independence-and-optimism/article_2c7e66f6-15b6-11ee-a56c-7b61829d1cd6.html, accessed 7-12, DG]</w:t>
      </w:r>
    </w:p>
    <w:p w14:paraId="0955D840" w14:textId="0C1F5BD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Farm bill programs are critical to our national security and independence. Tools for risk management, like crop insurance, help farmers hang on through severe weather and market downturns, so that we can keep farming from one season to the next. That doesn’t mean farmers don’t feel the effects of inflation right now like everyone else. But it does mean that more family farms can stay in business and continue our mission of keeping our food supply secure, even as the cost of land, supplies and equipment increases.</w:t>
      </w:r>
    </w:p>
    <w:p w14:paraId="1CD19A1E" w14:textId="75CEF002"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The farm bill’s impact goes well beyond the farm gate. It’s the most important piece of legislation we have for our food supply, too. Through the farm bill, we advance critical research to keep agriculture on the cutting edge, protect our natural resources through conservation programs, improve the well-being of rural Americans and provide food security for low-income families. As we like to say at Farm Bureau, this bill could, more accurately, be called a food and farm bill because it matters for all Americans.</w:t>
      </w:r>
    </w:p>
    <w:p w14:paraId="3012317D"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As we all celebrate this July 4 holiday, we encourage members of Congress to consider the contributions of farmers and ranchers in protecting our freedom. A country that cannot feed its people isn’t free. </w:t>
      </w:r>
      <w:r w:rsidRPr="00B06341">
        <w:rPr>
          <w:rStyle w:val="StyleUnderline"/>
          <w:rFonts w:ascii="Times New Roman" w:hAnsi="Times New Roman" w:cs="Times New Roman"/>
        </w:rPr>
        <w:t>And we ask Congress to protect the security and independence of farmers and ranchers by helping us ensure a safe and abundant food supply for all Americans through passage of a 2023 farm bill.</w:t>
      </w:r>
    </w:p>
    <w:p w14:paraId="450151EA" w14:textId="77777777" w:rsidR="00387BFF" w:rsidRPr="00B06341" w:rsidRDefault="00387BFF" w:rsidP="00387BFF">
      <w:pPr>
        <w:rPr>
          <w:rStyle w:val="StyleUnderline"/>
          <w:rFonts w:ascii="Times New Roman" w:hAnsi="Times New Roman" w:cs="Times New Roman"/>
        </w:rPr>
      </w:pPr>
    </w:p>
    <w:p w14:paraId="5EB05F1D" w14:textId="77777777" w:rsidR="00387BFF" w:rsidRPr="00B06341" w:rsidRDefault="00387BFF" w:rsidP="00387BFF">
      <w:pPr>
        <w:pStyle w:val="Heading3"/>
        <w:rPr>
          <w:rFonts w:ascii="Times New Roman" w:hAnsi="Times New Roman" w:cs="Times New Roman"/>
        </w:rPr>
      </w:pPr>
      <w:bookmarkStart w:id="19" w:name="_Toc140420798"/>
      <w:r w:rsidRPr="00B06341">
        <w:rPr>
          <w:rFonts w:ascii="Times New Roman" w:hAnsi="Times New Roman" w:cs="Times New Roman"/>
        </w:rPr>
        <w:lastRenderedPageBreak/>
        <w:t>Health/Nutrition Impact Module</w:t>
      </w:r>
      <w:bookmarkEnd w:id="19"/>
    </w:p>
    <w:p w14:paraId="2F3DC4F6" w14:textId="77777777" w:rsidR="00387BFF" w:rsidRPr="00B06341" w:rsidRDefault="00387BFF" w:rsidP="00387BFF">
      <w:pPr>
        <w:rPr>
          <w:rFonts w:ascii="Times New Roman" w:hAnsi="Times New Roman" w:cs="Times New Roman"/>
        </w:rPr>
      </w:pPr>
    </w:p>
    <w:p w14:paraId="6FB9DAA5"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Status quo insufficient – Current food policy is terrible for health and the economy</w:t>
      </w:r>
    </w:p>
    <w:p w14:paraId="4805DE82"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Dr. Hyman, American Physician, 6-29-23</w:t>
      </w:r>
    </w:p>
    <w:p w14:paraId="2435F0B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[Mark, 6-29-23, Washington Examiner, “Congress's farm bill could improve our health”, </w:t>
      </w:r>
      <w:hyperlink r:id="rId53" w:history="1">
        <w:r w:rsidRPr="00B06341">
          <w:rPr>
            <w:rStyle w:val="Hyperlink"/>
            <w:rFonts w:ascii="Times New Roman" w:hAnsi="Times New Roman" w:cs="Times New Roman"/>
          </w:rPr>
          <w:t>https://www.washingtonexaminer.com/restoring-america/faith-freedom-self-reliance/farm-bill-could-improve-our-health</w:t>
        </w:r>
      </w:hyperlink>
      <w:r w:rsidRPr="00B06341">
        <w:rPr>
          <w:rFonts w:ascii="Times New Roman" w:hAnsi="Times New Roman" w:cs="Times New Roman"/>
        </w:rPr>
        <w:t>, accessed 7/3/23, S.P.]</w:t>
      </w:r>
    </w:p>
    <w:p w14:paraId="4460DEB2"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But first </w:t>
      </w:r>
      <w:r w:rsidRPr="00B06341">
        <w:rPr>
          <w:rStyle w:val="StyleUnderline"/>
          <w:rFonts w:ascii="Times New Roman" w:hAnsi="Times New Roman" w:cs="Times New Roman"/>
        </w:rPr>
        <w:t>we must recognize that our current approach to tackling the epidemic of chronic disease is flawed.</w:t>
      </w:r>
      <w:r w:rsidRPr="00B06341">
        <w:rPr>
          <w:rFonts w:ascii="Times New Roman" w:hAnsi="Times New Roman" w:cs="Times New Roman"/>
        </w:rPr>
        <w:t xml:space="preserve"> It is </w:t>
      </w:r>
      <w:r w:rsidRPr="00B06341">
        <w:rPr>
          <w:rStyle w:val="StyleUnderline"/>
          <w:rFonts w:ascii="Times New Roman" w:hAnsi="Times New Roman" w:cs="Times New Roman"/>
        </w:rPr>
        <w:t>based on an outdated approach of treating the systems of chronic disease rather than the root causes, mostly our diet and food system</w:t>
      </w:r>
      <w:r w:rsidRPr="00B06341">
        <w:rPr>
          <w:rFonts w:ascii="Times New Roman" w:hAnsi="Times New Roman" w:cs="Times New Roman"/>
        </w:rPr>
        <w:t xml:space="preserve">. Currently, </w:t>
      </w:r>
      <w:r w:rsidRPr="00B06341">
        <w:rPr>
          <w:rStyle w:val="StyleUnderline"/>
          <w:rFonts w:ascii="Times New Roman" w:hAnsi="Times New Roman" w:cs="Times New Roman"/>
        </w:rPr>
        <w:t>our diet is made up of 60% ultra-processed “food,” concoctions of industrial food components that have now been proven to be the biggest cause of disease and death on the planet, killing more people than anything else, including smoking.</w:t>
      </w:r>
    </w:p>
    <w:p w14:paraId="534C254F"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The role of food in both causing and curing chronic disease has been long ignored</w:t>
      </w:r>
      <w:r w:rsidRPr="00B06341">
        <w:rPr>
          <w:rFonts w:ascii="Times New Roman" w:hAnsi="Times New Roman" w:cs="Times New Roman"/>
        </w:rPr>
        <w:t xml:space="preserve"> by healthcare and policymakers. </w:t>
      </w:r>
      <w:r w:rsidRPr="00B06341">
        <w:rPr>
          <w:rStyle w:val="StyleUnderline"/>
          <w:rFonts w:ascii="Times New Roman" w:hAnsi="Times New Roman" w:cs="Times New Roman"/>
        </w:rPr>
        <w:t>Americans’ health, wellness, and longevity suffer as a result.</w:t>
      </w:r>
    </w:p>
    <w:p w14:paraId="2B402EF4"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It does not have to be this way. Advances in nutrition science, the application of food as medicine, has the power to radically improve health outcomes and reduce healthcare costs</w:t>
      </w:r>
      <w:r w:rsidRPr="00B06341">
        <w:rPr>
          <w:rFonts w:ascii="Times New Roman" w:hAnsi="Times New Roman" w:cs="Times New Roman"/>
        </w:rPr>
        <w:t>. Obesity, Type 2 diabetes, and heart disease were rare at the turn of the last century. They do not have to be inevitable.</w:t>
      </w:r>
    </w:p>
    <w:p w14:paraId="585605A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eradicating chronic disease at its root requires us to re-imagine the way we incentivize food and nutrition</w:t>
      </w:r>
      <w:r w:rsidRPr="00B06341">
        <w:rPr>
          <w:rFonts w:ascii="Times New Roman" w:hAnsi="Times New Roman" w:cs="Times New Roman"/>
        </w:rPr>
        <w:t xml:space="preserve"> in this country. Our </w:t>
      </w:r>
      <w:r w:rsidRPr="00B06341">
        <w:rPr>
          <w:rStyle w:val="StyleUnderline"/>
          <w:rFonts w:ascii="Times New Roman" w:hAnsi="Times New Roman" w:cs="Times New Roman"/>
        </w:rPr>
        <w:t>current food policies</w:t>
      </w:r>
      <w:r w:rsidRPr="00B06341">
        <w:rPr>
          <w:rFonts w:ascii="Times New Roman" w:hAnsi="Times New Roman" w:cs="Times New Roman"/>
        </w:rPr>
        <w:t xml:space="preserve"> and dietary guidelines </w:t>
      </w:r>
      <w:r w:rsidRPr="00B06341">
        <w:rPr>
          <w:rStyle w:val="StyleUnderline"/>
          <w:rFonts w:ascii="Times New Roman" w:hAnsi="Times New Roman" w:cs="Times New Roman"/>
        </w:rPr>
        <w:t>are outdated and harmful</w:t>
      </w:r>
      <w:r w:rsidRPr="00B06341">
        <w:rPr>
          <w:rFonts w:ascii="Times New Roman" w:hAnsi="Times New Roman" w:cs="Times New Roman"/>
        </w:rPr>
        <w:t xml:space="preserve"> — </w:t>
      </w:r>
      <w:r w:rsidRPr="00B06341">
        <w:rPr>
          <w:rStyle w:val="StyleUnderline"/>
          <w:rFonts w:ascii="Times New Roman" w:hAnsi="Times New Roman" w:cs="Times New Roman"/>
        </w:rPr>
        <w:t>both to our physical health and the economic health of our nation</w:t>
      </w:r>
      <w:r w:rsidRPr="00B06341">
        <w:rPr>
          <w:rFonts w:ascii="Times New Roman" w:hAnsi="Times New Roman" w:cs="Times New Roman"/>
        </w:rPr>
        <w:t>.</w:t>
      </w:r>
    </w:p>
    <w:p w14:paraId="7723CEA7" w14:textId="77777777" w:rsidR="00387BFF" w:rsidRPr="00B06341" w:rsidRDefault="00387BFF" w:rsidP="00387BFF">
      <w:pPr>
        <w:rPr>
          <w:rFonts w:ascii="Times New Roman" w:hAnsi="Times New Roman" w:cs="Times New Roman"/>
        </w:rPr>
      </w:pPr>
    </w:p>
    <w:p w14:paraId="33BBC797"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solves – Prevents death and disease via food nutrition</w:t>
      </w:r>
    </w:p>
    <w:p w14:paraId="45E4CD7D"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Dr Hyman, American Physician, 6-29-23</w:t>
      </w:r>
    </w:p>
    <w:p w14:paraId="75AC01E2"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[Mark, 6-29-23, Washington Examiner, “Congress's farm bill could improve our health”, </w:t>
      </w:r>
      <w:hyperlink r:id="rId54" w:history="1">
        <w:r w:rsidRPr="00B06341">
          <w:rPr>
            <w:rStyle w:val="Hyperlink"/>
            <w:rFonts w:ascii="Times New Roman" w:hAnsi="Times New Roman" w:cs="Times New Roman"/>
          </w:rPr>
          <w:t>https://www.washingtonexaminer.com/restoring-america/faith-freedom-self-reliance/farm-bill-could-improve-our-health</w:t>
        </w:r>
      </w:hyperlink>
      <w:r w:rsidRPr="00B06341">
        <w:rPr>
          <w:rFonts w:ascii="Times New Roman" w:hAnsi="Times New Roman" w:cs="Times New Roman"/>
        </w:rPr>
        <w:t>, accessed 7/3/23, S.P.]</w:t>
      </w:r>
    </w:p>
    <w:p w14:paraId="62D13442"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Lawmakers ought to keep this in mind as they debate this year’s farm bill. Food is medicine. Proper nutrition is well documented as being effective in preventing, managing, and curing many chronic diseases, improving long-term wellness</w:t>
      </w:r>
      <w:r w:rsidRPr="00B06341">
        <w:rPr>
          <w:rFonts w:ascii="Times New Roman" w:hAnsi="Times New Roman" w:cs="Times New Roman"/>
        </w:rPr>
        <w:t xml:space="preserve">, and generating substantial savings through cost avoidance. </w:t>
      </w:r>
      <w:r w:rsidRPr="00B06341">
        <w:rPr>
          <w:rStyle w:val="StyleUnderline"/>
          <w:rFonts w:ascii="Times New Roman" w:hAnsi="Times New Roman" w:cs="Times New Roman"/>
        </w:rPr>
        <w:t>If we are armed with nutrient-dense foods from the early days of our lives, our bodies may be well-equipped to fight disease before its onset as we age.</w:t>
      </w:r>
    </w:p>
    <w:p w14:paraId="0ECEBD3E"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Indeed, data show that using food as treatment for diabetes alone decreases the risk of death or serious complications by at least 40%.</w:t>
      </w:r>
    </w:p>
    <w:p w14:paraId="2C3EB144" w14:textId="77777777" w:rsidR="00387BFF" w:rsidRPr="00B06341" w:rsidRDefault="00387BFF" w:rsidP="00387BFF">
      <w:pPr>
        <w:rPr>
          <w:rStyle w:val="StyleUnderline"/>
          <w:rFonts w:ascii="Times New Roman" w:hAnsi="Times New Roman" w:cs="Times New Roman"/>
        </w:rPr>
      </w:pPr>
    </w:p>
    <w:p w14:paraId="7C234AF3"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lastRenderedPageBreak/>
        <w:t>Food nutrition turns case – solves economic inequality through Medicare savings</w:t>
      </w:r>
    </w:p>
    <w:p w14:paraId="70FF56E4"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Dr Hyman, American Physician, 6-29-23</w:t>
      </w:r>
    </w:p>
    <w:p w14:paraId="0EB56A8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[Mark, 6-29-23, Washington Examiner, “Congress's farm bill could improve our health”, </w:t>
      </w:r>
      <w:hyperlink r:id="rId55" w:history="1">
        <w:r w:rsidRPr="00B06341">
          <w:rPr>
            <w:rStyle w:val="Hyperlink"/>
            <w:rFonts w:ascii="Times New Roman" w:hAnsi="Times New Roman" w:cs="Times New Roman"/>
          </w:rPr>
          <w:t>https://www.washingtonexaminer.com/restoring-america/faith-freedom-self-reliance/farm-bill-could-improve-our-health</w:t>
        </w:r>
      </w:hyperlink>
      <w:r w:rsidRPr="00B06341">
        <w:rPr>
          <w:rFonts w:ascii="Times New Roman" w:hAnsi="Times New Roman" w:cs="Times New Roman"/>
        </w:rPr>
        <w:t>, accessed 7/3/23, S.P.]</w:t>
      </w:r>
    </w:p>
    <w:p w14:paraId="60C4A711" w14:textId="77777777" w:rsidR="00387BFF" w:rsidRPr="00B06341" w:rsidRDefault="00387BFF" w:rsidP="00387BFF">
      <w:pPr>
        <w:rPr>
          <w:rFonts w:ascii="Times New Roman" w:hAnsi="Times New Roman" w:cs="Times New Roman"/>
        </w:rPr>
      </w:pPr>
    </w:p>
    <w:p w14:paraId="734A11D6"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Indeed</w:t>
      </w:r>
      <w:r w:rsidRPr="00B06341">
        <w:rPr>
          <w:rStyle w:val="StyleUnderline"/>
          <w:rFonts w:ascii="Times New Roman" w:hAnsi="Times New Roman" w:cs="Times New Roman"/>
        </w:rPr>
        <w:t>, data show that using food as treatment for diabetes alone decreases the risk of death or serious complications by at least 40%.</w:t>
      </w:r>
    </w:p>
    <w:p w14:paraId="7B9B36B3"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Even more telling, </w:t>
      </w:r>
      <w:r w:rsidRPr="00B06341">
        <w:rPr>
          <w:rStyle w:val="StyleUnderline"/>
          <w:rFonts w:ascii="Times New Roman" w:hAnsi="Times New Roman" w:cs="Times New Roman"/>
        </w:rPr>
        <w:t>these patients saw an 80% drop in their healthcare costs. In other words, supporting food as medicine in this year’s farm bill has the potential to not only treat and heal, but to finally address our country’s outrageous spending on healthcare.</w:t>
      </w:r>
    </w:p>
    <w:p w14:paraId="0C8E69E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w:t>
      </w:r>
      <w:r w:rsidRPr="00B06341">
        <w:rPr>
          <w:rStyle w:val="StyleUnderline"/>
          <w:rFonts w:ascii="Times New Roman" w:hAnsi="Times New Roman" w:cs="Times New Roman"/>
        </w:rPr>
        <w:t>his is a commonsense, bipartisan initiative that puts Americans’ health and wellness first.</w:t>
      </w:r>
      <w:r w:rsidRPr="00B06341">
        <w:rPr>
          <w:rFonts w:ascii="Times New Roman" w:hAnsi="Times New Roman" w:cs="Times New Roman"/>
        </w:rPr>
        <w:t xml:space="preserve"> That’s something we can all support.</w:t>
      </w:r>
    </w:p>
    <w:p w14:paraId="4E8102DB" w14:textId="77777777" w:rsidR="00387BFF" w:rsidRPr="00B06341" w:rsidRDefault="00387BFF" w:rsidP="00387BFF">
      <w:pPr>
        <w:rPr>
          <w:rFonts w:ascii="Times New Roman" w:hAnsi="Times New Roman" w:cs="Times New Roman"/>
        </w:rPr>
      </w:pPr>
    </w:p>
    <w:p w14:paraId="465759C9" w14:textId="77777777" w:rsidR="00387BFF" w:rsidRPr="00B06341" w:rsidRDefault="00387BFF" w:rsidP="00387BFF">
      <w:pPr>
        <w:pStyle w:val="Heading3"/>
        <w:rPr>
          <w:rFonts w:ascii="Times New Roman" w:hAnsi="Times New Roman" w:cs="Times New Roman"/>
        </w:rPr>
      </w:pPr>
      <w:bookmarkStart w:id="20" w:name="_Toc140420799"/>
      <w:r w:rsidRPr="00B06341">
        <w:rPr>
          <w:rFonts w:ascii="Times New Roman" w:hAnsi="Times New Roman" w:cs="Times New Roman"/>
        </w:rPr>
        <w:lastRenderedPageBreak/>
        <w:t>Structural Racism</w:t>
      </w:r>
      <w:bookmarkEnd w:id="20"/>
    </w:p>
    <w:p w14:paraId="201C3FC6" w14:textId="77777777" w:rsidR="00387BFF" w:rsidRPr="00B06341" w:rsidRDefault="00387BFF" w:rsidP="00387BFF">
      <w:pPr>
        <w:rPr>
          <w:rFonts w:ascii="Times New Roman" w:hAnsi="Times New Roman" w:cs="Times New Roman"/>
        </w:rPr>
      </w:pPr>
    </w:p>
    <w:p w14:paraId="76C75AE7"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is key to stopping structural racism within the US agriculture industry</w:t>
      </w:r>
    </w:p>
    <w:p w14:paraId="58F7572A"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Uyeda, Prism environmental and climate justice staff reporter, 7-12-23</w:t>
      </w:r>
    </w:p>
    <w:p w14:paraId="23D7BADB"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[Ray Levy, 7-12-23, Prism Reports, “The Farm Bill Could Address Climate Change And Structural Racism”, </w:t>
      </w:r>
      <w:hyperlink r:id="rId56" w:history="1">
        <w:r w:rsidRPr="00B06341">
          <w:rPr>
            <w:rStyle w:val="Hyperlink"/>
            <w:rFonts w:ascii="Times New Roman" w:hAnsi="Times New Roman" w:cs="Times New Roman"/>
          </w:rPr>
          <w:t>https://prismreports.org/2023/07/12/bipoc-farm-bill-could-be-climate-bill/</w:t>
        </w:r>
      </w:hyperlink>
      <w:r w:rsidRPr="00B06341">
        <w:rPr>
          <w:rFonts w:ascii="Times New Roman" w:hAnsi="Times New Roman" w:cs="Times New Roman"/>
        </w:rPr>
        <w:t>, accessed 7-12-23, EH]</w:t>
      </w:r>
    </w:p>
    <w:p w14:paraId="262819C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A significant piece of legislation most voters have likely never heard of will spend the summer sitting on the cutting room floor of Congress. When the legislation is ready for a vote, </w:t>
      </w:r>
      <w:r w:rsidRPr="00B06341">
        <w:rPr>
          <w:rFonts w:ascii="Times New Roman" w:hAnsi="Times New Roman" w:cs="Times New Roman"/>
          <w:u w:val="single"/>
        </w:rPr>
        <w:t>it will ensure people aren’t sentenced to hunger for lack of income, dictate international trade policies, and provide support to a farm system that—depending on who you ask—is either failing or flourishing.</w:t>
      </w:r>
    </w:p>
    <w:p w14:paraId="6B72E12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Colloquially known as </w:t>
      </w:r>
      <w:r w:rsidRPr="00B06341">
        <w:rPr>
          <w:rFonts w:ascii="Times New Roman" w:hAnsi="Times New Roman" w:cs="Times New Roman"/>
          <w:u w:val="single"/>
        </w:rPr>
        <w:t>the Farm Bill</w:t>
      </w:r>
      <w:r w:rsidRPr="00B06341">
        <w:rPr>
          <w:rFonts w:ascii="Times New Roman" w:hAnsi="Times New Roman" w:cs="Times New Roman"/>
        </w:rPr>
        <w:t xml:space="preserve">, the legislation is responsible for the allocation of billions of dollars over its five-year term. The last Farm Bill, the Agricultural Improvement Act of 2018, had a price tag of more than $800 billion. On its surface, the legislation is a novel-length amalgam of technical programs ostensibly designed to assist farmers. Looking closer at the Farm Bill’s near-100-year history, it’s apparent the omnibus, multiyear law has strayed far from its initial model of labor-minded price floors and supply management and </w:t>
      </w:r>
      <w:r w:rsidRPr="00B06341">
        <w:rPr>
          <w:rFonts w:ascii="Times New Roman" w:hAnsi="Times New Roman" w:cs="Times New Roman"/>
          <w:u w:val="single"/>
        </w:rPr>
        <w:t>crept further into the corners of federal institutions where structural racism thrives</w:t>
      </w:r>
      <w:r w:rsidRPr="00B06341">
        <w:rPr>
          <w:rFonts w:ascii="Times New Roman" w:hAnsi="Times New Roman" w:cs="Times New Roman"/>
        </w:rPr>
        <w:t>. </w:t>
      </w:r>
    </w:p>
    <w:p w14:paraId="313495E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Wrestling with how the Farm Bill started, what about it has changed, and its current operations also requires looking at the legislation with a new lens that appears to be gaining traction within the U.S. Department of Agriculture (USDA): The Farm Bill’s potential as a climate bill. Addressing the root causes and impacts of a rapidly changing climate system demands that we change how we grow, raise, and consume food. This is a daunting task at best and an improbable feat at worst. But however improbable, it’s desperately needed, given scientists’ predictions of what will happen to global economies, societies, and political structures if a fossil fuel-based economy continues in its </w:t>
      </w:r>
      <w:hyperlink r:id="rId57" w:tgtFrame="_blank" w:history="1">
        <w:r w:rsidRPr="00B06341">
          <w:rPr>
            <w:rStyle w:val="Hyperlink"/>
            <w:rFonts w:ascii="Times New Roman" w:hAnsi="Times New Roman" w:cs="Times New Roman"/>
          </w:rPr>
          <w:t>current direction</w:t>
        </w:r>
      </w:hyperlink>
      <w:r w:rsidRPr="00B06341">
        <w:rPr>
          <w:rFonts w:ascii="Times New Roman" w:hAnsi="Times New Roman" w:cs="Times New Roman"/>
        </w:rPr>
        <w:t>. </w:t>
      </w:r>
    </w:p>
    <w:p w14:paraId="49674E6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Yet the Farm Bill is a source of serious environmental consequences: a monoculture, industrial, and privately financed food system that traps most growers in a cycle of debt and prohibits new growers from entering the field. It’s also a piece of legislation that illustrates the stories of America’s colonial past and present: how land ownership results from and predicts institutional power and how land use begets climate outcomes. </w:t>
      </w:r>
    </w:p>
    <w:p w14:paraId="1B389C7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w:t>
      </w:r>
      <w:r w:rsidRPr="00B06341">
        <w:rPr>
          <w:rFonts w:ascii="Times New Roman" w:hAnsi="Times New Roman" w:cs="Times New Roman"/>
          <w:u w:val="single"/>
        </w:rPr>
        <w:t>This Farm Bill is definitely shaping up to be one that is focused on racial justice, equity, [and] climate action</w:t>
      </w:r>
      <w:r w:rsidRPr="00B06341">
        <w:rPr>
          <w:rFonts w:ascii="Times New Roman" w:hAnsi="Times New Roman" w:cs="Times New Roman"/>
        </w:rPr>
        <w:t xml:space="preserve">,” said Sakeenah Shabazz, the policy director at Berkeley Food Institute. “I think this Farm Bill is for people who have been left out of that political process and policy process in years prior. </w:t>
      </w:r>
      <w:r w:rsidRPr="00B06341">
        <w:rPr>
          <w:rFonts w:ascii="Times New Roman" w:hAnsi="Times New Roman" w:cs="Times New Roman"/>
          <w:u w:val="single"/>
        </w:rPr>
        <w:t>There is still so much repair to be done [to] give resources to young farmers and BIPOC farmers who want to make a livelihood in our community</w:t>
      </w:r>
      <w:r w:rsidRPr="00B06341">
        <w:rPr>
          <w:rFonts w:ascii="Times New Roman" w:hAnsi="Times New Roman" w:cs="Times New Roman"/>
        </w:rPr>
        <w:t>.”</w:t>
      </w:r>
    </w:p>
    <w:p w14:paraId="65D663A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With the current Farm Bill set to expire Sept. 30, farmers, ranchers, advocates, and organizers hope to influence what’s included in its next iteration. In doing so, </w:t>
      </w:r>
      <w:r w:rsidRPr="00B06341">
        <w:rPr>
          <w:rFonts w:ascii="Times New Roman" w:hAnsi="Times New Roman" w:cs="Times New Roman"/>
          <w:u w:val="single"/>
        </w:rPr>
        <w:t xml:space="preserve">they could potentially shift the </w:t>
      </w:r>
      <w:r w:rsidRPr="00B06341">
        <w:rPr>
          <w:rFonts w:ascii="Times New Roman" w:hAnsi="Times New Roman" w:cs="Times New Roman"/>
          <w:u w:val="single"/>
        </w:rPr>
        <w:lastRenderedPageBreak/>
        <w:t>status quo of farming away from a white-led production-oriented industry toward one that serves people historically marginalized out of it.</w:t>
      </w:r>
      <w:r w:rsidRPr="00B06341">
        <w:rPr>
          <w:rFonts w:ascii="Times New Roman" w:hAnsi="Times New Roman" w:cs="Times New Roman"/>
        </w:rPr>
        <w:t> </w:t>
      </w:r>
    </w:p>
    <w:p w14:paraId="6CB9FE3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 Farm Bill: anti-Blackness baked in from the outset </w:t>
      </w:r>
    </w:p>
    <w:p w14:paraId="365B850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To understand what needs to change about the legislation, it’s important to understand how the Farm Bill became what it is today. The bill consists of 12 “titles,” or sections responsible for funding, guiding, and outlining programs related to food and farming that include things like commodities, conservation, nutrition, rural development, research, forestry, and energy, among others. Some programs help farmers recover lost income if a crop fails because of extreme weather, while others provide loans for beginning farmers and ranchers. Funding for the country’s low-income food support program, the Supplemental Nutrition Assistance Program (SNAP), consistently accounts for a majority of Farm Bill funding. By February 2023, the 2018 Nutrition Title, which funds SNAP, received </w:t>
      </w:r>
      <w:hyperlink r:id="rId58" w:tgtFrame="_blank" w:history="1">
        <w:r w:rsidRPr="00B06341">
          <w:rPr>
            <w:rStyle w:val="Hyperlink"/>
            <w:rFonts w:ascii="Times New Roman" w:hAnsi="Times New Roman" w:cs="Times New Roman"/>
          </w:rPr>
          <w:t>85% of farm bill funding</w:t>
        </w:r>
      </w:hyperlink>
      <w:r w:rsidRPr="00B06341">
        <w:rPr>
          <w:rFonts w:ascii="Times New Roman" w:hAnsi="Times New Roman" w:cs="Times New Roman"/>
        </w:rPr>
        <w:t>. Some experts say that without SNAP, the U.S. would be a food-insecure country. </w:t>
      </w:r>
    </w:p>
    <w:p w14:paraId="700B957D"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One major goal of the Farm Bill is to make sure that people are fed; the other is to keep farmers operational. That said, the bill’s 12 titles illustrate how food and farming touch every aspect of our economic, political, and social lives. </w:t>
      </w:r>
    </w:p>
    <w:p w14:paraId="0772D9D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This is clear from the Farm Bill’s inception in 1933. During and shortly after World War I, the government encouraged farmers to produce as much as possible to send commodities like wheat and corn overseas. The overproduction enabled by </w:t>
      </w:r>
      <w:hyperlink r:id="rId59" w:tgtFrame="_blank" w:history="1">
        <w:r w:rsidRPr="00B06341">
          <w:rPr>
            <w:rStyle w:val="Hyperlink"/>
            <w:rFonts w:ascii="Times New Roman" w:hAnsi="Times New Roman" w:cs="Times New Roman"/>
          </w:rPr>
          <w:t>mechanized farming replaced</w:t>
        </w:r>
      </w:hyperlink>
      <w:r w:rsidRPr="00B06341">
        <w:rPr>
          <w:rFonts w:ascii="Times New Roman" w:hAnsi="Times New Roman" w:cs="Times New Roman"/>
        </w:rPr>
        <w:t> native grasses with row crops, and a combination of extreme environmental changes led to the </w:t>
      </w:r>
      <w:hyperlink r:id="rId60" w:tgtFrame="_blank" w:history="1">
        <w:r w:rsidRPr="00B06341">
          <w:rPr>
            <w:rStyle w:val="Hyperlink"/>
            <w:rFonts w:ascii="Times New Roman" w:hAnsi="Times New Roman" w:cs="Times New Roman"/>
          </w:rPr>
          <w:t>Dust Bowl</w:t>
        </w:r>
      </w:hyperlink>
      <w:r w:rsidRPr="00B06341">
        <w:rPr>
          <w:rFonts w:ascii="Times New Roman" w:hAnsi="Times New Roman" w:cs="Times New Roman"/>
        </w:rPr>
        <w:t> and exacerbated the Great Depression. A </w:t>
      </w:r>
      <w:hyperlink r:id="rId61" w:tgtFrame="_blank" w:history="1">
        <w:r w:rsidRPr="00B06341">
          <w:rPr>
            <w:rStyle w:val="Hyperlink"/>
            <w:rFonts w:ascii="Times New Roman" w:hAnsi="Times New Roman" w:cs="Times New Roman"/>
          </w:rPr>
          <w:t>quarter of the U.S. population</w:t>
        </w:r>
      </w:hyperlink>
      <w:r w:rsidRPr="00B06341">
        <w:rPr>
          <w:rFonts w:ascii="Times New Roman" w:hAnsi="Times New Roman" w:cs="Times New Roman"/>
        </w:rPr>
        <w:t> at the time worked in agriculture, which meant that the supply management, parity pricing, and export subsidies within the Agricultural Adjustment Act (AAA) of 1933 also functioned as an economic stimulus—for some.</w:t>
      </w:r>
    </w:p>
    <w:p w14:paraId="5C1BE9A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From its inception, the Farm Bill was exclusionary, said Garrett Graddy-Lovelace, an associate professor of agriculture policy and agrarian politics at American University. </w:t>
      </w:r>
    </w:p>
    <w:p w14:paraId="35DF1EEE" w14:textId="77777777" w:rsidR="00387BFF" w:rsidRPr="00B06341" w:rsidRDefault="00387BFF" w:rsidP="00387BFF">
      <w:pPr>
        <w:rPr>
          <w:rFonts w:ascii="Times New Roman" w:hAnsi="Times New Roman" w:cs="Times New Roman"/>
        </w:rPr>
      </w:pPr>
      <w:r w:rsidRPr="00B06341">
        <w:rPr>
          <w:rFonts w:ascii="Times New Roman" w:hAnsi="Times New Roman" w:cs="Times New Roman"/>
          <w:u w:val="single"/>
        </w:rPr>
        <w:t>Overt discrimination from the USDA has caused irreparable harm to Black farmers</w:t>
      </w:r>
      <w:r w:rsidRPr="00B06341">
        <w:rPr>
          <w:rFonts w:ascii="Times New Roman" w:hAnsi="Times New Roman" w:cs="Times New Roman"/>
        </w:rPr>
        <w:t>, who, throughout the 20th century, lost their land at an astounding rate. During this time, Black farm ownership declined by 90%, from about 1 in 7 farms to just over 1 in 100 farms. Black farming in the U.S. arose out of the </w:t>
      </w:r>
      <w:hyperlink r:id="rId62" w:tgtFrame="_blank" w:history="1">
        <w:r w:rsidRPr="00B06341">
          <w:rPr>
            <w:rStyle w:val="Hyperlink"/>
            <w:rFonts w:ascii="Times New Roman" w:hAnsi="Times New Roman" w:cs="Times New Roman"/>
          </w:rPr>
          <w:t>trans-Atlantic slave trade</w:t>
        </w:r>
      </w:hyperlink>
      <w:r w:rsidRPr="00B06341">
        <w:rPr>
          <w:rFonts w:ascii="Times New Roman" w:hAnsi="Times New Roman" w:cs="Times New Roman"/>
        </w:rPr>
        <w:t xml:space="preserve"> and then transitioned into sharecropping, both of which prevented land ownership and tenure. So in prioritizing land owners, </w:t>
      </w:r>
      <w:r w:rsidRPr="00B06341">
        <w:rPr>
          <w:rFonts w:ascii="Times New Roman" w:hAnsi="Times New Roman" w:cs="Times New Roman"/>
          <w:u w:val="single"/>
        </w:rPr>
        <w:t>the AAA also allowed white settlers to claim and farm dispossessed Native land.</w:t>
      </w:r>
      <w:r w:rsidRPr="00B06341">
        <w:rPr>
          <w:rFonts w:ascii="Times New Roman" w:hAnsi="Times New Roman" w:cs="Times New Roman"/>
        </w:rPr>
        <w:t> </w:t>
      </w:r>
    </w:p>
    <w:p w14:paraId="4BB26EF2"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“Planters of the Deep South got ahold of [the first Farm Bill] and said that tenant farmers and sharecroppers couldn’t be included. So it had </w:t>
      </w:r>
      <w:hyperlink r:id="rId63" w:tgtFrame="_blank" w:history="1">
        <w:r w:rsidRPr="00B06341">
          <w:rPr>
            <w:rStyle w:val="Hyperlink"/>
            <w:rFonts w:ascii="Times New Roman" w:hAnsi="Times New Roman" w:cs="Times New Roman"/>
          </w:rPr>
          <w:t>racism [and] anti-Blackness</w:t>
        </w:r>
      </w:hyperlink>
      <w:r w:rsidRPr="00B06341">
        <w:rPr>
          <w:rFonts w:ascii="Times New Roman" w:hAnsi="Times New Roman" w:cs="Times New Roman"/>
        </w:rPr>
        <w:t> from its outset,” Graddy-Lovelace said. </w:t>
      </w:r>
    </w:p>
    <w:p w14:paraId="175715A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Other legislation enacted in the 1930s intended to support workers, like the Fair Labor Standards Act, National Labor Relations Act, and Social Security Act, didn’t apply to farmworkers. At the time, nearly two-thirds of the country’s Black population was </w:t>
      </w:r>
      <w:hyperlink r:id="rId64" w:tgtFrame="_blank" w:history="1">
        <w:r w:rsidRPr="00B06341">
          <w:rPr>
            <w:rStyle w:val="Hyperlink"/>
            <w:rFonts w:ascii="Times New Roman" w:hAnsi="Times New Roman" w:cs="Times New Roman"/>
          </w:rPr>
          <w:t>employed as farmworkers</w:t>
        </w:r>
      </w:hyperlink>
      <w:r w:rsidRPr="00B06341">
        <w:rPr>
          <w:rFonts w:ascii="Times New Roman" w:hAnsi="Times New Roman" w:cs="Times New Roman"/>
        </w:rPr>
        <w:t>. </w:t>
      </w:r>
    </w:p>
    <w:p w14:paraId="02E5818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From the 1930s through the 1970s, farming policies enabled the overproduction of commodity crops, and farmers became dependent on federal subsidies provided by the Farm Bill. A series of industry changes—the proliferation of fertilizers, increased use of mechanized labor, and reliance on government-backed private insurance to cover losses—left an indelible change in the farming </w:t>
      </w:r>
      <w:r w:rsidRPr="00B06341">
        <w:rPr>
          <w:rFonts w:ascii="Times New Roman" w:hAnsi="Times New Roman" w:cs="Times New Roman"/>
        </w:rPr>
        <w:lastRenderedPageBreak/>
        <w:t>landscape. To stay in business, farmers and ranchers faced pressure to join this largely unprofitable output-focused form of farming as support for small farms shrank. </w:t>
      </w:r>
    </w:p>
    <w:p w14:paraId="39A7E3AD"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This industrialization worked in tandem with discrimination within the USDA, and plenty of more recent examples illustrate how structural discrimination has continued within the agency. For example, the Reagan administration got rid of the USDA’s Office of Civil Rights in 1983. In 1999, Black Southern farmers sued the federal government in Pigford v. Glickman for decades of discrimination in farm loans, credit, and debt restructuring that, in many cases, led to </w:t>
      </w:r>
      <w:hyperlink r:id="rId65" w:tgtFrame="_blank" w:history="1">
        <w:r w:rsidRPr="00B06341">
          <w:rPr>
            <w:rStyle w:val="Hyperlink"/>
            <w:rFonts w:ascii="Times New Roman" w:hAnsi="Times New Roman" w:cs="Times New Roman"/>
          </w:rPr>
          <w:t>farm foreclosure and loss of land</w:t>
        </w:r>
      </w:hyperlink>
      <w:r w:rsidRPr="00B06341">
        <w:rPr>
          <w:rFonts w:ascii="Times New Roman" w:hAnsi="Times New Roman" w:cs="Times New Roman"/>
        </w:rPr>
        <w:t>. That same year, Native farmers and ranchers filed a lawsuit against the USDA for </w:t>
      </w:r>
      <w:hyperlink r:id="rId66" w:tgtFrame="_blank" w:history="1">
        <w:r w:rsidRPr="00B06341">
          <w:rPr>
            <w:rStyle w:val="Hyperlink"/>
            <w:rFonts w:ascii="Times New Roman" w:hAnsi="Times New Roman" w:cs="Times New Roman"/>
          </w:rPr>
          <w:t>discrimination in lending practices</w:t>
        </w:r>
      </w:hyperlink>
      <w:r w:rsidRPr="00B06341">
        <w:rPr>
          <w:rFonts w:ascii="Times New Roman" w:hAnsi="Times New Roman" w:cs="Times New Roman"/>
        </w:rPr>
        <w:t> that prioritized white ranchers. </w:t>
      </w:r>
    </w:p>
    <w:p w14:paraId="78D63B7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Perhaps more unclear to Americans is how the industrialization of farming is also a climate story. </w:t>
      </w:r>
      <w:hyperlink r:id="rId67" w:tgtFrame="_blank" w:history="1">
        <w:r w:rsidRPr="00B06341">
          <w:rPr>
            <w:rStyle w:val="Hyperlink"/>
            <w:rFonts w:ascii="Times New Roman" w:hAnsi="Times New Roman" w:cs="Times New Roman"/>
          </w:rPr>
          <w:t>Soil quality</w:t>
        </w:r>
      </w:hyperlink>
      <w:r w:rsidRPr="00B06341">
        <w:rPr>
          <w:rFonts w:ascii="Times New Roman" w:hAnsi="Times New Roman" w:cs="Times New Roman"/>
        </w:rPr>
        <w:t> has degraded due to monocropping, pesticides, and pollution. </w:t>
      </w:r>
      <w:hyperlink r:id="rId68" w:tgtFrame="_blank" w:history="1">
        <w:r w:rsidRPr="00B06341">
          <w:rPr>
            <w:rStyle w:val="Hyperlink"/>
            <w:rFonts w:ascii="Times New Roman" w:hAnsi="Times New Roman" w:cs="Times New Roman"/>
          </w:rPr>
          <w:t>Farmland expansion</w:t>
        </w:r>
      </w:hyperlink>
      <w:r w:rsidRPr="00B06341">
        <w:rPr>
          <w:rFonts w:ascii="Times New Roman" w:hAnsi="Times New Roman" w:cs="Times New Roman"/>
        </w:rPr>
        <w:t> has led to the breakdown of native plant and animal species. Native grasslands, </w:t>
      </w:r>
      <w:hyperlink r:id="rId69" w:tgtFrame="_blank" w:history="1">
        <w:r w:rsidRPr="00B06341">
          <w:rPr>
            <w:rStyle w:val="Hyperlink"/>
            <w:rFonts w:ascii="Times New Roman" w:hAnsi="Times New Roman" w:cs="Times New Roman"/>
          </w:rPr>
          <w:t>wetlands</w:t>
        </w:r>
      </w:hyperlink>
      <w:r w:rsidRPr="00B06341">
        <w:rPr>
          <w:rFonts w:ascii="Times New Roman" w:hAnsi="Times New Roman" w:cs="Times New Roman"/>
        </w:rPr>
        <w:t>, and </w:t>
      </w:r>
      <w:hyperlink r:id="rId70" w:tgtFrame="_blank" w:history="1">
        <w:r w:rsidRPr="00B06341">
          <w:rPr>
            <w:rStyle w:val="Hyperlink"/>
            <w:rFonts w:ascii="Times New Roman" w:hAnsi="Times New Roman" w:cs="Times New Roman"/>
          </w:rPr>
          <w:t>forests</w:t>
        </w:r>
      </w:hyperlink>
      <w:r w:rsidRPr="00B06341">
        <w:rPr>
          <w:rFonts w:ascii="Times New Roman" w:hAnsi="Times New Roman" w:cs="Times New Roman"/>
        </w:rPr>
        <w:t> are no longer able to function as natural sponges for carbon dioxide because they’ve disappeared or deteriorated. Farmers and ranchers are included among those working and living on the front lines of climate change, as changes in weather, water scarcity, and insect population health all contribute to the productivity of an agricultural operation. </w:t>
      </w:r>
    </w:p>
    <w:p w14:paraId="3F6CCC16" w14:textId="77777777" w:rsidR="0000658D" w:rsidRPr="00B06341" w:rsidRDefault="00387BFF" w:rsidP="00387BFF">
      <w:pPr>
        <w:rPr>
          <w:rFonts w:ascii="Times New Roman" w:hAnsi="Times New Roman" w:cs="Times New Roman"/>
          <w:u w:val="single"/>
        </w:rPr>
      </w:pPr>
      <w:r w:rsidRPr="00B06341">
        <w:rPr>
          <w:rFonts w:ascii="Times New Roman" w:hAnsi="Times New Roman" w:cs="Times New Roman"/>
          <w:u w:val="single"/>
        </w:rPr>
        <w:t>The interests of farmers of color and the needs of the environment have never before been explicitly outlined in the Farm Bill. Grassroots organizations are working to undercut the legislation’s own legacy by making sure they’re represented in this year’s version. Making room for BIPOC in the Farm Bill—and in agriculture more broadly—also has the potential to create space for environmental provisions. </w:t>
      </w:r>
    </w:p>
    <w:p w14:paraId="7E2C003B" w14:textId="77777777" w:rsidR="0000658D" w:rsidRPr="00B06341" w:rsidRDefault="0000658D" w:rsidP="00387BFF">
      <w:pPr>
        <w:rPr>
          <w:rFonts w:ascii="Times New Roman" w:hAnsi="Times New Roman" w:cs="Times New Roman"/>
          <w:u w:val="single"/>
        </w:rPr>
      </w:pPr>
    </w:p>
    <w:p w14:paraId="23FFD69B" w14:textId="4BDE3970"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can help Black farmers keep their land</w:t>
      </w:r>
    </w:p>
    <w:p w14:paraId="28D8CFFA"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Sebastian, Union of Concerned Scientists Communications Officer, 6-27-23</w:t>
      </w:r>
    </w:p>
    <w:p w14:paraId="20AF713B"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[Kyle Ann Sebastian, 6-27-23, Union of Concerned Scientists, “Food and Farm Bill Can Help Black Farmers Keep Their Land, Science Group Says,” </w:t>
      </w:r>
      <w:hyperlink r:id="rId71" w:history="1">
        <w:r w:rsidRPr="00B06341">
          <w:rPr>
            <w:rStyle w:val="Hyperlink"/>
            <w:rFonts w:ascii="Times New Roman" w:hAnsi="Times New Roman" w:cs="Times New Roman"/>
          </w:rPr>
          <w:t>https://www.ucsusa.org/about/news/farm-bill-can-help-black-farmers-keep-land</w:t>
        </w:r>
      </w:hyperlink>
      <w:r w:rsidRPr="00B06341">
        <w:rPr>
          <w:rFonts w:ascii="Times New Roman" w:hAnsi="Times New Roman" w:cs="Times New Roman"/>
        </w:rPr>
        <w:t xml:space="preserve">, accessed 7-3-2023, EJ] </w:t>
      </w:r>
    </w:p>
    <w:p w14:paraId="05979BE2"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xml:space="preserve">Over the course of the 20th century, Black farm owners lost nearly </w:t>
      </w:r>
      <w:r w:rsidRPr="00B06341">
        <w:rPr>
          <w:rStyle w:val="Emphasis"/>
          <w:rFonts w:ascii="Times New Roman" w:hAnsi="Times New Roman" w:cs="Times New Roman"/>
        </w:rPr>
        <w:t>90%</w:t>
      </w:r>
      <w:r w:rsidRPr="00B06341">
        <w:rPr>
          <w:rStyle w:val="StyleUnderline"/>
          <w:rFonts w:ascii="Times New Roman" w:hAnsi="Times New Roman" w:cs="Times New Roman"/>
        </w:rPr>
        <w:t xml:space="preserve"> of their farmland and the number of Black farmers dropped precipitously, from one in seven U.S. farmers at the start of the century to one in 72 today. The next Food and Farm Bill can help keep Black farmers on their land by including provisions that help resolve ownership and title issues that put Black farmers at risk of losing their land, according to a new policy brief from the Union of Concerned Scientists (UCS).</w:t>
      </w:r>
    </w:p>
    <w:p w14:paraId="2443F077"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Issues around inherited land and lack of clear legal title can put Black farmers at an elevated risk of losing their land. According to one study, more than one-third of Black farmers have held property as heirs’ property, or land that has been passed down without a formal deed or title. Without a title, farmers may have difficulty accessing U.S. Department of Agriculture (USDA) programs and funding that help farmers succeed, such as conservation programs and Farm Service Agency loans. Heirs’ property is also at risk of being bought by predatory developers who exploit shared ownership to force a sale.</w:t>
      </w:r>
    </w:p>
    <w:p w14:paraId="5D6CC405"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lastRenderedPageBreak/>
        <w:t>“Loss of farms and farmland has been extreme and disproportionate for the Black community, at an estimated cost of $326 billion in generational wealth,” said Dr. Alice Reznickova, report author and interdisciplinary scientist in the Food and Environment Program at UCS. “We need more research to better understand how many Black farmers and landowners are impacted by heirs’ property. To keep Black farmers on their land, they need increased support and resources to resolve heirs’ property issues and a pathway to access USDA programs in the meantime.</w:t>
      </w:r>
    </w:p>
    <w:p w14:paraId="38566B9F" w14:textId="77777777" w:rsidR="0000658D"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“Congress can start by passing the Justice for Black Farmers Act and adding additional provisions to the Food and Farm Bill to ensure small farmers and farmers of color have a fair shot, including equal access to USDA programs, support and resources to resolve heirs’ property issues.”</w:t>
      </w:r>
    </w:p>
    <w:p w14:paraId="7911D2EA" w14:textId="77777777" w:rsidR="0000658D" w:rsidRPr="00B06341" w:rsidRDefault="0000658D" w:rsidP="00387BFF">
      <w:pPr>
        <w:rPr>
          <w:rStyle w:val="StyleUnderline"/>
          <w:rFonts w:ascii="Times New Roman" w:hAnsi="Times New Roman" w:cs="Times New Roman"/>
        </w:rPr>
      </w:pPr>
    </w:p>
    <w:p w14:paraId="66FF5771" w14:textId="666B8A6D"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would help solve racism and help minorities keep their land</w:t>
      </w:r>
    </w:p>
    <w:p w14:paraId="6CCA7951"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Ann Sebastian, Union of Concerned Scientists Communications Officer, 6-27-23</w:t>
      </w:r>
    </w:p>
    <w:p w14:paraId="2E9D0E8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[Kyle, 6-27-23, Union of Concerned Scientists, “Food and Farm Bill Can Help Black Farmers Keep Their Land, Science Group Says,” https://www.ucsusa.org/about/news/farm-bill-can-help-black-farmers-keep-land, accessed 7-12, DG]</w:t>
      </w:r>
    </w:p>
    <w:p w14:paraId="5A429B9E"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Over the course of the 20th century, Black farm owners lost nearly 90% of their farmland and the number of Black farmers dropped precipitously, from one in seven U.S. farmers at the start of the century to one in 72 today. The next Food and Farm Bill can help keep Black farmers on their land by including provisions that help resolve ownership and title issues that put Black farmers at risk of losing their land, according to a new policy brief from the Union of Concerned Scientists (UCS).</w:t>
      </w:r>
    </w:p>
    <w:p w14:paraId="4858E90B"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Issues around inherited land and lack of clear legal title can put Black farmers at an elevated risk of losing their land. According to one study, more than one-third of Black farmers have held property as heirs’ property, or land that has been passed down without a formal deed or title. Without a title, farmers may have difficulty accessing U.S. Department of Agriculture (USDA) programs and funding that help farmers succeed, such as conservation programs and Farm Service Agency loans. Heirs’ property is also at risk of being bought by predatory developers who exploit shared ownership to force a sale.</w:t>
      </w:r>
    </w:p>
    <w:p w14:paraId="15F13360"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“Loss of farms and farmland has been extreme and disproportionate for the Black community, at an estimated cost of $326 billion in generational wealth,” said Dr. Alice Reznickova, report author and interdisciplinary scientist in the Food and Environment Program at UCS. “We need more research to better understand how many Black farmers and landowners are impacted by heirs’ property. To keep Black farmers on their land, they need increased support and resources to resolve heirs’ property issues and a pathway to access USDA programs in the meantime.</w:t>
      </w:r>
    </w:p>
    <w:p w14:paraId="614C9E53"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“Congress can start by passing the Justice for Black Farmers Act and adding additional provisions to the Food and Farm Bill to ensure small farmers and farmers of color have a fair shot, including equal access to USDA programs, support and resources to resolve heirs’ property issues.”</w:t>
      </w:r>
    </w:p>
    <w:p w14:paraId="5362B5AF" w14:textId="77777777" w:rsidR="00387BFF" w:rsidRPr="00B06341" w:rsidRDefault="00387BFF" w:rsidP="00387BFF">
      <w:pPr>
        <w:rPr>
          <w:rFonts w:ascii="Times New Roman" w:hAnsi="Times New Roman" w:cs="Times New Roman"/>
        </w:rPr>
      </w:pPr>
    </w:p>
    <w:p w14:paraId="0CE0EB1F" w14:textId="77777777" w:rsidR="00387BFF" w:rsidRPr="00B06341" w:rsidRDefault="00387BFF" w:rsidP="00387BFF">
      <w:pPr>
        <w:pStyle w:val="Heading3"/>
        <w:rPr>
          <w:rFonts w:ascii="Times New Roman" w:hAnsi="Times New Roman" w:cs="Times New Roman"/>
        </w:rPr>
      </w:pPr>
      <w:bookmarkStart w:id="21" w:name="_Toc140420800"/>
      <w:r w:rsidRPr="00B06341">
        <w:rPr>
          <w:rFonts w:ascii="Times New Roman" w:hAnsi="Times New Roman" w:cs="Times New Roman"/>
        </w:rPr>
        <w:lastRenderedPageBreak/>
        <w:t>Farm Bill Solves Equity</w:t>
      </w:r>
      <w:bookmarkEnd w:id="21"/>
    </w:p>
    <w:p w14:paraId="2BA8B0FF"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is key to promote social equity</w:t>
      </w:r>
    </w:p>
    <w:p w14:paraId="019AEAFA"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Derrick, Environmental and Energy Study Institute Communications and Policy Intern, 23</w:t>
      </w:r>
    </w:p>
    <w:p w14:paraId="2F351F1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[Lynlee, 6/26/23, Environmental and Energy Study Institute, “Reimagining Public Food Procurement in the 2023 Farm Bill,” </w:t>
      </w:r>
      <w:hyperlink r:id="rId72" w:history="1">
        <w:r w:rsidRPr="00B06341">
          <w:rPr>
            <w:rStyle w:val="Hyperlink"/>
            <w:rFonts w:ascii="Times New Roman" w:hAnsi="Times New Roman" w:cs="Times New Roman"/>
          </w:rPr>
          <w:t>https://www.eesi.org/articles/view/reimagining-public-food-procurement-in-the-2023-farm-bill</w:t>
        </w:r>
      </w:hyperlink>
      <w:r w:rsidRPr="00B06341">
        <w:rPr>
          <w:rFonts w:ascii="Times New Roman" w:hAnsi="Times New Roman" w:cs="Times New Roman"/>
        </w:rPr>
        <w:t>, accessed 7/12/23]</w:t>
      </w:r>
    </w:p>
    <w:p w14:paraId="23F7480C" w14:textId="77777777" w:rsidR="00387BFF" w:rsidRPr="00B06341" w:rsidRDefault="00387BFF" w:rsidP="00387BFF">
      <w:pPr>
        <w:rPr>
          <w:rFonts w:ascii="Times New Roman" w:hAnsi="Times New Roman" w:cs="Times New Roman"/>
          <w:b/>
          <w:iCs/>
          <w:u w:val="single"/>
        </w:rPr>
      </w:pPr>
      <w:r w:rsidRPr="00B06341">
        <w:rPr>
          <w:rFonts w:ascii="Times New Roman" w:hAnsi="Times New Roman" w:cs="Times New Roman"/>
        </w:rPr>
        <w:t xml:space="preserve">Alongside investments in sustainable practices, </w:t>
      </w:r>
      <w:r w:rsidRPr="00B06341">
        <w:rPr>
          <w:rStyle w:val="StyleUnderline"/>
          <w:rFonts w:ascii="Times New Roman" w:hAnsi="Times New Roman" w:cs="Times New Roman"/>
        </w:rPr>
        <w:t>public food procurement programs can help achieve social benefits by sourcing from socio-economically disadvantaged farmers and providing nutritious meals to underserved communities</w:t>
      </w:r>
      <w:r w:rsidRPr="00B06341">
        <w:rPr>
          <w:rFonts w:ascii="Times New Roman" w:hAnsi="Times New Roman" w:cs="Times New Roman"/>
        </w:rPr>
        <w:t>. If these programs establish and prioritize explicitly-stated values of social equity</w:t>
      </w:r>
      <w:r w:rsidRPr="00B06341">
        <w:rPr>
          <w:rStyle w:val="Emphasis"/>
          <w:rFonts w:ascii="Times New Roman" w:hAnsi="Times New Roman" w:cs="Times New Roman"/>
        </w:rPr>
        <w:t>, they could provide numerous social benefits that uplift Black, Indigenous, Hispanic, and low-income communities.</w:t>
      </w:r>
    </w:p>
    <w:p w14:paraId="6093AF4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One opportunity for enhancing social equity through procurement revolves around the question of whom to source food from.</w:t>
      </w:r>
      <w:r w:rsidRPr="00B06341">
        <w:rPr>
          <w:rStyle w:val="StyleUnderline"/>
          <w:rFonts w:ascii="Times New Roman" w:hAnsi="Times New Roman" w:cs="Times New Roman"/>
        </w:rPr>
        <w:t xml:space="preserve"> A 2021 study found that emphasizing equity is one way to address systemic injustices in agriculture and land ownership. Black farmers represented about 1.4 percent of farm producers in 2017, but only accounted for less than one percent of total U.S. agriculture sales.</w:t>
      </w:r>
      <w:r w:rsidRPr="00B06341">
        <w:rPr>
          <w:rFonts w:ascii="Times New Roman" w:hAnsi="Times New Roman" w:cs="Times New Roman"/>
        </w:rPr>
        <w:t xml:space="preserve"> Federal contracts have the potential to support Black farmers and other farmers of color. </w:t>
      </w:r>
      <w:r w:rsidRPr="00B06341">
        <w:rPr>
          <w:rStyle w:val="StyleUnderline"/>
          <w:rFonts w:ascii="Times New Roman" w:hAnsi="Times New Roman" w:cs="Times New Roman"/>
        </w:rPr>
        <w:t xml:space="preserve">Investing in farms with non-white ownership can help increase land retention, as the 2021 study found </w:t>
      </w:r>
      <w:r w:rsidRPr="00B06341">
        <w:rPr>
          <w:rStyle w:val="Emphasis"/>
          <w:rFonts w:ascii="Times New Roman" w:hAnsi="Times New Roman" w:cs="Times New Roman"/>
        </w:rPr>
        <w:t>that Black and Indigenous farmers have struggled to stay on their land</w:t>
      </w:r>
      <w:r w:rsidRPr="00B06341">
        <w:rPr>
          <w:rStyle w:val="StyleUnderline"/>
          <w:rFonts w:ascii="Times New Roman" w:hAnsi="Times New Roman" w:cs="Times New Roman"/>
        </w:rPr>
        <w:t xml:space="preserve"> due to historically unjust policies and lack of access to government subsidies</w:t>
      </w:r>
      <w:r w:rsidRPr="00B06341">
        <w:rPr>
          <w:rFonts w:ascii="Times New Roman" w:hAnsi="Times New Roman" w:cs="Times New Roman"/>
        </w:rPr>
        <w:t xml:space="preserve"> (these tend to favor industrial-scale agriculture). For example, farmers of color were historically denied loans, given more stringent loan terms, and denied and delayed program applications. Many of the farmers in the study were found to be “intentionally cut out from institutional markets, including the largest market: the federal government.” These findings demonstrate the importance of using public food procurement to help farmers of color compete with industrial agribusiness.</w:t>
      </w:r>
    </w:p>
    <w:p w14:paraId="1CB8918C"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Addressing social equity through public food procurement could help improve food distribution in nutrition-insecure areas,</w:t>
      </w:r>
      <w:r w:rsidRPr="00B06341">
        <w:rPr>
          <w:rFonts w:ascii="Times New Roman" w:hAnsi="Times New Roman" w:cs="Times New Roman"/>
        </w:rPr>
        <w:t xml:space="preserve"> in addition to tribal communities, food banks, and public schools. About 87 percent of counties with the highest rates of food insecurity are classified as rural, and the </w:t>
      </w:r>
      <w:r w:rsidRPr="00B06341">
        <w:rPr>
          <w:rStyle w:val="StyleUnderline"/>
          <w:rFonts w:ascii="Times New Roman" w:hAnsi="Times New Roman" w:cs="Times New Roman"/>
        </w:rPr>
        <w:t>USDA reported around 20 percent of Black households and 16 percent of Hispanic households faced food insecurity in 2021.</w:t>
      </w:r>
      <w:r w:rsidRPr="00B06341">
        <w:rPr>
          <w:rFonts w:ascii="Times New Roman" w:hAnsi="Times New Roman" w:cs="Times New Roman"/>
        </w:rPr>
        <w:t xml:space="preserve"> In addressing these insecurities, food procurement programs must take into account the cultural preferences and needs of the communities they serve, providing food that is both nutritious and culturally relevant. Increasing and improving distribution and procurement based on social equity principles can advance both rural and racial justice while also improving food security in rural communities and communities of color.</w:t>
      </w:r>
    </w:p>
    <w:p w14:paraId="6FB479FA"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Equitable distribution can also provide more nutritious, fresh food to communities that need it the most.</w:t>
      </w:r>
      <w:r w:rsidRPr="00B06341">
        <w:rPr>
          <w:rFonts w:ascii="Times New Roman" w:hAnsi="Times New Roman" w:cs="Times New Roman"/>
        </w:rPr>
        <w:t xml:space="preserve"> Many of the public-serving institutions that benefit from public food procurement are youth-focused, and increasing local food distribution to these institutions can assist in addressing public health concerns in the younger population in the United States.</w:t>
      </w:r>
    </w:p>
    <w:p w14:paraId="3387EEC1" w14:textId="51428BA6"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 xml:space="preserve">Public food procurement that emphasizes social equity </w:t>
      </w:r>
      <w:r w:rsidRPr="00B06341">
        <w:rPr>
          <w:rStyle w:val="Emphasis"/>
          <w:rFonts w:ascii="Times New Roman" w:hAnsi="Times New Roman" w:cs="Times New Roman"/>
        </w:rPr>
        <w:t>offers the ability to support local economies and promote jobs in underserved communities</w:t>
      </w:r>
      <w:r w:rsidRPr="00B06341">
        <w:rPr>
          <w:rStyle w:val="StyleUnderline"/>
          <w:rFonts w:ascii="Times New Roman" w:hAnsi="Times New Roman" w:cs="Times New Roman"/>
        </w:rPr>
        <w:t>. Keeping food purchases local keeps the financial benefits local, and this can revitalize rural communities, address rural poverty, and benefit local family farms.</w:t>
      </w:r>
      <w:r w:rsidRPr="00B06341">
        <w:rPr>
          <w:rFonts w:ascii="Times New Roman" w:hAnsi="Times New Roman" w:cs="Times New Roman"/>
        </w:rPr>
        <w:t xml:space="preserve"> With small-scale family farms comprising nearly 89 percent of all </w:t>
      </w:r>
      <w:r w:rsidRPr="00B06341">
        <w:rPr>
          <w:rFonts w:ascii="Times New Roman" w:hAnsi="Times New Roman" w:cs="Times New Roman"/>
        </w:rPr>
        <w:lastRenderedPageBreak/>
        <w:t>U.S. farms, but only 20.4 percent of production, using federal food procurement funds to support small- and mid-sized farms is crucial to help them survive—and thrive—as they compete against industrial farms that rely on unsustainable agricultural practices.</w:t>
      </w:r>
    </w:p>
    <w:p w14:paraId="00DF3729" w14:textId="77777777" w:rsidR="00387BFF" w:rsidRPr="00B06341" w:rsidRDefault="00387BFF" w:rsidP="00387BFF">
      <w:pPr>
        <w:pStyle w:val="Heading3"/>
        <w:rPr>
          <w:rFonts w:ascii="Times New Roman" w:hAnsi="Times New Roman" w:cs="Times New Roman"/>
        </w:rPr>
      </w:pPr>
      <w:bookmarkStart w:id="22" w:name="_Toc140420801"/>
      <w:r w:rsidRPr="00B06341">
        <w:rPr>
          <w:rFonts w:ascii="Times New Roman" w:hAnsi="Times New Roman" w:cs="Times New Roman"/>
        </w:rPr>
        <w:lastRenderedPageBreak/>
        <w:t>Climate/Environment</w:t>
      </w:r>
      <w:bookmarkEnd w:id="22"/>
    </w:p>
    <w:p w14:paraId="0E53D998" w14:textId="77777777" w:rsidR="00387BFF" w:rsidRPr="00B06341" w:rsidRDefault="00387BFF" w:rsidP="00387BFF">
      <w:pPr>
        <w:rPr>
          <w:rFonts w:ascii="Times New Roman" w:hAnsi="Times New Roman" w:cs="Times New Roman"/>
        </w:rPr>
      </w:pPr>
    </w:p>
    <w:p w14:paraId="41CF4A73"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crucial to environmental protections – including water quality and climate</w:t>
      </w:r>
    </w:p>
    <w:p w14:paraId="486805E4"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Celec, Bucks County Audobon Society executive director &amp; Parzen, Conservation Voters of Pennsylvania executive Director, 6-29-23</w:t>
      </w:r>
    </w:p>
    <w:p w14:paraId="59B6D165"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[Michael, Molly, 6/29/23, “A Farm Bill For Us All,” Bucks County Herald, </w:t>
      </w:r>
      <w:hyperlink r:id="rId73" w:history="1">
        <w:r w:rsidRPr="00B06341">
          <w:rPr>
            <w:rStyle w:val="Hyperlink"/>
            <w:rFonts w:ascii="Times New Roman" w:hAnsi="Times New Roman" w:cs="Times New Roman"/>
          </w:rPr>
          <w:t>https://buckscountyherald.com/stories/a-farm-bill-for-us-all,25778</w:t>
        </w:r>
      </w:hyperlink>
      <w:r w:rsidRPr="00B06341">
        <w:rPr>
          <w:rFonts w:ascii="Times New Roman" w:hAnsi="Times New Roman" w:cs="Times New Roman"/>
        </w:rPr>
        <w:t>, Accessed 7/12/23, J.D.]</w:t>
      </w:r>
    </w:p>
    <w:p w14:paraId="558BFA2A"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When you hear the phrase “Farm Bill,” you probably don’t think about streams, trees, birds, or many of the other environmental highlights</w:t>
      </w:r>
      <w:r w:rsidRPr="00B06341">
        <w:rPr>
          <w:rFonts w:ascii="Times New Roman" w:hAnsi="Times New Roman" w:cs="Times New Roman"/>
        </w:rPr>
        <w:t xml:space="preserve"> of our area because, after all, what do they have to do with farming and agriculture?</w:t>
      </w:r>
    </w:p>
    <w:p w14:paraId="7608FB5D" w14:textId="77777777" w:rsidR="00387BFF" w:rsidRPr="00B06341" w:rsidRDefault="00387BFF" w:rsidP="00387BFF">
      <w:pPr>
        <w:rPr>
          <w:rStyle w:val="Emphasis"/>
          <w:rFonts w:ascii="Times New Roman" w:hAnsi="Times New Roman" w:cs="Times New Roman"/>
        </w:rPr>
      </w:pPr>
      <w:r w:rsidRPr="00B06341">
        <w:rPr>
          <w:rFonts w:ascii="Times New Roman" w:hAnsi="Times New Roman" w:cs="Times New Roman"/>
        </w:rPr>
        <w:t xml:space="preserve">Despite its name, </w:t>
      </w:r>
      <w:r w:rsidRPr="00B06341">
        <w:rPr>
          <w:rStyle w:val="Emphasis"/>
          <w:rFonts w:ascii="Times New Roman" w:hAnsi="Times New Roman" w:cs="Times New Roman"/>
        </w:rPr>
        <w:t>you don’t have to be a farmer to benefit from the Farm Bill. The Farm Bill is an omnibus piece of legislation that governs an array of programs extending beyond livestock and crop yielding.</w:t>
      </w:r>
    </w:p>
    <w:p w14:paraId="51A02462"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From community food access and farmer support to land conservation and water quality protection, our agricultural industry touches the lives of every American family more frequently than any other industry — and is greatly supported by the Farm Bill and its programs.</w:t>
      </w:r>
    </w:p>
    <w:p w14:paraId="07A09859" w14:textId="77777777" w:rsidR="00387BFF" w:rsidRPr="00B06341" w:rsidRDefault="00387BFF" w:rsidP="00387BFF">
      <w:pPr>
        <w:rPr>
          <w:rStyle w:val="Emphasis"/>
          <w:rFonts w:ascii="Times New Roman" w:hAnsi="Times New Roman" w:cs="Times New Roman"/>
        </w:rPr>
      </w:pPr>
      <w:r w:rsidRPr="00B06341">
        <w:rPr>
          <w:rFonts w:ascii="Times New Roman" w:hAnsi="Times New Roman" w:cs="Times New Roman"/>
        </w:rPr>
        <w:t xml:space="preserve">Because of its wide reach, </w:t>
      </w:r>
      <w:r w:rsidRPr="00B06341">
        <w:rPr>
          <w:rStyle w:val="Emphasis"/>
          <w:rFonts w:ascii="Times New Roman" w:hAnsi="Times New Roman" w:cs="Times New Roman"/>
        </w:rPr>
        <w:t>the Farm Bill is a vital tool that brings some unlikely partners together. And, because agriculture has been one of the only major economic sectors without plans or incentives to limit carbon pollution, this legislation will have a significant impact in the fight against climate change.</w:t>
      </w:r>
    </w:p>
    <w:p w14:paraId="37015285" w14:textId="77777777" w:rsidR="00387BFF" w:rsidRPr="00B06341" w:rsidRDefault="00387BFF" w:rsidP="00387BFF">
      <w:pPr>
        <w:rPr>
          <w:rFonts w:ascii="Times New Roman" w:hAnsi="Times New Roman" w:cs="Times New Roman"/>
          <w:u w:val="single"/>
        </w:rPr>
      </w:pPr>
      <w:r w:rsidRPr="00B06341">
        <w:rPr>
          <w:rStyle w:val="Emphasis"/>
          <w:rFonts w:ascii="Times New Roman" w:hAnsi="Times New Roman" w:cs="Times New Roman"/>
        </w:rPr>
        <w:t xml:space="preserve">Critically, the next farm bill must protect and build upon $20 billion in investments through the </w:t>
      </w:r>
      <w:r w:rsidRPr="00B06341">
        <w:rPr>
          <w:rFonts w:ascii="Times New Roman" w:hAnsi="Times New Roman" w:cs="Times New Roman"/>
        </w:rPr>
        <w:t>Inflation Reduction Act</w:t>
      </w:r>
      <w:r w:rsidRPr="00B06341">
        <w:rPr>
          <w:rFonts w:ascii="Times New Roman" w:hAnsi="Times New Roman" w:cs="Times New Roman"/>
          <w:u w:val="single"/>
        </w:rPr>
        <w:t xml:space="preserve"> </w:t>
      </w:r>
      <w:r w:rsidRPr="00B06341">
        <w:rPr>
          <w:rStyle w:val="Emphasis"/>
          <w:rFonts w:ascii="Times New Roman" w:hAnsi="Times New Roman" w:cs="Times New Roman"/>
        </w:rPr>
        <w:t>(IRA)</w:t>
      </w:r>
      <w:r w:rsidRPr="00B06341">
        <w:rPr>
          <w:rFonts w:ascii="Times New Roman" w:hAnsi="Times New Roman" w:cs="Times New Roman"/>
          <w:u w:val="single"/>
        </w:rPr>
        <w:t xml:space="preserve"> </w:t>
      </w:r>
      <w:r w:rsidRPr="00B06341">
        <w:rPr>
          <w:rStyle w:val="Emphasis"/>
          <w:rFonts w:ascii="Times New Roman" w:hAnsi="Times New Roman" w:cs="Times New Roman"/>
        </w:rPr>
        <w:t>to increase carbon-smart agricultural practices.</w:t>
      </w:r>
    </w:p>
    <w:p w14:paraId="48C77708" w14:textId="77777777" w:rsidR="00387BFF" w:rsidRPr="00B06341" w:rsidRDefault="00387BFF" w:rsidP="00387BFF">
      <w:pPr>
        <w:rPr>
          <w:rFonts w:ascii="Times New Roman" w:hAnsi="Times New Roman" w:cs="Times New Roman"/>
        </w:rPr>
      </w:pPr>
      <w:r w:rsidRPr="00B06341">
        <w:rPr>
          <w:rStyle w:val="Emphasis"/>
          <w:rFonts w:ascii="Times New Roman" w:hAnsi="Times New Roman" w:cs="Times New Roman"/>
        </w:rPr>
        <w:t>The funds will be invested via the Farm Bill in proven, popular, and voluntary programs for farmers, from incentives to plant cover crops to wetland and grassland conservation. Together, the Farm Bill and the IRA have the potential to bring unprecedented levels of state and federal funds to</w:t>
      </w:r>
      <w:r w:rsidRPr="00B06341">
        <w:rPr>
          <w:rFonts w:ascii="Times New Roman" w:hAnsi="Times New Roman" w:cs="Times New Roman"/>
        </w:rPr>
        <w:t xml:space="preserve"> Bucks County that can work </w:t>
      </w:r>
      <w:r w:rsidRPr="00B06341">
        <w:rPr>
          <w:rStyle w:val="Emphasis"/>
          <w:rFonts w:ascii="Times New Roman" w:hAnsi="Times New Roman" w:cs="Times New Roman"/>
        </w:rPr>
        <w:t>together to safely preserve local water quality, open space, wildlife and food production.</w:t>
      </w:r>
    </w:p>
    <w:p w14:paraId="272E4905"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Fourteen million people rely on the Delaware River Basin for their drinking water. It is critical that we protect and build upon the investments in this year’s Farm Bill</w:t>
      </w:r>
      <w:r w:rsidRPr="00B06341">
        <w:rPr>
          <w:rFonts w:ascii="Times New Roman" w:hAnsi="Times New Roman" w:cs="Times New Roman"/>
        </w:rPr>
        <w:t xml:space="preserve"> — investments that work in synergy with the landmark conservation funding, particularly Growing Greener Plus Grants Program and Clean Streams Fund, included in this year’s state budget. </w:t>
      </w:r>
      <w:r w:rsidRPr="00B06341">
        <w:rPr>
          <w:rStyle w:val="Emphasis"/>
          <w:rFonts w:ascii="Times New Roman" w:hAnsi="Times New Roman" w:cs="Times New Roman"/>
        </w:rPr>
        <w:t>For readers who feel that keeping our essential water source clean is important, you can get involved by telling your representative in Congress to support this Farm Bill without funding cuts.</w:t>
      </w:r>
    </w:p>
    <w:p w14:paraId="35B419D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In Bucks County, and across the commonwealth, many people have already joined us at Bucks County Audubon Society (BCAS) and Conservation Voters of PA (CVPA) in working to protect agricultural-based initiatives and investments like these that promote clean water, conservation, and other environmental priorities.</w:t>
      </w:r>
    </w:p>
    <w:p w14:paraId="5950ECFB"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lastRenderedPageBreak/>
        <w:t>Bucks County Audubon Society is a steward of the Honey Hollow Watershed, a National Historic Landmark since 1969. Ours was the first upland watershed to demonstrate that cooperative local action, supported by federal assistance, is a practical method of achieving national goals in water protection, wildlife conservation, and flood prevention. The Farm Bill’s provisions for protecting water quality, including by the enhancement of riparian buffers, are worthy of strong support.</w:t>
      </w:r>
    </w:p>
    <w:p w14:paraId="10A02DC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Bucks County Audubon Society has preserved roughly 60 acres in partnership with Heritage Conservancy. Since 1969, BCAS has twice led successful efforts to prevent the urbanization of substantial parts of Upper Bucks County, preventing plans to alter the landscape permanently.</w:t>
      </w:r>
    </w:p>
    <w:p w14:paraId="6C0907E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About a dozen acres of our land are managed by friends at the Carversville Farm Foundation. The Farm Foundation works the field and uses best farm practices that regenerate soil vitality and limit or eliminate the use of chemical herbicides and pesticides.</w:t>
      </w:r>
    </w:p>
    <w:p w14:paraId="3181163D"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u w:val="single"/>
        </w:rPr>
        <w:t>As the agriculture industry confronts new challenges, including here in Bucks County, it must be supported in new ways to ensure its future success. The Farm Bill is an important measure to accomplish that.</w:t>
      </w:r>
    </w:p>
    <w:p w14:paraId="3B5FD079" w14:textId="77777777" w:rsidR="0000658D" w:rsidRPr="00B06341" w:rsidRDefault="00387BFF" w:rsidP="00387BFF">
      <w:pPr>
        <w:rPr>
          <w:rFonts w:ascii="Times New Roman" w:hAnsi="Times New Roman" w:cs="Times New Roman"/>
        </w:rPr>
      </w:pPr>
      <w:r w:rsidRPr="00B06341">
        <w:rPr>
          <w:rFonts w:ascii="Times New Roman" w:hAnsi="Times New Roman" w:cs="Times New Roman"/>
          <w:u w:val="single"/>
        </w:rPr>
        <w:t>It’s critical that Pennsylvania lawmakers support a Farm Bill that includes the popular, cost-saving, and pro-conservation programs farmers and communities rely on to protect and preserve our state’s resources</w:t>
      </w:r>
      <w:r w:rsidRPr="00B06341">
        <w:rPr>
          <w:rFonts w:ascii="Times New Roman" w:hAnsi="Times New Roman" w:cs="Times New Roman"/>
        </w:rPr>
        <w:t xml:space="preserve"> and natural beauty for generations to come.</w:t>
      </w:r>
    </w:p>
    <w:p w14:paraId="3BD54209" w14:textId="77777777" w:rsidR="0000658D" w:rsidRPr="00B06341" w:rsidRDefault="0000658D" w:rsidP="00387BFF">
      <w:pPr>
        <w:rPr>
          <w:rFonts w:ascii="Times New Roman" w:hAnsi="Times New Roman" w:cs="Times New Roman"/>
        </w:rPr>
      </w:pPr>
    </w:p>
    <w:p w14:paraId="1AAAA93A" w14:textId="65CD909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would help ensure enough clean water for future generations, reduce pollution, and help combat climate change</w:t>
      </w:r>
    </w:p>
    <w:p w14:paraId="202AC5A7"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Shambaugh, Pennsylvania Association of Conservation Districts Executive Director, 6-21-23</w:t>
      </w:r>
    </w:p>
    <w:p w14:paraId="23ED5842"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[Brenda, 6-21-23, The Daily Item, “Support increased funding in Farm Bill,” https://www.dailyitem.com/opinion/support-increased-funding-in-farm-bill/article_9e3dc66c-0f6f-11ee-9b7f-abd3ca0e6f41.html, accessed 7-12, DG]</w:t>
      </w:r>
    </w:p>
    <w:p w14:paraId="675C40CA" w14:textId="44B810CC" w:rsidR="00387BFF" w:rsidRPr="00B06341" w:rsidRDefault="00387BFF" w:rsidP="00387BFF">
      <w:pPr>
        <w:rPr>
          <w:rFonts w:ascii="Times New Roman" w:hAnsi="Times New Roman" w:cs="Times New Roman"/>
        </w:rPr>
      </w:pPr>
      <w:r w:rsidRPr="00B06341">
        <w:rPr>
          <w:rFonts w:ascii="Times New Roman" w:hAnsi="Times New Roman" w:cs="Times New Roman"/>
        </w:rPr>
        <w:t>Did you know that over one-quarter of all the land in Pennsylvania is farmland? Of the 52,700 farms on this land, 88% are small producers making under $250,000 in gross revenue each year.</w:t>
      </w:r>
    </w:p>
    <w:p w14:paraId="655DC47A" w14:textId="6EB0822E"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Many farmers rely on federal Farm Bill conservation programs to adopt conservation practices. Congress will soon consider a 2023 Farm Bill which could provide a unique opportunity to focus resources on farms in Pennsylvania helping ensure enough clean water for future generations, reduce pollution, bolster them to weather the changes brought by climate change, and keep them operating with a profit.</w:t>
      </w:r>
    </w:p>
    <w:p w14:paraId="2475C9E4" w14:textId="0BCBC5FF" w:rsidR="00387BFF" w:rsidRPr="00B06341" w:rsidRDefault="00387BFF" w:rsidP="00387BFF">
      <w:pPr>
        <w:rPr>
          <w:rFonts w:ascii="Times New Roman" w:hAnsi="Times New Roman" w:cs="Times New Roman"/>
        </w:rPr>
      </w:pPr>
      <w:r w:rsidRPr="00B06341">
        <w:rPr>
          <w:rFonts w:ascii="Times New Roman" w:hAnsi="Times New Roman" w:cs="Times New Roman"/>
        </w:rPr>
        <w:t>The Pennsylvania Association of Conservation Districts (PACD), representing all 66 conservation districts in the commonwealth, strongly supports funding for state and federal conservation programs.</w:t>
      </w:r>
    </w:p>
    <w:p w14:paraId="000C5551" w14:textId="7991B244"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Conservation districts are local units of government providing a wide range of services for the conservation of the commonwealth’s natural resources. Districts implement programs, projects, and activities working with landowners, local governments, and a variety of partners to provide technical and financial assistance. These natural resource programs supported by PACD provide almost $46 million to Pennsylvania’s producers to implement environmentally beneficial best </w:t>
      </w:r>
      <w:r w:rsidRPr="00B06341">
        <w:rPr>
          <w:rFonts w:ascii="Times New Roman" w:hAnsi="Times New Roman" w:cs="Times New Roman"/>
        </w:rPr>
        <w:lastRenderedPageBreak/>
        <w:t>management practices (BMPs) on their farms. Combined, these programs included 733 contracts with Pennsylvania farmers, encompassing 155,658 acres.</w:t>
      </w:r>
    </w:p>
    <w:p w14:paraId="345D1417" w14:textId="3281F519"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The 2023 Farm Bill should increase funding for these effective programs responding to a growing demand and helping ensure success of resource protection efforts. The key to success involves highly trained field staff to ensure that tools and incentives are efficiently used to target the most effective practices in the most effective locations, accelerating restoration progress. Funding for technical assistance personnel at the local level through conservation districts is vital to preserve both surface and groundwater resources.</w:t>
      </w:r>
    </w:p>
    <w:p w14:paraId="1A26B69A" w14:textId="136F1E85" w:rsidR="00387BFF" w:rsidRPr="00B06341" w:rsidRDefault="00387BFF" w:rsidP="00387BFF">
      <w:pPr>
        <w:rPr>
          <w:rFonts w:ascii="Times New Roman" w:hAnsi="Times New Roman" w:cs="Times New Roman"/>
        </w:rPr>
      </w:pPr>
      <w:r w:rsidRPr="00B06341">
        <w:rPr>
          <w:rFonts w:ascii="Times New Roman" w:hAnsi="Times New Roman" w:cs="Times New Roman"/>
        </w:rPr>
        <w:t>While 28% of Pennsylvania is farmland, over 58% is forest lands totaling 16.8 million acres. Non-industrial private forest lands cover about 11.5 million acres in Pennsylvania which is owned and operated by more than 738,000 private forest landowners. Forest buffers and streamside trees are one of the most cost-effective BMPs for reducing pollution to Pennsylvania’s rivers and streams, while also providing benefits to wildlife, sequestering carbon, and making streams resilient to weather extremes of flooding and drought.</w:t>
      </w:r>
    </w:p>
    <w:p w14:paraId="5A37E18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Through financial and technical assistance, and in coordination with partners, PA is making significant steps toward a goal of maintaining and improving the health and resiliency of forested ecosystems on private forest lands. </w:t>
      </w:r>
      <w:r w:rsidRPr="00B06341">
        <w:rPr>
          <w:rStyle w:val="StyleUnderline"/>
          <w:rFonts w:ascii="Times New Roman" w:hAnsi="Times New Roman" w:cs="Times New Roman"/>
        </w:rPr>
        <w:t>We highly recommend funding in the 2023 Farm Bill to address the health and resiliency of Pennsylvania’s forests.</w:t>
      </w:r>
    </w:p>
    <w:p w14:paraId="2CD3B8A2" w14:textId="77777777" w:rsidR="00387BFF" w:rsidRPr="00B06341" w:rsidRDefault="00387BFF" w:rsidP="00387BFF">
      <w:pPr>
        <w:rPr>
          <w:rFonts w:ascii="Times New Roman" w:hAnsi="Times New Roman" w:cs="Times New Roman"/>
        </w:rPr>
      </w:pPr>
    </w:p>
    <w:p w14:paraId="515EE85B" w14:textId="77777777" w:rsidR="00387BFF" w:rsidRPr="00B06341" w:rsidRDefault="00387BFF" w:rsidP="00387BFF">
      <w:pPr>
        <w:pStyle w:val="Heading3"/>
        <w:rPr>
          <w:rFonts w:ascii="Times New Roman" w:hAnsi="Times New Roman" w:cs="Times New Roman"/>
        </w:rPr>
      </w:pPr>
      <w:bookmarkStart w:id="23" w:name="_Toc140420802"/>
      <w:r w:rsidRPr="00B06341">
        <w:rPr>
          <w:rFonts w:ascii="Times New Roman" w:hAnsi="Times New Roman" w:cs="Times New Roman"/>
        </w:rPr>
        <w:lastRenderedPageBreak/>
        <w:t>Climate</w:t>
      </w:r>
      <w:bookmarkEnd w:id="23"/>
    </w:p>
    <w:p w14:paraId="4104CC2A" w14:textId="77777777" w:rsidR="00387BFF" w:rsidRPr="00B06341" w:rsidRDefault="00387BFF" w:rsidP="00387BFF">
      <w:pPr>
        <w:rPr>
          <w:rFonts w:ascii="Times New Roman" w:hAnsi="Times New Roman" w:cs="Times New Roman"/>
        </w:rPr>
      </w:pPr>
    </w:p>
    <w:p w14:paraId="701950AE"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incentivizes farmers to adopt more climate-friendly practices – key to climate</w:t>
      </w:r>
    </w:p>
    <w:p w14:paraId="163912DB"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Haiar, Nebraska Examiner reporter, 6-26-23</w:t>
      </w:r>
    </w:p>
    <w:p w14:paraId="269527EA"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[Joshua, 6-26-23, Nebraska Examiner, “Farming Carbon: Farm Bill Presents Opportunity To Unite Farmers, Climate Activists”, </w:t>
      </w:r>
      <w:hyperlink r:id="rId74" w:history="1">
        <w:r w:rsidRPr="00B06341">
          <w:rPr>
            <w:rStyle w:val="Hyperlink"/>
            <w:rFonts w:ascii="Times New Roman" w:hAnsi="Times New Roman" w:cs="Times New Roman"/>
          </w:rPr>
          <w:t>https://nebraskaexaminer.com/2023/06/26/farming-carbon-farm-bill-presents-opportunity-to-unite-farmers-climate-activists/</w:t>
        </w:r>
      </w:hyperlink>
      <w:r w:rsidRPr="00B06341">
        <w:rPr>
          <w:rFonts w:ascii="Times New Roman" w:hAnsi="Times New Roman" w:cs="Times New Roman"/>
          <w:color w:val="000000" w:themeColor="text1"/>
        </w:rPr>
        <w:t>, accessed 7-12-23, EH]</w:t>
      </w:r>
    </w:p>
    <w:p w14:paraId="4328F301"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On the rolling plains southwest of Chamberlain, South Dakota, lies a 30-square-mile farm and ranch that serves as a testament to the power of soil health practices.</w:t>
      </w:r>
    </w:p>
    <w:p w14:paraId="14FF53A5"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Bryan Jorgensen has devoted his life to nurturing the soil and maintaining the ecological balance on his family’s land.</w:t>
      </w:r>
    </w:p>
    <w:p w14:paraId="22389219"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Jorgensen said the practices not only improve his yields at harvest time but also cut back on the need for pesticides and fertilizers, and drive more carbon into his soil – which is good for the plants.</w:t>
      </w:r>
    </w:p>
    <w:p w14:paraId="6F49828D"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“Carbon is not an enemy,” he said. “We have an ecosystem problem, not a carbon problem.”</w:t>
      </w:r>
    </w:p>
    <w:p w14:paraId="72224146"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However, Jorgensen said centering farm policy on the health of the ecosystem is an uphill battle against the forces supporting more traditional practices.</w:t>
      </w:r>
    </w:p>
    <w:p w14:paraId="272F038E"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“There’s too much politics in it,” he said. “You have a few powerful lobbying groups walking into a room with people that know nothing about agriculture, and telling them, ‘This is the best way to do it.’”</w:t>
      </w:r>
    </w:p>
    <w:p w14:paraId="51A8326E"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Jorgensen said </w:t>
      </w:r>
      <w:r w:rsidRPr="00B06341">
        <w:rPr>
          <w:rFonts w:ascii="Times New Roman" w:hAnsi="Times New Roman" w:cs="Times New Roman"/>
          <w:color w:val="000000" w:themeColor="text1"/>
          <w:u w:val="single"/>
        </w:rPr>
        <w:t>the government should encourage more farmers and ranchers to adopt practices like his, perhaps by including incentives in </w:t>
      </w:r>
      <w:hyperlink r:id="rId75" w:tgtFrame="_blank" w:history="1">
        <w:r w:rsidRPr="00B06341">
          <w:rPr>
            <w:rStyle w:val="Hyperlink"/>
            <w:rFonts w:ascii="Times New Roman" w:hAnsi="Times New Roman" w:cs="Times New Roman"/>
            <w:color w:val="000000" w:themeColor="text1"/>
          </w:rPr>
          <w:t>the farm bill that Congress is drafting now</w:t>
        </w:r>
      </w:hyperlink>
      <w:r w:rsidRPr="00B06341">
        <w:rPr>
          <w:rFonts w:ascii="Times New Roman" w:hAnsi="Times New Roman" w:cs="Times New Roman"/>
          <w:color w:val="000000" w:themeColor="text1"/>
        </w:rPr>
        <w:t xml:space="preserve">. </w:t>
      </w:r>
      <w:r w:rsidRPr="00B06341">
        <w:rPr>
          <w:rFonts w:ascii="Times New Roman" w:hAnsi="Times New Roman" w:cs="Times New Roman"/>
          <w:color w:val="000000" w:themeColor="text1"/>
          <w:u w:val="single"/>
        </w:rPr>
        <w:t>Such incentives hold the potential to unite farmers</w:t>
      </w:r>
      <w:r w:rsidRPr="00B06341">
        <w:rPr>
          <w:rFonts w:ascii="Times New Roman" w:hAnsi="Times New Roman" w:cs="Times New Roman"/>
          <w:color w:val="000000" w:themeColor="text1"/>
        </w:rPr>
        <w:t xml:space="preserve"> and ranchers like Jorgensen — </w:t>
      </w:r>
      <w:r w:rsidRPr="00B06341">
        <w:rPr>
          <w:rFonts w:ascii="Times New Roman" w:hAnsi="Times New Roman" w:cs="Times New Roman"/>
          <w:color w:val="000000" w:themeColor="text1"/>
          <w:u w:val="single"/>
        </w:rPr>
        <w:t>who may be skeptical of climate science</w:t>
      </w:r>
      <w:r w:rsidRPr="00B06341">
        <w:rPr>
          <w:rFonts w:ascii="Times New Roman" w:hAnsi="Times New Roman" w:cs="Times New Roman"/>
          <w:color w:val="000000" w:themeColor="text1"/>
        </w:rPr>
        <w:t xml:space="preserve">, but convinced of the value of driving more carbon into their soil — </w:t>
      </w:r>
      <w:r w:rsidRPr="00B06341">
        <w:rPr>
          <w:rFonts w:ascii="Times New Roman" w:hAnsi="Times New Roman" w:cs="Times New Roman"/>
          <w:color w:val="000000" w:themeColor="text1"/>
          <w:u w:val="single"/>
        </w:rPr>
        <w:t>with climate activists</w:t>
      </w:r>
      <w:r w:rsidRPr="00B06341">
        <w:rPr>
          <w:rFonts w:ascii="Times New Roman" w:hAnsi="Times New Roman" w:cs="Times New Roman"/>
          <w:color w:val="000000" w:themeColor="text1"/>
        </w:rPr>
        <w:t xml:space="preserve"> who want to pull heat-trapping carbon dioxide out of the atmosphere.</w:t>
      </w:r>
    </w:p>
    <w:p w14:paraId="3CA3899E"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Conservation or crop insurance</w:t>
      </w:r>
    </w:p>
    <w:p w14:paraId="68E33C33"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u w:val="single"/>
        </w:rPr>
        <w:t>Many farmers benefit from crop insurance and government subsidies</w:t>
      </w:r>
      <w:r w:rsidRPr="00B06341">
        <w:rPr>
          <w:rFonts w:ascii="Times New Roman" w:hAnsi="Times New Roman" w:cs="Times New Roman"/>
          <w:color w:val="000000" w:themeColor="text1"/>
        </w:rPr>
        <w:t xml:space="preserve"> that support traditional commodities such as corn and soybeans.</w:t>
      </w:r>
    </w:p>
    <w:p w14:paraId="70896D81" w14:textId="77777777" w:rsidR="00387BFF" w:rsidRPr="00B06341" w:rsidRDefault="00387BFF" w:rsidP="00387BFF">
      <w:pPr>
        <w:rPr>
          <w:rFonts w:ascii="Times New Roman" w:hAnsi="Times New Roman" w:cs="Times New Roman"/>
          <w:color w:val="000000" w:themeColor="text1"/>
          <w:u w:val="single"/>
        </w:rPr>
      </w:pPr>
      <w:r w:rsidRPr="00B06341">
        <w:rPr>
          <w:rFonts w:ascii="Times New Roman" w:hAnsi="Times New Roman" w:cs="Times New Roman"/>
          <w:color w:val="000000" w:themeColor="text1"/>
          <w:u w:val="single"/>
        </w:rPr>
        <w:t>However, with spending on those programs outpacing spending on conservation programs and soil health practices, Bryan Jorgensen thinks a reallocation is in order.</w:t>
      </w:r>
    </w:p>
    <w:p w14:paraId="633AED2A"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From 1995 to 2020, South Dakota farmers received $9.8 billion in corn and soybean subsidies and $1.9 billion for grassland conservation. In 2020, nearly 40 percent of an average U.S. farmers’ net income </w:t>
      </w:r>
      <w:hyperlink r:id="rId76" w:tgtFrame="_blank" w:history="1">
        <w:r w:rsidRPr="00B06341">
          <w:rPr>
            <w:rStyle w:val="Hyperlink"/>
            <w:rFonts w:ascii="Times New Roman" w:hAnsi="Times New Roman" w:cs="Times New Roman"/>
            <w:color w:val="000000" w:themeColor="text1"/>
          </w:rPr>
          <w:t>came directly from the government</w:t>
        </w:r>
      </w:hyperlink>
      <w:r w:rsidRPr="00B06341">
        <w:rPr>
          <w:rFonts w:ascii="Times New Roman" w:hAnsi="Times New Roman" w:cs="Times New Roman"/>
          <w:color w:val="000000" w:themeColor="text1"/>
        </w:rPr>
        <w:t>.</w:t>
      </w:r>
    </w:p>
    <w:p w14:paraId="66A95579"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“Our current agricultural industry is driven by too few crops,” Jorgensen said. “Because of this, we’re losing our organic matter in our soils.”</w:t>
      </w:r>
    </w:p>
    <w:p w14:paraId="0940EE68"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Doug Sombke, president of the South Dakota Farmers Union, agrees.</w:t>
      </w:r>
    </w:p>
    <w:p w14:paraId="1B06D164"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lastRenderedPageBreak/>
        <w:t>“The USDA controls the purse strings for conservation and crop insurance,” Sombke said. “And they have made crop insurance so good that a few crops out-compete things like grassland conservation.”</w:t>
      </w:r>
    </w:p>
    <w:p w14:paraId="6F9BB959"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Robert Bonnie is the undersecretary for farm production and conservation at the U.S. Department of Agriculture. He said that’s a misunderstanding of federal ag policy.</w:t>
      </w:r>
    </w:p>
    <w:p w14:paraId="44228B3C"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“We’re not tilting the scale one way or the other,” Bonnie said. “We’re allowing producers to make their own decisions.”</w:t>
      </w:r>
    </w:p>
    <w:p w14:paraId="7C445908"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A farm bill &amp; lobbies</w:t>
      </w:r>
    </w:p>
    <w:p w14:paraId="651878BF"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Bonnie said </w:t>
      </w:r>
      <w:r w:rsidRPr="00B06341">
        <w:rPr>
          <w:rFonts w:ascii="Times New Roman" w:hAnsi="Times New Roman" w:cs="Times New Roman"/>
          <w:color w:val="000000" w:themeColor="text1"/>
          <w:u w:val="single"/>
        </w:rPr>
        <w:t>another opportunity for more implementation of soil health programs is this year’s farm bill</w:t>
      </w:r>
      <w:r w:rsidRPr="00B06341">
        <w:rPr>
          <w:rFonts w:ascii="Times New Roman" w:hAnsi="Times New Roman" w:cs="Times New Roman"/>
          <w:color w:val="000000" w:themeColor="text1"/>
        </w:rPr>
        <w:t>. The farm bill is congressional legislation that determines the country’s agricultural policies and funding priorities for several years.</w:t>
      </w:r>
    </w:p>
    <w:p w14:paraId="76DD2681"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He said the primary goal for the USDA is delivering a bill that “maintains robust crop insurance programs and conserves marginal ground.”</w:t>
      </w:r>
    </w:p>
    <w:p w14:paraId="1D1B0B04" w14:textId="77777777" w:rsidR="00387BFF" w:rsidRPr="00B06341" w:rsidRDefault="00387BFF" w:rsidP="00387BFF">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Sustainable </w:t>
      </w:r>
      <w:r w:rsidRPr="00B06341">
        <w:rPr>
          <w:rFonts w:ascii="Times New Roman" w:hAnsi="Times New Roman" w:cs="Times New Roman"/>
          <w:color w:val="000000" w:themeColor="text1"/>
          <w:u w:val="single"/>
        </w:rPr>
        <w:t>agriculture groups have a number of changes they would like to see in the farm bill</w:t>
      </w:r>
      <w:r w:rsidRPr="00B06341">
        <w:rPr>
          <w:rFonts w:ascii="Times New Roman" w:hAnsi="Times New Roman" w:cs="Times New Roman"/>
          <w:color w:val="000000" w:themeColor="text1"/>
        </w:rPr>
        <w:t>. Proposed changes include authorizing permanent easements for land taken out of production, and raising the rental rates the government pays for conserving land. Proposals also include paying farmers more for soil health practices, and eliminating loopholes that allow farmers to avoid crop insurance payment limits and receive multiple payments – such as when multiple family farm members receive payments. Additionally, some groups have proposed improving the insurance programs for specialty crops, like oats and millet, to compete with corn and soybeans.</w:t>
      </w:r>
    </w:p>
    <w:p w14:paraId="31825E83" w14:textId="77777777" w:rsidR="00387BFF" w:rsidRPr="00B06341" w:rsidRDefault="00387BFF" w:rsidP="00387BFF">
      <w:pPr>
        <w:rPr>
          <w:rFonts w:ascii="Times New Roman" w:hAnsi="Times New Roman" w:cs="Times New Roman"/>
          <w:color w:val="000000" w:themeColor="text1"/>
        </w:rPr>
      </w:pPr>
    </w:p>
    <w:p w14:paraId="71709B0F"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must be passed now to solve climate – we can’t afford to extend the bill and wait another five years for environmental provisions</w:t>
      </w:r>
    </w:p>
    <w:p w14:paraId="07F975A1"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Uyeda, Prism environmental and climate justice staff reporter, 7-12-23</w:t>
      </w:r>
    </w:p>
    <w:p w14:paraId="0822599D"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[Ray Levy, 7-12-23, Prism Reports, “The Farm Bill Could Address Climate Change And Structural Racism”, </w:t>
      </w:r>
      <w:hyperlink r:id="rId77" w:history="1">
        <w:r w:rsidRPr="00B06341">
          <w:rPr>
            <w:rStyle w:val="Hyperlink"/>
            <w:rFonts w:ascii="Times New Roman" w:hAnsi="Times New Roman" w:cs="Times New Roman"/>
          </w:rPr>
          <w:t>https://prismreports.org/2023/07/12/bipoc-farm-bill-could-be-climate-bill/</w:t>
        </w:r>
      </w:hyperlink>
      <w:r w:rsidRPr="00B06341">
        <w:rPr>
          <w:rFonts w:ascii="Times New Roman" w:hAnsi="Times New Roman" w:cs="Times New Roman"/>
        </w:rPr>
        <w:t>, accessed 7-12-23, EH]</w:t>
      </w:r>
    </w:p>
    <w:p w14:paraId="28D49163"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Yet </w:t>
      </w:r>
      <w:r w:rsidRPr="00B06341">
        <w:rPr>
          <w:rFonts w:ascii="Times New Roman" w:hAnsi="Times New Roman" w:cs="Times New Roman"/>
          <w:u w:val="single"/>
        </w:rPr>
        <w:t>the Farm Bill is legislation that needs approval from several committees and positive votes in the Senate and House of Representatives, where Democrats have a slim majority and minority</w:t>
      </w:r>
      <w:r w:rsidRPr="00B06341">
        <w:rPr>
          <w:rFonts w:ascii="Times New Roman" w:hAnsi="Times New Roman" w:cs="Times New Roman"/>
        </w:rPr>
        <w:t>, respectively. Farming and ranching take place in Democratic and Republican states—food isn’t partisan. Everyone has to eat. </w:t>
      </w:r>
    </w:p>
    <w:p w14:paraId="7DDA430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But food defines partisanship in most other ways, from meat-vegetable culture wars and labor to climate—and it is climate that will determine the ultimate shape of the Farm Bill. As Civil Eats </w:t>
      </w:r>
      <w:hyperlink r:id="rId78" w:tgtFrame="_blank" w:history="1">
        <w:r w:rsidRPr="00B06341">
          <w:rPr>
            <w:rStyle w:val="Hyperlink"/>
            <w:rFonts w:ascii="Times New Roman" w:hAnsi="Times New Roman" w:cs="Times New Roman"/>
          </w:rPr>
          <w:t>noted</w:t>
        </w:r>
      </w:hyperlink>
      <w:r w:rsidRPr="00B06341">
        <w:rPr>
          <w:rFonts w:ascii="Times New Roman" w:hAnsi="Times New Roman" w:cs="Times New Roman"/>
        </w:rPr>
        <w:t xml:space="preserve">, </w:t>
      </w:r>
      <w:r w:rsidRPr="00B06341">
        <w:rPr>
          <w:rFonts w:ascii="Times New Roman" w:hAnsi="Times New Roman" w:cs="Times New Roman"/>
          <w:u w:val="single"/>
        </w:rPr>
        <w:t>transforming the Farm Bill into an environmental bill won’t be an easy task because of the number of lawmakers opposed to the approach. With the Sept. 30 deadline just a few months away, this summer is a key time for lawmakers to integrate what advocates demand</w:t>
      </w:r>
      <w:r w:rsidRPr="00B06341">
        <w:rPr>
          <w:rFonts w:ascii="Times New Roman" w:hAnsi="Times New Roman" w:cs="Times New Roman"/>
        </w:rPr>
        <w:t xml:space="preserve">. It’s well known that </w:t>
      </w:r>
      <w:r w:rsidRPr="00B06341">
        <w:rPr>
          <w:rFonts w:ascii="Times New Roman" w:hAnsi="Times New Roman" w:cs="Times New Roman"/>
          <w:u w:val="single"/>
        </w:rPr>
        <w:t>the clock is ticking on climate action. The opportunity to implement mitigation strategies won’t come around for another five years.</w:t>
      </w:r>
      <w:r w:rsidRPr="00B06341">
        <w:rPr>
          <w:rFonts w:ascii="Times New Roman" w:hAnsi="Times New Roman" w:cs="Times New Roman"/>
        </w:rPr>
        <w:t xml:space="preserve"> </w:t>
      </w:r>
    </w:p>
    <w:p w14:paraId="394A48FF" w14:textId="77777777" w:rsidR="00387BFF" w:rsidRPr="00B06341" w:rsidRDefault="00387BFF" w:rsidP="00387BFF">
      <w:pPr>
        <w:rPr>
          <w:rFonts w:ascii="Times New Roman" w:hAnsi="Times New Roman" w:cs="Times New Roman"/>
        </w:rPr>
      </w:pPr>
    </w:p>
    <w:p w14:paraId="71DF3660"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lastRenderedPageBreak/>
        <w:t>Farm Bill will be a key step in solving climate change</w:t>
      </w:r>
    </w:p>
    <w:p w14:paraId="1B35F59E"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 xml:space="preserve">Semple reporter and an editor for The New York Times 23 </w:t>
      </w:r>
    </w:p>
    <w:p w14:paraId="001C61E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[Robert, 6/12/2023, New York Times, “America Has a Chance to Make Farming More Climate Friendly,” </w:t>
      </w:r>
      <w:hyperlink r:id="rId79" w:history="1">
        <w:r w:rsidRPr="00B06341">
          <w:rPr>
            <w:rStyle w:val="Hyperlink"/>
            <w:rFonts w:ascii="Times New Roman" w:hAnsi="Times New Roman" w:cs="Times New Roman"/>
          </w:rPr>
          <w:t>https://www.nytimes.com/2023/06/12/opinion/climate-change-farm-bill-farmers.html</w:t>
        </w:r>
      </w:hyperlink>
      <w:r w:rsidRPr="00B06341">
        <w:rPr>
          <w:rFonts w:ascii="Times New Roman" w:hAnsi="Times New Roman" w:cs="Times New Roman"/>
        </w:rPr>
        <w:t>, Accessed 7/12/2023, eo]</w:t>
      </w:r>
    </w:p>
    <w:p w14:paraId="5BE3A00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In an age defined by technology, we tend to take farmers for granted. </w:t>
      </w:r>
      <w:r w:rsidRPr="00B06341">
        <w:rPr>
          <w:rStyle w:val="StyleUnderline"/>
          <w:rFonts w:ascii="Times New Roman" w:hAnsi="Times New Roman" w:cs="Times New Roman"/>
        </w:rPr>
        <w:t>Yet farmland continues to dominate the American landscape</w:t>
      </w:r>
      <w:r w:rsidRPr="00B06341">
        <w:rPr>
          <w:rFonts w:ascii="Times New Roman" w:hAnsi="Times New Roman" w:cs="Times New Roman"/>
        </w:rPr>
        <w:t xml:space="preserve">. An astonishing number of acres </w:t>
      </w:r>
      <w:r w:rsidRPr="00B06341">
        <w:rPr>
          <w:rStyle w:val="StyleUnderline"/>
          <w:rFonts w:ascii="Times New Roman" w:hAnsi="Times New Roman" w:cs="Times New Roman"/>
        </w:rPr>
        <w:t>— close to 900 million, more than half of the contiguous United States — are devoted to agricultural production of one sort or another.</w:t>
      </w:r>
      <w:r w:rsidRPr="00B06341">
        <w:rPr>
          <w:rFonts w:ascii="Times New Roman" w:hAnsi="Times New Roman" w:cs="Times New Roman"/>
        </w:rPr>
        <w:t xml:space="preserve"> A lot of it is for the grains, fruits and vegetables we eat but also, and more fatefully for the climate, for the grazing and feeding of animals.</w:t>
      </w:r>
    </w:p>
    <w:p w14:paraId="467FC5C0" w14:textId="77777777" w:rsidR="00387BFF" w:rsidRPr="00B06341" w:rsidRDefault="00387BFF" w:rsidP="00387BFF">
      <w:pPr>
        <w:rPr>
          <w:rFonts w:ascii="Times New Roman" w:hAnsi="Times New Roman" w:cs="Times New Roman"/>
          <w:b/>
          <w:iCs/>
          <w:u w:val="single"/>
        </w:rPr>
      </w:pPr>
      <w:r w:rsidRPr="00B06341">
        <w:rPr>
          <w:rFonts w:ascii="Times New Roman" w:hAnsi="Times New Roman" w:cs="Times New Roman"/>
        </w:rPr>
        <w:t xml:space="preserve">According to official figures from the Environmental Protection Agency, </w:t>
      </w:r>
      <w:r w:rsidRPr="00B06341">
        <w:rPr>
          <w:rStyle w:val="Emphasis"/>
          <w:rFonts w:ascii="Times New Roman" w:hAnsi="Times New Roman" w:cs="Times New Roman"/>
        </w:rPr>
        <w:t>agriculture is responsible for about one-tenth of U.S. greenhouse gas emissions</w:t>
      </w:r>
      <w:r w:rsidRPr="00B06341">
        <w:rPr>
          <w:rStyle w:val="StyleUnderline"/>
          <w:rFonts w:ascii="Times New Roman" w:hAnsi="Times New Roman" w:cs="Times New Roman"/>
        </w:rPr>
        <w:t>, chiefly methane from the digestive systems of animals, as well as nitrous oxide, another powerful greenhouse gas, from lavish use of synthetic fertilizer.</w:t>
      </w:r>
      <w:r w:rsidRPr="00B06341">
        <w:rPr>
          <w:rFonts w:ascii="Times New Roman" w:hAnsi="Times New Roman" w:cs="Times New Roman"/>
        </w:rPr>
        <w:t xml:space="preserve"> That’s less than the emissions from transportation (28 percent), electric power (25 percent) and industry (23 percent). </w:t>
      </w:r>
      <w:r w:rsidRPr="00B06341">
        <w:rPr>
          <w:rStyle w:val="StyleUnderline"/>
          <w:rFonts w:ascii="Times New Roman" w:hAnsi="Times New Roman" w:cs="Times New Roman"/>
        </w:rPr>
        <w:t xml:space="preserve">But agricultural emissions are hard to measure and are almost certainly underestimated. Add in the fossil fuels used in farming equipment, the loss of carbon stored in soil when grasslands and native vegetation are converted to crops and the methane from manure deposited in lagoons and slurries in big animal feeding operations, </w:t>
      </w:r>
      <w:r w:rsidRPr="00B06341">
        <w:rPr>
          <w:rStyle w:val="Emphasis"/>
          <w:rFonts w:ascii="Times New Roman" w:hAnsi="Times New Roman" w:cs="Times New Roman"/>
        </w:rPr>
        <w:t>and the climate footprint gets bigger.</w:t>
      </w:r>
    </w:p>
    <w:p w14:paraId="2ED2335D"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But so, too, does the opportunity to make a difference</w:t>
      </w:r>
      <w:r w:rsidRPr="00B06341">
        <w:rPr>
          <w:rFonts w:ascii="Times New Roman" w:hAnsi="Times New Roman" w:cs="Times New Roman"/>
        </w:rPr>
        <w:t>. That’s why the architects of last year’s giant Inflation Reduction Act included $19.5 billion aimed at shrinking that footprint by greatly increasing the money available to farmers under the Agriculture Department’s conservation programs. Dollarwise, that’s not a big deal, a sliver of the $350 billion or so the bill invests in encouraging adoption of clean power, energy-efficient buildings and electric vehicles.</w:t>
      </w:r>
    </w:p>
    <w:p w14:paraId="51093DBE"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But philosophically, it’s a very big deal because for the first time, legislators have firmly acknowledged the reality of the link between climate change and agriculture and have taken a major step in making sure that American agriculture policy has a climate lens</w:t>
      </w:r>
      <w:r w:rsidRPr="00B06341">
        <w:rPr>
          <w:rFonts w:ascii="Times New Roman" w:hAnsi="Times New Roman" w:cs="Times New Roman"/>
        </w:rPr>
        <w:t>. To that end,</w:t>
      </w:r>
      <w:r w:rsidRPr="00B06341">
        <w:rPr>
          <w:rStyle w:val="StyleUnderline"/>
          <w:rFonts w:ascii="Times New Roman" w:hAnsi="Times New Roman" w:cs="Times New Roman"/>
        </w:rPr>
        <w:t xml:space="preserve"> they have included climate-focused guardrails in the text of the bill</w:t>
      </w:r>
      <w:r w:rsidRPr="00B06341">
        <w:rPr>
          <w:rFonts w:ascii="Times New Roman" w:hAnsi="Times New Roman" w:cs="Times New Roman"/>
        </w:rPr>
        <w:t xml:space="preserve"> — language ensuring that the $19.5 billion will be spent exclusively on efforts to “reduce, capture, avoid or sequester carbon dioxide, methane or nitrous oxide emissions.”</w:t>
      </w:r>
    </w:p>
    <w:p w14:paraId="6A927C62"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Meet the People Getting Paid to Kill Our Planet</w:t>
      </w:r>
    </w:p>
    <w:p w14:paraId="10BABE0E"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American agriculture is ravaging the air, soil and water. But a powerful lobby has cleverly concealed its damage.</w:t>
      </w:r>
    </w:p>
    <w:p w14:paraId="6719DBA0"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Nearly all of this money will be directed to four important conservation programs that have long been part of the Farm Bill,</w:t>
      </w:r>
      <w:r w:rsidRPr="00B06341">
        <w:rPr>
          <w:rFonts w:ascii="Times New Roman" w:hAnsi="Times New Roman" w:cs="Times New Roman"/>
        </w:rPr>
        <w:t xml:space="preserve"> a behemoth that is updated every five years and is up for reauthorization this year, with a September deadline. </w:t>
      </w:r>
      <w:r w:rsidRPr="00B06341">
        <w:rPr>
          <w:rStyle w:val="StyleUnderline"/>
          <w:rFonts w:ascii="Times New Roman" w:hAnsi="Times New Roman" w:cs="Times New Roman"/>
        </w:rPr>
        <w:t>The spending in the present bill is $428 billion. About three-fourths of that pays for the Supplemental Nutrition Assistance Progra</w:t>
      </w:r>
      <w:r w:rsidRPr="00B06341">
        <w:rPr>
          <w:rFonts w:ascii="Times New Roman" w:hAnsi="Times New Roman" w:cs="Times New Roman"/>
        </w:rPr>
        <w:t xml:space="preserve">m (once known as food stamps); much of the rest, </w:t>
      </w:r>
      <w:r w:rsidRPr="00B06341">
        <w:rPr>
          <w:rStyle w:val="StyleUnderline"/>
          <w:rFonts w:ascii="Times New Roman" w:hAnsi="Times New Roman" w:cs="Times New Roman"/>
        </w:rPr>
        <w:t>including programs established for desperate farmers during the New Deal, provides price supports for producers of big row crops like corn, soybeans, wheat and rice,</w:t>
      </w:r>
      <w:r w:rsidRPr="00B06341">
        <w:rPr>
          <w:rFonts w:ascii="Times New Roman" w:hAnsi="Times New Roman" w:cs="Times New Roman"/>
        </w:rPr>
        <w:t xml:space="preserve"> as well as a generous crop insurance subsidy providing further protection against price declines and other losses.</w:t>
      </w:r>
    </w:p>
    <w:p w14:paraId="660B8055"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lastRenderedPageBreak/>
        <w:t>Bringing up the rear are the conservation programs, including the four that would be augmented by the Inflation Reduction Act, all underfunded and all oversubscribed</w:t>
      </w:r>
      <w:r w:rsidRPr="00B06341">
        <w:rPr>
          <w:rFonts w:ascii="Times New Roman" w:hAnsi="Times New Roman" w:cs="Times New Roman"/>
        </w:rPr>
        <w:t>. The Agricultural Conservation Easement Program pays farmers not to sell their land to developers. The Regional Conservation Partnership Program unites farmers and local authorities in programs covering regional areas, such as the Chesapeake Bay watershed and sage grouse habitat in the West.</w:t>
      </w:r>
    </w:p>
    <w:p w14:paraId="62473CB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 Conservation Stewardship Program, which involves one-on-one consultation between farmers and Agriculture Department experts, and the Environmental Quality Incentives Program have much the same objectives: paying farmers to use sensible practices like planting cover crops, no-till farming, rotational grazing, tree planting, wetlands restoration and careful use of fertilizer. Most of these programs are designed to keep carbon firmly stored in the ground or, as in the case of tree planting, sequester it.</w:t>
      </w:r>
    </w:p>
    <w:p w14:paraId="61F0C0F2"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Climate activists love these ideas. So do many farmers, especially those who have come to believe that extreme and damaging weather events may be climate related</w:t>
      </w:r>
      <w:r w:rsidRPr="00B06341">
        <w:rPr>
          <w:rFonts w:ascii="Times New Roman" w:hAnsi="Times New Roman" w:cs="Times New Roman"/>
        </w:rPr>
        <w:t xml:space="preserve"> and that they, like everyone else, have an interest in reducing emissions.</w:t>
      </w:r>
    </w:p>
    <w:p w14:paraId="6C26F1E8" w14:textId="77777777" w:rsidR="00387BFF" w:rsidRPr="00B06341" w:rsidRDefault="00387BFF" w:rsidP="00387BFF">
      <w:pPr>
        <w:rPr>
          <w:rFonts w:ascii="Times New Roman" w:hAnsi="Times New Roman" w:cs="Times New Roman"/>
        </w:rPr>
      </w:pPr>
    </w:p>
    <w:p w14:paraId="2D1B43FF"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The Farm Bill key to help solve climate change</w:t>
      </w:r>
    </w:p>
    <w:p w14:paraId="0A0C6B13"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Foster, Environmental Defense Fund Contributing Writer, 5-25-23</w:t>
      </w:r>
    </w:p>
    <w:p w14:paraId="19747EC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[Joanna, 5-25-23, Environmental Defense Fund, “Not just about cows: Why everyone should care about the farm bill,” https://www.edf.org/article/not-just-about-cows-why-everyone-should-care-about-farm-bill, accessed 7-12, DG]</w:t>
      </w:r>
    </w:p>
    <w:p w14:paraId="2530B86B"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You may not own a tractor or a single pair of overalls. And maybe the only thing you’ve had a hand in growing is a neglected, windowsill succulent. But if you think the farm bill has nothing to do with you, you’d be wrong. </w:t>
      </w:r>
    </w:p>
    <w:p w14:paraId="591F9AB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Two people and a dog look on as a person in a cowboy hat looks at the soil</w:t>
      </w:r>
    </w:p>
    <w:p w14:paraId="2C7F4103"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Healthy soil makes for happy farms and happy pups. (USDA)</w:t>
      </w:r>
    </w:p>
    <w:p w14:paraId="28EDE47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“The farm bill is a massive omnibus authorization and spending bill that comes up every five years,” says Ben Thomas, who directs EDF’s agriculture policy work. </w:t>
      </w:r>
      <w:r w:rsidRPr="00B06341">
        <w:rPr>
          <w:rStyle w:val="StyleUnderline"/>
          <w:rFonts w:ascii="Times New Roman" w:hAnsi="Times New Roman" w:cs="Times New Roman"/>
        </w:rPr>
        <w:t>“It sets all federal food, agriculture and nutrition support policy and touches almost every aspect of our lives.”</w:t>
      </w:r>
    </w:p>
    <w:p w14:paraId="49624A93"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It's also critical for climate reasons: Agriculture is responsible for around 10% of greenhouse gas emissions in the U.S. and ensuring that farmland is resilient to the impacts of climate change is vital to securing the future of our food supply.</w:t>
      </w:r>
    </w:p>
    <w:p w14:paraId="5AD3BCB9"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xml:space="preserve">As negotiations for the 2023 farm bill get underway this summer, EDF will be working hard to keep climate and conservation programs at the top of the agenda. </w:t>
      </w:r>
    </w:p>
    <w:p w14:paraId="07FBDE73"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xml:space="preserve">“The conservation programs in the bill help farmers improve soil health and water quality and make working lands more resilient,” says Thomas. Successful advocacy will mean more money for those programs than ever before. </w:t>
      </w:r>
    </w:p>
    <w:p w14:paraId="6491A210"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xml:space="preserve">Last year, climate-friendly farming got a major boost in the form of $20 billion set aside in the Inflation Reduction Act to support popular conservation programs funded through the farm bill. That’s the largest-ever federal investment in reducing emissions from farmlands. There’s also </w:t>
      </w:r>
      <w:r w:rsidRPr="00B06341">
        <w:rPr>
          <w:rStyle w:val="StyleUnderline"/>
          <w:rFonts w:ascii="Times New Roman" w:hAnsi="Times New Roman" w:cs="Times New Roman"/>
        </w:rPr>
        <w:lastRenderedPageBreak/>
        <w:t xml:space="preserve">$300 million to establish a new program to collect field-based data to track and assess the climate impact of these programs. </w:t>
      </w:r>
    </w:p>
    <w:p w14:paraId="42033A2C"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Can family farms survive climate change?</w:t>
      </w:r>
    </w:p>
    <w:p w14:paraId="10DB7537"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Farmers seek solutions to global warming caused by cows</w:t>
      </w:r>
    </w:p>
    <w:p w14:paraId="4E2C808B"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“The farm bill conservation programs are enormously popular," says Thomas. "But right now only about one in every three applicants gets funding. The IRA funds will almost double the money available in these programs and, for the first time, require that the project being funded has a climate benefit.”</w:t>
      </w:r>
    </w:p>
    <w:p w14:paraId="1C4C2BDD"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 xml:space="preserve">The kinds of projects that could receive funding include: installing anaerobic digesters to capture planet-warming methane from manure; planting cover crops to protect soil and the carbon it stores; reducing fertilizer use and preserving unploughed areas on farms. </w:t>
      </w:r>
    </w:p>
    <w:p w14:paraId="313B8F2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“Because all farm bill programs are up for reauthorization, there’s nothing to prevent lawmakers from shuffling the money earmarked for climate-smart agriculture around to other programs with no climate benefit to help secure votes to get the farm bill passed,” says Andrew Lentz, EDF’s director of federal affairs agriculture policy. “Protecting as much of that money as possible is one of our top priorities.”</w:t>
      </w:r>
    </w:p>
    <w:p w14:paraId="54F0C60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Making sure that the farm bill delivers on the historic climate investments in the IRA is part of a larger push spearheaded by EDF to get the right financial incentives in place to jumpstart the widespread adoption of climate-friendly farming practices. </w:t>
      </w:r>
    </w:p>
    <w:p w14:paraId="33E8FC9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As part of that push, last year EDF helped pass the Growing Climate Solutions Act which will help farmers navigate the often complicated and confusing world of the agricultural carbon markets. These markets provide payments to farmers for adopting practices that remove or reduce greenhouse gases, like reducing methane emissions or storing more carbon in soils. With the money made available through the farm bill, farmers would be better placed to adopt those practices and benefit from the payments a carbon market could provide.</w:t>
      </w:r>
    </w:p>
    <w:p w14:paraId="0C2EF9BC"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xml:space="preserve">“With agricultural carbon markets and the farm bill investments in climate-smart agriculture, you have an unprecedented convergence of factors that will empower producers to take advantage of all the opportunities out there to enable them to farm in a way that’s better for the planet, makes their operations more resilient to climate change and helps their bottomline,” says Thomas. </w:t>
      </w:r>
    </w:p>
    <w:p w14:paraId="476C22A7" w14:textId="77777777" w:rsidR="0000658D"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“Getting the right economic conditions in place is the key to transforming climate-smart agriculture from the exception to the norm.”</w:t>
      </w:r>
      <w:r w:rsidR="002063E2" w:rsidRPr="00B06341">
        <w:rPr>
          <w:rStyle w:val="StyleUnderline"/>
          <w:rFonts w:ascii="Times New Roman" w:hAnsi="Times New Roman" w:cs="Times New Roman"/>
        </w:rPr>
        <w:t xml:space="preserve"> </w:t>
      </w:r>
    </w:p>
    <w:p w14:paraId="7F5323D0" w14:textId="77777777" w:rsidR="0000658D" w:rsidRPr="00B06341" w:rsidRDefault="0000658D" w:rsidP="00387BFF">
      <w:pPr>
        <w:rPr>
          <w:rStyle w:val="StyleUnderline"/>
          <w:rFonts w:ascii="Times New Roman" w:hAnsi="Times New Roman" w:cs="Times New Roman"/>
        </w:rPr>
      </w:pPr>
    </w:p>
    <w:p w14:paraId="62F8E4AE" w14:textId="1A7A3F9B"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to solving climate through reduction of dairy emissions</w:t>
      </w:r>
    </w:p>
    <w:p w14:paraId="0169E52B"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Sumner, American Enterprise Institute adjunct scholar, 23</w:t>
      </w:r>
    </w:p>
    <w:p w14:paraId="5689630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[Daniel, May 2023, American Enterprise Institute, "Dairy Policy and the Next Farm Bill," https://www.aei.org/wp-content/uploads/2023/05/2023-05-Sumner-Dairy-Policy-and-the-Next-Farm-Bill.final_.pdf?x91208, Accessed 7-12-23, S.A.M]</w:t>
      </w:r>
    </w:p>
    <w:p w14:paraId="6FAA186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Over its nine-decade history, </w:t>
      </w:r>
      <w:r w:rsidRPr="00B06341">
        <w:rPr>
          <w:rStyle w:val="StyleUnderline"/>
          <w:rFonts w:ascii="Times New Roman" w:hAnsi="Times New Roman" w:cs="Times New Roman"/>
        </w:rPr>
        <w:t>the FMMO system has experienced many adjustments but no fundamental changes</w:t>
      </w:r>
      <w:r w:rsidRPr="00B06341">
        <w:rPr>
          <w:rFonts w:ascii="Times New Roman" w:hAnsi="Times New Roman" w:cs="Times New Roman"/>
        </w:rPr>
        <w:t xml:space="preserve">. The dairy industry is now pressing for another round of adjustments to </w:t>
      </w:r>
      <w:r w:rsidRPr="00B06341">
        <w:rPr>
          <w:rFonts w:ascii="Times New Roman" w:hAnsi="Times New Roman" w:cs="Times New Roman"/>
        </w:rPr>
        <w:lastRenderedPageBreak/>
        <w:t xml:space="preserve">raise consumer prices and reinforce anti-market restrictions.15 There seems to be </w:t>
      </w:r>
      <w:r w:rsidRPr="00B06341">
        <w:rPr>
          <w:rStyle w:val="StyleUnderline"/>
          <w:rFonts w:ascii="Times New Roman" w:hAnsi="Times New Roman" w:cs="Times New Roman"/>
        </w:rPr>
        <w:t>little dairy industry recognition that more significant changes to the dairy marketing status quo, such as scaling back or eliminating the FMMO system, might allow long-term gains for both the industry and consumers.</w:t>
      </w:r>
      <w:r w:rsidRPr="00B06341">
        <w:rPr>
          <w:rFonts w:ascii="Times New Roman" w:hAnsi="Times New Roman" w:cs="Times New Roman"/>
        </w:rPr>
        <w:t>16</w:t>
      </w:r>
    </w:p>
    <w:p w14:paraId="7963E31A" w14:textId="77777777" w:rsidR="0000658D"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Cows generate methane through enteric fermentation and manure handling</w:t>
      </w:r>
      <w:r w:rsidRPr="00B06341">
        <w:rPr>
          <w:rFonts w:ascii="Times New Roman" w:hAnsi="Times New Roman" w:cs="Times New Roman"/>
        </w:rPr>
        <w:t xml:space="preserve">. This </w:t>
      </w:r>
      <w:r w:rsidRPr="00B06341">
        <w:rPr>
          <w:rStyle w:val="StyleUnderline"/>
          <w:rFonts w:ascii="Times New Roman" w:hAnsi="Times New Roman" w:cs="Times New Roman"/>
        </w:rPr>
        <w:t>farm bill may make climate-related funds available to subsidize dairies to adopt practices and technologies that reduce emissions</w:t>
      </w:r>
      <w:r w:rsidRPr="00B06341">
        <w:rPr>
          <w:rFonts w:ascii="Times New Roman" w:hAnsi="Times New Roman" w:cs="Times New Roman"/>
        </w:rPr>
        <w:t xml:space="preserve">. At the same time, </w:t>
      </w:r>
      <w:r w:rsidRPr="00B06341">
        <w:rPr>
          <w:rStyle w:val="StyleUnderline"/>
          <w:rFonts w:ascii="Times New Roman" w:hAnsi="Times New Roman" w:cs="Times New Roman"/>
        </w:rPr>
        <w:t>other programs rationalized by climate concerns may raise dairy feed costs. Likewise, regulations (or subsidies) related to the housing and treatment of cows could impose costs or provide benefits</w:t>
      </w:r>
      <w:r w:rsidRPr="00B06341">
        <w:rPr>
          <w:rFonts w:ascii="Times New Roman" w:hAnsi="Times New Roman" w:cs="Times New Roman"/>
        </w:rPr>
        <w:t xml:space="preserve">. The </w:t>
      </w:r>
      <w:r w:rsidRPr="00B06341">
        <w:rPr>
          <w:rStyle w:val="StyleUnderline"/>
          <w:rFonts w:ascii="Times New Roman" w:hAnsi="Times New Roman" w:cs="Times New Roman"/>
        </w:rPr>
        <w:t>milk industry could also benefit from more flexible food program rules about milk fat. Similarly, product-labeling rules, especially prominent nutrition comparisons, might stimulate demand for milk relative to plant-based alternatives</w:t>
      </w:r>
    </w:p>
    <w:p w14:paraId="3391ECE2" w14:textId="77777777" w:rsidR="0000658D" w:rsidRPr="00B06341" w:rsidRDefault="0000658D" w:rsidP="00387BFF">
      <w:pPr>
        <w:rPr>
          <w:rStyle w:val="StyleUnderline"/>
          <w:rFonts w:ascii="Times New Roman" w:hAnsi="Times New Roman" w:cs="Times New Roman"/>
        </w:rPr>
      </w:pPr>
    </w:p>
    <w:p w14:paraId="05F53F15" w14:textId="080C5B61" w:rsidR="00387BFF" w:rsidRPr="00B06341" w:rsidRDefault="00387BFF" w:rsidP="00387BFF">
      <w:pPr>
        <w:pStyle w:val="Heading3"/>
        <w:rPr>
          <w:rFonts w:ascii="Times New Roman" w:hAnsi="Times New Roman" w:cs="Times New Roman"/>
        </w:rPr>
      </w:pPr>
      <w:bookmarkStart w:id="24" w:name="_Toc140420803"/>
      <w:r w:rsidRPr="00B06341">
        <w:rPr>
          <w:rFonts w:ascii="Times New Roman" w:hAnsi="Times New Roman" w:cs="Times New Roman"/>
        </w:rPr>
        <w:lastRenderedPageBreak/>
        <w:t>Climate – Young Farmers &amp; Equity Module</w:t>
      </w:r>
      <w:bookmarkEnd w:id="24"/>
    </w:p>
    <w:p w14:paraId="2C81C180" w14:textId="77777777" w:rsidR="00387BFF" w:rsidRPr="00B06341" w:rsidRDefault="00387BFF" w:rsidP="00387BFF">
      <w:pPr>
        <w:rPr>
          <w:rFonts w:ascii="Times New Roman" w:hAnsi="Times New Roman" w:cs="Times New Roman"/>
        </w:rPr>
      </w:pPr>
    </w:p>
    <w:p w14:paraId="08E9202C"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to climate – supports young farmers</w:t>
      </w:r>
    </w:p>
    <w:p w14:paraId="7283F533"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Brimm, Yale Climate Change Communication Public Voices Fellow, 7/2/2023</w:t>
      </w:r>
    </w:p>
    <w:p w14:paraId="4B628EB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[Katie, Bangor Daily News, “If we want climate-friendly food, we should support young farmers”, </w:t>
      </w:r>
      <w:hyperlink r:id="rId80" w:history="1">
        <w:r w:rsidRPr="00B06341">
          <w:rPr>
            <w:rStyle w:val="Hyperlink"/>
            <w:rFonts w:ascii="Times New Roman" w:hAnsi="Times New Roman" w:cs="Times New Roman"/>
          </w:rPr>
          <w:t>https://www.bangordailynews.com/2023/07/02/opinion/opinion-contributor/young-farmers-climate-change-food/</w:t>
        </w:r>
      </w:hyperlink>
      <w:r w:rsidRPr="00B06341">
        <w:rPr>
          <w:rFonts w:ascii="Times New Roman" w:hAnsi="Times New Roman" w:cs="Times New Roman"/>
        </w:rPr>
        <w:t>, accessed 7/12/2023, S.P.]</w:t>
      </w:r>
    </w:p>
    <w:p w14:paraId="1F0A505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While Beyonce’s Renaissance Tour may be capturing our collective attention at the moment, there’s an admittedly less compelling event on stage in 2023: the farm bill. By some accounts, a dusty relic of the New Deal era, </w:t>
      </w:r>
      <w:r w:rsidRPr="00B06341">
        <w:rPr>
          <w:rStyle w:val="StyleUnderline"/>
          <w:rFonts w:ascii="Times New Roman" w:hAnsi="Times New Roman" w:cs="Times New Roman"/>
        </w:rPr>
        <w:t>the farm bill contains billions of dollars for anti-hunger and agricultural programs</w:t>
      </w:r>
      <w:r w:rsidRPr="00B06341">
        <w:rPr>
          <w:rFonts w:ascii="Times New Roman" w:hAnsi="Times New Roman" w:cs="Times New Roman"/>
        </w:rPr>
        <w:t xml:space="preserve">. And it </w:t>
      </w:r>
      <w:r w:rsidRPr="00B06341">
        <w:rPr>
          <w:rStyle w:val="StyleUnderline"/>
          <w:rFonts w:ascii="Times New Roman" w:hAnsi="Times New Roman" w:cs="Times New Roman"/>
        </w:rPr>
        <w:t>may be one of our best tools for addressing the climate crises</w:t>
      </w:r>
      <w:r w:rsidRPr="00B06341">
        <w:rPr>
          <w:rFonts w:ascii="Times New Roman" w:hAnsi="Times New Roman" w:cs="Times New Roman"/>
        </w:rPr>
        <w:t xml:space="preserve">. </w:t>
      </w:r>
      <w:r w:rsidRPr="00B06341">
        <w:rPr>
          <w:rStyle w:val="StyleUnderline"/>
          <w:rFonts w:ascii="Times New Roman" w:hAnsi="Times New Roman" w:cs="Times New Roman"/>
        </w:rPr>
        <w:t>Advocates are pushing for it to include climate action, building momentum</w:t>
      </w:r>
      <w:r w:rsidRPr="00B06341">
        <w:rPr>
          <w:rFonts w:ascii="Times New Roman" w:hAnsi="Times New Roman" w:cs="Times New Roman"/>
        </w:rPr>
        <w:t xml:space="preserve"> on billions of dollars </w:t>
      </w:r>
      <w:r w:rsidRPr="00B06341">
        <w:rPr>
          <w:rStyle w:val="StyleUnderline"/>
          <w:rFonts w:ascii="Times New Roman" w:hAnsi="Times New Roman" w:cs="Times New Roman"/>
        </w:rPr>
        <w:t>set to be funneled by the U.S. Department of Agriculture to support farmers to adopt climate-friendly practices</w:t>
      </w:r>
      <w:r w:rsidRPr="00B06341">
        <w:rPr>
          <w:rFonts w:ascii="Times New Roman" w:hAnsi="Times New Roman" w:cs="Times New Roman"/>
        </w:rPr>
        <w:t>.</w:t>
      </w:r>
    </w:p>
    <w:p w14:paraId="69B7BF43"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interest in agriculture as a source for climate mitigation is a welcome, overdue and critical shift</w:t>
      </w:r>
      <w:r w:rsidRPr="00B06341">
        <w:rPr>
          <w:rFonts w:ascii="Times New Roman" w:hAnsi="Times New Roman" w:cs="Times New Roman"/>
        </w:rPr>
        <w:t xml:space="preserve">. But if funding only goes to prop up our dominant industrial farming model, we’ll perpetuate the very system that’s driving climate change. What we need is a radical food system transformation towards an agriculture that feeds people while cooling the planet. </w:t>
      </w:r>
      <w:r w:rsidRPr="00B06341">
        <w:rPr>
          <w:rStyle w:val="StyleUnderline"/>
          <w:rFonts w:ascii="Times New Roman" w:hAnsi="Times New Roman" w:cs="Times New Roman"/>
        </w:rPr>
        <w:t>For this transition to be truly successful, we need to listen to the demands of young farmers.</w:t>
      </w:r>
    </w:p>
    <w:p w14:paraId="49316201"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Young farmers are stepping up to the plate to grow nutritious food using sustainable methods. They’re increasingly diverse and majority women</w:t>
      </w:r>
      <w:r w:rsidRPr="00B06341">
        <w:rPr>
          <w:rFonts w:ascii="Times New Roman" w:hAnsi="Times New Roman" w:cs="Times New Roman"/>
        </w:rPr>
        <w:t xml:space="preserve">, which </w:t>
      </w:r>
      <w:r w:rsidRPr="00B06341">
        <w:rPr>
          <w:rStyle w:val="StyleUnderline"/>
          <w:rFonts w:ascii="Times New Roman" w:hAnsi="Times New Roman" w:cs="Times New Roman"/>
        </w:rPr>
        <w:t>more accurately represents our country</w:t>
      </w:r>
      <w:r w:rsidRPr="00B06341">
        <w:rPr>
          <w:rFonts w:ascii="Times New Roman" w:hAnsi="Times New Roman" w:cs="Times New Roman"/>
        </w:rPr>
        <w:t xml:space="preserve"> than the outgoing crop of retiring farmers. Combined, these factors make them more likely to be alarmed by climate change and demand action than previous generations.</w:t>
      </w:r>
    </w:p>
    <w:p w14:paraId="06899317"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Young farmers should be our beacon of hope to</w:t>
      </w:r>
      <w:r w:rsidRPr="00B06341">
        <w:rPr>
          <w:rFonts w:ascii="Times New Roman" w:hAnsi="Times New Roman" w:cs="Times New Roman"/>
        </w:rPr>
        <w:t xml:space="preserve"> avoid another Dust Bowl, </w:t>
      </w:r>
      <w:r w:rsidRPr="00B06341">
        <w:rPr>
          <w:rStyle w:val="StyleUnderline"/>
          <w:rFonts w:ascii="Times New Roman" w:hAnsi="Times New Roman" w:cs="Times New Roman"/>
        </w:rPr>
        <w:t>capture carbon</w:t>
      </w:r>
      <w:r w:rsidRPr="00B06341">
        <w:rPr>
          <w:rFonts w:ascii="Times New Roman" w:hAnsi="Times New Roman" w:cs="Times New Roman"/>
        </w:rPr>
        <w:t xml:space="preserve"> </w:t>
      </w:r>
      <w:r w:rsidRPr="00B06341">
        <w:rPr>
          <w:rStyle w:val="StyleUnderline"/>
          <w:rFonts w:ascii="Times New Roman" w:hAnsi="Times New Roman" w:cs="Times New Roman"/>
        </w:rPr>
        <w:t>and feed our population</w:t>
      </w:r>
      <w:r w:rsidRPr="00B06341">
        <w:rPr>
          <w:rFonts w:ascii="Times New Roman" w:hAnsi="Times New Roman" w:cs="Times New Roman"/>
        </w:rPr>
        <w:t>. But there’s a huge caveat: We have set them up to fail.</w:t>
      </w:r>
    </w:p>
    <w:p w14:paraId="66DC7AD9"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to climate – supports young farmers(ALT)</w:t>
      </w:r>
    </w:p>
    <w:p w14:paraId="3361B817"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Brimm, Yale Climate Change Communication Public Voices Fellow, 7/2/2023</w:t>
      </w:r>
    </w:p>
    <w:p w14:paraId="46E01B5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[Katie, Bangor Daily News, “If we want climate-friendly food, we should support young farmers”, </w:t>
      </w:r>
      <w:hyperlink r:id="rId81" w:history="1">
        <w:r w:rsidRPr="00B06341">
          <w:rPr>
            <w:rStyle w:val="Hyperlink"/>
            <w:rFonts w:ascii="Times New Roman" w:hAnsi="Times New Roman" w:cs="Times New Roman"/>
          </w:rPr>
          <w:t>https://www.bangordailynews.com/2023/07/02/opinion/opinion-contributor/young-farmers-climate-change-food/</w:t>
        </w:r>
      </w:hyperlink>
      <w:r w:rsidRPr="00B06341">
        <w:rPr>
          <w:rFonts w:ascii="Times New Roman" w:hAnsi="Times New Roman" w:cs="Times New Roman"/>
        </w:rPr>
        <w:t>, accessed 7/12/2023, S.P.]</w:t>
      </w:r>
    </w:p>
    <w:p w14:paraId="1E863319"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we have an opportunity for change</w:t>
      </w:r>
      <w:r w:rsidRPr="00B06341">
        <w:rPr>
          <w:rFonts w:ascii="Times New Roman" w:hAnsi="Times New Roman" w:cs="Times New Roman"/>
        </w:rPr>
        <w:t xml:space="preserve">. It’s estimated that nearly </w:t>
      </w:r>
      <w:r w:rsidRPr="00B06341">
        <w:rPr>
          <w:rStyle w:val="StyleUnderline"/>
          <w:rFonts w:ascii="Times New Roman" w:hAnsi="Times New Roman" w:cs="Times New Roman"/>
        </w:rPr>
        <w:t>half of U.S. farmland will transfer ownership in the next couple decades</w:t>
      </w:r>
      <w:r w:rsidRPr="00B06341">
        <w:rPr>
          <w:rFonts w:ascii="Times New Roman" w:hAnsi="Times New Roman" w:cs="Times New Roman"/>
        </w:rPr>
        <w:t xml:space="preserve"> as a generation of farm owners age out of the profession. Rather than selling off our farmland to private investors</w:t>
      </w:r>
      <w:r w:rsidRPr="00B06341">
        <w:rPr>
          <w:rStyle w:val="StyleUnderline"/>
          <w:rFonts w:ascii="Times New Roman" w:hAnsi="Times New Roman" w:cs="Times New Roman"/>
        </w:rPr>
        <w:t>, why not transition these lands to young, diverse farmers equipped with the ecological skills to do climate-resilient farming</w:t>
      </w:r>
      <w:r w:rsidRPr="00B06341">
        <w:rPr>
          <w:rFonts w:ascii="Times New Roman" w:hAnsi="Times New Roman" w:cs="Times New Roman"/>
        </w:rPr>
        <w:t>?</w:t>
      </w:r>
    </w:p>
    <w:p w14:paraId="1D631309"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Answering that question is the One Million Acres for the Future Campaign, which calls on Congress to “make a historic investment in the 2023 Farm Bill</w:t>
      </w:r>
      <w:r w:rsidRPr="00B06341">
        <w:rPr>
          <w:rFonts w:ascii="Times New Roman" w:hAnsi="Times New Roman" w:cs="Times New Roman"/>
        </w:rPr>
        <w:t xml:space="preserve"> to facilitate equitable access to one million acres of land for the next generation of farmers.”</w:t>
      </w:r>
    </w:p>
    <w:p w14:paraId="7CDE08A6"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lastRenderedPageBreak/>
        <w:t>Without long-term access to good farmland, we can’t reasonably expect a young farmer to be successful. Affordable housing is also critical. Young farmers, and farmworkers, need to live near or on their farms, decreasing their commutes and offering them security in a fixed place. Farmers are increasingly on the frontlines of climate change, including breathing toxic smoke from wildfires. These compounding factors make the reality of making a life, and thus, stewarding a piece of climate resilient land long-term, increasingly impossible.</w:t>
      </w:r>
    </w:p>
    <w:p w14:paraId="6CFEB3F9"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Congress needs to act on the One Million Acre Campaign and the policy recommendations in the Young Farmer Agenda for the 2023 farm bill</w:t>
      </w:r>
      <w:r w:rsidRPr="00B06341">
        <w:rPr>
          <w:rFonts w:ascii="Times New Roman" w:hAnsi="Times New Roman" w:cs="Times New Roman"/>
        </w:rPr>
        <w:t>, as well as land back movements for farmers of color. Anyone can support local young farmers through farmers markets and CSAs, but why not also advocate for urban planning within your communities to include access to land and housing for farmers?</w:t>
      </w:r>
    </w:p>
    <w:p w14:paraId="33A7301B" w14:textId="77777777" w:rsidR="0000658D"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We can increase our chances of producing food in a way that cools the planet by bolstering the lives of the people dedicating themselves to this essential wor</w:t>
      </w:r>
      <w:r w:rsidRPr="00B06341">
        <w:rPr>
          <w:rFonts w:ascii="Times New Roman" w:hAnsi="Times New Roman" w:cs="Times New Roman"/>
        </w:rPr>
        <w:t xml:space="preserve">k. </w:t>
      </w:r>
      <w:r w:rsidRPr="00B06341">
        <w:rPr>
          <w:rStyle w:val="StyleUnderline"/>
          <w:rFonts w:ascii="Times New Roman" w:hAnsi="Times New Roman" w:cs="Times New Roman"/>
        </w:rPr>
        <w:t>Young farmers</w:t>
      </w:r>
      <w:r w:rsidRPr="00B06341">
        <w:rPr>
          <w:rFonts w:ascii="Times New Roman" w:hAnsi="Times New Roman" w:cs="Times New Roman"/>
        </w:rPr>
        <w:t xml:space="preserve">, if given the support system they need to thrive, </w:t>
      </w:r>
      <w:r w:rsidRPr="00B06341">
        <w:rPr>
          <w:rStyle w:val="StyleUnderline"/>
          <w:rFonts w:ascii="Times New Roman" w:hAnsi="Times New Roman" w:cs="Times New Roman"/>
        </w:rPr>
        <w:t>could lead us towards a just and climate-resilient food system. The alternative is to sustain the unsustainable.</w:t>
      </w:r>
    </w:p>
    <w:p w14:paraId="00395992" w14:textId="77777777" w:rsidR="0000658D" w:rsidRPr="00B06341" w:rsidRDefault="0000658D" w:rsidP="00387BFF">
      <w:pPr>
        <w:rPr>
          <w:rStyle w:val="StyleUnderline"/>
          <w:rFonts w:ascii="Times New Roman" w:hAnsi="Times New Roman" w:cs="Times New Roman"/>
        </w:rPr>
      </w:pPr>
    </w:p>
    <w:p w14:paraId="686AA967" w14:textId="2FED593F"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Young farmers and climate key to equity – increasingly diverse</w:t>
      </w:r>
    </w:p>
    <w:p w14:paraId="5EF1BA52"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Brimm, Yale Climate Change Communication Public Voices Fellow, 7/2/2023</w:t>
      </w:r>
    </w:p>
    <w:p w14:paraId="7A85B6D3"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[Katie, Bangor Daily News, “If we want climate-friendly food, we should support young farmers”, </w:t>
      </w:r>
      <w:hyperlink r:id="rId82" w:history="1">
        <w:r w:rsidRPr="00B06341">
          <w:rPr>
            <w:rStyle w:val="Hyperlink"/>
            <w:rFonts w:ascii="Times New Roman" w:hAnsi="Times New Roman" w:cs="Times New Roman"/>
          </w:rPr>
          <w:t>https://www.bangordailynews.com/2023/07/02/opinion/opinion-contributor/young-farmers-climate-change-food/</w:t>
        </w:r>
      </w:hyperlink>
      <w:r w:rsidRPr="00B06341">
        <w:rPr>
          <w:rFonts w:ascii="Times New Roman" w:hAnsi="Times New Roman" w:cs="Times New Roman"/>
        </w:rPr>
        <w:t>, accessed 7/12/2023, S.P.]</w:t>
      </w:r>
    </w:p>
    <w:p w14:paraId="76C3B117"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Young farmers are stepping up to the plate to grow nutritious food using sustainable methods. They’re increasingly diverse and majority women</w:t>
      </w:r>
      <w:r w:rsidRPr="00B06341">
        <w:rPr>
          <w:rFonts w:ascii="Times New Roman" w:hAnsi="Times New Roman" w:cs="Times New Roman"/>
        </w:rPr>
        <w:t xml:space="preserve">, which </w:t>
      </w:r>
      <w:r w:rsidRPr="00B06341">
        <w:rPr>
          <w:rStyle w:val="StyleUnderline"/>
          <w:rFonts w:ascii="Times New Roman" w:hAnsi="Times New Roman" w:cs="Times New Roman"/>
        </w:rPr>
        <w:t>more accurately represents our country</w:t>
      </w:r>
      <w:r w:rsidRPr="00B06341">
        <w:rPr>
          <w:rFonts w:ascii="Times New Roman" w:hAnsi="Times New Roman" w:cs="Times New Roman"/>
        </w:rPr>
        <w:t xml:space="preserve"> than the outgoing crop of retiring farmers. Combined, these factors make them more likely to be alarmed by climate change and demand action than previous generations.</w:t>
      </w:r>
    </w:p>
    <w:p w14:paraId="4C6DA3AF" w14:textId="77777777"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Young farmers should be our beacon of hope to</w:t>
      </w:r>
      <w:r w:rsidRPr="00B06341">
        <w:rPr>
          <w:rFonts w:ascii="Times New Roman" w:hAnsi="Times New Roman" w:cs="Times New Roman"/>
        </w:rPr>
        <w:t xml:space="preserve"> avoid another Dust Bowl, </w:t>
      </w:r>
      <w:r w:rsidRPr="00B06341">
        <w:rPr>
          <w:rStyle w:val="StyleUnderline"/>
          <w:rFonts w:ascii="Times New Roman" w:hAnsi="Times New Roman" w:cs="Times New Roman"/>
        </w:rPr>
        <w:t>capture carbon</w:t>
      </w:r>
      <w:r w:rsidRPr="00B06341">
        <w:rPr>
          <w:rFonts w:ascii="Times New Roman" w:hAnsi="Times New Roman" w:cs="Times New Roman"/>
        </w:rPr>
        <w:t xml:space="preserve"> </w:t>
      </w:r>
      <w:r w:rsidRPr="00B06341">
        <w:rPr>
          <w:rStyle w:val="StyleUnderline"/>
          <w:rFonts w:ascii="Times New Roman" w:hAnsi="Times New Roman" w:cs="Times New Roman"/>
        </w:rPr>
        <w:t>and feed our population</w:t>
      </w:r>
      <w:r w:rsidRPr="00B06341">
        <w:rPr>
          <w:rFonts w:ascii="Times New Roman" w:hAnsi="Times New Roman" w:cs="Times New Roman"/>
        </w:rPr>
        <w:t>. But there’s a huge caveat: We have set them up to fail.</w:t>
      </w:r>
    </w:p>
    <w:p w14:paraId="12C10E29" w14:textId="77777777" w:rsidR="0000658D" w:rsidRPr="00B06341" w:rsidRDefault="00387BFF" w:rsidP="00387BFF">
      <w:pPr>
        <w:rPr>
          <w:rFonts w:ascii="Times New Roman" w:hAnsi="Times New Roman" w:cs="Times New Roman"/>
        </w:rPr>
      </w:pPr>
      <w:r w:rsidRPr="00B06341">
        <w:rPr>
          <w:rFonts w:ascii="Times New Roman" w:hAnsi="Times New Roman" w:cs="Times New Roman"/>
        </w:rPr>
        <w:t xml:space="preserve">In a recent survey by the National Young Farmers Coalition, their list of urgent challenges reveals startling barriers to success: access to land, access to capital, health care costs, access to affordable housing, the high cost of production, student loan debt, climate change, immigration issues and access to federal programs. </w:t>
      </w:r>
      <w:r w:rsidRPr="00B06341">
        <w:rPr>
          <w:rStyle w:val="StyleUnderline"/>
          <w:rFonts w:ascii="Times New Roman" w:hAnsi="Times New Roman" w:cs="Times New Roman"/>
        </w:rPr>
        <w:t>Many young farmers, a majority of whom are women and increasingly non-white, are also disproportionately affected by climate change</w:t>
      </w:r>
      <w:r w:rsidRPr="00B06341">
        <w:rPr>
          <w:rFonts w:ascii="Times New Roman" w:hAnsi="Times New Roman" w:cs="Times New Roman"/>
        </w:rPr>
        <w:t>. This suite of vulnerabilities shows just how fragile the farming system is.</w:t>
      </w:r>
    </w:p>
    <w:p w14:paraId="332DE3BF" w14:textId="77777777" w:rsidR="0000658D" w:rsidRPr="00B06341" w:rsidRDefault="0000658D" w:rsidP="00387BFF">
      <w:pPr>
        <w:rPr>
          <w:rFonts w:ascii="Times New Roman" w:hAnsi="Times New Roman" w:cs="Times New Roman"/>
        </w:rPr>
      </w:pPr>
    </w:p>
    <w:p w14:paraId="01896636" w14:textId="1348F68A" w:rsidR="00387BFF" w:rsidRPr="00B06341" w:rsidRDefault="00387BFF" w:rsidP="00387BFF">
      <w:pPr>
        <w:pStyle w:val="Heading3"/>
        <w:rPr>
          <w:rFonts w:ascii="Times New Roman" w:hAnsi="Times New Roman" w:cs="Times New Roman"/>
        </w:rPr>
      </w:pPr>
      <w:bookmarkStart w:id="25" w:name="_Toc140420804"/>
      <w:r w:rsidRPr="00B06341">
        <w:rPr>
          <w:rFonts w:ascii="Times New Roman" w:hAnsi="Times New Roman" w:cs="Times New Roman"/>
        </w:rPr>
        <w:lastRenderedPageBreak/>
        <w:t>Conservation Reserve Program</w:t>
      </w:r>
      <w:bookmarkEnd w:id="25"/>
    </w:p>
    <w:p w14:paraId="0F22C59D" w14:textId="77777777" w:rsidR="00387BFF" w:rsidRPr="00B06341" w:rsidRDefault="00387BFF" w:rsidP="00387BFF">
      <w:pPr>
        <w:rPr>
          <w:rFonts w:ascii="Times New Roman" w:hAnsi="Times New Roman" w:cs="Times New Roman"/>
        </w:rPr>
      </w:pPr>
    </w:p>
    <w:p w14:paraId="4403E104"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improving the environment and extending the Conservation Reserve Program</w:t>
      </w:r>
    </w:p>
    <w:p w14:paraId="63DC38A5"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Stegenga, SD News Watch 7-1-23</w:t>
      </w:r>
    </w:p>
    <w:p w14:paraId="1276008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[Abbey, 7-1-2023, "With CRP acres dwindling nationally, Congress seeks reforms,"DakotaNewsNow, </w:t>
      </w:r>
      <w:hyperlink r:id="rId83" w:history="1">
        <w:r w:rsidRPr="00B06341">
          <w:rPr>
            <w:rStyle w:val="Hyperlink"/>
            <w:rFonts w:ascii="Times New Roman" w:hAnsi="Times New Roman" w:cs="Times New Roman"/>
          </w:rPr>
          <w:t>https://www.dakotanewsnow.com/2023/07/01/with-crp-acres-dwindling-nationally-congress-seeks-reforms/</w:t>
        </w:r>
      </w:hyperlink>
      <w:r w:rsidRPr="00B06341">
        <w:rPr>
          <w:rFonts w:ascii="Times New Roman" w:hAnsi="Times New Roman" w:cs="Times New Roman"/>
        </w:rPr>
        <w:t>, Accessed 7-12-23, S.A.M]</w:t>
      </w:r>
    </w:p>
    <w:p w14:paraId="53FF6581"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HENRY, S.D. (South Dakota News Watch) - For nearly </w:t>
      </w:r>
      <w:r w:rsidRPr="00B06341">
        <w:rPr>
          <w:rStyle w:val="StyleUnderline"/>
          <w:rFonts w:ascii="Times New Roman" w:hAnsi="Times New Roman" w:cs="Times New Roman"/>
        </w:rPr>
        <w:t>20 years, Carolyn Eck and her husband rented out their pastureland for cattle grazing northwest of Watertown, near Warner Lake</w:t>
      </w:r>
      <w:r w:rsidRPr="00B06341">
        <w:rPr>
          <w:rFonts w:ascii="Times New Roman" w:hAnsi="Times New Roman" w:cs="Times New Roman"/>
        </w:rPr>
        <w:t>. The land has not been tilled since before Eck moved to the property in 2003, she said.</w:t>
      </w:r>
    </w:p>
    <w:p w14:paraId="07E5E89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It wasn’t until 2018, </w:t>
      </w:r>
      <w:r w:rsidRPr="00B06341">
        <w:rPr>
          <w:rStyle w:val="StyleUnderline"/>
          <w:rFonts w:ascii="Times New Roman" w:hAnsi="Times New Roman" w:cs="Times New Roman"/>
        </w:rPr>
        <w:t>when cattle had mowed down the pasture like every other year, that Eck believed something was amiss with her land. When she looked out upon her pasture, she was devastated.</w:t>
      </w:r>
    </w:p>
    <w:p w14:paraId="1A19DEAD"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 just thought, ‘</w:t>
      </w:r>
      <w:r w:rsidRPr="00B06341">
        <w:rPr>
          <w:rStyle w:val="StyleUnderline"/>
          <w:rFonts w:ascii="Times New Roman" w:hAnsi="Times New Roman" w:cs="Times New Roman"/>
        </w:rPr>
        <w:t>Something isn’t right</w:t>
      </w:r>
      <w:r w:rsidRPr="00B06341">
        <w:rPr>
          <w:rFonts w:ascii="Times New Roman" w:hAnsi="Times New Roman" w:cs="Times New Roman"/>
        </w:rPr>
        <w:t>.’ It looked almost barren, starved. I don’t know the accurate way to describe it,” Eck said.</w:t>
      </w:r>
    </w:p>
    <w:p w14:paraId="6D804E30"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The following year, </w:t>
      </w:r>
      <w:r w:rsidRPr="00B06341">
        <w:rPr>
          <w:rStyle w:val="StyleUnderline"/>
          <w:rFonts w:ascii="Times New Roman" w:hAnsi="Times New Roman" w:cs="Times New Roman"/>
        </w:rPr>
        <w:t>Eck enrolled 140 acres in the federal Conservation Reserve Program, which encourages landowners to protect environmentally sensitive land by not farming it.</w:t>
      </w:r>
    </w:p>
    <w:p w14:paraId="6E44823E"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Those enrolled in </w:t>
      </w:r>
      <w:r w:rsidRPr="00B06341">
        <w:rPr>
          <w:rStyle w:val="StyleUnderline"/>
          <w:rFonts w:ascii="Times New Roman" w:hAnsi="Times New Roman" w:cs="Times New Roman"/>
        </w:rPr>
        <w:t>CRP enter a 10- or 15-year contract with the U.S. Department of Agriculture and receive an annual rental payment. In exchange, CRP participants plant species that create habitat for wildlife and improve the land’s overall health and quality.</w:t>
      </w:r>
    </w:p>
    <w:p w14:paraId="554579A3"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Roughly four years into her contract, Eck said </w:t>
      </w:r>
      <w:r w:rsidRPr="00B06341">
        <w:rPr>
          <w:rStyle w:val="StyleUnderline"/>
          <w:rFonts w:ascii="Times New Roman" w:hAnsi="Times New Roman" w:cs="Times New Roman"/>
        </w:rPr>
        <w:t>her CRP land has welcomed more wildlife and has acted as an educational tool on rehabilitation for farmers and environmental groups.</w:t>
      </w:r>
    </w:p>
    <w:p w14:paraId="65583875"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With a </w:t>
      </w:r>
      <w:r w:rsidRPr="00B06341">
        <w:rPr>
          <w:rStyle w:val="StyleUnderline"/>
          <w:rFonts w:ascii="Times New Roman" w:hAnsi="Times New Roman" w:cs="Times New Roman"/>
        </w:rPr>
        <w:t>37% decrease in the number of national CRP acres since 2007 and a continued need to preserve environmental health, landowners and several members of Congress hope to see program reforms in the next farm bill.</w:t>
      </w:r>
    </w:p>
    <w:p w14:paraId="047ABCF8"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Payment max hasn’t changed since CRP’s first year in 1985</w:t>
      </w:r>
    </w:p>
    <w:p w14:paraId="73B02F1D" w14:textId="77777777" w:rsidR="00387BFF" w:rsidRPr="00B06341" w:rsidRDefault="00387BFF" w:rsidP="00387BFF">
      <w:pPr>
        <w:rPr>
          <w:rFonts w:ascii="Times New Roman" w:hAnsi="Times New Roman" w:cs="Times New Roman"/>
          <w:u w:val="single"/>
        </w:rPr>
      </w:pPr>
      <w:r w:rsidRPr="00B06341">
        <w:rPr>
          <w:rStyle w:val="StyleUnderline"/>
          <w:rFonts w:ascii="Times New Roman" w:hAnsi="Times New Roman" w:cs="Times New Roman"/>
        </w:rPr>
        <w:t>Under legislation that’s pending in Congress, future CRP participants could receive more than double the current payments. They also could receive more financial assistance in managing the land.</w:t>
      </w:r>
    </w:p>
    <w:p w14:paraId="490C4E2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The CRP Improvement Act, which Republican Sen. John Thune of South Dakota and Democratic Sen. Amy Klobuchar of Minnesota re-introduced in January, proposes several changes:</w:t>
      </w:r>
    </w:p>
    <w:p w14:paraId="781E966A"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Raise the current annual payment limitation of $50,000, which was set in 1985 when the program started, to $125,000 to account for inflation and increasing land prices.</w:t>
      </w:r>
    </w:p>
    <w:p w14:paraId="487D4A75" w14:textId="5E71A017" w:rsidR="00387BFF" w:rsidRPr="00B06341" w:rsidRDefault="00387BFF" w:rsidP="00387BFF">
      <w:pPr>
        <w:rPr>
          <w:rFonts w:ascii="Times New Roman" w:hAnsi="Times New Roman" w:cs="Times New Roman"/>
        </w:rPr>
      </w:pPr>
      <w:r w:rsidRPr="00B06341">
        <w:rPr>
          <w:rFonts w:ascii="Times New Roman" w:hAnsi="Times New Roman" w:cs="Times New Roman"/>
        </w:rPr>
        <w:t>●</w:t>
      </w:r>
      <w:r w:rsidR="002063E2" w:rsidRPr="00B06341">
        <w:rPr>
          <w:rFonts w:ascii="Times New Roman" w:hAnsi="Times New Roman" w:cs="Times New Roman"/>
        </w:rPr>
        <w:t xml:space="preserve"> </w:t>
      </w:r>
      <w:r w:rsidRPr="00B06341">
        <w:rPr>
          <w:rFonts w:ascii="Times New Roman" w:hAnsi="Times New Roman" w:cs="Times New Roman"/>
        </w:rPr>
        <w:t>Partially reimburse farmers for establishing infrastructure needed to support livestock grazing on approved CRP land, such as fences and water distribution.</w:t>
      </w:r>
    </w:p>
    <w:p w14:paraId="099E3E5A" w14:textId="47285A1E" w:rsidR="00387BFF" w:rsidRPr="00B06341" w:rsidRDefault="00387BFF" w:rsidP="00387BFF">
      <w:pPr>
        <w:rPr>
          <w:rFonts w:ascii="Times New Roman" w:hAnsi="Times New Roman" w:cs="Times New Roman"/>
        </w:rPr>
      </w:pPr>
      <w:r w:rsidRPr="00B06341">
        <w:rPr>
          <w:rFonts w:ascii="Times New Roman" w:hAnsi="Times New Roman" w:cs="Times New Roman"/>
        </w:rPr>
        <w:lastRenderedPageBreak/>
        <w:t>●</w:t>
      </w:r>
      <w:r w:rsidR="002063E2" w:rsidRPr="00B06341">
        <w:rPr>
          <w:rFonts w:ascii="Times New Roman" w:hAnsi="Times New Roman" w:cs="Times New Roman"/>
        </w:rPr>
        <w:t xml:space="preserve"> </w:t>
      </w:r>
      <w:r w:rsidRPr="00B06341">
        <w:rPr>
          <w:rFonts w:ascii="Times New Roman" w:hAnsi="Times New Roman" w:cs="Times New Roman"/>
        </w:rPr>
        <w:t>Assist landowners in paying for mid-contract management activities, which are actions that landowners undertake to disturb the land. According to the USDA, management activities mimic events like storms, grazing and fires, which support the growth and diversity of native plants by naturally disturbing the land. However, the CRP Improvement Act would not help with costs related to haying or grazing management.</w:t>
      </w:r>
    </w:p>
    <w:p w14:paraId="16CABFFD" w14:textId="5436545B" w:rsidR="00387BFF" w:rsidRPr="00B06341" w:rsidRDefault="00387BFF" w:rsidP="00387BFF">
      <w:pPr>
        <w:rPr>
          <w:rStyle w:val="Emphasis"/>
          <w:rFonts w:ascii="Times New Roman" w:hAnsi="Times New Roman" w:cs="Times New Roman"/>
        </w:rPr>
      </w:pPr>
      <w:r w:rsidRPr="00B06341">
        <w:rPr>
          <w:rFonts w:ascii="Times New Roman" w:hAnsi="Times New Roman" w:cs="Times New Roman"/>
        </w:rPr>
        <w:t>●</w:t>
      </w:r>
      <w:r w:rsidR="002063E2" w:rsidRPr="00B06341">
        <w:rPr>
          <w:rFonts w:ascii="Times New Roman" w:hAnsi="Times New Roman" w:cs="Times New Roman"/>
        </w:rPr>
        <w:t xml:space="preserve"> </w:t>
      </w:r>
      <w:r w:rsidRPr="00B06341">
        <w:rPr>
          <w:rFonts w:ascii="Times New Roman" w:hAnsi="Times New Roman" w:cs="Times New Roman"/>
        </w:rPr>
        <w:t xml:space="preserve">Permanently install State Acres for Wildlife Enhancement (SAFE) under Continuous CRP. </w:t>
      </w:r>
      <w:r w:rsidRPr="00B06341">
        <w:rPr>
          <w:rStyle w:val="StyleUnderline"/>
          <w:rFonts w:ascii="Times New Roman" w:hAnsi="Times New Roman" w:cs="Times New Roman"/>
        </w:rPr>
        <w:t>SAFE is a CRP initiative in which farmers establish wetlands, grasses and trees to create habitat and food sources for threatened or endangered wildlife species. Owen Fagerhaug,</w:t>
      </w:r>
      <w:r w:rsidRPr="00B06341">
        <w:rPr>
          <w:rFonts w:ascii="Times New Roman" w:hAnsi="Times New Roman" w:cs="Times New Roman"/>
        </w:rPr>
        <w:t xml:space="preserve"> South Dakota’s Farm Service Agency conservation program manager, said a limitation prevents </w:t>
      </w:r>
      <w:r w:rsidRPr="00B06341">
        <w:rPr>
          <w:rStyle w:val="StyleUnderline"/>
          <w:rFonts w:ascii="Times New Roman" w:hAnsi="Times New Roman" w:cs="Times New Roman"/>
        </w:rPr>
        <w:t>USDA from enrolling more than 25% of a county’s eligible cropland acres in CRP. However, if the county agrees, the USDA can waive that limit to enroll land in Continuous CRP, which targets specific conservation practices, such as wetland buffers. If the bill passes, SAFE acres would also be able to bypass the county CRP acreage limit</w:t>
      </w:r>
      <w:r w:rsidRPr="00B06341">
        <w:rPr>
          <w:rFonts w:ascii="Times New Roman" w:hAnsi="Times New Roman" w:cs="Times New Roman"/>
        </w:rPr>
        <w:t xml:space="preserve">. Currently, </w:t>
      </w:r>
      <w:r w:rsidRPr="00B06341">
        <w:rPr>
          <w:rStyle w:val="StyleUnderline"/>
          <w:rFonts w:ascii="Times New Roman" w:hAnsi="Times New Roman" w:cs="Times New Roman"/>
        </w:rPr>
        <w:t>the CRP Improvement Act sits with the U.S. Senate’s Committee on Agriculture, Nutrition and Forestry</w:t>
      </w:r>
      <w:r w:rsidRPr="00B06341">
        <w:rPr>
          <w:rFonts w:ascii="Times New Roman" w:hAnsi="Times New Roman" w:cs="Times New Roman"/>
        </w:rPr>
        <w:t xml:space="preserve">. The bill was referred to the committee after Thune and Klobuchar re-introduced it in January. </w:t>
      </w:r>
      <w:r w:rsidRPr="00B06341">
        <w:rPr>
          <w:rStyle w:val="Emphasis"/>
          <w:rFonts w:ascii="Times New Roman" w:hAnsi="Times New Roman" w:cs="Times New Roman"/>
        </w:rPr>
        <w:t>If Congress cannot come to an agreement by the 2018 Farm Bill’s expiration, it could extend the current farm bill for several months while members decide the fate of the 2023 Farm Bill.</w:t>
      </w:r>
    </w:p>
    <w:p w14:paraId="7B3416B6" w14:textId="77777777" w:rsidR="00387BFF" w:rsidRPr="00B06341" w:rsidRDefault="00387BFF" w:rsidP="00387BFF">
      <w:pPr>
        <w:pStyle w:val="Heading3"/>
        <w:rPr>
          <w:rFonts w:ascii="Times New Roman" w:hAnsi="Times New Roman" w:cs="Times New Roman"/>
          <w:lang w:eastAsia="zh-CN"/>
        </w:rPr>
      </w:pPr>
      <w:bookmarkStart w:id="26" w:name="_Toc140420805"/>
      <w:r w:rsidRPr="00B06341">
        <w:rPr>
          <w:rFonts w:ascii="Times New Roman" w:hAnsi="Times New Roman" w:cs="Times New Roman"/>
          <w:lang w:eastAsia="zh-CN"/>
        </w:rPr>
        <w:lastRenderedPageBreak/>
        <w:t>Ag Innovation</w:t>
      </w:r>
      <w:bookmarkEnd w:id="26"/>
    </w:p>
    <w:p w14:paraId="1858411A" w14:textId="77777777" w:rsidR="00387BFF" w:rsidRPr="00B06341" w:rsidRDefault="00387BFF" w:rsidP="00387BFF">
      <w:pPr>
        <w:rPr>
          <w:rFonts w:ascii="Times New Roman" w:hAnsi="Times New Roman" w:cs="Times New Roman"/>
          <w:lang w:eastAsia="zh-CN"/>
        </w:rPr>
      </w:pPr>
    </w:p>
    <w:p w14:paraId="0CC63506" w14:textId="77777777" w:rsidR="00387BFF" w:rsidRPr="00B06341" w:rsidRDefault="00387BFF" w:rsidP="00387BFF">
      <w:pPr>
        <w:pStyle w:val="Heading4"/>
        <w:rPr>
          <w:rFonts w:ascii="Times New Roman" w:hAnsi="Times New Roman" w:cs="Times New Roman"/>
          <w:lang w:eastAsia="zh-CN"/>
        </w:rPr>
      </w:pPr>
      <w:r w:rsidRPr="00B06341">
        <w:rPr>
          <w:rFonts w:ascii="Times New Roman" w:hAnsi="Times New Roman" w:cs="Times New Roman"/>
          <w:lang w:eastAsia="zh-CN"/>
        </w:rPr>
        <w:t>Farm Bill key to innovation in rural communities</w:t>
      </w:r>
    </w:p>
    <w:p w14:paraId="2AECF1F6"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Rep. Budzinski (R-IL), 6/22/23</w:t>
      </w:r>
    </w:p>
    <w:p w14:paraId="5F0B287B"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[Nikki Budzinski, 6/22/23, Fox News, “Here’s the Farm Bill 101 on protecting family farms,” </w:t>
      </w:r>
      <w:hyperlink r:id="rId84" w:history="1">
        <w:r w:rsidRPr="00B06341">
          <w:rPr>
            <w:rStyle w:val="Hyperlink"/>
            <w:rFonts w:ascii="Times New Roman" w:hAnsi="Times New Roman" w:cs="Times New Roman"/>
          </w:rPr>
          <w:t>https://www.foxnews.com/opinion/heres-farm-bill-101-protecting-family-farms</w:t>
        </w:r>
      </w:hyperlink>
      <w:r w:rsidRPr="00B06341">
        <w:rPr>
          <w:rFonts w:ascii="Times New Roman" w:hAnsi="Times New Roman" w:cs="Times New Roman"/>
        </w:rPr>
        <w:t xml:space="preserve">, accessed 7/12/23, EJ] </w:t>
      </w:r>
    </w:p>
    <w:p w14:paraId="4A1CE6C7" w14:textId="49388559"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While the Farm Bill affects all of us at the grocery store and the gas pump, its policies most greatly impact the people and communities too often overlooked by leaders in Washington — the family farmers and rural communities who sustain the heartland</w:t>
      </w:r>
      <w:r w:rsidRPr="00B06341">
        <w:rPr>
          <w:rFonts w:ascii="Times New Roman" w:hAnsi="Times New Roman" w:cs="Times New Roman"/>
        </w:rPr>
        <w:t>. The people I’m honored to represent in Congress.</w:t>
      </w:r>
      <w:r w:rsidR="002063E2" w:rsidRPr="00B06341">
        <w:rPr>
          <w:rFonts w:ascii="Times New Roman" w:hAnsi="Times New Roman" w:cs="Times New Roman"/>
        </w:rPr>
        <w:t xml:space="preserve"> </w:t>
      </w:r>
    </w:p>
    <w:p w14:paraId="51CE2FF1" w14:textId="47EF562D"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But this bill does so much more than drive critical programs like crop insurance and SNAP. And my home state of Illinois shows just how important this legislation is — not just in addressing hunger and supporting family farmers, but in aiding our economic recovery, sustaining good-paying jobs and revitalizing our rural communities.</w:t>
      </w:r>
      <w:r w:rsidR="002063E2" w:rsidRPr="00B06341">
        <w:rPr>
          <w:rStyle w:val="StyleUnderline"/>
          <w:rFonts w:ascii="Times New Roman" w:hAnsi="Times New Roman" w:cs="Times New Roman"/>
        </w:rPr>
        <w:t xml:space="preserve"> </w:t>
      </w:r>
    </w:p>
    <w:p w14:paraId="6E120D9C" w14:textId="30788921" w:rsidR="00387BFF" w:rsidRPr="00B06341" w:rsidRDefault="00387BFF" w:rsidP="00387BFF">
      <w:pPr>
        <w:rPr>
          <w:rFonts w:ascii="Times New Roman" w:hAnsi="Times New Roman" w:cs="Times New Roman"/>
        </w:rPr>
      </w:pPr>
      <w:r w:rsidRPr="00B06341">
        <w:rPr>
          <w:rFonts w:ascii="Times New Roman" w:hAnsi="Times New Roman" w:cs="Times New Roman"/>
        </w:rPr>
        <w:t>While Illinois may be home to the third-largest city in the U.S., our state’s No. 1 economic engine isn’t big business up in Chicago — it’s agriculture downstate. And counties in the congressional district I serve in central and southern Illinois are the top producers of corn and soybeans, helping our nation net billions of dollars in exports every year.</w:t>
      </w:r>
      <w:r w:rsidR="002063E2" w:rsidRPr="00B06341">
        <w:rPr>
          <w:rFonts w:ascii="Times New Roman" w:hAnsi="Times New Roman" w:cs="Times New Roman"/>
        </w:rPr>
        <w:t xml:space="preserve"> </w:t>
      </w:r>
    </w:p>
    <w:p w14:paraId="45A10A70" w14:textId="55887DF7" w:rsidR="00387BFF" w:rsidRPr="00B06341" w:rsidRDefault="00387BFF" w:rsidP="00387BFF">
      <w:pPr>
        <w:rPr>
          <w:rFonts w:ascii="Times New Roman" w:hAnsi="Times New Roman" w:cs="Times New Roman"/>
        </w:rPr>
      </w:pPr>
      <w:r w:rsidRPr="00B06341">
        <w:rPr>
          <w:rFonts w:ascii="Times New Roman" w:hAnsi="Times New Roman" w:cs="Times New Roman"/>
        </w:rPr>
        <w:t>But what too many fail to realize is that our corn, soybean and pork production don’t just maintain our food security and benefit us in international trade markets. They also serve as the catalyst for groundbreaking agricultural research and technological development and sustain good-paying jobs across the Midwest.</w:t>
      </w:r>
      <w:r w:rsidR="002063E2" w:rsidRPr="00B06341">
        <w:rPr>
          <w:rFonts w:ascii="Times New Roman" w:hAnsi="Times New Roman" w:cs="Times New Roman"/>
        </w:rPr>
        <w:t xml:space="preserve"> </w:t>
      </w:r>
    </w:p>
    <w:p w14:paraId="4E1A52C3"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Champaign-Urbana, at the far eastern end of my district, is home to the University of Illinois, my alma mater and one of the top agricultural schools worldwide. </w:t>
      </w:r>
      <w:r w:rsidRPr="00B06341">
        <w:rPr>
          <w:rStyle w:val="StyleUnderline"/>
          <w:rFonts w:ascii="Times New Roman" w:hAnsi="Times New Roman" w:cs="Times New Roman"/>
        </w:rPr>
        <w:t xml:space="preserve">Every day, students and researchers perform cutting-edge research to bring our food and fuel systems into the 21st century and connect growers and ranchers with the tools and technologies they need to thrive. </w:t>
      </w:r>
    </w:p>
    <w:p w14:paraId="62E5E824" w14:textId="5BC54123" w:rsidR="00387BFF" w:rsidRPr="00B06341" w:rsidRDefault="00387BFF" w:rsidP="00387BFF">
      <w:pPr>
        <w:rPr>
          <w:rFonts w:ascii="Times New Roman" w:hAnsi="Times New Roman" w:cs="Times New Roman"/>
        </w:rPr>
      </w:pPr>
      <w:r w:rsidRPr="00B06341">
        <w:rPr>
          <w:rFonts w:ascii="Times New Roman" w:hAnsi="Times New Roman" w:cs="Times New Roman"/>
        </w:rPr>
        <w:t>Champaign is also home to Parkland College which houses the Midwest Center for Precision Agriculture where they’re using technology to help improve sustainability.</w:t>
      </w:r>
      <w:r w:rsidR="002063E2" w:rsidRPr="00B06341">
        <w:rPr>
          <w:rFonts w:ascii="Times New Roman" w:hAnsi="Times New Roman" w:cs="Times New Roman"/>
        </w:rPr>
        <w:t xml:space="preserve"> </w:t>
      </w:r>
    </w:p>
    <w:p w14:paraId="29079D19" w14:textId="4CCBAE1C" w:rsidR="00387BFF" w:rsidRPr="00B06341" w:rsidRDefault="00387BFF" w:rsidP="00387BFF">
      <w:pPr>
        <w:rPr>
          <w:rFonts w:ascii="Times New Roman" w:hAnsi="Times New Roman" w:cs="Times New Roman"/>
        </w:rPr>
      </w:pPr>
      <w:r w:rsidRPr="00B06341">
        <w:rPr>
          <w:rFonts w:ascii="Times New Roman" w:hAnsi="Times New Roman" w:cs="Times New Roman"/>
        </w:rPr>
        <w:t>Decatur, 50 miles west, is known as the Soybean Capital of the World and is home to both Archer-Daniels-Midland, one of the world's largest nutrition and bioenergy companies, and the Farm Progress Show, one of our nation's largest annual farm events focused on the future of agriculture.</w:t>
      </w:r>
      <w:r w:rsidR="002063E2" w:rsidRPr="00B06341">
        <w:rPr>
          <w:rFonts w:ascii="Times New Roman" w:hAnsi="Times New Roman" w:cs="Times New Roman"/>
        </w:rPr>
        <w:t xml:space="preserve"> </w:t>
      </w:r>
    </w:p>
    <w:p w14:paraId="242290C4"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And at the far southwestern end of my district, we have the Horseradish Capital of the World in Collinsville and the National Corn-to-Ethanol Research Center at Southern Illinois University Edwardsville, where they’re helping to implement the newest biotechnologies that fuel our cars while reducing harmful emissions.</w:t>
      </w:r>
    </w:p>
    <w:p w14:paraId="5D186A05" w14:textId="77ACF019"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Each of these assets are why I describe my district as our nation’s Ag Tech Corridor — an invaluable hub for 21st century agricultural innovation. But their strides wouldn’t be possible without the research investments we make every five years in the Farm Bill. And their ability to </w:t>
      </w:r>
      <w:r w:rsidRPr="00B06341">
        <w:rPr>
          <w:rFonts w:ascii="Times New Roman" w:hAnsi="Times New Roman" w:cs="Times New Roman"/>
        </w:rPr>
        <w:lastRenderedPageBreak/>
        <w:t>keep innovating will require us to tackle some of the generational challenges we’re facing in rural America.</w:t>
      </w:r>
      <w:r w:rsidR="002063E2" w:rsidRPr="00B06341">
        <w:rPr>
          <w:rFonts w:ascii="Times New Roman" w:hAnsi="Times New Roman" w:cs="Times New Roman"/>
        </w:rPr>
        <w:t xml:space="preserve"> </w:t>
      </w:r>
    </w:p>
    <w:p w14:paraId="0CA83236" w14:textId="20F56FE4"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Too many small towns are being left behind with limited access to health care services, high-speed internet and healthy food. Aging infrastructure and the rapid transformations happening in our economy are only making our struggles worse. But, the Farm Bill plays a crucial role in addressing these issues.</w:t>
      </w:r>
      <w:r w:rsidR="002063E2" w:rsidRPr="00B06341">
        <w:rPr>
          <w:rStyle w:val="StyleUnderline"/>
          <w:rFonts w:ascii="Times New Roman" w:hAnsi="Times New Roman" w:cs="Times New Roman"/>
        </w:rPr>
        <w:t xml:space="preserve"> </w:t>
      </w:r>
    </w:p>
    <w:p w14:paraId="2B9B06C7" w14:textId="5815C85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As one of the main sources of federal investment in rural communities, </w:t>
      </w:r>
      <w:r w:rsidRPr="00B06341">
        <w:rPr>
          <w:rStyle w:val="StyleUnderline"/>
          <w:rFonts w:ascii="Times New Roman" w:hAnsi="Times New Roman" w:cs="Times New Roman"/>
        </w:rPr>
        <w:t>the Farm Bill is a lifeline for our smallest towns and villages. It provides funds to revitalize rural America and improve quality of life for residents by investing in affordable rural housing, market access programs for small businesses and connecting farms and families to reliable, high-speed internet access.</w:t>
      </w:r>
      <w:r w:rsidR="002063E2" w:rsidRPr="00B06341">
        <w:rPr>
          <w:rStyle w:val="StyleUnderline"/>
          <w:rFonts w:ascii="Times New Roman" w:hAnsi="Times New Roman" w:cs="Times New Roman"/>
        </w:rPr>
        <w:t xml:space="preserve"> </w:t>
      </w:r>
    </w:p>
    <w:p w14:paraId="755FCCDE" w14:textId="4038E5C1" w:rsidR="00387BFF" w:rsidRPr="00B06341" w:rsidRDefault="00387BFF" w:rsidP="00387BFF">
      <w:pPr>
        <w:rPr>
          <w:rFonts w:ascii="Times New Roman" w:hAnsi="Times New Roman" w:cs="Times New Roman"/>
        </w:rPr>
      </w:pPr>
      <w:r w:rsidRPr="00B06341">
        <w:rPr>
          <w:rStyle w:val="StyleUnderline"/>
          <w:rFonts w:ascii="Times New Roman" w:hAnsi="Times New Roman" w:cs="Times New Roman"/>
        </w:rPr>
        <w:t>The rural communities I represent, just like our farmers and hungry families, can’t afford to have their futures stuck in limbo because of partisan political games in Washington. That’s why I’m launching "Farm Bill 101," an initiative to showcase just how important this bill is to the people I represent</w:t>
      </w:r>
      <w:r w:rsidRPr="00B06341">
        <w:rPr>
          <w:rFonts w:ascii="Times New Roman" w:hAnsi="Times New Roman" w:cs="Times New Roman"/>
        </w:rPr>
        <w:t>.</w:t>
      </w:r>
      <w:r w:rsidR="002063E2" w:rsidRPr="00B06341">
        <w:rPr>
          <w:rFonts w:ascii="Times New Roman" w:hAnsi="Times New Roman" w:cs="Times New Roman"/>
        </w:rPr>
        <w:t xml:space="preserve"> </w:t>
      </w:r>
    </w:p>
    <w:p w14:paraId="774352E9" w14:textId="77777777" w:rsidR="00387BFF" w:rsidRPr="00B06341" w:rsidRDefault="00387BFF" w:rsidP="00387BFF">
      <w:pPr>
        <w:rPr>
          <w:rFonts w:ascii="Times New Roman" w:hAnsi="Times New Roman" w:cs="Times New Roman"/>
        </w:rPr>
      </w:pPr>
    </w:p>
    <w:p w14:paraId="6CD0B4FF" w14:textId="77777777" w:rsidR="00387BFF" w:rsidRPr="00B06341" w:rsidRDefault="00387BFF" w:rsidP="00387BFF">
      <w:pPr>
        <w:pStyle w:val="Heading3"/>
        <w:rPr>
          <w:rFonts w:ascii="Times New Roman" w:hAnsi="Times New Roman" w:cs="Times New Roman"/>
        </w:rPr>
      </w:pPr>
      <w:bookmarkStart w:id="27" w:name="_Toc140420806"/>
      <w:r w:rsidRPr="00B06341">
        <w:rPr>
          <w:rFonts w:ascii="Times New Roman" w:hAnsi="Times New Roman" w:cs="Times New Roman"/>
        </w:rPr>
        <w:lastRenderedPageBreak/>
        <w:t>Broadband</w:t>
      </w:r>
      <w:bookmarkEnd w:id="27"/>
    </w:p>
    <w:p w14:paraId="1DBC7A53" w14:textId="77777777" w:rsidR="00387BFF" w:rsidRPr="00B06341" w:rsidRDefault="00387BFF" w:rsidP="00387BFF">
      <w:pPr>
        <w:rPr>
          <w:rFonts w:ascii="Times New Roman" w:hAnsi="Times New Roman" w:cs="Times New Roman"/>
        </w:rPr>
      </w:pPr>
    </w:p>
    <w:p w14:paraId="62AD73FA"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to broadband and closing the digital divide</w:t>
      </w:r>
    </w:p>
    <w:p w14:paraId="33473602"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The Hagstrom Report 06-21-23</w:t>
      </w:r>
    </w:p>
    <w:p w14:paraId="4DEFABB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[6-21-2023, The Hagstrom Report, "Thompson: Broadband bill to be basis for broadband in farm bill,"https://www.thefencepost.com/news/thompson-broadband-bill-to-be-basis-for-broadband-in-farm-bill/, Accessed 7-12-23, S.A.M]</w:t>
      </w:r>
    </w:p>
    <w:p w14:paraId="7E9A6B48"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House Agriculture Committee Chairman Glenn “GT” Thompson, R-Pa.,</w:t>
      </w:r>
      <w:r w:rsidRPr="00B06341">
        <w:rPr>
          <w:rFonts w:ascii="Times New Roman" w:hAnsi="Times New Roman" w:cs="Times New Roman"/>
        </w:rPr>
        <w:t xml:space="preserve"> </w:t>
      </w:r>
      <w:r w:rsidRPr="00B06341">
        <w:rPr>
          <w:rStyle w:val="StyleUnderline"/>
          <w:rFonts w:ascii="Times New Roman" w:hAnsi="Times New Roman" w:cs="Times New Roman"/>
        </w:rPr>
        <w:t>said</w:t>
      </w:r>
      <w:r w:rsidRPr="00B06341">
        <w:rPr>
          <w:rFonts w:ascii="Times New Roman" w:hAnsi="Times New Roman" w:cs="Times New Roman"/>
        </w:rPr>
        <w:t xml:space="preserve"> today that a </w:t>
      </w:r>
      <w:r w:rsidRPr="00B06341">
        <w:rPr>
          <w:rStyle w:val="StyleUnderline"/>
          <w:rFonts w:ascii="Times New Roman" w:hAnsi="Times New Roman" w:cs="Times New Roman"/>
        </w:rPr>
        <w:t>broadband bill that the committee passed in the last Congress but did not receive floor consideration will be the basis for the broadband title in the farm bill</w:t>
      </w:r>
      <w:r w:rsidRPr="00B06341">
        <w:rPr>
          <w:rFonts w:ascii="Times New Roman" w:hAnsi="Times New Roman" w:cs="Times New Roman"/>
        </w:rPr>
        <w:t xml:space="preserve">.In an opening statement before a hearing with broadband stakeholders, Thompson said </w:t>
      </w:r>
      <w:r w:rsidRPr="00B06341">
        <w:rPr>
          <w:rStyle w:val="StyleUnderline"/>
          <w:rFonts w:ascii="Times New Roman" w:hAnsi="Times New Roman" w:cs="Times New Roman"/>
        </w:rPr>
        <w:t>H.R. 4374, the Broadband Internet Connections for Rural America Act or BICRAA, “set the stage for a historic commitment and investment in rural broadband, and for us to finally close the digital divide.”</w:t>
      </w:r>
      <w:r w:rsidRPr="00B06341">
        <w:rPr>
          <w:rFonts w:ascii="Times New Roman" w:hAnsi="Times New Roman" w:cs="Times New Roman"/>
        </w:rPr>
        <w:t xml:space="preserve">Thompson said “Specifically, </w:t>
      </w:r>
      <w:r w:rsidRPr="00B06341">
        <w:rPr>
          <w:rStyle w:val="StyleUnderline"/>
          <w:rFonts w:ascii="Times New Roman" w:hAnsi="Times New Roman" w:cs="Times New Roman"/>
        </w:rPr>
        <w:t>the bill:▪ “Codified the ReConnect program and merged it with USDA’s existing retail rural broadband program;</w:t>
      </w:r>
    </w:p>
    <w:p w14:paraId="05129C06"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 </w:t>
      </w:r>
      <w:r w:rsidRPr="00B06341">
        <w:rPr>
          <w:rStyle w:val="StyleUnderline"/>
          <w:rFonts w:ascii="Times New Roman" w:hAnsi="Times New Roman" w:cs="Times New Roman"/>
        </w:rPr>
        <w:t>“Provided last mile technical and financial assistance to rural communities seeking to improve their broadband service;</w:t>
      </w:r>
    </w:p>
    <w:p w14:paraId="35F85731"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“Ensured accurate mapping of broadband connectivity in rural areas;</w:t>
      </w:r>
    </w:p>
    <w:p w14:paraId="1335B172"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“Promoted borrower accountability and protecting taxpayers with new tools to ensure promised services are delivered to rural communities;</w:t>
      </w:r>
    </w:p>
    <w:p w14:paraId="0DE51033"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“Increased resources available to build out middle-mile infrastructure, and;</w:t>
      </w:r>
    </w:p>
    <w:p w14:paraId="27AB2755"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 “Allocated funds to invest in distance learning and telemedicine capabilities.”</w:t>
      </w:r>
    </w:p>
    <w:p w14:paraId="6C10A132"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“While this bill did not receive floor consideration in the 117th Congress</w:t>
      </w:r>
      <w:r w:rsidRPr="00B06341">
        <w:rPr>
          <w:rStyle w:val="Emphasis"/>
          <w:rFonts w:ascii="Times New Roman" w:hAnsi="Times New Roman" w:cs="Times New Roman"/>
        </w:rPr>
        <w:t>, it will be the foundation for the broadband subtitle in the 2023 farm bill</w:t>
      </w:r>
      <w:r w:rsidRPr="00B06341">
        <w:rPr>
          <w:rStyle w:val="StyleUnderline"/>
          <w:rFonts w:ascii="Times New Roman" w:hAnsi="Times New Roman" w:cs="Times New Roman"/>
        </w:rPr>
        <w:t>,” Thompson said.</w:t>
      </w:r>
    </w:p>
    <w:p w14:paraId="5504F9A4" w14:textId="77777777" w:rsidR="00387BFF" w:rsidRPr="00B06341" w:rsidRDefault="00387BFF" w:rsidP="00387BFF">
      <w:pPr>
        <w:pStyle w:val="Heading3"/>
        <w:rPr>
          <w:rFonts w:ascii="Times New Roman" w:hAnsi="Times New Roman" w:cs="Times New Roman"/>
        </w:rPr>
      </w:pPr>
      <w:bookmarkStart w:id="28" w:name="_Toc140420807"/>
      <w:r w:rsidRPr="00B06341">
        <w:rPr>
          <w:rFonts w:ascii="Times New Roman" w:hAnsi="Times New Roman" w:cs="Times New Roman"/>
        </w:rPr>
        <w:lastRenderedPageBreak/>
        <w:t>Rural Childcare</w:t>
      </w:r>
      <w:bookmarkEnd w:id="28"/>
    </w:p>
    <w:p w14:paraId="3AE9F9CC"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key to rural childcare</w:t>
      </w:r>
    </w:p>
    <w:p w14:paraId="3D20CC32"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RFDTV 7-3-23</w:t>
      </w:r>
    </w:p>
    <w:p w14:paraId="2E465FC6" w14:textId="750E03AC" w:rsidR="00387BFF" w:rsidRPr="00B06341" w:rsidRDefault="00387BFF" w:rsidP="00387BFF">
      <w:pPr>
        <w:rPr>
          <w:rFonts w:ascii="Times New Roman" w:hAnsi="Times New Roman" w:cs="Times New Roman"/>
        </w:rPr>
      </w:pPr>
      <w:r w:rsidRPr="00B06341">
        <w:rPr>
          <w:rFonts w:ascii="Times New Roman" w:hAnsi="Times New Roman" w:cs="Times New Roman"/>
        </w:rPr>
        <w:t>[7-03-2023, RFD-TV,</w:t>
      </w:r>
      <w:r w:rsidR="002063E2" w:rsidRPr="00B06341">
        <w:rPr>
          <w:rFonts w:ascii="Times New Roman" w:hAnsi="Times New Roman" w:cs="Times New Roman"/>
        </w:rPr>
        <w:t xml:space="preserve"> </w:t>
      </w:r>
      <w:r w:rsidRPr="00B06341">
        <w:rPr>
          <w:rFonts w:ascii="Times New Roman" w:hAnsi="Times New Roman" w:cs="Times New Roman"/>
        </w:rPr>
        <w:t xml:space="preserve">"Childcare is now a priority during Farm Bill discussions," </w:t>
      </w:r>
      <w:hyperlink r:id="rId85" w:history="1">
        <w:r w:rsidRPr="00B06341">
          <w:rPr>
            <w:rStyle w:val="Hyperlink"/>
            <w:rFonts w:ascii="Times New Roman" w:hAnsi="Times New Roman" w:cs="Times New Roman"/>
          </w:rPr>
          <w:t>https://www.rfdtv.com/childcare-is-now-a-priority-during-farm-bill-discussions</w:t>
        </w:r>
      </w:hyperlink>
      <w:r w:rsidRPr="00B06341">
        <w:rPr>
          <w:rFonts w:ascii="Times New Roman" w:hAnsi="Times New Roman" w:cs="Times New Roman"/>
        </w:rPr>
        <w:t>, Accessed 7-12-23, S.A.M]</w:t>
      </w:r>
    </w:p>
    <w:p w14:paraId="5CD4FEF4"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For the </w:t>
      </w:r>
      <w:r w:rsidRPr="00B06341">
        <w:rPr>
          <w:rStyle w:val="StyleUnderline"/>
          <w:rFonts w:ascii="Times New Roman" w:hAnsi="Times New Roman" w:cs="Times New Roman"/>
        </w:rPr>
        <w:t>first time ever, the American Farm Bureau and National Farmers Union are prioritizing rural child care as they share their wants for the Farm Bill.</w:t>
      </w:r>
    </w:p>
    <w:p w14:paraId="7245B02D" w14:textId="77777777" w:rsidR="00387BFF" w:rsidRPr="00B06341" w:rsidRDefault="00387BFF" w:rsidP="00387BFF">
      <w:pPr>
        <w:rPr>
          <w:rStyle w:val="StyleUnderline"/>
          <w:rFonts w:ascii="Times New Roman" w:hAnsi="Times New Roman" w:cs="Times New Roman"/>
        </w:rPr>
      </w:pPr>
      <w:r w:rsidRPr="00B06341">
        <w:rPr>
          <w:rStyle w:val="StyleUnderline"/>
          <w:rFonts w:ascii="Times New Roman" w:hAnsi="Times New Roman" w:cs="Times New Roman"/>
        </w:rPr>
        <w:t>Ninety-seven percent of farm families say that they are worried about their children being injured on the farm. Seventy-seven percent say that caring for kids impacts how much farm work they can accomplish.</w:t>
      </w:r>
    </w:p>
    <w:p w14:paraId="7684B0DF"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This makes sense given the unconventional work schedule.</w:t>
      </w:r>
    </w:p>
    <w:p w14:paraId="5B824509"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It also raises concerns over finding quality childcare, availability, and cost.</w:t>
      </w:r>
    </w:p>
    <w:p w14:paraId="2F9F4502"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In response to these concerns, </w:t>
      </w:r>
      <w:r w:rsidRPr="00B06341">
        <w:rPr>
          <w:rStyle w:val="StyleUnderline"/>
          <w:rFonts w:ascii="Times New Roman" w:hAnsi="Times New Roman" w:cs="Times New Roman"/>
        </w:rPr>
        <w:t>a group of bipartisan senators has introduced the Expanding Childcare in Rural America Act of 2023.</w:t>
      </w:r>
    </w:p>
    <w:p w14:paraId="0C27364C" w14:textId="77777777" w:rsidR="00387BFF" w:rsidRPr="00B06341" w:rsidRDefault="00387BFF" w:rsidP="00387BFF">
      <w:pPr>
        <w:pStyle w:val="Heading3"/>
        <w:rPr>
          <w:rFonts w:ascii="Times New Roman" w:hAnsi="Times New Roman" w:cs="Times New Roman"/>
        </w:rPr>
      </w:pPr>
      <w:bookmarkStart w:id="29" w:name="_Toc140420808"/>
      <w:r w:rsidRPr="00B06341">
        <w:rPr>
          <w:rFonts w:ascii="Times New Roman" w:hAnsi="Times New Roman" w:cs="Times New Roman"/>
        </w:rPr>
        <w:lastRenderedPageBreak/>
        <w:t>AT – Extension Solves</w:t>
      </w:r>
      <w:bookmarkEnd w:id="29"/>
    </w:p>
    <w:p w14:paraId="575AA98C" w14:textId="77777777" w:rsidR="00387BFF" w:rsidRPr="00B06341" w:rsidRDefault="00387BFF" w:rsidP="00387BFF">
      <w:pPr>
        <w:rPr>
          <w:rFonts w:ascii="Times New Roman" w:hAnsi="Times New Roman" w:cs="Times New Roman"/>
        </w:rPr>
      </w:pPr>
    </w:p>
    <w:p w14:paraId="4C273294"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union leaders want the bill without an extension – new farm bill needed to strengthen the safety net</w:t>
      </w:r>
    </w:p>
    <w:p w14:paraId="16CC45FD"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Urness, News Dakota, 7-10-23</w:t>
      </w:r>
    </w:p>
    <w:p w14:paraId="35A5B5CE"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(Steve, 7-10-23, News Dakota "Farmers Union President Wants New Farm Bill Agreement," </w:t>
      </w:r>
      <w:hyperlink r:id="rId86" w:history="1">
        <w:r w:rsidRPr="00B06341">
          <w:rPr>
            <w:rStyle w:val="Hyperlink"/>
            <w:rFonts w:ascii="Times New Roman" w:hAnsi="Times New Roman" w:cs="Times New Roman"/>
          </w:rPr>
          <w:t>https://www.newsdakota.com/2023/07/10/farmers-union-president-wants-new-farm-bill-agreement/</w:t>
        </w:r>
      </w:hyperlink>
      <w:r w:rsidRPr="00B06341">
        <w:rPr>
          <w:rFonts w:ascii="Times New Roman" w:hAnsi="Times New Roman" w:cs="Times New Roman"/>
        </w:rPr>
        <w:t>, Accessed 7/11/23, S.A.M]</w:t>
      </w:r>
    </w:p>
    <w:p w14:paraId="313C70D6" w14:textId="77777777" w:rsidR="00387BFF" w:rsidRPr="00B06341" w:rsidRDefault="00387BFF" w:rsidP="00387BFF">
      <w:pPr>
        <w:rPr>
          <w:rFonts w:ascii="Times New Roman" w:hAnsi="Times New Roman" w:cs="Times New Roman"/>
        </w:rPr>
      </w:pPr>
    </w:p>
    <w:p w14:paraId="76C182C7" w14:textId="77777777" w:rsidR="00387BFF" w:rsidRPr="00B06341" w:rsidRDefault="00387BFF" w:rsidP="00387BFF">
      <w:pPr>
        <w:rPr>
          <w:rFonts w:ascii="Times New Roman" w:hAnsi="Times New Roman" w:cs="Times New Roman"/>
          <w:u w:val="single"/>
        </w:rPr>
      </w:pPr>
      <w:r w:rsidRPr="00B06341">
        <w:rPr>
          <w:rFonts w:ascii="Times New Roman" w:hAnsi="Times New Roman" w:cs="Times New Roman"/>
        </w:rPr>
        <w:t xml:space="preserve">JAMESTOWN, N.D. (Prairie Public Radio) – </w:t>
      </w:r>
      <w:r w:rsidRPr="00B06341">
        <w:rPr>
          <w:rStyle w:val="StyleUnderline"/>
          <w:rFonts w:ascii="Times New Roman" w:hAnsi="Times New Roman" w:cs="Times New Roman"/>
        </w:rPr>
        <w:t>The president of the North Dakota Farmers Union says he hopes Congress will agree on a new farm bill soon, before the current farm bill expires.</w:t>
      </w:r>
    </w:p>
    <w:p w14:paraId="78C2FF9B"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Mark </w:t>
      </w:r>
      <w:r w:rsidRPr="00B06341">
        <w:rPr>
          <w:rStyle w:val="StyleUnderline"/>
          <w:rFonts w:ascii="Times New Roman" w:hAnsi="Times New Roman" w:cs="Times New Roman"/>
        </w:rPr>
        <w:t>Watne says he doesn’t want to see Congress pass an extension of the current law, He says one of the priorities his organization has for a farm bill is strengthening the “safety net” for farmers.</w:t>
      </w:r>
    </w:p>
    <w:p w14:paraId="6BD4CC20" w14:textId="77777777" w:rsidR="00387BFF" w:rsidRPr="00B06341" w:rsidRDefault="00387BFF" w:rsidP="00387BFF">
      <w:pPr>
        <w:rPr>
          <w:rStyle w:val="StyleUnderline"/>
          <w:rFonts w:ascii="Times New Roman" w:hAnsi="Times New Roman" w:cs="Times New Roman"/>
        </w:rPr>
      </w:pPr>
    </w:p>
    <w:p w14:paraId="5DA7DA57"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not certain now – GOP infighting and lack of time – extension likely</w:t>
      </w:r>
    </w:p>
    <w:p w14:paraId="0B70190B"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Magnuson, Iowa Agribusiness Radio Network, 6/19/23</w:t>
      </w:r>
    </w:p>
    <w:p w14:paraId="667D81E0"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[Mark Magnuson, 6/19/23, Iowa Agribusiness Radio Network, “Congressional spending debate posing new challenges for farm bill writers,” </w:t>
      </w:r>
      <w:hyperlink r:id="rId87" w:history="1">
        <w:r w:rsidRPr="00B06341">
          <w:rPr>
            <w:rStyle w:val="Hyperlink"/>
            <w:rFonts w:ascii="Times New Roman" w:hAnsi="Times New Roman" w:cs="Times New Roman"/>
          </w:rPr>
          <w:t>https://www.iowaagribusinessradionetwork.com/congressional-spending-debate-posing-new-challenges-for-farm-bill-writers/</w:t>
        </w:r>
      </w:hyperlink>
      <w:r w:rsidRPr="00B06341">
        <w:rPr>
          <w:rFonts w:ascii="Times New Roman" w:hAnsi="Times New Roman" w:cs="Times New Roman"/>
        </w:rPr>
        <w:t>, Accessed 7/12/2023, EJ]</w:t>
      </w:r>
    </w:p>
    <w:p w14:paraId="77EC6821"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A changing political environment for budgeting on Capitol Hill is posing new challenges for farm bill writers, who are already facing a daunting October 1st deadline to complete work on a new bill.</w:t>
      </w:r>
    </w:p>
    <w:p w14:paraId="4363C08F"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Right now within the GOP there are two camps that are butting heads regarding budgeting. A Senate GOP group ready to stick with fiscal year 2023 spending figures based on the House Speaker’s debt deal with the president, and rebellious House conservatives demanding deeper cuts.</w:t>
      </w:r>
    </w:p>
    <w:p w14:paraId="64DF107A"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American Farm Bureau’s director of government affairs Dustin Sherer says the fight over near-term spending cuts won’t have an immediate farm bill impact.</w:t>
      </w:r>
    </w:p>
    <w:p w14:paraId="5C88130D" w14:textId="77777777" w:rsidR="00387BFF" w:rsidRPr="00B06341" w:rsidRDefault="00387BFF" w:rsidP="00387BFF">
      <w:pPr>
        <w:rPr>
          <w:rFonts w:ascii="Times New Roman" w:hAnsi="Times New Roman" w:cs="Times New Roman"/>
          <w:lang w:eastAsia="zh-CN"/>
        </w:rPr>
      </w:pPr>
      <w:r w:rsidRPr="00B06341">
        <w:rPr>
          <w:rFonts w:ascii="Times New Roman" w:hAnsi="Times New Roman" w:cs="Times New Roman"/>
        </w:rPr>
        <w:t>Most of the farm bill is automatic mandatory spending, like SNAP. However, appropriators have already pushed savings via expanded work requirements.</w:t>
      </w:r>
    </w:p>
    <w:p w14:paraId="6B4FC7CA"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Longer-term, the McCarthy-Biden debt limit-budget deal leaves no new farm bill money, nor does it change political realities says Sherer.</w:t>
      </w:r>
    </w:p>
    <w:p w14:paraId="6EB08A10" w14:textId="77777777" w:rsidR="00387BFF" w:rsidRPr="00B06341" w:rsidRDefault="00387BFF" w:rsidP="00387BFF">
      <w:pPr>
        <w:rPr>
          <w:rStyle w:val="Emphasis"/>
          <w:rFonts w:ascii="Times New Roman" w:hAnsi="Times New Roman" w:cs="Times New Roman"/>
        </w:rPr>
      </w:pPr>
      <w:r w:rsidRPr="00B06341">
        <w:rPr>
          <w:rStyle w:val="Emphasis"/>
          <w:rFonts w:ascii="Times New Roman" w:hAnsi="Times New Roman" w:cs="Times New Roman"/>
        </w:rPr>
        <w:t>With spending differences this year not just between the two parties but within a GOP that controls one chamber, time is running out to complete a farm bill. That means that the one-</w:t>
      </w:r>
      <w:r w:rsidRPr="00B06341">
        <w:rPr>
          <w:rStyle w:val="Emphasis"/>
          <w:rFonts w:ascii="Times New Roman" w:hAnsi="Times New Roman" w:cs="Times New Roman"/>
        </w:rPr>
        <w:lastRenderedPageBreak/>
        <w:t>year extension of the previous farm bill continues to be on the table if the October 1st deadline is missed.</w:t>
      </w:r>
    </w:p>
    <w:p w14:paraId="05AD876B" w14:textId="77777777" w:rsidR="00387BFF" w:rsidRPr="00B06341" w:rsidRDefault="00387BFF" w:rsidP="00387BFF">
      <w:pPr>
        <w:rPr>
          <w:rStyle w:val="StyleUnderline"/>
          <w:rFonts w:ascii="Times New Roman" w:hAnsi="Times New Roman" w:cs="Times New Roman"/>
        </w:rPr>
      </w:pPr>
    </w:p>
    <w:p w14:paraId="6D30D43B" w14:textId="77777777" w:rsidR="00387BFF" w:rsidRPr="00B06341" w:rsidRDefault="00387BFF" w:rsidP="00387BFF">
      <w:pPr>
        <w:pStyle w:val="Heading3"/>
        <w:rPr>
          <w:rFonts w:ascii="Times New Roman" w:hAnsi="Times New Roman" w:cs="Times New Roman"/>
        </w:rPr>
      </w:pPr>
      <w:bookmarkStart w:id="30" w:name="_Toc140420809"/>
      <w:r w:rsidRPr="00B06341">
        <w:rPr>
          <w:rFonts w:ascii="Times New Roman" w:hAnsi="Times New Roman" w:cs="Times New Roman"/>
        </w:rPr>
        <w:lastRenderedPageBreak/>
        <w:t>AT – Farm Bill Spending Increasing</w:t>
      </w:r>
      <w:bookmarkEnd w:id="30"/>
    </w:p>
    <w:p w14:paraId="054ADCC4" w14:textId="77777777" w:rsidR="00387BFF" w:rsidRPr="00B06341" w:rsidRDefault="00387BFF" w:rsidP="00387BFF">
      <w:pPr>
        <w:rPr>
          <w:rFonts w:ascii="Times New Roman" w:hAnsi="Times New Roman" w:cs="Times New Roman"/>
        </w:rPr>
      </w:pPr>
    </w:p>
    <w:p w14:paraId="2403EC19" w14:textId="77777777" w:rsidR="00387BFF" w:rsidRPr="00B06341" w:rsidRDefault="00387BFF" w:rsidP="00387BFF">
      <w:pPr>
        <w:pStyle w:val="Heading4"/>
        <w:rPr>
          <w:rFonts w:ascii="Times New Roman" w:hAnsi="Times New Roman" w:cs="Times New Roman"/>
        </w:rPr>
      </w:pPr>
      <w:r w:rsidRPr="00B06341">
        <w:rPr>
          <w:rFonts w:ascii="Times New Roman" w:hAnsi="Times New Roman" w:cs="Times New Roman"/>
        </w:rPr>
        <w:t>Farm Bill spending tight now – little room to maneuver</w:t>
      </w:r>
    </w:p>
    <w:p w14:paraId="45854AF5" w14:textId="77777777" w:rsidR="00387BFF" w:rsidRPr="00B06341" w:rsidRDefault="00387BFF" w:rsidP="00387BFF">
      <w:pPr>
        <w:rPr>
          <w:rStyle w:val="Style13ptBold"/>
          <w:rFonts w:ascii="Times New Roman" w:hAnsi="Times New Roman" w:cs="Times New Roman"/>
        </w:rPr>
      </w:pPr>
      <w:r w:rsidRPr="00B06341">
        <w:rPr>
          <w:rStyle w:val="Style13ptBold"/>
          <w:rFonts w:ascii="Times New Roman" w:hAnsi="Times New Roman" w:cs="Times New Roman"/>
        </w:rPr>
        <w:t>Boyer, AgInfo Reporter, 6-15-23</w:t>
      </w:r>
    </w:p>
    <w:p w14:paraId="2599649C"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[Lorrie, 6-15-23, AgInfo, “Milk Producers Seek Strong Safety Net in Next Farm Bill”, </w:t>
      </w:r>
      <w:hyperlink r:id="rId88" w:history="1">
        <w:r w:rsidRPr="00B06341">
          <w:rPr>
            <w:rStyle w:val="Hyperlink"/>
            <w:rFonts w:ascii="Times New Roman" w:hAnsi="Times New Roman" w:cs="Times New Roman"/>
          </w:rPr>
          <w:t>https://www.aginfo.net/report/56603/Line-on-Agriculture/Milk-Producers-Seek-Strong-Safety-Net-in-Next-Farm-Bill</w:t>
        </w:r>
      </w:hyperlink>
      <w:r w:rsidRPr="00B06341">
        <w:rPr>
          <w:rFonts w:ascii="Times New Roman" w:hAnsi="Times New Roman" w:cs="Times New Roman"/>
        </w:rPr>
        <w:t>, accessed 7/3/23, S.P.]</w:t>
      </w:r>
    </w:p>
    <w:p w14:paraId="08B572B7" w14:textId="77777777" w:rsidR="00387BFF" w:rsidRPr="00B06341" w:rsidRDefault="00387BFF" w:rsidP="00387BFF">
      <w:pPr>
        <w:rPr>
          <w:rFonts w:ascii="Times New Roman" w:hAnsi="Times New Roman" w:cs="Times New Roman"/>
        </w:rPr>
      </w:pPr>
      <w:r w:rsidRPr="00B06341">
        <w:rPr>
          <w:rFonts w:ascii="Times New Roman" w:hAnsi="Times New Roman" w:cs="Times New Roman"/>
        </w:rPr>
        <w:t xml:space="preserve">Galen says </w:t>
      </w:r>
      <w:r w:rsidRPr="00B06341">
        <w:rPr>
          <w:rStyle w:val="StyleUnderline"/>
          <w:rFonts w:ascii="Times New Roman" w:hAnsi="Times New Roman" w:cs="Times New Roman"/>
        </w:rPr>
        <w:t>the biggest challenge is there is not any new money to work with</w:t>
      </w:r>
      <w:r w:rsidRPr="00B06341">
        <w:rPr>
          <w:rFonts w:ascii="Times New Roman" w:hAnsi="Times New Roman" w:cs="Times New Roman"/>
        </w:rPr>
        <w:t xml:space="preserve"> </w:t>
      </w:r>
      <w:r w:rsidRPr="00B06341">
        <w:rPr>
          <w:rStyle w:val="StyleUnderline"/>
          <w:rFonts w:ascii="Times New Roman" w:hAnsi="Times New Roman" w:cs="Times New Roman"/>
        </w:rPr>
        <w:t>in the upcoming Farm Bill</w:t>
      </w:r>
      <w:r w:rsidRPr="00B06341">
        <w:rPr>
          <w:rFonts w:ascii="Times New Roman" w:hAnsi="Times New Roman" w:cs="Times New Roman"/>
        </w:rPr>
        <w:t>.</w:t>
      </w:r>
    </w:p>
    <w:p w14:paraId="33FE993E" w14:textId="77777777" w:rsidR="00387BFF" w:rsidRPr="00B06341" w:rsidRDefault="00387BFF" w:rsidP="00387BFF">
      <w:pPr>
        <w:rPr>
          <w:rStyle w:val="StyleUnderline"/>
          <w:rFonts w:ascii="Times New Roman" w:hAnsi="Times New Roman" w:cs="Times New Roman"/>
        </w:rPr>
      </w:pPr>
      <w:r w:rsidRPr="00B06341">
        <w:rPr>
          <w:rFonts w:ascii="Times New Roman" w:hAnsi="Times New Roman" w:cs="Times New Roman"/>
        </w:rPr>
        <w:t xml:space="preserve">“Times are tight. They always seem to be </w:t>
      </w:r>
      <w:r w:rsidRPr="00B06341">
        <w:rPr>
          <w:rStyle w:val="StyleUnderline"/>
          <w:rFonts w:ascii="Times New Roman" w:hAnsi="Times New Roman" w:cs="Times New Roman"/>
        </w:rPr>
        <w:t>but this will be a year where there's not going to be any extra money sitting around to put into</w:t>
      </w:r>
      <w:r w:rsidRPr="00B06341">
        <w:rPr>
          <w:rFonts w:ascii="Times New Roman" w:hAnsi="Times New Roman" w:cs="Times New Roman"/>
        </w:rPr>
        <w:t xml:space="preserve"> the dairy title or the commodity title of </w:t>
      </w:r>
      <w:r w:rsidRPr="00B06341">
        <w:rPr>
          <w:rStyle w:val="StyleUnderline"/>
          <w:rFonts w:ascii="Times New Roman" w:hAnsi="Times New Roman" w:cs="Times New Roman"/>
        </w:rPr>
        <w:t>the Farm Bill</w:t>
      </w:r>
      <w:r w:rsidRPr="00B06341">
        <w:rPr>
          <w:rFonts w:ascii="Times New Roman" w:hAnsi="Times New Roman" w:cs="Times New Roman"/>
        </w:rPr>
        <w:t xml:space="preserve">. So </w:t>
      </w:r>
      <w:r w:rsidRPr="00B06341">
        <w:rPr>
          <w:rStyle w:val="StyleUnderline"/>
          <w:rFonts w:ascii="Times New Roman" w:hAnsi="Times New Roman" w:cs="Times New Roman"/>
        </w:rPr>
        <w:t>we are basically asking Congress to see what they can do, maybe to shift some things around or to come up with some new money.”</w:t>
      </w:r>
    </w:p>
    <w:p w14:paraId="6DDDCF59" w14:textId="77777777" w:rsidR="00B21862" w:rsidRPr="00B06341" w:rsidRDefault="00B21862" w:rsidP="00B21862">
      <w:pPr>
        <w:rPr>
          <w:rFonts w:ascii="Times New Roman" w:hAnsi="Times New Roman" w:cs="Times New Roman"/>
        </w:rPr>
      </w:pPr>
    </w:p>
    <w:p w14:paraId="1E5F9F3E" w14:textId="493B8BE3" w:rsidR="0023540E" w:rsidRPr="00B06341" w:rsidRDefault="0023540E" w:rsidP="0023540E">
      <w:pPr>
        <w:pStyle w:val="Heading1"/>
        <w:rPr>
          <w:rFonts w:ascii="Times New Roman" w:hAnsi="Times New Roman" w:cs="Times New Roman"/>
        </w:rPr>
      </w:pPr>
      <w:bookmarkStart w:id="31" w:name="_Toc140420810"/>
      <w:r w:rsidRPr="00B06341">
        <w:rPr>
          <w:rFonts w:ascii="Times New Roman" w:hAnsi="Times New Roman" w:cs="Times New Roman"/>
        </w:rPr>
        <w:lastRenderedPageBreak/>
        <w:t>NEG – Elections Scenario</w:t>
      </w:r>
      <w:bookmarkEnd w:id="31"/>
    </w:p>
    <w:p w14:paraId="556CD3A8" w14:textId="77777777" w:rsidR="0023540E" w:rsidRPr="00B06341" w:rsidRDefault="0023540E" w:rsidP="0023540E">
      <w:pPr>
        <w:rPr>
          <w:rFonts w:ascii="Times New Roman" w:hAnsi="Times New Roman" w:cs="Times New Roman"/>
        </w:rPr>
      </w:pPr>
    </w:p>
    <w:p w14:paraId="4B00AE78" w14:textId="77777777" w:rsidR="0023540E" w:rsidRPr="00B06341" w:rsidRDefault="0023540E" w:rsidP="0023540E">
      <w:pPr>
        <w:pStyle w:val="Heading3"/>
        <w:rPr>
          <w:rFonts w:ascii="Times New Roman" w:hAnsi="Times New Roman" w:cs="Times New Roman"/>
        </w:rPr>
      </w:pPr>
      <w:bookmarkStart w:id="32" w:name="_Toc140420811"/>
      <w:r w:rsidRPr="00B06341">
        <w:rPr>
          <w:rFonts w:ascii="Times New Roman" w:hAnsi="Times New Roman" w:cs="Times New Roman"/>
        </w:rPr>
        <w:lastRenderedPageBreak/>
        <w:t>Summary</w:t>
      </w:r>
      <w:bookmarkEnd w:id="32"/>
    </w:p>
    <w:p w14:paraId="743214A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The White House has launched an aggressive campaign to tout “Bidenomics”, which refers to Biden’s economic strategy of building the economy from the bottom up and middle out, rather than the top down. This philosophy is embodied in the slate of significant, but relatively centrist economic policies he pushed through in his first term, will serve as the frame for his 2024 reelection campaign. Numerous economic indicators show the economy is on the upswing, with unemployment/joblessness and inflation both dropping. These and other indicators suggest that Bidenomics is working. Those policies are centered on reinvigorating manufacturing, protecting U.S. businesses, investing in infrastructure, and creating jobs through investment in industry as the cornerstones of rebuilding the economy from the bottom up. Selling that narrative – that the economy is on good footing and the credit is due Biden, is essential to shoring up his support among independents and moderates, especially in the all-important swing states. Even if some current polls put Trump ahead of Biden, this campaign will educate the public and build trust with them over Biden’s ability to manage the economy, which should be enough to put him over the finish line. The plan, however, is a huge shift from the status quo and the Bidenomics approach to economics. It’s a radical progressive disruption to his narrative. This turns off and dampens enthusiasm among that key working-class voting bloc who oppose things like huge inflationary spending projects that can be spun as radical lefty government giveaways. You can argue that some might flip their vote, but probably more will just decide to sit it out and stay home on election day. Without that support Biden suffers in states like Pennsylvania, Wisconsin, Nevada, Arizona, and Michigan and won’t be able to build the coalition of voters he needs to beat Trump. Impact is Trump = extinction. </w:t>
      </w:r>
    </w:p>
    <w:p w14:paraId="404F031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Aff link turn attacks the claim that moderate/independents are the key voting block Biden needs and argues that the far-left flank of the party, youth/college age voters, and communities of color are the bloc he’ can’t afford to lose, and they are currently disillusioned and turned off by the centrist approach he’s been taking on everything from the economy to the environment. They feel he promised them a much more progressive agenda and he hasn’t delivered that. The plan is that bold progressive change they have been demanding and energizes those blocs and he can’t get elected without them.</w:t>
      </w:r>
    </w:p>
    <w:p w14:paraId="32365AA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For each area of the topic, here are the broad strokes why passing that specific policy item could impact electoral politics. In other words, here who might like/not like the plan and why they might like/not like it. Notice that there is a lot of “blur” between the areas since they all represent extremely progressive economic policies which redistribute wealth from one group to another. </w:t>
      </w:r>
    </w:p>
    <w:p w14:paraId="6A409594" w14:textId="77777777" w:rsidR="0023540E" w:rsidRPr="00B06341" w:rsidRDefault="0023540E" w:rsidP="0023540E">
      <w:pPr>
        <w:rPr>
          <w:rFonts w:ascii="Times New Roman" w:hAnsi="Times New Roman" w:cs="Times New Roman"/>
        </w:rPr>
      </w:pPr>
    </w:p>
    <w:p w14:paraId="4AB73199"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UBI </w:t>
      </w:r>
    </w:p>
    <w:p w14:paraId="70F68475"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Appeal to certain voter demographics:</w:t>
      </w:r>
      <w:r w:rsidRPr="00B06341">
        <w:rPr>
          <w:rFonts w:ascii="Times New Roman" w:hAnsi="Times New Roman" w:cs="Times New Roman"/>
        </w:rPr>
        <w:t xml:space="preserve"> Support for UBI could potentially resonate with certain voter demographics. It may attract younger voters who are concerned about income inequality, economic instability, and the future of work. The appeal of UBI may also extend to individuals with lower incomes who perceive it as a way to alleviate poverty and provide a safety net. Securing support from these groups could enhance a politician's electoral prospects, depending on their overall voter base and the importance of these demographics in the election.</w:t>
      </w:r>
    </w:p>
    <w:p w14:paraId="3C448074"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Ideological and partisan considerations</w:t>
      </w:r>
      <w:r w:rsidRPr="00B06341">
        <w:rPr>
          <w:rFonts w:ascii="Times New Roman" w:hAnsi="Times New Roman" w:cs="Times New Roman"/>
        </w:rPr>
        <w:t xml:space="preserve">: The reception of UBI and its potential impact on electoral chances can vary based on ideological and partisan factors. Support for UBI is often </w:t>
      </w:r>
      <w:r w:rsidRPr="00B06341">
        <w:rPr>
          <w:rFonts w:ascii="Times New Roman" w:hAnsi="Times New Roman" w:cs="Times New Roman"/>
        </w:rPr>
        <w:lastRenderedPageBreak/>
        <w:t>associated with progressive or left-leaning ideologies, which may resonate with a portion of the Democratic voter base. However, it's worth noting that UBI also has proponents from across the political spectrum, including some conservatives and libertarians who see it as a way to streamline welfare programs and empower individuals. The political climate and the dominant narratives around UBI within a party can influence the electoral impact</w:t>
      </w:r>
    </w:p>
    <w:p w14:paraId="2B00B709"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Fiscal concerns and opposition:</w:t>
      </w:r>
      <w:r w:rsidRPr="00B06341">
        <w:rPr>
          <w:rFonts w:ascii="Times New Roman" w:hAnsi="Times New Roman" w:cs="Times New Roman"/>
        </w:rPr>
        <w:t xml:space="preserve"> UBI implementation raises questions about its financial feasibility and potential impact on government budgets. Critics argue that funding a UBI program would require significant increases in taxes or government spending, which may raise concerns among some voters. Opposition to UBI based on fiscal conservatism or concerns about disincentives to work could potentially affect electoral outcomes, particularly if opponents can effectively frame these arguments in the political discourse.</w:t>
      </w:r>
    </w:p>
    <w:p w14:paraId="557AA664"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Perception of policy effectiveness:</w:t>
      </w:r>
      <w:r w:rsidRPr="00B06341">
        <w:rPr>
          <w:rFonts w:ascii="Times New Roman" w:hAnsi="Times New Roman" w:cs="Times New Roman"/>
        </w:rPr>
        <w:t xml:space="preserve"> Public perception of the effectiveness and potential outcomes of UBI can shape electoral prospects. Advocates of UBI highlight potential benefits such as poverty reduction, increased economic stability, and the ability to adapt to technological changes in the job market. However, critics argue that UBI might disincentivize work, create dependency on the state, or have unintended consequences. The extent to which these narratives resonate with voters can impact a politician's electoral chances.</w:t>
      </w:r>
    </w:p>
    <w:p w14:paraId="5D4E272A"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Jobs Guarantee</w:t>
      </w:r>
    </w:p>
    <w:p w14:paraId="1A41521F"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Appeal to certain voter demographics</w:t>
      </w:r>
      <w:r w:rsidRPr="00B06341">
        <w:rPr>
          <w:rFonts w:ascii="Times New Roman" w:hAnsi="Times New Roman" w:cs="Times New Roman"/>
        </w:rPr>
        <w:t>: Support for a federal jobs guarantee could potentially appeal to individuals who are concerned about unemployment, income inequality, and economic stability. It may resonate with working-class voters and those who prioritize job creation and economic security. Securing support from these groups could enhance a politician's electoral prospects, depending on their overall voter base and the importance of these demographics in the election.</w:t>
      </w:r>
    </w:p>
    <w:p w14:paraId="56F83D43"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Ideological and partisan considerations</w:t>
      </w:r>
      <w:r w:rsidRPr="00B06341">
        <w:rPr>
          <w:rFonts w:ascii="Times New Roman" w:hAnsi="Times New Roman" w:cs="Times New Roman"/>
        </w:rPr>
        <w:t>: The reception of a federal jobs guarantee and its potential impact on electoral chances can vary based on ideological and partisan factors. Support for a federal jobs guarantee is often associated with progressive or left-leaning ideologies, which may resonate with a portion of the Democratic voter base. However, it's worth noting that opinions on a federal jobs guarantee can also differ within a party. The political climate and the dominant narratives around job creation within a party can influence the electoral impact.</w:t>
      </w:r>
    </w:p>
    <w:p w14:paraId="0C53108E"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Economic impact and opposition</w:t>
      </w:r>
      <w:r w:rsidRPr="00B06341">
        <w:rPr>
          <w:rFonts w:ascii="Times New Roman" w:hAnsi="Times New Roman" w:cs="Times New Roman"/>
        </w:rPr>
        <w:t>: Implementing a federal jobs guarantee would have significant fiscal implications. Critics argue that such a program would require substantial government spending and potentially lead to inefficiencies in the labor market. Concerns about the economic feasibility and unintended consequences of a federal jobs guarantee could affect electoral outcomes, particularly if opponents can effectively frame these arguments in the political discourse.</w:t>
      </w:r>
    </w:p>
    <w:p w14:paraId="69AEC990"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Perception of policy effectiveness</w:t>
      </w:r>
      <w:r w:rsidRPr="00B06341">
        <w:rPr>
          <w:rFonts w:ascii="Times New Roman" w:hAnsi="Times New Roman" w:cs="Times New Roman"/>
        </w:rPr>
        <w:t>: Public perception of the effectiveness and potential outcomes of a federal jobs guarantee can shape electoral prospects. Advocates argue that it could address unemployment, provide stable employment opportunities, and stimulate economic growth. However, critics may argue that a federal jobs guarantee could lead to a bloated bureaucracy, distort the labor market, or discourage private sector job creation. The extent to which these narratives resonate with voters can impact a politician's electoral chances.</w:t>
      </w:r>
    </w:p>
    <w:p w14:paraId="71777911"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lastRenderedPageBreak/>
        <w:t>Expanding Social Security</w:t>
      </w:r>
    </w:p>
    <w:p w14:paraId="0F6C86A0"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Appeal to older voters</w:t>
      </w:r>
      <w:r w:rsidRPr="00B06341">
        <w:rPr>
          <w:rFonts w:ascii="Times New Roman" w:hAnsi="Times New Roman" w:cs="Times New Roman"/>
        </w:rPr>
        <w:t>: Expanding Social Security is often seen as a policy that directly benefits older Americans who rely on these benefits for retirement income. Demonstrating support for strengthening Social Security may resonate with older voters, who tend to have higher voter turnout rates and can be a significant voting bloc. Garnering support from this demographic could positively impact a politician's electoral chances, particularly if they have a strong base of older supporters.</w:t>
      </w:r>
    </w:p>
    <w:p w14:paraId="51756EEE"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Economic security and social welfare</w:t>
      </w:r>
      <w:r w:rsidRPr="00B06341">
        <w:rPr>
          <w:rFonts w:ascii="Times New Roman" w:hAnsi="Times New Roman" w:cs="Times New Roman"/>
        </w:rPr>
        <w:t>: Expanding Social Security can be viewed as a commitment to enhancing economic security and social welfare. Advocates argue that increasing benefits or implementing other reforms can help alleviate poverty among older adults and provide a safety net for those who depend on Social Security as their primary source of income. Support for such measures may attract voters who prioritize economic equity and social safety nets, potentially strengthening a politician's electoral prospects.</w:t>
      </w:r>
    </w:p>
    <w:p w14:paraId="212D9341"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Fiscal considerations and opposition</w:t>
      </w:r>
      <w:r w:rsidRPr="00B06341">
        <w:rPr>
          <w:rFonts w:ascii="Times New Roman" w:hAnsi="Times New Roman" w:cs="Times New Roman"/>
        </w:rPr>
        <w:t>: Expanding Social Security involves financial implications, such as increased government spending or potential adjustments to the program's funding mechanisms. Critics may argue that expanding benefits is fiscally unsustainable or could place a burden on future generations. Concerns about the costs and long-term viability of expanding Social Security may influence voters' perceptions and affect a politician's electoral chances, particularly if opponents can effectively frame these arguments in the political discourse.</w:t>
      </w:r>
    </w:p>
    <w:p w14:paraId="6C76E294"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Partisan and ideological dynamics</w:t>
      </w:r>
      <w:r w:rsidRPr="00B06341">
        <w:rPr>
          <w:rFonts w:ascii="Times New Roman" w:hAnsi="Times New Roman" w:cs="Times New Roman"/>
        </w:rPr>
        <w:t>: Support for expanding Social Security can vary along partisan and ideological lines. While the issue has historically garnered more support from progressive and left-leaning circles, there are also individuals across the political spectrum who prioritize the well-being of older Americans and advocate for strengthening the program. A politician's alignment with the prevailing ideology within their party or the broader electorate can impact their electoral prospects on this issue.</w:t>
      </w:r>
    </w:p>
    <w:p w14:paraId="27DF29EC"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More specifically, here are the reasons why </w:t>
      </w:r>
      <w:r w:rsidRPr="00B06341">
        <w:rPr>
          <w:rFonts w:ascii="Times New Roman" w:hAnsi="Times New Roman" w:cs="Times New Roman"/>
          <w:u w:val="single"/>
        </w:rPr>
        <w:t>moderate/centrist and independent voters</w:t>
      </w:r>
      <w:r w:rsidRPr="00B06341">
        <w:rPr>
          <w:rFonts w:ascii="Times New Roman" w:hAnsi="Times New Roman" w:cs="Times New Roman"/>
        </w:rPr>
        <w:t xml:space="preserve"> are triggered by </w:t>
      </w:r>
      <w:r w:rsidRPr="00B06341">
        <w:rPr>
          <w:rFonts w:ascii="Times New Roman" w:hAnsi="Times New Roman" w:cs="Times New Roman"/>
          <w:u w:val="single"/>
        </w:rPr>
        <w:t>the plan</w:t>
      </w:r>
      <w:r w:rsidRPr="00B06341">
        <w:rPr>
          <w:rFonts w:ascii="Times New Roman" w:hAnsi="Times New Roman" w:cs="Times New Roman"/>
        </w:rPr>
        <w:t xml:space="preserve"> in such a way that it would </w:t>
      </w:r>
      <w:r w:rsidRPr="00B06341">
        <w:rPr>
          <w:rFonts w:ascii="Times New Roman" w:hAnsi="Times New Roman" w:cs="Times New Roman"/>
          <w:u w:val="single"/>
        </w:rPr>
        <w:t>actually influence their voting decision</w:t>
      </w:r>
      <w:r w:rsidRPr="00B06341">
        <w:rPr>
          <w:rFonts w:ascii="Times New Roman" w:hAnsi="Times New Roman" w:cs="Times New Roman"/>
        </w:rPr>
        <w:t>. These are the various warrants that will allow you to spin a multifaceted, nuanced link argument about why those voters flip their votes or choose to stay home on election day</w:t>
      </w:r>
    </w:p>
    <w:p w14:paraId="37581AC7"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Taxation and economic growth:</w:t>
      </w:r>
      <w:r w:rsidRPr="00B06341">
        <w:rPr>
          <w:rFonts w:ascii="Times New Roman" w:hAnsi="Times New Roman" w:cs="Times New Roman"/>
        </w:rPr>
        <w:t xml:space="preserve"> Progressive policies advocating for higher taxes on the wealthy and corporations can hinder economic growth, discourage investment, job creation, and innovation, which could negatively impact moderate and independent voters who prioritize economic prosperity.</w:t>
      </w:r>
    </w:p>
    <w:p w14:paraId="4A08082D"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Regulatory burden:</w:t>
      </w:r>
      <w:r w:rsidRPr="00B06341">
        <w:rPr>
          <w:rFonts w:ascii="Times New Roman" w:hAnsi="Times New Roman" w:cs="Times New Roman"/>
        </w:rPr>
        <w:t xml:space="preserve"> Progressive economic policies often involve increased regulations on businesses and industries that can stifle entrepreneurship and inhibit the growth of small businesses, which may be seen as detrimental by moderate and independent voters who value free market principles and limited government intervention.</w:t>
      </w:r>
    </w:p>
    <w:p w14:paraId="312E95EB"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t>Government spending and deficits</w:t>
      </w:r>
      <w:r w:rsidRPr="00B06341">
        <w:rPr>
          <w:rFonts w:ascii="Times New Roman" w:hAnsi="Times New Roman" w:cs="Times New Roman"/>
        </w:rPr>
        <w:t>: Progressive economic policies such as expanded social programs and government-funded initiatives can lead to higher levels of government spending and increased deficits. This may worry moderate and independent voters who prioritize fiscal responsibility and are wary of excessive government debt.</w:t>
      </w:r>
    </w:p>
    <w:p w14:paraId="633A1D9A" w14:textId="77777777" w:rsidR="0023540E" w:rsidRPr="00B06341" w:rsidRDefault="0023540E" w:rsidP="0023540E">
      <w:pPr>
        <w:rPr>
          <w:rFonts w:ascii="Times New Roman" w:hAnsi="Times New Roman" w:cs="Times New Roman"/>
        </w:rPr>
      </w:pPr>
      <w:r w:rsidRPr="00B06341">
        <w:rPr>
          <w:rFonts w:ascii="Times New Roman" w:hAnsi="Times New Roman" w:cs="Times New Roman"/>
          <w:b/>
          <w:bCs/>
        </w:rPr>
        <w:lastRenderedPageBreak/>
        <w:t>Market interference:</w:t>
      </w:r>
      <w:r w:rsidRPr="00B06341">
        <w:rPr>
          <w:rFonts w:ascii="Times New Roman" w:hAnsi="Times New Roman" w:cs="Times New Roman"/>
        </w:rPr>
        <w:t xml:space="preserve"> Progressive economic policies often involve government intervention in the marketplace, such as price controls, minimum wage hikes, or mandates for certain benefits. They can disrupt market dynamics and potentially lead to unintended consequences, such as job losses or reduced business competitiveness, which might alienate moderate and independent voters who support market-based solutions.</w:t>
      </w:r>
    </w:p>
    <w:p w14:paraId="7A154E7E" w14:textId="77777777" w:rsidR="0000658D" w:rsidRPr="00B06341" w:rsidRDefault="0023540E" w:rsidP="0023540E">
      <w:pPr>
        <w:rPr>
          <w:rFonts w:ascii="Times New Roman" w:hAnsi="Times New Roman" w:cs="Times New Roman"/>
        </w:rPr>
      </w:pPr>
      <w:r w:rsidRPr="00B06341">
        <w:rPr>
          <w:rFonts w:ascii="Times New Roman" w:hAnsi="Times New Roman" w:cs="Times New Roman"/>
          <w:b/>
          <w:bCs/>
        </w:rPr>
        <w:t>Perception of socialism</w:t>
      </w:r>
      <w:r w:rsidRPr="00B06341">
        <w:rPr>
          <w:rFonts w:ascii="Times New Roman" w:hAnsi="Times New Roman" w:cs="Times New Roman"/>
        </w:rPr>
        <w:t>: Progressive economic policies, particularly those advocating for wealth redistribution and greater income equality, can be associated with socialist ideologies. This association may lead moderate and independent voters, who lean more towards centrist or conservative economic views, to view progressive policies as extreme or incompatible with their own values.</w:t>
      </w:r>
    </w:p>
    <w:p w14:paraId="0286E897" w14:textId="77777777" w:rsidR="0000658D" w:rsidRPr="00B06341" w:rsidRDefault="0000658D" w:rsidP="0023540E">
      <w:pPr>
        <w:rPr>
          <w:rFonts w:ascii="Times New Roman" w:hAnsi="Times New Roman" w:cs="Times New Roman"/>
        </w:rPr>
      </w:pPr>
    </w:p>
    <w:p w14:paraId="6003AC4F" w14:textId="1E713E32" w:rsidR="0023540E" w:rsidRPr="00B06341" w:rsidRDefault="0023540E" w:rsidP="0023540E">
      <w:pPr>
        <w:pStyle w:val="Heading3"/>
        <w:rPr>
          <w:rFonts w:ascii="Times New Roman" w:hAnsi="Times New Roman" w:cs="Times New Roman"/>
        </w:rPr>
      </w:pPr>
      <w:bookmarkStart w:id="33" w:name="_Toc140420812"/>
      <w:r w:rsidRPr="00B06341">
        <w:rPr>
          <w:rFonts w:ascii="Times New Roman" w:hAnsi="Times New Roman" w:cs="Times New Roman"/>
        </w:rPr>
        <w:lastRenderedPageBreak/>
        <w:t>1NC – Trump Election Bad 1NC Shell</w:t>
      </w:r>
      <w:bookmarkEnd w:id="33"/>
    </w:p>
    <w:p w14:paraId="07F639BB" w14:textId="77777777" w:rsidR="0023540E" w:rsidRPr="00B06341" w:rsidRDefault="0023540E" w:rsidP="0023540E">
      <w:pPr>
        <w:rPr>
          <w:rFonts w:ascii="Times New Roman" w:hAnsi="Times New Roman" w:cs="Times New Roman"/>
        </w:rPr>
      </w:pPr>
    </w:p>
    <w:p w14:paraId="0C11650C"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A. President Biden is leaning into “Bidenomics” – selling voters on the success of his centrist agenda is critical - he needs to get in front of the GOP messaging and </w:t>
      </w:r>
      <w:r w:rsidRPr="00B06341">
        <w:rPr>
          <w:rFonts w:ascii="Times New Roman" w:hAnsi="Times New Roman" w:cs="Times New Roman"/>
          <w:u w:val="single"/>
        </w:rPr>
        <w:t>own this issue</w:t>
      </w:r>
      <w:r w:rsidRPr="00B06341">
        <w:rPr>
          <w:rFonts w:ascii="Times New Roman" w:hAnsi="Times New Roman" w:cs="Times New Roman"/>
        </w:rPr>
        <w:t xml:space="preserve"> but also has to </w:t>
      </w:r>
      <w:r w:rsidRPr="00B06341">
        <w:rPr>
          <w:rFonts w:ascii="Times New Roman" w:hAnsi="Times New Roman" w:cs="Times New Roman"/>
          <w:u w:val="single"/>
        </w:rPr>
        <w:t>avoid</w:t>
      </w:r>
      <w:r w:rsidRPr="00B06341">
        <w:rPr>
          <w:rFonts w:ascii="Times New Roman" w:hAnsi="Times New Roman" w:cs="Times New Roman"/>
        </w:rPr>
        <w:t xml:space="preserve"> </w:t>
      </w:r>
      <w:r w:rsidRPr="00B06341">
        <w:rPr>
          <w:rFonts w:ascii="Times New Roman" w:hAnsi="Times New Roman" w:cs="Times New Roman"/>
          <w:u w:val="single"/>
        </w:rPr>
        <w:t>making himself a target</w:t>
      </w:r>
      <w:r w:rsidRPr="00B06341">
        <w:rPr>
          <w:rFonts w:ascii="Times New Roman" w:hAnsi="Times New Roman" w:cs="Times New Roman"/>
        </w:rPr>
        <w:t xml:space="preserve"> for the GOP through </w:t>
      </w:r>
      <w:r w:rsidRPr="00B06341">
        <w:rPr>
          <w:rFonts w:ascii="Times New Roman" w:hAnsi="Times New Roman" w:cs="Times New Roman"/>
          <w:u w:val="single"/>
        </w:rPr>
        <w:t>progressive inflationary spending like the plan</w:t>
      </w:r>
    </w:p>
    <w:p w14:paraId="125E33FC"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McManus, LA Times columnist, 7-12-23 </w:t>
      </w:r>
    </w:p>
    <w:p w14:paraId="42FD0DFC" w14:textId="77777777" w:rsidR="0023540E" w:rsidRPr="00B06341" w:rsidRDefault="0023540E" w:rsidP="0023540E">
      <w:pPr>
        <w:rPr>
          <w:rStyle w:val="Style13ptBold"/>
          <w:rFonts w:ascii="Times New Roman" w:hAnsi="Times New Roman" w:cs="Times New Roman"/>
        </w:rPr>
      </w:pPr>
      <w:r w:rsidRPr="00B06341">
        <w:rPr>
          <w:rFonts w:ascii="Times New Roman" w:hAnsi="Times New Roman" w:cs="Times New Roman"/>
        </w:rPr>
        <w:t>(Doyle, 7-12-23, Columnist for the Los Angeles Times. BDN. Why the president is selling ‘Bidenomics’. https://www.bangordailynews.com/2023/07/12/opinion/opinion-contributor/why-the-president-is-selling-bidenomics/)</w:t>
      </w:r>
    </w:p>
    <w:p w14:paraId="010E424F"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President Joe </w:t>
      </w:r>
      <w:r w:rsidRPr="00B06341">
        <w:rPr>
          <w:rStyle w:val="StyleUnderline"/>
          <w:rFonts w:ascii="Times New Roman" w:hAnsi="Times New Roman" w:cs="Times New Roman"/>
        </w:rPr>
        <w:t xml:space="preserve">Biden wants to persuade Americans that the economy is better than they think — and that he deserves credit for turning it around. He’s calling his strategy “Bidenomics,” and it’s already become </w:t>
      </w:r>
      <w:r w:rsidRPr="00B06341">
        <w:rPr>
          <w:rStyle w:val="Emphasis"/>
          <w:rFonts w:ascii="Times New Roman" w:hAnsi="Times New Roman" w:cs="Times New Roman"/>
        </w:rPr>
        <w:t>a central theme of his coming reelection campaign</w:t>
      </w:r>
      <w:r w:rsidRPr="00B06341">
        <w:rPr>
          <w:rStyle w:val="StyleUnderline"/>
          <w:rFonts w:ascii="Times New Roman" w:hAnsi="Times New Roman" w:cs="Times New Roman"/>
        </w:rPr>
        <w:t>.</w:t>
      </w:r>
    </w:p>
    <w:p w14:paraId="1B12884C" w14:textId="77777777" w:rsidR="0023540E" w:rsidRPr="00B06341" w:rsidRDefault="0023540E" w:rsidP="0023540E">
      <w:pPr>
        <w:rPr>
          <w:rFonts w:ascii="Times New Roman" w:hAnsi="Times New Roman" w:cs="Times New Roman"/>
        </w:rPr>
      </w:pPr>
      <w:r w:rsidRPr="00B06341">
        <w:rPr>
          <w:rStyle w:val="Emphasis"/>
          <w:rFonts w:ascii="Times New Roman" w:hAnsi="Times New Roman" w:cs="Times New Roman"/>
        </w:rPr>
        <w:t>“Bidenomics is working</w:t>
      </w:r>
      <w:r w:rsidRPr="00B06341">
        <w:rPr>
          <w:rFonts w:ascii="Times New Roman" w:hAnsi="Times New Roman" w:cs="Times New Roman"/>
        </w:rPr>
        <w:t>,” he said in a June 28 speech in Chicago.</w:t>
      </w:r>
    </w:p>
    <w:p w14:paraId="31039CE9"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That sales pitch will be an uphill struggle</w:t>
      </w:r>
      <w:r w:rsidRPr="00B06341">
        <w:rPr>
          <w:rFonts w:ascii="Times New Roman" w:hAnsi="Times New Roman" w:cs="Times New Roman"/>
        </w:rPr>
        <w:t>. Most Americans aren’t just skeptical that the economy is recovering, they’re downright pessimistic. A Gallup Poll last month reported that 66 percent think the economy is getting worse, not better. In an AP/NORC survey in May, 64 percent disapproved of the way Biden has handled the economy, including a daunting 39 percent of Democrats.</w:t>
      </w:r>
    </w:p>
    <w:p w14:paraId="72A758B1"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But</w:t>
      </w:r>
      <w:r w:rsidRPr="00B06341">
        <w:rPr>
          <w:rFonts w:ascii="Times New Roman" w:hAnsi="Times New Roman" w:cs="Times New Roman"/>
        </w:rPr>
        <w:t xml:space="preserve"> even though most voters consider it a strike against him</w:t>
      </w:r>
      <w:r w:rsidRPr="00B06341">
        <w:rPr>
          <w:rStyle w:val="StyleUnderline"/>
          <w:rFonts w:ascii="Times New Roman" w:hAnsi="Times New Roman" w:cs="Times New Roman"/>
        </w:rPr>
        <w:t>, it’s smart politics for Biden to claim ownership of the economy.</w:t>
      </w:r>
    </w:p>
    <w:p w14:paraId="19026FC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For one thing, </w:t>
      </w:r>
      <w:r w:rsidRPr="00B06341">
        <w:rPr>
          <w:rStyle w:val="StyleUnderline"/>
          <w:rFonts w:ascii="Times New Roman" w:hAnsi="Times New Roman" w:cs="Times New Roman"/>
        </w:rPr>
        <w:t>it’s an issue no presidential candidate, especially an incumbent, can avoid.</w:t>
      </w:r>
    </w:p>
    <w:p w14:paraId="0D87161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“You can bet that Donald Trump is going to ask voters: Are you better off now than you were four years ago?” Democratic strategist Doug Sosnik predicted. “Biden has to have an answer to that.”</w:t>
      </w:r>
    </w:p>
    <w:p w14:paraId="1266257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For another, </w:t>
      </w:r>
      <w:r w:rsidRPr="00B06341">
        <w:rPr>
          <w:rStyle w:val="StyleUnderline"/>
          <w:rFonts w:ascii="Times New Roman" w:hAnsi="Times New Roman" w:cs="Times New Roman"/>
        </w:rPr>
        <w:t>the facts are slowly rallying to Biden’s side. The economy is growing by about 2 percent a year, job creation remains strong and — most important from a political standpoint — inflation has eased to 4 percent from last year’s peak of 9 percent.</w:t>
      </w:r>
      <w:r w:rsidRPr="00B06341">
        <w:rPr>
          <w:rFonts w:ascii="Times New Roman" w:hAnsi="Times New Roman" w:cs="Times New Roman"/>
        </w:rPr>
        <w:t xml:space="preserve"> After two years in which prices were rising faster than wages, real incomes are slowly growing again.</w:t>
      </w:r>
    </w:p>
    <w:p w14:paraId="73B78B1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“Bidenomics in action,” the president crowed recently when the Labor Department reported 209,000 new jobs were created in June.</w:t>
      </w:r>
    </w:p>
    <w:p w14:paraId="6360A54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White House officials have expressed frustration at voters’ failure to notice — let alone celebrate — those upbeat numbers. But the public’s downbeat mood isn’t all that mystifying.</w:t>
      </w:r>
    </w:p>
    <w:p w14:paraId="0DB2B68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Inflation is easing, but prices are still stuck at inflation-fueled levels.</w:t>
      </w:r>
    </w:p>
    <w:p w14:paraId="1C10D89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consumer price index is 16 percent higher than when Biden came to office,” Republican pollster David Winston pointed out.</w:t>
      </w:r>
    </w:p>
    <w:p w14:paraId="4D52159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And while growth appears strong, financial pundits keep warning that a recession could arrive any day now, especially if the Federal Reserve raises interest rates again.</w:t>
      </w:r>
    </w:p>
    <w:p w14:paraId="6113EC11"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Biden’s bet is that if the economy continues to improve, public opinion will evolve as well</w:t>
      </w:r>
      <w:r w:rsidRPr="00B06341">
        <w:rPr>
          <w:rFonts w:ascii="Times New Roman" w:hAnsi="Times New Roman" w:cs="Times New Roman"/>
        </w:rPr>
        <w:t xml:space="preserve"> — and he wants to get credit when it does.</w:t>
      </w:r>
    </w:p>
    <w:p w14:paraId="545445A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Hence “</w:t>
      </w:r>
      <w:r w:rsidRPr="00B06341">
        <w:rPr>
          <w:rStyle w:val="StyleUnderline"/>
          <w:rFonts w:ascii="Times New Roman" w:hAnsi="Times New Roman" w:cs="Times New Roman"/>
        </w:rPr>
        <w:t>Bidenomics,” a brassy way to claim authorship of a recovery most voters don’t see yet.</w:t>
      </w:r>
    </w:p>
    <w:p w14:paraId="4002079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“Good things are happening in the economy, but the average American doesn’t necessarily associate them with the president,” a Biden aide told me. “We need to make sure folks are making a direct link with his economic program.”</w:t>
      </w:r>
    </w:p>
    <w:p w14:paraId="28E919F9" w14:textId="77777777" w:rsidR="0023540E" w:rsidRPr="00B06341" w:rsidRDefault="0023540E" w:rsidP="0023540E">
      <w:pPr>
        <w:rPr>
          <w:rStyle w:val="Emphasis"/>
          <w:rFonts w:ascii="Times New Roman" w:hAnsi="Times New Roman" w:cs="Times New Roman"/>
        </w:rPr>
      </w:pPr>
      <w:r w:rsidRPr="00B06341">
        <w:rPr>
          <w:rFonts w:ascii="Times New Roman" w:hAnsi="Times New Roman" w:cs="Times New Roman"/>
        </w:rPr>
        <w:t xml:space="preserve">As an economic strategy, </w:t>
      </w:r>
      <w:r w:rsidRPr="00B06341">
        <w:rPr>
          <w:rStyle w:val="StyleUnderline"/>
          <w:rFonts w:ascii="Times New Roman" w:hAnsi="Times New Roman" w:cs="Times New Roman"/>
        </w:rPr>
        <w:t xml:space="preserve">Bidenomics is essentially a collection of </w:t>
      </w:r>
      <w:r w:rsidRPr="00B06341">
        <w:rPr>
          <w:rStyle w:val="Emphasis"/>
          <w:rFonts w:ascii="Times New Roman" w:hAnsi="Times New Roman" w:cs="Times New Roman"/>
        </w:rPr>
        <w:t>the industrial policy initiatives</w:t>
      </w:r>
      <w:r w:rsidRPr="00B06341">
        <w:rPr>
          <w:rStyle w:val="StyleUnderline"/>
          <w:rFonts w:ascii="Times New Roman" w:hAnsi="Times New Roman" w:cs="Times New Roman"/>
        </w:rPr>
        <w:t xml:space="preserve"> the president managed to get through Congress during his first two years in office, focusing on </w:t>
      </w:r>
      <w:r w:rsidRPr="00B06341">
        <w:rPr>
          <w:rStyle w:val="Emphasis"/>
          <w:rFonts w:ascii="Times New Roman" w:hAnsi="Times New Roman" w:cs="Times New Roman"/>
        </w:rPr>
        <w:t>infrastructure, high-tech manufacturing and renewable energy.</w:t>
      </w:r>
    </w:p>
    <w:p w14:paraId="11962633"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As a political strategy, it boils down to job creation</w:t>
      </w:r>
      <w:r w:rsidRPr="00B06341">
        <w:rPr>
          <w:rFonts w:ascii="Times New Roman" w:hAnsi="Times New Roman" w:cs="Times New Roman"/>
        </w:rPr>
        <w:t xml:space="preserve">. Between now and election day, </w:t>
      </w:r>
      <w:r w:rsidRPr="00B06341">
        <w:rPr>
          <w:rStyle w:val="StyleUnderline"/>
          <w:rFonts w:ascii="Times New Roman" w:hAnsi="Times New Roman" w:cs="Times New Roman"/>
        </w:rPr>
        <w:t>expect plenty of pictures of Biden, Vice President Kamala Harris and other officials admiring bridges, tunnels and high-tech assembly lines</w:t>
      </w:r>
      <w:r w:rsidRPr="00B06341">
        <w:rPr>
          <w:rFonts w:ascii="Times New Roman" w:hAnsi="Times New Roman" w:cs="Times New Roman"/>
        </w:rPr>
        <w:t>.</w:t>
      </w:r>
    </w:p>
    <w:p w14:paraId="4844239B"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In South Carolina last week, the president touted the bridges his grants are rebuilding, and bragged that workers in new semiconductor factories will make as much as $100,000 a year</w:t>
      </w:r>
      <w:r w:rsidRPr="00B06341">
        <w:rPr>
          <w:rFonts w:ascii="Times New Roman" w:hAnsi="Times New Roman" w:cs="Times New Roman"/>
        </w:rPr>
        <w:t xml:space="preserve"> — “and you don’t need a degree!”</w:t>
      </w:r>
    </w:p>
    <w:p w14:paraId="7916CA2C"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But he didn’t have much to say about inflation, except for promising that it’s still “one of my top priorities.”</w:t>
      </w:r>
    </w:p>
    <w:p w14:paraId="7A56E428" w14:textId="77777777" w:rsidR="0023540E" w:rsidRPr="00B06341" w:rsidRDefault="0023540E" w:rsidP="0023540E">
      <w:pPr>
        <w:rPr>
          <w:rStyle w:val="Emphasis"/>
          <w:rFonts w:ascii="Times New Roman" w:hAnsi="Times New Roman" w:cs="Times New Roman"/>
        </w:rPr>
      </w:pPr>
      <w:r w:rsidRPr="00B06341">
        <w:rPr>
          <w:rStyle w:val="Emphasis"/>
          <w:rFonts w:ascii="Times New Roman" w:hAnsi="Times New Roman" w:cs="Times New Roman"/>
        </w:rPr>
        <w:t>That omission drew grumbles from some centrist Democrats.</w:t>
      </w:r>
    </w:p>
    <w:p w14:paraId="727BBB3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 would have liked more of a narrative about Joe Biden, Inflation Fighter,” said Will Marshall, president of the moderate Progressive Policy Institute.</w:t>
      </w:r>
    </w:p>
    <w:p w14:paraId="0FC9B0A8"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Needless to say, </w:t>
      </w:r>
      <w:r w:rsidRPr="00B06341">
        <w:rPr>
          <w:rStyle w:val="StyleUnderline"/>
          <w:rFonts w:ascii="Times New Roman" w:hAnsi="Times New Roman" w:cs="Times New Roman"/>
        </w:rPr>
        <w:t xml:space="preserve">Republicans renewed their long-standing accusation </w:t>
      </w:r>
      <w:r w:rsidRPr="00B06341">
        <w:rPr>
          <w:rStyle w:val="Emphasis"/>
          <w:rFonts w:ascii="Times New Roman" w:hAnsi="Times New Roman" w:cs="Times New Roman"/>
        </w:rPr>
        <w:t>that Biden’s spending programs were what fueled inflation in the first place</w:t>
      </w:r>
      <w:r w:rsidRPr="00B06341">
        <w:rPr>
          <w:rStyle w:val="StyleUnderline"/>
          <w:rFonts w:ascii="Times New Roman" w:hAnsi="Times New Roman" w:cs="Times New Roman"/>
        </w:rPr>
        <w:t>.</w:t>
      </w:r>
    </w:p>
    <w:p w14:paraId="478ACCC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Biden doesn’t need to persuade every voter that his policies have been a triumph. If he can sway most of the Democrats who aren’t happy with his economic stewardship, his reelection campaign will be on firmer ground</w:t>
      </w:r>
      <w:r w:rsidRPr="00B06341">
        <w:rPr>
          <w:rFonts w:ascii="Times New Roman" w:hAnsi="Times New Roman" w:cs="Times New Roman"/>
        </w:rPr>
        <w:t>.</w:t>
      </w:r>
    </w:p>
    <w:p w14:paraId="32DE235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What matters isn’t how Bidenomics looks now, it’s how it looks a year from now, when voters are making up their minds.</w:t>
      </w:r>
    </w:p>
    <w:p w14:paraId="0EFF8E6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That’s Biden’s gamble.</w:t>
      </w:r>
    </w:p>
    <w:p w14:paraId="7D0733FF"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If the economy continues to improve, Biden will already have told voters why he deserves some credit</w:t>
      </w:r>
      <w:r w:rsidRPr="00B06341">
        <w:rPr>
          <w:rFonts w:ascii="Times New Roman" w:hAnsi="Times New Roman" w:cs="Times New Roman"/>
        </w:rPr>
        <w:t>. If the Fed sends the economy into a recession, he won’t be able to claim those bragging rights — but he’ll be able to argue that he tried.</w:t>
      </w:r>
    </w:p>
    <w:p w14:paraId="1862C662" w14:textId="77777777" w:rsidR="0023540E" w:rsidRPr="00B06341" w:rsidRDefault="0023540E" w:rsidP="0023540E">
      <w:pPr>
        <w:rPr>
          <w:rFonts w:ascii="Times New Roman" w:hAnsi="Times New Roman" w:cs="Times New Roman"/>
        </w:rPr>
      </w:pPr>
    </w:p>
    <w:p w14:paraId="2061641D"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B. The impact is existential – Trump reelection leads to global nuclear war</w:t>
      </w:r>
    </w:p>
    <w:p w14:paraId="534A5D16"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Beres, Purdue International Law professor, 3-23-23 </w:t>
      </w:r>
    </w:p>
    <w:p w14:paraId="66E209C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(Louis, 3-23-23, Professor of International Law at Purdue. Modern Diplomacy, “If Trump Returns as President: An Existential Threat to the United States.”.</w:t>
      </w:r>
      <w:hyperlink r:id="rId89" w:history="1">
        <w:r w:rsidRPr="00B06341">
          <w:rPr>
            <w:rStyle w:val="Hyperlink"/>
            <w:rFonts w:ascii="Times New Roman" w:hAnsi="Times New Roman" w:cs="Times New Roman"/>
          </w:rPr>
          <w:t>https://moderndiplomacy.eu/2023/03/03/if-trump-returns-as-president-an-existential-threat-to-the-united-states/</w:t>
        </w:r>
      </w:hyperlink>
      <w:r w:rsidRPr="00B06341">
        <w:rPr>
          <w:rFonts w:ascii="Times New Roman" w:hAnsi="Times New Roman" w:cs="Times New Roman"/>
        </w:rPr>
        <w:t>)</w:t>
      </w:r>
    </w:p>
    <w:p w14:paraId="089F047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Credo quia absurdum, “I believe because it is absurd”-Tertullian</w:t>
      </w:r>
    </w:p>
    <w:p w14:paraId="577C3BC0"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There are many reasons to fear</w:t>
      </w:r>
      <w:r w:rsidRPr="00B06341">
        <w:rPr>
          <w:rFonts w:ascii="Times New Roman" w:hAnsi="Times New Roman" w:cs="Times New Roman"/>
        </w:rPr>
        <w:t xml:space="preserve"> Donald J. </w:t>
      </w:r>
      <w:r w:rsidRPr="00B06341">
        <w:rPr>
          <w:rStyle w:val="StyleUnderline"/>
          <w:rFonts w:ascii="Times New Roman" w:hAnsi="Times New Roman" w:cs="Times New Roman"/>
        </w:rPr>
        <w:t>Trump’s return to the White House, but one remains especially worrisome</w:t>
      </w:r>
      <w:r w:rsidRPr="00B06341">
        <w:rPr>
          <w:rFonts w:ascii="Times New Roman" w:hAnsi="Times New Roman" w:cs="Times New Roman"/>
        </w:rPr>
        <w:t xml:space="preserve">. It </w:t>
      </w:r>
      <w:r w:rsidRPr="00B06341">
        <w:rPr>
          <w:rStyle w:val="StyleUnderline"/>
          <w:rFonts w:ascii="Times New Roman" w:hAnsi="Times New Roman" w:cs="Times New Roman"/>
        </w:rPr>
        <w:t xml:space="preserve">stems from the former president’s </w:t>
      </w:r>
      <w:r w:rsidRPr="00B06341">
        <w:rPr>
          <w:rStyle w:val="Emphasis"/>
          <w:rFonts w:ascii="Times New Roman" w:hAnsi="Times New Roman" w:cs="Times New Roman"/>
        </w:rPr>
        <w:t>conspicuous ignorance</w:t>
      </w:r>
      <w:r w:rsidRPr="00B06341">
        <w:rPr>
          <w:rStyle w:val="StyleUnderline"/>
          <w:rFonts w:ascii="Times New Roman" w:hAnsi="Times New Roman" w:cs="Times New Roman"/>
        </w:rPr>
        <w:t xml:space="preserve"> of international law and US foreign policy</w:t>
      </w:r>
      <w:r w:rsidRPr="00B06341">
        <w:rPr>
          <w:rFonts w:ascii="Times New Roman" w:hAnsi="Times New Roman" w:cs="Times New Roman"/>
        </w:rPr>
        <w:t>. Among assorted particulars of this debility, a previously failed Trump posture – “A</w:t>
      </w:r>
      <w:r w:rsidRPr="00B06341">
        <w:rPr>
          <w:rStyle w:val="StyleUnderline"/>
          <w:rFonts w:ascii="Times New Roman" w:hAnsi="Times New Roman" w:cs="Times New Roman"/>
        </w:rPr>
        <w:t>merica First” – would likely prove more injurious the second-time around</w:t>
      </w:r>
      <w:r w:rsidRPr="00B06341">
        <w:rPr>
          <w:rFonts w:ascii="Times New Roman" w:hAnsi="Times New Roman" w:cs="Times New Roman"/>
        </w:rPr>
        <w:t>.[1]</w:t>
      </w:r>
    </w:p>
    <w:p w14:paraId="540D16C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Prima facie, its restoration, thoughtless in the most literal sense, would dignify a numbingly vacant US president’s indifference to science, logic, history and law.[2]</w:t>
      </w:r>
    </w:p>
    <w:p w14:paraId="152EDA6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Could it get any worse?</w:t>
      </w:r>
    </w:p>
    <w:p w14:paraId="417E928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Could anything be more absurd?</w:t>
      </w:r>
    </w:p>
    <w:p w14:paraId="2FC7A2A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Here is a basic answer: Following escalating aggressions by Russia in Ukraine and potentially destabilizing aggressions by China and North Korea in Asia,[3] </w:t>
      </w:r>
      <w:r w:rsidRPr="00B06341">
        <w:rPr>
          <w:rStyle w:val="StyleUnderline"/>
          <w:rFonts w:ascii="Times New Roman" w:hAnsi="Times New Roman" w:cs="Times New Roman"/>
        </w:rPr>
        <w:t>America needs a leader who can read and think meaningfully</w:t>
      </w:r>
      <w:r w:rsidRPr="00B06341">
        <w:rPr>
          <w:rFonts w:ascii="Times New Roman" w:hAnsi="Times New Roman" w:cs="Times New Roman"/>
        </w:rPr>
        <w:t>. The American White House is not a proper place for foreign policy pretenders, especially a former president who already displayed a pernicious fusion of historical indifference and intellectual incompetence.</w:t>
      </w:r>
    </w:p>
    <w:p w14:paraId="18B7AC3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There are also relevant specifics. Any future presidential retrogressions to “America First” would stem from misapplied US cultural underpinnings. These backward steps, absurd steps, would reflect variously intersecting declensions of “mass-man.”[4] Though Donald Trump remains a celebrated leader of the American “mass,” not just a member, he has never actually risen above the capacities of his chorus. Rather, amid the constant rancor and noisy defilement, he has remained one of mass man’s most fervid exponents.</w:t>
      </w:r>
    </w:p>
    <w:p w14:paraId="5955D79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From time immemorial, international relations have been rooted in Realpolitik[5] or </w:t>
      </w:r>
      <w:r w:rsidRPr="00B06341">
        <w:rPr>
          <w:rStyle w:val="StyleUnderline"/>
          <w:rFonts w:ascii="Times New Roman" w:hAnsi="Times New Roman" w:cs="Times New Roman"/>
        </w:rPr>
        <w:t>power politics</w:t>
      </w:r>
      <w:r w:rsidRPr="00B06341">
        <w:rPr>
          <w:rFonts w:ascii="Times New Roman" w:hAnsi="Times New Roman" w:cs="Times New Roman"/>
        </w:rPr>
        <w:t xml:space="preserve">.[6] Though such traditional patterns of thinking are normally accepted as “realistic,” they </w:t>
      </w:r>
      <w:r w:rsidRPr="00B06341">
        <w:rPr>
          <w:rStyle w:val="StyleUnderline"/>
          <w:rFonts w:ascii="Times New Roman" w:hAnsi="Times New Roman" w:cs="Times New Roman"/>
        </w:rPr>
        <w:t>actually undermine world law and global order</w:t>
      </w:r>
      <w:r w:rsidRPr="00B06341">
        <w:rPr>
          <w:rFonts w:ascii="Times New Roman" w:hAnsi="Times New Roman" w:cs="Times New Roman"/>
        </w:rPr>
        <w:t xml:space="preserve">. It follows that any sitting US president should finally acknowledge the lethal limitations of our planet’s global threat system,[7] and recognize, as inevitable corollary, that </w:t>
      </w:r>
      <w:r w:rsidRPr="00B06341">
        <w:rPr>
          <w:rStyle w:val="StyleUnderline"/>
          <w:rFonts w:ascii="Times New Roman" w:hAnsi="Times New Roman" w:cs="Times New Roman"/>
        </w:rPr>
        <w:t>US power ought never be founded upon delusions of national primacy</w:t>
      </w:r>
      <w:r w:rsidRPr="00B06341">
        <w:rPr>
          <w:rFonts w:ascii="Times New Roman" w:hAnsi="Times New Roman" w:cs="Times New Roman"/>
        </w:rPr>
        <w:t xml:space="preserve">. </w:t>
      </w:r>
    </w:p>
    <w:p w14:paraId="4D3CF5D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“America First” has a pleasing resonance with the Many, with those who like to chant in crowds. But this narrow political resonance does not extend to the Few, to those who would prefer to think as conscious individuals.[8] About the “Few,” German-Swiss philosopher Thomas Mann attributes the downfall of civilizations to gradual absorptions of the educated classes by the Mass, to the “simplification of all functions of political, social, economic and spiritual life.”[9] If nothing else, America’s Trump era was a humiliating period of deliberate and falsifying simplifications. Is it anything less than preposterous to actually seek its return?</w:t>
      </w:r>
    </w:p>
    <w:p w14:paraId="36AF996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Americans require intellect-based answers, not an endless barrage of silly clichés and partisan rancor. In turn, such answers will call for dialectical (mind challenging) thinking.[10] Analytically, in these calculations, the United States should always be considered as one </w:t>
      </w:r>
      <w:r w:rsidRPr="00B06341">
        <w:rPr>
          <w:rFonts w:ascii="Times New Roman" w:hAnsi="Times New Roman" w:cs="Times New Roman"/>
        </w:rPr>
        <w:lastRenderedPageBreak/>
        <w:t>significant part of the larger world system, the world system configuration created by the Peace of Westphalia in 1648.[11]</w:t>
      </w:r>
    </w:p>
    <w:p w14:paraId="099D315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Though more or less ignored by global leaders, the “Westphalian” system of international law[12] (a system of institutionalized global anarchy) is destined to fail. Moreover, together with the accelerating spread of nuclear weapons technologies and infrastructures, any such failure would prove remorseless, unprecedented (sui generis would say the logicians) and irremediable.[13] At another level, it would signal the potentially insufferable triumph of anti-reason.[14]</w:t>
      </w:r>
    </w:p>
    <w:p w14:paraId="6E7B2C3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There are also relevant nuances. Grievous world system failure could take place in hard to fathom increments, or with great suddenness, as an unanticipated nuclear “bolt from the blue.” On such bewilderingly unpredictable matters, </w:t>
      </w:r>
      <w:r w:rsidRPr="00B06341">
        <w:rPr>
          <w:rStyle w:val="StyleUnderline"/>
          <w:rFonts w:ascii="Times New Roman" w:hAnsi="Times New Roman" w:cs="Times New Roman"/>
        </w:rPr>
        <w:t xml:space="preserve">any US policy resurrection of </w:t>
      </w:r>
      <w:r w:rsidRPr="00B06341">
        <w:rPr>
          <w:rFonts w:ascii="Times New Roman" w:hAnsi="Times New Roman" w:cs="Times New Roman"/>
        </w:rPr>
        <w:t xml:space="preserve">Donald </w:t>
      </w:r>
      <w:r w:rsidRPr="00B06341">
        <w:rPr>
          <w:rStyle w:val="StyleUnderline"/>
          <w:rFonts w:ascii="Times New Roman" w:hAnsi="Times New Roman" w:cs="Times New Roman"/>
        </w:rPr>
        <w:t>Trump’s “America First” would prove starkly injurious</w:t>
      </w:r>
      <w:r w:rsidRPr="00B06341">
        <w:rPr>
          <w:rFonts w:ascii="Times New Roman" w:hAnsi="Times New Roman" w:cs="Times New Roman"/>
        </w:rPr>
        <w:t>.</w:t>
      </w:r>
    </w:p>
    <w:p w14:paraId="065C817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Conceptually, it’s not complicated. In these indispensable calculations, history deserves a much more manifest pride of place. False bravado and belligerent nationalism have never succeeded in any decipherable ways or for longer than brief intervals. Indeed, from an historical standpoint, </w:t>
      </w:r>
      <w:r w:rsidRPr="00B06341">
        <w:rPr>
          <w:rStyle w:val="Emphasis"/>
          <w:rFonts w:ascii="Times New Roman" w:hAnsi="Times New Roman" w:cs="Times New Roman"/>
        </w:rPr>
        <w:t>no observation could be more obvious</w:t>
      </w:r>
      <w:r w:rsidRPr="00B06341">
        <w:rPr>
          <w:rFonts w:ascii="Times New Roman" w:hAnsi="Times New Roman" w:cs="Times New Roman"/>
        </w:rPr>
        <w:t>.</w:t>
      </w:r>
    </w:p>
    <w:p w14:paraId="25DE93E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Plausibly, </w:t>
      </w:r>
      <w:r w:rsidRPr="00B06341">
        <w:rPr>
          <w:rStyle w:val="StyleUnderline"/>
          <w:rFonts w:ascii="Times New Roman" w:hAnsi="Times New Roman" w:cs="Times New Roman"/>
        </w:rPr>
        <w:t xml:space="preserve">in a Trump-resurrected future, unsteady expressions of national security policy would be exacerbated by </w:t>
      </w:r>
      <w:r w:rsidRPr="00B06341">
        <w:rPr>
          <w:rStyle w:val="Emphasis"/>
          <w:rFonts w:ascii="Times New Roman" w:hAnsi="Times New Roman" w:cs="Times New Roman"/>
        </w:rPr>
        <w:t>multiple system failures</w:t>
      </w:r>
      <w:r w:rsidRPr="00B06341">
        <w:rPr>
          <w:rFonts w:ascii="Times New Roman" w:hAnsi="Times New Roman" w:cs="Times New Roman"/>
        </w:rPr>
        <w:t xml:space="preserve">. At times, these failures could be mutually reinforcing or “synergistic.”[15] At other times, </w:t>
      </w:r>
      <w:r w:rsidRPr="00B06341">
        <w:rPr>
          <w:rStyle w:val="StyleUnderline"/>
          <w:rFonts w:ascii="Times New Roman" w:hAnsi="Times New Roman" w:cs="Times New Roman"/>
        </w:rPr>
        <w:t>they could involve “</w:t>
      </w:r>
      <w:r w:rsidRPr="00B06341">
        <w:rPr>
          <w:rFonts w:ascii="Times New Roman" w:hAnsi="Times New Roman" w:cs="Times New Roman"/>
        </w:rPr>
        <w:t xml:space="preserve">force-multiplying” </w:t>
      </w:r>
      <w:r w:rsidRPr="00B06341">
        <w:rPr>
          <w:rStyle w:val="Emphasis"/>
          <w:rFonts w:ascii="Times New Roman" w:hAnsi="Times New Roman" w:cs="Times New Roman"/>
        </w:rPr>
        <w:t>weapons of mass destruction.</w:t>
      </w:r>
      <w:r w:rsidRPr="00B06341">
        <w:rPr>
          <w:rFonts w:ascii="Times New Roman" w:hAnsi="Times New Roman" w:cs="Times New Roman"/>
        </w:rPr>
        <w:t xml:space="preserve"> In any case, they could be brought about by the defiling restoration of an absurd presidency.</w:t>
      </w:r>
    </w:p>
    <w:p w14:paraId="66DD0C8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Rejecting the banalities of “America First” and its derivative foreign policy deformations, a capable US president should think along clarifying lines of subject-matter interrelatedness. It is preposterous to deny that “America First” would fail US national security obligations. Moreover, any such failure, even one that did not produce catastrophic war or terror, would be degrading to United States.</w:t>
      </w:r>
    </w:p>
    <w:p w14:paraId="4936DB2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“The visionary,” teases Italian film director Federico Fellini, “is the only realist.” But there can be nothing “visionary” about “America First.” Whether in its previous Trump-defined iteration or in a future modified version, this stitched together amalgam of a former president’s clichés would be absurd. Should such a lack of vision find its way back into the American White House in 2024, its multiple and recycled harms could fatally undermine whatever might still remain of American Reason.[16]</w:t>
      </w:r>
    </w:p>
    <w:p w14:paraId="5881686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At some point, especially </w:t>
      </w:r>
      <w:r w:rsidRPr="00B06341">
        <w:rPr>
          <w:rStyle w:val="StyleUnderline"/>
          <w:rFonts w:ascii="Times New Roman" w:hAnsi="Times New Roman" w:cs="Times New Roman"/>
        </w:rPr>
        <w:t xml:space="preserve">if strengthened and expanded by manipulative resurrections of “America First,” world system failures could become both </w:t>
      </w:r>
      <w:r w:rsidRPr="00B06341">
        <w:rPr>
          <w:rStyle w:val="Emphasis"/>
          <w:rFonts w:ascii="Times New Roman" w:hAnsi="Times New Roman" w:cs="Times New Roman"/>
        </w:rPr>
        <w:t>tangibly dire and irreversible</w:t>
      </w:r>
      <w:r w:rsidRPr="00B06341">
        <w:rPr>
          <w:rStyle w:val="StyleUnderline"/>
          <w:rFonts w:ascii="Times New Roman" w:hAnsi="Times New Roman" w:cs="Times New Roman"/>
        </w:rPr>
        <w:t>.</w:t>
      </w:r>
      <w:r w:rsidRPr="00B06341">
        <w:rPr>
          <w:rFonts w:ascii="Times New Roman" w:hAnsi="Times New Roman" w:cs="Times New Roman"/>
        </w:rPr>
        <w:t xml:space="preserve"> In the final analysis, it will not help the United States or any other country to tinker “thoughtlessly”[17] at the ragged edges of our “Westphalian” world legal order. At that decisive turning point, </w:t>
      </w:r>
      <w:r w:rsidRPr="00B06341">
        <w:rPr>
          <w:rStyle w:val="StyleUnderline"/>
          <w:rFonts w:ascii="Times New Roman" w:hAnsi="Times New Roman" w:cs="Times New Roman"/>
        </w:rPr>
        <w:t>any US presidential reaffirmations of “America First” could</w:t>
      </w:r>
      <w:r w:rsidRPr="00B06341">
        <w:rPr>
          <w:rStyle w:val="Emphasis"/>
          <w:rFonts w:ascii="Times New Roman" w:hAnsi="Times New Roman" w:cs="Times New Roman"/>
        </w:rPr>
        <w:t xml:space="preserve"> significantly hasten the onset of a regional or worldwide nuclear war</w:t>
      </w:r>
      <w:r w:rsidRPr="00B06341">
        <w:rPr>
          <w:rFonts w:ascii="Times New Roman" w:hAnsi="Times New Roman" w:cs="Times New Roman"/>
        </w:rPr>
        <w:t>.</w:t>
      </w:r>
    </w:p>
    <w:p w14:paraId="778E914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It’s not complicated. “America First” is just mass-defined shorthand for “America Last.” In the longer term, the only sort of foreign policy realism that could make any sense for the United States is a posture that pointed toward much “higher” awareness of global “oneness.”[18] Whether or not we like the sound of such “intellectual” cosmopolitanism, world system interdependence is not a matter of policy volition. It is an incontrovertible fact.[19]</w:t>
      </w:r>
    </w:p>
    <w:p w14:paraId="33683F8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 xml:space="preserve"> In its fully optimized expression, such an indispensable awareness – the literal opposite of former US President Donald Trump’s “America First” – would resemble what the ancients called the “city of man.” For the moment, the insightful prophets of any more consciously collaborative world civilization will remain few and far between.[20] But this lamentable absence, one unimproved even by active intellectual interventions by our “great universities,”[21] does not owe to any witting analytic forfeiture. Above all, it reflects an imperiled species’ stubborn unwillingness to take itself seriously. This means an unwillingness to recognize that the only sort of patriotic loyalty still able to rescue a self-destroying planet is one finally willing to embrace humankind as a whole.</w:t>
      </w:r>
    </w:p>
    <w:p w14:paraId="415A569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Any such embrace would represent a new and re-directed focus of patriotic loyalty. Almost by definition, therefore, it would not be discoverable by American mass.</w:t>
      </w:r>
    </w:p>
    <w:p w14:paraId="41B8C74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There is more. Intellectually and historically, “America First” remains misconceived and irrational.[22] Now, more desperately than ever before, we require a logic-based universalization and centralization of international relations. Though challenging, this complex requirement need not express a bewildering or incomprehensible rationale. But there will still be demanding intellectual prerequisites. In the United States especially, such expectations will almost certainly be unrealizable.</w:t>
      </w:r>
    </w:p>
    <w:p w14:paraId="68C2DD1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Nonetheless, it is hardly a medical or biological secret that core factors and behaviors common to all human beings greatly outnumber those that differentiate one person from another. Unless the leaders of all major states on Planet Earth can finally understand that the survival of any one state must be contingent upon the survival of all, true national security will continue to elude everyone. This includes the “most powerful” states and individuals, even if their explicit policy mantras call foolishly for the subject to be “first.”</w:t>
      </w:r>
    </w:p>
    <w:p w14:paraId="16A9A35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What cannot benefit the entire “hive,” warns Marcus Aurelius in his Meditations, can never help the individual “bee.”</w:t>
      </w:r>
    </w:p>
    <w:p w14:paraId="04EAFE9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The most immediate security tasks in our Westphalian condition of global anarchy remain narrowly self-centered. Simultaneously, national leaders must finally learn to understand that our planet represents a recognizably organic whole, a fragile but intersecting “unity” that exhibits diminishing options for genocide avoidance[23] and war avoidance.[24] This is the indispensable unity of human “oneness.”</w:t>
      </w:r>
    </w:p>
    <w:p w14:paraId="4636C2F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It’s finally time for candor. Though clichéd, America is “running out of time.” Quickly, to seize rapidly disappearing opportunities for longer-term survival, our leaders must learn to build upon the critical foundational insights of Francis Bacon, Galileo and Isaac Newton,[25] and on the more contemporarily summarizing observation of philosopher Lewis Mumford: “Civilization is the never ending process of creating one world and one humanity.”[26]</w:t>
      </w:r>
    </w:p>
    <w:p w14:paraId="3DE2A08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Whenever we speak of civilization we must also speak of law. Jurisprudentially, no particular national leadership can claim any special or primary obligation in this regard. Nor could any such leadership cadre ever afford to build comprehensive security policies upon the vaguely distant hopes of mass. But the United States remains a key part of the community of nations and must do whatever it can to detach an already collapsing “state of nations” from our time-dishonored “state of nature.”[27]</w:t>
      </w:r>
    </w:p>
    <w:p w14:paraId="3A360FC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There is more. Any such willful detachment should be expressed as part of a wider vision for a more durable and justice-centered world politics. Over the longer term, an American president will have to do his or her part to safeguard the global system as a whole. Then, “America Together,” not “America First,” would express a markedly more rational and intellect-based security mantra.[28]</w:t>
      </w:r>
    </w:p>
    <w:p w14:paraId="4706FA0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However impractical or fanciful this may all sound, nothing could be more perilous than continuing on a long-discredited “Westphalian” course. “What is the good of passing from one untenable position to another,” inquires Samuel Beckett in Endgame, “of seeking justification always on the same plane?” It’s a critical question, one that should now be asked of any sitting or aspiring US president, especially an aspirant who has already demonstrated his consummate unfitness.</w:t>
      </w:r>
    </w:p>
    <w:p w14:paraId="71B226F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For the moment, there is no need for detailing any further analytic or intellectual particulars. There are, of course, bound to be many. Always, these will need to be held together by coherent and comprehensive (science-based) theory.[29]</w:t>
      </w:r>
    </w:p>
    <w:p w14:paraId="5A8CF44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In The Plague, Albert Camus instructs: “At the beginning of the pestilence and when it ends, there’s always a propensity for rhetoric…It is in the thick of a calamity that one gets hardened to the truth – in other words – to silence.” As long as the nation-states in world politics continue to operate as glib archeologists of ruins-in-the-making – that is, as “political prisoners” of a vastly-corrupted philosophic thought – they will be unable to stop the next series of catastrophic wars.[30]</w:t>
      </w:r>
    </w:p>
    <w:p w14:paraId="6C84CE1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Credo quia absurdum, said the ancient philosopher Tertullian. “I believe because it is absurd.”</w:t>
      </w:r>
    </w:p>
    <w:p w14:paraId="3DE42BD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Until now, certain traditional expectations of balance-of-power world politics may have been more-or-less defensible. Nevertheless, soon, from the essential standpoint of longer-term options and global security survival prospects, an American president should open up this nation’s latent security imagination to more visionary and intellect-based forms of foreign policy understanding. Resurrecting the “everyone for himself” extremity of former president Donald J. Trump’s “America First” would represent a US policy move in the wrong direction. No move could conceivably be more wrong.</w:t>
      </w:r>
    </w:p>
    <w:p w14:paraId="7571BF5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It could never make sense for the United States to construct security justifications along the incessantly brittle lines of belligerent nationalism.[31]</w:t>
      </w:r>
    </w:p>
    <w:p w14:paraId="27C7A68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 “</w:t>
      </w:r>
      <w:r w:rsidRPr="00B06341">
        <w:rPr>
          <w:rStyle w:val="StyleUnderline"/>
          <w:rFonts w:ascii="Times New Roman" w:hAnsi="Times New Roman" w:cs="Times New Roman"/>
        </w:rPr>
        <w:t>America First” remains a self-defiling national mantra</w:t>
      </w:r>
      <w:r w:rsidRPr="00B06341">
        <w:rPr>
          <w:rFonts w:ascii="Times New Roman" w:hAnsi="Times New Roman" w:cs="Times New Roman"/>
        </w:rPr>
        <w:t xml:space="preserve">, nothing more. Recently championed by an American president who was proudly detached from historical or analytic understanding, </w:t>
      </w:r>
      <w:r w:rsidRPr="00B06341">
        <w:rPr>
          <w:rStyle w:val="StyleUnderline"/>
          <w:rFonts w:ascii="Times New Roman" w:hAnsi="Times New Roman" w:cs="Times New Roman"/>
        </w:rPr>
        <w:t>it ought never be allowed to reappear in United States foreign policy</w:t>
      </w:r>
      <w:r w:rsidRPr="00B06341">
        <w:rPr>
          <w:rFonts w:ascii="Times New Roman" w:hAnsi="Times New Roman" w:cs="Times New Roman"/>
        </w:rPr>
        <w:t xml:space="preserve">. To be sure, there is nothing inherently wrong with any sensible manifestations of American patriotism, but </w:t>
      </w:r>
      <w:r w:rsidRPr="00B06341">
        <w:rPr>
          <w:rStyle w:val="StyleUnderline"/>
          <w:rFonts w:ascii="Times New Roman" w:hAnsi="Times New Roman" w:cs="Times New Roman"/>
        </w:rPr>
        <w:t>these primacy-oriented</w:t>
      </w:r>
      <w:r w:rsidRPr="00B06341">
        <w:rPr>
          <w:rFonts w:ascii="Times New Roman" w:hAnsi="Times New Roman" w:cs="Times New Roman"/>
        </w:rPr>
        <w:t xml:space="preserve"> (zero-sum) </w:t>
      </w:r>
      <w:r w:rsidRPr="00B06341">
        <w:rPr>
          <w:rStyle w:val="StyleUnderline"/>
          <w:rFonts w:ascii="Times New Roman" w:hAnsi="Times New Roman" w:cs="Times New Roman"/>
        </w:rPr>
        <w:t xml:space="preserve">manifestations could </w:t>
      </w:r>
      <w:r w:rsidRPr="00B06341">
        <w:rPr>
          <w:rStyle w:val="Emphasis"/>
          <w:rFonts w:ascii="Times New Roman" w:hAnsi="Times New Roman" w:cs="Times New Roman"/>
        </w:rPr>
        <w:t>never be reconciled wit</w:t>
      </w:r>
      <w:r w:rsidRPr="00B06341">
        <w:rPr>
          <w:rStyle w:val="StyleUnderline"/>
          <w:rFonts w:ascii="Times New Roman" w:hAnsi="Times New Roman" w:cs="Times New Roman"/>
        </w:rPr>
        <w:t xml:space="preserve">h </w:t>
      </w:r>
      <w:r w:rsidRPr="00B06341">
        <w:rPr>
          <w:rFonts w:ascii="Times New Roman" w:hAnsi="Times New Roman" w:cs="Times New Roman"/>
        </w:rPr>
        <w:t>any dignified</w:t>
      </w:r>
      <w:r w:rsidRPr="00B06341">
        <w:rPr>
          <w:rStyle w:val="StyleUnderline"/>
          <w:rFonts w:ascii="Times New Roman" w:hAnsi="Times New Roman" w:cs="Times New Roman"/>
        </w:rPr>
        <w:t xml:space="preserve"> </w:t>
      </w:r>
      <w:r w:rsidRPr="00B06341">
        <w:rPr>
          <w:rStyle w:val="Emphasis"/>
          <w:rFonts w:ascii="Times New Roman" w:hAnsi="Times New Roman" w:cs="Times New Roman"/>
        </w:rPr>
        <w:t>human survival</w:t>
      </w:r>
      <w:r w:rsidRPr="00B06341">
        <w:rPr>
          <w:rFonts w:ascii="Times New Roman" w:hAnsi="Times New Roman" w:cs="Times New Roman"/>
        </w:rPr>
        <w:t>.</w:t>
      </w:r>
    </w:p>
    <w:p w14:paraId="314C9589" w14:textId="77777777" w:rsidR="0023540E" w:rsidRPr="00B06341" w:rsidRDefault="0023540E" w:rsidP="0023540E">
      <w:pPr>
        <w:pStyle w:val="Heading3"/>
        <w:rPr>
          <w:rFonts w:ascii="Times New Roman" w:hAnsi="Times New Roman" w:cs="Times New Roman"/>
        </w:rPr>
      </w:pPr>
      <w:bookmarkStart w:id="34" w:name="_Toc140420813"/>
      <w:r w:rsidRPr="00B06341">
        <w:rPr>
          <w:rFonts w:ascii="Times New Roman" w:hAnsi="Times New Roman" w:cs="Times New Roman"/>
        </w:rPr>
        <w:lastRenderedPageBreak/>
        <w:t>Impact Block</w:t>
      </w:r>
      <w:bookmarkEnd w:id="34"/>
    </w:p>
    <w:p w14:paraId="62117259" w14:textId="77777777" w:rsidR="0023540E" w:rsidRPr="00B06341" w:rsidRDefault="0023540E" w:rsidP="0023540E">
      <w:pPr>
        <w:pStyle w:val="Heading4"/>
        <w:rPr>
          <w:rFonts w:ascii="Times New Roman" w:hAnsi="Times New Roman" w:cs="Times New Roman"/>
          <w:u w:val="single"/>
        </w:rPr>
      </w:pPr>
      <w:r w:rsidRPr="00B06341">
        <w:rPr>
          <w:rFonts w:ascii="Times New Roman" w:hAnsi="Times New Roman" w:cs="Times New Roman"/>
        </w:rPr>
        <w:t>A 2</w:t>
      </w:r>
      <w:r w:rsidRPr="00B06341">
        <w:rPr>
          <w:rFonts w:ascii="Times New Roman" w:hAnsi="Times New Roman" w:cs="Times New Roman"/>
          <w:vertAlign w:val="superscript"/>
        </w:rPr>
        <w:t>nd</w:t>
      </w:r>
      <w:r w:rsidRPr="00B06341">
        <w:rPr>
          <w:rFonts w:ascii="Times New Roman" w:hAnsi="Times New Roman" w:cs="Times New Roman"/>
        </w:rPr>
        <w:t xml:space="preserve"> term for Trump is </w:t>
      </w:r>
      <w:r w:rsidRPr="00B06341">
        <w:rPr>
          <w:rFonts w:ascii="Times New Roman" w:hAnsi="Times New Roman" w:cs="Times New Roman"/>
          <w:u w:val="single"/>
        </w:rPr>
        <w:t>INCOMPATABLE</w:t>
      </w:r>
      <w:r w:rsidRPr="00B06341">
        <w:rPr>
          <w:rFonts w:ascii="Times New Roman" w:hAnsi="Times New Roman" w:cs="Times New Roman"/>
        </w:rPr>
        <w:t xml:space="preserve"> with </w:t>
      </w:r>
      <w:r w:rsidRPr="00B06341">
        <w:rPr>
          <w:rFonts w:ascii="Times New Roman" w:hAnsi="Times New Roman" w:cs="Times New Roman"/>
          <w:u w:val="single"/>
        </w:rPr>
        <w:t>human survival</w:t>
      </w:r>
      <w:r w:rsidRPr="00B06341">
        <w:rPr>
          <w:rFonts w:ascii="Times New Roman" w:hAnsi="Times New Roman" w:cs="Times New Roman"/>
        </w:rPr>
        <w:t xml:space="preserve"> – that’s 1NC Beres. Trump is an idiot whose </w:t>
      </w:r>
      <w:r w:rsidRPr="00B06341">
        <w:rPr>
          <w:rFonts w:ascii="Times New Roman" w:hAnsi="Times New Roman" w:cs="Times New Roman"/>
          <w:u w:val="single"/>
        </w:rPr>
        <w:t>fundamental lack of understanding foreign policy</w:t>
      </w:r>
      <w:r w:rsidRPr="00B06341">
        <w:rPr>
          <w:rFonts w:ascii="Times New Roman" w:hAnsi="Times New Roman" w:cs="Times New Roman"/>
        </w:rPr>
        <w:t xml:space="preserve"> makes </w:t>
      </w:r>
      <w:r w:rsidRPr="00B06341">
        <w:rPr>
          <w:rFonts w:ascii="Times New Roman" w:hAnsi="Times New Roman" w:cs="Times New Roman"/>
          <w:u w:val="single"/>
        </w:rPr>
        <w:t>multiple systemic failures</w:t>
      </w:r>
      <w:r w:rsidRPr="00B06341">
        <w:rPr>
          <w:rFonts w:ascii="Times New Roman" w:hAnsi="Times New Roman" w:cs="Times New Roman"/>
        </w:rPr>
        <w:t xml:space="preserve"> in </w:t>
      </w:r>
      <w:r w:rsidRPr="00B06341">
        <w:rPr>
          <w:rFonts w:ascii="Times New Roman" w:hAnsi="Times New Roman" w:cs="Times New Roman"/>
          <w:u w:val="single"/>
        </w:rPr>
        <w:t>international relations</w:t>
      </w:r>
      <w:r w:rsidRPr="00B06341">
        <w:rPr>
          <w:rFonts w:ascii="Times New Roman" w:hAnsi="Times New Roman" w:cs="Times New Roman"/>
        </w:rPr>
        <w:t xml:space="preserve"> and global war and WMD use </w:t>
      </w:r>
      <w:r w:rsidRPr="00B06341">
        <w:rPr>
          <w:rFonts w:ascii="Times New Roman" w:hAnsi="Times New Roman" w:cs="Times New Roman"/>
          <w:u w:val="single"/>
        </w:rPr>
        <w:t>inevitable – the impact is extinction</w:t>
      </w:r>
    </w:p>
    <w:p w14:paraId="525CA868" w14:textId="77777777" w:rsidR="0023540E" w:rsidRPr="00B06341" w:rsidRDefault="0023540E" w:rsidP="0023540E">
      <w:pPr>
        <w:rPr>
          <w:rFonts w:ascii="Times New Roman" w:hAnsi="Times New Roman" w:cs="Times New Roman"/>
        </w:rPr>
      </w:pPr>
    </w:p>
    <w:p w14:paraId="47B58316"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Trump will push all-in on American first and withdraw from NATO and abandon Europe – risks Euro proliferation and the rise of Authoritarianism across the continent</w:t>
      </w:r>
    </w:p>
    <w:p w14:paraId="1972ACA6"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The Economist 7-11-23</w:t>
      </w:r>
    </w:p>
    <w:p w14:paraId="5F5624FC" w14:textId="77777777" w:rsidR="0023540E" w:rsidRPr="00B06341" w:rsidRDefault="0023540E" w:rsidP="0023540E">
      <w:pPr>
        <w:rPr>
          <w:rStyle w:val="Style13ptBold"/>
          <w:rFonts w:ascii="Times New Roman" w:hAnsi="Times New Roman" w:cs="Times New Roman"/>
        </w:rPr>
      </w:pPr>
      <w:r w:rsidRPr="00B06341">
        <w:rPr>
          <w:rFonts w:ascii="Times New Roman" w:hAnsi="Times New Roman" w:cs="Times New Roman"/>
        </w:rPr>
        <w:t xml:space="preserve">(7-11-23, The Economist, What would Europe do if Trump won? </w:t>
      </w:r>
      <w:hyperlink r:id="rId90" w:history="1">
        <w:r w:rsidRPr="00B06341">
          <w:rPr>
            <w:rStyle w:val="Hyperlink"/>
            <w:rFonts w:ascii="Times New Roman" w:hAnsi="Times New Roman" w:cs="Times New Roman"/>
          </w:rPr>
          <w:t>https://www.economist.com/international/2023/07/11/what-would-europe-do-if-trump-won</w:t>
        </w:r>
      </w:hyperlink>
      <w:r w:rsidRPr="00B06341">
        <w:rPr>
          <w:rFonts w:ascii="Times New Roman" w:hAnsi="Times New Roman" w:cs="Times New Roman"/>
        </w:rPr>
        <w:t>, accessed 7-11-23)</w:t>
      </w:r>
    </w:p>
    <w:p w14:paraId="06D5B8BC"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If so, </w:t>
      </w:r>
      <w:r w:rsidRPr="00B06341">
        <w:rPr>
          <w:rStyle w:val="StyleUnderline"/>
          <w:rFonts w:ascii="Times New Roman" w:hAnsi="Times New Roman" w:cs="Times New Roman"/>
        </w:rPr>
        <w:t xml:space="preserve">the return of a “Trump unbound”—more resentful, more organised and less constrained than in his first term—could be a calamity for Ukraine. It might be a </w:t>
      </w:r>
      <w:r w:rsidRPr="00B06341">
        <w:rPr>
          <w:rStyle w:val="Emphasis"/>
          <w:rFonts w:ascii="Times New Roman" w:hAnsi="Times New Roman" w:cs="Times New Roman"/>
        </w:rPr>
        <w:t>disaster for Europe in other ways</w:t>
      </w:r>
      <w:r w:rsidRPr="00B06341">
        <w:rPr>
          <w:rFonts w:ascii="Times New Roman" w:hAnsi="Times New Roman" w:cs="Times New Roman"/>
        </w:rPr>
        <w:t xml:space="preserve">. </w:t>
      </w:r>
      <w:r w:rsidRPr="00B06341">
        <w:rPr>
          <w:rStyle w:val="StyleUnderline"/>
          <w:rFonts w:ascii="Times New Roman" w:hAnsi="Times New Roman" w:cs="Times New Roman"/>
        </w:rPr>
        <w:t>He might well enact a threat, dating from his first term, to leave nato.</w:t>
      </w:r>
      <w:r w:rsidRPr="00B06341">
        <w:rPr>
          <w:rFonts w:ascii="Times New Roman" w:hAnsi="Times New Roman" w:cs="Times New Roman"/>
        </w:rPr>
        <w:t xml:space="preserve"> He would face stern opposition in Congress. But </w:t>
      </w:r>
      <w:r w:rsidRPr="00B06341">
        <w:rPr>
          <w:rStyle w:val="StyleUnderline"/>
          <w:rFonts w:ascii="Times New Roman" w:hAnsi="Times New Roman" w:cs="Times New Roman"/>
        </w:rPr>
        <w:t>alliances rely on trust. And merely suggesting he would not fight for allies could complete the destruction of the European order that Russia is attempting.</w:t>
      </w:r>
    </w:p>
    <w:p w14:paraId="501CA7F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Under President Joe Biden, </w:t>
      </w:r>
      <w:r w:rsidRPr="00B06341">
        <w:rPr>
          <w:rStyle w:val="StyleUnderline"/>
          <w:rFonts w:ascii="Times New Roman" w:hAnsi="Times New Roman" w:cs="Times New Roman"/>
        </w:rPr>
        <w:t>America has provided the lion’s share of military aid to Ukraine</w:t>
      </w:r>
      <w:r w:rsidRPr="00B06341">
        <w:rPr>
          <w:rFonts w:ascii="Times New Roman" w:hAnsi="Times New Roman" w:cs="Times New Roman"/>
        </w:rPr>
        <w:t xml:space="preserve"> and the leadership to muster the West’s response. </w:t>
      </w:r>
      <w:r w:rsidRPr="00B06341">
        <w:rPr>
          <w:rStyle w:val="StyleUnderline"/>
          <w:rFonts w:ascii="Times New Roman" w:hAnsi="Times New Roman" w:cs="Times New Roman"/>
        </w:rPr>
        <w:t>If the war shows the value of American protection, Trumpian populism may prove how fast it can be lost.</w:t>
      </w:r>
    </w:p>
    <w:p w14:paraId="766473E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European governments are thus in the grip of three fears: of attack by Russia, of economic evisceration by China and of abandonment by America. France offers a clear answer to all three: European “strategic autonomy”. Speaking in Bratislava in May, the French president, Emmanuel Macron, posed the unspeakable question: “Will [the American] administration always be the same? Nobody can tell, and we cannot delegate our collective security and our stability to the choices of American voters.” Europeans, he argued, needed to be able to defend themselves, not just militarily but also economically.</w:t>
      </w:r>
    </w:p>
    <w:p w14:paraId="06BEBE6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Critics regard such calls as an attempt to sever Europe’s bonds with America. But what if America cuts Europe loose? French officials think a transatlantic separation is already under way, as America turns inward and its foreign policy focuses on China. Mr Trump is merely the most brutal expression of the trend. On trade, they note, Mr Biden is scarcely less protectionist than Mr Trump. Amid a European outcry, he told Mr Macron he “didn’t know” the vast green subsidies in the Inflation Reduction Act would threaten Europe’s industry.</w:t>
      </w:r>
    </w:p>
    <w:p w14:paraId="5E9B67D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America’s priority, their argument goes, is its contest with China. Sooner or later, even Mr Biden will want to do less in Europe to focus on Asia. It could be sooner if a crisis erupts over Taiwan. The difference between future Democratic or Republican presidents may be only the speed and extent to which America pivots away from Europe. Most European governments do not fully share this analysis—America’s military commitment to Europe is rising—yet few discount it.</w:t>
      </w:r>
    </w:p>
    <w:p w14:paraId="0AEB3E3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Can Europe fend for itself if abandoned? In theory, yes. European nato allies are industrialised and count nearly 600m people. They have nearly 2m people under arms and decades of experience operating together. Two of them, Britain and France, have nuclear weapons and permanent seats on the un Security Council.</w:t>
      </w:r>
    </w:p>
    <w:p w14:paraId="7DBF2DD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Granted, nato is backed by America’s might, which accounts for two-thirds of total nato military spending. Only ten of America’s 30 allies will meet the defence-spending target of 2% of gdp this year. Even this ought to be enough to fend off Russia. The Stockholm International Peace Research Institute, a think-tank, reckons European allies collectively spent $333bn in 2022. This compares with perhaps $86bn by Russia. Doubling or tripling this sum to account for its greater purchasing power still leaves a large gap. But Europe does not act collectively. Its spending is scattered among dozens of often underpowered armies, air forces and navies. Much of it goes to coddled national industries.</w:t>
      </w:r>
    </w:p>
    <w:p w14:paraId="2A4E1A6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Fundamentally, Europeans suffer from “vassalisation”, argues a recent paper for the European Council on Foreign Relations (ecfr), a think-tank. Europeans do not agree on priorities. Nor do they trust each other enough to decide on what greater autonomy should entail. Europe’s two most important institutions—nato and the eu—do not fully mesh. Important allies such as Britain, Norway and Turkey are outside the eu. Collective defence is nato’s business, directed by America. Economic policy is handled mainly by the eu, which was created as the antithesis of a military alliance. France, in particular, has sought to use it as a counterweight to America.</w:t>
      </w:r>
    </w:p>
    <w:p w14:paraId="1157829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Going it alone?</w:t>
      </w:r>
    </w:p>
    <w:p w14:paraId="653A866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Were America to forsake Ukraine, despite promises by a nato summit on July 11th to support it “for as long as it takes”, would Europeans keep up the war effort? Some diplomats say they would; many doubt it. Europe’s arsenals are smaller and more depleted than America’s. Its defence industry suffers similar ills to America’s—just-in-time production at peacetime levels—compounded by a lack of scale. Paradoxically, the war in Ukraine is making things worse, says Nathalie Tocci of Istituto Affari Internazionali, an Italian think-tank, as countries rush to buy off-the-shelf kit from America, Israel, South Korea and others.</w:t>
      </w:r>
    </w:p>
    <w:p w14:paraId="1143985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France shuns the German-led Sky Shield project to develop air defences because it relies on non-European suppliers. German officials retort that France treats strategic autonomy as a way to use German money to support French firms. Still, there is some progress. The eu is offering incentives for co-operative arms projects, is using common funds to pay for military materiel and is pushing firms to supply Ukraine with 1m artillery rounds in a year.</w:t>
      </w:r>
    </w:p>
    <w:p w14:paraId="69389A98"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Were Mr Trump to pull America out of nato altogether</w:t>
      </w:r>
      <w:r w:rsidRPr="00B06341">
        <w:rPr>
          <w:rFonts w:ascii="Times New Roman" w:hAnsi="Times New Roman" w:cs="Times New Roman"/>
        </w:rPr>
        <w:t xml:space="preserve">, Europeans would try to take over its machinery rather than turn the eu into a military alliance, says Camille Grand of the ecfr, a former assistant secretary-general of nato. </w:t>
      </w:r>
      <w:r w:rsidRPr="00B06341">
        <w:rPr>
          <w:rStyle w:val="StyleUnderline"/>
          <w:rFonts w:ascii="Times New Roman" w:hAnsi="Times New Roman" w:cs="Times New Roman"/>
        </w:rPr>
        <w:t>Europeans would have to plug gaps filled</w:t>
      </w:r>
      <w:r w:rsidRPr="00B06341">
        <w:rPr>
          <w:rFonts w:ascii="Times New Roman" w:hAnsi="Times New Roman" w:cs="Times New Roman"/>
        </w:rPr>
        <w:t xml:space="preserve"> by America’s 85,000-odd troops in Europe, among them headquarters staff and 22 combat battalions (roughly as many as Britain has in total). They would also have to procure the expensive “enablers”—such as air transport and refuelling, space assets and isr (intelligence, surveillance and reconnaissance)—that America supplies in abundance. </w:t>
      </w:r>
      <w:r w:rsidRPr="00B06341">
        <w:rPr>
          <w:rStyle w:val="Emphasis"/>
          <w:rFonts w:ascii="Times New Roman" w:hAnsi="Times New Roman" w:cs="Times New Roman"/>
        </w:rPr>
        <w:t>All this might take Europe a decade to build up</w:t>
      </w:r>
      <w:r w:rsidRPr="00B06341">
        <w:rPr>
          <w:rFonts w:ascii="Times New Roman" w:hAnsi="Times New Roman" w:cs="Times New Roman"/>
        </w:rPr>
        <w:t>, believes Mr Grand.</w:t>
      </w:r>
    </w:p>
    <w:p w14:paraId="3B8FBA9F"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Leadership would be a problem.</w:t>
      </w:r>
      <w:r w:rsidRPr="00B06341">
        <w:rPr>
          <w:rFonts w:ascii="Times New Roman" w:hAnsi="Times New Roman" w:cs="Times New Roman"/>
        </w:rPr>
        <w:t xml:space="preserve"> Multinational decision-making is difficult at the best of times, all the more so on military matters. </w:t>
      </w:r>
      <w:r w:rsidRPr="00B06341">
        <w:rPr>
          <w:rStyle w:val="StyleUnderline"/>
          <w:rFonts w:ascii="Times New Roman" w:hAnsi="Times New Roman" w:cs="Times New Roman"/>
        </w:rPr>
        <w:t>The Europeans lack a leader to replace the American hegemon</w:t>
      </w:r>
      <w:r w:rsidRPr="00B06341">
        <w:rPr>
          <w:rFonts w:ascii="Times New Roman" w:hAnsi="Times New Roman" w:cs="Times New Roman"/>
        </w:rPr>
        <w:t xml:space="preserve">. Germany is steeped in pacifism despite its promise to boost its forces. Britain is semi-detached </w:t>
      </w:r>
      <w:r w:rsidRPr="00B06341">
        <w:rPr>
          <w:rFonts w:ascii="Times New Roman" w:hAnsi="Times New Roman" w:cs="Times New Roman"/>
        </w:rPr>
        <w:lastRenderedPageBreak/>
        <w:t>from European affairs, owing to Brexit. France aspires to lead a stronger Europe but is widely distrusted.</w:t>
      </w:r>
    </w:p>
    <w:p w14:paraId="13F733D7"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Then there is nuclear deterrence. Russia</w:t>
      </w:r>
      <w:r w:rsidRPr="00B06341">
        <w:rPr>
          <w:rFonts w:ascii="Times New Roman" w:hAnsi="Times New Roman" w:cs="Times New Roman"/>
        </w:rPr>
        <w:t xml:space="preserve"> has nearly 6,000 nuclear warheads; Britain and France about 200-300 each. Mr Grand reckons that, </w:t>
      </w:r>
      <w:r w:rsidRPr="00B06341">
        <w:rPr>
          <w:rStyle w:val="StyleUnderline"/>
          <w:rFonts w:ascii="Times New Roman" w:hAnsi="Times New Roman" w:cs="Times New Roman"/>
        </w:rPr>
        <w:t>without America, European nuclear powers will have to rethink their stockpiles, doctrine and collaboration with remaining allies.</w:t>
      </w:r>
    </w:p>
    <w:p w14:paraId="0D8C7CE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As for the economic dimension of autonomy, the eu has made marked progress. In Brussels it is sometimes called “open strategic autonomy”, to signal openness to the world. Europeans are gradually pooling more economic policymaking within the eu. And they have good reason to do so, after a succession of shocks, from the shortage of vaccines during the pandemic to Russia’s invasion</w:t>
      </w:r>
    </w:p>
    <w:p w14:paraId="61A13DF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most striking success has been Europe’s shift away from Russia’s oil and gas. The transition has been helped by alternative supplies from America and elsewhere, and the eu’s internal market for energy, which allows gas and electricity to be traded across borders. Much of the eu’s new economic arsenal is directed at China. A forthcoming “anti-coercion” instrument allows trade retaliation to prevent a repeat of China’s bullying of Lithuania after it tilted towards Taiwan. New rules tighten the screening of investments by foreigners. National and eu subsidies, like America’s, seek to boost semiconductor production and green energy. Europeans are working with America to diversify supplies of critical minerals and restrict outbound investment in sensitive technology.</w:t>
      </w:r>
    </w:p>
    <w:p w14:paraId="01D299C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For Mr Macron such moves are the “building blocks” of strategic autonomy. “Today the ideological battle is won,” he believes. Yet two models vie for the soul of Europe, and of Mr Macron himself. The good version holds that Europe should fortify itself to become more capable of defending common values and interests with America. The bad one, which is in the French Gaullist tradition, seeks to pull Europe away from America and create a rival geopolitical pole.</w:t>
      </w:r>
    </w:p>
    <w:p w14:paraId="07621C7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In Bratislava Mr Macron’s better angels prevailed as he argued for Europe to take up more of the defence burden. Making a u-turn, he backed Ukraine’s membership of nato and the eu’s eastward enlargement. Yet a month earlier, after visiting Beijing, he displayed a worse nature. Europe, he said, must not become tangled in Sino-American rivalry and a crisis over Taiwan “that is not ours”. Mr Macron has back-pedalled since, and sent a warship through the Taiwan Strait. He nevertheless outraged many European leaders by weakening an undeclared pact: in return for America’s help to repel Russia, Europe should support its ally to deter China.</w:t>
      </w:r>
    </w:p>
    <w:p w14:paraId="59EBE64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election of Mr Trump would be a “catastrophe foretold”, says Constanze Stelzenmüller of the Brookings Institution, an American think-tank. Few European leaders have a good answer to it. Many ignore it; others pray Mr Trump would prove less destructive than feared, perhaps restrained by Congress and the Pentagon. Some talk of wooing his more moderate acolytes. Sophia Besch of the Carnegie Endowment for International Peace, another think-tank, predicts many would scramble to “bilateralise” relations with him. They might resort to flattery, such as Poland’s short-lived plan to rename a base “Fort Trump”, or buy more American weapons and other things to offer him a “good deal”.</w:t>
      </w:r>
    </w:p>
    <w:p w14:paraId="49ED9D0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One question is the extent to which the election of Mr </w:t>
      </w:r>
      <w:r w:rsidRPr="00B06341">
        <w:rPr>
          <w:rStyle w:val="Emphasis"/>
          <w:rFonts w:ascii="Times New Roman" w:hAnsi="Times New Roman" w:cs="Times New Roman"/>
        </w:rPr>
        <w:t>Trump might boost mini-Trumps on Europe’s hard right</w:t>
      </w:r>
      <w:r w:rsidRPr="00B06341">
        <w:rPr>
          <w:rFonts w:ascii="Times New Roman" w:hAnsi="Times New Roman" w:cs="Times New Roman"/>
        </w:rPr>
        <w:t xml:space="preserve">. Opinion </w:t>
      </w:r>
      <w:r w:rsidRPr="00B06341">
        <w:rPr>
          <w:rStyle w:val="StyleUnderline"/>
          <w:rFonts w:ascii="Times New Roman" w:hAnsi="Times New Roman" w:cs="Times New Roman"/>
        </w:rPr>
        <w:t>polls show that</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Alternative for Germany is level-pegging with the Social Democratic Party </w:t>
      </w:r>
      <w:r w:rsidRPr="00B06341">
        <w:rPr>
          <w:rFonts w:ascii="Times New Roman" w:hAnsi="Times New Roman" w:cs="Times New Roman"/>
        </w:rPr>
        <w:t xml:space="preserve">of Germany’s chancellor, Olaf Scholz. </w:t>
      </w:r>
      <w:r w:rsidRPr="00B06341">
        <w:rPr>
          <w:rStyle w:val="StyleUnderline"/>
          <w:rFonts w:ascii="Times New Roman" w:hAnsi="Times New Roman" w:cs="Times New Roman"/>
        </w:rPr>
        <w:t>In France</w:t>
      </w:r>
      <w:r w:rsidRPr="00B06341">
        <w:rPr>
          <w:rFonts w:ascii="Times New Roman" w:hAnsi="Times New Roman" w:cs="Times New Roman"/>
        </w:rPr>
        <w:t xml:space="preserve">, meanwhile, </w:t>
      </w:r>
      <w:r w:rsidRPr="00B06341">
        <w:rPr>
          <w:rStyle w:val="StyleUnderline"/>
          <w:rFonts w:ascii="Times New Roman" w:hAnsi="Times New Roman" w:cs="Times New Roman"/>
        </w:rPr>
        <w:t>there are growing worries that</w:t>
      </w:r>
      <w:r w:rsidRPr="00B06341">
        <w:rPr>
          <w:rFonts w:ascii="Times New Roman" w:hAnsi="Times New Roman" w:cs="Times New Roman"/>
        </w:rPr>
        <w:t xml:space="preserve"> Marine </w:t>
      </w:r>
      <w:r w:rsidRPr="00B06341">
        <w:rPr>
          <w:rStyle w:val="StyleUnderline"/>
          <w:rFonts w:ascii="Times New Roman" w:hAnsi="Times New Roman" w:cs="Times New Roman"/>
        </w:rPr>
        <w:t>Le Pen,</w:t>
      </w:r>
      <w:r w:rsidRPr="00B06341">
        <w:rPr>
          <w:rFonts w:ascii="Times New Roman" w:hAnsi="Times New Roman" w:cs="Times New Roman"/>
        </w:rPr>
        <w:t xml:space="preserve"> leader of the National Rally, </w:t>
      </w:r>
      <w:r w:rsidRPr="00B06341">
        <w:rPr>
          <w:rStyle w:val="StyleUnderline"/>
          <w:rFonts w:ascii="Times New Roman" w:hAnsi="Times New Roman" w:cs="Times New Roman"/>
        </w:rPr>
        <w:t>could become president</w:t>
      </w:r>
      <w:r w:rsidRPr="00B06341">
        <w:rPr>
          <w:rFonts w:ascii="Times New Roman" w:hAnsi="Times New Roman" w:cs="Times New Roman"/>
        </w:rPr>
        <w:t xml:space="preserve"> in </w:t>
      </w:r>
      <w:r w:rsidRPr="00B06341">
        <w:rPr>
          <w:rFonts w:ascii="Times New Roman" w:hAnsi="Times New Roman" w:cs="Times New Roman"/>
        </w:rPr>
        <w:lastRenderedPageBreak/>
        <w:t xml:space="preserve">2027. Both parties are close to Russia and criticise Western support for Ukraine. Just as Mr </w:t>
      </w:r>
      <w:r w:rsidRPr="00B06341">
        <w:rPr>
          <w:rStyle w:val="StyleUnderline"/>
          <w:rFonts w:ascii="Times New Roman" w:hAnsi="Times New Roman" w:cs="Times New Roman"/>
        </w:rPr>
        <w:t>Biden proved that American power can unite Europeans, Mr Trump might yet display its power to divide them</w:t>
      </w:r>
      <w:r w:rsidRPr="00B06341">
        <w:rPr>
          <w:rFonts w:ascii="Times New Roman" w:hAnsi="Times New Roman" w:cs="Times New Roman"/>
        </w:rPr>
        <w:t>.</w:t>
      </w:r>
    </w:p>
    <w:p w14:paraId="3BADFA66" w14:textId="77777777" w:rsidR="0023540E" w:rsidRPr="00B06341" w:rsidRDefault="0023540E" w:rsidP="0023540E">
      <w:pPr>
        <w:rPr>
          <w:rFonts w:ascii="Times New Roman" w:hAnsi="Times New Roman" w:cs="Times New Roman"/>
        </w:rPr>
      </w:pPr>
    </w:p>
    <w:p w14:paraId="1C6BE144"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Second-term Trump locks in extinction-by-warming</w:t>
      </w:r>
    </w:p>
    <w:p w14:paraId="71ADA8BE" w14:textId="77777777" w:rsidR="0023540E" w:rsidRPr="00B06341" w:rsidRDefault="0023540E" w:rsidP="0023540E">
      <w:pPr>
        <w:rPr>
          <w:rFonts w:ascii="Times New Roman" w:hAnsi="Times New Roman" w:cs="Times New Roman"/>
          <w:sz w:val="24"/>
          <w:szCs w:val="24"/>
        </w:rPr>
      </w:pPr>
      <w:r w:rsidRPr="00B06341">
        <w:rPr>
          <w:rFonts w:ascii="Times New Roman" w:hAnsi="Times New Roman" w:cs="Times New Roman"/>
          <w:b/>
          <w:bCs/>
          <w:sz w:val="24"/>
          <w:szCs w:val="24"/>
        </w:rPr>
        <w:t>Dembicki, Vice investigative climate reporter 20</w:t>
      </w:r>
      <w:r w:rsidRPr="00B06341">
        <w:rPr>
          <w:rFonts w:ascii="Times New Roman" w:hAnsi="Times New Roman" w:cs="Times New Roman"/>
          <w:sz w:val="24"/>
          <w:szCs w:val="24"/>
        </w:rPr>
        <w:t xml:space="preserve"> </w:t>
      </w:r>
    </w:p>
    <w:p w14:paraId="2E2F865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[Geoff Dembicki, 2-12-20, Vice, “Here's Exactly How a Trump 2020 Win Would Spark a Nightmare Climate Scenario,” </w:t>
      </w:r>
      <w:hyperlink r:id="rId91" w:history="1">
        <w:r w:rsidRPr="00B06341">
          <w:rPr>
            <w:rStyle w:val="Hyperlink"/>
            <w:rFonts w:ascii="Times New Roman" w:hAnsi="Times New Roman" w:cs="Times New Roman"/>
          </w:rPr>
          <w:t>https://www.vice.com/en_us/article/bvg7yz/heres-exactly-how-a-trump-2020-win-would-spark-a-nightmare-climate-scenario</w:t>
        </w:r>
      </w:hyperlink>
      <w:r w:rsidRPr="00B06341">
        <w:rPr>
          <w:rFonts w:ascii="Times New Roman" w:hAnsi="Times New Roman" w:cs="Times New Roman"/>
        </w:rPr>
        <w:t>]#NCC</w:t>
      </w:r>
    </w:p>
    <w:p w14:paraId="7040D705" w14:textId="77777777" w:rsidR="0023540E" w:rsidRPr="00B06341" w:rsidRDefault="0023540E" w:rsidP="0023540E">
      <w:pPr>
        <w:rPr>
          <w:rFonts w:ascii="Times New Roman" w:hAnsi="Times New Roman" w:cs="Times New Roman"/>
        </w:rPr>
      </w:pPr>
      <w:r w:rsidRPr="00B06341">
        <w:rPr>
          <w:rFonts w:ascii="Times New Roman" w:hAnsi="Times New Roman" w:cs="Times New Roman"/>
          <w:u w:val="single"/>
        </w:rPr>
        <w:t>Let’s say</w:t>
      </w:r>
      <w:r w:rsidRPr="00B06341">
        <w:rPr>
          <w:rFonts w:ascii="Times New Roman" w:hAnsi="Times New Roman" w:cs="Times New Roman"/>
        </w:rPr>
        <w:t xml:space="preserve"> Donald </w:t>
      </w:r>
      <w:r w:rsidRPr="00B06341">
        <w:rPr>
          <w:rFonts w:ascii="Times New Roman" w:hAnsi="Times New Roman" w:cs="Times New Roman"/>
          <w:u w:val="single"/>
        </w:rPr>
        <w:t>Trump</w:t>
      </w:r>
      <w:r w:rsidRPr="00B06341">
        <w:rPr>
          <w:rFonts w:ascii="Times New Roman" w:hAnsi="Times New Roman" w:cs="Times New Roman"/>
        </w:rPr>
        <w:t xml:space="preserve"> </w:t>
      </w:r>
      <w:r w:rsidRPr="00B06341">
        <w:rPr>
          <w:rFonts w:ascii="Times New Roman" w:hAnsi="Times New Roman" w:cs="Times New Roman"/>
          <w:u w:val="single"/>
        </w:rPr>
        <w:t>wins</w:t>
      </w:r>
      <w:r w:rsidRPr="00B06341">
        <w:rPr>
          <w:rFonts w:ascii="Times New Roman" w:hAnsi="Times New Roman" w:cs="Times New Roman"/>
        </w:rPr>
        <w:t xml:space="preserve"> the election </w:t>
      </w:r>
      <w:r w:rsidRPr="00B06341">
        <w:rPr>
          <w:rFonts w:ascii="Times New Roman" w:hAnsi="Times New Roman" w:cs="Times New Roman"/>
          <w:u w:val="single"/>
        </w:rPr>
        <w:t>in 2020</w:t>
      </w:r>
      <w:r w:rsidRPr="00B06341">
        <w:rPr>
          <w:rFonts w:ascii="Times New Roman" w:hAnsi="Times New Roman" w:cs="Times New Roman"/>
        </w:rPr>
        <w:t xml:space="preserve">. There’s no doubt some </w:t>
      </w:r>
      <w:r w:rsidRPr="00B06341">
        <w:rPr>
          <w:rFonts w:ascii="Times New Roman" w:hAnsi="Times New Roman" w:cs="Times New Roman"/>
          <w:u w:val="single"/>
        </w:rPr>
        <w:t>climate advocates</w:t>
      </w:r>
      <w:r w:rsidRPr="00B06341">
        <w:rPr>
          <w:rFonts w:ascii="Times New Roman" w:hAnsi="Times New Roman" w:cs="Times New Roman"/>
        </w:rPr>
        <w:t xml:space="preserve"> </w:t>
      </w:r>
      <w:r w:rsidRPr="00B06341">
        <w:rPr>
          <w:rFonts w:ascii="Times New Roman" w:hAnsi="Times New Roman" w:cs="Times New Roman"/>
          <w:u w:val="single"/>
        </w:rPr>
        <w:t>will try to put an optimistic spin on it</w:t>
      </w:r>
      <w:r w:rsidRPr="00B06341">
        <w:rPr>
          <w:rFonts w:ascii="Times New Roman" w:hAnsi="Times New Roman" w:cs="Times New Roman"/>
        </w:rPr>
        <w:t xml:space="preserve">—just like they did when he first won in 2016. </w:t>
      </w:r>
      <w:r w:rsidRPr="00B06341">
        <w:rPr>
          <w:rFonts w:ascii="Times New Roman" w:hAnsi="Times New Roman" w:cs="Times New Roman"/>
          <w:u w:val="single"/>
        </w:rPr>
        <w:t>Renewable energy is getting cheaper</w:t>
      </w:r>
      <w:r w:rsidRPr="00B06341">
        <w:rPr>
          <w:rFonts w:ascii="Times New Roman" w:hAnsi="Times New Roman" w:cs="Times New Roman"/>
        </w:rPr>
        <w:t xml:space="preserve"> all the time, they’ll argue. </w:t>
      </w:r>
      <w:r w:rsidRPr="00B06341">
        <w:rPr>
          <w:rFonts w:ascii="Times New Roman" w:hAnsi="Times New Roman" w:cs="Times New Roman"/>
          <w:u w:val="single"/>
        </w:rPr>
        <w:t>Investors are moving</w:t>
      </w:r>
      <w:r w:rsidRPr="00B06341">
        <w:rPr>
          <w:rFonts w:ascii="Times New Roman" w:hAnsi="Times New Roman" w:cs="Times New Roman"/>
        </w:rPr>
        <w:t xml:space="preserve"> rapidly </w:t>
      </w:r>
      <w:r w:rsidRPr="00B06341">
        <w:rPr>
          <w:rFonts w:ascii="Times New Roman" w:hAnsi="Times New Roman" w:cs="Times New Roman"/>
          <w:u w:val="single"/>
        </w:rPr>
        <w:t>away from fossil fuels</w:t>
      </w:r>
      <w:r w:rsidRPr="00B06341">
        <w:rPr>
          <w:rFonts w:ascii="Times New Roman" w:hAnsi="Times New Roman" w:cs="Times New Roman"/>
        </w:rPr>
        <w:t xml:space="preserve">. </w:t>
      </w:r>
      <w:r w:rsidRPr="00B06341">
        <w:rPr>
          <w:rFonts w:ascii="Times New Roman" w:hAnsi="Times New Roman" w:cs="Times New Roman"/>
          <w:u w:val="single"/>
        </w:rPr>
        <w:t>The E</w:t>
      </w:r>
      <w:r w:rsidRPr="00B06341">
        <w:rPr>
          <w:rFonts w:ascii="Times New Roman" w:hAnsi="Times New Roman" w:cs="Times New Roman"/>
        </w:rPr>
        <w:t xml:space="preserve">uropean </w:t>
      </w:r>
      <w:r w:rsidRPr="00B06341">
        <w:rPr>
          <w:rFonts w:ascii="Times New Roman" w:hAnsi="Times New Roman" w:cs="Times New Roman"/>
          <w:u w:val="single"/>
        </w:rPr>
        <w:t>U</w:t>
      </w:r>
      <w:r w:rsidRPr="00B06341">
        <w:rPr>
          <w:rFonts w:ascii="Times New Roman" w:hAnsi="Times New Roman" w:cs="Times New Roman"/>
        </w:rPr>
        <w:t xml:space="preserve">nion </w:t>
      </w:r>
      <w:r w:rsidRPr="00B06341">
        <w:rPr>
          <w:rFonts w:ascii="Times New Roman" w:hAnsi="Times New Roman" w:cs="Times New Roman"/>
          <w:u w:val="single"/>
        </w:rPr>
        <w:t>and China</w:t>
      </w:r>
      <w:r w:rsidRPr="00B06341">
        <w:rPr>
          <w:rFonts w:ascii="Times New Roman" w:hAnsi="Times New Roman" w:cs="Times New Roman"/>
        </w:rPr>
        <w:t xml:space="preserve"> </w:t>
      </w:r>
      <w:r w:rsidRPr="00B06341">
        <w:rPr>
          <w:rFonts w:ascii="Times New Roman" w:hAnsi="Times New Roman" w:cs="Times New Roman"/>
          <w:u w:val="single"/>
        </w:rPr>
        <w:t>are stepping up</w:t>
      </w:r>
      <w:r w:rsidRPr="00B06341">
        <w:rPr>
          <w:rFonts w:ascii="Times New Roman" w:hAnsi="Times New Roman" w:cs="Times New Roman"/>
        </w:rPr>
        <w:t xml:space="preserve"> to solve the emergency. And so are U.S. states and cities. Young people are becoming a political force to be reckoned with. </w:t>
      </w:r>
      <w:r w:rsidRPr="00B06341">
        <w:rPr>
          <w:rFonts w:ascii="Times New Roman" w:hAnsi="Times New Roman" w:cs="Times New Roman"/>
          <w:u w:val="single"/>
        </w:rPr>
        <w:t>All of this was true four years ago</w:t>
      </w:r>
      <w:r w:rsidRPr="00B06341">
        <w:rPr>
          <w:rFonts w:ascii="Times New Roman" w:hAnsi="Times New Roman" w:cs="Times New Roman"/>
        </w:rPr>
        <w:t xml:space="preserve">, and will continue to be accurate if Trump begins a second term. </w:t>
      </w:r>
      <w:r w:rsidRPr="00B06341">
        <w:rPr>
          <w:rFonts w:ascii="Times New Roman" w:hAnsi="Times New Roman" w:cs="Times New Roman"/>
          <w:u w:val="single"/>
        </w:rPr>
        <w:t>But</w:t>
      </w:r>
      <w:r w:rsidRPr="00B06341">
        <w:rPr>
          <w:rFonts w:ascii="Times New Roman" w:hAnsi="Times New Roman" w:cs="Times New Roman"/>
        </w:rPr>
        <w:t xml:space="preserve"> </w:t>
      </w:r>
      <w:r w:rsidRPr="00B06341">
        <w:rPr>
          <w:rFonts w:ascii="Times New Roman" w:hAnsi="Times New Roman" w:cs="Times New Roman"/>
          <w:b/>
          <w:bCs/>
          <w:u w:val="single"/>
        </w:rPr>
        <w:t>none of it will change a horrifying reality:</w:t>
      </w:r>
      <w:r w:rsidRPr="00B06341">
        <w:rPr>
          <w:rFonts w:ascii="Times New Roman" w:hAnsi="Times New Roman" w:cs="Times New Roman"/>
        </w:rPr>
        <w:t xml:space="preserve"> </w:t>
      </w:r>
      <w:r w:rsidRPr="00B06341">
        <w:rPr>
          <w:rFonts w:ascii="Times New Roman" w:hAnsi="Times New Roman" w:cs="Times New Roman"/>
          <w:u w:val="single"/>
        </w:rPr>
        <w:t>a re-elected and emboldened Trump</w:t>
      </w:r>
      <w:r w:rsidRPr="00B06341">
        <w:rPr>
          <w:rFonts w:ascii="Times New Roman" w:hAnsi="Times New Roman" w:cs="Times New Roman"/>
        </w:rPr>
        <w:t xml:space="preserve"> </w:t>
      </w:r>
      <w:r w:rsidRPr="00B06341">
        <w:rPr>
          <w:rFonts w:ascii="Times New Roman" w:hAnsi="Times New Roman" w:cs="Times New Roman"/>
          <w:u w:val="single"/>
        </w:rPr>
        <w:t>would</w:t>
      </w:r>
      <w:r w:rsidRPr="00B06341">
        <w:rPr>
          <w:rFonts w:ascii="Times New Roman" w:hAnsi="Times New Roman" w:cs="Times New Roman"/>
        </w:rPr>
        <w:t xml:space="preserve"> likely </w:t>
      </w:r>
      <w:r w:rsidRPr="00B06341">
        <w:rPr>
          <w:rFonts w:ascii="Times New Roman" w:hAnsi="Times New Roman" w:cs="Times New Roman"/>
          <w:b/>
          <w:bCs/>
          <w:u w:val="single"/>
        </w:rPr>
        <w:t>destroy the world’s best-case outcome on climate change</w:t>
      </w:r>
      <w:r w:rsidRPr="00B06341">
        <w:rPr>
          <w:rFonts w:ascii="Times New Roman" w:hAnsi="Times New Roman" w:cs="Times New Roman"/>
          <w:u w:val="single"/>
        </w:rPr>
        <w:t>,</w:t>
      </w:r>
      <w:r w:rsidRPr="00B06341">
        <w:rPr>
          <w:rFonts w:ascii="Times New Roman" w:hAnsi="Times New Roman" w:cs="Times New Roman"/>
        </w:rPr>
        <w:t xml:space="preserve"> </w:t>
      </w:r>
      <w:r w:rsidRPr="00B06341">
        <w:rPr>
          <w:rFonts w:ascii="Times New Roman" w:hAnsi="Times New Roman" w:cs="Times New Roman"/>
          <w:u w:val="single"/>
        </w:rPr>
        <w:t>and</w:t>
      </w:r>
      <w:r w:rsidRPr="00B06341">
        <w:rPr>
          <w:rFonts w:ascii="Times New Roman" w:hAnsi="Times New Roman" w:cs="Times New Roman"/>
        </w:rPr>
        <w:t xml:space="preserve"> potentially </w:t>
      </w:r>
      <w:r w:rsidRPr="00B06341">
        <w:rPr>
          <w:rFonts w:ascii="Times New Roman" w:hAnsi="Times New Roman" w:cs="Times New Roman"/>
          <w:u w:val="single"/>
        </w:rPr>
        <w:t xml:space="preserve">send us hurtling towards a </w:t>
      </w:r>
      <w:r w:rsidRPr="00B06341">
        <w:rPr>
          <w:rFonts w:ascii="Times New Roman" w:hAnsi="Times New Roman" w:cs="Times New Roman"/>
          <w:b/>
          <w:bCs/>
          <w:u w:val="single"/>
        </w:rPr>
        <w:t>worst-case scenario</w:t>
      </w:r>
      <w:r w:rsidRPr="00B06341">
        <w:rPr>
          <w:rFonts w:ascii="Times New Roman" w:hAnsi="Times New Roman" w:cs="Times New Roman"/>
        </w:rPr>
        <w:t xml:space="preserve">. His </w:t>
      </w:r>
      <w:r w:rsidRPr="00B06341">
        <w:rPr>
          <w:rFonts w:ascii="Times New Roman" w:hAnsi="Times New Roman" w:cs="Times New Roman"/>
          <w:u w:val="single"/>
        </w:rPr>
        <w:t>second term could result in global temperatures roaring past 1.5 degrees C</w:t>
      </w:r>
      <w:r w:rsidRPr="00B06341">
        <w:rPr>
          <w:rFonts w:ascii="Times New Roman" w:hAnsi="Times New Roman" w:cs="Times New Roman"/>
        </w:rPr>
        <w:t xml:space="preserve">elsius, </w:t>
      </w:r>
      <w:r w:rsidRPr="00B06341">
        <w:rPr>
          <w:rFonts w:ascii="Times New Roman" w:hAnsi="Times New Roman" w:cs="Times New Roman"/>
          <w:u w:val="single"/>
        </w:rPr>
        <w:t>the danger line identified in the</w:t>
      </w:r>
      <w:r w:rsidRPr="00B06341">
        <w:rPr>
          <w:rFonts w:ascii="Times New Roman" w:hAnsi="Times New Roman" w:cs="Times New Roman"/>
        </w:rPr>
        <w:t xml:space="preserve"> devastating </w:t>
      </w:r>
      <w:r w:rsidRPr="00B06341">
        <w:rPr>
          <w:rFonts w:ascii="Times New Roman" w:hAnsi="Times New Roman" w:cs="Times New Roman"/>
          <w:u w:val="single"/>
        </w:rPr>
        <w:t>U</w:t>
      </w:r>
      <w:r w:rsidRPr="00B06341">
        <w:rPr>
          <w:rFonts w:ascii="Times New Roman" w:hAnsi="Times New Roman" w:cs="Times New Roman"/>
        </w:rPr>
        <w:t xml:space="preserve">nited </w:t>
      </w:r>
      <w:r w:rsidRPr="00B06341">
        <w:rPr>
          <w:rFonts w:ascii="Times New Roman" w:hAnsi="Times New Roman" w:cs="Times New Roman"/>
          <w:u w:val="single"/>
        </w:rPr>
        <w:t>N</w:t>
      </w:r>
      <w:r w:rsidRPr="00B06341">
        <w:rPr>
          <w:rFonts w:ascii="Times New Roman" w:hAnsi="Times New Roman" w:cs="Times New Roman"/>
        </w:rPr>
        <w:t xml:space="preserve">ations </w:t>
      </w:r>
      <w:r w:rsidRPr="00B06341">
        <w:rPr>
          <w:rFonts w:ascii="Times New Roman" w:hAnsi="Times New Roman" w:cs="Times New Roman"/>
          <w:u w:val="single"/>
        </w:rPr>
        <w:t>climate report</w:t>
      </w:r>
      <w:r w:rsidRPr="00B06341">
        <w:rPr>
          <w:rFonts w:ascii="Times New Roman" w:hAnsi="Times New Roman" w:cs="Times New Roman"/>
        </w:rPr>
        <w:t xml:space="preserve"> from 2018, </w:t>
      </w:r>
      <w:r w:rsidRPr="00B06341">
        <w:rPr>
          <w:rFonts w:ascii="Times New Roman" w:hAnsi="Times New Roman" w:cs="Times New Roman"/>
          <w:u w:val="single"/>
        </w:rPr>
        <w:t xml:space="preserve">beyond which </w:t>
      </w:r>
      <w:r w:rsidRPr="00B06341">
        <w:rPr>
          <w:rFonts w:ascii="Times New Roman" w:hAnsi="Times New Roman" w:cs="Times New Roman"/>
        </w:rPr>
        <w:t xml:space="preserve">forests, croplands, freshwater sources and other </w:t>
      </w:r>
      <w:r w:rsidRPr="00B06341">
        <w:rPr>
          <w:rFonts w:ascii="Times New Roman" w:hAnsi="Times New Roman" w:cs="Times New Roman"/>
          <w:u w:val="single"/>
        </w:rPr>
        <w:t>natural systems that support human life</w:t>
      </w:r>
      <w:r w:rsidRPr="00B06341">
        <w:rPr>
          <w:rFonts w:ascii="Times New Roman" w:hAnsi="Times New Roman" w:cs="Times New Roman"/>
        </w:rPr>
        <w:t xml:space="preserve"> </w:t>
      </w:r>
      <w:r w:rsidRPr="00B06341">
        <w:rPr>
          <w:rFonts w:ascii="Times New Roman" w:hAnsi="Times New Roman" w:cs="Times New Roman"/>
          <w:u w:val="single"/>
        </w:rPr>
        <w:t xml:space="preserve">could be </w:t>
      </w:r>
      <w:r w:rsidRPr="00B06341">
        <w:rPr>
          <w:rFonts w:ascii="Times New Roman" w:hAnsi="Times New Roman" w:cs="Times New Roman"/>
          <w:b/>
          <w:bCs/>
          <w:u w:val="single"/>
        </w:rPr>
        <w:t>irreversibly transformed</w:t>
      </w:r>
      <w:r w:rsidRPr="00B06341">
        <w:rPr>
          <w:rFonts w:ascii="Times New Roman" w:hAnsi="Times New Roman" w:cs="Times New Roman"/>
        </w:rPr>
        <w:t xml:space="preserve">. </w:t>
      </w:r>
      <w:r w:rsidRPr="00B06341">
        <w:rPr>
          <w:rFonts w:ascii="Times New Roman" w:hAnsi="Times New Roman" w:cs="Times New Roman"/>
          <w:u w:val="single"/>
        </w:rPr>
        <w:t>We would also likely surpass 2 degrees,</w:t>
      </w:r>
      <w:r w:rsidRPr="00B06341">
        <w:rPr>
          <w:rFonts w:ascii="Times New Roman" w:hAnsi="Times New Roman" w:cs="Times New Roman"/>
        </w:rPr>
        <w:t xml:space="preserve"> the target the world’s nations agreed to in 2015 at Paris, </w:t>
      </w:r>
      <w:r w:rsidRPr="00B06341">
        <w:rPr>
          <w:rFonts w:ascii="Times New Roman" w:hAnsi="Times New Roman" w:cs="Times New Roman"/>
          <w:u w:val="single"/>
        </w:rPr>
        <w:t xml:space="preserve">raising the odds of </w:t>
      </w:r>
      <w:r w:rsidRPr="00B06341">
        <w:rPr>
          <w:rFonts w:ascii="Times New Roman" w:hAnsi="Times New Roman" w:cs="Times New Roman"/>
          <w:b/>
          <w:bCs/>
          <w:u w:val="single"/>
        </w:rPr>
        <w:t>catastrophic tipping points</w:t>
      </w:r>
      <w:r w:rsidRPr="00B06341">
        <w:rPr>
          <w:rFonts w:ascii="Times New Roman" w:hAnsi="Times New Roman" w:cs="Times New Roman"/>
        </w:rPr>
        <w:t xml:space="preserve"> </w:t>
      </w:r>
      <w:r w:rsidRPr="00B06341">
        <w:rPr>
          <w:rFonts w:ascii="Times New Roman" w:hAnsi="Times New Roman" w:cs="Times New Roman"/>
          <w:u w:val="single"/>
        </w:rPr>
        <w:t>like the melting of all Arctic sea ice</w:t>
      </w:r>
      <w:r w:rsidRPr="00B06341">
        <w:rPr>
          <w:rFonts w:ascii="Times New Roman" w:hAnsi="Times New Roman" w:cs="Times New Roman"/>
        </w:rPr>
        <w:t xml:space="preserve">. </w:t>
      </w:r>
      <w:r w:rsidRPr="00B06341">
        <w:rPr>
          <w:rFonts w:ascii="Times New Roman" w:hAnsi="Times New Roman" w:cs="Times New Roman"/>
          <w:u w:val="single"/>
        </w:rPr>
        <w:t>Trump's reelection dramatically increases these risks</w:t>
      </w:r>
      <w:r w:rsidRPr="00B06341">
        <w:rPr>
          <w:rFonts w:ascii="Times New Roman" w:hAnsi="Times New Roman" w:cs="Times New Roman"/>
        </w:rPr>
        <w:t xml:space="preserve"> </w:t>
      </w:r>
      <w:r w:rsidRPr="00B06341">
        <w:rPr>
          <w:rFonts w:ascii="Times New Roman" w:hAnsi="Times New Roman" w:cs="Times New Roman"/>
          <w:u w:val="single"/>
        </w:rPr>
        <w:t>not only because of</w:t>
      </w:r>
      <w:r w:rsidRPr="00B06341">
        <w:rPr>
          <w:rFonts w:ascii="Times New Roman" w:hAnsi="Times New Roman" w:cs="Times New Roman"/>
        </w:rPr>
        <w:t xml:space="preserve"> the massive additional emissions </w:t>
      </w:r>
      <w:r w:rsidRPr="00B06341">
        <w:rPr>
          <w:rFonts w:ascii="Times New Roman" w:hAnsi="Times New Roman" w:cs="Times New Roman"/>
          <w:u w:val="single"/>
        </w:rPr>
        <w:t>his fossil fuel-boosting policies</w:t>
      </w:r>
      <w:r w:rsidRPr="00B06341">
        <w:rPr>
          <w:rFonts w:ascii="Times New Roman" w:hAnsi="Times New Roman" w:cs="Times New Roman"/>
        </w:rPr>
        <w:t xml:space="preserve"> could cause—potentially as much as 3.1 gigatons by 2035, which is over four times the entire annual carbon footprint of Canada. </w:t>
      </w:r>
      <w:r w:rsidRPr="00B06341">
        <w:rPr>
          <w:rFonts w:ascii="Times New Roman" w:hAnsi="Times New Roman" w:cs="Times New Roman"/>
          <w:u w:val="single"/>
        </w:rPr>
        <w:t>A second Trump term could also mean that one by one,</w:t>
      </w:r>
      <w:r w:rsidRPr="00B06341">
        <w:rPr>
          <w:rFonts w:ascii="Times New Roman" w:hAnsi="Times New Roman" w:cs="Times New Roman"/>
        </w:rPr>
        <w:t xml:space="preserve"> </w:t>
      </w:r>
      <w:r w:rsidRPr="00B06341">
        <w:rPr>
          <w:rFonts w:ascii="Times New Roman" w:hAnsi="Times New Roman" w:cs="Times New Roman"/>
          <w:b/>
          <w:bCs/>
          <w:u w:val="single"/>
        </w:rPr>
        <w:t>countries drop out of</w:t>
      </w:r>
      <w:r w:rsidRPr="00B06341">
        <w:rPr>
          <w:rFonts w:ascii="Times New Roman" w:hAnsi="Times New Roman" w:cs="Times New Roman"/>
          <w:u w:val="single"/>
        </w:rPr>
        <w:t xml:space="preserve"> the </w:t>
      </w:r>
      <w:r w:rsidRPr="00B06341">
        <w:rPr>
          <w:rFonts w:ascii="Times New Roman" w:hAnsi="Times New Roman" w:cs="Times New Roman"/>
          <w:b/>
          <w:bCs/>
          <w:u w:val="single"/>
        </w:rPr>
        <w:t>Paris</w:t>
      </w:r>
      <w:r w:rsidRPr="00B06341">
        <w:rPr>
          <w:rFonts w:ascii="Times New Roman" w:hAnsi="Times New Roman" w:cs="Times New Roman"/>
          <w:u w:val="single"/>
        </w:rPr>
        <w:t xml:space="preserve"> agreement,</w:t>
      </w:r>
      <w:r w:rsidRPr="00B06341">
        <w:rPr>
          <w:rFonts w:ascii="Times New Roman" w:hAnsi="Times New Roman" w:cs="Times New Roman"/>
        </w:rPr>
        <w:t xml:space="preserve"> possibly </w:t>
      </w:r>
      <w:r w:rsidRPr="00B06341">
        <w:rPr>
          <w:rFonts w:ascii="Times New Roman" w:hAnsi="Times New Roman" w:cs="Times New Roman"/>
          <w:u w:val="single"/>
        </w:rPr>
        <w:t>causing it to unravel completely</w:t>
      </w:r>
      <w:r w:rsidRPr="00B06341">
        <w:rPr>
          <w:rFonts w:ascii="Times New Roman" w:hAnsi="Times New Roman" w:cs="Times New Roman"/>
        </w:rPr>
        <w:t xml:space="preserve">. </w:t>
      </w:r>
      <w:r w:rsidRPr="00B06341">
        <w:rPr>
          <w:rFonts w:ascii="Times New Roman" w:hAnsi="Times New Roman" w:cs="Times New Roman"/>
          <w:u w:val="single"/>
        </w:rPr>
        <w:t>In this scenario,</w:t>
      </w:r>
      <w:r w:rsidRPr="00B06341">
        <w:rPr>
          <w:rFonts w:ascii="Times New Roman" w:hAnsi="Times New Roman" w:cs="Times New Roman"/>
        </w:rPr>
        <w:t xml:space="preserve"> </w:t>
      </w:r>
      <w:r w:rsidRPr="00B06341">
        <w:rPr>
          <w:rFonts w:ascii="Times New Roman" w:hAnsi="Times New Roman" w:cs="Times New Roman"/>
          <w:u w:val="single"/>
        </w:rPr>
        <w:t>keeping temperature rise below 2 degrees would be extremely difficult</w:t>
      </w:r>
      <w:r w:rsidRPr="00B06341">
        <w:rPr>
          <w:rFonts w:ascii="Times New Roman" w:hAnsi="Times New Roman" w:cs="Times New Roman"/>
        </w:rPr>
        <w:t>. “I would say it would make [achieving] it impossible,” said Noah Sachs, a University of Richmond environmental law professor who described in a paper last year what Paris self-destructing could look like. “</w:t>
      </w:r>
      <w:r w:rsidRPr="00B06341">
        <w:rPr>
          <w:rFonts w:ascii="Times New Roman" w:hAnsi="Times New Roman" w:cs="Times New Roman"/>
          <w:u w:val="single"/>
        </w:rPr>
        <w:t xml:space="preserve">If Paris fell apart, </w:t>
      </w:r>
      <w:r w:rsidRPr="00B06341">
        <w:rPr>
          <w:rFonts w:ascii="Times New Roman" w:hAnsi="Times New Roman" w:cs="Times New Roman"/>
          <w:b/>
          <w:bCs/>
          <w:u w:val="single"/>
        </w:rPr>
        <w:t>we would blow right by that target</w:t>
      </w:r>
      <w:r w:rsidRPr="00B06341">
        <w:rPr>
          <w:rFonts w:ascii="Times New Roman" w:hAnsi="Times New Roman" w:cs="Times New Roman"/>
        </w:rPr>
        <w:t xml:space="preserve">.” That would mean that virtually all the planet’s coral reefs will bleach a sickly white. The world will lose more than 155,000 square miles of coastal wetlands and drylands. The number of people unable to access reliable drinking water could double. Hundreds of millions won’t have enough nutritious food to eat. And Trump, who turns 74 this June, likely won’t even be around to see it happen. </w:t>
      </w:r>
      <w:r w:rsidRPr="00B06341">
        <w:rPr>
          <w:rFonts w:ascii="Times New Roman" w:hAnsi="Times New Roman" w:cs="Times New Roman"/>
          <w:b/>
          <w:bCs/>
          <w:u w:val="single"/>
        </w:rPr>
        <w:t xml:space="preserve">The world is on the cusp of climate disaster </w:t>
      </w:r>
      <w:r w:rsidRPr="00B06341">
        <w:rPr>
          <w:rFonts w:ascii="Times New Roman" w:hAnsi="Times New Roman" w:cs="Times New Roman"/>
        </w:rPr>
        <w:t xml:space="preserve">Global temperature rise above 2 degrees wouldn't mean the imminent collapse of civilization. Nor would it mean the world should give up on cutting emissions. We’re already facing monumental disasters like the Australian bushfires, and the impacts of climate change will get exponentially more destructive and harder to survive with each increase in global temperature. This will make it worth fighting for carbon reductions, no matter how warm the planet gets. But </w:t>
      </w:r>
      <w:r w:rsidRPr="00B06341">
        <w:rPr>
          <w:rFonts w:ascii="Times New Roman" w:hAnsi="Times New Roman" w:cs="Times New Roman"/>
          <w:u w:val="single"/>
        </w:rPr>
        <w:t>above the 2 degrees goal that countries signed up for in</w:t>
      </w:r>
      <w:r w:rsidRPr="00B06341">
        <w:rPr>
          <w:rFonts w:ascii="Times New Roman" w:hAnsi="Times New Roman" w:cs="Times New Roman"/>
        </w:rPr>
        <w:t xml:space="preserve"> the </w:t>
      </w:r>
      <w:r w:rsidRPr="00B06341">
        <w:rPr>
          <w:rFonts w:ascii="Times New Roman" w:hAnsi="Times New Roman" w:cs="Times New Roman"/>
          <w:u w:val="single"/>
        </w:rPr>
        <w:t>Paris</w:t>
      </w:r>
      <w:r w:rsidRPr="00B06341">
        <w:rPr>
          <w:rFonts w:ascii="Times New Roman" w:hAnsi="Times New Roman" w:cs="Times New Roman"/>
        </w:rPr>
        <w:t xml:space="preserve"> agreement, </w:t>
      </w:r>
      <w:r w:rsidRPr="00B06341">
        <w:rPr>
          <w:rFonts w:ascii="Times New Roman" w:hAnsi="Times New Roman" w:cs="Times New Roman"/>
          <w:u w:val="single"/>
        </w:rPr>
        <w:t>damage could come at a scale that’s hard to fathom</w:t>
      </w:r>
      <w:r w:rsidRPr="00B06341">
        <w:rPr>
          <w:rFonts w:ascii="Times New Roman" w:hAnsi="Times New Roman" w:cs="Times New Roman"/>
        </w:rPr>
        <w:t xml:space="preserve">. In a 1.5 degrees scenario the probability of an ice-free Arctic summer is 3 percent in a given year. At 2 degrees that rises to 16 percent. And at 3 degrees it’s 63 percent. </w:t>
      </w:r>
      <w:r w:rsidRPr="00B06341">
        <w:rPr>
          <w:rFonts w:ascii="Times New Roman" w:hAnsi="Times New Roman" w:cs="Times New Roman"/>
          <w:u w:val="single"/>
        </w:rPr>
        <w:t>Sea-level rise</w:t>
      </w:r>
      <w:r w:rsidRPr="00B06341">
        <w:rPr>
          <w:rFonts w:ascii="Times New Roman" w:hAnsi="Times New Roman" w:cs="Times New Roman"/>
        </w:rPr>
        <w:t xml:space="preserve"> at that scale </w:t>
      </w:r>
      <w:r w:rsidRPr="00B06341">
        <w:rPr>
          <w:rFonts w:ascii="Times New Roman" w:hAnsi="Times New Roman" w:cs="Times New Roman"/>
          <w:u w:val="single"/>
        </w:rPr>
        <w:t>means cities such as Miami,</w:t>
      </w:r>
      <w:r w:rsidRPr="00B06341">
        <w:rPr>
          <w:rFonts w:ascii="Times New Roman" w:hAnsi="Times New Roman" w:cs="Times New Roman"/>
        </w:rPr>
        <w:t xml:space="preserve"> </w:t>
      </w:r>
      <w:r w:rsidRPr="00B06341">
        <w:rPr>
          <w:rFonts w:ascii="Times New Roman" w:hAnsi="Times New Roman" w:cs="Times New Roman"/>
          <w:u w:val="single"/>
        </w:rPr>
        <w:t>Osaka,</w:t>
      </w:r>
      <w:r w:rsidRPr="00B06341">
        <w:rPr>
          <w:rFonts w:ascii="Times New Roman" w:hAnsi="Times New Roman" w:cs="Times New Roman"/>
        </w:rPr>
        <w:t xml:space="preserve"> Alexandria </w:t>
      </w:r>
      <w:r w:rsidRPr="00B06341">
        <w:rPr>
          <w:rFonts w:ascii="Times New Roman" w:hAnsi="Times New Roman" w:cs="Times New Roman"/>
          <w:u w:val="single"/>
        </w:rPr>
        <w:t>and Shanghai</w:t>
      </w:r>
      <w:r w:rsidRPr="00B06341">
        <w:rPr>
          <w:rFonts w:ascii="Times New Roman" w:hAnsi="Times New Roman" w:cs="Times New Roman"/>
        </w:rPr>
        <w:t xml:space="preserve"> </w:t>
      </w:r>
      <w:r w:rsidRPr="00B06341">
        <w:rPr>
          <w:rFonts w:ascii="Times New Roman" w:hAnsi="Times New Roman" w:cs="Times New Roman"/>
          <w:u w:val="single"/>
        </w:rPr>
        <w:lastRenderedPageBreak/>
        <w:t>could</w:t>
      </w:r>
      <w:r w:rsidRPr="00B06341">
        <w:rPr>
          <w:rFonts w:ascii="Times New Roman" w:hAnsi="Times New Roman" w:cs="Times New Roman"/>
        </w:rPr>
        <w:t xml:space="preserve"> effectively </w:t>
      </w:r>
      <w:r w:rsidRPr="00B06341">
        <w:rPr>
          <w:rFonts w:ascii="Times New Roman" w:hAnsi="Times New Roman" w:cs="Times New Roman"/>
          <w:b/>
          <w:bCs/>
          <w:u w:val="single"/>
        </w:rPr>
        <w:t>cease to exist</w:t>
      </w:r>
      <w:r w:rsidRPr="00B06341">
        <w:rPr>
          <w:rFonts w:ascii="Times New Roman" w:hAnsi="Times New Roman" w:cs="Times New Roman"/>
        </w:rPr>
        <w:t xml:space="preserve">. Meanwhile, there could be disasters like 97 percent of wildfire-sensitive regions in Mediterranean Europe burning every single summer. </w:t>
      </w:r>
      <w:r w:rsidRPr="00B06341">
        <w:rPr>
          <w:rFonts w:ascii="Times New Roman" w:hAnsi="Times New Roman" w:cs="Times New Roman"/>
          <w:u w:val="single"/>
        </w:rPr>
        <w:t>The chance of the American West going up in flames could increase by 400 percent</w:t>
      </w:r>
      <w:r w:rsidRPr="00B06341">
        <w:rPr>
          <w:rFonts w:ascii="Times New Roman" w:hAnsi="Times New Roman" w:cs="Times New Roman"/>
        </w:rPr>
        <w:t xml:space="preserve">. </w:t>
      </w:r>
      <w:r w:rsidRPr="00B06341">
        <w:rPr>
          <w:rFonts w:ascii="Times New Roman" w:hAnsi="Times New Roman" w:cs="Times New Roman"/>
          <w:u w:val="single"/>
        </w:rPr>
        <w:t>The Rhodium Group,</w:t>
      </w:r>
      <w:r w:rsidRPr="00B06341">
        <w:rPr>
          <w:rFonts w:ascii="Times New Roman" w:hAnsi="Times New Roman" w:cs="Times New Roman"/>
        </w:rPr>
        <w:t xml:space="preserve"> </w:t>
      </w:r>
      <w:r w:rsidRPr="00B06341">
        <w:rPr>
          <w:rFonts w:ascii="Times New Roman" w:hAnsi="Times New Roman" w:cs="Times New Roman"/>
          <w:u w:val="single"/>
        </w:rPr>
        <w:t>a New York-based research firm,</w:t>
      </w:r>
      <w:r w:rsidRPr="00B06341">
        <w:rPr>
          <w:rFonts w:ascii="Times New Roman" w:hAnsi="Times New Roman" w:cs="Times New Roman"/>
        </w:rPr>
        <w:t xml:space="preserve"> </w:t>
      </w:r>
      <w:r w:rsidRPr="00B06341">
        <w:rPr>
          <w:rFonts w:ascii="Times New Roman" w:hAnsi="Times New Roman" w:cs="Times New Roman"/>
          <w:u w:val="single"/>
        </w:rPr>
        <w:t>calculated</w:t>
      </w:r>
      <w:r w:rsidRPr="00B06341">
        <w:rPr>
          <w:rFonts w:ascii="Times New Roman" w:hAnsi="Times New Roman" w:cs="Times New Roman"/>
        </w:rPr>
        <w:t xml:space="preserve"> in December </w:t>
      </w:r>
      <w:r w:rsidRPr="00B06341">
        <w:rPr>
          <w:rFonts w:ascii="Times New Roman" w:hAnsi="Times New Roman" w:cs="Times New Roman"/>
          <w:u w:val="single"/>
        </w:rPr>
        <w:t>that for humankind to keep warming below 2 degrees,</w:t>
      </w:r>
      <w:r w:rsidRPr="00B06341">
        <w:rPr>
          <w:rFonts w:ascii="Times New Roman" w:hAnsi="Times New Roman" w:cs="Times New Roman"/>
        </w:rPr>
        <w:t xml:space="preserve"> </w:t>
      </w:r>
      <w:r w:rsidRPr="00B06341">
        <w:rPr>
          <w:rFonts w:ascii="Times New Roman" w:hAnsi="Times New Roman" w:cs="Times New Roman"/>
          <w:u w:val="single"/>
        </w:rPr>
        <w:t>we need to reduce emissions</w:t>
      </w:r>
      <w:r w:rsidRPr="00B06341">
        <w:rPr>
          <w:rFonts w:ascii="Times New Roman" w:hAnsi="Times New Roman" w:cs="Times New Roman"/>
        </w:rPr>
        <w:t xml:space="preserve"> a colossal </w:t>
      </w:r>
      <w:r w:rsidRPr="00B06341">
        <w:rPr>
          <w:rFonts w:ascii="Times New Roman" w:hAnsi="Times New Roman" w:cs="Times New Roman"/>
          <w:u w:val="single"/>
        </w:rPr>
        <w:t>one-third</w:t>
      </w:r>
      <w:r w:rsidRPr="00B06341">
        <w:rPr>
          <w:rFonts w:ascii="Times New Roman" w:hAnsi="Times New Roman" w:cs="Times New Roman"/>
        </w:rPr>
        <w:t xml:space="preserve"> </w:t>
      </w:r>
      <w:r w:rsidRPr="00B06341">
        <w:rPr>
          <w:rFonts w:ascii="Times New Roman" w:hAnsi="Times New Roman" w:cs="Times New Roman"/>
          <w:u w:val="single"/>
        </w:rPr>
        <w:t>from current levels by 2030</w:t>
      </w:r>
      <w:r w:rsidRPr="00B06341">
        <w:rPr>
          <w:rFonts w:ascii="Times New Roman" w:hAnsi="Times New Roman" w:cs="Times New Roman"/>
        </w:rPr>
        <w:t xml:space="preserve">. They identified five crucial things that could get us globally on track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The fifth one is Trump losing in 2020. Trump has already done a significant amount of damage </w:t>
      </w:r>
      <w:r w:rsidRPr="00B06341">
        <w:rPr>
          <w:rFonts w:ascii="Times New Roman" w:hAnsi="Times New Roman" w:cs="Times New Roman"/>
          <w:u w:val="single"/>
        </w:rPr>
        <w:t>A re-elected Trump would keep dismantling environmental rules</w:t>
      </w:r>
      <w:r w:rsidRPr="00B06341">
        <w:rPr>
          <w:rFonts w:ascii="Times New Roman" w:hAnsi="Times New Roman" w:cs="Times New Roman"/>
        </w:rPr>
        <w:t xml:space="preserve">—he's slashed 95 in total so far—that limit fossil fuel companies or other polluters of the atmosphere. And </w:t>
      </w:r>
      <w:r w:rsidRPr="00B06341">
        <w:rPr>
          <w:rFonts w:ascii="Times New Roman" w:hAnsi="Times New Roman" w:cs="Times New Roman"/>
          <w:u w:val="single"/>
        </w:rPr>
        <w:t>he would make the damage much harder to reverse by continuing to stack the courts with conservative judges</w:t>
      </w:r>
      <w:r w:rsidRPr="00B06341">
        <w:rPr>
          <w:rFonts w:ascii="Times New Roman" w:hAnsi="Times New Roman" w:cs="Times New Roman"/>
        </w:rPr>
        <w:t xml:space="preserve"> </w:t>
      </w:r>
      <w:r w:rsidRPr="00B06341">
        <w:rPr>
          <w:rFonts w:ascii="Times New Roman" w:hAnsi="Times New Roman" w:cs="Times New Roman"/>
          <w:u w:val="single"/>
        </w:rPr>
        <w:t>who</w:t>
      </w:r>
      <w:r w:rsidRPr="00B06341">
        <w:rPr>
          <w:rFonts w:ascii="Times New Roman" w:hAnsi="Times New Roman" w:cs="Times New Roman"/>
        </w:rPr>
        <w:t xml:space="preserve"> tend to </w:t>
      </w:r>
      <w:r w:rsidRPr="00B06341">
        <w:rPr>
          <w:rFonts w:ascii="Times New Roman" w:hAnsi="Times New Roman" w:cs="Times New Roman"/>
          <w:u w:val="single"/>
        </w:rPr>
        <w:t>rule on the side of greenhouse gas-spewing corporations</w:t>
      </w:r>
      <w:r w:rsidRPr="00B06341">
        <w:rPr>
          <w:rFonts w:ascii="Times New Roman" w:hAnsi="Times New Roman" w:cs="Times New Roman"/>
        </w:rPr>
        <w:t xml:space="preserve">. </w:t>
      </w:r>
      <w:r w:rsidRPr="00B06341">
        <w:rPr>
          <w:rFonts w:ascii="Times New Roman" w:hAnsi="Times New Roman" w:cs="Times New Roman"/>
          <w:u w:val="single"/>
        </w:rPr>
        <w:t>There</w:t>
      </w:r>
      <w:r w:rsidRPr="00B06341">
        <w:rPr>
          <w:rFonts w:ascii="Times New Roman" w:hAnsi="Times New Roman" w:cs="Times New Roman"/>
        </w:rPr>
        <w:t xml:space="preserve"> already </w:t>
      </w:r>
      <w:r w:rsidRPr="00B06341">
        <w:rPr>
          <w:rFonts w:ascii="Times New Roman" w:hAnsi="Times New Roman" w:cs="Times New Roman"/>
          <w:u w:val="single"/>
        </w:rPr>
        <w:t>aren’t many years left to reduce emissions on the scale necessary to avoid further devastation</w:t>
      </w:r>
      <w:r w:rsidRPr="00B06341">
        <w:rPr>
          <w:rFonts w:ascii="Times New Roman" w:hAnsi="Times New Roman" w:cs="Times New Roman"/>
        </w:rPr>
        <w:t xml:space="preserve">. </w:t>
      </w:r>
      <w:r w:rsidRPr="00B06341">
        <w:rPr>
          <w:rFonts w:ascii="Times New Roman" w:hAnsi="Times New Roman" w:cs="Times New Roman"/>
          <w:u w:val="single"/>
        </w:rPr>
        <w:t>Trump's second term would</w:t>
      </w:r>
      <w:r w:rsidRPr="00B06341">
        <w:rPr>
          <w:rFonts w:ascii="Times New Roman" w:hAnsi="Times New Roman" w:cs="Times New Roman"/>
        </w:rPr>
        <w:t xml:space="preserve"> </w:t>
      </w:r>
      <w:r w:rsidRPr="00B06341">
        <w:rPr>
          <w:rFonts w:ascii="Times New Roman" w:hAnsi="Times New Roman" w:cs="Times New Roman"/>
          <w:u w:val="single"/>
        </w:rPr>
        <w:t>at the very least</w:t>
      </w:r>
      <w:r w:rsidRPr="00B06341">
        <w:rPr>
          <w:rFonts w:ascii="Times New Roman" w:hAnsi="Times New Roman" w:cs="Times New Roman"/>
        </w:rPr>
        <w:t xml:space="preserve"> </w:t>
      </w:r>
      <w:r w:rsidRPr="00B06341">
        <w:rPr>
          <w:rFonts w:ascii="Times New Roman" w:hAnsi="Times New Roman" w:cs="Times New Roman"/>
          <w:u w:val="single"/>
        </w:rPr>
        <w:t>be more wasted time</w:t>
      </w:r>
      <w:r w:rsidRPr="00B06341">
        <w:rPr>
          <w:rFonts w:ascii="Times New Roman" w:hAnsi="Times New Roman" w:cs="Times New Roman"/>
        </w:rPr>
        <w:t xml:space="preserve">. </w:t>
      </w:r>
      <w:r w:rsidRPr="00B06341">
        <w:rPr>
          <w:rFonts w:ascii="Times New Roman" w:hAnsi="Times New Roman" w:cs="Times New Roman"/>
          <w:u w:val="single"/>
        </w:rPr>
        <w:t xml:space="preserve">If the U.S. is to have </w:t>
      </w:r>
      <w:r w:rsidRPr="00B06341">
        <w:rPr>
          <w:rFonts w:ascii="Times New Roman" w:hAnsi="Times New Roman" w:cs="Times New Roman"/>
          <w:b/>
          <w:bCs/>
          <w:u w:val="single"/>
        </w:rPr>
        <w:t>any hope</w:t>
      </w:r>
      <w:r w:rsidRPr="00B06341">
        <w:rPr>
          <w:rFonts w:ascii="Times New Roman" w:hAnsi="Times New Roman" w:cs="Times New Roman"/>
        </w:rPr>
        <w:t xml:space="preserve"> </w:t>
      </w:r>
      <w:r w:rsidRPr="00B06341">
        <w:rPr>
          <w:rFonts w:ascii="Times New Roman" w:hAnsi="Times New Roman" w:cs="Times New Roman"/>
          <w:u w:val="single"/>
        </w:rPr>
        <w:t>of meeting the 1.5 degrees goal,</w:t>
      </w:r>
      <w:r w:rsidRPr="00B06341">
        <w:rPr>
          <w:rFonts w:ascii="Times New Roman" w:hAnsi="Times New Roman" w:cs="Times New Roman"/>
        </w:rPr>
        <w:t xml:space="preserve"> </w:t>
      </w:r>
      <w:r w:rsidRPr="00B06341">
        <w:rPr>
          <w:rFonts w:ascii="Times New Roman" w:hAnsi="Times New Roman" w:cs="Times New Roman"/>
          <w:u w:val="single"/>
        </w:rPr>
        <w:t>its emissions need to be reduced 40 or 50 percent from 2005 levels by 2030</w:t>
      </w:r>
      <w:r w:rsidRPr="00B06341">
        <w:rPr>
          <w:rFonts w:ascii="Times New Roman" w:hAnsi="Times New Roman" w:cs="Times New Roman"/>
        </w:rPr>
        <w:t xml:space="preserve">. </w:t>
      </w:r>
      <w:r w:rsidRPr="00B06341">
        <w:rPr>
          <w:rFonts w:ascii="Times New Roman" w:hAnsi="Times New Roman" w:cs="Times New Roman"/>
          <w:u w:val="single"/>
        </w:rPr>
        <w:t>But</w:t>
      </w:r>
      <w:r w:rsidRPr="00B06341">
        <w:rPr>
          <w:rFonts w:ascii="Times New Roman" w:hAnsi="Times New Roman" w:cs="Times New Roman"/>
        </w:rPr>
        <w:t xml:space="preserve"> the </w:t>
      </w:r>
      <w:r w:rsidRPr="00B06341">
        <w:rPr>
          <w:rFonts w:ascii="Times New Roman" w:hAnsi="Times New Roman" w:cs="Times New Roman"/>
          <w:u w:val="single"/>
        </w:rPr>
        <w:t>Trump</w:t>
      </w:r>
      <w:r w:rsidRPr="00B06341">
        <w:rPr>
          <w:rFonts w:ascii="Times New Roman" w:hAnsi="Times New Roman" w:cs="Times New Roman"/>
        </w:rPr>
        <w:t xml:space="preserve"> administration </w:t>
      </w:r>
      <w:r w:rsidRPr="00B06341">
        <w:rPr>
          <w:rFonts w:ascii="Times New Roman" w:hAnsi="Times New Roman" w:cs="Times New Roman"/>
          <w:u w:val="single"/>
        </w:rPr>
        <w:t>has wiped out</w:t>
      </w:r>
      <w:r w:rsidRPr="00B06341">
        <w:rPr>
          <w:rFonts w:ascii="Times New Roman" w:hAnsi="Times New Roman" w:cs="Times New Roman"/>
        </w:rPr>
        <w:t xml:space="preserve"> Barack </w:t>
      </w:r>
      <w:r w:rsidRPr="00B06341">
        <w:rPr>
          <w:rFonts w:ascii="Times New Roman" w:hAnsi="Times New Roman" w:cs="Times New Roman"/>
          <w:u w:val="single"/>
        </w:rPr>
        <w:t>Obama–era emissions standards</w:t>
      </w:r>
      <w:r w:rsidRPr="00B06341">
        <w:rPr>
          <w:rFonts w:ascii="Times New Roman" w:hAnsi="Times New Roman" w:cs="Times New Roman"/>
        </w:rPr>
        <w:t xml:space="preserve"> for cars and trucks, </w:t>
      </w:r>
      <w:r w:rsidRPr="00B06341">
        <w:rPr>
          <w:rFonts w:ascii="Times New Roman" w:hAnsi="Times New Roman" w:cs="Times New Roman"/>
          <w:u w:val="single"/>
        </w:rPr>
        <w:t>allowed oil and gas producers to release all the methane they want</w:t>
      </w:r>
      <w:r w:rsidRPr="00B06341">
        <w:rPr>
          <w:rFonts w:ascii="Times New Roman" w:hAnsi="Times New Roman" w:cs="Times New Roman"/>
        </w:rPr>
        <w:t xml:space="preserve"> </w:t>
      </w:r>
      <w:r w:rsidRPr="00B06341">
        <w:rPr>
          <w:rFonts w:ascii="Times New Roman" w:hAnsi="Times New Roman" w:cs="Times New Roman"/>
          <w:u w:val="single"/>
        </w:rPr>
        <w:t xml:space="preserve">and engaged in many other acts of </w:t>
      </w:r>
      <w:r w:rsidRPr="00B06341">
        <w:rPr>
          <w:rFonts w:ascii="Times New Roman" w:hAnsi="Times New Roman" w:cs="Times New Roman"/>
          <w:b/>
          <w:bCs/>
          <w:u w:val="single"/>
        </w:rPr>
        <w:t>climate destruction</w:t>
      </w:r>
      <w:r w:rsidRPr="00B06341">
        <w:rPr>
          <w:rFonts w:ascii="Times New Roman" w:hAnsi="Times New Roman" w:cs="Times New Roman"/>
        </w:rPr>
        <w:t xml:space="preserve">. This would leave only six years to close a massive gap after the end of a second Trump term, after which U.S. emissions cuts might only hit 12 to 19 percent, according to the Rhodium group. And that estimate is based only on existing Trump rollbacks. “If he were elected for an additional four years, it’s very likely that the administration would do more to further erode the progress that the Obama administration made,” said Kate Larsen, a director with Rhodium who leads the group’s international climate and energy research. The increase in U.S. emissions would be a major global setback, given how rapidly the world’s carbon footprint needs to shrink over the next decade. So would the lack of leadership needed to help other countries meet their national goals. “If the Trump administration continues its current policies, the multi-gigaton emissions gap that the world will have to close will be much harder,” Larsen said of keeping global temperature rise below 2 degrees. “Without the U.S. there, it’s hard to see how that would happen.” </w:t>
      </w:r>
      <w:r w:rsidRPr="00B06341">
        <w:rPr>
          <w:rFonts w:ascii="Times New Roman" w:hAnsi="Times New Roman" w:cs="Times New Roman"/>
          <w:u w:val="single"/>
        </w:rPr>
        <w:t>Trump will send the fossil fuel industry into overdrive Insofar as Trump has any kind of</w:t>
      </w:r>
      <w:r w:rsidRPr="00B06341">
        <w:rPr>
          <w:rFonts w:ascii="Times New Roman" w:hAnsi="Times New Roman" w:cs="Times New Roman"/>
        </w:rPr>
        <w:t xml:space="preserve"> coherent or </w:t>
      </w:r>
      <w:r w:rsidRPr="00B06341">
        <w:rPr>
          <w:rFonts w:ascii="Times New Roman" w:hAnsi="Times New Roman" w:cs="Times New Roman"/>
          <w:u w:val="single"/>
        </w:rPr>
        <w:t>consistent ideology</w:t>
      </w:r>
      <w:r w:rsidRPr="00B06341">
        <w:rPr>
          <w:rFonts w:ascii="Times New Roman" w:hAnsi="Times New Roman" w:cs="Times New Roman"/>
        </w:rPr>
        <w:t xml:space="preserve"> guiding his presidency, </w:t>
      </w:r>
      <w:r w:rsidRPr="00B06341">
        <w:rPr>
          <w:rFonts w:ascii="Times New Roman" w:hAnsi="Times New Roman" w:cs="Times New Roman"/>
          <w:u w:val="single"/>
        </w:rPr>
        <w:t xml:space="preserve">it’s to do </w:t>
      </w:r>
      <w:r w:rsidRPr="00B06341">
        <w:rPr>
          <w:rFonts w:ascii="Times New Roman" w:hAnsi="Times New Roman" w:cs="Times New Roman"/>
          <w:b/>
          <w:bCs/>
          <w:u w:val="single"/>
        </w:rPr>
        <w:t>as many favors as possible for the fossil fuel companies</w:t>
      </w:r>
      <w:r w:rsidRPr="00B06341">
        <w:rPr>
          <w:rFonts w:ascii="Times New Roman" w:hAnsi="Times New Roman" w:cs="Times New Roman"/>
        </w:rPr>
        <w:t xml:space="preserve"> who have unprecedented access to his administration. </w:t>
      </w:r>
      <w:r w:rsidRPr="00B06341">
        <w:rPr>
          <w:rFonts w:ascii="Times New Roman" w:hAnsi="Times New Roman" w:cs="Times New Roman"/>
          <w:u w:val="single"/>
        </w:rPr>
        <w:t>Some observers refer to this as Trump’s “energy dominance” agenda</w:t>
      </w:r>
      <w:r w:rsidRPr="00B06341">
        <w:rPr>
          <w:rFonts w:ascii="Times New Roman" w:hAnsi="Times New Roman" w:cs="Times New Roman"/>
        </w:rPr>
        <w:t xml:space="preserve">. “It really emphasizes maximizing U.S. production of oil and gas, maximizing exports of oil and gas and petroleum products,” said David Goldwyn, a former special envoy to Secretary of State Hillary Clinton. “It means rolling back, or revising, or rescinding regulations, which they perceive as putting costs or time delays on fossil energy production.” Goldwyn and his colleague Andrea Clabough described the gifts oil and gas companies could receive from a reelected Trump in a paper this January for the Atlantic Council. These gifts include legislation handicapping the ability of states and tribal authorities to oppose fossil fuel projects, doubling down on efforts to open Alaska’s Arctic National Wildlife Refuge to oil drilling, and a Federal Energy Regulatory Commission dominated by Republicans, meaning even less environmental oversight of new oil pipelines or liquefied natural gas terminals. Granting the fossil fuel industry’s wildest wish list is an ongoing project—last week, the administration finalized a policy giving energy companies mining access to 5 million acres of previously federally protected wilderness. </w:t>
      </w:r>
      <w:r w:rsidRPr="00B06341">
        <w:rPr>
          <w:rFonts w:ascii="Times New Roman" w:hAnsi="Times New Roman" w:cs="Times New Roman"/>
          <w:u w:val="single"/>
        </w:rPr>
        <w:t xml:space="preserve">Trump is also </w:t>
      </w:r>
      <w:r w:rsidRPr="00B06341">
        <w:rPr>
          <w:rFonts w:ascii="Times New Roman" w:hAnsi="Times New Roman" w:cs="Times New Roman"/>
          <w:b/>
          <w:bCs/>
          <w:u w:val="single"/>
        </w:rPr>
        <w:t>locking in the damage further</w:t>
      </w:r>
      <w:r w:rsidRPr="00B06341">
        <w:rPr>
          <w:rFonts w:ascii="Times New Roman" w:hAnsi="Times New Roman" w:cs="Times New Roman"/>
        </w:rPr>
        <w:t xml:space="preserve"> </w:t>
      </w:r>
      <w:r w:rsidRPr="00B06341">
        <w:rPr>
          <w:rFonts w:ascii="Times New Roman" w:hAnsi="Times New Roman" w:cs="Times New Roman"/>
          <w:u w:val="single"/>
        </w:rPr>
        <w:t>by appointing conservative judges</w:t>
      </w:r>
      <w:r w:rsidRPr="00B06341">
        <w:rPr>
          <w:rFonts w:ascii="Times New Roman" w:hAnsi="Times New Roman" w:cs="Times New Roman"/>
        </w:rPr>
        <w:t xml:space="preserve"> </w:t>
      </w:r>
      <w:r w:rsidRPr="00B06341">
        <w:rPr>
          <w:rFonts w:ascii="Times New Roman" w:hAnsi="Times New Roman" w:cs="Times New Roman"/>
          <w:u w:val="single"/>
        </w:rPr>
        <w:t>favorable to</w:t>
      </w:r>
      <w:r w:rsidRPr="00B06341">
        <w:rPr>
          <w:rFonts w:ascii="Times New Roman" w:hAnsi="Times New Roman" w:cs="Times New Roman"/>
        </w:rPr>
        <w:t xml:space="preserve"> these </w:t>
      </w:r>
      <w:r w:rsidRPr="00B06341">
        <w:rPr>
          <w:rFonts w:ascii="Times New Roman" w:hAnsi="Times New Roman" w:cs="Times New Roman"/>
          <w:u w:val="single"/>
        </w:rPr>
        <w:t>rollbacks</w:t>
      </w:r>
      <w:r w:rsidRPr="00B06341">
        <w:rPr>
          <w:rFonts w:ascii="Times New Roman" w:hAnsi="Times New Roman" w:cs="Times New Roman"/>
        </w:rPr>
        <w:t xml:space="preserve">. </w:t>
      </w:r>
      <w:r w:rsidRPr="00B06341">
        <w:rPr>
          <w:rFonts w:ascii="Times New Roman" w:hAnsi="Times New Roman" w:cs="Times New Roman"/>
        </w:rPr>
        <w:lastRenderedPageBreak/>
        <w:t xml:space="preserve">These include Brett Kavanaugh, a longtime opponent </w:t>
      </w:r>
      <w:r w:rsidRPr="00B06341">
        <w:rPr>
          <w:rFonts w:ascii="Times New Roman" w:hAnsi="Times New Roman" w:cs="Times New Roman"/>
          <w:u w:val="single"/>
        </w:rPr>
        <w:t>of climate regulations</w:t>
      </w:r>
      <w:r w:rsidRPr="00B06341">
        <w:rPr>
          <w:rFonts w:ascii="Times New Roman" w:hAnsi="Times New Roman" w:cs="Times New Roman"/>
        </w:rPr>
        <w:t xml:space="preserve">. </w:t>
      </w:r>
      <w:r w:rsidRPr="00B06341">
        <w:rPr>
          <w:rFonts w:ascii="Times New Roman" w:hAnsi="Times New Roman" w:cs="Times New Roman"/>
          <w:u w:val="single"/>
        </w:rPr>
        <w:t>Trump</w:t>
      </w:r>
      <w:r w:rsidRPr="00B06341">
        <w:rPr>
          <w:rFonts w:ascii="Times New Roman" w:hAnsi="Times New Roman" w:cs="Times New Roman"/>
        </w:rPr>
        <w:t xml:space="preserve">’s administration </w:t>
      </w:r>
      <w:r w:rsidRPr="00B06341">
        <w:rPr>
          <w:rFonts w:ascii="Times New Roman" w:hAnsi="Times New Roman" w:cs="Times New Roman"/>
          <w:u w:val="single"/>
        </w:rPr>
        <w:t>has already appointed 50 federal appeals judges</w:t>
      </w:r>
      <w:r w:rsidRPr="00B06341">
        <w:rPr>
          <w:rFonts w:ascii="Times New Roman" w:hAnsi="Times New Roman" w:cs="Times New Roman"/>
        </w:rPr>
        <w:t xml:space="preserve">, compared to the 55 Obama appointed during his entire eight-year presidency, </w:t>
      </w:r>
      <w:r w:rsidRPr="00B06341">
        <w:rPr>
          <w:rFonts w:ascii="Times New Roman" w:hAnsi="Times New Roman" w:cs="Times New Roman"/>
          <w:u w:val="single"/>
        </w:rPr>
        <w:t>a trend that will continue in Trump’s second term</w:t>
      </w:r>
      <w:r w:rsidRPr="00B06341">
        <w:rPr>
          <w:rFonts w:ascii="Times New Roman" w:hAnsi="Times New Roman" w:cs="Times New Roman"/>
        </w:rPr>
        <w:t xml:space="preserve"> as long as Republicans maintain control of the Senate. If those judges make rulings limiting the government's power to fight climate change, future administrations—Democratic or Republican—could have a difficult time reversing the onslaught of climate-destroying regulations during the dwindling years we have left to hit 1.5 or 2 degrees. “In that respect, the outcome of the election is highly determinative of the future course of [climate and energy] regulation,” Goldwyn explained. </w:t>
      </w:r>
      <w:r w:rsidRPr="00B06341">
        <w:rPr>
          <w:rFonts w:ascii="Times New Roman" w:hAnsi="Times New Roman" w:cs="Times New Roman"/>
          <w:u w:val="single"/>
        </w:rPr>
        <w:t xml:space="preserve">Trump will block the government from fighting climate change </w:t>
      </w:r>
      <w:r w:rsidRPr="00B06341">
        <w:rPr>
          <w:rFonts w:ascii="Times New Roman" w:hAnsi="Times New Roman" w:cs="Times New Roman"/>
        </w:rPr>
        <w:t xml:space="preserve">Even with Trump and his fossil fuel executive allies vandalizing the atmosphere until 2024, Goldwyn said the best-case climate scenario of 1.5 degrees is not out of reach. “Regardless of who wins the U.S. election, the investment in technology that will both reduce the cost and increase the volume of greenhouse gas reduction… I think will continue and intensify,” he argued. “That push is going to continue from private companies, from the innovation space in the United States, from our universities, as well as from the Europeans and from China.” Others aren’t convinced. </w:t>
      </w:r>
      <w:r w:rsidRPr="00B06341">
        <w:rPr>
          <w:rFonts w:ascii="Times New Roman" w:hAnsi="Times New Roman" w:cs="Times New Roman"/>
          <w:u w:val="single"/>
        </w:rPr>
        <w:t>Though it’s now cheaper to install solar panels</w:t>
      </w:r>
      <w:r w:rsidRPr="00B06341">
        <w:rPr>
          <w:rFonts w:ascii="Times New Roman" w:hAnsi="Times New Roman" w:cs="Times New Roman"/>
        </w:rPr>
        <w:t xml:space="preserve"> </w:t>
      </w:r>
      <w:r w:rsidRPr="00B06341">
        <w:rPr>
          <w:rFonts w:ascii="Times New Roman" w:hAnsi="Times New Roman" w:cs="Times New Roman"/>
          <w:u w:val="single"/>
        </w:rPr>
        <w:t>or wind turbines</w:t>
      </w:r>
      <w:r w:rsidRPr="00B06341">
        <w:rPr>
          <w:rFonts w:ascii="Times New Roman" w:hAnsi="Times New Roman" w:cs="Times New Roman"/>
        </w:rPr>
        <w:t xml:space="preserve"> than building new coal or natural gas plants </w:t>
      </w:r>
      <w:r w:rsidRPr="00B06341">
        <w:rPr>
          <w:rFonts w:ascii="Times New Roman" w:hAnsi="Times New Roman" w:cs="Times New Roman"/>
          <w:u w:val="single"/>
        </w:rPr>
        <w:t>in many parts of the world,</w:t>
      </w:r>
      <w:r w:rsidRPr="00B06341">
        <w:rPr>
          <w:rFonts w:ascii="Times New Roman" w:hAnsi="Times New Roman" w:cs="Times New Roman"/>
        </w:rPr>
        <w:t xml:space="preserve"> a trend many analysts expect to continue, </w:t>
      </w:r>
      <w:r w:rsidRPr="00B06341">
        <w:rPr>
          <w:rFonts w:ascii="Times New Roman" w:hAnsi="Times New Roman" w:cs="Times New Roman"/>
          <w:b/>
          <w:bCs/>
          <w:u w:val="single"/>
        </w:rPr>
        <w:t>technology alone may not be sufficient</w:t>
      </w:r>
      <w:r w:rsidRPr="00B06341">
        <w:rPr>
          <w:rFonts w:ascii="Times New Roman" w:hAnsi="Times New Roman" w:cs="Times New Roman"/>
          <w:u w:val="single"/>
        </w:rPr>
        <w:t xml:space="preserve"> to solve an emergency</w:t>
      </w:r>
      <w:r w:rsidRPr="00B06341">
        <w:rPr>
          <w:rFonts w:ascii="Times New Roman" w:hAnsi="Times New Roman" w:cs="Times New Roman"/>
        </w:rPr>
        <w:t xml:space="preserve">. </w:t>
      </w:r>
      <w:r w:rsidRPr="00B06341">
        <w:rPr>
          <w:rFonts w:ascii="Times New Roman" w:hAnsi="Times New Roman" w:cs="Times New Roman"/>
          <w:u w:val="single"/>
        </w:rPr>
        <w:t>Experts say</w:t>
      </w:r>
      <w:r w:rsidRPr="00B06341">
        <w:rPr>
          <w:rFonts w:ascii="Times New Roman" w:hAnsi="Times New Roman" w:cs="Times New Roman"/>
        </w:rPr>
        <w:t xml:space="preserve"> </w:t>
      </w:r>
      <w:r w:rsidRPr="00B06341">
        <w:rPr>
          <w:rFonts w:ascii="Times New Roman" w:hAnsi="Times New Roman" w:cs="Times New Roman"/>
          <w:u w:val="single"/>
        </w:rPr>
        <w:t>we need to halt leasing public land to fossil fuel companies,</w:t>
      </w:r>
      <w:r w:rsidRPr="00B06341">
        <w:rPr>
          <w:rFonts w:ascii="Times New Roman" w:hAnsi="Times New Roman" w:cs="Times New Roman"/>
        </w:rPr>
        <w:t xml:space="preserve"> completely </w:t>
      </w:r>
      <w:r w:rsidRPr="00B06341">
        <w:rPr>
          <w:rFonts w:ascii="Times New Roman" w:hAnsi="Times New Roman" w:cs="Times New Roman"/>
          <w:u w:val="single"/>
        </w:rPr>
        <w:t>change the way we</w:t>
      </w:r>
      <w:r w:rsidRPr="00B06341">
        <w:rPr>
          <w:rFonts w:ascii="Times New Roman" w:hAnsi="Times New Roman" w:cs="Times New Roman"/>
        </w:rPr>
        <w:t xml:space="preserve"> design and </w:t>
      </w:r>
      <w:r w:rsidRPr="00B06341">
        <w:rPr>
          <w:rFonts w:ascii="Times New Roman" w:hAnsi="Times New Roman" w:cs="Times New Roman"/>
          <w:u w:val="single"/>
        </w:rPr>
        <w:t>build cities,</w:t>
      </w:r>
      <w:r w:rsidRPr="00B06341">
        <w:rPr>
          <w:rFonts w:ascii="Times New Roman" w:hAnsi="Times New Roman" w:cs="Times New Roman"/>
        </w:rPr>
        <w:t xml:space="preserve"> </w:t>
      </w:r>
      <w:r w:rsidRPr="00B06341">
        <w:rPr>
          <w:rFonts w:ascii="Times New Roman" w:hAnsi="Times New Roman" w:cs="Times New Roman"/>
          <w:u w:val="single"/>
        </w:rPr>
        <w:t>bring in strict laws for protecting carbon-sequestering forests</w:t>
      </w:r>
      <w:r w:rsidRPr="00B06341">
        <w:rPr>
          <w:rFonts w:ascii="Times New Roman" w:hAnsi="Times New Roman" w:cs="Times New Roman"/>
        </w:rPr>
        <w:t xml:space="preserve"> </w:t>
      </w:r>
      <w:r w:rsidRPr="00B06341">
        <w:rPr>
          <w:rFonts w:ascii="Times New Roman" w:hAnsi="Times New Roman" w:cs="Times New Roman"/>
          <w:u w:val="single"/>
        </w:rPr>
        <w:t>and radically reform the agricultural system</w:t>
      </w:r>
      <w:r w:rsidRPr="00B06341">
        <w:rPr>
          <w:rFonts w:ascii="Times New Roman" w:hAnsi="Times New Roman" w:cs="Times New Roman"/>
        </w:rPr>
        <w:t xml:space="preserve">. </w:t>
      </w:r>
      <w:r w:rsidRPr="00B06341">
        <w:rPr>
          <w:rFonts w:ascii="Times New Roman" w:hAnsi="Times New Roman" w:cs="Times New Roman"/>
          <w:b/>
          <w:bCs/>
          <w:u w:val="single"/>
        </w:rPr>
        <w:t>These</w:t>
      </w:r>
      <w:r w:rsidRPr="00B06341">
        <w:rPr>
          <w:rFonts w:ascii="Times New Roman" w:hAnsi="Times New Roman" w:cs="Times New Roman"/>
        </w:rPr>
        <w:t xml:space="preserve"> and other </w:t>
      </w:r>
      <w:r w:rsidRPr="00B06341">
        <w:rPr>
          <w:rFonts w:ascii="Times New Roman" w:hAnsi="Times New Roman" w:cs="Times New Roman"/>
          <w:b/>
          <w:bCs/>
          <w:u w:val="single"/>
        </w:rPr>
        <w:t>crucial steps</w:t>
      </w:r>
      <w:r w:rsidRPr="00B06341">
        <w:rPr>
          <w:rFonts w:ascii="Times New Roman" w:hAnsi="Times New Roman" w:cs="Times New Roman"/>
        </w:rPr>
        <w:t xml:space="preserve"> </w:t>
      </w:r>
      <w:r w:rsidRPr="00B06341">
        <w:rPr>
          <w:rFonts w:ascii="Times New Roman" w:hAnsi="Times New Roman" w:cs="Times New Roman"/>
          <w:b/>
          <w:bCs/>
          <w:u w:val="single"/>
        </w:rPr>
        <w:t>require decisions by</w:t>
      </w:r>
      <w:r w:rsidRPr="00B06341">
        <w:rPr>
          <w:rFonts w:ascii="Times New Roman" w:hAnsi="Times New Roman" w:cs="Times New Roman"/>
        </w:rPr>
        <w:t xml:space="preserve"> elected officials and </w:t>
      </w:r>
      <w:r w:rsidRPr="00B06341">
        <w:rPr>
          <w:rFonts w:ascii="Times New Roman" w:hAnsi="Times New Roman" w:cs="Times New Roman"/>
          <w:b/>
          <w:bCs/>
          <w:u w:val="single"/>
        </w:rPr>
        <w:t>the federal government</w:t>
      </w:r>
      <w:r w:rsidRPr="00B06341">
        <w:rPr>
          <w:rFonts w:ascii="Times New Roman" w:hAnsi="Times New Roman" w:cs="Times New Roman"/>
        </w:rPr>
        <w:t xml:space="preserve">. Climate advocates contacted by the Washington Post last year had other suggestions: 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w:t>
      </w:r>
      <w:r w:rsidRPr="00B06341">
        <w:rPr>
          <w:rFonts w:ascii="Times New Roman" w:hAnsi="Times New Roman" w:cs="Times New Roman"/>
          <w:b/>
          <w:bCs/>
          <w:u w:val="single"/>
        </w:rPr>
        <w:t>but Trump won’t even try</w:t>
      </w:r>
      <w:r w:rsidRPr="00B06341">
        <w:rPr>
          <w:rFonts w:ascii="Times New Roman" w:hAnsi="Times New Roman" w:cs="Times New Roman"/>
        </w:rPr>
        <w:t xml:space="preserve">. “You hear this view that it really doesn’t matter what governments do—that climate change will be solved by people seeking profit and by looking for profitable opportunities to reduce emissions,” said Sachs from the University of Richmond. “I’m not so optimistic.” </w:t>
      </w:r>
      <w:r w:rsidRPr="00B06341">
        <w:rPr>
          <w:rFonts w:ascii="Times New Roman" w:hAnsi="Times New Roman" w:cs="Times New Roman"/>
          <w:u w:val="single"/>
        </w:rPr>
        <w:t>Trump could trigger an international catastrophe Trump already badly damaged</w:t>
      </w:r>
      <w:r w:rsidRPr="00B06341">
        <w:rPr>
          <w:rFonts w:ascii="Times New Roman" w:hAnsi="Times New Roman" w:cs="Times New Roman"/>
        </w:rPr>
        <w:t xml:space="preserve"> </w:t>
      </w:r>
      <w:r w:rsidRPr="00B06341">
        <w:rPr>
          <w:rFonts w:ascii="Times New Roman" w:hAnsi="Times New Roman" w:cs="Times New Roman"/>
          <w:u w:val="single"/>
        </w:rPr>
        <w:t>the international effort to fight climate change</w:t>
      </w:r>
      <w:r w:rsidRPr="00B06341">
        <w:rPr>
          <w:rFonts w:ascii="Times New Roman" w:hAnsi="Times New Roman" w:cs="Times New Roman"/>
        </w:rPr>
        <w:t xml:space="preserve"> </w:t>
      </w:r>
      <w:r w:rsidRPr="00B06341">
        <w:rPr>
          <w:rFonts w:ascii="Times New Roman" w:hAnsi="Times New Roman" w:cs="Times New Roman"/>
          <w:u w:val="single"/>
        </w:rPr>
        <w:t>by announcing withdrawal from</w:t>
      </w:r>
      <w:r w:rsidRPr="00B06341">
        <w:rPr>
          <w:rFonts w:ascii="Times New Roman" w:hAnsi="Times New Roman" w:cs="Times New Roman"/>
        </w:rPr>
        <w:t xml:space="preserve"> the </w:t>
      </w:r>
      <w:r w:rsidRPr="00B06341">
        <w:rPr>
          <w:rFonts w:ascii="Times New Roman" w:hAnsi="Times New Roman" w:cs="Times New Roman"/>
          <w:u w:val="single"/>
        </w:rPr>
        <w:t>Paris</w:t>
      </w:r>
      <w:r w:rsidRPr="00B06341">
        <w:rPr>
          <w:rFonts w:ascii="Times New Roman" w:hAnsi="Times New Roman" w:cs="Times New Roman"/>
        </w:rPr>
        <w:t xml:space="preserve"> Agreement in 2017—a move especially insulting to the rest of the world because the accords were designed to satisfy U.S. demands. For example, Obama pushed for Paris to be voluntary so he could sign on without approval from the Republican-dominated Senate. But </w:t>
      </w:r>
      <w:r w:rsidRPr="00B06341">
        <w:rPr>
          <w:rFonts w:ascii="Times New Roman" w:hAnsi="Times New Roman" w:cs="Times New Roman"/>
          <w:b/>
          <w:bCs/>
          <w:u w:val="single"/>
        </w:rPr>
        <w:t>four more years of U.S. absence could be a deathblow</w:t>
      </w:r>
      <w:r w:rsidRPr="00B06341">
        <w:rPr>
          <w:rFonts w:ascii="Times New Roman" w:hAnsi="Times New Roman" w:cs="Times New Roman"/>
        </w:rPr>
        <w:t>. “</w:t>
      </w:r>
      <w:r w:rsidRPr="00B06341">
        <w:rPr>
          <w:rFonts w:ascii="Times New Roman" w:hAnsi="Times New Roman" w:cs="Times New Roman"/>
          <w:u w:val="single"/>
        </w:rPr>
        <w:t>I predict a scenario of dysfunction and dissension and probably a breakdown of the treaty</w:t>
      </w:r>
      <w:r w:rsidRPr="00B06341">
        <w:rPr>
          <w:rFonts w:ascii="Times New Roman" w:hAnsi="Times New Roman" w:cs="Times New Roman"/>
        </w:rPr>
        <w:t xml:space="preserve">,” Sachs said. The agreement as it stands is insufficient. Plans submitted by countries would ideally only limit temperature rise to 2.7 degrees. In theory, countries are supposed to keep increasing their ambition, submitting ever more transformative plans that reduce the odds of climate impacts becoming cataclysmic. But big emitters are already failing to do so, and </w:t>
      </w:r>
      <w:r w:rsidRPr="00B06341">
        <w:rPr>
          <w:rFonts w:ascii="Times New Roman" w:hAnsi="Times New Roman" w:cs="Times New Roman"/>
          <w:u w:val="single"/>
        </w:rPr>
        <w:t>with Trump reelected</w:t>
      </w:r>
      <w:r w:rsidRPr="00B06341">
        <w:rPr>
          <w:rFonts w:ascii="Times New Roman" w:hAnsi="Times New Roman" w:cs="Times New Roman"/>
        </w:rPr>
        <w:t xml:space="preserve"> </w:t>
      </w:r>
      <w:r w:rsidRPr="00B06341">
        <w:rPr>
          <w:rFonts w:ascii="Times New Roman" w:hAnsi="Times New Roman" w:cs="Times New Roman"/>
          <w:u w:val="single"/>
        </w:rPr>
        <w:t>countries like China or India might give up on meeting their already</w:t>
      </w:r>
      <w:r w:rsidRPr="00B06341">
        <w:rPr>
          <w:rFonts w:ascii="Times New Roman" w:hAnsi="Times New Roman" w:cs="Times New Roman"/>
        </w:rPr>
        <w:t xml:space="preserve"> more </w:t>
      </w:r>
      <w:r w:rsidRPr="00B06341">
        <w:rPr>
          <w:rFonts w:ascii="Times New Roman" w:hAnsi="Times New Roman" w:cs="Times New Roman"/>
          <w:u w:val="single"/>
        </w:rPr>
        <w:t>modest goals</w:t>
      </w:r>
      <w:r w:rsidRPr="00B06341">
        <w:rPr>
          <w:rFonts w:ascii="Times New Roman" w:hAnsi="Times New Roman" w:cs="Times New Roman"/>
        </w:rPr>
        <w:t xml:space="preserve">. </w:t>
      </w:r>
      <w:r w:rsidRPr="00B06341">
        <w:rPr>
          <w:rFonts w:ascii="Times New Roman" w:hAnsi="Times New Roman" w:cs="Times New Roman"/>
          <w:u w:val="single"/>
        </w:rPr>
        <w:t>This could set off a chain reaction where other big emitters like Australia withdraw,</w:t>
      </w:r>
      <w:r w:rsidRPr="00B06341">
        <w:rPr>
          <w:rFonts w:ascii="Times New Roman" w:hAnsi="Times New Roman" w:cs="Times New Roman"/>
        </w:rPr>
        <w:t xml:space="preserve"> sending the process into disarray and </w:t>
      </w:r>
      <w:r w:rsidRPr="00B06341">
        <w:rPr>
          <w:rFonts w:ascii="Times New Roman" w:hAnsi="Times New Roman" w:cs="Times New Roman"/>
          <w:u w:val="single"/>
        </w:rPr>
        <w:t>potentially killing Paris altogether</w:t>
      </w:r>
      <w:r w:rsidRPr="00B06341">
        <w:rPr>
          <w:rFonts w:ascii="Times New Roman" w:hAnsi="Times New Roman" w:cs="Times New Roman"/>
        </w:rPr>
        <w:t>. “</w:t>
      </w:r>
      <w:r w:rsidRPr="00B06341">
        <w:rPr>
          <w:rFonts w:ascii="Times New Roman" w:hAnsi="Times New Roman" w:cs="Times New Roman"/>
          <w:u w:val="single"/>
        </w:rPr>
        <w:t>Such outcomes would</w:t>
      </w:r>
      <w:r w:rsidRPr="00B06341">
        <w:rPr>
          <w:rFonts w:ascii="Times New Roman" w:hAnsi="Times New Roman" w:cs="Times New Roman"/>
        </w:rPr>
        <w:t xml:space="preserve"> be disastrous and </w:t>
      </w:r>
      <w:r w:rsidRPr="00B06341">
        <w:rPr>
          <w:rFonts w:ascii="Times New Roman" w:hAnsi="Times New Roman" w:cs="Times New Roman"/>
          <w:b/>
          <w:bCs/>
          <w:u w:val="single"/>
        </w:rPr>
        <w:t>threaten the habitability</w:t>
      </w:r>
      <w:r w:rsidRPr="00B06341">
        <w:rPr>
          <w:rFonts w:ascii="Times New Roman" w:hAnsi="Times New Roman" w:cs="Times New Roman"/>
        </w:rPr>
        <w:t xml:space="preserve"> </w:t>
      </w:r>
      <w:r w:rsidRPr="00B06341">
        <w:rPr>
          <w:rFonts w:ascii="Times New Roman" w:hAnsi="Times New Roman" w:cs="Times New Roman"/>
          <w:u w:val="single"/>
        </w:rPr>
        <w:t>of many parts of the planet</w:t>
      </w:r>
      <w:r w:rsidRPr="00B06341">
        <w:rPr>
          <w:rFonts w:ascii="Times New Roman" w:hAnsi="Times New Roman" w:cs="Times New Roman"/>
        </w:rPr>
        <w:t>,” Sachs writes. We are already seeing a version of this play out in Brazil, where deforestation of the Amazon rainforest was actually declining in the mid-2000s, but is now accelerating under the far-right presidency of Jair Bolsonaro. “He is largely feeling like he is not beholden to a U.S. president or the international community,” Larsen from the Rhodium Group said. “</w:t>
      </w:r>
      <w:r w:rsidRPr="00B06341">
        <w:rPr>
          <w:rFonts w:ascii="Times New Roman" w:hAnsi="Times New Roman" w:cs="Times New Roman"/>
          <w:u w:val="single"/>
        </w:rPr>
        <w:t xml:space="preserve">The </w:t>
      </w:r>
      <w:r w:rsidRPr="00B06341">
        <w:rPr>
          <w:rFonts w:ascii="Times New Roman" w:hAnsi="Times New Roman" w:cs="Times New Roman"/>
          <w:b/>
          <w:bCs/>
          <w:u w:val="single"/>
        </w:rPr>
        <w:t>signal</w:t>
      </w:r>
      <w:r w:rsidRPr="00B06341">
        <w:rPr>
          <w:rFonts w:ascii="Times New Roman" w:hAnsi="Times New Roman" w:cs="Times New Roman"/>
          <w:u w:val="single"/>
        </w:rPr>
        <w:t xml:space="preserve"> that a Trump reelection would </w:t>
      </w:r>
      <w:r w:rsidRPr="00B06341">
        <w:rPr>
          <w:rFonts w:ascii="Times New Roman" w:hAnsi="Times New Roman" w:cs="Times New Roman"/>
          <w:u w:val="single"/>
        </w:rPr>
        <w:lastRenderedPageBreak/>
        <w:t>send</w:t>
      </w:r>
      <w:r w:rsidRPr="00B06341">
        <w:rPr>
          <w:rFonts w:ascii="Times New Roman" w:hAnsi="Times New Roman" w:cs="Times New Roman"/>
        </w:rPr>
        <w:t xml:space="preserve"> </w:t>
      </w:r>
      <w:r w:rsidRPr="00B06341">
        <w:rPr>
          <w:rFonts w:ascii="Times New Roman" w:hAnsi="Times New Roman" w:cs="Times New Roman"/>
          <w:u w:val="single"/>
        </w:rPr>
        <w:t>about America’s willingness to rejoin the international community on emissions is going to be very important</w:t>
      </w:r>
      <w:r w:rsidRPr="00B06341">
        <w:rPr>
          <w:rFonts w:ascii="Times New Roman" w:hAnsi="Times New Roman" w:cs="Times New Roman"/>
        </w:rPr>
        <w:t xml:space="preserve">.” That’s an understatement. </w:t>
      </w:r>
      <w:r w:rsidRPr="00B06341">
        <w:rPr>
          <w:rFonts w:ascii="Times New Roman" w:hAnsi="Times New Roman" w:cs="Times New Roman"/>
          <w:u w:val="single"/>
        </w:rPr>
        <w:t>If Trump wins in November,</w:t>
      </w:r>
      <w:r w:rsidRPr="00B06341">
        <w:rPr>
          <w:rFonts w:ascii="Times New Roman" w:hAnsi="Times New Roman" w:cs="Times New Roman"/>
        </w:rPr>
        <w:t xml:space="preserve"> </w:t>
      </w:r>
      <w:r w:rsidRPr="00B06341">
        <w:rPr>
          <w:rFonts w:ascii="Times New Roman" w:hAnsi="Times New Roman" w:cs="Times New Roman"/>
          <w:u w:val="single"/>
        </w:rPr>
        <w:t>the climate is screwed</w:t>
      </w:r>
      <w:r w:rsidRPr="00B06341">
        <w:rPr>
          <w:rFonts w:ascii="Times New Roman" w:hAnsi="Times New Roman" w:cs="Times New Roman"/>
        </w:rPr>
        <w:t>.</w:t>
      </w:r>
    </w:p>
    <w:p w14:paraId="0285D5DA"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A Trump presidency makes nuclear war with North Korea likely – empirically proven</w:t>
      </w:r>
    </w:p>
    <w:p w14:paraId="6369C98F"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Levin, Vanity Fair politics correspondent, 7-10-23 </w:t>
      </w:r>
    </w:p>
    <w:p w14:paraId="6C666A1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(Bess, 7-10-23, Vanity Fair. “Trump Administration Officials Were Legitimately Worried About Trump Provoking Nuclear War With North Korea: Report.” https://www.vanityfair.com/news/2023/07/donald-trump-miles-taylor-north-korea-nuclear-war)</w:t>
      </w:r>
    </w:p>
    <w:p w14:paraId="3000B77E"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There are countless reasons to worry about the prospect of Donald Trump winning a second term in office</w:t>
      </w:r>
      <w:r w:rsidRPr="00B06341">
        <w:rPr>
          <w:rFonts w:ascii="Times New Roman" w:hAnsi="Times New Roman" w:cs="Times New Roman"/>
        </w:rPr>
        <w:t xml:space="preserve">. </w:t>
      </w:r>
      <w:r w:rsidRPr="00B06341">
        <w:rPr>
          <w:rStyle w:val="StyleUnderline"/>
          <w:rFonts w:ascii="Times New Roman" w:hAnsi="Times New Roman" w:cs="Times New Roman"/>
        </w:rPr>
        <w:t>One of them is</w:t>
      </w:r>
      <w:r w:rsidRPr="00B06341">
        <w:rPr>
          <w:rFonts w:ascii="Times New Roman" w:hAnsi="Times New Roman" w:cs="Times New Roman"/>
        </w:rPr>
        <w:t xml:space="preserve"> his reported plan to purge the government of career employees with actual expertise, and replace them with only the most hard-core loyalists. Another is that whole January 6 insurrection business, a.k.a. how he reacts when things don’t go his way. Then there’s the fact that he’s an abject racist and a massive bigot; a threat to reproductive rights; an unapologetic grifter; a certified sexual predator; a pathological liar; and a friend to very bad people. Oh, and also </w:t>
      </w:r>
      <w:r w:rsidRPr="00B06341">
        <w:rPr>
          <w:rStyle w:val="StyleUnderline"/>
          <w:rFonts w:ascii="Times New Roman" w:hAnsi="Times New Roman" w:cs="Times New Roman"/>
        </w:rPr>
        <w:t xml:space="preserve">the fact that during his first time in office, his own officials feared he was going to get America </w:t>
      </w:r>
      <w:r w:rsidRPr="00B06341">
        <w:rPr>
          <w:rStyle w:val="Emphasis"/>
          <w:rFonts w:ascii="Times New Roman" w:hAnsi="Times New Roman" w:cs="Times New Roman"/>
        </w:rPr>
        <w:t>reduced to nuclear waste.</w:t>
      </w:r>
    </w:p>
    <w:p w14:paraId="268C2D0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Politico reports that in a new book out this month, former Trump administration official Miles Taylor reveals that </w:t>
      </w:r>
      <w:r w:rsidRPr="00B06341">
        <w:rPr>
          <w:rStyle w:val="StyleUnderline"/>
          <w:rFonts w:ascii="Times New Roman" w:hAnsi="Times New Roman" w:cs="Times New Roman"/>
        </w:rPr>
        <w:t>homeland security officials were so concerned about tension with North Korea that “</w:t>
      </w:r>
      <w:r w:rsidRPr="00B06341">
        <w:rPr>
          <w:rStyle w:val="Emphasis"/>
          <w:rFonts w:ascii="Times New Roman" w:hAnsi="Times New Roman" w:cs="Times New Roman"/>
        </w:rPr>
        <w:t>multiple meetings [were held] to prepare for a nuclear attack on American soil.” W</w:t>
      </w:r>
      <w:r w:rsidRPr="00B06341">
        <w:rPr>
          <w:rFonts w:ascii="Times New Roman" w:hAnsi="Times New Roman" w:cs="Times New Roman"/>
        </w:rPr>
        <w:t xml:space="preserve">hile North Korea has obviously not ever been a friend to the US, according to Taylor, </w:t>
      </w:r>
      <w:r w:rsidRPr="00B06341">
        <w:rPr>
          <w:rStyle w:val="StyleUnderline"/>
          <w:rFonts w:ascii="Times New Roman" w:hAnsi="Times New Roman" w:cs="Times New Roman"/>
        </w:rPr>
        <w:t>officials were genuinely concerned that, at any moment, Trump might do or say something to provoke the Hermit Kingdom</w:t>
      </w:r>
      <w:r w:rsidRPr="00B06341">
        <w:rPr>
          <w:rFonts w:ascii="Times New Roman" w:hAnsi="Times New Roman" w:cs="Times New Roman"/>
        </w:rPr>
        <w:t>. “</w:t>
      </w:r>
      <w:r w:rsidRPr="00B06341">
        <w:rPr>
          <w:rStyle w:val="StyleUnderline"/>
          <w:rFonts w:ascii="Times New Roman" w:hAnsi="Times New Roman" w:cs="Times New Roman"/>
        </w:rPr>
        <w:t>In the national security world, anything having to do with nuclear weapons is handled with extreme sensitivity—well planned, carefully scripted—yet we didn’t know what Trump might say at any given moment</w:t>
      </w:r>
      <w:r w:rsidRPr="00B06341">
        <w:rPr>
          <w:rFonts w:ascii="Times New Roman" w:hAnsi="Times New Roman" w:cs="Times New Roman"/>
        </w:rPr>
        <w:t xml:space="preserve">,” Taylor, who served an adviser to the secretary of homeland security, writes. </w:t>
      </w:r>
      <w:r w:rsidRPr="00B06341">
        <w:rPr>
          <w:rStyle w:val="StyleUnderline"/>
          <w:rFonts w:ascii="Times New Roman" w:hAnsi="Times New Roman" w:cs="Times New Roman"/>
        </w:rPr>
        <w:t>“One day, he threatened North Korea ‘with fire, fury and frankly power the likes of which this world has never seen before.’ He almost seemed to welcome a nuclear conflict, which terrified us</w:t>
      </w:r>
      <w:r w:rsidRPr="00B06341">
        <w:rPr>
          <w:rFonts w:ascii="Times New Roman" w:hAnsi="Times New Roman" w:cs="Times New Roman"/>
        </w:rPr>
        <w:t>.” Taylor notes following one Situation Room meeting, then defense secretary James Mattis pulled him aside and said, “You all need to prepare like we’re going to war.” Mattis, Taylor write, believed “DHS [needed to] assume the homeland was in mortal danger.”</w:t>
      </w:r>
    </w:p>
    <w:p w14:paraId="6AA8074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Department of Homeland Security took a step it had never taken before, according to Taylor, who is best known for writing an anonymous op-ed in The New York Times in 2018 describing a “quiet resistance” in the Trump administration “of people choosing to put country first.”</w:t>
      </w:r>
    </w:p>
    <w:p w14:paraId="4B2B652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“We convened every top leader in DHS to discuss the brewing crisis,” he writes in the new book, which is set for release on July 18. “Experts walked through various scenarios of a nuclear strike on the U.S. homeland, dusted off response plans, and outlined best-case scenarios which nevertheless sounded horrifically grim. I cannot provide the details, but I walked out of those meetings genuinely worried about the safety of the country. In my view, </w:t>
      </w:r>
      <w:r w:rsidRPr="00B06341">
        <w:rPr>
          <w:rStyle w:val="StyleUnderline"/>
          <w:rFonts w:ascii="Times New Roman" w:hAnsi="Times New Roman" w:cs="Times New Roman"/>
        </w:rPr>
        <w:t>the department was unprepared for the type of nuclear conflict Trump might foment.”</w:t>
      </w:r>
    </w:p>
    <w:p w14:paraId="5AD3DAB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Chris Krebs, then a top DHS official, confirmed to Politico that in 2017, “There was certainly a sense that there was a non-zero chance and therefore we should take the appropriate and </w:t>
      </w:r>
      <w:r w:rsidRPr="00B06341">
        <w:rPr>
          <w:rFonts w:ascii="Times New Roman" w:hAnsi="Times New Roman" w:cs="Times New Roman"/>
        </w:rPr>
        <w:lastRenderedPageBreak/>
        <w:t>reasonable steps of assessing readiness for such an attack.” Meanwhile, in November of that year, Taylor writes, Trump appeared unconcerned about the fact that North Korea had just tested a missile that could have reached the US. “</w:t>
      </w:r>
      <w:r w:rsidRPr="00B06341">
        <w:rPr>
          <w:rStyle w:val="StyleUnderline"/>
          <w:rFonts w:ascii="Times New Roman" w:hAnsi="Times New Roman" w:cs="Times New Roman"/>
        </w:rPr>
        <w:t>This is the first time</w:t>
      </w:r>
      <w:r w:rsidRPr="00B06341">
        <w:rPr>
          <w:rFonts w:ascii="Times New Roman" w:hAnsi="Times New Roman" w:cs="Times New Roman"/>
        </w:rPr>
        <w:t xml:space="preserve"> to my knowledge that </w:t>
      </w:r>
      <w:r w:rsidRPr="00B06341">
        <w:rPr>
          <w:rStyle w:val="StyleUnderline"/>
          <w:rFonts w:ascii="Times New Roman" w:hAnsi="Times New Roman" w:cs="Times New Roman"/>
        </w:rPr>
        <w:t>DHS thought there was the possibility</w:t>
      </w:r>
      <w:r w:rsidRPr="00B06341">
        <w:rPr>
          <w:rFonts w:ascii="Times New Roman" w:hAnsi="Times New Roman" w:cs="Times New Roman"/>
        </w:rPr>
        <w:t xml:space="preserve">, however remote, </w:t>
      </w:r>
      <w:r w:rsidRPr="00B06341">
        <w:rPr>
          <w:rStyle w:val="StyleUnderline"/>
          <w:rFonts w:ascii="Times New Roman" w:hAnsi="Times New Roman" w:cs="Times New Roman"/>
        </w:rPr>
        <w:t xml:space="preserve">of Trump actually starting a war </w:t>
      </w:r>
      <w:r w:rsidRPr="00B06341">
        <w:rPr>
          <w:rFonts w:ascii="Times New Roman" w:hAnsi="Times New Roman" w:cs="Times New Roman"/>
        </w:rPr>
        <w:t>and us having to prepare for the nuclear fallout in the homeland,” he told Politico.</w:t>
      </w:r>
    </w:p>
    <w:p w14:paraId="0C7A60A5"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And, there would be absolutely no checks on Trump’s agenda in a second term – this time around they could dismantle democracy and the global order with ruthless efficiency </w:t>
      </w:r>
    </w:p>
    <w:p w14:paraId="4DDA5C54"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The Economist 7-13-23 </w:t>
      </w:r>
    </w:p>
    <w:p w14:paraId="4D14D9C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(7-13-23, Economist, “How MAGA Republicans plan to make Donald Trump’s second term count.”, https://www.economist.com/leaders/2023/07/13/how-maga-republicans-plan-to-make-donald-trumps-second-term-count)</w:t>
      </w:r>
    </w:p>
    <w:p w14:paraId="33F4A521"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 xml:space="preserve">The overwhelming memory of Donald Trump’s time in office is of </w:t>
      </w:r>
      <w:r w:rsidRPr="00B06341">
        <w:rPr>
          <w:rStyle w:val="Emphasis"/>
          <w:rFonts w:ascii="Times New Roman" w:hAnsi="Times New Roman" w:cs="Times New Roman"/>
        </w:rPr>
        <w:t>chaos and resentment</w:t>
      </w:r>
      <w:r w:rsidRPr="00B06341">
        <w:rPr>
          <w:rFonts w:ascii="Times New Roman" w:hAnsi="Times New Roman" w:cs="Times New Roman"/>
        </w:rPr>
        <w:t>. It was summed up by the shameful end to his presidency, when his whipped-up supporters sacked the Capitol in a bid to keep him in power. Mr Trump has since lurched from an ignominious post-electoral impeachment to two criminal indictments, with perhaps more in the offing. The former president seems obsessed with relitigating his election loss in 2020: “I am your justice,” he thundered to a crowd of supporters this year. “I am your retribution.”</w:t>
      </w:r>
    </w:p>
    <w:p w14:paraId="4B6FAF0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Mr </w:t>
      </w:r>
      <w:r w:rsidRPr="00B06341">
        <w:rPr>
          <w:rStyle w:val="StyleUnderline"/>
          <w:rFonts w:ascii="Times New Roman" w:hAnsi="Times New Roman" w:cs="Times New Roman"/>
        </w:rPr>
        <w:t>Trump is likely to win the Republican presidential nomination</w:t>
      </w:r>
      <w:r w:rsidRPr="00B06341">
        <w:rPr>
          <w:rFonts w:ascii="Times New Roman" w:hAnsi="Times New Roman" w:cs="Times New Roman"/>
        </w:rPr>
        <w:t xml:space="preserve"> for 2024. You might think victory in the general election would foreshadow even more chaos—this time without the grown-ups who, it turns out, at first reined in their impulsive new boss. In fact</w:t>
      </w:r>
      <w:r w:rsidRPr="00B06341">
        <w:rPr>
          <w:rStyle w:val="StyleUnderline"/>
          <w:rFonts w:ascii="Times New Roman" w:hAnsi="Times New Roman" w:cs="Times New Roman"/>
        </w:rPr>
        <w:t>, a professional corps of America First populists are dedicating themselves to ensuring that Trump Two will be disciplined and focused on getting things done. They are preparing the way and you should not dismiss their efforts.</w:t>
      </w:r>
    </w:p>
    <w:p w14:paraId="169AFA7C"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In contrast to the slapdash insurgency that captured the White House in 2016, the veterans of Mr Trump’s first term have been years at work,</w:t>
      </w:r>
      <w:r w:rsidRPr="00B06341">
        <w:rPr>
          <w:rFonts w:ascii="Times New Roman" w:hAnsi="Times New Roman" w:cs="Times New Roman"/>
        </w:rPr>
        <w:t xml:space="preserve"> as our Briefing this week lays out. Even at this early stage, the details are something to behold. </w:t>
      </w:r>
      <w:r w:rsidRPr="00B06341">
        <w:rPr>
          <w:rStyle w:val="StyleUnderline"/>
          <w:rFonts w:ascii="Times New Roman" w:hAnsi="Times New Roman" w:cs="Times New Roman"/>
        </w:rPr>
        <w:t>Thousand-page policy documents set out ideas that were once outlandish in Republican circles but have now become orthodox</w:t>
      </w:r>
      <w:r w:rsidRPr="00B06341">
        <w:rPr>
          <w:rFonts w:ascii="Times New Roman" w:hAnsi="Times New Roman" w:cs="Times New Roman"/>
        </w:rPr>
        <w:t>: finishing the border wall, raising tariffs on allies and competitors alike, making unfunded tax cuts permanent and ending automatic citizenship for anyone born in the United States. They evince scepticism for nato and pledge to “end the war on fossil fuels”, by nixing policies designed to limit climate change.</w:t>
      </w:r>
    </w:p>
    <w:p w14:paraId="5288377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Alongside these proposals is something that aims to revolutionise the structure of government itself. maga Republicans believe that they will be able to enact their programme only if they first defang the deep state by making tens of thousands of top civil servants sackable. Around 50,000 officials would be newly subject to being fired at will, under a proposed scheme known as Schedule f.</w:t>
      </w:r>
    </w:p>
    <w:p w14:paraId="4EC3E66E"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At the same time, to fill the thousands of political appointments at the top of the American civil service, the America Firsters are creating a “conservative LinkedIn” of candidates whose personal loyalty to Mr Trump is beyond question</w:t>
      </w:r>
      <w:r w:rsidRPr="00B06341">
        <w:rPr>
          <w:rFonts w:ascii="Times New Roman" w:hAnsi="Times New Roman" w:cs="Times New Roman"/>
        </w:rPr>
        <w:t>. Merely expressing qualms about the storming of the Capitol on January 6th 2021 is grounds for disqualification</w:t>
      </w:r>
      <w:r w:rsidRPr="00B06341">
        <w:rPr>
          <w:rStyle w:val="StyleUnderline"/>
          <w:rFonts w:ascii="Times New Roman" w:hAnsi="Times New Roman" w:cs="Times New Roman"/>
        </w:rPr>
        <w:t>. None of this is a shadowy conspiracy: it is being planned in the open.</w:t>
      </w:r>
    </w:p>
    <w:p w14:paraId="4C6BF7E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America Firsters will argue that civil-service reform promises to enhance democracy by preventing the unelected bureaucracy from stymying the programme of an elected president. Although checks and balances are an important part of America’s constitutional design, the civil service is not one of the three branches of government it enshrines.</w:t>
      </w:r>
    </w:p>
    <w:p w14:paraId="65115E7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That argument does not wash. One objection is practical. The draining of brains from government would come just as the expansion of the American state across the economy makes a competent bureaucracy more important than ever. Running a modern nation state requires expertise in administration, economics, foreign affairs and science. If officials cannot challenge political appointees’ madder proposals for fear of being fired, policy will rot from the inside.</w:t>
      </w:r>
    </w:p>
    <w:p w14:paraId="66629C8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 second objection is political. A future Democratic president endowed with imperial powers and unchecked by reality is not something Republicans should wish for. One reason for the professionalisation of the bureaucracy in the 19th century was to provide the ship of state with enough ballast to keep sailing from one administration to the next.</w:t>
      </w:r>
    </w:p>
    <w:p w14:paraId="701BCCF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 third objection is that these changes would give an overmighty president direct control of the Department of Justice. By being able to sack all of its purported dissenters, the administration would obliterate the norm of legal independence. If so, Trumpian resentment would be channelled into concrete vengeance. That prospect should concern all Americans.</w:t>
      </w:r>
    </w:p>
    <w:p w14:paraId="75923AF3"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Having encountered resistance from his previous attorneys-general, the prime criterion for Mr Trump’s next one would be a suppleness of spine: a willingness to quash investigations into the president and his allies and to authorise them against his long list of real and perceived political enemies</w:t>
      </w:r>
      <w:r w:rsidRPr="00B06341">
        <w:rPr>
          <w:rFonts w:ascii="Times New Roman" w:hAnsi="Times New Roman" w:cs="Times New Roman"/>
        </w:rPr>
        <w:t>. Although Mr Trump would have little practical reason to continue to foment distrust in the electoral system—since the constitution precludes a third term—the need to be vindicated about his supposedly stolen election in 2020 may lead him to do so, all the same.</w:t>
      </w:r>
    </w:p>
    <w:p w14:paraId="05EC70CB"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If the Republicans win both houses of Congress, as is possible, nobody in the executive or the legislature will be in a position to stop Mr Trump</w:t>
      </w:r>
      <w:r w:rsidRPr="00B06341">
        <w:rPr>
          <w:rFonts w:ascii="Times New Roman" w:hAnsi="Times New Roman" w:cs="Times New Roman"/>
        </w:rPr>
        <w:t>. After all, most of those in charge will already have publicly attested to the legitimacy of storming the Capitol. The federal courts will become one of the few remaining redoubts of independence and expertise in the American system. It is hard to see how they will not also come under sustained attack.</w:t>
      </w:r>
    </w:p>
    <w:p w14:paraId="5AAFE09B"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If these carefully laid plans were enacted, America would follow Hungary and Poland down the path of illiberal democracy.</w:t>
      </w:r>
      <w:r w:rsidRPr="00B06341">
        <w:rPr>
          <w:rFonts w:ascii="Times New Roman" w:hAnsi="Times New Roman" w:cs="Times New Roman"/>
        </w:rPr>
        <w:t xml:space="preserve"> True, America has more guardrails against backsliding—including centuries of democratic history and a more raucous and more decentralised media. However, these guardrails are weaker than in the past. Moreover, </w:t>
      </w:r>
      <w:r w:rsidRPr="00B06341">
        <w:rPr>
          <w:rStyle w:val="StyleUnderline"/>
          <w:rFonts w:ascii="Times New Roman" w:hAnsi="Times New Roman" w:cs="Times New Roman"/>
        </w:rPr>
        <w:t>many Americans would be left worse off by these plans. Trust in institutions and the rule of the law would suffer, leaving the country yet more divided</w:t>
      </w:r>
      <w:r w:rsidRPr="00B06341">
        <w:rPr>
          <w:rFonts w:ascii="Times New Roman" w:hAnsi="Times New Roman" w:cs="Times New Roman"/>
        </w:rPr>
        <w:t>.</w:t>
      </w:r>
    </w:p>
    <w:p w14:paraId="28487161" w14:textId="77777777" w:rsidR="0023540E" w:rsidRPr="00B06341" w:rsidRDefault="0023540E" w:rsidP="0023540E">
      <w:pPr>
        <w:rPr>
          <w:rFonts w:ascii="Times New Roman" w:hAnsi="Times New Roman" w:cs="Times New Roman"/>
        </w:rPr>
      </w:pPr>
    </w:p>
    <w:p w14:paraId="7E324C42"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More evidence – there are preparations to dismantle civil institutions</w:t>
      </w:r>
    </w:p>
    <w:p w14:paraId="6AA47EC1"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The Economist 7-13-23 </w:t>
      </w:r>
    </w:p>
    <w:p w14:paraId="439F98D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(7--13-23, The Economist, “A second Trump administration would get its way far more than the first.” https://www.economist.com/briefing/2023/07/13/a-second-trump-administration-would-get-its-way-far-more-than-the-first)</w:t>
      </w:r>
    </w:p>
    <w:p w14:paraId="5CB74B1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The resemblance is not a coincidence. Mrs Rollins worked in the White House under Donald Trump and briefly ran his Domestic Policy Council. She purchased her West Wing furniture when she left. Towards the end of Mr Trump’s first term, she was in charge of putting together a policy agenda for his second one. After Mr Trump lost his bid for re-election in 2020, she set up a think-tank to continue that work, the America First Policy Institute (afpi).</w:t>
      </w:r>
    </w:p>
    <w:p w14:paraId="7EC7B8A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afpi aspires to be an administration-in-waiting. Its staff of 172 includes eight former cabinet secretaries from the Trump administration and 20 other political appointees. “I will leave things ready for the next Republican president,” Mrs Rollins says. Campaign-finance laws prevent her from saying so, but she means Mr Trump.</w:t>
      </w:r>
    </w:p>
    <w:p w14:paraId="4F037A3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afpi is the newest think-tank preparing for a second term for Mr Trump, but it is not the biggest. The Heritage Foundation, which prides itself on having done the preparatory work for Ronald Reagan’s “revolution”, has its own presidential transition project. This is led by Paul Dans, a lawyer who worked in the White House’s Office of Personnel Management during Mr Trump’s presidency. In 1981 copies of a manual for government produced by Heritage were placed on the chairs of each of Reagan’s cabinet members before their first meeting. Heritage is updating that idea, co-ordinating an effort by 350 conservative wonks and former administration officials to write a plan for government in time for the Republican primaries next year. Those who have criticised Mr Trump or his agenda will not be part of it.</w:t>
      </w:r>
    </w:p>
    <w:p w14:paraId="5375705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As well as drafting policies for each department, Mr Dans and his colleagues are building a list of potential recruits to serve in the next Republican administration. He likes to describe the effort as a conservative LinkedIn. Fully staffing an administration requires about 4,000 political appointees, 1,200 of whom must be approved by the Senate. Heritage and its allied think-tanks are vetting the people to fill those jobs now.</w:t>
      </w:r>
    </w:p>
    <w:p w14:paraId="5B64A9C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Dismiss that which insults</w:t>
      </w:r>
    </w:p>
    <w:p w14:paraId="3FD30DA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Thanks to these efforts, </w:t>
      </w:r>
      <w:r w:rsidRPr="00B06341">
        <w:rPr>
          <w:rStyle w:val="StyleUnderline"/>
          <w:rFonts w:ascii="Times New Roman" w:hAnsi="Times New Roman" w:cs="Times New Roman"/>
        </w:rPr>
        <w:t>the next Trump administration,</w:t>
      </w:r>
      <w:r w:rsidRPr="00B06341">
        <w:rPr>
          <w:rFonts w:ascii="Times New Roman" w:hAnsi="Times New Roman" w:cs="Times New Roman"/>
        </w:rPr>
        <w:t xml:space="preserve"> if there is one, </w:t>
      </w:r>
      <w:r w:rsidRPr="00B06341">
        <w:rPr>
          <w:rStyle w:val="StyleUnderline"/>
          <w:rFonts w:ascii="Times New Roman" w:hAnsi="Times New Roman" w:cs="Times New Roman"/>
        </w:rPr>
        <w:t>will have fleshed-out plans and the know-how to advance them</w:t>
      </w:r>
      <w:r w:rsidRPr="00B06341">
        <w:rPr>
          <w:rFonts w:ascii="Times New Roman" w:hAnsi="Times New Roman" w:cs="Times New Roman"/>
        </w:rPr>
        <w:t>. That would make it very different from Mr Trump’s first term. “We didn’t have the people because nobody thought we would win,” says Steve Bannon, who managed Mr Trump’s campaign and was an influential figure at the beginning of his presidency. (Mr Trump fired Mr Bannon, but later stopped him being tried for misuse of funds from a non-profit group he headed by pardoning him.)</w:t>
      </w:r>
    </w:p>
    <w:p w14:paraId="1EBF233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Mr Bannon mentions the National Security Council (nsc) as an example of the staffing problems the Trump administration faced. It struggled to come up with half the necessary number of political appointees, he says. They were an odd mixture of people like Michael Anton, a corporate pr man and apocalyptic political commentator, and old foreign-policy hands who turned out to be queasy about Mr Trump’s courting of North Korea’s dictator and his hostility to American allies.</w:t>
      </w:r>
    </w:p>
    <w:p w14:paraId="25B60E1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What was true of the nsc applies to other agencies, too. “You have got to hit the beach with three or four thousand guys,” Mr Bannon says. Mr Dans agrees. “In Hollywood they like to describe things as ‘this meets that meets the other’. This is the Manhattan Project meets the Empire State Building meets d-Day.”</w:t>
      </w:r>
    </w:p>
    <w:p w14:paraId="5447EC96"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The initial objective for this invading force is to capture the civil service</w:t>
      </w:r>
      <w:r w:rsidRPr="00B06341">
        <w:rPr>
          <w:rFonts w:ascii="Times New Roman" w:hAnsi="Times New Roman" w:cs="Times New Roman"/>
        </w:rPr>
        <w:t xml:space="preserve">. </w:t>
      </w:r>
      <w:r w:rsidRPr="00B06341">
        <w:rPr>
          <w:rStyle w:val="StyleUnderline"/>
          <w:rFonts w:ascii="Times New Roman" w:hAnsi="Times New Roman" w:cs="Times New Roman"/>
        </w:rPr>
        <w:t>One lesson that Mr Trump’s backers drew from his first term is that no policy matters more than control of the bureaucracy, because no policies can be implemented without it</w:t>
      </w:r>
      <w:r w:rsidRPr="00B06341">
        <w:rPr>
          <w:rFonts w:ascii="Times New Roman" w:hAnsi="Times New Roman" w:cs="Times New Roman"/>
        </w:rPr>
        <w:t>.</w:t>
      </w:r>
    </w:p>
    <w:p w14:paraId="664C1AF8"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lastRenderedPageBreak/>
        <w:t>To that end Mr Trump’s commandos will “</w:t>
      </w:r>
      <w:r w:rsidRPr="00B06341">
        <w:rPr>
          <w:rStyle w:val="Emphasis"/>
          <w:rFonts w:ascii="Times New Roman" w:hAnsi="Times New Roman" w:cs="Times New Roman"/>
        </w:rPr>
        <w:t>deconstruct” the administrative state</w:t>
      </w:r>
      <w:r w:rsidRPr="00B06341">
        <w:rPr>
          <w:rFonts w:ascii="Times New Roman" w:hAnsi="Times New Roman" w:cs="Times New Roman"/>
        </w:rPr>
        <w:t>—the 300 or more federal offices that issue and interpret regulations. The philosophical version of this idea is that, over time, as the role of the federal government has grown from fighting wars and running the postal service into the Leviathan it is today, unelected bureaucrats have assumed powers that should belong to Congress. The Twitter version is that the deep-state liberals who thwarted Mr Trump when he was in office and have persecuted him since he left must be vanquished. Either way, Mr Trump’s shock troops will try to wrest power back from the bureaucracy.</w:t>
      </w:r>
    </w:p>
    <w:p w14:paraId="10B38C31"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In practice it is hard to see how government would function without the administrative state</w:t>
      </w:r>
      <w:r w:rsidRPr="00B06341">
        <w:rPr>
          <w:rFonts w:ascii="Times New Roman" w:hAnsi="Times New Roman" w:cs="Times New Roman"/>
        </w:rPr>
        <w:t>. Congress struggles to fulfil basic responsibilities like passing a budget on time. To imagine that the same body could act as, say, the regulator of financial markets is a stretch. That may be the point. The maga movement is not libertarian, but in many ways it would like the federal government to do far less than it does now.</w:t>
      </w:r>
    </w:p>
    <w:p w14:paraId="5315DD16"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The would-be Trump appointees plan to subdue the bureaucracy using Schedule f, shorthand for an executive order issued by Mr Trump in 2020 and rescinded by Joe Biden when he became president. It reflects a view that the federal bureaucracy, whatever its size, should not have any entrenched authority.</w:t>
      </w:r>
      <w:r w:rsidRPr="00B06341">
        <w:rPr>
          <w:rFonts w:ascii="Times New Roman" w:hAnsi="Times New Roman" w:cs="Times New Roman"/>
        </w:rPr>
        <w:t xml:space="preserve"> For the first century of its existence, civil servants were appointed to jobs by the government of the day based on an algorithm of personal contacts and favours owed known as the spoils system. Then in 1881 a deranged office-seeker assassinated the president, spurring the passage of the Pendleton Act, which created a class of professional bureaucrats who stayed in their posts even as the presidency changed hands. Since the 1940s, when Franklin Roosevelt was expanding the government, it has been hard to fire federal bureaucrats, afpi complains.</w:t>
      </w:r>
    </w:p>
    <w:p w14:paraId="08CF720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Many political appointees in the Trump administration believe that a minority of civil servants used their protected status to thwart or undermine the president’s wishes. James Sherk, a policy adviser in the Trump White House who is now at afpi, cites two cases on which lawyers in various government departments reportedly refused to work: one against Yale University for allegedly discriminating against Asian-Americans, and one aimed at protecting nurses from having to perform abortions. Schedule f would empower Mr Trump’s appointees to remove perceived obstructionists at will.</w:t>
      </w:r>
    </w:p>
    <w:p w14:paraId="19574D7E"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“Schedule f is now</w:t>
      </w:r>
      <w:r w:rsidRPr="00B06341">
        <w:rPr>
          <w:rFonts w:ascii="Times New Roman" w:hAnsi="Times New Roman" w:cs="Times New Roman"/>
        </w:rPr>
        <w:t>, I think</w:t>
      </w:r>
      <w:r w:rsidRPr="00B06341">
        <w:rPr>
          <w:rStyle w:val="StyleUnderline"/>
          <w:rFonts w:ascii="Times New Roman" w:hAnsi="Times New Roman" w:cs="Times New Roman"/>
        </w:rPr>
        <w:t>, Republican doctrine</w:t>
      </w:r>
      <w:r w:rsidRPr="00B06341">
        <w:rPr>
          <w:rFonts w:ascii="Times New Roman" w:hAnsi="Times New Roman" w:cs="Times New Roman"/>
        </w:rPr>
        <w:t>,” says Russell Vought, who ran the Office of Management and Budget under Mr Trump. “I don’t know how a Republican gets elected and doesn’t do that.” It would also be straightforward to enact: Mr Trump could just reissue his old executive order. Again, there is a reasonable version of this idea, in which a small number of recalcitrant civil servants lose their jobs, and a campaign version, where Schedule f becomes the instrument of Mr Trump’s righteous purge of Washington.</w:t>
      </w:r>
    </w:p>
    <w:p w14:paraId="45449C6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To be with those I like is enough</w:t>
      </w:r>
    </w:p>
    <w:p w14:paraId="7431467A"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 xml:space="preserve">The combined effect of appointing only loyalists and cowing the bureaucracy would be both to </w:t>
      </w:r>
      <w:r w:rsidRPr="00B06341">
        <w:rPr>
          <w:rStyle w:val="Emphasis"/>
          <w:rFonts w:ascii="Times New Roman" w:hAnsi="Times New Roman" w:cs="Times New Roman"/>
        </w:rPr>
        <w:t>remove constraints on</w:t>
      </w:r>
      <w:r w:rsidRPr="00B06341">
        <w:rPr>
          <w:rFonts w:ascii="Times New Roman" w:hAnsi="Times New Roman" w:cs="Times New Roman"/>
        </w:rPr>
        <w:t xml:space="preserve"> Mr</w:t>
      </w:r>
      <w:r w:rsidRPr="00B06341">
        <w:rPr>
          <w:rStyle w:val="Emphasis"/>
          <w:rFonts w:ascii="Times New Roman" w:hAnsi="Times New Roman" w:cs="Times New Roman"/>
        </w:rPr>
        <w:t xml:space="preserve"> Trump and to ensure his wishes are acted on</w:t>
      </w:r>
      <w:r w:rsidRPr="00B06341">
        <w:rPr>
          <w:rFonts w:ascii="Times New Roman" w:hAnsi="Times New Roman" w:cs="Times New Roman"/>
        </w:rPr>
        <w:t xml:space="preserve"> more often. </w:t>
      </w:r>
      <w:r w:rsidRPr="00B06341">
        <w:rPr>
          <w:rStyle w:val="StyleUnderline"/>
          <w:rFonts w:ascii="Times New Roman" w:hAnsi="Times New Roman" w:cs="Times New Roman"/>
        </w:rPr>
        <w:t>In his first term</w:t>
      </w:r>
      <w:r w:rsidRPr="00B06341">
        <w:rPr>
          <w:rFonts w:ascii="Times New Roman" w:hAnsi="Times New Roman" w:cs="Times New Roman"/>
        </w:rPr>
        <w:t xml:space="preserve"> Mr Trump’s </w:t>
      </w:r>
      <w:r w:rsidRPr="00B06341">
        <w:rPr>
          <w:rStyle w:val="StyleUnderline"/>
          <w:rFonts w:ascii="Times New Roman" w:hAnsi="Times New Roman" w:cs="Times New Roman"/>
        </w:rPr>
        <w:t>opponents took some comfort from the idea that not all the people around him were true believers and were willing to stall his most alarming ideas.</w:t>
      </w:r>
      <w:r w:rsidRPr="00B06341">
        <w:rPr>
          <w:rFonts w:ascii="Times New Roman" w:hAnsi="Times New Roman" w:cs="Times New Roman"/>
        </w:rPr>
        <w:t xml:space="preserve"> The New York Times ran an anonymous piece by a political appointee who </w:t>
      </w:r>
      <w:r w:rsidRPr="00B06341">
        <w:rPr>
          <w:rStyle w:val="StyleUnderline"/>
          <w:rFonts w:ascii="Times New Roman" w:hAnsi="Times New Roman" w:cs="Times New Roman"/>
        </w:rPr>
        <w:t>claimed there was an internal resistance within the administration that acted as a check on presidential power.</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In a second Trump term, there will </w:t>
      </w:r>
      <w:r w:rsidRPr="00B06341">
        <w:rPr>
          <w:rStyle w:val="Emphasis"/>
          <w:rFonts w:ascii="Times New Roman" w:hAnsi="Times New Roman" w:cs="Times New Roman"/>
        </w:rPr>
        <w:t>not be any “grown-ups in the room”,</w:t>
      </w:r>
      <w:r w:rsidRPr="00B06341">
        <w:rPr>
          <w:rStyle w:val="StyleUnderline"/>
          <w:rFonts w:ascii="Times New Roman" w:hAnsi="Times New Roman" w:cs="Times New Roman"/>
        </w:rPr>
        <w:t xml:space="preserve"> </w:t>
      </w:r>
      <w:r w:rsidRPr="00B06341">
        <w:rPr>
          <w:rFonts w:ascii="Times New Roman" w:hAnsi="Times New Roman" w:cs="Times New Roman"/>
        </w:rPr>
        <w:t>as Mr Trump’s detractors called such people.</w:t>
      </w:r>
    </w:p>
    <w:p w14:paraId="2169AA76"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lastRenderedPageBreak/>
        <w:t>Once a second Trump administration had bent the bureaucracy to its will</w:t>
      </w:r>
      <w:r w:rsidRPr="00B06341">
        <w:rPr>
          <w:rFonts w:ascii="Times New Roman" w:hAnsi="Times New Roman" w:cs="Times New Roman"/>
        </w:rPr>
        <w:t xml:space="preserve">, </w:t>
      </w:r>
      <w:r w:rsidRPr="00B06341">
        <w:rPr>
          <w:rStyle w:val="StyleUnderline"/>
          <w:rFonts w:ascii="Times New Roman" w:hAnsi="Times New Roman" w:cs="Times New Roman"/>
        </w:rPr>
        <w:t>what policies would it pursue</w:t>
      </w:r>
      <w:r w:rsidRPr="00B06341">
        <w:rPr>
          <w:rFonts w:ascii="Times New Roman" w:hAnsi="Times New Roman" w:cs="Times New Roman"/>
        </w:rPr>
        <w:t xml:space="preserve">? The department-by-department plans being drawn up at afpi, Heritage and elsewhere give some guidance. </w:t>
      </w:r>
      <w:r w:rsidRPr="00B06341">
        <w:rPr>
          <w:rStyle w:val="StyleUnderline"/>
          <w:rFonts w:ascii="Times New Roman" w:hAnsi="Times New Roman" w:cs="Times New Roman"/>
        </w:rPr>
        <w:t>They involve</w:t>
      </w:r>
      <w:r w:rsidRPr="00B06341">
        <w:rPr>
          <w:rFonts w:ascii="Times New Roman" w:hAnsi="Times New Roman" w:cs="Times New Roman"/>
        </w:rPr>
        <w:t xml:space="preserve"> some predictable fusillades in the culture wars, such as </w:t>
      </w:r>
      <w:r w:rsidRPr="00B06341">
        <w:rPr>
          <w:rStyle w:val="StyleUnderline"/>
          <w:rFonts w:ascii="Times New Roman" w:hAnsi="Times New Roman" w:cs="Times New Roman"/>
        </w:rPr>
        <w:t>completing a wall along the border with Mexico and directing all federal officials to consider only people’s biological sex, rather than “self-identified” gender.</w:t>
      </w:r>
      <w:r w:rsidRPr="00B06341">
        <w:rPr>
          <w:rFonts w:ascii="Times New Roman" w:hAnsi="Times New Roman" w:cs="Times New Roman"/>
        </w:rPr>
        <w:t xml:space="preserve"> But some of the putative policy agenda is both more sweeping in scope and more of a break with past Republican orthodoxy.</w:t>
      </w:r>
    </w:p>
    <w:p w14:paraId="6DBD395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One such area is the economy. The new right is enthusiastic about the kind of industrial policy the Biden administration has pursued. “No one in Ohio…cares that the Wall Street Journal editorial board doesn’t like the chips bill on free-market economic grounds,” J.D. Vance, a senator, recently told a gathering at American Compass, a think-tank, referring to a law subsidising semiconductor factories. In some cases Mr Trump’s supporters would go further: Mr Vance advocates taxing companies that shift work offshore.</w:t>
      </w:r>
    </w:p>
    <w:p w14:paraId="0F4CF16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main partisan disagreement over industrial policy is no longer whether to have one at all, but over the Democrats’ habit of smuggling diversity requirements and environmental goals into it. As the Republicans have become a more working-class party than the Democrats, people like Mr Vance have tried to synthesise a new Republican position that is both pro-labour and hostile to union leaders. His advocacy of subsidies for industry without “the woke bullshit” is probably more popular than the Biden administration’s approach.</w:t>
      </w:r>
    </w:p>
    <w:p w14:paraId="15D6DF8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That enthusiasm for an active state coexists with a more conventional Republican programme of lowering taxes, coupled with a belief that well-intentioned efforts to cut poverty usually backfire. afpi’s policy book talks of making permanent the tax cuts in the Tax Cuts and Jobs Act of 2017, some of which are due to expire in 2025. afpi’s policy wonks also advocate attaching work requirements to Medicaid (health insurance for the poor) and other government benefits. In Arkansas, the only state to have implemented work requirements for Medicaid, a quarter of those enrolled in the programme lost their health insurance and there was no noticeable increase in employment. The reforms would at least save some money, but not enough to have much impact on the federal deficit.</w:t>
      </w:r>
    </w:p>
    <w:p w14:paraId="6F4929D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Expensive industrial policy, lower taxes and only small reductions in benefits—in other words, less revenue and more spending—would not balance the books, much less trim government debts or refill the funds that pay for Medicare (subsidised health insurance for the disabled and the old) and Social Security (the state pension), which are due to run dry in the early 2030s. On past evidence the bond market is likely to continue to finance the growing gap between the government’s income and expenditure. Investors might become nervous, however, if the Federal Reserve’s independence were in question. Some Trumpists think it should be, since they do not like to cede so much power to unelected bureaucrats. That is a minority view, Mr Vought concedes, but could gain ground: “I guarantee that if that debate was in front of President Trump, that he wouldn’t just throw you out of the Oval Office.”</w:t>
      </w:r>
    </w:p>
    <w:p w14:paraId="64D6C5A4"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Another area in which a second Trump term could bend the arc of history is in environmental policy</w:t>
      </w:r>
      <w:r w:rsidRPr="00B06341">
        <w:rPr>
          <w:rFonts w:ascii="Times New Roman" w:hAnsi="Times New Roman" w:cs="Times New Roman"/>
        </w:rPr>
        <w:t>. In his first term emissions of greenhouse gases kept falling, even though he reversed many of Barack Obama’s policies to slow climate change. Investors assumed that government policy would soon revert to a greener norm and coal-fired power stations have lifespans of several decades, so the administration’s fondness for them was not enough to get new ones built. In this respect, too, a second Trump administration would be more methodical and better organised.</w:t>
      </w:r>
    </w:p>
    <w:p w14:paraId="1E6908C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afpi’s policy book talks about ending “the war on fossil fuels” and makes untethered assumptions about how much bigger the economy would be without it. (afpi estimates that America’s gdp will be 6% smaller by the end of this decade than it would have been without the Obama administration’s emissions-reductions targets.) The argument is presented in both pragmatic and moral terms. Why should American oil stay in the ground while Saudi oil flows? And why should the use of fuels which can bring so much prosperity to so many be circumscribed? Never mind that Mr Biden’s administration has granted more permits to drill than Mr Trump’s did, that America is the world’s largest producer of oil or that it is in the national interest to limit global warming.</w:t>
      </w:r>
    </w:p>
    <w:p w14:paraId="3E81CEB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w:t>
      </w:r>
      <w:r w:rsidRPr="00B06341">
        <w:rPr>
          <w:rStyle w:val="StyleUnderline"/>
          <w:rFonts w:ascii="Times New Roman" w:hAnsi="Times New Roman" w:cs="Times New Roman"/>
        </w:rPr>
        <w:t>merica Firsters like oil, gas and coal and the relatively well-paid, manly jobs for high-school graduates they bring. They are also opposed to the green transition, which they see as unnecessary government meddling that raises energy prices for ordinary Americans</w:t>
      </w:r>
      <w:r w:rsidRPr="00B06341">
        <w:rPr>
          <w:rFonts w:ascii="Times New Roman" w:hAnsi="Times New Roman" w:cs="Times New Roman"/>
        </w:rPr>
        <w:t>. Both Kevin Roberts, who runs Heritage, and Mrs Rollins, who started afpi, used to be senior figures at the Texas Public Policy Foundation (tppf), a think-tank which opposes the development of wind farms and solar plants.</w:t>
      </w:r>
    </w:p>
    <w:p w14:paraId="14E362C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Over a quarter of Texas’s electricity is generated by renewables, and tppf has helped to propagate the idea that this makes the state’s power grid unstable. Investors in renewables say Texas’s electricity regulator has become hostile to new projects. tppf, meanwhile, is battling renewables as far afield as New York, Rhode Island and Massachusetts, where it has initiated a lawsuit against a big offshore wind farm on behalf of fishermen. If the federal Environmental Protection Agency and Justice Department were run by people who shared these instincts, investors in renewables would face the same sort of political risks as owners of coal plants.</w:t>
      </w:r>
    </w:p>
    <w:p w14:paraId="725207AB" w14:textId="77777777" w:rsidR="0023540E" w:rsidRPr="00B06341" w:rsidRDefault="0023540E" w:rsidP="0023540E">
      <w:pPr>
        <w:rPr>
          <w:rStyle w:val="Emphasis"/>
          <w:rFonts w:ascii="Times New Roman" w:hAnsi="Times New Roman" w:cs="Times New Roman"/>
        </w:rPr>
      </w:pPr>
      <w:r w:rsidRPr="00B06341">
        <w:rPr>
          <w:rStyle w:val="StyleUnderline"/>
          <w:rFonts w:ascii="Times New Roman" w:hAnsi="Times New Roman" w:cs="Times New Roman"/>
        </w:rPr>
        <w:t>A third area which is likely to see great upheaval if Mr Trump becomes president again is foreign policy.</w:t>
      </w:r>
      <w:r w:rsidRPr="00B06341">
        <w:rPr>
          <w:rFonts w:ascii="Times New Roman" w:hAnsi="Times New Roman" w:cs="Times New Roman"/>
        </w:rPr>
        <w:t xml:space="preserve"> Among America First types, there is deep disagreement about Ukraine. afpi’s policy book talks about facing the threat from Russia. Yet Mr Bannon says, “I don’t give a shit about Ukraine—what I give a shit about is the invasion of America’s southern border.” Mr Vought makes the same point in a more wonkish way: “Ukraine is being subsidised by our taxpayers to fight and not make strategic calculations that they would otherwise make if we weren’t subsidising it. And it’s not in our interest to subsidise that conflict.” Mr Trump himself says he would end the war. He may not be able to do that. But Ukraine and its other </w:t>
      </w:r>
      <w:r w:rsidRPr="00B06341">
        <w:rPr>
          <w:rStyle w:val="Emphasis"/>
          <w:rFonts w:ascii="Times New Roman" w:hAnsi="Times New Roman" w:cs="Times New Roman"/>
        </w:rPr>
        <w:t>allies ought to take seriously the possibility that America may no longer be with them in 18 months.</w:t>
      </w:r>
    </w:p>
    <w:p w14:paraId="4FFD29F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Policy towards China is less contested. The Trump administration was more confrontational towards China than any of its predecessors. The Biden administration has continued in the same vein, albeit with less inflammatory rhetoric and more considered policies. “The difference between the Biden administration and the Trump administration on protectionism is that the Biden administration is competent,” says Dan Drezner of Tufts University. A second Trump term would be more likely to build on what the Biden team have done rather than, say, loosening export controls.</w:t>
      </w:r>
    </w:p>
    <w:p w14:paraId="3E40233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Heritage’s plan for 2025 foresees an immediate ban on TikTok and also on Confucius Institutes. American pension funds would be encouraged to divest from “problematic” Chinese entities. The government should be prepared “to employ punitive policy measures” to prevent American investment in sensitive areas in China and Chinese investment in America. American companies considering large-scale investments in anything deemed critical would have to submit </w:t>
      </w:r>
      <w:r w:rsidRPr="00B06341">
        <w:rPr>
          <w:rFonts w:ascii="Times New Roman" w:hAnsi="Times New Roman" w:cs="Times New Roman"/>
        </w:rPr>
        <w:lastRenderedPageBreak/>
        <w:t>information about counterparties and anticipated use of funds to the us government before investing, “under a presumption of denial”.</w:t>
      </w:r>
    </w:p>
    <w:p w14:paraId="3D9445E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Whether Mr Trump would authorise the use of force if China were to invade Taiwan is hard to say. Some who worked in his administration note that whenever they were about to adopt tougher policies on China, the bosses of big American firms would call the White House and tell him that the move would alarm financial markets and he would back down. The same dynamic may apply in a second term. In a memoir of his time as Mr Trump’s national security adviser, John Bolton suggests the former president was not really committed to Taiwan’s security. Others claim he would be “stronger” than Mr Biden.</w:t>
      </w:r>
    </w:p>
    <w:p w14:paraId="7C49B27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Other </w:t>
      </w:r>
      <w:r w:rsidRPr="00B06341">
        <w:rPr>
          <w:rStyle w:val="StyleUnderline"/>
          <w:rFonts w:ascii="Times New Roman" w:hAnsi="Times New Roman" w:cs="Times New Roman"/>
        </w:rPr>
        <w:t>allies could expect the same peremptory treatment as in Mr Trump’s first term</w:t>
      </w:r>
      <w:r w:rsidRPr="00B06341">
        <w:rPr>
          <w:rFonts w:ascii="Times New Roman" w:hAnsi="Times New Roman" w:cs="Times New Roman"/>
        </w:rPr>
        <w:t xml:space="preserve">. He reportedly told aides he wanted to leave nato. Even afpi, which on foreign policy is closer to the old Republican orthodoxy, thinks that military support should be withdrawn from countries that do not spend at least 2% of gdp on defence, a level that neither Japan nor most countries in nato meet. </w:t>
      </w:r>
      <w:r w:rsidRPr="00B06341">
        <w:rPr>
          <w:rStyle w:val="StyleUnderline"/>
          <w:rFonts w:ascii="Times New Roman" w:hAnsi="Times New Roman" w:cs="Times New Roman"/>
        </w:rPr>
        <w:t>The modern America First movement, like its namesake during the second world war, contains some true isolationists</w:t>
      </w:r>
      <w:r w:rsidRPr="00B06341">
        <w:rPr>
          <w:rFonts w:ascii="Times New Roman" w:hAnsi="Times New Roman" w:cs="Times New Roman"/>
        </w:rPr>
        <w:t>. But it also contains an influential clutch of people like Elbridge Colby, who served in the Department of Defence and believes in a muscular foreign policy. He thinks China is such a threat that America should pull back from its defence commitments in Europe and the Middle East to concentrate on the Pacific.</w:t>
      </w:r>
    </w:p>
    <w:p w14:paraId="32503E06" w14:textId="77777777" w:rsidR="0023540E" w:rsidRPr="00B06341" w:rsidRDefault="0023540E" w:rsidP="0023540E">
      <w:pPr>
        <w:pStyle w:val="Heading3"/>
        <w:rPr>
          <w:rFonts w:ascii="Times New Roman" w:hAnsi="Times New Roman" w:cs="Times New Roman"/>
        </w:rPr>
      </w:pPr>
      <w:bookmarkStart w:id="35" w:name="_Toc140420814"/>
      <w:r w:rsidRPr="00B06341">
        <w:rPr>
          <w:rFonts w:ascii="Times New Roman" w:hAnsi="Times New Roman" w:cs="Times New Roman"/>
        </w:rPr>
        <w:lastRenderedPageBreak/>
        <w:t>Uniqueness Framing</w:t>
      </w:r>
      <w:bookmarkEnd w:id="35"/>
    </w:p>
    <w:p w14:paraId="79E8F895" w14:textId="77777777" w:rsidR="0096120A" w:rsidRPr="00B06341" w:rsidRDefault="0096120A" w:rsidP="0096120A">
      <w:pPr>
        <w:rPr>
          <w:rFonts w:ascii="Times New Roman" w:hAnsi="Times New Roman" w:cs="Times New Roman"/>
        </w:rPr>
      </w:pPr>
    </w:p>
    <w:p w14:paraId="4B68280C"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Biden is changing the narrative – he’s leaning into his economic successes which will ultimately resonate with voters and lock up a 2</w:t>
      </w:r>
      <w:r w:rsidRPr="00B06341">
        <w:rPr>
          <w:rFonts w:ascii="Times New Roman" w:hAnsi="Times New Roman" w:cs="Times New Roman"/>
          <w:vertAlign w:val="superscript"/>
        </w:rPr>
        <w:t>nd</w:t>
      </w:r>
      <w:r w:rsidRPr="00B06341">
        <w:rPr>
          <w:rFonts w:ascii="Times New Roman" w:hAnsi="Times New Roman" w:cs="Times New Roman"/>
        </w:rPr>
        <w:t xml:space="preserve"> term</w:t>
      </w:r>
    </w:p>
    <w:p w14:paraId="75D53337"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Waldman, Washington Post columnist, 7-12-23 </w:t>
      </w:r>
    </w:p>
    <w:p w14:paraId="0F1AC38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(Paul, 7-12-23, The Washington Post. How Biden learned to stop apologizing and love the economy. </w:t>
      </w:r>
      <w:hyperlink r:id="rId92" w:history="1">
        <w:r w:rsidRPr="00B06341">
          <w:rPr>
            <w:rStyle w:val="Hyperlink"/>
            <w:rFonts w:ascii="Times New Roman" w:hAnsi="Times New Roman" w:cs="Times New Roman"/>
          </w:rPr>
          <w:t>https://www.washingtonpost.com/people/paul-waldman/?itid=ai_top_waldmanp</w:t>
        </w:r>
      </w:hyperlink>
      <w:r w:rsidRPr="00B06341">
        <w:rPr>
          <w:rFonts w:ascii="Times New Roman" w:hAnsi="Times New Roman" w:cs="Times New Roman"/>
        </w:rPr>
        <w:t>)</w:t>
      </w:r>
    </w:p>
    <w:p w14:paraId="10CC30AB"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Something has come over President Biden and his White House. Rather than talking about the economy in their usual tone of apology and nuance lest someone think they haven’t acknowledged the feelings of anyone who might be unhappy, </w:t>
      </w:r>
      <w:r w:rsidRPr="00B06341">
        <w:rPr>
          <w:rStyle w:val="StyleUnderline"/>
          <w:rFonts w:ascii="Times New Roman" w:hAnsi="Times New Roman" w:cs="Times New Roman"/>
        </w:rPr>
        <w:t>the “Bidenomics” push has become positively triumphal</w:t>
      </w:r>
      <w:r w:rsidRPr="00B06341">
        <w:rPr>
          <w:rStyle w:val="Style13ptBold"/>
          <w:rFonts w:ascii="Times New Roman" w:hAnsi="Times New Roman" w:cs="Times New Roman"/>
          <w:b w:val="0"/>
          <w:bCs w:val="0"/>
          <w:sz w:val="22"/>
        </w:rPr>
        <w:t>.</w:t>
      </w:r>
    </w:p>
    <w:p w14:paraId="0473D80E" w14:textId="77777777" w:rsidR="0023540E" w:rsidRPr="00B06341" w:rsidRDefault="0023540E" w:rsidP="0023540E">
      <w:pPr>
        <w:rPr>
          <w:rStyle w:val="StyleUnderline"/>
          <w:rFonts w:ascii="Times New Roman" w:hAnsi="Times New Roman" w:cs="Times New Roman"/>
        </w:rPr>
      </w:pPr>
      <w:r w:rsidRPr="00B06341">
        <w:rPr>
          <w:rStyle w:val="Style13ptBold"/>
          <w:rFonts w:ascii="Times New Roman" w:hAnsi="Times New Roman" w:cs="Times New Roman"/>
          <w:b w:val="0"/>
          <w:bCs w:val="0"/>
          <w:sz w:val="22"/>
        </w:rPr>
        <w:t>The common Democratic impulse to make sure everyone’s pain is validated has been set aside, at least for now. Instead, through Biden’s speeches and a wave of media appearances by administration officials</w:t>
      </w:r>
      <w:r w:rsidRPr="00B06341">
        <w:rPr>
          <w:rStyle w:val="StyleUnderline"/>
          <w:rFonts w:ascii="Times New Roman" w:hAnsi="Times New Roman" w:cs="Times New Roman"/>
        </w:rPr>
        <w:t>, the White House has gone on something of a victory tour.</w:t>
      </w:r>
      <w:r w:rsidRPr="00B06341">
        <w:rPr>
          <w:rStyle w:val="Style13ptBold"/>
          <w:rFonts w:ascii="Times New Roman" w:hAnsi="Times New Roman" w:cs="Times New Roman"/>
          <w:b w:val="0"/>
          <w:bCs w:val="0"/>
          <w:sz w:val="22"/>
        </w:rPr>
        <w:t xml:space="preserve"> It’s as though </w:t>
      </w:r>
      <w:r w:rsidRPr="00B06341">
        <w:rPr>
          <w:rStyle w:val="StyleUnderline"/>
          <w:rFonts w:ascii="Times New Roman" w:hAnsi="Times New Roman" w:cs="Times New Roman"/>
        </w:rPr>
        <w:t>Democrats have finally realized how to frame a debate: If you want the press to tell everyone how great the economy is, you have to start by saying the economy is great.</w:t>
      </w:r>
    </w:p>
    <w:p w14:paraId="6B3452F2"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That doesn’t mean all Americans will immediately be persuaded. The media’s own skepticism remains, and news outlets will give Republicans ample time to continue claiming the economy is in desperate straits. But if nothing else, </w:t>
      </w:r>
      <w:r w:rsidRPr="00B06341">
        <w:rPr>
          <w:rStyle w:val="StyleUnderline"/>
          <w:rFonts w:ascii="Times New Roman" w:hAnsi="Times New Roman" w:cs="Times New Roman"/>
        </w:rPr>
        <w:t>the idea that the economy is actually doing very well — how to judge that success, what produced it, how we might continue it — will move toward the center of the debate</w:t>
      </w:r>
      <w:r w:rsidRPr="00B06341">
        <w:rPr>
          <w:rStyle w:val="Style13ptBold"/>
          <w:rFonts w:ascii="Times New Roman" w:hAnsi="Times New Roman" w:cs="Times New Roman"/>
          <w:b w:val="0"/>
          <w:bCs w:val="0"/>
          <w:sz w:val="22"/>
        </w:rPr>
        <w:t>. Which means that debate will become very different from what it has been recently.</w:t>
      </w:r>
    </w:p>
    <w:p w14:paraId="515F0127"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A robust argument is underway among wonky liberals about just how good the economy is right now and whether Biden’s approval on the economy deserves to be as low as it is. Meanwhile in the financial press, the default mode seems to be to present every piece of good news with a warning not to let it brighten your day. Each month’s report of job growth — and there have been an extraordinary 30 straight months of growth — is reported with headlines that say things like “Hundreds of thousands of jobs added, but recession fears loom.”</w:t>
      </w:r>
    </w:p>
    <w:p w14:paraId="44BC1D18" w14:textId="77777777" w:rsidR="0023540E" w:rsidRPr="00B06341" w:rsidRDefault="0023540E" w:rsidP="0023540E">
      <w:pPr>
        <w:rPr>
          <w:rStyle w:val="StyleUnderline"/>
          <w:rFonts w:ascii="Times New Roman" w:hAnsi="Times New Roman" w:cs="Times New Roman"/>
        </w:rPr>
      </w:pPr>
      <w:r w:rsidRPr="00B06341">
        <w:rPr>
          <w:rStyle w:val="Style13ptBold"/>
          <w:rFonts w:ascii="Times New Roman" w:hAnsi="Times New Roman" w:cs="Times New Roman"/>
          <w:b w:val="0"/>
          <w:bCs w:val="0"/>
          <w:sz w:val="22"/>
        </w:rPr>
        <w:t xml:space="preserve">As Timothy Noah of the New Republic puts it, to the business press, “Bad news is self-evidently bad, and good news is bad because markets or regulators will overreact and spoil everything.” </w:t>
      </w:r>
      <w:r w:rsidRPr="00B06341">
        <w:rPr>
          <w:rStyle w:val="StyleUnderline"/>
          <w:rFonts w:ascii="Times New Roman" w:hAnsi="Times New Roman" w:cs="Times New Roman"/>
        </w:rPr>
        <w:t>But look at the most commonly used economic indicators. Inflation has fallen to 4 percent, less than half what it was a year ago</w:t>
      </w:r>
      <w:r w:rsidRPr="00B06341">
        <w:rPr>
          <w:rStyle w:val="Style13ptBold"/>
          <w:rFonts w:ascii="Times New Roman" w:hAnsi="Times New Roman" w:cs="Times New Roman"/>
          <w:b w:val="0"/>
          <w:bCs w:val="0"/>
          <w:sz w:val="22"/>
        </w:rPr>
        <w:t xml:space="preserve"> (and lower than in our peer countries). </w:t>
      </w:r>
      <w:r w:rsidRPr="00B06341">
        <w:rPr>
          <w:rStyle w:val="StyleUnderline"/>
          <w:rFonts w:ascii="Times New Roman" w:hAnsi="Times New Roman" w:cs="Times New Roman"/>
        </w:rPr>
        <w:t>Unemployment is at just 3.6 percent. And on job growth, the results are nothing short of stunning.</w:t>
      </w:r>
    </w:p>
    <w:p w14:paraId="7FB4F915"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The most common objection at this point is that the president has a limited influence on job growth. This raises complicated questions, but when has that ever stopped a president before? When Ronald Reagan was airing soft-focus ads touting “Morning in America” in 1984, unemployment was over 7 percent, and the American economy created a measly 5 million jobs during Reagan’s first term. </w:t>
      </w:r>
      <w:r w:rsidRPr="00B06341">
        <w:rPr>
          <w:rStyle w:val="StyleUnderline"/>
          <w:rFonts w:ascii="Times New Roman" w:hAnsi="Times New Roman" w:cs="Times New Roman"/>
        </w:rPr>
        <w:t xml:space="preserve">Yet Biden has seen the creation of more than 13 million jobs in the past 2½ years. </w:t>
      </w:r>
      <w:r w:rsidRPr="00B06341">
        <w:rPr>
          <w:rStyle w:val="Emphasis"/>
          <w:rFonts w:ascii="Times New Roman" w:hAnsi="Times New Roman" w:cs="Times New Roman"/>
          <w:b w:val="0"/>
        </w:rPr>
        <w:t xml:space="preserve">No president created that many over an entire four-year term, </w:t>
      </w:r>
      <w:r w:rsidRPr="00B06341">
        <w:rPr>
          <w:rStyle w:val="Style13ptBold"/>
          <w:rFonts w:ascii="Times New Roman" w:hAnsi="Times New Roman" w:cs="Times New Roman"/>
          <w:b w:val="0"/>
          <w:bCs w:val="0"/>
          <w:sz w:val="22"/>
        </w:rPr>
        <w:t>going back as far as government data exist, to the presidency of Franklin D. Roosevelt.</w:t>
      </w:r>
    </w:p>
    <w:p w14:paraId="5CC492E3" w14:textId="77777777" w:rsidR="0023540E" w:rsidRPr="00B06341" w:rsidRDefault="0023540E" w:rsidP="0023540E">
      <w:pPr>
        <w:rPr>
          <w:rStyle w:val="StyleUnderline"/>
          <w:rFonts w:ascii="Times New Roman" w:hAnsi="Times New Roman" w:cs="Times New Roman"/>
        </w:rPr>
      </w:pPr>
      <w:r w:rsidRPr="00B06341">
        <w:rPr>
          <w:rStyle w:val="Style13ptBold"/>
          <w:rFonts w:ascii="Times New Roman" w:hAnsi="Times New Roman" w:cs="Times New Roman"/>
          <w:b w:val="0"/>
          <w:bCs w:val="0"/>
          <w:sz w:val="22"/>
        </w:rPr>
        <w:lastRenderedPageBreak/>
        <w:t xml:space="preserve">However much importance you attach to those numbers, </w:t>
      </w:r>
      <w:r w:rsidRPr="00B06341">
        <w:rPr>
          <w:rStyle w:val="StyleUnderline"/>
          <w:rFonts w:ascii="Times New Roman" w:hAnsi="Times New Roman" w:cs="Times New Roman"/>
        </w:rPr>
        <w:t>they certainly give the administration a strong case to make for Biden’s economic stewardship</w:t>
      </w:r>
      <w:r w:rsidRPr="00B06341">
        <w:rPr>
          <w:rStyle w:val="Style13ptBold"/>
          <w:rFonts w:ascii="Times New Roman" w:hAnsi="Times New Roman" w:cs="Times New Roman"/>
          <w:b w:val="0"/>
          <w:bCs w:val="0"/>
          <w:sz w:val="22"/>
        </w:rPr>
        <w:t xml:space="preserve">. Yet his approval ratings on the economy remain absurdly low. There are a host of reasons for this, including polarization (when a Democrat is in the White House, almost no Republicans will tell pollsters things are going well) and possible lingering effects of inflation. But </w:t>
      </w:r>
      <w:r w:rsidRPr="00B06341">
        <w:rPr>
          <w:rStyle w:val="StyleUnderline"/>
          <w:rFonts w:ascii="Times New Roman" w:hAnsi="Times New Roman" w:cs="Times New Roman"/>
        </w:rPr>
        <w:t>it’s vital to remember that how people are doing and how they think the country is doing are not the same thing. And their judgment of the latter comes in large part from the news media.</w:t>
      </w:r>
    </w:p>
    <w:p w14:paraId="7C43FCD5"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That’s why it’s possible for job satisfaction to be at its highest point in decades at the same time that poll respondents give the economy terrible ratings. I’m doing fine, many people seem to believe, but everyone else is struggling.</w:t>
      </w:r>
    </w:p>
    <w:p w14:paraId="57476692"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When it comes to awareness of “the economy,” people have very little to go on from their individual lives. The media tells us what’s happening in the country as a whole. And for much of Biden’s term, the debate in the media has pitted Republicans saying that we’re living through an economic catastrophe against Biden and his allies saying, A lot of people are suffering out there, we know it’s bad, but we’re making progress.</w:t>
      </w:r>
    </w:p>
    <w:p w14:paraId="6936DE28"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Their fear of being seen as out of touch — or their fear of being scolded by participants in an elite debate that is invisible to most of the electorate — led them into the same kind of defensive crouch that characterizes Democrats on issues such as crime. Democrats have long believed that nothing would be worse than failing to acknowledge whatever pain people are feeling.</w:t>
      </w:r>
    </w:p>
    <w:p w14:paraId="78F58CAE"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trouble with that is you end up talking a lot about what’s bad, which only reinforces your opponents’ claim that everything is bad.</w:t>
      </w:r>
    </w:p>
    <w:p w14:paraId="7F22DB7B"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There’s a communication theory called “indexing,” which holds that journalists frame debates around what key political figures say. If none of them are saying “things are great,” then the idea that things are great doesn’t make it into the discussion.</w:t>
      </w:r>
    </w:p>
    <w:p w14:paraId="774AE9A7"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Yes, there are persistent problems of inequality and poverty — and we should explore and understand them. But it appears that the president and his administration have finally decided it’s not their job to keep reminding us of everything about the economy that could be better. It’s remarkable it took them so long.</w:t>
      </w:r>
    </w:p>
    <w:p w14:paraId="0FF2A222"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Biden has work back working-class voters through centrist job creation and blue-collar pocketbook policies – </w:t>
      </w:r>
    </w:p>
    <w:p w14:paraId="6A42AC92"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Jonathan Weisman, NY Times political correspondent, 2-8-23 </w:t>
      </w:r>
    </w:p>
    <w:p w14:paraId="1AE33C0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(Jonathan, 2-8-23, NY Times. “Biden Aims to Win Back White Working-Class Voters Through Their Wallets.” https://www.nytimes.com/2023/02/08/us/politics/biden-blue-collar-white-voters.html)</w:t>
      </w:r>
    </w:p>
    <w:p w14:paraId="1A837E7D"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With his call for a “blue-collar blueprint to rebuild America,” President </w:t>
      </w:r>
      <w:r w:rsidRPr="00B06341">
        <w:rPr>
          <w:rStyle w:val="StyleUnderline"/>
          <w:rFonts w:ascii="Times New Roman" w:hAnsi="Times New Roman" w:cs="Times New Roman"/>
        </w:rPr>
        <w:t>Biden</w:t>
      </w:r>
      <w:r w:rsidRPr="00B06341">
        <w:rPr>
          <w:rStyle w:val="Style13ptBold"/>
          <w:rFonts w:ascii="Times New Roman" w:hAnsi="Times New Roman" w:cs="Times New Roman"/>
          <w:b w:val="0"/>
          <w:bCs w:val="0"/>
          <w:sz w:val="22"/>
        </w:rPr>
        <w:t xml:space="preserve"> on Tuesday night </w:t>
      </w:r>
      <w:r w:rsidRPr="00B06341">
        <w:rPr>
          <w:rStyle w:val="StyleUnderline"/>
          <w:rFonts w:ascii="Times New Roman" w:hAnsi="Times New Roman" w:cs="Times New Roman"/>
        </w:rPr>
        <w:t xml:space="preserve">acknowledged </w:t>
      </w:r>
      <w:r w:rsidRPr="00B06341">
        <w:rPr>
          <w:rStyle w:val="Style13ptBold"/>
          <w:rFonts w:ascii="Times New Roman" w:hAnsi="Times New Roman" w:cs="Times New Roman"/>
          <w:b w:val="0"/>
          <w:bCs w:val="0"/>
          <w:sz w:val="22"/>
        </w:rPr>
        <w:t xml:space="preserve">rhetorically what Democrats have been preparing for two years: </w:t>
      </w:r>
      <w:r w:rsidRPr="00B06341">
        <w:rPr>
          <w:rStyle w:val="StyleUnderline"/>
          <w:rFonts w:ascii="Times New Roman" w:hAnsi="Times New Roman" w:cs="Times New Roman"/>
        </w:rPr>
        <w:t>a fierce campaign to win back white working-class voters through the creation of</w:t>
      </w:r>
      <w:r w:rsidRPr="00B06341">
        <w:rPr>
          <w:rStyle w:val="Style13ptBold"/>
          <w:rFonts w:ascii="Times New Roman" w:hAnsi="Times New Roman" w:cs="Times New Roman"/>
          <w:b w:val="0"/>
          <w:bCs w:val="0"/>
          <w:sz w:val="22"/>
        </w:rPr>
        <w:t xml:space="preserve"> hundreds of thousands of well-paid </w:t>
      </w:r>
      <w:r w:rsidRPr="00B06341">
        <w:rPr>
          <w:rStyle w:val="StyleUnderline"/>
          <w:rFonts w:ascii="Times New Roman" w:hAnsi="Times New Roman" w:cs="Times New Roman"/>
        </w:rPr>
        <w:t>jobs</w:t>
      </w:r>
      <w:r w:rsidRPr="00B06341">
        <w:rPr>
          <w:rStyle w:val="Style13ptBold"/>
          <w:rFonts w:ascii="Times New Roman" w:hAnsi="Times New Roman" w:cs="Times New Roman"/>
          <w:b w:val="0"/>
          <w:bCs w:val="0"/>
          <w:sz w:val="22"/>
        </w:rPr>
        <w:t xml:space="preserve"> that do not require a college degree.</w:t>
      </w:r>
    </w:p>
    <w:p w14:paraId="41984AFD"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Mr. Biden’s economically focused State of the Union address may have avoided the cultural appeals to the white working class that former President Donald J. Trump harnessed so effectively, the grievances encapsulated by fears of immigration, racial and gender diversity, and </w:t>
      </w:r>
      <w:r w:rsidRPr="00B06341">
        <w:rPr>
          <w:rStyle w:val="Style13ptBold"/>
          <w:rFonts w:ascii="Times New Roman" w:hAnsi="Times New Roman" w:cs="Times New Roman"/>
          <w:b w:val="0"/>
          <w:bCs w:val="0"/>
          <w:sz w:val="22"/>
        </w:rPr>
        <w:lastRenderedPageBreak/>
        <w:t>the sloganeering of the intellectual left. But at the speech’s heart was an appeal to Congress to “finish the job” and a simple challenge. “Let’s offer every American the path to a good career whether they go to college or not,” he said.</w:t>
      </w:r>
    </w:p>
    <w:p w14:paraId="0A81B3FD"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In truth, </w:t>
      </w:r>
      <w:r w:rsidRPr="00B06341">
        <w:rPr>
          <w:rStyle w:val="StyleUnderline"/>
          <w:rFonts w:ascii="Times New Roman" w:hAnsi="Times New Roman" w:cs="Times New Roman"/>
        </w:rPr>
        <w:t>much of that path was already laid by the last Congress with the signing of a $1 trillion infrastructure bill, a</w:t>
      </w:r>
      <w:r w:rsidRPr="00B06341">
        <w:rPr>
          <w:rStyle w:val="Style13ptBold"/>
          <w:rFonts w:ascii="Times New Roman" w:hAnsi="Times New Roman" w:cs="Times New Roman"/>
          <w:b w:val="0"/>
          <w:bCs w:val="0"/>
          <w:sz w:val="22"/>
        </w:rPr>
        <w:t xml:space="preserve"> $280 billion measure to rekindle a domestic semiconductor industry and the Inflation Reduction Act, which included $370 billion for low-emission energy to combat climate change.</w:t>
      </w:r>
    </w:p>
    <w:p w14:paraId="2CE2AFDA"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Whether or not Mr. Biden can persuade a divided Congress to act on his remaining plans, </w:t>
      </w:r>
      <w:r w:rsidRPr="00B06341">
        <w:rPr>
          <w:rStyle w:val="StyleUnderline"/>
          <w:rFonts w:ascii="Times New Roman" w:hAnsi="Times New Roman" w:cs="Times New Roman"/>
        </w:rPr>
        <w:t>the money from those laws has just begun to flow, and a surge of hiring is coming.</w:t>
      </w:r>
      <w:r w:rsidRPr="00B06341">
        <w:rPr>
          <w:rStyle w:val="Style13ptBold"/>
          <w:rFonts w:ascii="Times New Roman" w:hAnsi="Times New Roman" w:cs="Times New Roman"/>
          <w:b w:val="0"/>
          <w:bCs w:val="0"/>
          <w:sz w:val="22"/>
        </w:rPr>
        <w:t xml:space="preserve"> Many of those jobs will be in the industrial battlegrounds that Democrats either took back from Mr. Trump in 2020 or will need in 2024, when endangered senators like Sherrod Brown of Ohio, Joe Manchin III of West Virginia and Tammy Baldwin of Wisconsin face re-election.</w:t>
      </w:r>
    </w:p>
    <w:p w14:paraId="0F8107DA" w14:textId="77777777" w:rsidR="0023540E" w:rsidRPr="00B06341" w:rsidRDefault="0023540E" w:rsidP="0023540E">
      <w:pPr>
        <w:rPr>
          <w:rStyle w:val="Style13ptBold"/>
          <w:rFonts w:ascii="Times New Roman" w:hAnsi="Times New Roman" w:cs="Times New Roman"/>
          <w:b w:val="0"/>
          <w:bCs w:val="0"/>
          <w:sz w:val="22"/>
        </w:rPr>
      </w:pPr>
      <w:r w:rsidRPr="00B06341">
        <w:rPr>
          <w:rStyle w:val="StyleUnderline"/>
          <w:rFonts w:ascii="Times New Roman" w:hAnsi="Times New Roman" w:cs="Times New Roman"/>
        </w:rPr>
        <w:t>But Democrats will have to match those jobs against Republican appeals aimed at white grievances</w:t>
      </w:r>
      <w:r w:rsidRPr="00B06341">
        <w:rPr>
          <w:rStyle w:val="Style13ptBold"/>
          <w:rFonts w:ascii="Times New Roman" w:hAnsi="Times New Roman" w:cs="Times New Roman"/>
          <w:b w:val="0"/>
          <w:bCs w:val="0"/>
          <w:sz w:val="22"/>
        </w:rPr>
        <w:t>.</w:t>
      </w:r>
    </w:p>
    <w:p w14:paraId="6416FEE0"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Gov. Greg Abbott of Texas, a Republican, ordered state agencies and universities this week to stop considering racial and ethnic diversity in hiring. Gov. Ron DeSantis of Florida is waging a campaign against diversity, equity and inclusion efforts while funding the shipping of migrants from the Mexican border to Democratic cities. The Republican-led House is holding hearings blaming illegal immigrants for the smuggling of fentanyl that is ravaging blue-collar cities and towns, though most of the arrests in the fentanyl trade have involved American smugglers.</w:t>
      </w:r>
    </w:p>
    <w:p w14:paraId="613CB88E"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Republicans openly mocked Mr. Biden’s “Finish the Job” slogan, and among working-class voters, they have public opinion on their side. In a recent Washington Post/ABC News poll, just 36 percent of Americans without a college degree approved of Mr. Biden’s job performance, compared with 53 percent of college graduates. His approval on economic issues was even worse, with just 31 percent of voters without a degree approving of his handling of the economy.</w:t>
      </w:r>
    </w:p>
    <w:p w14:paraId="71810FFA"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“Finish the job? On what? Fueling inflation? Opening the border? Lowering wages? Emptying our energy reserves?” asked Tommy Pigott, the rapid response coordinator at the Republican National Committee.</w:t>
      </w:r>
    </w:p>
    <w:p w14:paraId="7F4ED557" w14:textId="77777777" w:rsidR="0023540E" w:rsidRPr="00B06341" w:rsidRDefault="0023540E" w:rsidP="0023540E">
      <w:pPr>
        <w:rPr>
          <w:rStyle w:val="Style13ptBold"/>
          <w:rFonts w:ascii="Times New Roman" w:hAnsi="Times New Roman" w:cs="Times New Roman"/>
          <w:b w:val="0"/>
          <w:bCs w:val="0"/>
          <w:sz w:val="22"/>
        </w:rPr>
      </w:pPr>
      <w:r w:rsidRPr="00B06341">
        <w:rPr>
          <w:rStyle w:val="StyleUnderline"/>
          <w:rFonts w:ascii="Times New Roman" w:hAnsi="Times New Roman" w:cs="Times New Roman"/>
        </w:rPr>
        <w:t>Without doubt, Democrats have their work cut out for them</w:t>
      </w:r>
      <w:r w:rsidRPr="00B06341">
        <w:rPr>
          <w:rStyle w:val="Style13ptBold"/>
          <w:rFonts w:ascii="Times New Roman" w:hAnsi="Times New Roman" w:cs="Times New Roman"/>
          <w:b w:val="0"/>
          <w:bCs w:val="0"/>
          <w:sz w:val="22"/>
        </w:rPr>
        <w:t>. About two-thirds of eligible voters do not have four-year college degrees, and over the last decade, Democrats have lost ground with them, especially with less educated white voters. In 2020, Mr. Biden won 61 percent of college graduates, but only 45 percent of voters without a four-year college degree — and just 33 percent of white voters without a four-year degree.</w:t>
      </w:r>
    </w:p>
    <w:p w14:paraId="0E5B5DA0" w14:textId="77777777" w:rsidR="0023540E" w:rsidRPr="00B06341" w:rsidRDefault="0023540E" w:rsidP="0023540E">
      <w:pPr>
        <w:rPr>
          <w:rStyle w:val="StyleUnderline"/>
          <w:rFonts w:ascii="Times New Roman" w:hAnsi="Times New Roman" w:cs="Times New Roman"/>
        </w:rPr>
      </w:pPr>
      <w:r w:rsidRPr="00B06341">
        <w:rPr>
          <w:rStyle w:val="Style13ptBold"/>
          <w:rFonts w:ascii="Times New Roman" w:hAnsi="Times New Roman" w:cs="Times New Roman"/>
          <w:b w:val="0"/>
          <w:bCs w:val="0"/>
          <w:sz w:val="22"/>
        </w:rPr>
        <w:t xml:space="preserve">In a New York Times/Siena College poll in September, </w:t>
      </w:r>
      <w:r w:rsidRPr="00B06341">
        <w:rPr>
          <w:rStyle w:val="StyleUnderline"/>
          <w:rFonts w:ascii="Times New Roman" w:hAnsi="Times New Roman" w:cs="Times New Roman"/>
        </w:rPr>
        <w:t>59 percent of white working-class voters said Republicans were the party of the working class, compared with 28 percent who chose Democrats. Sixty-eight percent of these voters said they agreed more with Republicans than Democrats on the economy, while just 25 percent picked Democrats</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Beyond economics, white working-class voters sided overwhelmingly with Republicans on building a border wall, opposing gun control, stopping illegal immigration and seeing gender as immutable and determined at birth.</w:t>
      </w:r>
    </w:p>
    <w:p w14:paraId="62236FB5"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Democrats,</w:t>
      </w:r>
      <w:r w:rsidRPr="00B06341">
        <w:rPr>
          <w:rStyle w:val="Style13ptBold"/>
          <w:rFonts w:ascii="Times New Roman" w:hAnsi="Times New Roman" w:cs="Times New Roman"/>
          <w:b w:val="0"/>
          <w:bCs w:val="0"/>
          <w:sz w:val="22"/>
        </w:rPr>
        <w:t xml:space="preserve"> caught between those sentiments on social policy and the party’s core constituencies of people of color, women and the college-educated, </w:t>
      </w:r>
      <w:r w:rsidRPr="00B06341">
        <w:rPr>
          <w:rStyle w:val="StyleUnderline"/>
          <w:rFonts w:ascii="Times New Roman" w:hAnsi="Times New Roman" w:cs="Times New Roman"/>
        </w:rPr>
        <w:t xml:space="preserve">are hoping that tangible improvements in </w:t>
      </w:r>
      <w:r w:rsidRPr="00B06341">
        <w:rPr>
          <w:rStyle w:val="StyleUnderline"/>
          <w:rFonts w:ascii="Times New Roman" w:hAnsi="Times New Roman" w:cs="Times New Roman"/>
        </w:rPr>
        <w:lastRenderedPageBreak/>
        <w:t>well-being can persuade white voters without a college education to focus on their economic interests.</w:t>
      </w:r>
    </w:p>
    <w:p w14:paraId="04814F85"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“Jobs are coming back, pride is coming back, because choices we made in the last two years,” Mr. Biden said on Tuesday. “This is a blue-collar blueprint to rebuild America and make a real difference in your lives.”</w:t>
      </w:r>
    </w:p>
    <w:p w14:paraId="6FD44FD8" w14:textId="77777777" w:rsidR="0023540E" w:rsidRPr="00B06341" w:rsidRDefault="0023540E" w:rsidP="0023540E">
      <w:pPr>
        <w:rPr>
          <w:rStyle w:val="Style13ptBold"/>
          <w:rFonts w:ascii="Times New Roman" w:hAnsi="Times New Roman" w:cs="Times New Roman"/>
          <w:b w:val="0"/>
          <w:bCs w:val="0"/>
          <w:sz w:val="22"/>
        </w:rPr>
      </w:pPr>
      <w:r w:rsidRPr="00B06341">
        <w:rPr>
          <w:rStyle w:val="StyleUnderline"/>
          <w:rFonts w:ascii="Times New Roman" w:hAnsi="Times New Roman" w:cs="Times New Roman"/>
        </w:rPr>
        <w:t>Democratic problems with the working class are not limited to white voters. Some blue-collar Black, Latino and Asian American voters have drifted toward Republicans</w:t>
      </w:r>
      <w:r w:rsidRPr="00B06341">
        <w:rPr>
          <w:rStyle w:val="Style13ptBold"/>
          <w:rFonts w:ascii="Times New Roman" w:hAnsi="Times New Roman" w:cs="Times New Roman"/>
          <w:b w:val="0"/>
          <w:bCs w:val="0"/>
          <w:sz w:val="22"/>
        </w:rPr>
        <w:t>, and Mr. Biden rolled out a range of economic appeals aimed broadly at people who are more sensitive to high prices.</w:t>
      </w:r>
    </w:p>
    <w:p w14:paraId="3F0809F4" w14:textId="77777777" w:rsidR="0023540E" w:rsidRPr="00B06341" w:rsidRDefault="0023540E" w:rsidP="0023540E">
      <w:pPr>
        <w:rPr>
          <w:rStyle w:val="Style13ptBold"/>
          <w:rFonts w:ascii="Times New Roman" w:hAnsi="Times New Roman" w:cs="Times New Roman"/>
          <w:b w:val="0"/>
          <w:bCs w:val="0"/>
          <w:sz w:val="22"/>
        </w:rPr>
      </w:pPr>
      <w:r w:rsidRPr="00B06341">
        <w:rPr>
          <w:rStyle w:val="StyleUnderline"/>
          <w:rFonts w:ascii="Times New Roman" w:hAnsi="Times New Roman" w:cs="Times New Roman"/>
        </w:rPr>
        <w:t>He highlighted his efforts to lower insulin costs and cited pocketbook issues recognizable to almost any consumer — what he called “junk fees.” He identified “exorbitant” bank overdraft charges; credit card late fees; “resort fees” charged by hotels; change-of-service fees by cable and internet providers; and airline “surcharges</w:t>
      </w:r>
      <w:r w:rsidRPr="00B06341">
        <w:rPr>
          <w:rStyle w:val="Style13ptBold"/>
          <w:rFonts w:ascii="Times New Roman" w:hAnsi="Times New Roman" w:cs="Times New Roman"/>
          <w:b w:val="0"/>
          <w:bCs w:val="0"/>
          <w:sz w:val="22"/>
        </w:rPr>
        <w:t>.”</w:t>
      </w:r>
    </w:p>
    <w:p w14:paraId="3272B27A"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“Junk fees may not matter to the very wealthy, but they matter to most folks in homes like the one I grew up in,” Mr. Biden said. “They add up to hundreds of dollars a month.”</w:t>
      </w:r>
    </w:p>
    <w:p w14:paraId="7535CE2E"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Other Democrats are taking a similar approach. On his first full day in office, Pennsylvania’s new Democratic governor, Josh Shapiro, signed an executive order declaring that thousands of state jobs would no longer require a four-year college degree.</w:t>
      </w:r>
    </w:p>
    <w:p w14:paraId="2C33AF13" w14:textId="77777777" w:rsidR="0023540E" w:rsidRPr="00B06341" w:rsidRDefault="0023540E" w:rsidP="0023540E">
      <w:pPr>
        <w:rPr>
          <w:rStyle w:val="StyleUnderline"/>
          <w:rFonts w:ascii="Times New Roman" w:hAnsi="Times New Roman" w:cs="Times New Roman"/>
        </w:rPr>
      </w:pPr>
      <w:r w:rsidRPr="00B06341">
        <w:rPr>
          <w:rStyle w:val="Emphasis"/>
          <w:rFonts w:ascii="Times New Roman" w:hAnsi="Times New Roman" w:cs="Times New Roman"/>
          <w:b w:val="0"/>
        </w:rPr>
        <w:t>And it might work.</w:t>
      </w:r>
      <w:r w:rsidRPr="00B06341">
        <w:rPr>
          <w:rStyle w:val="StyleUnderline"/>
          <w:rFonts w:ascii="Times New Roman" w:hAnsi="Times New Roman" w:cs="Times New Roman"/>
        </w:rPr>
        <w:t xml:space="preserve"> The Pew Research Center found recently that 71 percent of voters with no degree beyond a high school diploma said the economy should be a top priority for the president and Congress this year, higher than any other issue.</w:t>
      </w:r>
    </w:p>
    <w:p w14:paraId="55D04930"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To that end, Mr. Biden spoke of “a literal field of dreams” outside Columbus, Ohio, where a huge new Intel semiconductor plant is being built that will, he said, “create 10,000 jobs,” including “7,000 construction jobs” and “3,000 jobs once the factories are finished.” Already, unions in Ohio are ramping up training and apprenticeship programs that are explicitly favored by the federal semiconductor legislation, the CHIPS and Science Act, and reaching out to women, teenagers, veterans and other workers who have traditionally been outside the organized labor movement to prepare for the semiconductor work.</w:t>
      </w:r>
    </w:p>
    <w:p w14:paraId="329495BF"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“To the extent that manufacturing is characteristic of a lot of places that will become competitors for CHIPS investment, there’s implicit orientation toward significant union history,” said Mark Muro, a senior fellow at the Brookings Institution. “There are going to be significant numbers of noncollege jobs and a real opportunity for the economic inclusion of noncollege workers.”</w:t>
      </w:r>
    </w:p>
    <w:p w14:paraId="09419C07"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For Ohio, that Intel plant is only the beginning. Spurred by large tax incentives in the Inflation Reduction Act, Honda has announced a reworking of its Ohio plants to build electric vehicles and batteries. General Motors is retooling its plant in Toledo for electric vehicle production, and Arizona-based First Solar is dumping money into northern Ohio. In December, workers at a new E.V. battery plant outside Youngstown voted overwhelmingly to join the United Auto Workers, giving the unions a toehold in the rapidly growing battery industry.</w:t>
      </w:r>
    </w:p>
    <w:p w14:paraId="350B71A4"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rebuilding of the Brent Spence Bridge connecting Kentucky to Ohio with money from the infrastructure law will employ construction workers in Cincinnati for six to 10 years. And explicit language in the federal laws mandates the payment of union-scale wages, the employment of union-trained apprentices and the purchase of American-made materials.</w:t>
      </w:r>
    </w:p>
    <w:p w14:paraId="131363CB" w14:textId="77777777" w:rsidR="0023540E" w:rsidRPr="00B06341" w:rsidRDefault="0023540E" w:rsidP="0023540E">
      <w:pPr>
        <w:rPr>
          <w:rStyle w:val="StyleUnderline"/>
          <w:rFonts w:ascii="Times New Roman" w:hAnsi="Times New Roman" w:cs="Times New Roman"/>
        </w:rPr>
      </w:pPr>
      <w:r w:rsidRPr="00B06341">
        <w:rPr>
          <w:rStyle w:val="Style13ptBold"/>
          <w:rFonts w:ascii="Times New Roman" w:hAnsi="Times New Roman" w:cs="Times New Roman"/>
          <w:b w:val="0"/>
          <w:bCs w:val="0"/>
          <w:sz w:val="22"/>
        </w:rPr>
        <w:lastRenderedPageBreak/>
        <w:t>“</w:t>
      </w:r>
      <w:r w:rsidRPr="00B06341">
        <w:rPr>
          <w:rStyle w:val="StyleUnderline"/>
          <w:rFonts w:ascii="Times New Roman" w:hAnsi="Times New Roman" w:cs="Times New Roman"/>
        </w:rPr>
        <w:t>We just can go on and on, but it’s real, what the president has done</w:t>
      </w:r>
      <w:r w:rsidRPr="00B06341">
        <w:rPr>
          <w:rStyle w:val="Style13ptBold"/>
          <w:rFonts w:ascii="Times New Roman" w:hAnsi="Times New Roman" w:cs="Times New Roman"/>
          <w:b w:val="0"/>
          <w:bCs w:val="0"/>
          <w:sz w:val="22"/>
        </w:rPr>
        <w:t xml:space="preserve">,” said Mike Knisley, executive secretary and treasurer of the Ohio State Building and Construction Trades Council, who was at the White House for the signing of the semiconductor bill. </w:t>
      </w:r>
      <w:r w:rsidRPr="00B06341">
        <w:rPr>
          <w:rStyle w:val="StyleUnderline"/>
          <w:rFonts w:ascii="Times New Roman" w:hAnsi="Times New Roman" w:cs="Times New Roman"/>
        </w:rPr>
        <w:t>“Everybody’s talked about it, Democrats and Republicans alike, but Biden delivered.”</w:t>
      </w:r>
    </w:p>
    <w:p w14:paraId="69E81399" w14:textId="77777777" w:rsidR="0023540E" w:rsidRPr="00B06341" w:rsidRDefault="0023540E" w:rsidP="0023540E">
      <w:pPr>
        <w:rPr>
          <w:rFonts w:ascii="Times New Roman" w:hAnsi="Times New Roman" w:cs="Times New Roman"/>
        </w:rPr>
      </w:pPr>
    </w:p>
    <w:p w14:paraId="0744BEE9"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Biden centrist economist policies have done enough for the middle class to get him over the finish line</w:t>
      </w:r>
    </w:p>
    <w:p w14:paraId="735C9A74"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Bloomberg 7-5-23 </w:t>
      </w:r>
    </w:p>
    <w:p w14:paraId="429E3B9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(By Shawn Donnan, Claire Ballentine, Alexandre Tanzi and Christopher Cannon. The US Middle Class’s Economic Anxiety Will Decide the 2024 Election.https://www.bloomberg.com/graphics/2023-bidenomics-middle-class-economic-anxiety-2024-election/?in_source=embedded-checkout-banner)</w:t>
      </w:r>
    </w:p>
    <w:p w14:paraId="4B61F06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Joe </w:t>
      </w:r>
      <w:r w:rsidRPr="00B06341">
        <w:rPr>
          <w:rStyle w:val="StyleUnderline"/>
          <w:rFonts w:ascii="Times New Roman" w:hAnsi="Times New Roman" w:cs="Times New Roman"/>
        </w:rPr>
        <w:t>Biden is obsessed with the</w:t>
      </w:r>
      <w:r w:rsidRPr="00B06341">
        <w:rPr>
          <w:rFonts w:ascii="Times New Roman" w:hAnsi="Times New Roman" w:cs="Times New Roman"/>
        </w:rPr>
        <w:t xml:space="preserve"> American </w:t>
      </w:r>
      <w:r w:rsidRPr="00B06341">
        <w:rPr>
          <w:rStyle w:val="StyleUnderline"/>
          <w:rFonts w:ascii="Times New Roman" w:hAnsi="Times New Roman" w:cs="Times New Roman"/>
        </w:rPr>
        <w:t>middle class</w:t>
      </w:r>
      <w:r w:rsidRPr="00B06341">
        <w:rPr>
          <w:rFonts w:ascii="Times New Roman" w:hAnsi="Times New Roman" w:cs="Times New Roman"/>
        </w:rPr>
        <w:t xml:space="preserve">. </w:t>
      </w:r>
      <w:r w:rsidRPr="00B06341">
        <w:rPr>
          <w:rStyle w:val="StyleUnderline"/>
          <w:rFonts w:ascii="Times New Roman" w:hAnsi="Times New Roman" w:cs="Times New Roman"/>
        </w:rPr>
        <w:t>It’s the very spine of the US economy</w:t>
      </w:r>
      <w:r w:rsidRPr="00B06341">
        <w:rPr>
          <w:rFonts w:ascii="Times New Roman" w:hAnsi="Times New Roman" w:cs="Times New Roman"/>
        </w:rPr>
        <w:t xml:space="preserve">, as the president regularly puts it, </w:t>
      </w:r>
      <w:r w:rsidRPr="00B06341">
        <w:rPr>
          <w:rStyle w:val="StyleUnderline"/>
          <w:rFonts w:ascii="Times New Roman" w:hAnsi="Times New Roman" w:cs="Times New Roman"/>
        </w:rPr>
        <w:t>and the deliberate target of everything from his administration’s efforts to rewrite economic policy</w:t>
      </w:r>
      <w:r w:rsidRPr="00B06341">
        <w:rPr>
          <w:rFonts w:ascii="Times New Roman" w:hAnsi="Times New Roman" w:cs="Times New Roman"/>
        </w:rPr>
        <w:t xml:space="preserve"> and seed an industrial revival to its foreign policy and geopolitical competition with China.</w:t>
      </w:r>
    </w:p>
    <w:p w14:paraId="07501DEC"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The core premise of Bidenomics is that the middle shall come first</w:t>
      </w:r>
      <w:r w:rsidRPr="00B06341">
        <w:rPr>
          <w:rFonts w:ascii="Times New Roman" w:hAnsi="Times New Roman" w:cs="Times New Roman"/>
        </w:rPr>
        <w:t>.</w:t>
      </w:r>
    </w:p>
    <w:p w14:paraId="2798A84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“Bidenomics is about building an economy from the middle out and the bottom up, not the top down,” Biden said in a Chicago speech last week, laying out his vision of a boom fueled by a surge in government investment.</w:t>
      </w:r>
    </w:p>
    <w:p w14:paraId="267D42F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Yet </w:t>
      </w:r>
      <w:r w:rsidRPr="00B06341">
        <w:rPr>
          <w:rStyle w:val="StyleUnderline"/>
          <w:rFonts w:ascii="Times New Roman" w:hAnsi="Times New Roman" w:cs="Times New Roman"/>
        </w:rPr>
        <w:t>as he gears up his 2024 reelection campaign</w:t>
      </w:r>
      <w:r w:rsidRPr="00B06341">
        <w:rPr>
          <w:rFonts w:ascii="Times New Roman" w:hAnsi="Times New Roman" w:cs="Times New Roman"/>
        </w:rPr>
        <w:t xml:space="preserve"> for a vote that’s now less than 18 months away, </w:t>
      </w:r>
      <w:r w:rsidRPr="00B06341">
        <w:rPr>
          <w:rStyle w:val="StyleUnderline"/>
          <w:rFonts w:ascii="Times New Roman" w:hAnsi="Times New Roman" w:cs="Times New Roman"/>
        </w:rPr>
        <w:t>the president has a middle-class problem</w:t>
      </w:r>
      <w:r w:rsidRPr="00B06341">
        <w:rPr>
          <w:rFonts w:ascii="Times New Roman" w:hAnsi="Times New Roman" w:cs="Times New Roman"/>
        </w:rPr>
        <w:t xml:space="preserve">. Among the 100 million Americans with annual incomes between $45,000 and $180,000 and wealth between $100,000 and $1 million, </w:t>
      </w:r>
      <w:r w:rsidRPr="00B06341">
        <w:rPr>
          <w:rStyle w:val="Emphasis"/>
          <w:rFonts w:ascii="Times New Roman" w:hAnsi="Times New Roman" w:cs="Times New Roman"/>
        </w:rPr>
        <w:t xml:space="preserve">polling </w:t>
      </w:r>
      <w:r w:rsidRPr="00B06341">
        <w:rPr>
          <w:rFonts w:ascii="Times New Roman" w:hAnsi="Times New Roman" w:cs="Times New Roman"/>
        </w:rPr>
        <w:t xml:space="preserve">commissioned by Bloomberg News </w:t>
      </w:r>
      <w:r w:rsidRPr="00B06341">
        <w:rPr>
          <w:rStyle w:val="StyleUnderline"/>
          <w:rFonts w:ascii="Times New Roman" w:hAnsi="Times New Roman" w:cs="Times New Roman"/>
        </w:rPr>
        <w:t>shows persistent angst about the future</w:t>
      </w:r>
      <w:r w:rsidRPr="00B06341">
        <w:rPr>
          <w:rFonts w:ascii="Times New Roman" w:hAnsi="Times New Roman" w:cs="Times New Roman"/>
        </w:rPr>
        <w:t>.</w:t>
      </w:r>
    </w:p>
    <w:p w14:paraId="2E7F42B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post-pandemic surge in inflation and the Federal Reserve’s reaction — the fastest increase in interest rates since the 1980s — have combined to put the middle class in a financial vice grip. They pay more for everything — food, homes, cars, energy — while the end of the easy-money era means loans, too, are more costly.</w:t>
      </w:r>
    </w:p>
    <w:p w14:paraId="632F54C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bottom line: More than $2 trillion in wealth held by the middle class has been eliminated since the Fed started hiking, according to data compiled by economists at the University of California, Berkeley.</w:t>
      </w:r>
    </w:p>
    <w:p w14:paraId="29D4182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And just 39% of those 100 million Americans defined as middle class say they expect their situation to get better in the next year, according to a Harris Poll taken for Bloomberg at the end of March and again in June. The margin of error was plus or minus 3.5%.</w:t>
      </w:r>
    </w:p>
    <w:p w14:paraId="48AF836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That’s a slight improvement from October, when only 35% answered the same question optimistically. But for Biden, it may get worse.</w:t>
      </w:r>
    </w:p>
    <w:p w14:paraId="1051148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Feeling Disillusioned</w:t>
      </w:r>
    </w:p>
    <w:p w14:paraId="118E7B6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Share of middle-class adults expecting to feel better about their financial situation in the next year</w:t>
      </w:r>
    </w:p>
    <w:p w14:paraId="2220126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Many economists still expect a recession before the election. A moratorium on student-loan repayments is ending in October, and on Friday the Supreme Court threw out the president’s plan to relieve as much as $20,000 in student loans per borrower.</w:t>
      </w:r>
    </w:p>
    <w:p w14:paraId="436DDA6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White House officials argue that the American middle class is unequivocally better off economically than it was even before the pandemic. They argue that the hit to wealth that began in March 2022, when the Fed started hiking rates, is simply a reflection of the middle class burning off excess savings. Even measuring progress via wealth is difficult given the turmoil of the pandemic.</w:t>
      </w:r>
    </w:p>
    <w:p w14:paraId="68612A2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But they also acknowledge that </w:t>
      </w:r>
      <w:r w:rsidRPr="00B06341">
        <w:rPr>
          <w:rStyle w:val="StyleUnderline"/>
          <w:rFonts w:ascii="Times New Roman" w:hAnsi="Times New Roman" w:cs="Times New Roman"/>
        </w:rPr>
        <w:t>many middle-class families still feel anxious about the economy</w:t>
      </w:r>
      <w:r w:rsidRPr="00B06341">
        <w:rPr>
          <w:rFonts w:ascii="Times New Roman" w:hAnsi="Times New Roman" w:cs="Times New Roman"/>
        </w:rPr>
        <w:t>.</w:t>
      </w:r>
    </w:p>
    <w:p w14:paraId="729A76C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“People are the best arbiters of their experience and their sentiment. And no one here is trying to tell them anything other than that,” says Jared Bernstein, chair of Biden’s Council of Economic Advisers. “However, </w:t>
      </w:r>
      <w:r w:rsidRPr="00B06341">
        <w:rPr>
          <w:rStyle w:val="StyleUnderline"/>
          <w:rFonts w:ascii="Times New Roman" w:hAnsi="Times New Roman" w:cs="Times New Roman"/>
        </w:rPr>
        <w:t>what this president has done objectively has turned this economy around, has created opportunities in the job market like we’ve never seen before, and has planted the seeds for a much more inclusive economic future for the middle class.</w:t>
      </w:r>
      <w:r w:rsidRPr="00B06341">
        <w:rPr>
          <w:rFonts w:ascii="Times New Roman" w:hAnsi="Times New Roman" w:cs="Times New Roman"/>
        </w:rPr>
        <w:t>”</w:t>
      </w:r>
    </w:p>
    <w:p w14:paraId="2ACC7A81"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In two dozen separate interviews with Bloomberg News, </w:t>
      </w:r>
      <w:r w:rsidRPr="00B06341">
        <w:rPr>
          <w:rStyle w:val="StyleUnderline"/>
          <w:rFonts w:ascii="Times New Roman" w:hAnsi="Times New Roman" w:cs="Times New Roman"/>
        </w:rPr>
        <w:t>the common theme that emerges from members of the middle class across the political spectrum and the country is a feeling of vulnerability at odds with historic lows in unemployment and other signs of stubborn strength in the economy.</w:t>
      </w:r>
    </w:p>
    <w:p w14:paraId="01846D3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By his own telling, Ron Davis lives a comfortable life in the suburbs of Minneapolis. The business executive and his wife both drive a Mercedes and bought a Mini for their 21-year-old daughter last year. In 2021 they refinanced their mortgage and what little they owe on the four-bedroom home they bought almost two decades ago to take advantage of historically low interest rates. At age 56, Davis says some savvy investments mean he could afford to retire early if he needed to.</w:t>
      </w:r>
    </w:p>
    <w:p w14:paraId="505EECB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But he hasn’t escaped the anxiety. Davis was laid off by tech company GoDaddy Inc. in February, the second time he’d lost his job in the past 18 months. (The first came when hotel chain Radisson in 2021 laid him off from his job running its loyalty program in North and South America as its business collapsed because of the pandemic.)</w:t>
      </w:r>
    </w:p>
    <w:p w14:paraId="64AAF2A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Davis remains relentlessly upbeat about his own economic situation despite having watched his investments and retirement savings lose a third of their value since the onset of the pandemic.</w:t>
      </w:r>
    </w:p>
    <w:p w14:paraId="0D2AF5D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And yet, all around him, Davis sees signs of his peers teetering.</w:t>
      </w:r>
    </w:p>
    <w:p w14:paraId="4426DDE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“That middle class, it feels like that’s where it’s really hurting,” he says.</w:t>
      </w:r>
    </w:p>
    <w:p w14:paraId="221CA13F"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The recession many economists predict has yet to materialize, and the US economy continues to grow. About 13.1 million more people are employed today than when Biden took office in January 2021</w:t>
      </w:r>
      <w:r w:rsidRPr="00B06341">
        <w:rPr>
          <w:rFonts w:ascii="Times New Roman" w:hAnsi="Times New Roman" w:cs="Times New Roman"/>
        </w:rPr>
        <w:t>.</w:t>
      </w:r>
    </w:p>
    <w:p w14:paraId="3F62A0B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And </w:t>
      </w:r>
      <w:r w:rsidRPr="00B06341">
        <w:rPr>
          <w:rStyle w:val="StyleUnderline"/>
          <w:rFonts w:ascii="Times New Roman" w:hAnsi="Times New Roman" w:cs="Times New Roman"/>
        </w:rPr>
        <w:t>from January 2020 until the Fed started raising interest rates, the 100 million Americans defined as middle class enjoyed huge gains</w:t>
      </w:r>
      <w:r w:rsidRPr="00B06341">
        <w:rPr>
          <w:rFonts w:ascii="Times New Roman" w:hAnsi="Times New Roman" w:cs="Times New Roman"/>
        </w:rPr>
        <w:t>. Even after the hit over the past year, the cohort has added $6.7 trillion to their combined wealth since the beginning of 2020, according to data collected by economists at the University of California at Berkeley including Gabriel Zucman, winner of this year’s prestigious Bates Medal for economists under 40.</w:t>
      </w:r>
    </w:p>
    <w:p w14:paraId="45BB5F9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The problem for Biden is that the wealth boom has ended. Since rates started climbing in March 2022, the inflation-adjusted value of assets held by the middle class has fallen 6%, or $2.4 trillion, according to the Berkeley economists and their realtimeinequality.org tracking tool. On average that equates to a $34,000 hit per middle-class adult.</w:t>
      </w:r>
    </w:p>
    <w:p w14:paraId="40502EE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squeeze between declining wealth and rising household costs is feeding the apprehension that shows up in polls and fueling a partisan divide.</w:t>
      </w:r>
    </w:p>
    <w:p w14:paraId="5F23389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Just 46% of middle-class Republicans responding to the Harris Poll said their personal financial situation was better than five years ago, when Donald Trump was in the White House, versus 64% of middle-class Democrats. Only 35% of Republicans said they expect things to get better in the next year, compared with 43% of Democrats.</w:t>
      </w:r>
    </w:p>
    <w:p w14:paraId="653EE44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Tammy Pearson, a 56-year-old retired police officer who lives in Granbury, Texas, just outside Fort Worth, has watched her retirement savings lose a quarter of their value in recent years. That, together with rising prices for food and other essentials, has led her to become an energetic bargain shopper.</w:t>
      </w:r>
    </w:p>
    <w:p w14:paraId="38C949F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 save every bit that I can,” Pearson says.</w:t>
      </w:r>
    </w:p>
    <w:p w14:paraId="1D2698F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As a Republican she sees a logical target for her economic woes: Joe Biden.</w:t>
      </w:r>
    </w:p>
    <w:p w14:paraId="6CC608B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“It was really scary retiring right after he became president,” Pearson says. “I almost did not retire because I was afraid this was going to happen. My husband said we just need to have faith and hope for the best.”</w:t>
      </w:r>
    </w:p>
    <w:p w14:paraId="0449A3B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Much of what’s been lost is paper wealth, whether in declining home values or the daily market swings of retirement savings not destined to be touched for many years. But the nature of the recovery since the pandemic also had other very real and immediate impacts on the budgets of middle-class families.</w:t>
      </w:r>
    </w:p>
    <w:p w14:paraId="181B26F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By the middle of 2022, middle-class households were spending $8,000 more each year than in 2019, before the pandemic — much of it on essentials, like housing, transportation and food, according to a Bloomberg analysis of Bureau of Labor Statistics consumer expenditure data.</w:t>
      </w:r>
    </w:p>
    <w:p w14:paraId="64B25FA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For almost 27 million middle-class households in the US, those expenditures also outstripped their salaries, causing them to lean even more on debt and gig work to pay the bills.</w:t>
      </w:r>
    </w:p>
    <w:p w14:paraId="2A0CF4B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Household costs of all kinds have shot up since the pandemic. The average cost to own and operate a new vehicle exceeded $10,000 a year for the first time in 2022, according to the motoring group AAA. Household spending on transportation — including gas — is up 16.5% just in the past year. The monthly mortgage payment on a median-priced home with a 10% down payment is now $2,342 — almost double the cost in early 2021.</w:t>
      </w:r>
    </w:p>
    <w:p w14:paraId="4E15094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In response to higher costs, homeowners are tapping into their housing wealth more often. Balances on home equity lines of credit rose by $3 billion in the first quarter of 2023, the fourth straight quarter of increases after almost 13 years of declines.</w:t>
      </w:r>
    </w:p>
    <w:p w14:paraId="1811480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To be a member of the US middle class is also to be a member of an increasingly leveraged class facing higher costs to service debt as interest rates rise. The middle class held $7.8 trillion of the $18.3 trillion in debt owed by US households at the end of 2022. That was $1 trillion more than at the end of 2019.</w:t>
      </w:r>
    </w:p>
    <w:p w14:paraId="6A05E61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Mel Mills, a 37-year-old digital strategist from Detroit, has a half-dozen credit cards whose cash-back benefits have become part of his monthly budget reckoning.</w:t>
      </w:r>
    </w:p>
    <w:p w14:paraId="7F5942F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Mills says he spends more on groceries and utilities than he ever has. His $960 monthly payment on the $105,000 in student loans he took out to pay for his education is more than he spends on the mortgage for the Detroit house he bought in 2014. He’s watched his retirement savings and other investments slump in value since the onset of the pandemic.</w:t>
      </w:r>
    </w:p>
    <w:p w14:paraId="1E6A0D0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 Black professional living in a Democratic stronghold in a battleground state, he fits a demographic profile that Biden will count on for support in 2024. And yet, Mills is nervous about recent bank failures and the economy.</w:t>
      </w:r>
    </w:p>
    <w:p w14:paraId="65830B4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He’s also joined a growing mass of political independents in the US, in part because he wonders if politicians “are thinking with people like me in mind.” He won’t be voting for either major party’s candidates in the 2024 election, he says, though he hasn’t chosen an alternative yet.</w:t>
      </w:r>
    </w:p>
    <w:p w14:paraId="6F548A0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Republican and Democratic parties swing hard on one extreme or another,” Mills says. “We need someone who is more centrist and moderate.”</w:t>
      </w:r>
    </w:p>
    <w:p w14:paraId="1940AD6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 recession would mar that record. Even a relatively modest 1% rise in the unemployment rate would mean 1.6 million Americans losing their jobs. In the fields of tech, finance and most recently, manufacturing, the layoffs have already begun, with white-collar middle-class workers feeling the pain.</w:t>
      </w:r>
    </w:p>
    <w:p w14:paraId="61480C9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After 40 years working in finance, Lori Blumstein was caught by surprise when she lost her job in the mortgage industry last August. The Fed’s rate hikes hit the property market, and a pandemic mortgage boom turned into a bust that forced her into retirement.</w:t>
      </w:r>
    </w:p>
    <w:p w14:paraId="24172EE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Blumstein, 64, went from living on a salary just shy of $100,000 a year to making ends meet on $1,918 per month in Social Security. That led to a rapid campaign to rein in costs and preserve her retirement savings. She sold a three-bedroom house in rural Eustis, Florida, and moved into a one-bedroom condo in Fort Lauderdale on which she has a small mortgage.</w:t>
      </w:r>
    </w:p>
    <w:p w14:paraId="28703DE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Blumstein is a Democrat and plans to vote for Biden in 2024 — in part because she says she can survive on Social Security and what she has saved. She has two cruises planned this year.</w:t>
      </w:r>
    </w:p>
    <w:p w14:paraId="7503676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pandemic brought a wave of Baby Boomer retirements that has hung over the US labor market and contributed to worker shortages and inflation. Those are often portrayed by economists as voluntary exits from the workforce. And yet Blumstein is a reluctant middle-class retiree with a grudge counting on something changing in the economy to address it.</w:t>
      </w:r>
    </w:p>
    <w:p w14:paraId="1EA4071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“I’m bored. I wasn’t ready to retire,” she says. “Unfortunately, I only know how to do the mortgage business, and it’s still in the toilet right now.”</w:t>
      </w:r>
    </w:p>
    <w:p w14:paraId="15B090EA" w14:textId="77777777" w:rsidR="0023540E" w:rsidRPr="00B06341" w:rsidRDefault="0023540E" w:rsidP="0023540E">
      <w:pPr>
        <w:rPr>
          <w:rStyle w:val="Emphasis"/>
          <w:rFonts w:ascii="Times New Roman" w:hAnsi="Times New Roman" w:cs="Times New Roman"/>
        </w:rPr>
      </w:pPr>
      <w:r w:rsidRPr="00B06341">
        <w:rPr>
          <w:rStyle w:val="Emphasis"/>
          <w:rFonts w:ascii="Times New Roman" w:hAnsi="Times New Roman" w:cs="Times New Roman"/>
        </w:rPr>
        <w:t>The good news for Biden and his reelection bid may be that the middle class is proving resilient.</w:t>
      </w:r>
    </w:p>
    <w:p w14:paraId="31B4242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In the Minneapolis suburbs, Davis has found another chapter in his working life thanks to what continues to be a strong US labor market. After a flurry of interviews, he was offered a job as a consultant last month.</w:t>
      </w:r>
    </w:p>
    <w:p w14:paraId="66DB6FB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And yet the layoffs he’s endured in recent years have left Davis newly familiar with the vulnerability that’s there in the middle class these days, scrambling his politics as well as his view of a corporate America and its executive ranks for which he’s been a loyal foot soldier for decades.</w:t>
      </w:r>
    </w:p>
    <w:p w14:paraId="0B58A16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“You know, once you get into those C-suite jobs, it’s not a vocation, it’s a vacation. Because you’re set for life,” Davis says. Meanwhile, every time he looks on LinkedIn it feels like a third of the people in his network are looking for work.</w:t>
      </w:r>
    </w:p>
    <w:p w14:paraId="6233FC6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 self-described conservative-leaning independent, Davis says he doesn’t want to vote for either Biden or Trump next year. He’ll wait and see who Republicans nominate. He may vote Libertarian. He may vote for another party. He’d be willing, he says, to look at left-of-center populists in the mold of Senators Bernie Sanders and Elizabeth Warren.</w:t>
      </w:r>
    </w:p>
    <w:p w14:paraId="7F66C00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For Biden, that’s a fundamental problem about a year-and-a-half out from the election. He offers a relentlessly optimistic view of the economy and the future of the middle class. And yet the very subjects of his vision say they’re in pain — and that they’re more than a little anxious about what lies ahead.</w:t>
      </w:r>
    </w:p>
    <w:p w14:paraId="23E29B40" w14:textId="77777777" w:rsidR="0023540E" w:rsidRPr="00B06341" w:rsidRDefault="0023540E" w:rsidP="0023540E">
      <w:pPr>
        <w:rPr>
          <w:rFonts w:ascii="Times New Roman" w:hAnsi="Times New Roman" w:cs="Times New Roman"/>
        </w:rPr>
      </w:pPr>
    </w:p>
    <w:p w14:paraId="476AA8B6"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Selling Bidenomics and the success of centrist policies to swing state independents and moderate Democrats is critical to 2024</w:t>
      </w:r>
    </w:p>
    <w:p w14:paraId="61D72C60"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Chen, CNN, 7-10-23 </w:t>
      </w:r>
    </w:p>
    <w:p w14:paraId="16CE4C0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(Lanhee J. CNN. Opinion: This is the truth about ‘Bidenomics’. https://www.cnn.com/2023/07/10/opinions/bidenomics-2024-presidential-election-challenge-chen/index.html)</w:t>
      </w:r>
    </w:p>
    <w:p w14:paraId="034834C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President </w:t>
      </w:r>
      <w:r w:rsidRPr="00B06341">
        <w:rPr>
          <w:rStyle w:val="StyleUnderline"/>
          <w:rFonts w:ascii="Times New Roman" w:hAnsi="Times New Roman" w:cs="Times New Roman"/>
        </w:rPr>
        <w:t>Joe Biden’s recent adoption of “Bidenomics,”</w:t>
      </w:r>
      <w:r w:rsidRPr="00B06341">
        <w:rPr>
          <w:rFonts w:ascii="Times New Roman" w:hAnsi="Times New Roman" w:cs="Times New Roman"/>
        </w:rPr>
        <w:t xml:space="preserve"> an economic theory based on using the power and resources of the federal government to help generate jobs and economic growth, has become fodder for the Republican presidential candidates competing to run against him. Recently, Florida Gov. Ron DeSantis’ campaign released a memo tying the term to higher prices and inflation, while South Carolina Sen. Tim Scott took to the airwaves with a similar critique.</w:t>
      </w:r>
    </w:p>
    <w:p w14:paraId="041DE75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Biden’s embrace of the term, which is reminiscent of former President Barack Obama’s doubling down on the term “Obamacare” to describe his then-controversial health care law, might leave some scratching their heads — and for good reason.</w:t>
      </w:r>
    </w:p>
    <w:p w14:paraId="0A41237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After all, </w:t>
      </w:r>
      <w:r w:rsidRPr="00B06341">
        <w:rPr>
          <w:rStyle w:val="StyleUnderline"/>
          <w:rFonts w:ascii="Times New Roman" w:hAnsi="Times New Roman" w:cs="Times New Roman"/>
        </w:rPr>
        <w:t>Americans are generally dissatisfied with Biden’s handling of the economy.</w:t>
      </w:r>
      <w:r w:rsidRPr="00B06341">
        <w:rPr>
          <w:rFonts w:ascii="Times New Roman" w:hAnsi="Times New Roman" w:cs="Times New Roman"/>
        </w:rPr>
        <w:t xml:space="preserve"> Recent surveys from the Associated Press-NORC Center for Public Affairs Research, Gallup and others concluded that many more Americans (in the case of the AP survey, about two-thirds) disapprove of how Biden is stewarding the nation’s economy. Meanwhile, an April CNN poll found that about 70% of those surveyed think that the economy is in “poor shape.”</w:t>
      </w:r>
    </w:p>
    <w:p w14:paraId="7FFB614B"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The actual economic data has been mixed. While the unemployment picture remains favorable for Biden, the pace of recent job creation has lagged behind estimates. And Americans’ views of Biden’s handling of the economy may still be influenced by the significant inflation the US economy experienced in 2022 or the widely held belief that recession is on the horizon.</w:t>
      </w:r>
    </w:p>
    <w:p w14:paraId="69D0649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 xml:space="preserve">So </w:t>
      </w:r>
      <w:r w:rsidRPr="00B06341">
        <w:rPr>
          <w:rStyle w:val="StyleUnderline"/>
          <w:rFonts w:ascii="Times New Roman" w:hAnsi="Times New Roman" w:cs="Times New Roman"/>
        </w:rPr>
        <w:t>why is Biden looking to talk about his record on and plans for the economy, when it would seem as though campaigning as the alternative to former President Donald Trump would be the clearer route to reelection?</w:t>
      </w:r>
    </w:p>
    <w:p w14:paraId="7AB0192C"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In most presidential elections,</w:t>
      </w:r>
      <w:r w:rsidRPr="00B06341">
        <w:rPr>
          <w:rStyle w:val="Emphasis"/>
          <w:rFonts w:ascii="Times New Roman" w:hAnsi="Times New Roman" w:cs="Times New Roman"/>
        </w:rPr>
        <w:t xml:space="preserve"> public perceptions around the incumbent’s handling of the economy have been influential in his success or failure. </w:t>
      </w:r>
      <w:r w:rsidRPr="00B06341">
        <w:rPr>
          <w:rFonts w:ascii="Times New Roman" w:hAnsi="Times New Roman" w:cs="Times New Roman"/>
        </w:rPr>
        <w:t>When former President Bill Clinton ran for reelection in 1996 and Obama in 2012, both directed the public’s attention to their policies and made the case that they were responsible for any gains that had been seen in the country’s economic condition.</w:t>
      </w:r>
    </w:p>
    <w:p w14:paraId="50C293C9"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For Biden,</w:t>
      </w:r>
      <w:r w:rsidRPr="00B06341">
        <w:rPr>
          <w:rFonts w:ascii="Times New Roman" w:hAnsi="Times New Roman" w:cs="Times New Roman"/>
        </w:rPr>
        <w:t xml:space="preserve"> therefore, </w:t>
      </w:r>
      <w:r w:rsidRPr="00B06341">
        <w:rPr>
          <w:rStyle w:val="StyleUnderline"/>
          <w:rFonts w:ascii="Times New Roman" w:hAnsi="Times New Roman" w:cs="Times New Roman"/>
        </w:rPr>
        <w:t>the goal is to persuade voters with his economic record at a time when most voters are either unaware of the policies he has advocated for or frankly don’t see the economy as being in great shape</w:t>
      </w:r>
      <w:r w:rsidRPr="00B06341">
        <w:rPr>
          <w:rFonts w:ascii="Times New Roman" w:hAnsi="Times New Roman" w:cs="Times New Roman"/>
        </w:rPr>
        <w:t>.</w:t>
      </w:r>
    </w:p>
    <w:p w14:paraId="53AC67F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Whether it’s the Inflation Reduction Act, which will pour hundreds of billions of dollars of government spending into the US economy, the CHIPS Act, which invests public dollars to promote US leadership in the semiconductor space, or the bipartisan infrastructure law, which will spawn new construction projects throughout America, the trick for Biden is to emphasize his accomplishments while not appearing to declare prematurely that the battles against inflation and recession have been won.</w:t>
      </w:r>
    </w:p>
    <w:p w14:paraId="181CBEA1"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Biden’s focus on the economy</w:t>
      </w:r>
      <w:r w:rsidRPr="00B06341">
        <w:rPr>
          <w:rFonts w:ascii="Times New Roman" w:hAnsi="Times New Roman" w:cs="Times New Roman"/>
        </w:rPr>
        <w:t xml:space="preserve"> serves two political purposes. First, it </w:t>
      </w:r>
      <w:r w:rsidRPr="00B06341">
        <w:rPr>
          <w:rStyle w:val="StyleUnderline"/>
          <w:rFonts w:ascii="Times New Roman" w:hAnsi="Times New Roman" w:cs="Times New Roman"/>
        </w:rPr>
        <w:t>arms Democrats with information</w:t>
      </w:r>
      <w:r w:rsidRPr="00B06341">
        <w:rPr>
          <w:rFonts w:ascii="Times New Roman" w:hAnsi="Times New Roman" w:cs="Times New Roman"/>
        </w:rPr>
        <w:t xml:space="preserve"> about why he deserves reelection </w:t>
      </w:r>
      <w:r w:rsidRPr="00B06341">
        <w:rPr>
          <w:rStyle w:val="StyleUnderline"/>
          <w:rFonts w:ascii="Times New Roman" w:hAnsi="Times New Roman" w:cs="Times New Roman"/>
        </w:rPr>
        <w:t xml:space="preserve">and </w:t>
      </w:r>
      <w:r w:rsidRPr="00B06341">
        <w:rPr>
          <w:rFonts w:ascii="Times New Roman" w:hAnsi="Times New Roman" w:cs="Times New Roman"/>
        </w:rPr>
        <w:t xml:space="preserve">perhaps, more importantly, </w:t>
      </w:r>
      <w:r w:rsidRPr="00B06341">
        <w:rPr>
          <w:rStyle w:val="Emphasis"/>
          <w:rFonts w:ascii="Times New Roman" w:hAnsi="Times New Roman" w:cs="Times New Roman"/>
        </w:rPr>
        <w:t>galvanizes them to turn out</w:t>
      </w:r>
      <w:r w:rsidRPr="00B06341">
        <w:rPr>
          <w:rFonts w:ascii="Times New Roman" w:hAnsi="Times New Roman" w:cs="Times New Roman"/>
        </w:rPr>
        <w:t xml:space="preserve">. </w:t>
      </w:r>
      <w:r w:rsidRPr="00B06341">
        <w:rPr>
          <w:rStyle w:val="StyleUnderline"/>
          <w:rFonts w:ascii="Times New Roman" w:hAnsi="Times New Roman" w:cs="Times New Roman"/>
        </w:rPr>
        <w:t>The importance of this base partisan turnout in a time of hyper-partisanship is obvious.</w:t>
      </w:r>
      <w:r w:rsidRPr="00B06341">
        <w:rPr>
          <w:rFonts w:ascii="Times New Roman" w:hAnsi="Times New Roman" w:cs="Times New Roman"/>
        </w:rPr>
        <w:t xml:space="preserve"> </w:t>
      </w:r>
      <w:r w:rsidRPr="00B06341">
        <w:rPr>
          <w:rStyle w:val="Emphasis"/>
          <w:rFonts w:ascii="Times New Roman" w:hAnsi="Times New Roman" w:cs="Times New Roman"/>
        </w:rPr>
        <w:t>Without Democratic turnout in key swing states such as Pennsylvania, Georgia and Wisconsin, Biden’s path to reelection becomes exceedingly difficult</w:t>
      </w:r>
      <w:r w:rsidRPr="00B06341">
        <w:rPr>
          <w:rStyle w:val="StyleUnderline"/>
          <w:rFonts w:ascii="Times New Roman" w:hAnsi="Times New Roman" w:cs="Times New Roman"/>
        </w:rPr>
        <w:t>.</w:t>
      </w:r>
    </w:p>
    <w:p w14:paraId="21C9E8C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Second, </w:t>
      </w:r>
      <w:r w:rsidRPr="00B06341">
        <w:rPr>
          <w:rStyle w:val="StyleUnderline"/>
          <w:rFonts w:ascii="Times New Roman" w:hAnsi="Times New Roman" w:cs="Times New Roman"/>
        </w:rPr>
        <w:t>Biden needs an argument to convince wary independents that he deserves four more years in office</w:t>
      </w:r>
      <w:r w:rsidRPr="00B06341">
        <w:rPr>
          <w:rFonts w:ascii="Times New Roman" w:hAnsi="Times New Roman" w:cs="Times New Roman"/>
        </w:rPr>
        <w:t>. For these voters, Biden’s argument that he is “not Trump” may simply not be compelling enough the second time around.</w:t>
      </w:r>
    </w:p>
    <w:p w14:paraId="59F4D0C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Biden’s support is weak in Pennsylvania, where a Quinnipiac University poll recently found that independents support Trump over Biden by a 14-point margin, with the overall race in the state a dead heat. Similarly, in Arizona, Biden’s lead over Trump is just three points, both among independents and overall. And, there is also the possibility that someone other than Trump may be the Republican nominee.</w:t>
      </w:r>
    </w:p>
    <w:p w14:paraId="1FFAF129"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Biden’s team doesn’t want to be left with too little time or too few resources to tell the story of the president’s economic record</w:t>
      </w:r>
      <w:r w:rsidRPr="00B06341">
        <w:rPr>
          <w:rFonts w:ascii="Times New Roman" w:hAnsi="Times New Roman" w:cs="Times New Roman"/>
        </w:rPr>
        <w:t>, should Trump not emerge with the Republican nomination. They understand that trying to explain Bidenomics and its benefits next summer or fall may be too late.</w:t>
      </w:r>
    </w:p>
    <w:p w14:paraId="79027D9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But, more significantly, some voters — particularly those who don’t strongly affiliate with one party or another — will assess incumbents based on what they’ve done in office. The president’s record therefore becomes important in evaluations of whether to give him four more years — a concept known in political science as “retrospective voting.”</w:t>
      </w:r>
    </w:p>
    <w:p w14:paraId="6F98356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Most potentially troubling for the Biden camp: A Washington Post and ABC News survey from earlier this year found that over 60% of those polled — including 59% of self-identified moderate voters — believed Biden has accomplished “not very much” or “little or nothing” since taking </w:t>
      </w:r>
      <w:r w:rsidRPr="00B06341">
        <w:rPr>
          <w:rFonts w:ascii="Times New Roman" w:hAnsi="Times New Roman" w:cs="Times New Roman"/>
        </w:rPr>
        <w:lastRenderedPageBreak/>
        <w:t>office. The same survey found that 60% of voters did not believe that Biden had made progress “creating more good jobs” in their communities.</w:t>
      </w:r>
    </w:p>
    <w:p w14:paraId="3D45E23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These figures are daunting for Biden’s team. </w:t>
      </w:r>
      <w:r w:rsidRPr="00B06341">
        <w:rPr>
          <w:rStyle w:val="StyleUnderline"/>
          <w:rFonts w:ascii="Times New Roman" w:hAnsi="Times New Roman" w:cs="Times New Roman"/>
        </w:rPr>
        <w:t>The lack of awareness around his economic record is likely driving Biden’s and his team’s consistent (and recently relentless) focus on defining Bidenomics before his political opponents do so for him</w:t>
      </w:r>
      <w:r w:rsidRPr="00B06341">
        <w:rPr>
          <w:rFonts w:ascii="Times New Roman" w:hAnsi="Times New Roman" w:cs="Times New Roman"/>
        </w:rPr>
        <w:t>. As if the perceived economic headwinds weren’t enough, Biden is dealing with the public perception that his potential opponent, Trump, did a better job of stewarding the economy during his time in office than Biden has.</w:t>
      </w:r>
    </w:p>
    <w:p w14:paraId="3D047FE5"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For Biden, the key to success will be telling voters about Bidenomics and why they should see it favorably before Republicans fully paint him into a corner. And fundamental to all of this will be his ability to do so before many voters firmly establish a negative perspective regarding the state of the economy and the role the president has played in making things the way they are.</w:t>
      </w:r>
    </w:p>
    <w:p w14:paraId="70AB5033" w14:textId="77777777" w:rsidR="0023540E" w:rsidRPr="00B06341" w:rsidRDefault="0023540E" w:rsidP="0023540E">
      <w:pPr>
        <w:rPr>
          <w:rStyle w:val="StyleUnderline"/>
          <w:rFonts w:ascii="Times New Roman" w:hAnsi="Times New Roman" w:cs="Times New Roman"/>
        </w:rPr>
      </w:pPr>
    </w:p>
    <w:p w14:paraId="7730B6D3" w14:textId="77777777" w:rsidR="0023540E" w:rsidRPr="00B06341" w:rsidRDefault="0023540E" w:rsidP="0023540E">
      <w:pPr>
        <w:pStyle w:val="Heading3"/>
        <w:rPr>
          <w:rFonts w:ascii="Times New Roman" w:hAnsi="Times New Roman" w:cs="Times New Roman"/>
        </w:rPr>
      </w:pPr>
      <w:bookmarkStart w:id="36" w:name="_Toc140420815"/>
      <w:r w:rsidRPr="00B06341">
        <w:rPr>
          <w:rFonts w:ascii="Times New Roman" w:hAnsi="Times New Roman" w:cs="Times New Roman"/>
        </w:rPr>
        <w:lastRenderedPageBreak/>
        <w:t>Link Block</w:t>
      </w:r>
      <w:bookmarkEnd w:id="36"/>
    </w:p>
    <w:p w14:paraId="22E2B810" w14:textId="77777777" w:rsidR="0023540E" w:rsidRPr="00B06341" w:rsidRDefault="0023540E" w:rsidP="0023540E">
      <w:pPr>
        <w:rPr>
          <w:rFonts w:ascii="Times New Roman" w:hAnsi="Times New Roman" w:cs="Times New Roman"/>
        </w:rPr>
      </w:pPr>
    </w:p>
    <w:p w14:paraId="6EBBF794"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****[NOTE – SEE AGENDA POLITICS FILE FOR SPECIFIC LINKS]****</w:t>
      </w:r>
    </w:p>
    <w:p w14:paraId="3C15EAB1" w14:textId="77777777" w:rsidR="0023540E" w:rsidRPr="00B06341" w:rsidRDefault="0023540E" w:rsidP="0023540E">
      <w:pPr>
        <w:rPr>
          <w:rFonts w:ascii="Times New Roman" w:hAnsi="Times New Roman" w:cs="Times New Roman"/>
        </w:rPr>
      </w:pPr>
    </w:p>
    <w:p w14:paraId="2FD960F1"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This is a risky political strategy and Biden MUST stay on his centrist economic message to win back moderate and independent voters that are crucial to re-election</w:t>
      </w:r>
    </w:p>
    <w:p w14:paraId="4168D2D2"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Schoen, Political consultant who served as an advisor to President Clinton. Contributor, 7-10-23 </w:t>
      </w:r>
    </w:p>
    <w:p w14:paraId="6D6C90E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(Douglas E., 7-10-23, The Hill, https://thehill.com/opinion/white-house/4088051-why-going-all-in-on-bidenomics-is-flawed/)</w:t>
      </w:r>
    </w:p>
    <w:p w14:paraId="78FF430E"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Instead, </w:t>
      </w:r>
      <w:r w:rsidRPr="00B06341">
        <w:rPr>
          <w:rStyle w:val="StyleUnderline"/>
          <w:rFonts w:ascii="Times New Roman" w:hAnsi="Times New Roman" w:cs="Times New Roman"/>
        </w:rPr>
        <w:t xml:space="preserve">to win back moderate and independent voters in the 2024 general election, Biden would be </w:t>
      </w:r>
      <w:r w:rsidRPr="00B06341">
        <w:rPr>
          <w:rStyle w:val="Emphasis"/>
          <w:rFonts w:ascii="Times New Roman" w:hAnsi="Times New Roman" w:cs="Times New Roman"/>
          <w:b w:val="0"/>
        </w:rPr>
        <w:t>wise to run on a centrist message</w:t>
      </w:r>
      <w:r w:rsidRPr="00B06341">
        <w:rPr>
          <w:rStyle w:val="StyleUnderline"/>
          <w:rFonts w:ascii="Times New Roman" w:hAnsi="Times New Roman" w:cs="Times New Roman"/>
        </w:rPr>
        <w:t xml:space="preserve"> highlighting his bipartisan legislative successes as well as his efforts to reduce the deficit and the national debt.</w:t>
      </w:r>
      <w:r w:rsidRPr="00B06341">
        <w:rPr>
          <w:rStyle w:val="Style13ptBold"/>
          <w:rFonts w:ascii="Times New Roman" w:hAnsi="Times New Roman" w:cs="Times New Roman"/>
          <w:b w:val="0"/>
          <w:bCs w:val="0"/>
          <w:sz w:val="22"/>
        </w:rPr>
        <w:t xml:space="preserve"> </w:t>
      </w:r>
    </w:p>
    <w:p w14:paraId="73BC742F"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 xml:space="preserve">Winning these voters </w:t>
      </w:r>
      <w:r w:rsidRPr="00B06341">
        <w:rPr>
          <w:rStyle w:val="Emphasis"/>
          <w:rFonts w:ascii="Times New Roman" w:hAnsi="Times New Roman" w:cs="Times New Roman"/>
          <w:b w:val="0"/>
        </w:rPr>
        <w:t>will be crucial</w:t>
      </w:r>
      <w:r w:rsidRPr="00B06341">
        <w:rPr>
          <w:rStyle w:val="StyleUnderline"/>
          <w:rFonts w:ascii="Times New Roman" w:hAnsi="Times New Roman" w:cs="Times New Roman"/>
        </w:rPr>
        <w:t xml:space="preserve">, especially if Republican primary voters manage to nominate a mainstream, moderate alternative to Donald Trump. </w:t>
      </w:r>
    </w:p>
    <w:p w14:paraId="1FC211E8"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Looking forward, </w:t>
      </w:r>
      <w:r w:rsidRPr="00B06341">
        <w:rPr>
          <w:rStyle w:val="StyleUnderline"/>
          <w:rFonts w:ascii="Times New Roman" w:hAnsi="Times New Roman" w:cs="Times New Roman"/>
        </w:rPr>
        <w:t>there are signs that the economy is coming back</w:t>
      </w:r>
      <w:r w:rsidRPr="00B06341">
        <w:rPr>
          <w:rStyle w:val="Style13ptBold"/>
          <w:rFonts w:ascii="Times New Roman" w:hAnsi="Times New Roman" w:cs="Times New Roman"/>
          <w:b w:val="0"/>
          <w:bCs w:val="0"/>
          <w:sz w:val="22"/>
        </w:rPr>
        <w:t xml:space="preserve">. More than </w:t>
      </w:r>
      <w:r w:rsidRPr="00B06341">
        <w:rPr>
          <w:rStyle w:val="StyleUnderline"/>
          <w:rFonts w:ascii="Times New Roman" w:hAnsi="Times New Roman" w:cs="Times New Roman"/>
        </w:rPr>
        <w:t>13 million jobs have been created</w:t>
      </w:r>
      <w:r w:rsidRPr="00B06341">
        <w:rPr>
          <w:rStyle w:val="Style13ptBold"/>
          <w:rFonts w:ascii="Times New Roman" w:hAnsi="Times New Roman" w:cs="Times New Roman"/>
          <w:b w:val="0"/>
          <w:bCs w:val="0"/>
          <w:sz w:val="22"/>
        </w:rPr>
        <w:t xml:space="preserve"> since Biden took office, more than twice the combined total of Trump’s first three years. </w:t>
      </w:r>
      <w:r w:rsidRPr="00B06341">
        <w:rPr>
          <w:rStyle w:val="StyleUnderline"/>
          <w:rFonts w:ascii="Times New Roman" w:hAnsi="Times New Roman" w:cs="Times New Roman"/>
        </w:rPr>
        <w:t>Wage growth has been ticking upward, closer to keeping pace with the falling inflation rate</w:t>
      </w:r>
      <w:r w:rsidRPr="00B06341">
        <w:rPr>
          <w:rStyle w:val="Style13ptBold"/>
          <w:rFonts w:ascii="Times New Roman" w:hAnsi="Times New Roman" w:cs="Times New Roman"/>
          <w:b w:val="0"/>
          <w:bCs w:val="0"/>
          <w:sz w:val="22"/>
        </w:rPr>
        <w:t xml:space="preserve">. Further, </w:t>
      </w:r>
      <w:r w:rsidRPr="00B06341">
        <w:rPr>
          <w:rStyle w:val="StyleUnderline"/>
          <w:rFonts w:ascii="Times New Roman" w:hAnsi="Times New Roman" w:cs="Times New Roman"/>
        </w:rPr>
        <w:t xml:space="preserve">Biden’s legislation has drawn $500 billion in new private sector manufacturing and infrastructure investment across America. This has led to an unusually fast manufacturing comeback and 800,000 new jobs in the sector. </w:t>
      </w:r>
    </w:p>
    <w:p w14:paraId="7335BB3C"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Nevertheless, the administration’s bullish positioning on the economy faces serious headwinds in public opinion. </w:t>
      </w:r>
      <w:r w:rsidRPr="00B06341">
        <w:rPr>
          <w:rStyle w:val="StyleUnderline"/>
          <w:rFonts w:ascii="Times New Roman" w:hAnsi="Times New Roman" w:cs="Times New Roman"/>
        </w:rPr>
        <w:t>A general sense of uncertainty and fears of a recession remains remarkably high</w:t>
      </w:r>
      <w:r w:rsidRPr="00B06341">
        <w:rPr>
          <w:rStyle w:val="Style13ptBold"/>
          <w:rFonts w:ascii="Times New Roman" w:hAnsi="Times New Roman" w:cs="Times New Roman"/>
          <w:b w:val="0"/>
          <w:bCs w:val="0"/>
          <w:sz w:val="22"/>
        </w:rPr>
        <w:t xml:space="preserve">. Pew Research’s latest survey found 27 percent of Americans view the economy as poor, and a June Quinnipiac University poll found that just 41 percent of Americans approve of Biden’s job on the economy. </w:t>
      </w:r>
    </w:p>
    <w:p w14:paraId="6F5CD159" w14:textId="77777777" w:rsidR="0023540E" w:rsidRPr="00B06341" w:rsidRDefault="0023540E" w:rsidP="0023540E">
      <w:pPr>
        <w:rPr>
          <w:rStyle w:val="Style13ptBold"/>
          <w:rFonts w:ascii="Times New Roman" w:hAnsi="Times New Roman" w:cs="Times New Roman"/>
          <w:b w:val="0"/>
          <w:bCs w:val="0"/>
          <w:sz w:val="22"/>
        </w:rPr>
      </w:pPr>
      <w:r w:rsidRPr="00B06341">
        <w:rPr>
          <w:rFonts w:ascii="Times New Roman" w:hAnsi="Times New Roman" w:cs="Times New Roman"/>
        </w:rPr>
        <w:t>These data points underscore why</w:t>
      </w:r>
      <w:r w:rsidRPr="00B06341">
        <w:rPr>
          <w:rStyle w:val="StyleUnderline"/>
          <w:rFonts w:ascii="Times New Roman" w:hAnsi="Times New Roman" w:cs="Times New Roman"/>
        </w:rPr>
        <w:t xml:space="preserve"> </w:t>
      </w:r>
      <w:r w:rsidRPr="00B06341">
        <w:rPr>
          <w:rStyle w:val="Emphasis"/>
          <w:rFonts w:ascii="Times New Roman" w:hAnsi="Times New Roman" w:cs="Times New Roman"/>
          <w:b w:val="0"/>
        </w:rPr>
        <w:t xml:space="preserve">the political gamble </w:t>
      </w:r>
      <w:r w:rsidRPr="00B06341">
        <w:rPr>
          <w:rStyle w:val="StyleUnderline"/>
          <w:rFonts w:ascii="Times New Roman" w:hAnsi="Times New Roman" w:cs="Times New Roman"/>
        </w:rPr>
        <w:t>on “Bidenomics</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at this time is commendable at best, yet dangerously risky at worst.</w:t>
      </w:r>
      <w:r w:rsidRPr="00B06341">
        <w:rPr>
          <w:rStyle w:val="Style13ptBold"/>
          <w:rFonts w:ascii="Times New Roman" w:hAnsi="Times New Roman" w:cs="Times New Roman"/>
          <w:b w:val="0"/>
          <w:bCs w:val="0"/>
          <w:sz w:val="22"/>
        </w:rPr>
        <w:t xml:space="preserve"> The </w:t>
      </w:r>
      <w:r w:rsidRPr="00B06341">
        <w:rPr>
          <w:rStyle w:val="StyleUnderline"/>
          <w:rFonts w:ascii="Times New Roman" w:hAnsi="Times New Roman" w:cs="Times New Roman"/>
        </w:rPr>
        <w:t>Biden</w:t>
      </w:r>
      <w:r w:rsidRPr="00B06341">
        <w:rPr>
          <w:rStyle w:val="Style13ptBold"/>
          <w:rFonts w:ascii="Times New Roman" w:hAnsi="Times New Roman" w:cs="Times New Roman"/>
          <w:b w:val="0"/>
          <w:bCs w:val="0"/>
          <w:sz w:val="22"/>
        </w:rPr>
        <w:t xml:space="preserve"> administration, and frankly the Biden campaign by extension, are </w:t>
      </w:r>
      <w:r w:rsidRPr="00B06341">
        <w:rPr>
          <w:rStyle w:val="StyleUnderline"/>
          <w:rFonts w:ascii="Times New Roman" w:hAnsi="Times New Roman" w:cs="Times New Roman"/>
        </w:rPr>
        <w:t xml:space="preserve">betting that most of the electorate simply isn’t yet fully informed on the specific details of Biden’s economic accomplishments, </w:t>
      </w:r>
      <w:r w:rsidRPr="00B06341">
        <w:rPr>
          <w:rStyle w:val="Style13ptBold"/>
          <w:rFonts w:ascii="Times New Roman" w:hAnsi="Times New Roman" w:cs="Times New Roman"/>
          <w:b w:val="0"/>
          <w:bCs w:val="0"/>
          <w:sz w:val="22"/>
        </w:rPr>
        <w:t xml:space="preserve">particularly the Bipartisan Infrastructure Bill, CHIPS and Science Act and Inflation Reduction Act — </w:t>
      </w:r>
      <w:r w:rsidRPr="00B06341">
        <w:rPr>
          <w:rStyle w:val="StyleUnderline"/>
          <w:rFonts w:ascii="Times New Roman" w:hAnsi="Times New Roman" w:cs="Times New Roman"/>
        </w:rPr>
        <w:t xml:space="preserve">and that by 2024, voters may be convinced </w:t>
      </w:r>
      <w:r w:rsidRPr="00B06341">
        <w:rPr>
          <w:rStyle w:val="Emphasis"/>
          <w:rFonts w:ascii="Times New Roman" w:hAnsi="Times New Roman" w:cs="Times New Roman"/>
          <w:b w:val="0"/>
        </w:rPr>
        <w:t>the glass is actually half-full.</w:t>
      </w:r>
      <w:r w:rsidRPr="00B06341">
        <w:rPr>
          <w:rStyle w:val="Style13ptBold"/>
          <w:rFonts w:ascii="Times New Roman" w:hAnsi="Times New Roman" w:cs="Times New Roman"/>
          <w:b w:val="0"/>
          <w:bCs w:val="0"/>
          <w:sz w:val="22"/>
        </w:rPr>
        <w:t xml:space="preserve"> </w:t>
      </w:r>
    </w:p>
    <w:p w14:paraId="56D83A8B"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The chorus from cabinet members and other senior officials touring the country is that Biden’s mix of bipartisan legislation and executive orders is in fact delivering for middle-class Americans and standing up to corporate special interests. </w:t>
      </w:r>
    </w:p>
    <w:p w14:paraId="404AC009"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Ironically, Biden and senior administration officials touting these accomplishments are often doing so alongside Republican lawmakers who voted against these very pieces of legislation. Thus, rather than the economy being the main pitch at these events, it should be the bipartisanship Biden has fostered. </w:t>
      </w:r>
    </w:p>
    <w:p w14:paraId="0EB5F56F"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lastRenderedPageBreak/>
        <w:t xml:space="preserve">Further, Biden’s plan to campaign on Bidenomics could backfire immensely if the economy falls into a recession. Focusing more on bipartisanship and lowering the deficit — always a popular policy with voters — will lessen the risk that the president is taking by going all in on the economy. </w:t>
      </w:r>
    </w:p>
    <w:p w14:paraId="759566D5"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Biden is wrong to oppose a NATO invitation for Ukraine</w:t>
      </w:r>
    </w:p>
    <w:p w14:paraId="7F96EC77"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North Korea’s nuclear blackmail, an ongoing threat, is worsening</w:t>
      </w:r>
    </w:p>
    <w:p w14:paraId="5BFA916E"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Indeed, absent an economic message that incorporates his admittedly impressive legislative record or a message that persuasively touts the bipartisan support he has built around his foreign policy agenda, especially as it relates to the war in Ukraine, Biden’s only remaining option will be going fully negative against the Republicans. </w:t>
      </w:r>
    </w:p>
    <w:p w14:paraId="36AA2112" w14:textId="77777777" w:rsidR="0023540E" w:rsidRPr="00B06341" w:rsidRDefault="0023540E" w:rsidP="0023540E">
      <w:pPr>
        <w:rPr>
          <w:rStyle w:val="Style13ptBold"/>
          <w:rFonts w:ascii="Times New Roman" w:hAnsi="Times New Roman" w:cs="Times New Roman"/>
          <w:b w:val="0"/>
          <w:bCs w:val="0"/>
          <w:sz w:val="22"/>
        </w:rPr>
      </w:pPr>
      <w:r w:rsidRPr="00B06341">
        <w:rPr>
          <w:rStyle w:val="StyleUnderline"/>
          <w:rFonts w:ascii="Times New Roman" w:hAnsi="Times New Roman" w:cs="Times New Roman"/>
        </w:rPr>
        <w:t xml:space="preserve">If the economy is in good shape come the summer and fall of 2024, and Biden has successfully gotten the message to the American people about his bipartisan accomplishments, he may be able to </w:t>
      </w:r>
      <w:r w:rsidRPr="00B06341">
        <w:rPr>
          <w:rStyle w:val="Emphasis"/>
          <w:rFonts w:ascii="Times New Roman" w:hAnsi="Times New Roman" w:cs="Times New Roman"/>
          <w:b w:val="0"/>
        </w:rPr>
        <w:t>overcome the strain that inflation has put on his presidency and win reelection</w:t>
      </w:r>
      <w:r w:rsidRPr="00B06341">
        <w:rPr>
          <w:rStyle w:val="Style13ptBold"/>
          <w:rFonts w:ascii="Times New Roman" w:hAnsi="Times New Roman" w:cs="Times New Roman"/>
          <w:b w:val="0"/>
          <w:bCs w:val="0"/>
          <w:sz w:val="22"/>
        </w:rPr>
        <w:t>. However, simply touting the economy after months of soaring inflation is a strategy doomed to fail.</w:t>
      </w:r>
    </w:p>
    <w:p w14:paraId="710E5137" w14:textId="77777777" w:rsidR="0096120A" w:rsidRPr="00B06341" w:rsidRDefault="0096120A" w:rsidP="0023540E">
      <w:pPr>
        <w:rPr>
          <w:rStyle w:val="Style13ptBold"/>
          <w:rFonts w:ascii="Times New Roman" w:hAnsi="Times New Roman" w:cs="Times New Roman"/>
          <w:b w:val="0"/>
          <w:bCs w:val="0"/>
          <w:sz w:val="22"/>
        </w:rPr>
      </w:pPr>
    </w:p>
    <w:p w14:paraId="37C38FE6"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The plan is a </w:t>
      </w:r>
      <w:r w:rsidRPr="00B06341">
        <w:rPr>
          <w:rFonts w:ascii="Times New Roman" w:hAnsi="Times New Roman" w:cs="Times New Roman"/>
          <w:u w:val="single"/>
        </w:rPr>
        <w:t>huge tax and spend liberal policy</w:t>
      </w:r>
      <w:r w:rsidRPr="00B06341">
        <w:rPr>
          <w:rFonts w:ascii="Times New Roman" w:hAnsi="Times New Roman" w:cs="Times New Roman"/>
        </w:rPr>
        <w:t xml:space="preserve"> that comes exactly when Biden can’t be seen as adding to the </w:t>
      </w:r>
      <w:r w:rsidRPr="00B06341">
        <w:rPr>
          <w:rFonts w:ascii="Times New Roman" w:hAnsi="Times New Roman" w:cs="Times New Roman"/>
          <w:u w:val="single"/>
        </w:rPr>
        <w:t>inflationary fires</w:t>
      </w:r>
      <w:r w:rsidRPr="00B06341">
        <w:rPr>
          <w:rFonts w:ascii="Times New Roman" w:hAnsi="Times New Roman" w:cs="Times New Roman"/>
        </w:rPr>
        <w:t xml:space="preserve"> – this turns off moderate and independent voters who will decide the election</w:t>
      </w:r>
    </w:p>
    <w:p w14:paraId="647434A8"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Marshall, Progressive Policy Institute founder and president, 7-14-23 </w:t>
      </w:r>
    </w:p>
    <w:p w14:paraId="5915038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(Will, 7-14-23, The Hill. “Why working families aren’t sold on Bidenomics.”https://thehill.com/opinion/finance/4095230-what-bidenomics-is-missing-the-needs-of-everyday-people/)</w:t>
      </w:r>
    </w:p>
    <w:p w14:paraId="1634F423" w14:textId="77777777" w:rsidR="0023540E" w:rsidRPr="00B06341" w:rsidRDefault="0023540E" w:rsidP="0023540E">
      <w:pPr>
        <w:rPr>
          <w:rFonts w:ascii="Times New Roman" w:hAnsi="Times New Roman" w:cs="Times New Roman"/>
        </w:rPr>
      </w:pPr>
    </w:p>
    <w:p w14:paraId="0886AEFF"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 xml:space="preserve">The U.S. economy presents a frustratingly </w:t>
      </w:r>
      <w:r w:rsidRPr="00B06341">
        <w:rPr>
          <w:rStyle w:val="Emphasis"/>
          <w:rFonts w:ascii="Times New Roman" w:hAnsi="Times New Roman" w:cs="Times New Roman"/>
        </w:rPr>
        <w:t>mixed picture</w:t>
      </w:r>
      <w:r w:rsidRPr="00B06341">
        <w:rPr>
          <w:rFonts w:ascii="Times New Roman" w:hAnsi="Times New Roman" w:cs="Times New Roman"/>
        </w:rPr>
        <w:t xml:space="preserve">. Viewed from some angles — low unemployment, rising wages and bullish financial markets — it conveys strength. From others – high prices, interest rates and debt — it looks heavily burdened and susceptible to recession. </w:t>
      </w:r>
    </w:p>
    <w:p w14:paraId="31F41CA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While economists debate whether the glass is half empty or full, the public’s verdict is clear. </w:t>
      </w:r>
      <w:r w:rsidRPr="00B06341">
        <w:rPr>
          <w:rStyle w:val="StyleUnderline"/>
          <w:rFonts w:ascii="Times New Roman" w:hAnsi="Times New Roman" w:cs="Times New Roman"/>
        </w:rPr>
        <w:t>Americans are strikingly pessimistic about the nation’s economy</w:t>
      </w:r>
      <w:r w:rsidRPr="00B06341">
        <w:rPr>
          <w:rFonts w:ascii="Times New Roman" w:hAnsi="Times New Roman" w:cs="Times New Roman"/>
        </w:rPr>
        <w:t xml:space="preserve">, with only 30 percent describing it as good. </w:t>
      </w:r>
    </w:p>
    <w:p w14:paraId="7CFC9027"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The White House thinks it’s found just the thing to lift the country’s glum spirits</w:t>
      </w:r>
      <w:r w:rsidRPr="00B06341">
        <w:rPr>
          <w:rFonts w:ascii="Times New Roman" w:hAnsi="Times New Roman" w:cs="Times New Roman"/>
        </w:rPr>
        <w:t xml:space="preserve"> — </w:t>
      </w:r>
      <w:r w:rsidRPr="00B06341">
        <w:rPr>
          <w:rStyle w:val="StyleUnderline"/>
          <w:rFonts w:ascii="Times New Roman" w:hAnsi="Times New Roman" w:cs="Times New Roman"/>
        </w:rPr>
        <w:t>a new economic doctrine</w:t>
      </w:r>
      <w:r w:rsidRPr="00B06341">
        <w:rPr>
          <w:rFonts w:ascii="Times New Roman" w:hAnsi="Times New Roman" w:cs="Times New Roman"/>
        </w:rPr>
        <w:t xml:space="preserve">. In recent weeks, President </w:t>
      </w:r>
      <w:r w:rsidRPr="00B06341">
        <w:rPr>
          <w:rStyle w:val="StyleUnderline"/>
          <w:rFonts w:ascii="Times New Roman" w:hAnsi="Times New Roman" w:cs="Times New Roman"/>
        </w:rPr>
        <w:t>Biden and his advisors have been touting “Bidenomics</w:t>
      </w:r>
      <w:r w:rsidRPr="00B06341">
        <w:rPr>
          <w:rFonts w:ascii="Times New Roman" w:hAnsi="Times New Roman" w:cs="Times New Roman"/>
        </w:rPr>
        <w:t xml:space="preserve">” as a bold new departure from the “trickle-down” theories that supposedly held sway over the past 40 years. </w:t>
      </w:r>
    </w:p>
    <w:p w14:paraId="003325A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This grandiose claim hardly seems fair to the Democrats who occupied the White House for 16 of those years. Did the Obama-Biden administration really embrace the tax-cutting, trickle-down policies of Ronald Reagan and subsequent Republican presidents? </w:t>
      </w:r>
    </w:p>
    <w:p w14:paraId="45391AE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It also strikes a jarringly self-congratulatory note at a time when middle and low-income Americans are struggling with high living costs. The political class may find dueling economic </w:t>
      </w:r>
      <w:r w:rsidRPr="00B06341">
        <w:rPr>
          <w:rFonts w:ascii="Times New Roman" w:hAnsi="Times New Roman" w:cs="Times New Roman"/>
        </w:rPr>
        <w:lastRenderedPageBreak/>
        <w:t xml:space="preserve">doctrines scintillating, but what working families want is relief from hefty price increases for everyday goods and services that are gouging holes in their disposable income. </w:t>
      </w:r>
    </w:p>
    <w:p w14:paraId="3ACA5E4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Instead, </w:t>
      </w:r>
      <w:r w:rsidRPr="00B06341">
        <w:rPr>
          <w:rStyle w:val="StyleUnderline"/>
          <w:rFonts w:ascii="Times New Roman" w:hAnsi="Times New Roman" w:cs="Times New Roman"/>
        </w:rPr>
        <w:t>Bidenomics seeks to change the subject by focusing public attention on Biden’s big public investments in economic infrastructure</w:t>
      </w:r>
      <w:r w:rsidRPr="00B06341">
        <w:rPr>
          <w:rFonts w:ascii="Times New Roman" w:hAnsi="Times New Roman" w:cs="Times New Roman"/>
        </w:rPr>
        <w:t xml:space="preserve">, </w:t>
      </w:r>
      <w:r w:rsidRPr="00B06341">
        <w:rPr>
          <w:rStyle w:val="StyleUnderline"/>
          <w:rFonts w:ascii="Times New Roman" w:hAnsi="Times New Roman" w:cs="Times New Roman"/>
        </w:rPr>
        <w:t>clean energy and silicon chips</w:t>
      </w:r>
      <w:r w:rsidRPr="00B06341">
        <w:rPr>
          <w:rFonts w:ascii="Times New Roman" w:hAnsi="Times New Roman" w:cs="Times New Roman"/>
        </w:rPr>
        <w:t xml:space="preserve">. These are impressive achievements, though their real-world effects are only beginning to be felt. </w:t>
      </w:r>
    </w:p>
    <w:p w14:paraId="008F6E70"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Team Biden has fanned out across the country to highlight new construction and broadband projects</w:t>
      </w:r>
      <w:r w:rsidRPr="00B06341">
        <w:rPr>
          <w:rFonts w:ascii="Times New Roman" w:hAnsi="Times New Roman" w:cs="Times New Roman"/>
        </w:rPr>
        <w:t xml:space="preserve">. He’s clearly having a grand time doing that in red states and districts represented by Republicans who voted against his big bills, but now want to share credit for their results. </w:t>
      </w:r>
    </w:p>
    <w:p w14:paraId="198C6B5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GOP hypocrisy aside, </w:t>
      </w:r>
      <w:r w:rsidRPr="00B06341">
        <w:rPr>
          <w:rStyle w:val="StyleUnderline"/>
          <w:rFonts w:ascii="Times New Roman" w:hAnsi="Times New Roman" w:cs="Times New Roman"/>
        </w:rPr>
        <w:t>the president can rightly say that the U.S. economy is in much better shape now than when he took office in 2021</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The COVID recession is behind us, the jobless rate </w:t>
      </w:r>
      <w:r w:rsidRPr="00B06341">
        <w:rPr>
          <w:rFonts w:ascii="Times New Roman" w:hAnsi="Times New Roman" w:cs="Times New Roman"/>
        </w:rPr>
        <w:t>(3.6 percent)</w:t>
      </w:r>
      <w:r w:rsidRPr="00B06341">
        <w:rPr>
          <w:rStyle w:val="StyleUnderline"/>
          <w:rFonts w:ascii="Times New Roman" w:hAnsi="Times New Roman" w:cs="Times New Roman"/>
        </w:rPr>
        <w:t xml:space="preserve"> is at a 50-year low, and wages are growing briskly </w:t>
      </w:r>
      <w:r w:rsidRPr="00B06341">
        <w:rPr>
          <w:rFonts w:ascii="Times New Roman" w:hAnsi="Times New Roman" w:cs="Times New Roman"/>
        </w:rPr>
        <w:t xml:space="preserve">— up 4.4 percent in June. </w:t>
      </w:r>
    </w:p>
    <w:p w14:paraId="3AFEF2B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If any economic theory is at work here, however, it’s not Bidenomics but good old-fashioned Keynesian economics. </w:t>
      </w:r>
      <w:r w:rsidRPr="00B06341">
        <w:rPr>
          <w:rStyle w:val="StyleUnderline"/>
          <w:rFonts w:ascii="Times New Roman" w:hAnsi="Times New Roman" w:cs="Times New Roman"/>
        </w:rPr>
        <w:t>Biden went big on fiscal stimulus,</w:t>
      </w:r>
      <w:r w:rsidRPr="00B06341">
        <w:rPr>
          <w:rFonts w:ascii="Times New Roman" w:hAnsi="Times New Roman" w:cs="Times New Roman"/>
        </w:rPr>
        <w:t xml:space="preserve"> signing into law (and executive actions) over $4 trillion in federal spending for COVID relief, infrastructure, rural broadband, semiconductor research and development, clean energy subsidies and more. </w:t>
      </w:r>
    </w:p>
    <w:p w14:paraId="61B1994D"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All this pump priming goosed demand and sped economic recovery. Running the economy “hot,” however, has downsides. Inflation is a global phenomenon, but studies show that Washington’s spending surge contributed significantly to soaring prices here</w:t>
      </w:r>
      <w:r w:rsidRPr="00B06341">
        <w:rPr>
          <w:rFonts w:ascii="Times New Roman" w:hAnsi="Times New Roman" w:cs="Times New Roman"/>
        </w:rPr>
        <w:t xml:space="preserve">. It’s also created colossal federal deficits expected to average about $2 trillion a year over the next decade. </w:t>
      </w:r>
    </w:p>
    <w:p w14:paraId="7553001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To cool off the economy, the Federal Reserve has raised interest rates 10 times since March 2022. That’s helped push the core inflation rate down from over 9 percent a year ago to around 5 percent. But the Fed’s target is 2 percent, so it will likely have to keep bumping up interest rates just enough to avoid tipping the economy into recession. </w:t>
      </w:r>
    </w:p>
    <w:p w14:paraId="0C36E8B1" w14:textId="77777777" w:rsidR="0023540E" w:rsidRPr="00B06341" w:rsidRDefault="0023540E" w:rsidP="0023540E">
      <w:pPr>
        <w:rPr>
          <w:rFonts w:ascii="Times New Roman" w:hAnsi="Times New Roman" w:cs="Times New Roman"/>
        </w:rPr>
      </w:pPr>
      <w:r w:rsidRPr="00B06341">
        <w:rPr>
          <w:rStyle w:val="Emphasis"/>
          <w:rFonts w:ascii="Times New Roman" w:hAnsi="Times New Roman" w:cs="Times New Roman"/>
        </w:rPr>
        <w:t>It’s a delicate balancing act.</w:t>
      </w:r>
      <w:r w:rsidRPr="00B06341">
        <w:rPr>
          <w:rFonts w:ascii="Times New Roman" w:hAnsi="Times New Roman" w:cs="Times New Roman"/>
        </w:rPr>
        <w:t xml:space="preserve"> Higher interest rates will further tighten credit for consumers, businesses and homebuyers, slowing economic growth. They’ll also drive Washington’s borrowing costs through the roof: By decade’s end, interest on the national debt is expected to exceed defense spending. </w:t>
      </w:r>
    </w:p>
    <w:p w14:paraId="318997A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Bidenomics doesn’t confront these fundamental economic challenges. Instead, by extolling the administration’s “unprecedented investments,” its aversion to expanding trade and its embrace of industrial policies to seed new green tech industries, it offers what one progressive admirer calls a “muscular, government-forward approach” to equitable and green growth. </w:t>
      </w:r>
    </w:p>
    <w:p w14:paraId="068BDB35"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What makes Bidenomics attractive to progressive elites,</w:t>
      </w:r>
      <w:r w:rsidRPr="00B06341">
        <w:rPr>
          <w:rFonts w:ascii="Times New Roman" w:hAnsi="Times New Roman" w:cs="Times New Roman"/>
        </w:rPr>
        <w:t xml:space="preserve"> however, </w:t>
      </w:r>
      <w:r w:rsidRPr="00B06341">
        <w:rPr>
          <w:rStyle w:val="StyleUnderline"/>
          <w:rFonts w:ascii="Times New Roman" w:hAnsi="Times New Roman" w:cs="Times New Roman"/>
        </w:rPr>
        <w:t>risks severing it from working-class aspirations for lower prices and housing costs and more abundant economic growth</w:t>
      </w:r>
      <w:r w:rsidRPr="00B06341">
        <w:rPr>
          <w:rFonts w:ascii="Times New Roman" w:hAnsi="Times New Roman" w:cs="Times New Roman"/>
        </w:rPr>
        <w:t xml:space="preserve">. Just 34 percent of the public approves of Biden’s handling of the economy. Voters also give Republicans a 12-point advantage when asked which party they trust on economic issues. </w:t>
      </w:r>
    </w:p>
    <w:p w14:paraId="3E652532"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 xml:space="preserve">As he takes credit for the payoffs from his big investments, Biden would be wise to use his famous empathy to continually acknowledge the bite high prices are putting on household budgets. </w:t>
      </w:r>
    </w:p>
    <w:p w14:paraId="4950B7B2"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He</w:t>
      </w:r>
      <w:r w:rsidRPr="00B06341">
        <w:rPr>
          <w:rFonts w:ascii="Times New Roman" w:hAnsi="Times New Roman" w:cs="Times New Roman"/>
        </w:rPr>
        <w:t xml:space="preserve"> </w:t>
      </w:r>
      <w:r w:rsidRPr="00B06341">
        <w:rPr>
          <w:rStyle w:val="StyleUnderline"/>
          <w:rFonts w:ascii="Times New Roman" w:hAnsi="Times New Roman" w:cs="Times New Roman"/>
        </w:rPr>
        <w:t>also should put credible ideas for lowering inflation and debt at the center of Bidenomics</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One way to show he’s serious would be to abandon attempts to resurrect his costly </w:t>
      </w:r>
      <w:r w:rsidRPr="00B06341">
        <w:rPr>
          <w:rFonts w:ascii="Times New Roman" w:hAnsi="Times New Roman" w:cs="Times New Roman"/>
        </w:rPr>
        <w:t xml:space="preserve">($400 billion) and </w:t>
      </w:r>
      <w:r w:rsidRPr="00B06341">
        <w:rPr>
          <w:rFonts w:ascii="Times New Roman" w:hAnsi="Times New Roman" w:cs="Times New Roman"/>
        </w:rPr>
        <w:lastRenderedPageBreak/>
        <w:t xml:space="preserve">ill-targeted </w:t>
      </w:r>
      <w:r w:rsidRPr="00B06341">
        <w:rPr>
          <w:rStyle w:val="StyleUnderline"/>
          <w:rFonts w:ascii="Times New Roman" w:hAnsi="Times New Roman" w:cs="Times New Roman"/>
        </w:rPr>
        <w:t xml:space="preserve">student debt cancellation </w:t>
      </w:r>
      <w:r w:rsidRPr="00B06341">
        <w:rPr>
          <w:rFonts w:ascii="Times New Roman" w:hAnsi="Times New Roman" w:cs="Times New Roman"/>
        </w:rPr>
        <w:t xml:space="preserve">scheme. Another would be to set up an inflation commission to rebuild the nation’s fiscal reserve and “right-size” policymakers’ response to future recessions. </w:t>
      </w:r>
    </w:p>
    <w:p w14:paraId="38A3FAE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Other anti-inflation and pro-growth steps could include relaxing Buy American provisions; lifting the Trump tariffs that raise the price of imported goods, rekindling digital trade talks with the U.K., Europe and Asia, and pushing Congress to pass permitting reforms to speed up the glacial pace of building new infrastructure and clean energy projects. </w:t>
      </w:r>
    </w:p>
    <w:p w14:paraId="05DD8EE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A serious examination of market concentration is welcome, but the president should instruct his regulators to stop waging war on the most robustly competitive and innovative part of the U.S. economy: the digital e-commerce sector. As documented by Progressive Policy Institute chief economist Michael Mandel (I am president and founder of Progressive Policy Institute), the high-tech sector has kept prices low and has been the most prolific source of good new jobs for U.S. workers. </w:t>
      </w:r>
    </w:p>
    <w:p w14:paraId="1FC091C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Above all, in selling Bidenomics the White House should aim at the right target. </w:t>
      </w:r>
      <w:r w:rsidRPr="00B06341">
        <w:rPr>
          <w:rStyle w:val="StyleUnderline"/>
          <w:rFonts w:ascii="Times New Roman" w:hAnsi="Times New Roman" w:cs="Times New Roman"/>
        </w:rPr>
        <w:t xml:space="preserve">The people Biden needs to persuade aren’t progressive activists but the </w:t>
      </w:r>
      <w:r w:rsidRPr="00B06341">
        <w:rPr>
          <w:rStyle w:val="Emphasis"/>
          <w:rFonts w:ascii="Times New Roman" w:hAnsi="Times New Roman" w:cs="Times New Roman"/>
        </w:rPr>
        <w:t>swing voters who will decide the next election</w:t>
      </w:r>
      <w:r w:rsidRPr="00B06341">
        <w:rPr>
          <w:rFonts w:ascii="Times New Roman" w:hAnsi="Times New Roman" w:cs="Times New Roman"/>
        </w:rPr>
        <w:t xml:space="preserve"> — </w:t>
      </w:r>
      <w:r w:rsidRPr="00B06341">
        <w:rPr>
          <w:rStyle w:val="Emphasis"/>
          <w:rFonts w:ascii="Times New Roman" w:hAnsi="Times New Roman" w:cs="Times New Roman"/>
        </w:rPr>
        <w:t>suburban independents and moderates</w:t>
      </w:r>
      <w:r w:rsidRPr="00B06341">
        <w:rPr>
          <w:rStyle w:val="StyleUnderline"/>
          <w:rFonts w:ascii="Times New Roman" w:hAnsi="Times New Roman" w:cs="Times New Roman"/>
        </w:rPr>
        <w:t xml:space="preserve"> </w:t>
      </w:r>
      <w:r w:rsidRPr="00B06341">
        <w:rPr>
          <w:rFonts w:ascii="Times New Roman" w:hAnsi="Times New Roman" w:cs="Times New Roman"/>
        </w:rPr>
        <w:t xml:space="preserve">repelled by GOP extremism, whites and Hispanics without college degrees and voters who live in export-reliant rural areas. </w:t>
      </w:r>
    </w:p>
    <w:p w14:paraId="39A5794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What might move more of them into the Democratic camp isn’t the “reframing” magic of Bidenomics, but the felt experience of falling prices, more affordable housing, real wage gains and faster economic growth.</w:t>
      </w:r>
    </w:p>
    <w:p w14:paraId="1C2A678C" w14:textId="77777777" w:rsidR="0023540E" w:rsidRPr="00B06341" w:rsidRDefault="0023540E" w:rsidP="0023540E">
      <w:pPr>
        <w:rPr>
          <w:rFonts w:ascii="Times New Roman" w:hAnsi="Times New Roman" w:cs="Times New Roman"/>
        </w:rPr>
      </w:pPr>
    </w:p>
    <w:p w14:paraId="21D315AA"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Economic policy will be </w:t>
      </w:r>
      <w:r w:rsidRPr="00B06341">
        <w:rPr>
          <w:rFonts w:ascii="Times New Roman" w:hAnsi="Times New Roman" w:cs="Times New Roman"/>
          <w:u w:val="single"/>
        </w:rPr>
        <w:t>the primary issue framing Biden’s reelection campaign</w:t>
      </w:r>
      <w:r w:rsidRPr="00B06341">
        <w:rPr>
          <w:rFonts w:ascii="Times New Roman" w:hAnsi="Times New Roman" w:cs="Times New Roman"/>
        </w:rPr>
        <w:t xml:space="preserve"> – its </w:t>
      </w:r>
      <w:r w:rsidRPr="00B06341">
        <w:rPr>
          <w:rFonts w:ascii="Times New Roman" w:hAnsi="Times New Roman" w:cs="Times New Roman"/>
          <w:u w:val="single"/>
        </w:rPr>
        <w:t>essential</w:t>
      </w:r>
      <w:r w:rsidRPr="00B06341">
        <w:rPr>
          <w:rFonts w:ascii="Times New Roman" w:hAnsi="Times New Roman" w:cs="Times New Roman"/>
        </w:rPr>
        <w:t xml:space="preserve"> he focuses on his </w:t>
      </w:r>
      <w:r w:rsidRPr="00B06341">
        <w:rPr>
          <w:rFonts w:ascii="Times New Roman" w:hAnsi="Times New Roman" w:cs="Times New Roman"/>
          <w:u w:val="single"/>
        </w:rPr>
        <w:t>past legislative successes</w:t>
      </w:r>
      <w:r w:rsidRPr="00B06341">
        <w:rPr>
          <w:rFonts w:ascii="Times New Roman" w:hAnsi="Times New Roman" w:cs="Times New Roman"/>
        </w:rPr>
        <w:t xml:space="preserve"> and persuade Americans things are getting better because of him – the plan shifts that narrative at a critical point in the cycle</w:t>
      </w:r>
    </w:p>
    <w:p w14:paraId="39F2F040"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Popli, Time, 7-7-23 </w:t>
      </w:r>
    </w:p>
    <w:p w14:paraId="37F7AAC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(Nik, 7-7-23, TIME, “Why Joe Biden is Running on the Economy.” https://time.com/6292925/joe-biden-economy-election-2024/)</w:t>
      </w:r>
    </w:p>
    <w:p w14:paraId="335E9058" w14:textId="77777777" w:rsidR="0023540E" w:rsidRPr="00B06341" w:rsidRDefault="0023540E" w:rsidP="0023540E">
      <w:pPr>
        <w:rPr>
          <w:rStyle w:val="StyleUnderline"/>
          <w:rFonts w:ascii="Times New Roman" w:hAnsi="Times New Roman" w:cs="Times New Roman"/>
        </w:rPr>
      </w:pPr>
      <w:r w:rsidRPr="00B06341">
        <w:rPr>
          <w:rStyle w:val="Style13ptBold"/>
          <w:rFonts w:ascii="Times New Roman" w:hAnsi="Times New Roman" w:cs="Times New Roman"/>
          <w:b w:val="0"/>
          <w:bCs w:val="0"/>
          <w:sz w:val="22"/>
        </w:rPr>
        <w:t xml:space="preserve">With the presidential election just over one year away, </w:t>
      </w:r>
      <w:r w:rsidRPr="00B06341">
        <w:rPr>
          <w:rStyle w:val="StyleUnderline"/>
          <w:rFonts w:ascii="Times New Roman" w:hAnsi="Times New Roman" w:cs="Times New Roman"/>
        </w:rPr>
        <w:t>the Biden Administration faces a challenge: how to convince skeptical voters that the economy is in much better shape than they think.</w:t>
      </w:r>
    </w:p>
    <w:p w14:paraId="4DD45ED4"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As his aides search for a message that could break through to voters, President </w:t>
      </w:r>
      <w:r w:rsidRPr="00B06341">
        <w:rPr>
          <w:rStyle w:val="StyleUnderline"/>
          <w:rFonts w:ascii="Times New Roman" w:hAnsi="Times New Roman" w:cs="Times New Roman"/>
        </w:rPr>
        <w:t>Joe Biden has been on a tour across the U.S. to tout his economic record and discuss the ways his policies are helping the middle class, making what he calls “Bidenomics”</w:t>
      </w:r>
      <w:r w:rsidRPr="00B06341">
        <w:rPr>
          <w:rStyle w:val="Style13ptBold"/>
          <w:rFonts w:ascii="Times New Roman" w:hAnsi="Times New Roman" w:cs="Times New Roman"/>
          <w:b w:val="0"/>
          <w:bCs w:val="0"/>
          <w:sz w:val="22"/>
        </w:rPr>
        <w:t xml:space="preserve"> a key pillar of his reelection pitch. But Biden seems aware of the risks of tying himself to an economic climate that still makes voters wary: “</w:t>
      </w:r>
      <w:r w:rsidRPr="00B06341">
        <w:rPr>
          <w:rStyle w:val="StyleUnderline"/>
          <w:rFonts w:ascii="Times New Roman" w:hAnsi="Times New Roman" w:cs="Times New Roman"/>
        </w:rPr>
        <w:t>I’m not here to declare victory</w:t>
      </w:r>
      <w:r w:rsidRPr="00B06341">
        <w:rPr>
          <w:rStyle w:val="Style13ptBold"/>
          <w:rFonts w:ascii="Times New Roman" w:hAnsi="Times New Roman" w:cs="Times New Roman"/>
          <w:b w:val="0"/>
          <w:bCs w:val="0"/>
          <w:sz w:val="22"/>
        </w:rPr>
        <w:t xml:space="preserve"> on the economy,” Biden said on Thursday at a South Carolina manufacturing facility. “</w:t>
      </w:r>
      <w:r w:rsidRPr="00B06341">
        <w:rPr>
          <w:rStyle w:val="StyleUnderline"/>
          <w:rFonts w:ascii="Times New Roman" w:hAnsi="Times New Roman" w:cs="Times New Roman"/>
        </w:rPr>
        <w:t>I’m here to say we have a plan that’s turning things around quickly, but we have a lot more work to do</w:t>
      </w:r>
      <w:r w:rsidRPr="00B06341">
        <w:rPr>
          <w:rStyle w:val="Style13ptBold"/>
          <w:rFonts w:ascii="Times New Roman" w:hAnsi="Times New Roman" w:cs="Times New Roman"/>
          <w:b w:val="0"/>
          <w:bCs w:val="0"/>
          <w:sz w:val="22"/>
        </w:rPr>
        <w:t>.”</w:t>
      </w:r>
    </w:p>
    <w:p w14:paraId="6746C334"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The President’s stop in South Carolina, a deep-red state that he lost by more than 10 points in the last presidential election, comes amid an Administration-wide effort to build up public awareness of Biden’s legislative victories as he runs for reelection in 2024. Polling shows voters remain </w:t>
      </w:r>
      <w:r w:rsidRPr="00B06341">
        <w:rPr>
          <w:rStyle w:val="Style13ptBold"/>
          <w:rFonts w:ascii="Times New Roman" w:hAnsi="Times New Roman" w:cs="Times New Roman"/>
          <w:b w:val="0"/>
          <w:bCs w:val="0"/>
          <w:sz w:val="22"/>
        </w:rPr>
        <w:lastRenderedPageBreak/>
        <w:t>discontented with the economy as inflation holds steady, despite record job creation numbers and an unemployment rate hovering near 50-year lows. Biden’s approval rating was just below 42% in late June, according to a FiveThirtyEight polling average.</w:t>
      </w:r>
    </w:p>
    <w:p w14:paraId="20BB9A14" w14:textId="77777777" w:rsidR="0023540E" w:rsidRPr="00B06341" w:rsidRDefault="0023540E" w:rsidP="0023540E">
      <w:pPr>
        <w:rPr>
          <w:rStyle w:val="Emphasis"/>
          <w:rFonts w:ascii="Times New Roman" w:hAnsi="Times New Roman" w:cs="Times New Roman"/>
          <w:b w:val="0"/>
        </w:rPr>
      </w:pPr>
      <w:r w:rsidRPr="00B06341">
        <w:rPr>
          <w:rStyle w:val="Style13ptBold"/>
          <w:rFonts w:ascii="Times New Roman" w:hAnsi="Times New Roman" w:cs="Times New Roman"/>
          <w:b w:val="0"/>
          <w:bCs w:val="0"/>
          <w:sz w:val="22"/>
        </w:rPr>
        <w:t xml:space="preserve">In the past, Biden has blamed his low approval rating on the COVID-19 pandemic and the war in Ukraine, both of which led to high gasoline prices, rising food costs, and increases in other cost-of-living expenses as inflation hit a 40-year high last summer. But </w:t>
      </w:r>
      <w:r w:rsidRPr="00B06341">
        <w:rPr>
          <w:rStyle w:val="StyleUnderline"/>
          <w:rFonts w:ascii="Times New Roman" w:hAnsi="Times New Roman" w:cs="Times New Roman"/>
        </w:rPr>
        <w:t xml:space="preserve">as inflation cools, the Biden Administration is now eager to take </w:t>
      </w:r>
      <w:r w:rsidRPr="00B06341">
        <w:rPr>
          <w:rStyle w:val="Emphasis"/>
          <w:rFonts w:ascii="Times New Roman" w:hAnsi="Times New Roman" w:cs="Times New Roman"/>
          <w:b w:val="0"/>
        </w:rPr>
        <w:t>full political ownership of the U.S. economy.</w:t>
      </w:r>
    </w:p>
    <w:p w14:paraId="5812B23A"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“I think </w:t>
      </w:r>
      <w:r w:rsidRPr="00B06341">
        <w:rPr>
          <w:rStyle w:val="StyleUnderline"/>
          <w:rFonts w:ascii="Times New Roman" w:hAnsi="Times New Roman" w:cs="Times New Roman"/>
        </w:rPr>
        <w:t xml:space="preserve">it’s the </w:t>
      </w:r>
      <w:r w:rsidRPr="00B06341">
        <w:rPr>
          <w:rStyle w:val="Emphasis"/>
          <w:rFonts w:ascii="Times New Roman" w:hAnsi="Times New Roman" w:cs="Times New Roman"/>
          <w:b w:val="0"/>
        </w:rPr>
        <w:t>most important issue to the race</w:t>
      </w:r>
      <w:r w:rsidRPr="00B06341">
        <w:rPr>
          <w:rStyle w:val="Style13ptBold"/>
          <w:rFonts w:ascii="Times New Roman" w:hAnsi="Times New Roman" w:cs="Times New Roman"/>
          <w:b w:val="0"/>
          <w:bCs w:val="0"/>
          <w:sz w:val="22"/>
        </w:rPr>
        <w:t>,” says Bryan DeAngelis, a longtime Democratic strategist who was involved in the 2009 Dodd-Frank Wall Street reform</w:t>
      </w:r>
      <w:r w:rsidRPr="00B06341">
        <w:rPr>
          <w:rStyle w:val="StyleUnderline"/>
          <w:rFonts w:ascii="Times New Roman" w:hAnsi="Times New Roman" w:cs="Times New Roman"/>
        </w:rPr>
        <w:t xml:space="preserve">. “The economy is always </w:t>
      </w:r>
      <w:r w:rsidRPr="00B06341">
        <w:rPr>
          <w:rStyle w:val="Emphasis"/>
          <w:rFonts w:ascii="Times New Roman" w:hAnsi="Times New Roman" w:cs="Times New Roman"/>
          <w:b w:val="0"/>
        </w:rPr>
        <w:t>number one</w:t>
      </w:r>
      <w:r w:rsidRPr="00B06341">
        <w:rPr>
          <w:rStyle w:val="StyleUnderline"/>
          <w:rFonts w:ascii="Times New Roman" w:hAnsi="Times New Roman" w:cs="Times New Roman"/>
        </w:rPr>
        <w:t xml:space="preserve"> in voters’</w:t>
      </w:r>
      <w:r w:rsidRPr="00B06341">
        <w:rPr>
          <w:rStyle w:val="Style13ptBold"/>
          <w:rFonts w:ascii="Times New Roman" w:hAnsi="Times New Roman" w:cs="Times New Roman"/>
          <w:b w:val="0"/>
          <w:bCs w:val="0"/>
          <w:sz w:val="22"/>
        </w:rPr>
        <w:t xml:space="preserve"> minds. So </w:t>
      </w:r>
      <w:r w:rsidRPr="00B06341">
        <w:rPr>
          <w:rStyle w:val="StyleUnderline"/>
          <w:rFonts w:ascii="Times New Roman" w:hAnsi="Times New Roman" w:cs="Times New Roman"/>
        </w:rPr>
        <w:t>barring something unforeseen happening in the future</w:t>
      </w:r>
      <w:r w:rsidRPr="00B06341">
        <w:rPr>
          <w:rStyle w:val="Style13ptBold"/>
          <w:rFonts w:ascii="Times New Roman" w:hAnsi="Times New Roman" w:cs="Times New Roman"/>
          <w:b w:val="0"/>
          <w:bCs w:val="0"/>
          <w:sz w:val="22"/>
        </w:rPr>
        <w:t xml:space="preserve">, I expect </w:t>
      </w:r>
      <w:r w:rsidRPr="00B06341">
        <w:rPr>
          <w:rStyle w:val="StyleUnderline"/>
          <w:rFonts w:ascii="Times New Roman" w:hAnsi="Times New Roman" w:cs="Times New Roman"/>
        </w:rPr>
        <w:t>this will still be issue number one on the campaign trail and then on Election Day</w:t>
      </w:r>
      <w:r w:rsidRPr="00B06341">
        <w:rPr>
          <w:rStyle w:val="Style13ptBold"/>
          <w:rFonts w:ascii="Times New Roman" w:hAnsi="Times New Roman" w:cs="Times New Roman"/>
          <w:b w:val="0"/>
          <w:bCs w:val="0"/>
          <w:sz w:val="22"/>
        </w:rPr>
        <w:t>.”</w:t>
      </w:r>
    </w:p>
    <w:p w14:paraId="604C476A"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Two senior White House officials, requesting to speak on background, told reporters on Thursday that the President is feeling good about his economic strategy as unemployment has now stayed below 4% for the longest stretch of consecutive months since the 1960s. “</w:t>
      </w:r>
      <w:r w:rsidRPr="00B06341">
        <w:rPr>
          <w:rStyle w:val="StyleUnderline"/>
          <w:rFonts w:ascii="Times New Roman" w:hAnsi="Times New Roman" w:cs="Times New Roman"/>
        </w:rPr>
        <w:t>People are starting to feel the results of this,”</w:t>
      </w:r>
      <w:r w:rsidRPr="00B06341">
        <w:rPr>
          <w:rStyle w:val="Style13ptBold"/>
          <w:rFonts w:ascii="Times New Roman" w:hAnsi="Times New Roman" w:cs="Times New Roman"/>
          <w:b w:val="0"/>
          <w:bCs w:val="0"/>
          <w:sz w:val="22"/>
        </w:rPr>
        <w:t xml:space="preserve"> one of the officials said. “</w:t>
      </w:r>
      <w:r w:rsidRPr="00B06341">
        <w:rPr>
          <w:rStyle w:val="StyleUnderline"/>
          <w:rFonts w:ascii="Times New Roman" w:hAnsi="Times New Roman" w:cs="Times New Roman"/>
        </w:rPr>
        <w:t>We need to tell the story</w:t>
      </w:r>
      <w:r w:rsidRPr="00B06341">
        <w:rPr>
          <w:rStyle w:val="Style13ptBold"/>
          <w:rFonts w:ascii="Times New Roman" w:hAnsi="Times New Roman" w:cs="Times New Roman"/>
          <w:b w:val="0"/>
          <w:bCs w:val="0"/>
          <w:sz w:val="22"/>
        </w:rPr>
        <w:t>.”</w:t>
      </w:r>
    </w:p>
    <w:p w14:paraId="695CA05F"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Part of </w:t>
      </w:r>
      <w:r w:rsidRPr="00B06341">
        <w:rPr>
          <w:rStyle w:val="StyleUnderline"/>
          <w:rFonts w:ascii="Times New Roman" w:hAnsi="Times New Roman" w:cs="Times New Roman"/>
        </w:rPr>
        <w:t>the strategy is to sell Americans on “Bidenomics</w:t>
      </w:r>
      <w:r w:rsidRPr="00B06341">
        <w:rPr>
          <w:rStyle w:val="Style13ptBold"/>
          <w:rFonts w:ascii="Times New Roman" w:hAnsi="Times New Roman" w:cs="Times New Roman"/>
          <w:b w:val="0"/>
          <w:bCs w:val="0"/>
          <w:sz w:val="22"/>
        </w:rPr>
        <w:t xml:space="preserve">,” a term White House aides have described as </w:t>
      </w:r>
      <w:r w:rsidRPr="00B06341">
        <w:rPr>
          <w:rStyle w:val="StyleUnderline"/>
          <w:rFonts w:ascii="Times New Roman" w:hAnsi="Times New Roman" w:cs="Times New Roman"/>
        </w:rPr>
        <w:t>a broad collection of policies aimed at reviving and reshaping the economy to help the middle class</w:t>
      </w:r>
      <w:r w:rsidRPr="00B06341">
        <w:rPr>
          <w:rStyle w:val="Style13ptBold"/>
          <w:rFonts w:ascii="Times New Roman" w:hAnsi="Times New Roman" w:cs="Times New Roman"/>
          <w:b w:val="0"/>
          <w:bCs w:val="0"/>
          <w:sz w:val="22"/>
        </w:rPr>
        <w:t xml:space="preserve">. The Biden Administration has pointed to </w:t>
      </w:r>
      <w:r w:rsidRPr="00B06341">
        <w:rPr>
          <w:rStyle w:val="StyleUnderline"/>
          <w:rFonts w:ascii="Times New Roman" w:hAnsi="Times New Roman" w:cs="Times New Roman"/>
        </w:rPr>
        <w:t>a range of efforts, including bolstering manufacturing investments, expanding high-speed internet access, and cracking down on industries that charge so-called junk fees</w:t>
      </w:r>
      <w:r w:rsidRPr="00B06341">
        <w:rPr>
          <w:rStyle w:val="Style13ptBold"/>
          <w:rFonts w:ascii="Times New Roman" w:hAnsi="Times New Roman" w:cs="Times New Roman"/>
          <w:b w:val="0"/>
          <w:bCs w:val="0"/>
          <w:sz w:val="22"/>
        </w:rPr>
        <w:t>.</w:t>
      </w:r>
    </w:p>
    <w:p w14:paraId="218147D0"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But while </w:t>
      </w:r>
      <w:r w:rsidRPr="00B06341">
        <w:rPr>
          <w:rStyle w:val="StyleUnderline"/>
          <w:rFonts w:ascii="Times New Roman" w:hAnsi="Times New Roman" w:cs="Times New Roman"/>
        </w:rPr>
        <w:t>Biden’s team hopes</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 xml:space="preserve">crafting a coherent message around the economy </w:t>
      </w:r>
      <w:r w:rsidRPr="00B06341">
        <w:rPr>
          <w:rStyle w:val="Emphasis"/>
          <w:rFonts w:ascii="Times New Roman" w:hAnsi="Times New Roman" w:cs="Times New Roman"/>
          <w:b w:val="0"/>
        </w:rPr>
        <w:t>will win over voters</w:t>
      </w:r>
      <w:r w:rsidRPr="00B06341">
        <w:rPr>
          <w:rStyle w:val="Style13ptBold"/>
          <w:rFonts w:ascii="Times New Roman" w:hAnsi="Times New Roman" w:cs="Times New Roman"/>
          <w:b w:val="0"/>
          <w:bCs w:val="0"/>
          <w:sz w:val="22"/>
        </w:rPr>
        <w:t xml:space="preserve">, strategists on both sides of the aisle warn </w:t>
      </w:r>
      <w:r w:rsidRPr="00B06341">
        <w:rPr>
          <w:rStyle w:val="StyleUnderline"/>
          <w:rFonts w:ascii="Times New Roman" w:hAnsi="Times New Roman" w:cs="Times New Roman"/>
        </w:rPr>
        <w:t>it could represent one the President’s biggest vulnerabilities</w:t>
      </w:r>
      <w:r w:rsidRPr="00B06341">
        <w:rPr>
          <w:rStyle w:val="Style13ptBold"/>
          <w:rFonts w:ascii="Times New Roman" w:hAnsi="Times New Roman" w:cs="Times New Roman"/>
          <w:b w:val="0"/>
          <w:bCs w:val="0"/>
          <w:sz w:val="22"/>
        </w:rPr>
        <w:t xml:space="preserve"> in the race. Mike Lux, a long-time Democratic strategist who has worked as a senior staffer or advisor on six different presidential campaigns, says economic issues are Republicans’ “strongest chance at hurting Biden.” Already, the Republican frontrunners—former President Donald Trump and Florida Governor Ron DeSantis—have doubled down on Biden’s economic record and vowed to make it a top campaign priority. “When I left office, we handed Joe Biden the fastest economic recovery ever recorded — all with no inflation,” Trump said at a campaign event in April. “He took that booming economy, and he promptly blew it to shreds.”</w:t>
      </w:r>
    </w:p>
    <w:p w14:paraId="77ACAE3B" w14:textId="77777777" w:rsidR="0023540E" w:rsidRPr="00B06341" w:rsidRDefault="0023540E" w:rsidP="0023540E">
      <w:pPr>
        <w:rPr>
          <w:rStyle w:val="Style13ptBold"/>
          <w:rFonts w:ascii="Times New Roman" w:hAnsi="Times New Roman" w:cs="Times New Roman"/>
          <w:b w:val="0"/>
          <w:bCs w:val="0"/>
          <w:sz w:val="22"/>
          <w:u w:val="single"/>
        </w:rPr>
      </w:pPr>
      <w:r w:rsidRPr="00B06341">
        <w:rPr>
          <w:rStyle w:val="Style13ptBold"/>
          <w:rFonts w:ascii="Times New Roman" w:hAnsi="Times New Roman" w:cs="Times New Roman"/>
          <w:b w:val="0"/>
          <w:bCs w:val="0"/>
          <w:sz w:val="22"/>
        </w:rPr>
        <w:t xml:space="preserve">Robert Blizzard, a veteran GOP pollster, says that voters are still concerned that their family’s incomes are falling behind the cost of living, and fears of a possible recession continue to loom large on people’s spending. “I think one of the challenges that this President has in particular is anytime he opens his mouth on anything, he is running the risk of alienating more Americans,” he says. </w:t>
      </w:r>
      <w:r w:rsidRPr="00B06341">
        <w:rPr>
          <w:rStyle w:val="StyleUnderline"/>
          <w:rFonts w:ascii="Times New Roman" w:hAnsi="Times New Roman" w:cs="Times New Roman"/>
        </w:rPr>
        <w:t>“This strategy has the risk of significant pushback.”</w:t>
      </w:r>
    </w:p>
    <w:p w14:paraId="36A50C10" w14:textId="77777777" w:rsidR="0023540E" w:rsidRPr="00B06341" w:rsidRDefault="0023540E" w:rsidP="0023540E">
      <w:pPr>
        <w:rPr>
          <w:rStyle w:val="StyleUnderline"/>
          <w:rFonts w:ascii="Times New Roman" w:hAnsi="Times New Roman" w:cs="Times New Roman"/>
        </w:rPr>
      </w:pPr>
      <w:r w:rsidRPr="00B06341">
        <w:rPr>
          <w:rStyle w:val="Style13ptBold"/>
          <w:rFonts w:ascii="Times New Roman" w:hAnsi="Times New Roman" w:cs="Times New Roman"/>
          <w:b w:val="0"/>
          <w:bCs w:val="0"/>
          <w:sz w:val="22"/>
        </w:rPr>
        <w:t xml:space="preserve">For much of Biden’s presidency, his team has tried to defend his economic achievements, including dedicating a significant portion of his State of the Union address in February to highlight his record on job growth and unemployment. As the presidential race begins to take shape, the Administration appears set on intensifying messaging efforts about its economic agenda. “I do think </w:t>
      </w:r>
      <w:r w:rsidRPr="00B06341">
        <w:rPr>
          <w:rStyle w:val="StyleUnderline"/>
          <w:rFonts w:ascii="Times New Roman" w:hAnsi="Times New Roman" w:cs="Times New Roman"/>
        </w:rPr>
        <w:t>it will be easier now than it was a year ago when inflation was so high for Biden to sell his economic policies</w:t>
      </w:r>
      <w:r w:rsidRPr="00B06341">
        <w:rPr>
          <w:rStyle w:val="Style13ptBold"/>
          <w:rFonts w:ascii="Times New Roman" w:hAnsi="Times New Roman" w:cs="Times New Roman"/>
          <w:b w:val="0"/>
          <w:bCs w:val="0"/>
          <w:sz w:val="22"/>
        </w:rPr>
        <w:t>,” says Brad Bannon, a long-time Democratic strategist. “</w:t>
      </w:r>
      <w:r w:rsidRPr="00B06341">
        <w:rPr>
          <w:rStyle w:val="StyleUnderline"/>
          <w:rFonts w:ascii="Times New Roman" w:hAnsi="Times New Roman" w:cs="Times New Roman"/>
        </w:rPr>
        <w:t>But they need to keep their pedal to the metal and make a consistent effort to talk about his achievements over the next year and a half.”</w:t>
      </w:r>
    </w:p>
    <w:p w14:paraId="74CC9AC0"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lastRenderedPageBreak/>
        <w:t>In South Carolina on Thursday, Biden declared that Republican-led states are gaining factory jobs because of economic measures he pushed through Congress despite stiff GOP opposition. He pointed to government investments in computer chips, batteries, and electric vehicles that will help bring manufacturing jobs back to the U.S. “I didn’t get much help from the other team, but that didn’t stop us from getting it done,” Biden said. “Every Republican member of Congress voted against the Inflation Reduction Act.”</w:t>
      </w:r>
    </w:p>
    <w:p w14:paraId="6859A8E4"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Blizzard argues part of the challenge is that most Americans are yet to fully feel the impact of Biden’s signature economic laws, including the bipartisan infrastructure bill, CHIPS and Science Act, and Inflation Reduction Act. “I don’t think anybody knows what the hell the CHIPS act is,” he says. “If I did a focus group with voters across the country on what the CHIPS act is, they would probably wonder if it’s Doritos or Lays.”</w:t>
      </w:r>
    </w:p>
    <w:p w14:paraId="52B11775" w14:textId="77777777" w:rsidR="0023540E" w:rsidRPr="00B06341" w:rsidRDefault="0023540E" w:rsidP="0023540E">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Still, Democratic strategists believe the real risk for Biden is avoiding the issue entirely because it’s unpopular. “</w:t>
      </w:r>
      <w:r w:rsidRPr="00B06341">
        <w:rPr>
          <w:rStyle w:val="StyleUnderline"/>
          <w:rFonts w:ascii="Times New Roman" w:hAnsi="Times New Roman" w:cs="Times New Roman"/>
        </w:rPr>
        <w:t>The economy is on people’s minds</w:t>
      </w:r>
      <w:r w:rsidRPr="00B06341">
        <w:rPr>
          <w:rStyle w:val="Style13ptBold"/>
          <w:rFonts w:ascii="Times New Roman" w:hAnsi="Times New Roman" w:cs="Times New Roman"/>
          <w:b w:val="0"/>
          <w:bCs w:val="0"/>
          <w:sz w:val="22"/>
        </w:rPr>
        <w:t>,” Lux says. “</w:t>
      </w:r>
      <w:r w:rsidRPr="00B06341">
        <w:rPr>
          <w:rStyle w:val="StyleUnderline"/>
          <w:rFonts w:ascii="Times New Roman" w:hAnsi="Times New Roman" w:cs="Times New Roman"/>
        </w:rPr>
        <w:t>You can’t avoid the topic. So we need to lean into the fight. We need to make our case. I</w:t>
      </w:r>
      <w:r w:rsidRPr="00B06341">
        <w:rPr>
          <w:rStyle w:val="Style13ptBold"/>
          <w:rFonts w:ascii="Times New Roman" w:hAnsi="Times New Roman" w:cs="Times New Roman"/>
          <w:b w:val="0"/>
          <w:bCs w:val="0"/>
          <w:sz w:val="22"/>
        </w:rPr>
        <w:t xml:space="preserve"> don’t think we have any choice.”</w:t>
      </w:r>
    </w:p>
    <w:p w14:paraId="6EDDBB2B" w14:textId="77777777" w:rsidR="0023540E" w:rsidRPr="00B06341" w:rsidRDefault="0023540E" w:rsidP="0023540E">
      <w:pPr>
        <w:pStyle w:val="Heading4"/>
        <w:rPr>
          <w:rFonts w:ascii="Times New Roman" w:hAnsi="Times New Roman" w:cs="Times New Roman"/>
          <w:b w:val="0"/>
          <w:sz w:val="22"/>
        </w:rPr>
      </w:pPr>
      <w:r w:rsidRPr="00B06341">
        <w:rPr>
          <w:rFonts w:ascii="Times New Roman" w:hAnsi="Times New Roman" w:cs="Times New Roman"/>
          <w:b w:val="0"/>
          <w:sz w:val="22"/>
        </w:rPr>
        <w:t>New spending will be attacked as inflationary</w:t>
      </w:r>
    </w:p>
    <w:p w14:paraId="4B624E64" w14:textId="77777777" w:rsidR="0023540E" w:rsidRPr="00B06341" w:rsidRDefault="0023540E" w:rsidP="0023540E">
      <w:pPr>
        <w:rPr>
          <w:rFonts w:ascii="Times New Roman" w:hAnsi="Times New Roman" w:cs="Times New Roman"/>
        </w:rPr>
      </w:pPr>
      <w:r w:rsidRPr="00B06341">
        <w:rPr>
          <w:rStyle w:val="Style13ptBold"/>
          <w:rFonts w:ascii="Times New Roman" w:hAnsi="Times New Roman" w:cs="Times New Roman"/>
          <w:b w:val="0"/>
          <w:bCs w:val="0"/>
          <w:sz w:val="22"/>
        </w:rPr>
        <w:t>Jonathan Chait 3-20-23 (Political Columnist. NY Intelligencer. Why Joe Biden’s Honeymoon With Progressives Is Coming to an End Expect a lot more Democratic infighting. https://nymag.com/intelligencer/2023/03/why-bidens-honeymoon-with-progressives-is-coming-to-an-end.html)</w:t>
      </w:r>
    </w:p>
    <w:p w14:paraId="1566303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 key foundation to Biden’s expansive domestic agenda was a long period of low inflation and interest rates and economic slack. Deficit hawks had lost the argument within the party because there was no cost to red ink. The government could simply borrow as much money as it wanted, and investors would lend it to them for very little cost.</w:t>
      </w:r>
    </w:p>
    <w:p w14:paraId="0C54785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Meanwhile</w:t>
      </w:r>
      <w:r w:rsidRPr="00B06341">
        <w:rPr>
          <w:rStyle w:val="StyleUnderline"/>
          <w:rFonts w:ascii="Times New Roman" w:hAnsi="Times New Roman" w:cs="Times New Roman"/>
        </w:rPr>
        <w:t>, the great recession had left a legacy of chronically slack labor markets and stagnant wages. The economy had just begun to approach full employment when the pandemic struck in 2020. The overriding economic imperative was to get back to full employment as fast as possible, even if it meant running high deficits</w:t>
      </w:r>
      <w:r w:rsidRPr="00B06341">
        <w:rPr>
          <w:rFonts w:ascii="Times New Roman" w:hAnsi="Times New Roman" w:cs="Times New Roman"/>
        </w:rPr>
        <w:t>.</w:t>
      </w:r>
    </w:p>
    <w:p w14:paraId="1F984FBC" w14:textId="77777777" w:rsidR="0023540E" w:rsidRPr="00B06341" w:rsidRDefault="0023540E" w:rsidP="0023540E">
      <w:pPr>
        <w:rPr>
          <w:rFonts w:ascii="Times New Roman" w:hAnsi="Times New Roman" w:cs="Times New Roman"/>
        </w:rPr>
      </w:pPr>
      <w:r w:rsidRPr="00B06341">
        <w:rPr>
          <w:rStyle w:val="Emphasis"/>
          <w:rFonts w:ascii="Times New Roman" w:hAnsi="Times New Roman" w:cs="Times New Roman"/>
          <w:b w:val="0"/>
        </w:rPr>
        <w:t>The stubborn return of inflation has flipped this dynamic</w:t>
      </w:r>
      <w:r w:rsidRPr="00B06341">
        <w:rPr>
          <w:rFonts w:ascii="Times New Roman" w:hAnsi="Times New Roman" w:cs="Times New Roman"/>
        </w:rPr>
        <w:t>. W</w:t>
      </w:r>
      <w:r w:rsidRPr="00B06341">
        <w:rPr>
          <w:rStyle w:val="StyleUnderline"/>
          <w:rFonts w:ascii="Times New Roman" w:hAnsi="Times New Roman" w:cs="Times New Roman"/>
        </w:rPr>
        <w:t xml:space="preserve">hereas before almost any new spending could be seen as a good thing — </w:t>
      </w:r>
      <w:r w:rsidRPr="00B06341">
        <w:rPr>
          <w:rFonts w:ascii="Times New Roman" w:hAnsi="Times New Roman" w:cs="Times New Roman"/>
        </w:rPr>
        <w:t xml:space="preserve">more demand would coax more people back into the workforce and lift their pay — </w:t>
      </w:r>
      <w:r w:rsidRPr="00B06341">
        <w:rPr>
          <w:rStyle w:val="Emphasis"/>
          <w:rFonts w:ascii="Times New Roman" w:hAnsi="Times New Roman" w:cs="Times New Roman"/>
          <w:b w:val="0"/>
        </w:rPr>
        <w:t xml:space="preserve">those effects are now harmful. </w:t>
      </w:r>
      <w:r w:rsidRPr="00B06341">
        <w:rPr>
          <w:rStyle w:val="StyleUnderline"/>
          <w:rFonts w:ascii="Times New Roman" w:hAnsi="Times New Roman" w:cs="Times New Roman"/>
        </w:rPr>
        <w:t xml:space="preserve">Democrats are suddenly faced with an </w:t>
      </w:r>
      <w:r w:rsidRPr="00B06341">
        <w:rPr>
          <w:rStyle w:val="Emphasis"/>
          <w:rFonts w:ascii="Times New Roman" w:hAnsi="Times New Roman" w:cs="Times New Roman"/>
          <w:b w:val="0"/>
        </w:rPr>
        <w:t>imperative to</w:t>
      </w:r>
      <w:r w:rsidRPr="00B06341">
        <w:rPr>
          <w:rStyle w:val="StyleUnderline"/>
          <w:rFonts w:ascii="Times New Roman" w:hAnsi="Times New Roman" w:cs="Times New Roman"/>
        </w:rPr>
        <w:t xml:space="preserve"> </w:t>
      </w:r>
      <w:r w:rsidRPr="00B06341">
        <w:rPr>
          <w:rStyle w:val="Emphasis"/>
          <w:rFonts w:ascii="Times New Roman" w:hAnsi="Times New Roman" w:cs="Times New Roman"/>
          <w:b w:val="0"/>
        </w:rPr>
        <w:t>cool off economic demand rather than fuel it.</w:t>
      </w:r>
      <w:r w:rsidRPr="00B06341">
        <w:rPr>
          <w:rFonts w:ascii="Times New Roman" w:hAnsi="Times New Roman" w:cs="Times New Roman"/>
        </w:rPr>
        <w:t xml:space="preserve"> That means </w:t>
      </w:r>
      <w:r w:rsidRPr="00B06341">
        <w:rPr>
          <w:rStyle w:val="StyleUnderline"/>
          <w:rFonts w:ascii="Times New Roman" w:hAnsi="Times New Roman" w:cs="Times New Roman"/>
        </w:rPr>
        <w:t>they now need to consider trade-offs that, until recently, they could ignore</w:t>
      </w:r>
      <w:r w:rsidRPr="00B06341">
        <w:rPr>
          <w:rFonts w:ascii="Times New Roman" w:hAnsi="Times New Roman" w:cs="Times New Roman"/>
        </w:rPr>
        <w:t>.</w:t>
      </w:r>
    </w:p>
    <w:p w14:paraId="31379B64"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Biden’s budget is one indication of this fiscal retreat. He</w:t>
      </w:r>
      <w:r w:rsidRPr="00B06341">
        <w:rPr>
          <w:rFonts w:ascii="Times New Roman" w:hAnsi="Times New Roman" w:cs="Times New Roman"/>
        </w:rPr>
        <w:t xml:space="preserve"> is still proposing new taxes on the wealthy, as before. But now he is framing those levies as a way to maintain existing Medicare benefits, rather than finding a stream to create new benefits. This still gives him a politically advantageous message, but </w:t>
      </w:r>
      <w:r w:rsidRPr="00B06341">
        <w:rPr>
          <w:rStyle w:val="Emphasis"/>
          <w:rFonts w:ascii="Times New Roman" w:hAnsi="Times New Roman" w:cs="Times New Roman"/>
          <w:b w:val="0"/>
        </w:rPr>
        <w:t>he has retreated to a less ambitious posture</w:t>
      </w:r>
      <w:r w:rsidRPr="00B06341">
        <w:rPr>
          <w:rFonts w:ascii="Times New Roman" w:hAnsi="Times New Roman" w:cs="Times New Roman"/>
        </w:rPr>
        <w:t>.</w:t>
      </w:r>
    </w:p>
    <w:p w14:paraId="3D5118B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In the short run, relations between Biden and the progressives remain placid. His only primary opponent, Marianne Williamson, is a kook no one takes seriously. Progressive reservations remain subdued. But if I am right about this, the long honeymoon between Biden and the progressive movement has already ended, and days of angry infighting lay ahead.</w:t>
      </w:r>
    </w:p>
    <w:p w14:paraId="6B2E89C2" w14:textId="77777777" w:rsidR="0023540E" w:rsidRPr="00B06341" w:rsidRDefault="0023540E" w:rsidP="0023540E">
      <w:pPr>
        <w:pStyle w:val="Heading4"/>
        <w:rPr>
          <w:rFonts w:ascii="Times New Roman" w:hAnsi="Times New Roman" w:cs="Times New Roman"/>
        </w:rPr>
      </w:pPr>
    </w:p>
    <w:p w14:paraId="7367D0C8"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Bidenomic roll out relies on avoiding any hint of policies that could fuel inflation - </w:t>
      </w:r>
    </w:p>
    <w:p w14:paraId="70C18BDA"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Cancryn &amp; Lemire, Politico, 6-27-23</w:t>
      </w:r>
    </w:p>
    <w:p w14:paraId="4C1F2C7F" w14:textId="503440EB" w:rsidR="0023540E" w:rsidRPr="00B06341" w:rsidRDefault="0023540E" w:rsidP="0023540E">
      <w:pPr>
        <w:rPr>
          <w:rFonts w:ascii="Times New Roman" w:hAnsi="Times New Roman" w:cs="Times New Roman"/>
        </w:rPr>
      </w:pPr>
      <w:r w:rsidRPr="00B06341">
        <w:rPr>
          <w:rStyle w:val="Style13ptBold"/>
          <w:rFonts w:ascii="Times New Roman" w:hAnsi="Times New Roman" w:cs="Times New Roman"/>
        </w:rPr>
        <w:t>[</w:t>
      </w:r>
      <w:r w:rsidRPr="00B06341">
        <w:rPr>
          <w:rFonts w:ascii="Times New Roman" w:hAnsi="Times New Roman" w:cs="Times New Roman"/>
        </w:rPr>
        <w:t xml:space="preserve">ADAM CANCRYN and JONATHAN LEMIRE 6-27-23, Politico, “Biden puts all his chips on the table with a push on ‘Bidenomics’.” </w:t>
      </w:r>
      <w:hyperlink r:id="rId93" w:history="1">
        <w:r w:rsidR="0096120A" w:rsidRPr="00B06341">
          <w:rPr>
            <w:rStyle w:val="Hyperlink"/>
            <w:rFonts w:ascii="Times New Roman" w:hAnsi="Times New Roman" w:cs="Times New Roman"/>
          </w:rPr>
          <w:t>https://www.politico.com/news/2023/06/27/biden-puts-all-his-chips-on-the-table-with-a-push-on-bidenomics-00103861</w:t>
        </w:r>
      </w:hyperlink>
      <w:r w:rsidRPr="00B06341">
        <w:rPr>
          <w:rFonts w:ascii="Times New Roman" w:hAnsi="Times New Roman" w:cs="Times New Roman"/>
        </w:rPr>
        <w:t>)</w:t>
      </w:r>
    </w:p>
    <w:p w14:paraId="5EAAF494" w14:textId="77777777" w:rsidR="0096120A" w:rsidRPr="00B06341" w:rsidRDefault="0096120A" w:rsidP="0023540E">
      <w:pPr>
        <w:rPr>
          <w:rFonts w:ascii="Times New Roman" w:hAnsi="Times New Roman" w:cs="Times New Roman"/>
        </w:rPr>
      </w:pPr>
    </w:p>
    <w:p w14:paraId="62FAD92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President Joe Biden is tying his political fate to the U.S. economy — recessionary risks be damned.</w:t>
      </w:r>
    </w:p>
    <w:p w14:paraId="4C6A99C5"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The White House this week is going all in on a campaign to claim credit for the nation’s post-pandemic resurgence, touting an economic vision that aides see as so central to Biden’s presidential legacy they’ve gone as far as giving it a name: “Bidenomics.”</w:t>
      </w:r>
    </w:p>
    <w:p w14:paraId="3099EF29"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It’s a fresh messaging push that marks the most aggressive attempt yet by Biden world to convince the public that the economy is, in fact, good. It’s also a major bet that the bottom won’t fall out</w:t>
      </w:r>
      <w:r w:rsidRPr="00B06341">
        <w:rPr>
          <w:rFonts w:ascii="Times New Roman" w:hAnsi="Times New Roman" w:cs="Times New Roman"/>
        </w:rPr>
        <w:t>, at least through November 2024.</w:t>
      </w:r>
    </w:p>
    <w:p w14:paraId="1C78D48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“They’re going to wrap their arms fully around the economic strategy and economic results,” said Seth Harris, the former deputy director of Biden’s National Economic Council. “And I think their expectation is that there will not be a recession.”</w:t>
      </w:r>
    </w:p>
    <w:p w14:paraId="627D462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question of how strongly to tout the economy has vexed virtually every president running during a time of recovery. Boast too hard and voters may perceive you as out of touch. Stay too quiet and risk the perception of taking hold that times are bleak and getting bleaker.</w:t>
      </w:r>
    </w:p>
    <w:p w14:paraId="7AFA536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 has pledged to avoid the missteps of his former boss, Barack Obama. He was reluctant in real time to play up good economic news after voters recoiled at his first attempt to do so though an infamous 2010 tour dubbed “Recovery Summer.” The current effort is an implicit recognition that Biden has more work to do.</w:t>
      </w:r>
    </w:p>
    <w:p w14:paraId="705FCBC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Key to the sales pitch, which will include a speech Wednesday by the president formally outlining his economic case, is defining what exactly Bidenomics is. Ahead of the address, White House aides described the term as a broad collection of policies aimed at using government muscle to revive and reshape the economy to help the middle class. They pointed to a range of efforts, including bolstering manufacturing investments, expanding high speed internet access and cracking down on industries that charge so-called junk fees.</w:t>
      </w:r>
    </w:p>
    <w:p w14:paraId="26194DE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If the definition is a bit all-encompassing, the implication is clear. Biden’s political fortunes, his top aides believe, will hinge on how effectively they can hammer home the idea that voters are better off than just a few years ago — and have the Biden administration to thank for it.</w:t>
      </w:r>
    </w:p>
    <w:p w14:paraId="33CEBB8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“There’s going to be billions of dollars spent laying out what Joe Biden has done,” said one Democratic national political consultant familiar with the campaign strategy. “All these things are incredibly popular. But people don’t really know about them.”</w:t>
      </w:r>
    </w:p>
    <w:p w14:paraId="1CFD5315"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lastRenderedPageBreak/>
        <w:t>The decision to lean fully into Biden’s economic record comes even as the administration faces persistent challenges that could threaten to derail the sunny story it’s trying to sell.</w:t>
      </w:r>
    </w:p>
    <w:p w14:paraId="3D691E14"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High inflation dogged the White House through much of last year, souring voters on an otherwise encouraging economic picture and sowing doubts about Biden’s agenda. Though the price hikes now show signs of easing, aides acknowledge inflation remains too high.</w:t>
      </w:r>
    </w:p>
    <w:p w14:paraId="04B3A9C1"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Biden says slowing inflation is 'more proof' his economic plan is working</w:t>
      </w:r>
    </w:p>
    <w:p w14:paraId="7B84055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Federal Reserve, meanwhile, is in the midst of trying to orchestrate a soft landing to ease inflation that’s likely to require still more interest rate hikes. Even if those moves don’t tip the U.S. into a painful recession, as economists initially predicted, few believe the economy can sustain its red-hot job creation pace into a third consecutive year.</w:t>
      </w:r>
    </w:p>
    <w:p w14:paraId="12CDA53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The strategy certainly makes sense,”</w:t>
      </w:r>
      <w:r w:rsidRPr="00B06341">
        <w:rPr>
          <w:rFonts w:ascii="Times New Roman" w:hAnsi="Times New Roman" w:cs="Times New Roman"/>
        </w:rPr>
        <w:t xml:space="preserve"> Michael Strain, the director of economic policy studies at the American Enterprise Institute, said of Biden lashing himself to an economy defined so far by rising wages and near record-low unemployment. “The risk is obviously that that will not always be the case — and it’s a pretty long road until 2024.”</w:t>
      </w:r>
    </w:p>
    <w:p w14:paraId="7648C55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 advisers privately acknowledge the hazards of centering an economy that’s likely closer to a peak than a valley, especially more than a year out from Election Day. Branding whatever happens over these next 17 months as the result of Bidenomics reflects an even bigger gamble, opening Biden up to a raft of attacks from his Republican opponents if the U.S. hits a downturn.</w:t>
      </w:r>
    </w:p>
    <w:p w14:paraId="60C76C9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administration’s attempt to label Biden’s economic legacy just more than halfway through his first term has struck even some Democrats as premature, and a potential unforced error.</w:t>
      </w:r>
    </w:p>
    <w:p w14:paraId="5D9D38D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“Bidenomics sounds like bad math,” said a Democratic strategist who was granted anonymity to speak frankly. “Bidenomics sounds like when my parents tell me something costs $2 and it’s $20.”</w:t>
      </w:r>
    </w:p>
    <w:p w14:paraId="7399759A"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Biden and his top aides have grown increasingly confident they can sidestep a deep recession</w:t>
      </w:r>
      <w:r w:rsidRPr="00B06341">
        <w:rPr>
          <w:rFonts w:ascii="Times New Roman" w:hAnsi="Times New Roman" w:cs="Times New Roman"/>
        </w:rPr>
        <w:t xml:space="preserve">, </w:t>
      </w:r>
      <w:r w:rsidRPr="00B06341">
        <w:rPr>
          <w:rStyle w:val="StyleUnderline"/>
          <w:rFonts w:ascii="Times New Roman" w:hAnsi="Times New Roman" w:cs="Times New Roman"/>
        </w:rPr>
        <w:t>encouraged by data that shows the economy continues to add jobs even as interest rates rise and inflation cools.</w:t>
      </w:r>
    </w:p>
    <w:p w14:paraId="6141805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 don’t think anybody in the White House would say there’s zero chance of a recession, but I think their view is that at worst, it would be a fairly shallow and fairly short recession,” Harris said. “That’s a risk they’re willing to bear because the rest of the economic news has been so strong.”</w:t>
      </w:r>
    </w:p>
    <w:p w14:paraId="28E4888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Inside the administration, </w:t>
      </w:r>
      <w:r w:rsidRPr="00B06341">
        <w:rPr>
          <w:rStyle w:val="StyleUnderline"/>
          <w:rFonts w:ascii="Times New Roman" w:hAnsi="Times New Roman" w:cs="Times New Roman"/>
        </w:rPr>
        <w:t>officials described a straightforward set of calculations contributing to the Bidenomics push. Presidents are typically defined by the state of the economy whether they like it or not, making Biden’s choice less whether he’ll run on his economic record but how he frames that record for voters</w:t>
      </w:r>
      <w:r w:rsidRPr="00B06341">
        <w:rPr>
          <w:rFonts w:ascii="Times New Roman" w:hAnsi="Times New Roman" w:cs="Times New Roman"/>
        </w:rPr>
        <w:t>.</w:t>
      </w:r>
    </w:p>
    <w:p w14:paraId="625597F9"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That means taking advantage of the economy’s current strength to spotlight concrete progress areas, one White House official said, while also laying out Biden’s vision for building on that foundation</w:t>
      </w:r>
      <w:r w:rsidRPr="00B06341">
        <w:rPr>
          <w:rFonts w:ascii="Times New Roman" w:hAnsi="Times New Roman" w:cs="Times New Roman"/>
        </w:rPr>
        <w:t>.</w:t>
      </w:r>
    </w:p>
    <w:p w14:paraId="08B426D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In addition to Wednesday’s speech, Biden is slated to hold several events this week. It is part of an “Investing in America” blitz that will see senior officials dispatched across the country to highlight the on-the-ground impact of the administration’s investments. The White House has </w:t>
      </w:r>
      <w:r w:rsidRPr="00B06341">
        <w:rPr>
          <w:rFonts w:ascii="Times New Roman" w:hAnsi="Times New Roman" w:cs="Times New Roman"/>
        </w:rPr>
        <w:lastRenderedPageBreak/>
        <w:t>also seized on other tangible, real-world projects — like the I-95 highway repair in Philadelphia and the Commerce Department’s Monday rollout of new funding to bolster broadband internet access — to demonstrate the impact its policies are having on people’s lives.</w:t>
      </w:r>
    </w:p>
    <w:p w14:paraId="0243CC5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“Better pay and other Biden Administration policies have helped put middle class Americans into stronger financial position than they were in pre-pandemic—despite the global challenge of inflation,” White House senior advisers Anita Dunn and Mike Donilon wrote in a memo this week making the case for Biden’s economic agenda.</w:t>
      </w:r>
    </w:p>
    <w:p w14:paraId="7E03208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“Bidenomics” push also grew out of aides’ frustration with the portrayal of the economy on cable news and in the press. They’ve complained that the media consistently overstated the risks of a recession and undersold the merits of Biden’s suite of major legislative accomplishments. The new branding, they hope, will drive a fresh evaluation of Biden’s record more than two years into the presidency.</w:t>
      </w:r>
    </w:p>
    <w:p w14:paraId="590510ED"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In the meantime</w:t>
      </w:r>
      <w:r w:rsidRPr="00B06341">
        <w:rPr>
          <w:rStyle w:val="StyleUnderline"/>
          <w:rFonts w:ascii="Times New Roman" w:hAnsi="Times New Roman" w:cs="Times New Roman"/>
        </w:rPr>
        <w:t>, Biden allies are already looking ahead to the reelection campaign. They hope the new branding will provide a favorable contrast to the record of</w:t>
      </w:r>
      <w:r w:rsidRPr="00B06341">
        <w:rPr>
          <w:rFonts w:ascii="Times New Roman" w:hAnsi="Times New Roman" w:cs="Times New Roman"/>
        </w:rPr>
        <w:t xml:space="preserve"> GOP frontrunner and former president Donald </w:t>
      </w:r>
      <w:r w:rsidRPr="00B06341">
        <w:rPr>
          <w:rStyle w:val="StyleUnderline"/>
          <w:rFonts w:ascii="Times New Roman" w:hAnsi="Times New Roman" w:cs="Times New Roman"/>
        </w:rPr>
        <w:t>Trump, as well as a rebuke to the trickle-down Reaganomics embraced more broadly across the Republican presidential field.</w:t>
      </w:r>
    </w:p>
    <w:p w14:paraId="3267322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More immediately, </w:t>
      </w:r>
      <w:r w:rsidRPr="00B06341">
        <w:rPr>
          <w:rStyle w:val="StyleUnderline"/>
          <w:rFonts w:ascii="Times New Roman" w:hAnsi="Times New Roman" w:cs="Times New Roman"/>
        </w:rPr>
        <w:t>Democrats inside and outside the administration concede they have substantial work ahead in selling Biden’s vision to voters still skeptical of the economy’s trajectory</w:t>
      </w:r>
      <w:r w:rsidRPr="00B06341">
        <w:rPr>
          <w:rFonts w:ascii="Times New Roman" w:hAnsi="Times New Roman" w:cs="Times New Roman"/>
        </w:rPr>
        <w:t xml:space="preserve"> — and in many cases oblivious to the administration’s accomplishments.</w:t>
      </w:r>
    </w:p>
    <w:p w14:paraId="3BFB1A9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Confidence in the economy remains low. A recent Pew Research Center survey ranked inflation as the public’s top concern, with Biden’s overall job approval mired at 35 percent.</w:t>
      </w:r>
    </w:p>
    <w:p w14:paraId="2B38F83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Perhaps even more concerning for the administration, the same poll found Americans trust Republicans on the economy more than Democrats by a wide margin.</w:t>
      </w:r>
    </w:p>
    <w:p w14:paraId="43962CA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“You have a remarkable employment picture,” said Will Marshall, president of the Democratic think tank Progressive Policy Institute. “But there’s no doubting the mood of economic pessimism that hangs over the country still, and that’s what has to be changed.”</w:t>
      </w:r>
    </w:p>
    <w:p w14:paraId="733B7C4C"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That’s a deficit, Marshall added, that will require concerted effort to make up, and a forceful message from Biden and his advisers that goes well beyond a simple rebrand.</w:t>
      </w:r>
    </w:p>
    <w:p w14:paraId="4C1C5EF4"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The White House needs to make sure people know that the president understands the pain they’re feeling, understands the bite that inflation is putting on their disposable income,</w:t>
      </w:r>
      <w:r w:rsidRPr="00B06341">
        <w:rPr>
          <w:rFonts w:ascii="Times New Roman" w:hAnsi="Times New Roman" w:cs="Times New Roman"/>
        </w:rPr>
        <w:t>” he said. “</w:t>
      </w:r>
      <w:r w:rsidRPr="00B06341">
        <w:rPr>
          <w:rStyle w:val="StyleUnderline"/>
          <w:rFonts w:ascii="Times New Roman" w:hAnsi="Times New Roman" w:cs="Times New Roman"/>
        </w:rPr>
        <w:t>And then you have to give them a narrative of success.”</w:t>
      </w:r>
    </w:p>
    <w:p w14:paraId="77738D7B" w14:textId="77777777" w:rsidR="0023540E" w:rsidRPr="00B06341" w:rsidRDefault="0023540E" w:rsidP="0023540E">
      <w:pPr>
        <w:rPr>
          <w:rStyle w:val="StyleUnderline"/>
          <w:rFonts w:ascii="Times New Roman" w:hAnsi="Times New Roman" w:cs="Times New Roman"/>
        </w:rPr>
      </w:pPr>
    </w:p>
    <w:p w14:paraId="27079588"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Working class swing voters will be a </w:t>
      </w:r>
      <w:r w:rsidRPr="00B06341">
        <w:rPr>
          <w:rFonts w:ascii="Times New Roman" w:hAnsi="Times New Roman" w:cs="Times New Roman"/>
          <w:u w:val="single"/>
        </w:rPr>
        <w:t>critical voting bloc</w:t>
      </w:r>
      <w:r w:rsidRPr="00B06341">
        <w:rPr>
          <w:rFonts w:ascii="Times New Roman" w:hAnsi="Times New Roman" w:cs="Times New Roman"/>
        </w:rPr>
        <w:t xml:space="preserve"> to Biden reelection – he </w:t>
      </w:r>
      <w:r w:rsidRPr="00B06341">
        <w:rPr>
          <w:rFonts w:ascii="Times New Roman" w:hAnsi="Times New Roman" w:cs="Times New Roman"/>
          <w:u w:val="single"/>
        </w:rPr>
        <w:t>CANNOT</w:t>
      </w:r>
      <w:r w:rsidRPr="00B06341">
        <w:rPr>
          <w:rFonts w:ascii="Times New Roman" w:hAnsi="Times New Roman" w:cs="Times New Roman"/>
        </w:rPr>
        <w:t xml:space="preserve"> win within them</w:t>
      </w:r>
    </w:p>
    <w:p w14:paraId="690040F8"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Weissert &amp; Kim, National Political Reporter, 6-16-23 </w:t>
      </w:r>
    </w:p>
    <w:p w14:paraId="49C95DA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(Will &amp; Seung Min, 6-16-23, NBC Philadelphia, “Biden is returning to union roots as 2024 campaign gears up in Philly.” https://www.nbcphiladelphia.com/decision-2024/biden-is-returning-to-union-roots-as-2024-campaign-gears-up-in-philly/3586893/)</w:t>
      </w:r>
    </w:p>
    <w:p w14:paraId="4D19ED23" w14:textId="77777777" w:rsidR="0023540E" w:rsidRPr="00B06341" w:rsidRDefault="0023540E" w:rsidP="0023540E">
      <w:pPr>
        <w:rPr>
          <w:rStyle w:val="Emphasis"/>
          <w:rFonts w:ascii="Times New Roman" w:hAnsi="Times New Roman" w:cs="Times New Roman"/>
        </w:rPr>
      </w:pPr>
      <w:r w:rsidRPr="00B06341">
        <w:rPr>
          <w:rFonts w:ascii="Times New Roman" w:hAnsi="Times New Roman" w:cs="Times New Roman"/>
        </w:rPr>
        <w:lastRenderedPageBreak/>
        <w:t xml:space="preserve">Joe Biden opened his 2020 presidential run at a Pittsburgh union hall, declaring, “I'm a union man. Period." As he gears up for reelection, the president's first political rally is being held at a union gathering on the other side of Pennsylvania, punctuating just how much </w:t>
      </w:r>
      <w:r w:rsidRPr="00B06341">
        <w:rPr>
          <w:rStyle w:val="StyleUnderline"/>
          <w:rFonts w:ascii="Times New Roman" w:hAnsi="Times New Roman" w:cs="Times New Roman"/>
        </w:rPr>
        <w:t xml:space="preserve">Biden is counting on labor support to carry him to a second term — </w:t>
      </w:r>
      <w:r w:rsidRPr="00B06341">
        <w:rPr>
          <w:rStyle w:val="Emphasis"/>
          <w:rFonts w:ascii="Times New Roman" w:hAnsi="Times New Roman" w:cs="Times New Roman"/>
        </w:rPr>
        <w:t>especially in a critical battleground state.</w:t>
      </w:r>
    </w:p>
    <w:p w14:paraId="76AB3705"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The symmetry is no accident.</w:t>
      </w:r>
      <w:r w:rsidRPr="00B06341">
        <w:rPr>
          <w:rFonts w:ascii="Times New Roman" w:hAnsi="Times New Roman" w:cs="Times New Roman"/>
        </w:rPr>
        <w:t xml:space="preserve"> </w:t>
      </w:r>
      <w:r w:rsidRPr="00B06341">
        <w:rPr>
          <w:rStyle w:val="StyleUnderline"/>
          <w:rFonts w:ascii="Times New Roman" w:hAnsi="Times New Roman" w:cs="Times New Roman"/>
        </w:rPr>
        <w:t>Rallying labor activists</w:t>
      </w:r>
      <w:r w:rsidRPr="00B06341">
        <w:rPr>
          <w:rFonts w:ascii="Times New Roman" w:hAnsi="Times New Roman" w:cs="Times New Roman"/>
        </w:rPr>
        <w:t xml:space="preserve"> on Saturday at Philadelphia's convention center </w:t>
      </w:r>
      <w:r w:rsidRPr="00B06341">
        <w:rPr>
          <w:rStyle w:val="StyleUnderline"/>
          <w:rFonts w:ascii="Times New Roman" w:hAnsi="Times New Roman" w:cs="Times New Roman"/>
        </w:rPr>
        <w:t>can help Biden's campaign spark enthusiasm and tap early organizing muscle</w:t>
      </w:r>
      <w:r w:rsidRPr="00B06341">
        <w:rPr>
          <w:rFonts w:ascii="Times New Roman" w:hAnsi="Times New Roman" w:cs="Times New Roman"/>
        </w:rPr>
        <w:t xml:space="preserve">. </w:t>
      </w:r>
      <w:r w:rsidRPr="00B06341">
        <w:rPr>
          <w:rStyle w:val="StyleUnderline"/>
          <w:rFonts w:ascii="Times New Roman" w:hAnsi="Times New Roman" w:cs="Times New Roman"/>
        </w:rPr>
        <w:t>That may eventually boost Democratic voter turnout</w:t>
      </w:r>
      <w:r w:rsidRPr="00B06341">
        <w:rPr>
          <w:rFonts w:ascii="Times New Roman" w:hAnsi="Times New Roman" w:cs="Times New Roman"/>
        </w:rPr>
        <w:t xml:space="preserve"> in the city's suburbs and other key parts of Pennsylvania, which in 2020 helped him flip the state where Biden was born from Donald Trump.</w:t>
      </w:r>
    </w:p>
    <w:p w14:paraId="216ABCD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“It speaks to this president’s visceral understanding that, when the labor movement in the United States is strong, the economy and our democracy are strong,” said Mary Kay Henry, international president of the 2-million-member Service Employees International Union. “He sees the role that working people and unions play in everything that he’s trying to make happen.”</w:t>
      </w:r>
    </w:p>
    <w:p w14:paraId="16DA7D76"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Biden has used executive actions to promote worker organizing, personally cheered unionization efforts at corporate giants like Amazon and authorized federal funding to aid union members' pensions. He's also traveled the country, trumpeting how union labor is building bridges, widening highways, improving train tunnels and expanding rural broadband access as part of the bipartisan, $1.1 trillion public works package Congress passed in 2021.</w:t>
      </w:r>
    </w:p>
    <w:p w14:paraId="570BE20C"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Though the number of workers belonging to a union has risen, overall union membership rates nationwide fell to an all-time low in 2022. </w:t>
      </w:r>
      <w:r w:rsidRPr="00B06341">
        <w:rPr>
          <w:rStyle w:val="StyleUnderline"/>
          <w:rFonts w:ascii="Times New Roman" w:hAnsi="Times New Roman" w:cs="Times New Roman"/>
        </w:rPr>
        <w:t>The country's largest unions have nonetheless built sprawling get-out-the-vote efforts, which Biden is counting on to help turn out his supporters in Pennsylvania, as well as other swing states like Michigan and Nevada.</w:t>
      </w:r>
    </w:p>
    <w:p w14:paraId="7DEBB974"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Even small shifts in working class votes can swing the election</w:t>
      </w:r>
    </w:p>
    <w:p w14:paraId="573681D6"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Leonhardt, New York Times Senior writer, 6-13-23 </w:t>
      </w:r>
    </w:p>
    <w:p w14:paraId="611FE1C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(David, 6-13-23, The New York Times. How Democrats Can Win Workers. https://www.nytimes.com/2023/06/13/briefing/democrats-elections-poll.html)</w:t>
      </w:r>
    </w:p>
    <w:p w14:paraId="1F24A25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A key point is that </w:t>
      </w:r>
      <w:r w:rsidRPr="00B06341">
        <w:rPr>
          <w:rStyle w:val="Emphasis"/>
          <w:rFonts w:ascii="Times New Roman" w:hAnsi="Times New Roman" w:cs="Times New Roman"/>
        </w:rPr>
        <w:t>even modest shifts in the working-class vote can decide elections</w:t>
      </w:r>
      <w:r w:rsidRPr="00B06341">
        <w:rPr>
          <w:rFonts w:ascii="Times New Roman" w:hAnsi="Times New Roman" w:cs="Times New Roman"/>
        </w:rPr>
        <w:t xml:space="preserve">. </w:t>
      </w:r>
      <w:r w:rsidRPr="00B06341">
        <w:rPr>
          <w:rStyle w:val="StyleUnderline"/>
          <w:rFonts w:ascii="Times New Roman" w:hAnsi="Times New Roman" w:cs="Times New Roman"/>
        </w:rPr>
        <w:t>If</w:t>
      </w:r>
      <w:r w:rsidRPr="00B06341">
        <w:rPr>
          <w:rFonts w:ascii="Times New Roman" w:hAnsi="Times New Roman" w:cs="Times New Roman"/>
        </w:rPr>
        <w:t xml:space="preserve"> President </w:t>
      </w:r>
      <w:r w:rsidRPr="00B06341">
        <w:rPr>
          <w:rStyle w:val="StyleUnderline"/>
          <w:rFonts w:ascii="Times New Roman" w:hAnsi="Times New Roman" w:cs="Times New Roman"/>
        </w:rPr>
        <w:t>Biden wins 50 percent of the non-college vote next year, he will almost certainly be re-elected. If he wins only 45 percent, he will probably lose</w:t>
      </w:r>
      <w:r w:rsidRPr="00B06341">
        <w:rPr>
          <w:rFonts w:ascii="Times New Roman" w:hAnsi="Times New Roman" w:cs="Times New Roman"/>
        </w:rPr>
        <w:t>.</w:t>
      </w:r>
    </w:p>
    <w:p w14:paraId="5B750620" w14:textId="77777777" w:rsidR="0023540E" w:rsidRPr="00B06341" w:rsidRDefault="0023540E" w:rsidP="0023540E">
      <w:pPr>
        <w:pStyle w:val="Heading3"/>
        <w:rPr>
          <w:rFonts w:ascii="Times New Roman" w:hAnsi="Times New Roman" w:cs="Times New Roman"/>
        </w:rPr>
      </w:pPr>
      <w:bookmarkStart w:id="37" w:name="_Toc140420816"/>
      <w:r w:rsidRPr="00B06341">
        <w:rPr>
          <w:rFonts w:ascii="Times New Roman" w:hAnsi="Times New Roman" w:cs="Times New Roman"/>
        </w:rPr>
        <w:lastRenderedPageBreak/>
        <w:t>Uniqueness &amp; Internal Link – Biden Wins</w:t>
      </w:r>
      <w:bookmarkEnd w:id="37"/>
    </w:p>
    <w:p w14:paraId="3378D2A4" w14:textId="77777777" w:rsidR="0023540E" w:rsidRPr="00B06341" w:rsidRDefault="0023540E" w:rsidP="0023540E">
      <w:pPr>
        <w:rPr>
          <w:rFonts w:ascii="Times New Roman" w:hAnsi="Times New Roman" w:cs="Times New Roman"/>
        </w:rPr>
      </w:pPr>
    </w:p>
    <w:p w14:paraId="3D35AF53"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Biden wins now and independent voters are key </w:t>
      </w:r>
    </w:p>
    <w:p w14:paraId="4F93E382"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Burton &amp; Alomran, Data for Progress Senior analyst and lead analyst, 6-21-23</w:t>
      </w:r>
    </w:p>
    <w:p w14:paraId="778BE2B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(Brian &amp; Isa, 6-21-23, Data for Progress. A No Labels Candidate Would Be an Unserious Contender and a Threat to Democracy. https://www.dataforprogress.org/blog/2023/6/21/a-no-labels-candidate-would-be-an-unserious-contender-and-a-threat-to-democracy)</w:t>
      </w:r>
    </w:p>
    <w:p w14:paraId="4C8492C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As things look right now, </w:t>
      </w:r>
      <w:r w:rsidRPr="00B06341">
        <w:rPr>
          <w:rStyle w:val="StyleUnderline"/>
          <w:rFonts w:ascii="Times New Roman" w:hAnsi="Times New Roman" w:cs="Times New Roman"/>
        </w:rPr>
        <w:t xml:space="preserve">a hypothetical rematch between Biden and Trump would </w:t>
      </w:r>
      <w:r w:rsidRPr="00B06341">
        <w:rPr>
          <w:rFonts w:ascii="Times New Roman" w:hAnsi="Times New Roman" w:cs="Times New Roman"/>
        </w:rPr>
        <w:t xml:space="preserve">already </w:t>
      </w:r>
      <w:r w:rsidRPr="00B06341">
        <w:rPr>
          <w:rStyle w:val="StyleUnderline"/>
          <w:rFonts w:ascii="Times New Roman" w:hAnsi="Times New Roman" w:cs="Times New Roman"/>
        </w:rPr>
        <w:t>be</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a relatively close race. In a two-way race between the candidates, </w:t>
      </w:r>
      <w:r w:rsidRPr="00B06341">
        <w:rPr>
          <w:rFonts w:ascii="Times New Roman" w:hAnsi="Times New Roman" w:cs="Times New Roman"/>
        </w:rPr>
        <w:t xml:space="preserve">we find that </w:t>
      </w:r>
      <w:r w:rsidRPr="00B06341">
        <w:rPr>
          <w:rStyle w:val="StyleUnderline"/>
          <w:rFonts w:ascii="Times New Roman" w:hAnsi="Times New Roman" w:cs="Times New Roman"/>
        </w:rPr>
        <w:t xml:space="preserve">Biden beats Trump by a +2-point margin across </w:t>
      </w:r>
      <w:r w:rsidRPr="00B06341">
        <w:rPr>
          <w:rStyle w:val="Emphasis"/>
          <w:rFonts w:ascii="Times New Roman" w:hAnsi="Times New Roman" w:cs="Times New Roman"/>
        </w:rPr>
        <w:t>all likely voters</w:t>
      </w:r>
      <w:r w:rsidRPr="00B06341">
        <w:rPr>
          <w:rFonts w:ascii="Times New Roman" w:hAnsi="Times New Roman" w:cs="Times New Roman"/>
        </w:rPr>
        <w:t>. Importantly, while both candidates expectedly win the lion’s share of their own party’s voters,</w:t>
      </w:r>
      <w:r w:rsidRPr="00B06341">
        <w:rPr>
          <w:rStyle w:val="StyleUnderline"/>
          <w:rFonts w:ascii="Times New Roman" w:hAnsi="Times New Roman" w:cs="Times New Roman"/>
        </w:rPr>
        <w:t xml:space="preserve"> Biden’s victory in this head-to-head is largely driven by </w:t>
      </w:r>
      <w:r w:rsidRPr="00B06341">
        <w:rPr>
          <w:rStyle w:val="Emphasis"/>
          <w:rFonts w:ascii="Times New Roman" w:hAnsi="Times New Roman" w:cs="Times New Roman"/>
        </w:rPr>
        <w:t>a +6-point advantage among Independent voters</w:t>
      </w:r>
      <w:r w:rsidRPr="00B06341">
        <w:rPr>
          <w:rStyle w:val="StyleUnderline"/>
          <w:rFonts w:ascii="Times New Roman" w:hAnsi="Times New Roman" w:cs="Times New Roman"/>
        </w:rPr>
        <w:t>,</w:t>
      </w:r>
      <w:r w:rsidRPr="00B06341">
        <w:rPr>
          <w:rFonts w:ascii="Times New Roman" w:hAnsi="Times New Roman" w:cs="Times New Roman"/>
        </w:rPr>
        <w:t xml:space="preserve"> where he beats out Trump 43 percent to 37 percent. Given the candidates’ matching leads among their own voters, successfully appealing to Independent voters of all stripes becomes an even more critical deciding factor in this hypothetical race.</w:t>
      </w:r>
    </w:p>
    <w:p w14:paraId="15003E34" w14:textId="77777777" w:rsidR="0023540E" w:rsidRPr="00B06341" w:rsidRDefault="0023540E" w:rsidP="0023540E">
      <w:pPr>
        <w:rPr>
          <w:rFonts w:ascii="Times New Roman" w:hAnsi="Times New Roman" w:cs="Times New Roman"/>
        </w:rPr>
      </w:pPr>
    </w:p>
    <w:p w14:paraId="455F1D2B"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Its close but Biden leads Trump – polls show a 1 point lead</w:t>
      </w:r>
    </w:p>
    <w:p w14:paraId="6CEED103"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SHAPERO, The Hill Breaking News reporter, 7-11-23</w:t>
      </w:r>
    </w:p>
    <w:p w14:paraId="20D54A7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(Julia, 7-11-23, The Hill, “Trump slips behind Biden in hypothetical match-up: poll.”https://thehill.com/homenews/campaign/4091122-trump-slips-behind-biden-in-hypothetical-matchup-poll/#:~:text=Former%20President%20Trump%20slipped%20behind,would%20back%20the%20former%20president)</w:t>
      </w:r>
    </w:p>
    <w:p w14:paraId="3197748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Former President </w:t>
      </w:r>
      <w:r w:rsidRPr="00B06341">
        <w:rPr>
          <w:rStyle w:val="StyleUnderline"/>
          <w:rFonts w:ascii="Times New Roman" w:hAnsi="Times New Roman" w:cs="Times New Roman"/>
        </w:rPr>
        <w:t>Trump slipped behind</w:t>
      </w:r>
      <w:r w:rsidRPr="00B06341">
        <w:rPr>
          <w:rFonts w:ascii="Times New Roman" w:hAnsi="Times New Roman" w:cs="Times New Roman"/>
        </w:rPr>
        <w:t xml:space="preserve"> President </w:t>
      </w:r>
      <w:r w:rsidRPr="00B06341">
        <w:rPr>
          <w:rStyle w:val="StyleUnderline"/>
          <w:rFonts w:ascii="Times New Roman" w:hAnsi="Times New Roman" w:cs="Times New Roman"/>
        </w:rPr>
        <w:t>Biden in a hypothetical 2024 match-up, according to a new Morning Consult poll</w:t>
      </w:r>
      <w:r w:rsidRPr="00B06341">
        <w:rPr>
          <w:rFonts w:ascii="Times New Roman" w:hAnsi="Times New Roman" w:cs="Times New Roman"/>
        </w:rPr>
        <w:t>.</w:t>
      </w:r>
    </w:p>
    <w:p w14:paraId="1A5F289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While </w:t>
      </w:r>
      <w:r w:rsidRPr="00B06341">
        <w:rPr>
          <w:rStyle w:val="StyleUnderline"/>
          <w:rFonts w:ascii="Times New Roman" w:hAnsi="Times New Roman" w:cs="Times New Roman"/>
        </w:rPr>
        <w:t>43 percent of registered voters in the poll said they would support the sitting president in a 2024 rematch, 42 percent said they would back the former president. Another 10 percent said they would support someone else, while 5 percent remained unsure</w:t>
      </w:r>
      <w:r w:rsidRPr="00B06341">
        <w:rPr>
          <w:rFonts w:ascii="Times New Roman" w:hAnsi="Times New Roman" w:cs="Times New Roman"/>
        </w:rPr>
        <w:t>, the poll found.</w:t>
      </w:r>
    </w:p>
    <w:p w14:paraId="4FA48A0F"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Biden is also leading</w:t>
      </w:r>
      <w:r w:rsidRPr="00B06341">
        <w:rPr>
          <w:rFonts w:ascii="Times New Roman" w:hAnsi="Times New Roman" w:cs="Times New Roman"/>
        </w:rPr>
        <w:t xml:space="preserve"> Florida Gov. Ron </w:t>
      </w:r>
      <w:r w:rsidRPr="00B06341">
        <w:rPr>
          <w:rStyle w:val="StyleUnderline"/>
          <w:rFonts w:ascii="Times New Roman" w:hAnsi="Times New Roman" w:cs="Times New Roman"/>
        </w:rPr>
        <w:t xml:space="preserve">DeSantis, </w:t>
      </w:r>
      <w:r w:rsidRPr="00B06341">
        <w:rPr>
          <w:rFonts w:ascii="Times New Roman" w:hAnsi="Times New Roman" w:cs="Times New Roman"/>
        </w:rPr>
        <w:t xml:space="preserve">who is considered Trump’s biggest competition for the Republican nomination, </w:t>
      </w:r>
      <w:r w:rsidRPr="00B06341">
        <w:rPr>
          <w:rStyle w:val="StyleUnderline"/>
          <w:rFonts w:ascii="Times New Roman" w:hAnsi="Times New Roman" w:cs="Times New Roman"/>
        </w:rPr>
        <w:t>by 5 points i</w:t>
      </w:r>
      <w:r w:rsidRPr="00B06341">
        <w:rPr>
          <w:rFonts w:ascii="Times New Roman" w:hAnsi="Times New Roman" w:cs="Times New Roman"/>
        </w:rPr>
        <w:t>n the hypothetical match-up. While the president maintained 43 percent support among registered voters, DeSantis garnered 38 percent support, according to the poll.</w:t>
      </w:r>
    </w:p>
    <w:p w14:paraId="7651488C"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Trump remains the clear front-runner in the race for the Republican nomination</w:t>
      </w:r>
      <w:r w:rsidRPr="00B06341">
        <w:rPr>
          <w:rFonts w:ascii="Times New Roman" w:hAnsi="Times New Roman" w:cs="Times New Roman"/>
        </w:rPr>
        <w:t>, with 56 percent of potential GOP primary voters saying they would back the former president. DeSantis sits in a distant second, with 17 percent support, the poll found.</w:t>
      </w:r>
    </w:p>
    <w:p w14:paraId="275920A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Former U.S. Ambassador to the United Nations Nikki Haley, South Carolina Sen. Tim Scott and former New Jersey Gov. Chris Christie all garnered 3 percent support, and former Arkansas Gov. Asa Hutchinson received 1 percent support, according to the poll.</w:t>
      </w:r>
    </w:p>
    <w:p w14:paraId="2146F2B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The Morning Consult general election poll was conducted July 7-9 with 5,000 registered voters and had a margin of error of 1 percentage point.</w:t>
      </w:r>
    </w:p>
    <w:p w14:paraId="39D987C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Republican primary poll was also conducted July 7-9, surveying 3,616 potential GOP primary voters with a margin of error of 1-2 percentage points.</w:t>
      </w:r>
    </w:p>
    <w:p w14:paraId="280DB8DC" w14:textId="77777777" w:rsidR="0096120A" w:rsidRPr="00B06341" w:rsidRDefault="0096120A" w:rsidP="0023540E">
      <w:pPr>
        <w:rPr>
          <w:rFonts w:ascii="Times New Roman" w:hAnsi="Times New Roman" w:cs="Times New Roman"/>
        </w:rPr>
      </w:pPr>
    </w:p>
    <w:p w14:paraId="693BCE50"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Biden wins the nomination – No serious primary challengers</w:t>
      </w:r>
    </w:p>
    <w:p w14:paraId="3666C328"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Samuels, 538, 4-25-23 </w:t>
      </w:r>
    </w:p>
    <w:p w14:paraId="1F59A52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(Alex, 4-25-23, Fivethiryeight.com. Biden Is Running For Reelection. What Are His Chances For 2024? https://fivethirtyeight.com/features/biden-reelection-2024-chances/)</w:t>
      </w:r>
    </w:p>
    <w:p w14:paraId="4D22B2C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That ennui might be unavoidable for Biden, because a number of polls and reports suggest that Democrats’ biggest issue with Biden isn’t his performance in office — it’s his age. Biden was the oldest living president the day he was sworn into office, and according to a USA Today/Suffolk Poll from mid-April, a plurality of 2020 Biden voters (42 percent) said that his age makes them less likely to support him. What might work in Biden’s favor, though, at least in a primary, is that 55 percent of his voters said his age didn’t make a difference to them. Meanwhile, a second survey from CNN/SSRS conducted in March found that two-thirds of adults felt as though Biden doesn’t have the stamina and sharpness to serve effectively. And there are also real concerns that he’s not a particularly motivating figure, even if Democrats probably prefer him to a Republican alternative. That CNN/SSRS survey found that a majority of respondents thought that Biden does not inspire confidence (65 percent) and does not care about people like them (54 percent).</w:t>
      </w:r>
    </w:p>
    <w:p w14:paraId="4731205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These numbers, of course, could present an opening for someone on Biden’s left flank to announce a challenge to his candidacy, but </w:t>
      </w:r>
      <w:r w:rsidRPr="00B06341">
        <w:rPr>
          <w:rStyle w:val="StyleUnderline"/>
          <w:rFonts w:ascii="Times New Roman" w:hAnsi="Times New Roman" w:cs="Times New Roman"/>
        </w:rPr>
        <w:t>surveys show that some of the potential Democratic candidates polling best against Biden currently are in his administration:</w:t>
      </w:r>
      <w:r w:rsidRPr="00B06341">
        <w:rPr>
          <w:rFonts w:ascii="Times New Roman" w:hAnsi="Times New Roman" w:cs="Times New Roman"/>
        </w:rPr>
        <w:t xml:space="preserve"> Vice President Kamala Harris and Secretary of Transportation Pete Buttigieg. </w:t>
      </w:r>
      <w:r w:rsidRPr="00B06341">
        <w:rPr>
          <w:rStyle w:val="StyleUnderline"/>
          <w:rFonts w:ascii="Times New Roman" w:hAnsi="Times New Roman" w:cs="Times New Roman"/>
        </w:rPr>
        <w:t xml:space="preserve">So barring a major collapse in Biden’s standing, a serious primary challenger at this point appears </w:t>
      </w:r>
      <w:r w:rsidRPr="00B06341">
        <w:rPr>
          <w:rStyle w:val="Emphasis"/>
          <w:rFonts w:ascii="Times New Roman" w:hAnsi="Times New Roman" w:cs="Times New Roman"/>
        </w:rPr>
        <w:t>very unlikely.</w:t>
      </w:r>
      <w:r w:rsidRPr="00B06341">
        <w:rPr>
          <w:rFonts w:ascii="Times New Roman" w:hAnsi="Times New Roman" w:cs="Times New Roman"/>
        </w:rPr>
        <w:t xml:space="preserve"> Plus, in a February Yahoo News/YouGov survey, almost half (47 percent) of registered Democrats or Democratic-leaning independent voters said they’d renominate Biden for president versus “someone else” (34 percent).</w:t>
      </w:r>
    </w:p>
    <w:p w14:paraId="42B244E1" w14:textId="77777777" w:rsidR="0023540E" w:rsidRPr="00B06341" w:rsidRDefault="0023540E" w:rsidP="0023540E">
      <w:pPr>
        <w:pStyle w:val="Heading3"/>
        <w:rPr>
          <w:rFonts w:ascii="Times New Roman" w:hAnsi="Times New Roman" w:cs="Times New Roman"/>
        </w:rPr>
      </w:pPr>
      <w:bookmarkStart w:id="38" w:name="_Toc140420817"/>
      <w:r w:rsidRPr="00B06341">
        <w:rPr>
          <w:rFonts w:ascii="Times New Roman" w:hAnsi="Times New Roman" w:cs="Times New Roman"/>
        </w:rPr>
        <w:lastRenderedPageBreak/>
        <w:t>Uniqueness – Progressives Support Biden</w:t>
      </w:r>
      <w:bookmarkEnd w:id="38"/>
    </w:p>
    <w:p w14:paraId="4C094A13" w14:textId="77777777" w:rsidR="0023540E" w:rsidRPr="00B06341" w:rsidRDefault="0023540E" w:rsidP="0023540E">
      <w:pPr>
        <w:rPr>
          <w:rFonts w:ascii="Times New Roman" w:hAnsi="Times New Roman" w:cs="Times New Roman"/>
        </w:rPr>
      </w:pPr>
    </w:p>
    <w:p w14:paraId="1B6B88AE"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 xml:space="preserve">Progressives have </w:t>
      </w:r>
      <w:r w:rsidRPr="00B06341">
        <w:rPr>
          <w:rFonts w:ascii="Times New Roman" w:hAnsi="Times New Roman" w:cs="Times New Roman"/>
          <w:u w:val="single"/>
        </w:rPr>
        <w:t>committed to sticking with Biden</w:t>
      </w:r>
      <w:r w:rsidRPr="00B06341">
        <w:rPr>
          <w:rFonts w:ascii="Times New Roman" w:hAnsi="Times New Roman" w:cs="Times New Roman"/>
        </w:rPr>
        <w:t xml:space="preserve"> --- they might not </w:t>
      </w:r>
      <w:r w:rsidRPr="00B06341">
        <w:rPr>
          <w:rFonts w:ascii="Times New Roman" w:hAnsi="Times New Roman" w:cs="Times New Roman"/>
          <w:u w:val="single"/>
        </w:rPr>
        <w:t>love</w:t>
      </w:r>
      <w:r w:rsidRPr="00B06341">
        <w:rPr>
          <w:rFonts w:ascii="Times New Roman" w:hAnsi="Times New Roman" w:cs="Times New Roman"/>
        </w:rPr>
        <w:t xml:space="preserve"> Biden but they </w:t>
      </w:r>
      <w:r w:rsidRPr="00B06341">
        <w:rPr>
          <w:rFonts w:ascii="Times New Roman" w:hAnsi="Times New Roman" w:cs="Times New Roman"/>
          <w:u w:val="single"/>
        </w:rPr>
        <w:t>hate</w:t>
      </w:r>
      <w:r w:rsidRPr="00B06341">
        <w:rPr>
          <w:rFonts w:ascii="Times New Roman" w:hAnsi="Times New Roman" w:cs="Times New Roman"/>
        </w:rPr>
        <w:t xml:space="preserve"> the GOP alternatives</w:t>
      </w:r>
    </w:p>
    <w:p w14:paraId="07674385"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Dovere, CNN senior reporter, 7-13-23 </w:t>
      </w:r>
    </w:p>
    <w:p w14:paraId="1F9603A9" w14:textId="58B14BDA"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(Edward-Isaac, 7-13-23, CNN, Senior reporter for CNN, covering Democratic politics and campaigns across the country. Slow pace of Biden’s reelection campaign feeds Democrats’ 2024 anxiety. </w:t>
      </w:r>
      <w:hyperlink r:id="rId94" w:history="1">
        <w:r w:rsidR="0096120A" w:rsidRPr="00B06341">
          <w:rPr>
            <w:rStyle w:val="Hyperlink"/>
            <w:rFonts w:ascii="Times New Roman" w:hAnsi="Times New Roman" w:cs="Times New Roman"/>
          </w:rPr>
          <w:t>https://www.cnn.com/2023/07/13/politics/biden-reelection-campaign/index.html</w:t>
        </w:r>
      </w:hyperlink>
      <w:r w:rsidRPr="00B06341">
        <w:rPr>
          <w:rFonts w:ascii="Times New Roman" w:hAnsi="Times New Roman" w:cs="Times New Roman"/>
        </w:rPr>
        <w:t>)</w:t>
      </w:r>
    </w:p>
    <w:p w14:paraId="2005B6F5" w14:textId="77777777" w:rsidR="0096120A" w:rsidRPr="00B06341" w:rsidRDefault="0096120A" w:rsidP="0023540E">
      <w:pPr>
        <w:rPr>
          <w:rFonts w:ascii="Times New Roman" w:hAnsi="Times New Roman" w:cs="Times New Roman"/>
        </w:rPr>
      </w:pPr>
    </w:p>
    <w:p w14:paraId="591722AA"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 xml:space="preserve">Some frustrated next generation Democratic operatives compare Biden to a house guest who’s overstayed his welcome whom they still have </w:t>
      </w:r>
      <w:r w:rsidRPr="00B06341">
        <w:rPr>
          <w:rStyle w:val="Emphasis"/>
          <w:rFonts w:ascii="Times New Roman" w:hAnsi="Times New Roman" w:cs="Times New Roman"/>
        </w:rPr>
        <w:t>all agreed to back at this moment</w:t>
      </w:r>
      <w:r w:rsidRPr="00B06341">
        <w:rPr>
          <w:rStyle w:val="StyleUnderline"/>
          <w:rFonts w:ascii="Times New Roman" w:hAnsi="Times New Roman" w:cs="Times New Roman"/>
        </w:rPr>
        <w:t>.</w:t>
      </w:r>
      <w:r w:rsidRPr="00B06341">
        <w:rPr>
          <w:rFonts w:ascii="Times New Roman" w:hAnsi="Times New Roman" w:cs="Times New Roman"/>
        </w:rPr>
        <w:t xml:space="preserve"> More </w:t>
      </w:r>
      <w:r w:rsidRPr="00B06341">
        <w:rPr>
          <w:rStyle w:val="StyleUnderline"/>
          <w:rFonts w:ascii="Times New Roman" w:hAnsi="Times New Roman" w:cs="Times New Roman"/>
        </w:rPr>
        <w:t xml:space="preserve">committed progressives say they are </w:t>
      </w:r>
      <w:r w:rsidRPr="00B06341">
        <w:rPr>
          <w:rStyle w:val="Emphasis"/>
          <w:rFonts w:ascii="Times New Roman" w:hAnsi="Times New Roman" w:cs="Times New Roman"/>
        </w:rPr>
        <w:t>ready to fall in line</w:t>
      </w:r>
      <w:r w:rsidRPr="00B06341">
        <w:rPr>
          <w:rStyle w:val="StyleUnderline"/>
          <w:rFonts w:ascii="Times New Roman" w:hAnsi="Times New Roman" w:cs="Times New Roman"/>
        </w:rPr>
        <w:t xml:space="preserve"> too because of the threat they believe Trump and other Republicans pose</w:t>
      </w:r>
      <w:r w:rsidRPr="00B06341">
        <w:rPr>
          <w:rFonts w:ascii="Times New Roman" w:hAnsi="Times New Roman" w:cs="Times New Roman"/>
        </w:rPr>
        <w:t xml:space="preserve"> – “</w:t>
      </w:r>
      <w:r w:rsidRPr="00B06341">
        <w:rPr>
          <w:rStyle w:val="StyleUnderline"/>
          <w:rFonts w:ascii="Times New Roman" w:hAnsi="Times New Roman" w:cs="Times New Roman"/>
        </w:rPr>
        <w:t>it’s basically a popular front to stop what Biden calls the attacks on freedom,”</w:t>
      </w:r>
      <w:r w:rsidRPr="00B06341">
        <w:rPr>
          <w:rFonts w:ascii="Times New Roman" w:hAnsi="Times New Roman" w:cs="Times New Roman"/>
        </w:rPr>
        <w:t xml:space="preserve"> said Larry Cohen, the former president of the Communications Workers of America and board chair of the Bernie Sanders-aligned Our Revolution.</w:t>
      </w:r>
    </w:p>
    <w:p w14:paraId="6799BD6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But the threat of Trump’s return is precisely what keeps the worries about Biden coming back.</w:t>
      </w:r>
    </w:p>
    <w:p w14:paraId="10041CF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“It’s a crapshoot, this election,” said one senior Democrat, “and when it’s a crapshoot, you have to do everything possible. It cannot be done when the guy’s 80 years old and has his day job. People say you can have a Rose Garden strategy, but usually it’s because it’s a strategy, not because you don’t have a choice.”</w:t>
      </w:r>
    </w:p>
    <w:p w14:paraId="08D815F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 half-dozen senior Democratic advisers, all of whom spoke on condition of anonymity to give a frank assessment of the Biden reelection effort, said they were concerned about the slow pace of the campaign. While all peppered their comments with respect and admiration for Biden’s achievements, they said they fear the campaign is not fully embracing the advantage he has as the Republicans fight out their own primary.</w:t>
      </w:r>
    </w:p>
    <w:p w14:paraId="64CE425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most important power of incumbency is taking time to plan and build your campaign while your challenger is busy with a primary,” a Democratic campaign veteran said. “They are late in doing everything, and everyone knows it.”</w:t>
      </w:r>
    </w:p>
    <w:p w14:paraId="57D51A77"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Still, another Biden 2020 campaign alumnus pushed back on concerns over the president’s stamina, pointing to a cross-country fundraising blitz he did in the final days of the quarter and noting his travel schedule this year is on par with that of Obama’s – who was 30 years younger when running for reelection – in 2011.</w:t>
      </w:r>
    </w:p>
    <w:p w14:paraId="25652CE9"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Animosity toward Trump papered over many</w:t>
      </w:r>
      <w:r w:rsidRPr="00B06341">
        <w:rPr>
          <w:rFonts w:ascii="Times New Roman" w:hAnsi="Times New Roman" w:cs="Times New Roman"/>
        </w:rPr>
        <w:t xml:space="preserve"> similar</w:t>
      </w:r>
      <w:r w:rsidRPr="00B06341">
        <w:rPr>
          <w:rStyle w:val="StyleUnderline"/>
          <w:rFonts w:ascii="Times New Roman" w:hAnsi="Times New Roman" w:cs="Times New Roman"/>
        </w:rPr>
        <w:t xml:space="preserve"> holes for Biden in 2020</w:t>
      </w:r>
      <w:r w:rsidRPr="00B06341">
        <w:rPr>
          <w:rFonts w:ascii="Times New Roman" w:hAnsi="Times New Roman" w:cs="Times New Roman"/>
        </w:rPr>
        <w:t>.</w:t>
      </w:r>
    </w:p>
    <w:p w14:paraId="3578ACC7" w14:textId="77777777" w:rsidR="0023540E" w:rsidRPr="00B06341" w:rsidRDefault="0023540E" w:rsidP="0023540E">
      <w:pPr>
        <w:rPr>
          <w:rStyle w:val="Emphasis"/>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What motivates people is less the love of their party, but hatred of the other candidate</w:t>
      </w:r>
      <w:r w:rsidRPr="00B06341">
        <w:rPr>
          <w:rFonts w:ascii="Times New Roman" w:hAnsi="Times New Roman" w:cs="Times New Roman"/>
        </w:rPr>
        <w:t>,” said Lis Smith, a longtime Democratic strategist who worked on the Obama-Biden reelection campaign in 2012. “</w:t>
      </w:r>
      <w:r w:rsidRPr="00B06341">
        <w:rPr>
          <w:rStyle w:val="Emphasis"/>
          <w:rFonts w:ascii="Times New Roman" w:hAnsi="Times New Roman" w:cs="Times New Roman"/>
        </w:rPr>
        <w:t>A lot of enthusiasm will come for voting against Republicans.”</w:t>
      </w:r>
    </w:p>
    <w:p w14:paraId="718928BB" w14:textId="77777777" w:rsidR="0023540E" w:rsidRPr="00B06341" w:rsidRDefault="0023540E" w:rsidP="0023540E">
      <w:pPr>
        <w:rPr>
          <w:rStyle w:val="Emphasis"/>
          <w:rFonts w:ascii="Times New Roman" w:hAnsi="Times New Roman" w:cs="Times New Roman"/>
        </w:rPr>
      </w:pPr>
    </w:p>
    <w:p w14:paraId="35EC70FD"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lastRenderedPageBreak/>
        <w:t>Progressive environmental groups coalescing around Biden -this answers all their claims that the left doesn’t see Biden as progressive enough on climate – and they’ll still vote for him because the alternative is worse</w:t>
      </w:r>
    </w:p>
    <w:p w14:paraId="4AB778D8" w14:textId="77777777" w:rsidR="0023540E" w:rsidRPr="00B06341" w:rsidRDefault="0023540E" w:rsidP="0023540E">
      <w:pPr>
        <w:rPr>
          <w:rStyle w:val="Style13ptBold"/>
          <w:rFonts w:ascii="Times New Roman" w:hAnsi="Times New Roman" w:cs="Times New Roman"/>
          <w:lang w:val="es-ES"/>
        </w:rPr>
      </w:pPr>
      <w:r w:rsidRPr="00B06341">
        <w:rPr>
          <w:rStyle w:val="Style13ptBold"/>
          <w:rFonts w:ascii="Times New Roman" w:hAnsi="Times New Roman" w:cs="Times New Roman"/>
          <w:lang w:val="es-ES"/>
        </w:rPr>
        <w:t xml:space="preserve">Nilse, CNN climate reporter, 6-14-23 </w:t>
      </w:r>
    </w:p>
    <w:p w14:paraId="7BA3D5A0" w14:textId="77777777" w:rsidR="0023540E" w:rsidRPr="00B06341" w:rsidRDefault="0023540E" w:rsidP="0023540E">
      <w:pPr>
        <w:rPr>
          <w:rFonts w:ascii="Times New Roman" w:hAnsi="Times New Roman" w:cs="Times New Roman"/>
          <w:lang w:val="es-ES"/>
        </w:rPr>
      </w:pPr>
      <w:r w:rsidRPr="00B06341">
        <w:rPr>
          <w:rFonts w:ascii="Times New Roman" w:hAnsi="Times New Roman" w:cs="Times New Roman"/>
          <w:lang w:val="es-ES"/>
        </w:rPr>
        <w:t>(Ella , 6-14-23, CNN, https://www.cnn.com/2023/06/14/politics/joe-biden-lcv-speech/index.html)</w:t>
      </w:r>
    </w:p>
    <w:p w14:paraId="57474F30"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Four major environmental groups endorsed</w:t>
      </w:r>
      <w:r w:rsidRPr="00B06341">
        <w:rPr>
          <w:rFonts w:ascii="Times New Roman" w:hAnsi="Times New Roman" w:cs="Times New Roman"/>
        </w:rPr>
        <w:t xml:space="preserve"> President Joe </w:t>
      </w:r>
      <w:r w:rsidRPr="00B06341">
        <w:rPr>
          <w:rStyle w:val="StyleUnderline"/>
          <w:rFonts w:ascii="Times New Roman" w:hAnsi="Times New Roman" w:cs="Times New Roman"/>
        </w:rPr>
        <w:t>Biden’s 2024 reelection</w:t>
      </w:r>
      <w:r w:rsidRPr="00B06341">
        <w:rPr>
          <w:rFonts w:ascii="Times New Roman" w:hAnsi="Times New Roman" w:cs="Times New Roman"/>
        </w:rPr>
        <w:t xml:space="preserve"> for president on Wednesday night, ahead of his speech at a League of Conservation Voters dinner in the nation’s capital.</w:t>
      </w:r>
    </w:p>
    <w:p w14:paraId="65B5CC36"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 xml:space="preserve">LCV Action Fund, NextGen PAC, the Sierra Club, and the NRDC Action Fund endorsed Biden together </w:t>
      </w:r>
      <w:r w:rsidRPr="00B06341">
        <w:rPr>
          <w:rFonts w:ascii="Times New Roman" w:hAnsi="Times New Roman" w:cs="Times New Roman"/>
        </w:rPr>
        <w:t>at the dinner, which is honoring former House Speaker Nancy Pelosi. It is the first time all four groups have issued a joint endorsement, Tiernan Sittenfeld, senior vice president of government affairs for the League of Conservation Voters Action Fund, told CNN.</w:t>
      </w:r>
    </w:p>
    <w:p w14:paraId="0A68236A"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During his remarks at the event, </w:t>
      </w:r>
      <w:r w:rsidRPr="00B06341">
        <w:rPr>
          <w:rStyle w:val="StyleUnderline"/>
          <w:rFonts w:ascii="Times New Roman" w:hAnsi="Times New Roman" w:cs="Times New Roman"/>
        </w:rPr>
        <w:t>Biden touched on the hazardous air quality stemming from wildfires</w:t>
      </w:r>
      <w:r w:rsidRPr="00B06341">
        <w:rPr>
          <w:rFonts w:ascii="Times New Roman" w:hAnsi="Times New Roman" w:cs="Times New Roman"/>
        </w:rPr>
        <w:t xml:space="preserve"> in Canada that hung over much of the American Midwest and Northeast last week, </w:t>
      </w:r>
      <w:r w:rsidRPr="00B06341">
        <w:rPr>
          <w:rStyle w:val="StyleUnderline"/>
          <w:rFonts w:ascii="Times New Roman" w:hAnsi="Times New Roman" w:cs="Times New Roman"/>
        </w:rPr>
        <w:t>noting that</w:t>
      </w:r>
      <w:r w:rsidRPr="00B06341">
        <w:rPr>
          <w:rFonts w:ascii="Times New Roman" w:hAnsi="Times New Roman" w:cs="Times New Roman"/>
        </w:rPr>
        <w:t xml:space="preserve"> </w:t>
      </w:r>
      <w:r w:rsidRPr="00B06341">
        <w:rPr>
          <w:rStyle w:val="StyleUnderline"/>
          <w:rFonts w:ascii="Times New Roman" w:hAnsi="Times New Roman" w:cs="Times New Roman"/>
        </w:rPr>
        <w:t>while there are many threats to future generations</w:t>
      </w:r>
      <w:r w:rsidRPr="00B06341">
        <w:rPr>
          <w:rFonts w:ascii="Times New Roman" w:hAnsi="Times New Roman" w:cs="Times New Roman"/>
        </w:rPr>
        <w:t xml:space="preserve">, </w:t>
      </w:r>
      <w:r w:rsidRPr="00B06341">
        <w:rPr>
          <w:rStyle w:val="StyleUnderline"/>
          <w:rFonts w:ascii="Times New Roman" w:hAnsi="Times New Roman" w:cs="Times New Roman"/>
        </w:rPr>
        <w:t>climate change “is the only truly existential threat.”</w:t>
      </w:r>
    </w:p>
    <w:p w14:paraId="58234D4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“If we don’t meet the requirements that we’re looking at, we’re in real trouble,” Biden said, adding that work of the environmental groups “has never been more important than it is today. Together we’ve made a lot of progress so far, but we’ve got to finish the job.”</w:t>
      </w:r>
    </w:p>
    <w:p w14:paraId="5D58B0B3" w14:textId="77777777" w:rsidR="0023540E"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The president listed his environmental wins to applause from the crowd, including new acreage that his administration has designated for conservation.</w:t>
      </w:r>
    </w:p>
    <w:p w14:paraId="2E7FB24C" w14:textId="77777777" w:rsidR="0023540E" w:rsidRPr="00B06341" w:rsidRDefault="0023540E" w:rsidP="0023540E">
      <w:pPr>
        <w:rPr>
          <w:rStyle w:val="StyleUnderline"/>
          <w:rFonts w:ascii="Times New Roman" w:hAnsi="Times New Roman" w:cs="Times New Roman"/>
        </w:rPr>
      </w:pPr>
      <w:r w:rsidRPr="00B06341">
        <w:rPr>
          <w:rFonts w:ascii="Times New Roman" w:hAnsi="Times New Roman" w:cs="Times New Roman"/>
        </w:rPr>
        <w:t xml:space="preserve">Sittenfeld said </w:t>
      </w:r>
      <w:r w:rsidRPr="00B06341">
        <w:rPr>
          <w:rStyle w:val="StyleUnderline"/>
          <w:rFonts w:ascii="Times New Roman" w:hAnsi="Times New Roman" w:cs="Times New Roman"/>
        </w:rPr>
        <w:t>the endorsement is a recognition of Biden’s achievements on climate, clean energy, and environmental justice, including the passage of the Inflation Reduction Act and strong federal regulations issued by Biden administration agencies.</w:t>
      </w:r>
    </w:p>
    <w:p w14:paraId="73E7DD55"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 xml:space="preserve">They have done more than </w:t>
      </w:r>
      <w:r w:rsidRPr="00B06341">
        <w:rPr>
          <w:rStyle w:val="Emphasis"/>
          <w:rFonts w:ascii="Times New Roman" w:hAnsi="Times New Roman" w:cs="Times New Roman"/>
        </w:rPr>
        <w:t>any administration in history</w:t>
      </w:r>
      <w:r w:rsidRPr="00B06341">
        <w:rPr>
          <w:rStyle w:val="StyleUnderline"/>
          <w:rFonts w:ascii="Times New Roman" w:hAnsi="Times New Roman" w:cs="Times New Roman"/>
        </w:rPr>
        <w:t xml:space="preserve"> by far to address the climate crisis and advance clean energy solutions</w:t>
      </w:r>
      <w:r w:rsidRPr="00B06341">
        <w:rPr>
          <w:rFonts w:ascii="Times New Roman" w:hAnsi="Times New Roman" w:cs="Times New Roman"/>
        </w:rPr>
        <w:t xml:space="preserve"> </w:t>
      </w:r>
      <w:r w:rsidRPr="00B06341">
        <w:rPr>
          <w:rStyle w:val="StyleUnderline"/>
          <w:rFonts w:ascii="Times New Roman" w:hAnsi="Times New Roman" w:cs="Times New Roman"/>
        </w:rPr>
        <w:t>and environmental justice</w:t>
      </w:r>
      <w:r w:rsidRPr="00B06341">
        <w:rPr>
          <w:rFonts w:ascii="Times New Roman" w:hAnsi="Times New Roman" w:cs="Times New Roman"/>
        </w:rPr>
        <w:t>,” Sittenfeld told CNN.</w:t>
      </w:r>
    </w:p>
    <w:p w14:paraId="2122E9E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Sittenfeld said </w:t>
      </w:r>
      <w:r w:rsidRPr="00B06341">
        <w:rPr>
          <w:rStyle w:val="StyleUnderline"/>
          <w:rFonts w:ascii="Times New Roman" w:hAnsi="Times New Roman" w:cs="Times New Roman"/>
        </w:rPr>
        <w:t>environmental groups want to see Biden</w:t>
      </w:r>
      <w:r w:rsidRPr="00B06341">
        <w:rPr>
          <w:rFonts w:ascii="Times New Roman" w:hAnsi="Times New Roman" w:cs="Times New Roman"/>
        </w:rPr>
        <w:t xml:space="preserve"> </w:t>
      </w:r>
      <w:r w:rsidRPr="00B06341">
        <w:rPr>
          <w:rStyle w:val="StyleUnderline"/>
          <w:rFonts w:ascii="Times New Roman" w:hAnsi="Times New Roman" w:cs="Times New Roman"/>
        </w:rPr>
        <w:t>and</w:t>
      </w:r>
      <w:r w:rsidRPr="00B06341">
        <w:rPr>
          <w:rFonts w:ascii="Times New Roman" w:hAnsi="Times New Roman" w:cs="Times New Roman"/>
        </w:rPr>
        <w:t xml:space="preserve"> Vice President Kamala </w:t>
      </w:r>
      <w:r w:rsidRPr="00B06341">
        <w:rPr>
          <w:rStyle w:val="StyleUnderline"/>
          <w:rFonts w:ascii="Times New Roman" w:hAnsi="Times New Roman" w:cs="Times New Roman"/>
        </w:rPr>
        <w:t xml:space="preserve">Harris elected </w:t>
      </w:r>
      <w:r w:rsidRPr="00B06341">
        <w:rPr>
          <w:rFonts w:ascii="Times New Roman" w:hAnsi="Times New Roman" w:cs="Times New Roman"/>
        </w:rPr>
        <w:t xml:space="preserve">for four more years </w:t>
      </w:r>
      <w:r w:rsidRPr="00B06341">
        <w:rPr>
          <w:rStyle w:val="StyleUnderline"/>
          <w:rFonts w:ascii="Times New Roman" w:hAnsi="Times New Roman" w:cs="Times New Roman"/>
        </w:rPr>
        <w:t>so they can “finish the job” on their climate agenda,</w:t>
      </w:r>
      <w:r w:rsidRPr="00B06341">
        <w:rPr>
          <w:rFonts w:ascii="Times New Roman" w:hAnsi="Times New Roman" w:cs="Times New Roman"/>
        </w:rPr>
        <w:t xml:space="preserve"> especially given that Republican candidates running for president could undo part of that agenda.</w:t>
      </w:r>
    </w:p>
    <w:p w14:paraId="5374560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stakes have never been higher and we’ve seen day after day MAGA Republicans in Congress trying to gut commonsense climate progress,” Sittenfeld told CNN, adding the contrast between Biden and Republican candidates for president “could not be more stark.”</w:t>
      </w:r>
    </w:p>
    <w:p w14:paraId="31142D5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“Clearly as much progress as we’ve made, there’s so much more needed,” Sittenfeld said.</w:t>
      </w:r>
    </w:p>
    <w:p w14:paraId="6E1C5FA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“We are endorsing because of the transformational progress we already made and the progress they’re going to continue to make,” former EPA administrator Carol Browner, the chair of LCV’s board of directors, echoed.</w:t>
      </w:r>
    </w:p>
    <w:p w14:paraId="518EB64D"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The four groups have considerable sway in the environmental movement and the Biden administration. Their political arms have spent millions of dollars on past elections and mobilized voters across the country on climate issues.</w:t>
      </w:r>
    </w:p>
    <w:p w14:paraId="6AF494FE"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lastRenderedPageBreak/>
        <w:t>The Sierra Club is one of the oldest environmental groups in the country, while NextGen calls itself the nation’s biggest group mobilizing youth voters. Meanwhile, Biden’s first White House Climate Adviser Gina McCarthy came most recently from NRDC before serving in her post (McCarthy was also EPA administrator in the Obama administration).</w:t>
      </w:r>
    </w:p>
    <w:p w14:paraId="4404B921"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“President Biden’s climate leadership has been nothing short of historic,” Manish Bapna, president and CEO of the NRDC Action Fund, said in a statement.</w:t>
      </w:r>
    </w:p>
    <w:p w14:paraId="043EED5A"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Division within the climate movement</w:t>
      </w:r>
    </w:p>
    <w:p w14:paraId="7D24384F"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However significant the groups early endorsement of Biden is, it doesn’t necessarily represent the views of the entire climate movement. Some groups and activists have recently expressed frustration with the president and his administration for approving fossil fuel projects, most recently pushing for the Mountain Valley pipeline to be included in the debt limit law.</w:t>
      </w:r>
    </w:p>
    <w:p w14:paraId="71912BC0"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As wildfire smoke choked DC’s air quality last Thursday, activists staged a large sit-in outside of the White House to protest the pipeline.</w:t>
      </w:r>
    </w:p>
    <w:p w14:paraId="69486B1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“President Biden, we are all out here because we want you to declare a climate emergency and do the right thing,” Rep. Rashida Tlaib, a progressive Democrat from Michigan, told the crowd.</w:t>
      </w:r>
    </w:p>
    <w:p w14:paraId="1A416BC9"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As CNN has reported, a White House official had said the White House pushed for the pipeline to be included in the debt limit provision to deliver on a compromise that the White House and Senate Majority Leader Chuck Schumer struck with Democratic Sen. Joe Manchin of West Virginia last year to secure his vote for the Inflation Reduction Act.</w:t>
      </w:r>
    </w:p>
    <w:p w14:paraId="5AD0BF5B"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some climate activists balked</w:t>
      </w:r>
      <w:r w:rsidRPr="00B06341">
        <w:rPr>
          <w:rFonts w:ascii="Times New Roman" w:hAnsi="Times New Roman" w:cs="Times New Roman"/>
        </w:rPr>
        <w:t xml:space="preserve"> at that reasoning, </w:t>
      </w:r>
      <w:r w:rsidRPr="00B06341">
        <w:rPr>
          <w:rStyle w:val="StyleUnderline"/>
          <w:rFonts w:ascii="Times New Roman" w:hAnsi="Times New Roman" w:cs="Times New Roman"/>
        </w:rPr>
        <w:t>saying they want to see Biden reject fossil fuel projects</w:t>
      </w:r>
      <w:r w:rsidRPr="00B06341">
        <w:rPr>
          <w:rFonts w:ascii="Times New Roman" w:hAnsi="Times New Roman" w:cs="Times New Roman"/>
        </w:rPr>
        <w:t xml:space="preserve"> in addition to passing bold climate bills.</w:t>
      </w:r>
    </w:p>
    <w:p w14:paraId="1549EEE3"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Why does Manchin get priority over millions of young people who put their disillusionment aside to vote in 2020 and 2022</w:t>
      </w:r>
      <w:r w:rsidRPr="00B06341">
        <w:rPr>
          <w:rFonts w:ascii="Times New Roman" w:hAnsi="Times New Roman" w:cs="Times New Roman"/>
        </w:rPr>
        <w:t>?” said Elise Joshi, acting executive director of youth group Gen-Z for Change. “Every single time young people are showing up for the Democratic Party, and the uphold of promises doesn’t seem to apply to us.”</w:t>
      </w:r>
    </w:p>
    <w:p w14:paraId="505E325C" w14:textId="77777777" w:rsidR="0023540E" w:rsidRPr="00B06341" w:rsidRDefault="0023540E" w:rsidP="0023540E">
      <w:pPr>
        <w:rPr>
          <w:rFonts w:ascii="Times New Roman" w:hAnsi="Times New Roman" w:cs="Times New Roman"/>
        </w:rPr>
      </w:pPr>
      <w:r w:rsidRPr="00B06341">
        <w:rPr>
          <w:rStyle w:val="StyleUnderline"/>
          <w:rFonts w:ascii="Times New Roman" w:hAnsi="Times New Roman" w:cs="Times New Roman"/>
        </w:rPr>
        <w:t xml:space="preserve">Joshi said she will </w:t>
      </w:r>
      <w:r w:rsidRPr="00B06341">
        <w:rPr>
          <w:rStyle w:val="Emphasis"/>
          <w:rFonts w:ascii="Times New Roman" w:hAnsi="Times New Roman" w:cs="Times New Roman"/>
        </w:rPr>
        <w:t>ultimately vote for Biden</w:t>
      </w:r>
      <w:r w:rsidRPr="00B06341">
        <w:rPr>
          <w:rStyle w:val="StyleUnderline"/>
          <w:rFonts w:ascii="Times New Roman" w:hAnsi="Times New Roman" w:cs="Times New Roman"/>
        </w:rPr>
        <w:t xml:space="preserve"> in the 2024 election</w:t>
      </w:r>
      <w:r w:rsidRPr="00B06341">
        <w:rPr>
          <w:rFonts w:ascii="Times New Roman" w:hAnsi="Times New Roman" w:cs="Times New Roman"/>
        </w:rPr>
        <w:t>, but added the president needs to give her and young people more reasons to turn out enthusiastically for him.</w:t>
      </w:r>
    </w:p>
    <w:p w14:paraId="48BEE09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“Most importantly </w:t>
      </w:r>
      <w:r w:rsidRPr="00B06341">
        <w:rPr>
          <w:rStyle w:val="StyleUnderline"/>
          <w:rFonts w:ascii="Times New Roman" w:hAnsi="Times New Roman" w:cs="Times New Roman"/>
        </w:rPr>
        <w:t>I don’t want a Republican presidency</w:t>
      </w:r>
      <w:r w:rsidRPr="00B06341">
        <w:rPr>
          <w:rFonts w:ascii="Times New Roman" w:hAnsi="Times New Roman" w:cs="Times New Roman"/>
        </w:rPr>
        <w:t xml:space="preserve">, </w:t>
      </w:r>
      <w:r w:rsidRPr="00B06341">
        <w:rPr>
          <w:rStyle w:val="StyleUnderline"/>
          <w:rFonts w:ascii="Times New Roman" w:hAnsi="Times New Roman" w:cs="Times New Roman"/>
        </w:rPr>
        <w:t>we know that would be horrific</w:t>
      </w:r>
      <w:r w:rsidRPr="00B06341">
        <w:rPr>
          <w:rFonts w:ascii="Times New Roman" w:hAnsi="Times New Roman" w:cs="Times New Roman"/>
        </w:rPr>
        <w:t>,” she said. “But if (Biden) is our best option of two, why not make that option better?”</w:t>
      </w:r>
    </w:p>
    <w:p w14:paraId="5DBAF3A5" w14:textId="77777777" w:rsidR="0023540E" w:rsidRPr="00B06341" w:rsidRDefault="0023540E" w:rsidP="0023540E">
      <w:pPr>
        <w:pStyle w:val="Heading3"/>
        <w:rPr>
          <w:rFonts w:ascii="Times New Roman" w:hAnsi="Times New Roman" w:cs="Times New Roman"/>
        </w:rPr>
      </w:pPr>
      <w:bookmarkStart w:id="39" w:name="_Toc140420818"/>
      <w:r w:rsidRPr="00B06341">
        <w:rPr>
          <w:rFonts w:ascii="Times New Roman" w:hAnsi="Times New Roman" w:cs="Times New Roman"/>
        </w:rPr>
        <w:lastRenderedPageBreak/>
        <w:t>Uniqueness – AT – Polling</w:t>
      </w:r>
      <w:bookmarkEnd w:id="39"/>
    </w:p>
    <w:p w14:paraId="6821E545" w14:textId="77777777" w:rsidR="0023540E" w:rsidRPr="00B06341" w:rsidRDefault="0023540E" w:rsidP="0023540E">
      <w:pPr>
        <w:rPr>
          <w:rFonts w:ascii="Times New Roman" w:hAnsi="Times New Roman" w:cs="Times New Roman"/>
        </w:rPr>
      </w:pPr>
    </w:p>
    <w:p w14:paraId="77656A38" w14:textId="77777777" w:rsidR="0023540E" w:rsidRPr="00B06341" w:rsidRDefault="0023540E" w:rsidP="0023540E">
      <w:pPr>
        <w:pStyle w:val="Heading4"/>
        <w:rPr>
          <w:rFonts w:ascii="Times New Roman" w:hAnsi="Times New Roman" w:cs="Times New Roman"/>
        </w:rPr>
      </w:pPr>
      <w:r w:rsidRPr="00B06341">
        <w:rPr>
          <w:rFonts w:ascii="Times New Roman" w:hAnsi="Times New Roman" w:cs="Times New Roman"/>
        </w:rPr>
        <w:t>Polls this far out are worthless – prefer our predictive evidence</w:t>
      </w:r>
    </w:p>
    <w:p w14:paraId="08A8E49A" w14:textId="77777777" w:rsidR="0023540E" w:rsidRPr="00B06341" w:rsidRDefault="0023540E" w:rsidP="0023540E">
      <w:pPr>
        <w:rPr>
          <w:rStyle w:val="Style13ptBold"/>
          <w:rFonts w:ascii="Times New Roman" w:hAnsi="Times New Roman" w:cs="Times New Roman"/>
        </w:rPr>
      </w:pPr>
      <w:r w:rsidRPr="00B06341">
        <w:rPr>
          <w:rStyle w:val="Style13ptBold"/>
          <w:rFonts w:ascii="Times New Roman" w:hAnsi="Times New Roman" w:cs="Times New Roman"/>
        </w:rPr>
        <w:t xml:space="preserve">Baker, New York Times White House correspondent, 5-8-23 </w:t>
      </w:r>
    </w:p>
    <w:p w14:paraId="52569DF8"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(Peter, 5-8-23, New York Times. “Biden Casts Himself as the Trump Beater. Polls Suggest That’s No Sure Thing.”. https://www.nytimes.com/2023/05/08/us/politics/biden-2024-polls.html)</w:t>
      </w:r>
    </w:p>
    <w:p w14:paraId="5FF70B82" w14:textId="77777777" w:rsidR="0023540E" w:rsidRPr="00B06341" w:rsidRDefault="0023540E" w:rsidP="0023540E">
      <w:pPr>
        <w:rPr>
          <w:rFonts w:ascii="Times New Roman" w:hAnsi="Times New Roman" w:cs="Times New Roman"/>
        </w:rPr>
      </w:pPr>
      <w:r w:rsidRPr="00B06341">
        <w:rPr>
          <w:rFonts w:ascii="Times New Roman" w:hAnsi="Times New Roman" w:cs="Times New Roman"/>
        </w:rPr>
        <w:t xml:space="preserve">Others cautioned against overanalyzing data this early, noting that </w:t>
      </w:r>
      <w:r w:rsidRPr="00B06341">
        <w:rPr>
          <w:rStyle w:val="Emphasis"/>
          <w:rFonts w:ascii="Times New Roman" w:hAnsi="Times New Roman" w:cs="Times New Roman"/>
        </w:rPr>
        <w:t>anything can happen in the next 18 months</w:t>
      </w:r>
      <w:r w:rsidRPr="00B06341">
        <w:rPr>
          <w:rFonts w:ascii="Times New Roman" w:hAnsi="Times New Roman" w:cs="Times New Roman"/>
        </w:rPr>
        <w:t xml:space="preserve"> and recalling that </w:t>
      </w:r>
      <w:r w:rsidRPr="00B06341">
        <w:rPr>
          <w:rStyle w:val="StyleUnderline"/>
          <w:rFonts w:ascii="Times New Roman" w:hAnsi="Times New Roman" w:cs="Times New Roman"/>
        </w:rPr>
        <w:t xml:space="preserve">projections based on polling — or misinterpretations of polling — proved to be </w:t>
      </w:r>
      <w:r w:rsidRPr="00B06341">
        <w:rPr>
          <w:rStyle w:val="Emphasis"/>
          <w:rFonts w:ascii="Times New Roman" w:hAnsi="Times New Roman" w:cs="Times New Roman"/>
        </w:rPr>
        <w:t>poor predictors in recent cycles</w:t>
      </w:r>
      <w:r w:rsidRPr="00B06341">
        <w:rPr>
          <w:rFonts w:ascii="Times New Roman" w:hAnsi="Times New Roman" w:cs="Times New Roman"/>
        </w:rPr>
        <w:t xml:space="preserve">, </w:t>
      </w:r>
      <w:r w:rsidRPr="00B06341">
        <w:rPr>
          <w:rStyle w:val="StyleUnderline"/>
          <w:rFonts w:ascii="Times New Roman" w:hAnsi="Times New Roman" w:cs="Times New Roman"/>
        </w:rPr>
        <w:t>including the 2022 midterm elections when a forecast “red wave” did not materialize</w:t>
      </w:r>
      <w:r w:rsidRPr="00B06341">
        <w:rPr>
          <w:rFonts w:ascii="Times New Roman" w:hAnsi="Times New Roman" w:cs="Times New Roman"/>
        </w:rPr>
        <w:t>.</w:t>
      </w:r>
    </w:p>
    <w:p w14:paraId="4568C693" w14:textId="77777777" w:rsidR="0000658D" w:rsidRPr="00B06341" w:rsidRDefault="0023540E" w:rsidP="0023540E">
      <w:pPr>
        <w:rPr>
          <w:rStyle w:val="StyleUnderline"/>
          <w:rFonts w:ascii="Times New Roman" w:hAnsi="Times New Roman" w:cs="Times New Roman"/>
        </w:rPr>
      </w:pPr>
      <w:r w:rsidRPr="00B06341">
        <w:rPr>
          <w:rStyle w:val="StyleUnderline"/>
          <w:rFonts w:ascii="Times New Roman" w:hAnsi="Times New Roman" w:cs="Times New Roman"/>
        </w:rPr>
        <w:t>“Polls in May 2024 will be of dubious value,” said David Plouffe, who was Mr. Obama’s campaign manager. “</w:t>
      </w:r>
      <w:r w:rsidRPr="00B06341">
        <w:rPr>
          <w:rStyle w:val="Emphasis"/>
          <w:rFonts w:ascii="Times New Roman" w:hAnsi="Times New Roman" w:cs="Times New Roman"/>
        </w:rPr>
        <w:t>Polls in May 2023 are worth as much as Theranos stock</w:t>
      </w:r>
      <w:r w:rsidRPr="00B06341">
        <w:rPr>
          <w:rStyle w:val="StyleUnderline"/>
          <w:rFonts w:ascii="Times New Roman" w:hAnsi="Times New Roman" w:cs="Times New Roman"/>
        </w:rPr>
        <w:t>.”</w:t>
      </w:r>
    </w:p>
    <w:p w14:paraId="0C958E53" w14:textId="77777777" w:rsidR="0000658D" w:rsidRPr="00B06341" w:rsidRDefault="0000658D" w:rsidP="0023540E">
      <w:pPr>
        <w:rPr>
          <w:rStyle w:val="StyleUnderline"/>
          <w:rFonts w:ascii="Times New Roman" w:hAnsi="Times New Roman" w:cs="Times New Roman"/>
        </w:rPr>
      </w:pPr>
    </w:p>
    <w:p w14:paraId="64F6F4C1" w14:textId="77777777" w:rsidR="0000658D" w:rsidRPr="00B06341" w:rsidRDefault="0000658D" w:rsidP="00111091">
      <w:pPr>
        <w:pStyle w:val="Heading1"/>
        <w:rPr>
          <w:rFonts w:ascii="Times New Roman" w:hAnsi="Times New Roman" w:cs="Times New Roman"/>
        </w:rPr>
      </w:pPr>
    </w:p>
    <w:p w14:paraId="47AE5305" w14:textId="58DE5886" w:rsidR="00FD4FA3" w:rsidRPr="00B06341" w:rsidRDefault="00FD4FA3" w:rsidP="00111091">
      <w:pPr>
        <w:pStyle w:val="Heading1"/>
        <w:rPr>
          <w:rFonts w:ascii="Times New Roman" w:hAnsi="Times New Roman" w:cs="Times New Roman"/>
        </w:rPr>
      </w:pPr>
      <w:bookmarkStart w:id="40" w:name="_Toc140420819"/>
      <w:r w:rsidRPr="00B06341">
        <w:rPr>
          <w:rFonts w:ascii="Times New Roman" w:hAnsi="Times New Roman" w:cs="Times New Roman"/>
        </w:rPr>
        <w:lastRenderedPageBreak/>
        <w:t>***NEG Links</w:t>
      </w:r>
      <w:bookmarkEnd w:id="40"/>
    </w:p>
    <w:p w14:paraId="7513EFFD" w14:textId="7C46EAE5" w:rsidR="00111091" w:rsidRPr="00B06341" w:rsidRDefault="00111091" w:rsidP="00111091">
      <w:pPr>
        <w:pStyle w:val="Heading1"/>
        <w:rPr>
          <w:rFonts w:ascii="Times New Roman" w:hAnsi="Times New Roman" w:cs="Times New Roman"/>
        </w:rPr>
      </w:pPr>
      <w:bookmarkStart w:id="41" w:name="_Toc140420820"/>
      <w:r w:rsidRPr="00B06341">
        <w:rPr>
          <w:rFonts w:ascii="Times New Roman" w:hAnsi="Times New Roman" w:cs="Times New Roman"/>
        </w:rPr>
        <w:lastRenderedPageBreak/>
        <w:t>N</w:t>
      </w:r>
      <w:r w:rsidR="0012137C" w:rsidRPr="00B06341">
        <w:rPr>
          <w:rFonts w:ascii="Times New Roman" w:hAnsi="Times New Roman" w:cs="Times New Roman"/>
        </w:rPr>
        <w:t>EG</w:t>
      </w:r>
      <w:r w:rsidRPr="00B06341">
        <w:rPr>
          <w:rFonts w:ascii="Times New Roman" w:hAnsi="Times New Roman" w:cs="Times New Roman"/>
        </w:rPr>
        <w:t xml:space="preserve"> </w:t>
      </w:r>
      <w:r w:rsidR="00C307C2" w:rsidRPr="00B06341">
        <w:rPr>
          <w:rFonts w:ascii="Times New Roman" w:hAnsi="Times New Roman" w:cs="Times New Roman"/>
        </w:rPr>
        <w:t xml:space="preserve">– </w:t>
      </w:r>
      <w:r w:rsidR="00600CA2" w:rsidRPr="00B06341">
        <w:rPr>
          <w:rFonts w:ascii="Times New Roman" w:hAnsi="Times New Roman" w:cs="Times New Roman"/>
        </w:rPr>
        <w:t xml:space="preserve">Topic </w:t>
      </w:r>
      <w:r w:rsidRPr="00B06341">
        <w:rPr>
          <w:rFonts w:ascii="Times New Roman" w:hAnsi="Times New Roman" w:cs="Times New Roman"/>
        </w:rPr>
        <w:t>Link Arguments</w:t>
      </w:r>
      <w:bookmarkEnd w:id="41"/>
    </w:p>
    <w:p w14:paraId="3FDA17E1" w14:textId="607AE7C7" w:rsidR="00D87991" w:rsidRPr="00B06341" w:rsidRDefault="00D87991" w:rsidP="00D87991">
      <w:pPr>
        <w:pStyle w:val="Heading2"/>
        <w:rPr>
          <w:rFonts w:ascii="Times New Roman" w:hAnsi="Times New Roman" w:cs="Times New Roman"/>
        </w:rPr>
      </w:pPr>
      <w:bookmarkStart w:id="42" w:name="_Toc140420821"/>
      <w:r w:rsidRPr="00B06341">
        <w:rPr>
          <w:rFonts w:ascii="Times New Roman" w:hAnsi="Times New Roman" w:cs="Times New Roman"/>
        </w:rPr>
        <w:lastRenderedPageBreak/>
        <w:t>Generic Link Arguments</w:t>
      </w:r>
      <w:bookmarkEnd w:id="42"/>
    </w:p>
    <w:p w14:paraId="2CD2D786" w14:textId="77777777" w:rsidR="00D87991" w:rsidRPr="00B06341" w:rsidRDefault="00D87991" w:rsidP="00D87991">
      <w:pPr>
        <w:pStyle w:val="Heading3"/>
        <w:rPr>
          <w:rFonts w:ascii="Times New Roman" w:hAnsi="Times New Roman" w:cs="Times New Roman"/>
        </w:rPr>
      </w:pPr>
      <w:bookmarkStart w:id="43" w:name="_Toc140420822"/>
      <w:r w:rsidRPr="00B06341">
        <w:rPr>
          <w:rFonts w:ascii="Times New Roman" w:hAnsi="Times New Roman" w:cs="Times New Roman"/>
        </w:rPr>
        <w:lastRenderedPageBreak/>
        <w:t>AT – Plan Is Bipartisan</w:t>
      </w:r>
      <w:bookmarkEnd w:id="43"/>
    </w:p>
    <w:p w14:paraId="3508371A" w14:textId="77777777" w:rsidR="0096120A" w:rsidRPr="00B06341" w:rsidRDefault="0096120A" w:rsidP="0096120A">
      <w:pPr>
        <w:rPr>
          <w:rFonts w:ascii="Times New Roman" w:hAnsi="Times New Roman" w:cs="Times New Roman"/>
        </w:rPr>
      </w:pPr>
    </w:p>
    <w:p w14:paraId="2FA2FFC8" w14:textId="77777777" w:rsidR="00D87991" w:rsidRPr="00B06341" w:rsidRDefault="00D87991" w:rsidP="00D87991">
      <w:pPr>
        <w:pStyle w:val="Heading4"/>
        <w:rPr>
          <w:rFonts w:ascii="Times New Roman" w:hAnsi="Times New Roman" w:cs="Times New Roman"/>
        </w:rPr>
      </w:pPr>
      <w:r w:rsidRPr="00B06341">
        <w:rPr>
          <w:rFonts w:ascii="Times New Roman" w:hAnsi="Times New Roman" w:cs="Times New Roman"/>
        </w:rPr>
        <w:t>The plan deepens partisan divide, makes opponents politically constrained to oppose what the other side proposes.</w:t>
      </w:r>
    </w:p>
    <w:p w14:paraId="1B3B55CE" w14:textId="77777777" w:rsidR="00D87991" w:rsidRPr="00B06341" w:rsidRDefault="00D87991" w:rsidP="00D87991">
      <w:pPr>
        <w:rPr>
          <w:rStyle w:val="Style13ptBold"/>
          <w:rFonts w:ascii="Times New Roman" w:hAnsi="Times New Roman" w:cs="Times New Roman"/>
        </w:rPr>
      </w:pPr>
      <w:r w:rsidRPr="00B06341">
        <w:rPr>
          <w:rStyle w:val="Style13ptBold"/>
          <w:rFonts w:ascii="Times New Roman" w:hAnsi="Times New Roman" w:cs="Times New Roman"/>
        </w:rPr>
        <w:t>Kolbert, The New Yorker, 21</w:t>
      </w:r>
    </w:p>
    <w:p w14:paraId="4E577183" w14:textId="3596892B" w:rsidR="00D87991" w:rsidRPr="00B06341" w:rsidRDefault="00D87991" w:rsidP="00D87991">
      <w:pPr>
        <w:rPr>
          <w:rFonts w:ascii="Times New Roman" w:hAnsi="Times New Roman" w:cs="Times New Roman"/>
        </w:rPr>
      </w:pPr>
      <w:r w:rsidRPr="00B06341">
        <w:rPr>
          <w:rFonts w:ascii="Times New Roman" w:hAnsi="Times New Roman" w:cs="Times New Roman"/>
        </w:rPr>
        <w:t>[Condé Nast, 12-27-21, The New Yorker, "How Politics Got So Polarized,"</w:t>
      </w:r>
      <w:r w:rsidR="002063E2" w:rsidRPr="00B06341">
        <w:rPr>
          <w:rFonts w:ascii="Times New Roman" w:hAnsi="Times New Roman" w:cs="Times New Roman"/>
        </w:rPr>
        <w:t xml:space="preserve"> </w:t>
      </w:r>
      <w:hyperlink r:id="rId95" w:history="1">
        <w:r w:rsidRPr="00B06341">
          <w:rPr>
            <w:rStyle w:val="Hyperlink"/>
            <w:rFonts w:ascii="Times New Roman" w:hAnsi="Times New Roman" w:cs="Times New Roman"/>
          </w:rPr>
          <w:t>https://www.newyorker.com/magazine/2022/01/03/how-politics-got-so-polarized</w:t>
        </w:r>
      </w:hyperlink>
      <w:r w:rsidRPr="00B06341">
        <w:rPr>
          <w:rFonts w:ascii="Times New Roman" w:hAnsi="Times New Roman" w:cs="Times New Roman"/>
        </w:rPr>
        <w:t>, Accessed 7/3/23 S.A.M]</w:t>
      </w:r>
    </w:p>
    <w:p w14:paraId="3F1FC21C" w14:textId="77777777" w:rsidR="0096120A" w:rsidRPr="00B06341" w:rsidRDefault="0096120A" w:rsidP="00D87991">
      <w:pPr>
        <w:rPr>
          <w:rFonts w:ascii="Times New Roman" w:hAnsi="Times New Roman" w:cs="Times New Roman"/>
        </w:rPr>
      </w:pPr>
    </w:p>
    <w:p w14:paraId="0BAA98D7" w14:textId="77777777" w:rsidR="00D87991" w:rsidRPr="00B06341" w:rsidRDefault="00D87991" w:rsidP="00D87991">
      <w:pPr>
        <w:rPr>
          <w:rFonts w:ascii="Times New Roman" w:hAnsi="Times New Roman" w:cs="Times New Roman"/>
          <w:u w:val="single"/>
        </w:rPr>
      </w:pPr>
      <w:r w:rsidRPr="00B06341">
        <w:rPr>
          <w:rStyle w:val="StyleUnderline"/>
          <w:rFonts w:ascii="Times New Roman" w:hAnsi="Times New Roman" w:cs="Times New Roman"/>
        </w:rPr>
        <w:t xml:space="preserve">Lilliana </w:t>
      </w:r>
      <w:r w:rsidRPr="00B06341">
        <w:rPr>
          <w:rStyle w:val="Emphasis"/>
          <w:rFonts w:ascii="Times New Roman" w:hAnsi="Times New Roman" w:cs="Times New Roman"/>
        </w:rPr>
        <w:t>Mason is a political scientist at Johns Hopkins</w:t>
      </w:r>
      <w:r w:rsidRPr="00B06341">
        <w:rPr>
          <w:rFonts w:ascii="Times New Roman" w:hAnsi="Times New Roman" w:cs="Times New Roman"/>
        </w:rPr>
        <w:t xml:space="preserve">. In “Uncivil Agreement: How Politics Became Our Identity,” </w:t>
      </w:r>
      <w:r w:rsidRPr="00B06341">
        <w:rPr>
          <w:rStyle w:val="Emphasis"/>
          <w:rFonts w:ascii="Times New Roman" w:hAnsi="Times New Roman" w:cs="Times New Roman"/>
        </w:rPr>
        <w:t>she</w:t>
      </w:r>
      <w:r w:rsidRPr="00B06341">
        <w:rPr>
          <w:rFonts w:ascii="Times New Roman" w:hAnsi="Times New Roman" w:cs="Times New Roman"/>
        </w:rPr>
        <w:t xml:space="preserve"> </w:t>
      </w:r>
      <w:r w:rsidRPr="00B06341">
        <w:rPr>
          <w:rStyle w:val="StyleUnderline"/>
          <w:rFonts w:ascii="Times New Roman" w:hAnsi="Times New Roman" w:cs="Times New Roman"/>
        </w:rPr>
        <w:t>notes that not so very long ago the two parties were hard to tell apart, both demographically and ideologically.</w:t>
      </w:r>
      <w:r w:rsidRPr="00B06341">
        <w:rPr>
          <w:rFonts w:ascii="Times New Roman" w:hAnsi="Times New Roman" w:cs="Times New Roman"/>
        </w:rPr>
        <w:t xml:space="preserve"> In the early nineteen-fifties, Blacks were split more or less evenly between the two parties, and so were whites. The same held for men, Catholics, and union members. </w:t>
      </w:r>
      <w:r w:rsidRPr="00B06341">
        <w:rPr>
          <w:rStyle w:val="StyleUnderline"/>
          <w:rFonts w:ascii="Times New Roman" w:hAnsi="Times New Roman" w:cs="Times New Roman"/>
        </w:rPr>
        <w:t>The parties’ platforms, meanwhile, were so similar that the American Political Science Association issued a plea that Democrats and Republicans make more of an effort to distinguish themselves: “Alternatives between the parties are defined so badly that it is often difficult to determine what the election has decided even in broadest terms.”</w:t>
      </w:r>
    </w:p>
    <w:p w14:paraId="2AB63950" w14:textId="77777777" w:rsidR="00D87991" w:rsidRPr="00B06341" w:rsidRDefault="00D87991" w:rsidP="00D87991">
      <w:pPr>
        <w:rPr>
          <w:rFonts w:ascii="Times New Roman" w:hAnsi="Times New Roman" w:cs="Times New Roman"/>
          <w:u w:val="single"/>
        </w:rPr>
      </w:pPr>
      <w:r w:rsidRPr="00B06341">
        <w:rPr>
          <w:rStyle w:val="StyleUnderline"/>
          <w:rFonts w:ascii="Times New Roman" w:hAnsi="Times New Roman" w:cs="Times New Roman"/>
        </w:rPr>
        <w:t>The fifties, Mason notes, were “not a time of social peace.” Americans fought, often in ugly ways, over, among many other things, Communism, school desegregation, and immigration. The parties were such tangles, though, that these battles didn’t break down along partisan lines. Americans, Mason writes, could “engage in social prejudice and vitriol, but this was decoupled from their political choices.”</w:t>
      </w:r>
    </w:p>
    <w:p w14:paraId="2BC1774C" w14:textId="77777777" w:rsidR="00D87991" w:rsidRPr="00B06341" w:rsidRDefault="00D87991" w:rsidP="00D87991">
      <w:pPr>
        <w:rPr>
          <w:rFonts w:ascii="Times New Roman" w:hAnsi="Times New Roman" w:cs="Times New Roman"/>
          <w:u w:val="single"/>
        </w:rPr>
      </w:pPr>
      <w:r w:rsidRPr="00B06341">
        <w:rPr>
          <w:rStyle w:val="StyleUnderline"/>
          <w:rFonts w:ascii="Times New Roman" w:hAnsi="Times New Roman" w:cs="Times New Roman"/>
        </w:rPr>
        <w:t>Then came what she calls the great “sorting.”</w:t>
      </w:r>
      <w:r w:rsidRPr="00B06341">
        <w:rPr>
          <w:rFonts w:ascii="Times New Roman" w:hAnsi="Times New Roman" w:cs="Times New Roman"/>
        </w:rPr>
        <w:t xml:space="preserve"> </w:t>
      </w:r>
      <w:r w:rsidRPr="00B06341">
        <w:rPr>
          <w:rStyle w:val="StyleUnderline"/>
          <w:rFonts w:ascii="Times New Roman" w:hAnsi="Times New Roman" w:cs="Times New Roman"/>
        </w:rPr>
        <w:t>In the wake of the civil-rights movement, the women’s movement, Richard Nixon’s Southern Strategy, and Roe v. Wade, the G.O.P. became whiter, more churchgoing, and more male than its counterpart. These differences, already significant by the early nineteen-nineties, had become even more pronounced by the twenty-tens.</w:t>
      </w:r>
    </w:p>
    <w:p w14:paraId="380A7228" w14:textId="77777777" w:rsidR="00D87991" w:rsidRPr="00B06341" w:rsidRDefault="00D87991" w:rsidP="00D87991">
      <w:pPr>
        <w:rPr>
          <w:rFonts w:ascii="Times New Roman" w:hAnsi="Times New Roman" w:cs="Times New Roman"/>
        </w:rPr>
      </w:pPr>
      <w:r w:rsidRPr="00B06341">
        <w:rPr>
          <w:rFonts w:ascii="Times New Roman" w:hAnsi="Times New Roman" w:cs="Times New Roman"/>
        </w:rPr>
        <w:t xml:space="preserve">“We have </w:t>
      </w:r>
      <w:r w:rsidRPr="00B06341">
        <w:rPr>
          <w:rStyle w:val="StyleUnderline"/>
          <w:rFonts w:ascii="Times New Roman" w:hAnsi="Times New Roman" w:cs="Times New Roman"/>
        </w:rPr>
        <w:t>gone from two parties that are a little bit different</w:t>
      </w:r>
      <w:r w:rsidRPr="00B06341">
        <w:rPr>
          <w:rFonts w:ascii="Times New Roman" w:hAnsi="Times New Roman" w:cs="Times New Roman"/>
        </w:rPr>
        <w:t xml:space="preserve"> in a lot of ways to two parties that are very different in a few powerful ways,” Mason says. </w:t>
      </w:r>
      <w:r w:rsidRPr="00B06341">
        <w:rPr>
          <w:rStyle w:val="StyleUnderline"/>
          <w:rFonts w:ascii="Times New Roman" w:hAnsi="Times New Roman" w:cs="Times New Roman"/>
        </w:rPr>
        <w:t>As the two parties sorted socially, they also drifted apart ideologically, fulfilling the Political Science Association’s plea.</w:t>
      </w:r>
      <w:r w:rsidRPr="00B06341">
        <w:rPr>
          <w:rFonts w:ascii="Times New Roman" w:hAnsi="Times New Roman" w:cs="Times New Roman"/>
        </w:rPr>
        <w:t xml:space="preserve"> In the past few election cycles, there’s been no mistaking the Republican Party’s platform for the Democrats’.</w:t>
      </w:r>
    </w:p>
    <w:p w14:paraId="03CA3051" w14:textId="77777777" w:rsidR="00D87991" w:rsidRPr="00B06341" w:rsidRDefault="00D87991" w:rsidP="00D87991">
      <w:pPr>
        <w:rPr>
          <w:rStyle w:val="StyleUnderline"/>
          <w:rFonts w:ascii="Times New Roman" w:hAnsi="Times New Roman" w:cs="Times New Roman"/>
        </w:rPr>
      </w:pPr>
      <w:r w:rsidRPr="00B06341">
        <w:rPr>
          <w:rStyle w:val="StyleUnderline"/>
          <w:rFonts w:ascii="Times New Roman" w:hAnsi="Times New Roman" w:cs="Times New Roman"/>
        </w:rPr>
        <w:t>By now, party, race, faith, and even TV viewing habits are all correlated.</w:t>
      </w:r>
      <w:r w:rsidRPr="00B06341">
        <w:rPr>
          <w:rFonts w:ascii="Times New Roman" w:hAnsi="Times New Roman" w:cs="Times New Roman"/>
        </w:rPr>
        <w:t xml:space="preserve"> (One study, based on TiVo data, found that the twenty television shows most popular among Republicans were completely different from those favored by Democrats.) As a result, Mason argues</w:t>
      </w:r>
      <w:r w:rsidRPr="00B06341">
        <w:rPr>
          <w:rStyle w:val="StyleUnderline"/>
          <w:rFonts w:ascii="Times New Roman" w:hAnsi="Times New Roman" w:cs="Times New Roman"/>
        </w:rPr>
        <w:t>, Americans no longer juggle several, potentially conflicting group identities; they associate with one, all-encompassing group, which confers what she calls a “mega-identity.”</w:t>
      </w:r>
    </w:p>
    <w:p w14:paraId="7EAC4759" w14:textId="77777777" w:rsidR="00D87991" w:rsidRPr="00B06341" w:rsidRDefault="00D87991" w:rsidP="00D87991">
      <w:pPr>
        <w:rPr>
          <w:rFonts w:ascii="Times New Roman" w:hAnsi="Times New Roman" w:cs="Times New Roman"/>
        </w:rPr>
      </w:pPr>
      <w:r w:rsidRPr="00B06341">
        <w:rPr>
          <w:rStyle w:val="StyleUnderline"/>
          <w:rFonts w:ascii="Times New Roman" w:hAnsi="Times New Roman" w:cs="Times New Roman"/>
        </w:rPr>
        <w:t>When people feel their “mega-identity” challenged, they get mega-upset.</w:t>
      </w:r>
      <w:r w:rsidRPr="00B06341">
        <w:rPr>
          <w:rFonts w:ascii="Times New Roman" w:hAnsi="Times New Roman" w:cs="Times New Roman"/>
        </w:rPr>
        <w:t xml:space="preserve"> Increasingly, </w:t>
      </w:r>
      <w:r w:rsidRPr="00B06341">
        <w:rPr>
          <w:rStyle w:val="StyleUnderline"/>
          <w:rFonts w:ascii="Times New Roman" w:hAnsi="Times New Roman" w:cs="Times New Roman"/>
        </w:rPr>
        <w:t>Washington politics</w:t>
      </w:r>
      <w:r w:rsidRPr="00B06341">
        <w:rPr>
          <w:rFonts w:ascii="Times New Roman" w:hAnsi="Times New Roman" w:cs="Times New Roman"/>
        </w:rPr>
        <w:t>—and also Albany, Madison, and Tallahassee politics—</w:t>
      </w:r>
      <w:r w:rsidRPr="00B06341">
        <w:rPr>
          <w:rStyle w:val="StyleUnderline"/>
          <w:rFonts w:ascii="Times New Roman" w:hAnsi="Times New Roman" w:cs="Times New Roman"/>
        </w:rPr>
        <w:t>have been reduced to “us” versus “them,” that most basic (and dangerous) of human dynamics.</w:t>
      </w:r>
      <w:r w:rsidRPr="00B06341">
        <w:rPr>
          <w:rFonts w:ascii="Times New Roman" w:hAnsi="Times New Roman" w:cs="Times New Roman"/>
        </w:rPr>
        <w:t xml:space="preserve"> As Mason puts it, “We have more self-esteem real estate to protect as our identities are linked together.”</w:t>
      </w:r>
    </w:p>
    <w:p w14:paraId="323A1CD1" w14:textId="77777777" w:rsidR="00D87991" w:rsidRPr="00B06341" w:rsidRDefault="00D87991" w:rsidP="00D87991">
      <w:pPr>
        <w:rPr>
          <w:rFonts w:ascii="Times New Roman" w:hAnsi="Times New Roman" w:cs="Times New Roman"/>
          <w:u w:val="single"/>
        </w:rPr>
      </w:pPr>
      <w:r w:rsidRPr="00B06341">
        <w:rPr>
          <w:rFonts w:ascii="Times New Roman" w:hAnsi="Times New Roman" w:cs="Times New Roman"/>
        </w:rPr>
        <w:lastRenderedPageBreak/>
        <w:t xml:space="preserve">Mason draws on the work of Henri Tajfel, a Polish-born psychologist who taught at Oxford in the nineteen-sixties. (Tajfel, a Jew, was attending the Sorbonne when the Second World War broke out; he fought in the French Army, spent five years as a German P.O.W., and returned home to learn that most of his family had been killed.) In a series of now famous experiments, </w:t>
      </w:r>
      <w:r w:rsidRPr="00B06341">
        <w:rPr>
          <w:rStyle w:val="StyleUnderline"/>
          <w:rFonts w:ascii="Times New Roman" w:hAnsi="Times New Roman" w:cs="Times New Roman"/>
        </w:rPr>
        <w:t>Tajfel divided participants into meaningless groups. In one instance, participants were told that they had been sorted according to whether they’d over- or under-estimated the number of dots on a screen; in another, they were told that their group assignments had been entirely random. They immediately began to favor members of their own group. When Tajfel asked them to allocate money to the other participants, they consistently gave less to those in the other group. This happened even when they were told that, if they handed out the money evenly, everyone would get more. Given a choice between maximizing the benefits to both groups and depriving both groups but depriving “them” of more, participants chose the latter. “It is the winning that seems more important,” Tajfel noted.</w:t>
      </w:r>
    </w:p>
    <w:p w14:paraId="121DCB1C" w14:textId="77777777" w:rsidR="0000658D" w:rsidRPr="00B06341" w:rsidRDefault="00D87991" w:rsidP="00D87991">
      <w:pPr>
        <w:rPr>
          <w:rStyle w:val="StyleUnderline"/>
          <w:rFonts w:ascii="Times New Roman" w:hAnsi="Times New Roman" w:cs="Times New Roman"/>
        </w:rPr>
      </w:pPr>
      <w:r w:rsidRPr="00B06341">
        <w:rPr>
          <w:rStyle w:val="StyleUnderline"/>
          <w:rFonts w:ascii="Times New Roman" w:hAnsi="Times New Roman" w:cs="Times New Roman"/>
        </w:rPr>
        <w:t>Trump, it seems safe to say, never read Tajfel’s work.</w:t>
      </w:r>
      <w:r w:rsidRPr="00B06341">
        <w:rPr>
          <w:rFonts w:ascii="Times New Roman" w:hAnsi="Times New Roman" w:cs="Times New Roman"/>
        </w:rPr>
        <w:t xml:space="preserve"> But he seems to have intuitively grasped it</w:t>
      </w:r>
      <w:r w:rsidRPr="00B06341">
        <w:rPr>
          <w:rStyle w:val="StyleUnderline"/>
          <w:rFonts w:ascii="Times New Roman" w:hAnsi="Times New Roman" w:cs="Times New Roman"/>
        </w:rPr>
        <w:t>. During the 2016 campaign</w:t>
      </w:r>
      <w:r w:rsidRPr="00B06341">
        <w:rPr>
          <w:rFonts w:ascii="Times New Roman" w:hAnsi="Times New Roman" w:cs="Times New Roman"/>
        </w:rPr>
        <w:t xml:space="preserve">, Mason notes, </w:t>
      </w:r>
      <w:r w:rsidRPr="00B06341">
        <w:rPr>
          <w:rStyle w:val="StyleUnderline"/>
          <w:rFonts w:ascii="Times New Roman" w:hAnsi="Times New Roman" w:cs="Times New Roman"/>
        </w:rPr>
        <w:t>he frequently changed his position on matters of policy</w:t>
      </w:r>
      <w:r w:rsidRPr="00B06341">
        <w:rPr>
          <w:rFonts w:ascii="Times New Roman" w:hAnsi="Times New Roman" w:cs="Times New Roman"/>
        </w:rPr>
        <w:t xml:space="preserve">. </w:t>
      </w:r>
      <w:r w:rsidRPr="00B06341">
        <w:rPr>
          <w:rStyle w:val="StyleUnderline"/>
          <w:rFonts w:ascii="Times New Roman" w:hAnsi="Times New Roman" w:cs="Times New Roman"/>
        </w:rPr>
        <w:t>The one thing he never wavered on was the importance of victory. “We’re going to win at every level,” he told a crowd in Albany. “We’re going to win so much, you may even get tired of winning.”</w:t>
      </w:r>
    </w:p>
    <w:p w14:paraId="6081B2BC" w14:textId="77777777" w:rsidR="0000658D" w:rsidRPr="00B06341" w:rsidRDefault="0000658D" w:rsidP="00D87991">
      <w:pPr>
        <w:rPr>
          <w:rStyle w:val="StyleUnderline"/>
          <w:rFonts w:ascii="Times New Roman" w:hAnsi="Times New Roman" w:cs="Times New Roman"/>
        </w:rPr>
      </w:pPr>
    </w:p>
    <w:p w14:paraId="012D1493" w14:textId="1C05AA58" w:rsidR="0000658D" w:rsidRPr="00B06341" w:rsidRDefault="00263441" w:rsidP="00263441">
      <w:pPr>
        <w:pStyle w:val="Heading2"/>
        <w:rPr>
          <w:rFonts w:ascii="Times New Roman" w:hAnsi="Times New Roman" w:cs="Times New Roman"/>
        </w:rPr>
      </w:pPr>
      <w:bookmarkStart w:id="44" w:name="_Toc140420823"/>
      <w:r w:rsidRPr="00B06341">
        <w:rPr>
          <w:rFonts w:ascii="Times New Roman" w:hAnsi="Times New Roman" w:cs="Times New Roman"/>
        </w:rPr>
        <w:lastRenderedPageBreak/>
        <w:t>Basic Income Links</w:t>
      </w:r>
      <w:bookmarkEnd w:id="44"/>
    </w:p>
    <w:p w14:paraId="39768B07" w14:textId="397AF909" w:rsidR="00263441" w:rsidRPr="00B06341" w:rsidRDefault="00263441" w:rsidP="00263441">
      <w:pPr>
        <w:pStyle w:val="Heading3"/>
        <w:rPr>
          <w:rFonts w:ascii="Times New Roman" w:hAnsi="Times New Roman" w:cs="Times New Roman"/>
        </w:rPr>
      </w:pPr>
      <w:bookmarkStart w:id="45" w:name="_Toc140420824"/>
      <w:r w:rsidRPr="00B06341">
        <w:rPr>
          <w:rFonts w:ascii="Times New Roman" w:hAnsi="Times New Roman" w:cs="Times New Roman"/>
        </w:rPr>
        <w:lastRenderedPageBreak/>
        <w:t>Politically Divisive</w:t>
      </w:r>
      <w:bookmarkEnd w:id="45"/>
    </w:p>
    <w:p w14:paraId="13C06815" w14:textId="77777777" w:rsidR="00263441" w:rsidRPr="00B06341" w:rsidRDefault="00263441" w:rsidP="00263441">
      <w:pPr>
        <w:rPr>
          <w:rFonts w:ascii="Times New Roman" w:hAnsi="Times New Roman" w:cs="Times New Roman"/>
        </w:rPr>
      </w:pPr>
    </w:p>
    <w:p w14:paraId="5765AD9E" w14:textId="77777777" w:rsidR="00263441" w:rsidRPr="00B06341" w:rsidRDefault="00263441" w:rsidP="008650A0">
      <w:pPr>
        <w:pStyle w:val="Heading4"/>
        <w:rPr>
          <w:rFonts w:ascii="Times New Roman" w:hAnsi="Times New Roman" w:cs="Times New Roman"/>
        </w:rPr>
      </w:pPr>
      <w:r w:rsidRPr="00B06341">
        <w:rPr>
          <w:rFonts w:ascii="Times New Roman" w:hAnsi="Times New Roman" w:cs="Times New Roman"/>
        </w:rPr>
        <w:t>Plan not popular – UBI funding faces massive political hurdles – will force either cuts or taxes</w:t>
      </w:r>
    </w:p>
    <w:p w14:paraId="72C264E1" w14:textId="77777777" w:rsidR="00263441" w:rsidRPr="00B06341" w:rsidRDefault="00263441" w:rsidP="00263441">
      <w:pPr>
        <w:rPr>
          <w:rStyle w:val="Style13ptBold"/>
          <w:rFonts w:ascii="Times New Roman" w:hAnsi="Times New Roman" w:cs="Times New Roman"/>
        </w:rPr>
      </w:pPr>
      <w:r w:rsidRPr="00B06341">
        <w:rPr>
          <w:rStyle w:val="Style13ptBold"/>
          <w:rFonts w:ascii="Times New Roman" w:hAnsi="Times New Roman" w:cs="Times New Roman"/>
        </w:rPr>
        <w:t>Greenstein, Center on Budget and Policy Priorities Founder &amp; President Emeritus, 19</w:t>
      </w:r>
    </w:p>
    <w:p w14:paraId="26A50DD1" w14:textId="77777777" w:rsidR="00263441" w:rsidRPr="00B06341" w:rsidRDefault="00263441" w:rsidP="00263441">
      <w:pPr>
        <w:rPr>
          <w:rFonts w:ascii="Times New Roman" w:hAnsi="Times New Roman" w:cs="Times New Roman"/>
        </w:rPr>
      </w:pPr>
      <w:r w:rsidRPr="00B06341">
        <w:rPr>
          <w:rFonts w:ascii="Times New Roman" w:hAnsi="Times New Roman" w:cs="Times New Roman"/>
        </w:rPr>
        <w:t>[Robert. 6-13-19, Center on Budget and Policy Priorities, "Commentary: Universal Basic Income May Sound Attractive But, If It Occurred, Would Likelier Increase Poverty Than Reduce It," https://www.cbpp.org/research/poverty-and-opportunity/commentary-universal-basic-income-may-sound-attractive-but-if-it - DOA 6-27-23 DD]</w:t>
      </w:r>
    </w:p>
    <w:p w14:paraId="250FCAFE" w14:textId="77777777" w:rsidR="00263441" w:rsidRPr="00B06341" w:rsidRDefault="00263441" w:rsidP="00263441">
      <w:pPr>
        <w:rPr>
          <w:rFonts w:ascii="Times New Roman" w:hAnsi="Times New Roman" w:cs="Times New Roman"/>
        </w:rPr>
      </w:pPr>
    </w:p>
    <w:p w14:paraId="69EB315C" w14:textId="77777777" w:rsidR="00263441" w:rsidRPr="00B06341" w:rsidRDefault="00263441" w:rsidP="00263441">
      <w:pPr>
        <w:rPr>
          <w:rStyle w:val="Emphasis"/>
          <w:rFonts w:ascii="Times New Roman" w:hAnsi="Times New Roman" w:cs="Times New Roman"/>
        </w:rPr>
      </w:pPr>
      <w:r w:rsidRPr="00B06341">
        <w:rPr>
          <w:rStyle w:val="Emphasis"/>
          <w:rFonts w:ascii="Times New Roman" w:hAnsi="Times New Roman" w:cs="Times New Roman"/>
        </w:rPr>
        <w:t>Will the politics change radically?</w:t>
      </w:r>
    </w:p>
    <w:p w14:paraId="7ED1945F" w14:textId="6DD3378D" w:rsidR="00263441" w:rsidRPr="00B06341" w:rsidRDefault="00263441" w:rsidP="00263441">
      <w:pPr>
        <w:rPr>
          <w:rFonts w:ascii="Times New Roman" w:hAnsi="Times New Roman" w:cs="Times New Roman"/>
          <w:u w:val="single"/>
        </w:rPr>
      </w:pPr>
      <w:r w:rsidRPr="00B06341">
        <w:rPr>
          <w:rStyle w:val="Emphasis"/>
          <w:rFonts w:ascii="Times New Roman" w:hAnsi="Times New Roman" w:cs="Times New Roman"/>
        </w:rPr>
        <w:t>While some UBI proponents argue that continued pressure on the middle class will make UBI politically feasible, I’m skeptical.</w:t>
      </w:r>
      <w:r w:rsidR="002063E2" w:rsidRPr="00B06341">
        <w:rPr>
          <w:rFonts w:ascii="Times New Roman" w:hAnsi="Times New Roman" w:cs="Times New Roman"/>
        </w:rPr>
        <w:t xml:space="preserve"> </w:t>
      </w:r>
      <w:r w:rsidRPr="00B06341">
        <w:rPr>
          <w:rFonts w:ascii="Times New Roman" w:hAnsi="Times New Roman" w:cs="Times New Roman"/>
          <w:u w:val="single"/>
        </w:rPr>
        <w:t xml:space="preserve">Economic </w:t>
      </w:r>
      <w:r w:rsidRPr="00B06341">
        <w:rPr>
          <w:rFonts w:ascii="Times New Roman" w:hAnsi="Times New Roman" w:cs="Times New Roman"/>
          <w:b/>
          <w:bCs/>
          <w:u w:val="single"/>
        </w:rPr>
        <w:t>pressure</w:t>
      </w:r>
      <w:r w:rsidRPr="00B06341">
        <w:rPr>
          <w:rFonts w:ascii="Times New Roman" w:hAnsi="Times New Roman" w:cs="Times New Roman"/>
          <w:u w:val="single"/>
        </w:rPr>
        <w:t xml:space="preserve"> </w:t>
      </w:r>
      <w:r w:rsidRPr="00B06341">
        <w:rPr>
          <w:rFonts w:ascii="Times New Roman" w:hAnsi="Times New Roman" w:cs="Times New Roman"/>
          <w:b/>
          <w:bCs/>
          <w:u w:val="single"/>
        </w:rPr>
        <w:t>on the middle class</w:t>
      </w:r>
      <w:r w:rsidRPr="00B06341">
        <w:rPr>
          <w:rFonts w:ascii="Times New Roman" w:hAnsi="Times New Roman" w:cs="Times New Roman"/>
          <w:u w:val="single"/>
        </w:rPr>
        <w:t xml:space="preserve"> </w:t>
      </w:r>
      <w:r w:rsidRPr="00B06341">
        <w:rPr>
          <w:rFonts w:ascii="Times New Roman" w:hAnsi="Times New Roman" w:cs="Times New Roman"/>
          <w:b/>
          <w:bCs/>
          <w:u w:val="single"/>
        </w:rPr>
        <w:t>will not alter UBI’s</w:t>
      </w:r>
      <w:r w:rsidRPr="00B06341">
        <w:rPr>
          <w:rFonts w:ascii="Times New Roman" w:hAnsi="Times New Roman" w:cs="Times New Roman"/>
          <w:u w:val="single"/>
        </w:rPr>
        <w:t xml:space="preserve"> daunting </w:t>
      </w:r>
      <w:r w:rsidRPr="00B06341">
        <w:rPr>
          <w:rFonts w:ascii="Times New Roman" w:hAnsi="Times New Roman" w:cs="Times New Roman"/>
          <w:b/>
          <w:bCs/>
          <w:u w:val="single"/>
        </w:rPr>
        <w:t>financing</w:t>
      </w:r>
      <w:r w:rsidRPr="00B06341">
        <w:rPr>
          <w:rFonts w:ascii="Times New Roman" w:hAnsi="Times New Roman" w:cs="Times New Roman"/>
          <w:u w:val="single"/>
        </w:rPr>
        <w:t xml:space="preserve"> </w:t>
      </w:r>
      <w:r w:rsidRPr="00B06341">
        <w:rPr>
          <w:rFonts w:ascii="Times New Roman" w:hAnsi="Times New Roman" w:cs="Times New Roman"/>
          <w:b/>
          <w:bCs/>
          <w:u w:val="single"/>
        </w:rPr>
        <w:t>challenges</w:t>
      </w:r>
      <w:r w:rsidRPr="00B06341">
        <w:rPr>
          <w:rFonts w:ascii="Times New Roman" w:hAnsi="Times New Roman" w:cs="Times New Roman"/>
          <w:u w:val="single"/>
        </w:rPr>
        <w:t>.</w:t>
      </w:r>
      <w:r w:rsidR="002063E2" w:rsidRPr="00B06341">
        <w:rPr>
          <w:rFonts w:ascii="Times New Roman" w:hAnsi="Times New Roman" w:cs="Times New Roman"/>
        </w:rPr>
        <w:t xml:space="preserve"> </w:t>
      </w:r>
      <w:r w:rsidRPr="00B06341">
        <w:rPr>
          <w:rFonts w:ascii="Times New Roman" w:hAnsi="Times New Roman" w:cs="Times New Roman"/>
        </w:rPr>
        <w:t xml:space="preserve">In fact, </w:t>
      </w:r>
      <w:r w:rsidRPr="00B06341">
        <w:rPr>
          <w:rFonts w:ascii="Times New Roman" w:hAnsi="Times New Roman" w:cs="Times New Roman"/>
          <w:u w:val="single"/>
        </w:rPr>
        <w:t>more</w:t>
      </w:r>
      <w:r w:rsidRPr="00B06341">
        <w:rPr>
          <w:rFonts w:ascii="Times New Roman" w:hAnsi="Times New Roman" w:cs="Times New Roman"/>
        </w:rPr>
        <w:t xml:space="preserve"> such </w:t>
      </w:r>
      <w:r w:rsidRPr="00B06341">
        <w:rPr>
          <w:rFonts w:ascii="Times New Roman" w:hAnsi="Times New Roman" w:cs="Times New Roman"/>
          <w:b/>
          <w:bCs/>
          <w:u w:val="single"/>
        </w:rPr>
        <w:t>pressure</w:t>
      </w:r>
      <w:r w:rsidRPr="00B06341">
        <w:rPr>
          <w:rFonts w:ascii="Times New Roman" w:hAnsi="Times New Roman" w:cs="Times New Roman"/>
          <w:u w:val="single"/>
        </w:rPr>
        <w:t xml:space="preserve"> </w:t>
      </w:r>
      <w:r w:rsidRPr="00B06341">
        <w:rPr>
          <w:rFonts w:ascii="Times New Roman" w:hAnsi="Times New Roman" w:cs="Times New Roman"/>
          <w:b/>
          <w:bCs/>
          <w:u w:val="single"/>
        </w:rPr>
        <w:t>will likelier increase middle-class resistance</w:t>
      </w:r>
      <w:r w:rsidRPr="00B06341">
        <w:rPr>
          <w:rFonts w:ascii="Times New Roman" w:hAnsi="Times New Roman" w:cs="Times New Roman"/>
          <w:b/>
          <w:bCs/>
        </w:rPr>
        <w:t xml:space="preserve"> </w:t>
      </w:r>
      <w:r w:rsidRPr="00B06341">
        <w:rPr>
          <w:rFonts w:ascii="Times New Roman" w:hAnsi="Times New Roman" w:cs="Times New Roman"/>
          <w:b/>
          <w:bCs/>
          <w:u w:val="single"/>
        </w:rPr>
        <w:t>to the massive tax increases</w:t>
      </w:r>
      <w:r w:rsidRPr="00B06341">
        <w:rPr>
          <w:rFonts w:ascii="Times New Roman" w:hAnsi="Times New Roman" w:cs="Times New Roman"/>
          <w:u w:val="single"/>
        </w:rPr>
        <w:t xml:space="preserve"> </w:t>
      </w:r>
      <w:r w:rsidRPr="00B06341">
        <w:rPr>
          <w:rFonts w:ascii="Times New Roman" w:hAnsi="Times New Roman" w:cs="Times New Roman"/>
          <w:b/>
          <w:bCs/>
          <w:u w:val="single"/>
        </w:rPr>
        <w:t>required to secure UBI without increasing poverty</w:t>
      </w:r>
      <w:r w:rsidRPr="00B06341">
        <w:rPr>
          <w:rFonts w:ascii="Times New Roman" w:hAnsi="Times New Roman" w:cs="Times New Roman"/>
          <w:b/>
          <w:bCs/>
        </w:rPr>
        <w:t>.</w:t>
      </w:r>
      <w:r w:rsidR="002063E2" w:rsidRPr="00B06341">
        <w:rPr>
          <w:rFonts w:ascii="Times New Roman" w:hAnsi="Times New Roman" w:cs="Times New Roman"/>
        </w:rPr>
        <w:t xml:space="preserve"> </w:t>
      </w:r>
      <w:r w:rsidRPr="00B06341">
        <w:rPr>
          <w:rStyle w:val="Emphasis"/>
          <w:rFonts w:ascii="Times New Roman" w:hAnsi="Times New Roman" w:cs="Times New Roman"/>
        </w:rPr>
        <w:t>And we shouldn’t think that we can just get the resources solely or primarily by hitting people at the top.</w:t>
      </w:r>
      <w:r w:rsidR="002063E2" w:rsidRPr="00B06341">
        <w:rPr>
          <w:rFonts w:ascii="Times New Roman" w:hAnsi="Times New Roman" w:cs="Times New Roman"/>
        </w:rPr>
        <w:t xml:space="preserve"> </w:t>
      </w:r>
      <w:r w:rsidRPr="00B06341">
        <w:rPr>
          <w:rFonts w:ascii="Times New Roman" w:hAnsi="Times New Roman" w:cs="Times New Roman"/>
        </w:rPr>
        <w:t>Will we really tax the top 1 percent or top several percent enough to finance most or all of UBI — on top of the higher taxes we’ll want the same group to pay to shoulder a substantial share of the burden of restoring Social Security solvency, repairing the infrastructure, and meeting other critical needs</w:t>
      </w:r>
      <w:r w:rsidRPr="00B06341">
        <w:rPr>
          <w:rFonts w:ascii="Times New Roman" w:hAnsi="Times New Roman" w:cs="Times New Roman"/>
          <w:u w:val="single"/>
        </w:rPr>
        <w:t>?</w:t>
      </w:r>
      <w:r w:rsidR="002063E2" w:rsidRPr="00B06341">
        <w:rPr>
          <w:rFonts w:ascii="Times New Roman" w:hAnsi="Times New Roman" w:cs="Times New Roman"/>
          <w:u w:val="single"/>
        </w:rPr>
        <w:t xml:space="preserve"> </w:t>
      </w:r>
      <w:r w:rsidRPr="00B06341">
        <w:rPr>
          <w:rFonts w:ascii="Times New Roman" w:hAnsi="Times New Roman" w:cs="Times New Roman"/>
          <w:u w:val="single"/>
        </w:rPr>
        <w:t>Increased pressure on the middle class is more likely to put UBI farther out of reach</w:t>
      </w:r>
      <w:r w:rsidRPr="00B06341">
        <w:rPr>
          <w:rFonts w:ascii="Times New Roman" w:hAnsi="Times New Roman" w:cs="Times New Roman"/>
        </w:rPr>
        <w:t xml:space="preserve">, </w:t>
      </w:r>
      <w:r w:rsidRPr="00B06341">
        <w:rPr>
          <w:rFonts w:ascii="Times New Roman" w:hAnsi="Times New Roman" w:cs="Times New Roman"/>
          <w:u w:val="single"/>
        </w:rPr>
        <w:t>unless it’s financed heavily — as UBI supporters on the right favor — by shifting income and resources away from the poor.</w:t>
      </w:r>
    </w:p>
    <w:p w14:paraId="49360DAD" w14:textId="26536131" w:rsidR="00263441" w:rsidRPr="00B06341" w:rsidRDefault="00263441" w:rsidP="00263441">
      <w:pPr>
        <w:rPr>
          <w:rFonts w:ascii="Times New Roman" w:hAnsi="Times New Roman" w:cs="Times New Roman"/>
        </w:rPr>
      </w:pPr>
      <w:r w:rsidRPr="00B06341">
        <w:rPr>
          <w:rFonts w:ascii="Times New Roman" w:hAnsi="Times New Roman" w:cs="Times New Roman"/>
        </w:rPr>
        <w:t xml:space="preserve">To be sure, </w:t>
      </w:r>
      <w:r w:rsidRPr="00B06341">
        <w:rPr>
          <w:rStyle w:val="Emphasis"/>
          <w:rFonts w:ascii="Times New Roman" w:hAnsi="Times New Roman" w:cs="Times New Roman"/>
        </w:rPr>
        <w:t>there is a possible exception:</w:t>
      </w:r>
      <w:r w:rsidR="002063E2" w:rsidRPr="00B06341">
        <w:rPr>
          <w:rStyle w:val="Emphasis"/>
          <w:rFonts w:ascii="Times New Roman" w:hAnsi="Times New Roman" w:cs="Times New Roman"/>
        </w:rPr>
        <w:t xml:space="preserve"> </w:t>
      </w:r>
      <w:r w:rsidRPr="00B06341">
        <w:rPr>
          <w:rStyle w:val="Emphasis"/>
          <w:rFonts w:ascii="Times New Roman" w:hAnsi="Times New Roman" w:cs="Times New Roman"/>
        </w:rPr>
        <w:t>a carbon tax that returns its proceeds to the public via a universal payment.</w:t>
      </w:r>
      <w:r w:rsidR="002063E2" w:rsidRPr="00B06341">
        <w:rPr>
          <w:rStyle w:val="Emphasis"/>
          <w:rFonts w:ascii="Times New Roman" w:hAnsi="Times New Roman" w:cs="Times New Roman"/>
        </w:rPr>
        <w:t xml:space="preserve"> </w:t>
      </w:r>
      <w:r w:rsidRPr="00B06341">
        <w:rPr>
          <w:rStyle w:val="Emphasis"/>
          <w:rFonts w:ascii="Times New Roman" w:hAnsi="Times New Roman" w:cs="Times New Roman"/>
        </w:rPr>
        <w:t>For a carbon tax to have any chance of enactment in the not-too-distant future, however, it almost certainly will have to allocate a substantial part of its proceeds to uses that are necessary to get the votes to enact it in the first place, such as relief for coal-producing states or regions.</w:t>
      </w:r>
      <w:r w:rsidR="002063E2" w:rsidRPr="00B06341">
        <w:rPr>
          <w:rFonts w:ascii="Times New Roman" w:hAnsi="Times New Roman" w:cs="Times New Roman"/>
        </w:rPr>
        <w:t xml:space="preserve"> </w:t>
      </w:r>
      <w:r w:rsidRPr="00B06341">
        <w:rPr>
          <w:rFonts w:ascii="Times New Roman" w:hAnsi="Times New Roman" w:cs="Times New Roman"/>
        </w:rPr>
        <w:t>There’s also a powerful case for using some of the proceeds to greatly expand and accelerate research into alternative energy technologies; a carbon tax likely won’t be sufficient by itself to arrest global warming.</w:t>
      </w:r>
    </w:p>
    <w:p w14:paraId="39B787C8" w14:textId="75B89C8A" w:rsidR="00263441" w:rsidRPr="00B06341" w:rsidRDefault="00263441" w:rsidP="00263441">
      <w:pPr>
        <w:rPr>
          <w:rFonts w:ascii="Times New Roman" w:hAnsi="Times New Roman" w:cs="Times New Roman"/>
        </w:rPr>
      </w:pPr>
      <w:r w:rsidRPr="00B06341">
        <w:rPr>
          <w:rFonts w:ascii="Times New Roman" w:hAnsi="Times New Roman" w:cs="Times New Roman"/>
        </w:rPr>
        <w:t xml:space="preserve">Thus, </w:t>
      </w:r>
      <w:r w:rsidRPr="00B06341">
        <w:rPr>
          <w:rFonts w:ascii="Times New Roman" w:hAnsi="Times New Roman" w:cs="Times New Roman"/>
          <w:u w:val="single"/>
        </w:rPr>
        <w:t xml:space="preserve">the proceeds available from </w:t>
      </w:r>
      <w:r w:rsidRPr="00B06341">
        <w:rPr>
          <w:rFonts w:ascii="Times New Roman" w:hAnsi="Times New Roman" w:cs="Times New Roman"/>
          <w:b/>
          <w:bCs/>
          <w:u w:val="single"/>
        </w:rPr>
        <w:t>a carbon tax to finance universal payments</w:t>
      </w:r>
      <w:r w:rsidRPr="00B06341">
        <w:rPr>
          <w:rFonts w:ascii="Times New Roman" w:hAnsi="Times New Roman" w:cs="Times New Roman"/>
          <w:u w:val="single"/>
        </w:rPr>
        <w:t xml:space="preserve"> </w:t>
      </w:r>
      <w:r w:rsidRPr="00B06341">
        <w:rPr>
          <w:rFonts w:ascii="Times New Roman" w:hAnsi="Times New Roman" w:cs="Times New Roman"/>
          <w:b/>
          <w:bCs/>
          <w:u w:val="single"/>
        </w:rPr>
        <w:t>would</w:t>
      </w:r>
      <w:r w:rsidRPr="00B06341">
        <w:rPr>
          <w:rFonts w:ascii="Times New Roman" w:hAnsi="Times New Roman" w:cs="Times New Roman"/>
          <w:u w:val="single"/>
        </w:rPr>
        <w:t xml:space="preserve"> likely </w:t>
      </w:r>
      <w:r w:rsidRPr="00B06341">
        <w:rPr>
          <w:rFonts w:ascii="Times New Roman" w:hAnsi="Times New Roman" w:cs="Times New Roman"/>
          <w:b/>
          <w:bCs/>
          <w:u w:val="single"/>
        </w:rPr>
        <w:t>be</w:t>
      </w:r>
      <w:r w:rsidRPr="00B06341">
        <w:rPr>
          <w:rFonts w:ascii="Times New Roman" w:hAnsi="Times New Roman" w:cs="Times New Roman"/>
          <w:u w:val="single"/>
        </w:rPr>
        <w:t xml:space="preserve"> significantly </w:t>
      </w:r>
      <w:r w:rsidRPr="00B06341">
        <w:rPr>
          <w:rFonts w:ascii="Times New Roman" w:hAnsi="Times New Roman" w:cs="Times New Roman"/>
          <w:b/>
          <w:bCs/>
          <w:u w:val="single"/>
        </w:rPr>
        <w:t>constrained</w:t>
      </w:r>
      <w:r w:rsidRPr="00B06341">
        <w:rPr>
          <w:rFonts w:ascii="Times New Roman" w:hAnsi="Times New Roman" w:cs="Times New Roman"/>
        </w:rPr>
        <w:t>.</w:t>
      </w:r>
      <w:r w:rsidR="002063E2" w:rsidRPr="00B06341">
        <w:rPr>
          <w:rFonts w:ascii="Times New Roman" w:hAnsi="Times New Roman" w:cs="Times New Roman"/>
        </w:rPr>
        <w:t xml:space="preserve"> </w:t>
      </w:r>
      <w:r w:rsidRPr="00B06341">
        <w:rPr>
          <w:rFonts w:ascii="Times New Roman" w:hAnsi="Times New Roman" w:cs="Times New Roman"/>
        </w:rPr>
        <w:t>If a carbon tax could pass, we might need to focus the proceeds available for these payments on low- and moderate-income families — so the payments would be adequate to offset the higher energy costs these families would face as a result of the tax — rather than extending the payments all the way up the income scale in universal fashion.</w:t>
      </w:r>
    </w:p>
    <w:p w14:paraId="5A316A40" w14:textId="77777777" w:rsidR="00263441" w:rsidRPr="00B06341" w:rsidRDefault="00263441" w:rsidP="00263441">
      <w:pPr>
        <w:rPr>
          <w:rFonts w:ascii="Times New Roman" w:hAnsi="Times New Roman" w:cs="Times New Roman"/>
        </w:rPr>
      </w:pPr>
    </w:p>
    <w:p w14:paraId="3DB03D80" w14:textId="77777777" w:rsidR="00BE1BAE" w:rsidRPr="00B06341" w:rsidRDefault="00BE1BAE" w:rsidP="00BE1BAE">
      <w:pPr>
        <w:pStyle w:val="Heading3"/>
        <w:rPr>
          <w:rFonts w:ascii="Times New Roman" w:hAnsi="Times New Roman" w:cs="Times New Roman"/>
        </w:rPr>
      </w:pPr>
      <w:bookmarkStart w:id="46" w:name="_Toc140420825"/>
      <w:r w:rsidRPr="00B06341">
        <w:rPr>
          <w:rFonts w:ascii="Times New Roman" w:hAnsi="Times New Roman" w:cs="Times New Roman"/>
        </w:rPr>
        <w:lastRenderedPageBreak/>
        <w:t>UBI Triggers Welfare Debate</w:t>
      </w:r>
      <w:bookmarkEnd w:id="46"/>
    </w:p>
    <w:p w14:paraId="2D3431B7" w14:textId="77777777" w:rsidR="00BE1BAE" w:rsidRPr="00B06341" w:rsidRDefault="00BE1BAE" w:rsidP="00BE1BAE">
      <w:pPr>
        <w:rPr>
          <w:rFonts w:ascii="Times New Roman" w:hAnsi="Times New Roman" w:cs="Times New Roman"/>
        </w:rPr>
      </w:pPr>
    </w:p>
    <w:p w14:paraId="466407A1" w14:textId="77777777" w:rsidR="00BE1BAE" w:rsidRPr="00B06341" w:rsidRDefault="00BE1BAE" w:rsidP="00BE1BAE">
      <w:pPr>
        <w:pStyle w:val="Heading4"/>
        <w:rPr>
          <w:rFonts w:ascii="Times New Roman" w:hAnsi="Times New Roman" w:cs="Times New Roman"/>
        </w:rPr>
      </w:pPr>
      <w:r w:rsidRPr="00B06341">
        <w:rPr>
          <w:rFonts w:ascii="Times New Roman" w:hAnsi="Times New Roman" w:cs="Times New Roman"/>
        </w:rPr>
        <w:t>The GOP will use the plan to spark a debate about cutting welfare</w:t>
      </w:r>
    </w:p>
    <w:p w14:paraId="068596A4" w14:textId="77777777" w:rsidR="00BE1BAE" w:rsidRPr="00B06341" w:rsidRDefault="00BE1BAE" w:rsidP="00BE1BAE">
      <w:pPr>
        <w:rPr>
          <w:rStyle w:val="Style13ptBold"/>
          <w:rFonts w:ascii="Times New Roman" w:hAnsi="Times New Roman" w:cs="Times New Roman"/>
        </w:rPr>
      </w:pPr>
      <w:r w:rsidRPr="00B06341">
        <w:rPr>
          <w:rStyle w:val="Style13ptBold"/>
          <w:rFonts w:ascii="Times New Roman" w:hAnsi="Times New Roman" w:cs="Times New Roman"/>
        </w:rPr>
        <w:t>Wax, New York Young Republican Club president and political activist and commentator, 20</w:t>
      </w:r>
    </w:p>
    <w:p w14:paraId="4DF0BB50" w14:textId="77777777" w:rsidR="00BE1BAE" w:rsidRPr="00B06341" w:rsidRDefault="00BE1BAE" w:rsidP="00BE1BAE">
      <w:pPr>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[Gavin, 4-27-20, Foundation For Economic Education Stories, “Universal Basic Income Makes Welfare More Efficient, Which Is Bad, Dummy, </w:t>
      </w:r>
      <w:hyperlink r:id="rId96" w:history="1">
        <w:r w:rsidRPr="00B06341">
          <w:rPr>
            <w:rStyle w:val="Hyperlink"/>
            <w:rFonts w:ascii="Times New Roman" w:eastAsia="Times New Roman" w:hAnsi="Times New Roman" w:cs="Times New Roman"/>
          </w:rPr>
          <w:t>https://fee.org/articles/universal-basic-income-makes-welfare-more-efficient-which-is-bad-dummy/</w:t>
        </w:r>
      </w:hyperlink>
      <w:r w:rsidRPr="00B06341">
        <w:rPr>
          <w:rFonts w:ascii="Times New Roman" w:eastAsia="Times New Roman" w:hAnsi="Times New Roman" w:cs="Times New Roman"/>
          <w:color w:val="000000" w:themeColor="text1"/>
        </w:rPr>
        <w:t>, accessed 7-3-23, EH]</w:t>
      </w:r>
    </w:p>
    <w:p w14:paraId="274ECC92" w14:textId="77777777" w:rsidR="00BE1BAE" w:rsidRPr="00B06341" w:rsidRDefault="00BE1BAE" w:rsidP="00BE1BAE">
      <w:pPr>
        <w:rPr>
          <w:rStyle w:val="Emphasis"/>
          <w:rFonts w:ascii="Times New Roman" w:hAnsi="Times New Roman" w:cs="Times New Roman"/>
        </w:rPr>
      </w:pPr>
      <w:r w:rsidRPr="00B06341">
        <w:rPr>
          <w:rFonts w:ascii="Times New Roman" w:hAnsi="Times New Roman" w:cs="Times New Roman"/>
        </w:rPr>
        <w:t xml:space="preserve">A plan so crazy it just might work. That’s the essence of </w:t>
      </w:r>
      <w:r w:rsidRPr="00B06341">
        <w:rPr>
          <w:rStyle w:val="Emphasis"/>
          <w:rFonts w:ascii="Times New Roman" w:hAnsi="Times New Roman" w:cs="Times New Roman"/>
        </w:rPr>
        <w:t>the pitch for a universal basic income. And it’s starting to sound reasonable to conservatives. They hope it will make welfare more efficient, but that’s its biggest problem.</w:t>
      </w:r>
    </w:p>
    <w:p w14:paraId="150AD515" w14:textId="77777777" w:rsidR="00BE1BAE" w:rsidRPr="00B06341" w:rsidRDefault="00BE1BAE" w:rsidP="00BE1BAE">
      <w:pPr>
        <w:rPr>
          <w:rFonts w:ascii="Times New Roman" w:hAnsi="Times New Roman" w:cs="Times New Roman"/>
        </w:rPr>
      </w:pPr>
      <w:r w:rsidRPr="00B06341">
        <w:rPr>
          <w:rFonts w:ascii="Times New Roman" w:hAnsi="Times New Roman" w:cs="Times New Roman"/>
        </w:rPr>
        <w:t>You get your Trumpbux yet? That would be the $1,200 guaranteed to every American making under $75,000 as part of the record-shattering $2 trillion coronavirus relief bill Congress passed last month.</w:t>
      </w:r>
    </w:p>
    <w:p w14:paraId="5B9D4A83" w14:textId="77777777" w:rsidR="00BE1BAE" w:rsidRPr="00B06341" w:rsidRDefault="00BE1BAE" w:rsidP="00BE1BAE">
      <w:pPr>
        <w:rPr>
          <w:rFonts w:ascii="Times New Roman" w:hAnsi="Times New Roman" w:cs="Times New Roman"/>
        </w:rPr>
      </w:pPr>
      <w:r w:rsidRPr="00B06341">
        <w:rPr>
          <w:rFonts w:ascii="Times New Roman" w:hAnsi="Times New Roman" w:cs="Times New Roman"/>
        </w:rPr>
        <w:t>A Foot in the Door</w:t>
      </w:r>
    </w:p>
    <w:p w14:paraId="3C407329" w14:textId="77777777" w:rsidR="00BE1BAE" w:rsidRPr="00B06341" w:rsidRDefault="00BE1BAE" w:rsidP="00BE1BAE">
      <w:pPr>
        <w:rPr>
          <w:rFonts w:ascii="Times New Roman" w:hAnsi="Times New Roman" w:cs="Times New Roman"/>
        </w:rPr>
      </w:pPr>
      <w:r w:rsidRPr="00B06341">
        <w:rPr>
          <w:rFonts w:ascii="Times New Roman" w:hAnsi="Times New Roman" w:cs="Times New Roman"/>
        </w:rPr>
        <w:t>Even those who make too much to qualify for the payments are excited about them. The universal basic income, UBI, now has its foot in the door. Economists and academics who have been pushing this idea, for decades in some cases, are finally having their day in the limelight, as its popularity grows.</w:t>
      </w:r>
    </w:p>
    <w:p w14:paraId="0F8EB122" w14:textId="77777777" w:rsidR="00BE1BAE" w:rsidRPr="00B06341" w:rsidRDefault="00BE1BAE" w:rsidP="00BE1BAE">
      <w:pPr>
        <w:rPr>
          <w:rFonts w:ascii="Times New Roman" w:hAnsi="Times New Roman" w:cs="Times New Roman"/>
        </w:rPr>
      </w:pPr>
      <w:r w:rsidRPr="00B06341">
        <w:rPr>
          <w:rFonts w:ascii="Times New Roman" w:hAnsi="Times New Roman" w:cs="Times New Roman"/>
        </w:rPr>
        <w:t>A Rasmussen poll this month found 40 percent of likely voters favor a UBI provided by the federal government. That’s a monthly payment for some 300 million Americans. In August 2011, the same poll found only 11 percent favored such a program.</w:t>
      </w:r>
    </w:p>
    <w:p w14:paraId="702E1288" w14:textId="77777777" w:rsidR="00BE1BAE" w:rsidRPr="00B06341" w:rsidRDefault="00BE1BAE" w:rsidP="00BE1BAE">
      <w:pPr>
        <w:rPr>
          <w:rFonts w:ascii="Times New Roman" w:hAnsi="Times New Roman" w:cs="Times New Roman"/>
        </w:rPr>
      </w:pPr>
      <w:r w:rsidRPr="00B06341">
        <w:rPr>
          <w:rFonts w:ascii="Times New Roman" w:hAnsi="Times New Roman" w:cs="Times New Roman"/>
        </w:rPr>
        <w:t>Unsurprisingly, a recent University of Chicago survey found 51 percent of 18-36-year-old Americans support a UBI of $1,000 a month. Additionally, 35 percent of young Americans support a “public option” healthcare system, the survey determined.</w:t>
      </w:r>
    </w:p>
    <w:p w14:paraId="3289D98D" w14:textId="77777777" w:rsidR="00BE1BAE" w:rsidRPr="00B06341" w:rsidRDefault="00BE1BAE" w:rsidP="00BE1BAE">
      <w:pPr>
        <w:rPr>
          <w:rFonts w:ascii="Times New Roman" w:hAnsi="Times New Roman" w:cs="Times New Roman"/>
        </w:rPr>
      </w:pPr>
      <w:r w:rsidRPr="00B06341">
        <w:rPr>
          <w:rFonts w:ascii="Times New Roman" w:hAnsi="Times New Roman" w:cs="Times New Roman"/>
        </w:rPr>
        <w:t>How likely is it that voters, and politicians frankly, will choose to set aside their universal health care wants in exchange for a universal basic income program?</w:t>
      </w:r>
    </w:p>
    <w:p w14:paraId="6D6BD0A9" w14:textId="77777777" w:rsidR="00BE1BAE" w:rsidRPr="00B06341" w:rsidRDefault="00BE1BAE" w:rsidP="00BE1BAE">
      <w:pPr>
        <w:rPr>
          <w:rStyle w:val="Emphasis"/>
          <w:rFonts w:ascii="Times New Roman" w:hAnsi="Times New Roman" w:cs="Times New Roman"/>
        </w:rPr>
      </w:pPr>
      <w:r w:rsidRPr="00B06341">
        <w:rPr>
          <w:rFonts w:ascii="Times New Roman" w:hAnsi="Times New Roman" w:cs="Times New Roman"/>
        </w:rPr>
        <w:t xml:space="preserve">Sadly, </w:t>
      </w:r>
      <w:r w:rsidRPr="00B06341">
        <w:rPr>
          <w:rStyle w:val="Emphasis"/>
          <w:rFonts w:ascii="Times New Roman" w:hAnsi="Times New Roman" w:cs="Times New Roman"/>
        </w:rPr>
        <w:t>some conservatives and libertarians are perpetuating this myth that the UBI will replace the overgrown welfare system, or serve as a substantial alternative. Worse still, it is said that UBI makes the system more efficient.</w:t>
      </w:r>
    </w:p>
    <w:p w14:paraId="17C0C782" w14:textId="77777777" w:rsidR="00C751FC" w:rsidRPr="00B06341" w:rsidRDefault="00C751FC" w:rsidP="00BE1BAE">
      <w:pPr>
        <w:rPr>
          <w:rFonts w:ascii="Times New Roman" w:hAnsi="Times New Roman" w:cs="Times New Roman"/>
        </w:rPr>
      </w:pPr>
    </w:p>
    <w:p w14:paraId="3D68792E" w14:textId="1BA44169" w:rsidR="00C751FC" w:rsidRPr="00B06341" w:rsidRDefault="00C751FC" w:rsidP="00C751FC">
      <w:pPr>
        <w:pStyle w:val="Heading4"/>
        <w:rPr>
          <w:rFonts w:ascii="Times New Roman" w:hAnsi="Times New Roman" w:cs="Times New Roman"/>
        </w:rPr>
      </w:pPr>
      <w:r w:rsidRPr="00B06341">
        <w:rPr>
          <w:rFonts w:ascii="Times New Roman" w:hAnsi="Times New Roman" w:cs="Times New Roman"/>
        </w:rPr>
        <w:t xml:space="preserve">The aff is not politically feasible – the plan would trigger massive controversy </w:t>
      </w:r>
    </w:p>
    <w:p w14:paraId="6BFDA157" w14:textId="77777777" w:rsidR="00C751FC" w:rsidRPr="00B06341" w:rsidRDefault="00C751FC" w:rsidP="00C751FC">
      <w:pPr>
        <w:rPr>
          <w:rStyle w:val="Style13ptBold"/>
          <w:rFonts w:ascii="Times New Roman" w:hAnsi="Times New Roman" w:cs="Times New Roman"/>
        </w:rPr>
      </w:pPr>
      <w:r w:rsidRPr="00B06341">
        <w:rPr>
          <w:rStyle w:val="Style13ptBold"/>
          <w:rFonts w:ascii="Times New Roman" w:hAnsi="Times New Roman" w:cs="Times New Roman"/>
        </w:rPr>
        <w:t>Morrison, Competitive Enterprise Institute senior fellow, 21</w:t>
      </w:r>
    </w:p>
    <w:p w14:paraId="7C237951"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 xml:space="preserve">[Richard, 7/3/2021, Competitive Enterprise Institute, “The Case Against a Universal Basic Income”, </w:t>
      </w:r>
      <w:hyperlink r:id="rId97" w:history="1">
        <w:r w:rsidRPr="00B06341">
          <w:rPr>
            <w:rStyle w:val="Hyperlink"/>
            <w:rFonts w:ascii="Times New Roman" w:hAnsi="Times New Roman" w:cs="Times New Roman"/>
          </w:rPr>
          <w:t>https://cei.org/opeds_articles/the-case-against-a-universal-basic-income/</w:t>
        </w:r>
      </w:hyperlink>
      <w:r w:rsidRPr="00B06341">
        <w:rPr>
          <w:rFonts w:ascii="Times New Roman" w:hAnsi="Times New Roman" w:cs="Times New Roman"/>
        </w:rPr>
        <w:t>, accessed 7/3/2023, eo]</w:t>
      </w:r>
    </w:p>
    <w:p w14:paraId="77F21C39" w14:textId="77777777" w:rsidR="00C751FC" w:rsidRPr="00B06341" w:rsidRDefault="00C751FC" w:rsidP="00C751FC">
      <w:pPr>
        <w:rPr>
          <w:rFonts w:ascii="Times New Roman" w:hAnsi="Times New Roman" w:cs="Times New Roman"/>
        </w:rPr>
      </w:pPr>
      <w:r w:rsidRPr="00B06341">
        <w:rPr>
          <w:rStyle w:val="StyleUnderline"/>
          <w:rFonts w:ascii="Times New Roman" w:hAnsi="Times New Roman" w:cs="Times New Roman"/>
        </w:rPr>
        <w:lastRenderedPageBreak/>
        <w:t>The vast majority of programs target specific groups — children, the disabled and the elderly — that have the greatest need</w:t>
      </w:r>
      <w:r w:rsidRPr="00B06341">
        <w:rPr>
          <w:rFonts w:ascii="Times New Roman" w:hAnsi="Times New Roman" w:cs="Times New Roman"/>
        </w:rPr>
        <w:t>. Under the current system, shame felt by an able-bodied adult capable of working is a feature, not a bug.</w:t>
      </w:r>
    </w:p>
    <w:p w14:paraId="1E31A408" w14:textId="77777777" w:rsidR="00C751FC" w:rsidRPr="00B06341" w:rsidRDefault="00C751FC" w:rsidP="00C751FC">
      <w:pPr>
        <w:rPr>
          <w:rFonts w:ascii="Times New Roman" w:hAnsi="Times New Roman" w:cs="Times New Roman"/>
        </w:rPr>
      </w:pPr>
      <w:r w:rsidRPr="00B06341">
        <w:rPr>
          <w:rStyle w:val="StyleUnderline"/>
          <w:rFonts w:ascii="Times New Roman" w:hAnsi="Times New Roman" w:cs="Times New Roman"/>
        </w:rPr>
        <w:t>That common sense approach to work and responsibility poses a big obstacle for any UBI proposal.</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Despite the UBI’s approval ratings when Americans are asked about it, actual legislation to implement </w:t>
      </w:r>
      <w:r w:rsidRPr="00B06341">
        <w:rPr>
          <w:rStyle w:val="Emphasis"/>
          <w:rFonts w:ascii="Times New Roman" w:hAnsi="Times New Roman" w:cs="Times New Roman"/>
        </w:rPr>
        <w:t>it would be highly controversial</w:t>
      </w:r>
      <w:r w:rsidRPr="00B06341">
        <w:rPr>
          <w:rFonts w:ascii="Times New Roman" w:hAnsi="Times New Roman" w:cs="Times New Roman"/>
        </w:rPr>
        <w:t xml:space="preserve">. In the 1970s, presidents Richard Nixon and Jimmy Carter — who had famously divergent political views — </w:t>
      </w:r>
      <w:r w:rsidRPr="00B06341">
        <w:rPr>
          <w:rStyle w:val="StyleUnderline"/>
          <w:rFonts w:ascii="Times New Roman" w:hAnsi="Times New Roman" w:cs="Times New Roman"/>
        </w:rPr>
        <w:t>both endorsed UBI proposals that went down to defeat when the public was confronted with the details.</w:t>
      </w:r>
    </w:p>
    <w:p w14:paraId="716E7AFB" w14:textId="77777777" w:rsidR="00C751FC" w:rsidRPr="00B06341" w:rsidRDefault="00C751FC" w:rsidP="00C751FC">
      <w:pPr>
        <w:rPr>
          <w:rFonts w:ascii="Times New Roman" w:hAnsi="Times New Roman" w:cs="Times New Roman"/>
        </w:rPr>
      </w:pPr>
      <w:r w:rsidRPr="00B06341">
        <w:rPr>
          <w:rStyle w:val="StyleUnderline"/>
          <w:rFonts w:ascii="Times New Roman" w:hAnsi="Times New Roman" w:cs="Times New Roman"/>
        </w:rPr>
        <w:t>Many recent UBI proposals have called for a new benefit to replace much, if not all, existing social welfare spending.</w:t>
      </w:r>
      <w:r w:rsidRPr="00B06341">
        <w:rPr>
          <w:rFonts w:ascii="Times New Roman" w:hAnsi="Times New Roman" w:cs="Times New Roman"/>
        </w:rPr>
        <w:t xml:space="preserve"> This radical simplification, often called </w:t>
      </w:r>
      <w:r w:rsidRPr="00B06341">
        <w:rPr>
          <w:rStyle w:val="StyleUnderline"/>
          <w:rFonts w:ascii="Times New Roman" w:hAnsi="Times New Roman" w:cs="Times New Roman"/>
        </w:rPr>
        <w:t>a “grand bargain,” would theoretically ally conservatives, who want to reform the system’s cost and complexity, with progressives, who want to avoid anyone “falling through the cracks”</w:t>
      </w:r>
      <w:r w:rsidRPr="00B06341">
        <w:rPr>
          <w:rFonts w:ascii="Times New Roman" w:hAnsi="Times New Roman" w:cs="Times New Roman"/>
        </w:rPr>
        <w:t xml:space="preserve"> of the many different current programs. </w:t>
      </w:r>
      <w:r w:rsidRPr="00B06341">
        <w:rPr>
          <w:rStyle w:val="StyleUnderline"/>
          <w:rFonts w:ascii="Times New Roman" w:hAnsi="Times New Roman" w:cs="Times New Roman"/>
        </w:rPr>
        <w:t>But anyone who thinks that such a bargain is likely has spent too much time in political theory seminars and not enough time on Capitol Hill.</w:t>
      </w:r>
    </w:p>
    <w:p w14:paraId="3670D23D" w14:textId="77777777" w:rsidR="00C751FC" w:rsidRPr="00B06341" w:rsidRDefault="00C751FC" w:rsidP="00C751FC">
      <w:pPr>
        <w:rPr>
          <w:rFonts w:ascii="Times New Roman" w:hAnsi="Times New Roman" w:cs="Times New Roman"/>
        </w:rPr>
      </w:pPr>
      <w:r w:rsidRPr="00B06341">
        <w:rPr>
          <w:rStyle w:val="StyleUnderline"/>
          <w:rFonts w:ascii="Times New Roman" w:hAnsi="Times New Roman" w:cs="Times New Roman"/>
        </w:rPr>
        <w:t>In order for such a bipartisan effort to work, policymakers would have to wipe enough current spending off the books to finance a universal benefit</w:t>
      </w:r>
      <w:r w:rsidRPr="00B06341">
        <w:rPr>
          <w:rStyle w:val="Emphasis"/>
          <w:rFonts w:ascii="Times New Roman" w:hAnsi="Times New Roman" w:cs="Times New Roman"/>
        </w:rPr>
        <w:t>. That means that many programs that anti-poverty activists currently cherish would be permanently eliminated.</w:t>
      </w:r>
    </w:p>
    <w:p w14:paraId="213E4D19" w14:textId="77777777" w:rsidR="00C751FC" w:rsidRPr="00B06341" w:rsidRDefault="00C751FC" w:rsidP="00C751FC">
      <w:pPr>
        <w:rPr>
          <w:rFonts w:ascii="Times New Roman" w:hAnsi="Times New Roman" w:cs="Times New Roman"/>
          <w:b/>
          <w:iCs/>
          <w:u w:val="single"/>
        </w:rPr>
      </w:pPr>
      <w:r w:rsidRPr="00B06341">
        <w:rPr>
          <w:rStyle w:val="Emphasis"/>
          <w:rFonts w:ascii="Times New Roman" w:hAnsi="Times New Roman" w:cs="Times New Roman"/>
        </w:rPr>
        <w:t>Say goodbye to Temporary Assistance for Needy Families, the Supplemental Nutrition Assistance Program (“food stamps”) and Supplemental Security Income for people with a disability.</w:t>
      </w:r>
    </w:p>
    <w:p w14:paraId="6E2070E0" w14:textId="77777777" w:rsidR="00C751FC" w:rsidRPr="00B06341" w:rsidRDefault="00C751FC" w:rsidP="00C751FC">
      <w:pPr>
        <w:rPr>
          <w:rFonts w:ascii="Times New Roman" w:hAnsi="Times New Roman" w:cs="Times New Roman"/>
          <w:u w:val="single"/>
        </w:rPr>
      </w:pPr>
      <w:r w:rsidRPr="00B06341">
        <w:rPr>
          <w:rStyle w:val="StyleUnderline"/>
          <w:rFonts w:ascii="Times New Roman" w:hAnsi="Times New Roman" w:cs="Times New Roman"/>
        </w:rPr>
        <w:t>The version advanced by conservative policy analyst Charles Murray, a frequently cited advocate, would abolish all of Social Security, Medicare and Medicaid as well.</w:t>
      </w:r>
    </w:p>
    <w:p w14:paraId="6D973570"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 xml:space="preserve">There are plenty of reasonable — even radical — arguments for reforming current welfare spending, but any plan to do so must reckon with reality. </w:t>
      </w:r>
      <w:r w:rsidRPr="00B06341">
        <w:rPr>
          <w:rStyle w:val="StyleUnderline"/>
          <w:rFonts w:ascii="Times New Roman" w:hAnsi="Times New Roman" w:cs="Times New Roman"/>
        </w:rPr>
        <w:t>A plan that would eliminate current anti-poverty programs and replace them with a single UBI is simply not politically feasible.</w:t>
      </w:r>
    </w:p>
    <w:p w14:paraId="319D016A" w14:textId="77777777" w:rsidR="00C751FC" w:rsidRPr="00B06341" w:rsidRDefault="00C751FC" w:rsidP="00BE1BAE">
      <w:pPr>
        <w:rPr>
          <w:rFonts w:ascii="Times New Roman" w:hAnsi="Times New Roman" w:cs="Times New Roman"/>
        </w:rPr>
      </w:pPr>
    </w:p>
    <w:p w14:paraId="30151B0F" w14:textId="2395410E" w:rsidR="005D77EF" w:rsidRPr="00B06341" w:rsidRDefault="005D77EF" w:rsidP="005D77EF">
      <w:pPr>
        <w:pStyle w:val="Heading3"/>
        <w:rPr>
          <w:rFonts w:ascii="Times New Roman" w:hAnsi="Times New Roman" w:cs="Times New Roman"/>
        </w:rPr>
      </w:pPr>
      <w:bookmarkStart w:id="47" w:name="_Toc140420826"/>
      <w:r w:rsidRPr="00B06341">
        <w:rPr>
          <w:rFonts w:ascii="Times New Roman" w:hAnsi="Times New Roman" w:cs="Times New Roman"/>
        </w:rPr>
        <w:lastRenderedPageBreak/>
        <w:t>UBI Unpopular</w:t>
      </w:r>
      <w:bookmarkEnd w:id="47"/>
    </w:p>
    <w:p w14:paraId="43871902" w14:textId="77777777" w:rsidR="005D77EF" w:rsidRPr="00B06341" w:rsidRDefault="005D77EF" w:rsidP="005D77EF">
      <w:pPr>
        <w:rPr>
          <w:rFonts w:ascii="Times New Roman" w:hAnsi="Times New Roman" w:cs="Times New Roman"/>
        </w:rPr>
      </w:pPr>
    </w:p>
    <w:p w14:paraId="7411A2EA" w14:textId="77777777" w:rsidR="0045286E" w:rsidRPr="00B06341" w:rsidRDefault="0045286E" w:rsidP="0045286E">
      <w:pPr>
        <w:pStyle w:val="Heading4"/>
        <w:rPr>
          <w:rFonts w:ascii="Times New Roman" w:hAnsi="Times New Roman" w:cs="Times New Roman"/>
        </w:rPr>
      </w:pPr>
      <w:r w:rsidRPr="00B06341">
        <w:rPr>
          <w:rFonts w:ascii="Times New Roman" w:hAnsi="Times New Roman" w:cs="Times New Roman"/>
        </w:rPr>
        <w:t>UBI politically divisive – polls prove public split on support and details</w:t>
      </w:r>
    </w:p>
    <w:p w14:paraId="63A3F0AE" w14:textId="77777777" w:rsidR="0045286E" w:rsidRPr="00B06341" w:rsidRDefault="0045286E" w:rsidP="0045286E">
      <w:pPr>
        <w:rPr>
          <w:rStyle w:val="Style13ptBold"/>
          <w:rFonts w:ascii="Times New Roman" w:hAnsi="Times New Roman" w:cs="Times New Roman"/>
        </w:rPr>
      </w:pPr>
      <w:r w:rsidRPr="00B06341">
        <w:rPr>
          <w:rStyle w:val="Style13ptBold"/>
          <w:rFonts w:ascii="Times New Roman" w:hAnsi="Times New Roman" w:cs="Times New Roman"/>
        </w:rPr>
        <w:t>Sharpe, University of Massachusetts News Content Associate, 23</w:t>
      </w:r>
    </w:p>
    <w:p w14:paraId="23551EDA" w14:textId="77777777" w:rsidR="0045286E" w:rsidRPr="00B06341" w:rsidRDefault="0045286E" w:rsidP="0045286E">
      <w:pPr>
        <w:spacing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[Jared, 6-16-23, University of Massachusetts, “Majority Of Americans Support Supreme Court Reforms, Including Term Limits And Ethics Requirements, According To New UMass Amherst Poll”, </w:t>
      </w:r>
      <w:hyperlink r:id="rId98" w:history="1">
        <w:r w:rsidRPr="00B06341">
          <w:rPr>
            <w:rStyle w:val="Hyperlink"/>
            <w:rFonts w:ascii="Times New Roman" w:eastAsia="Times New Roman" w:hAnsi="Times New Roman" w:cs="Times New Roman"/>
          </w:rPr>
          <w:t>https://www.umass.edu/news/article/majority-americans-support-supreme-court-reforms-including-term-limits-and-ethics</w:t>
        </w:r>
      </w:hyperlink>
      <w:r w:rsidRPr="00B06341">
        <w:rPr>
          <w:rFonts w:ascii="Times New Roman" w:eastAsia="Times New Roman" w:hAnsi="Times New Roman" w:cs="Times New Roman"/>
          <w:color w:val="000000" w:themeColor="text1"/>
        </w:rPr>
        <w:t>, accessed 6-30-23, EH]</w:t>
      </w:r>
    </w:p>
    <w:p w14:paraId="138D4A4B" w14:textId="77777777" w:rsidR="0045286E" w:rsidRPr="00B06341" w:rsidRDefault="0045286E" w:rsidP="0045286E">
      <w:pPr>
        <w:spacing w:after="100" w:afterAutospacing="1" w:line="240" w:lineRule="auto"/>
        <w:rPr>
          <w:rFonts w:ascii="Times New Roman" w:eastAsia="Times New Roman" w:hAnsi="Times New Roman" w:cs="Times New Roman"/>
          <w:color w:val="000000" w:themeColor="text1"/>
        </w:rPr>
      </w:pPr>
      <w:r w:rsidRPr="00B06341">
        <w:rPr>
          <w:rStyle w:val="Emphasis"/>
          <w:rFonts w:ascii="Times New Roman" w:hAnsi="Times New Roman" w:cs="Times New Roman"/>
        </w:rPr>
        <w:t>The latest UMass Amherst Poll also asked respondents about a pair of hypothetically transformative policies – the implementation of universal basic income</w:t>
      </w:r>
      <w:r w:rsidRPr="00B06341">
        <w:rPr>
          <w:rFonts w:ascii="Times New Roman" w:eastAsia="Times New Roman" w:hAnsi="Times New Roman" w:cs="Times New Roman"/>
          <w:color w:val="000000" w:themeColor="text1"/>
        </w:rPr>
        <w:t xml:space="preserve"> for all Americans and greater federal oversight of election laws.</w:t>
      </w:r>
    </w:p>
    <w:p w14:paraId="2E67E275" w14:textId="77777777" w:rsidR="0045286E" w:rsidRPr="00B06341" w:rsidRDefault="0045286E" w:rsidP="0045286E">
      <w:pPr>
        <w:spacing w:after="100" w:afterAutospacing="1" w:line="240" w:lineRule="auto"/>
        <w:rPr>
          <w:rFonts w:ascii="Times New Roman" w:eastAsia="Times New Roman" w:hAnsi="Times New Roman" w:cs="Times New Roman"/>
          <w:color w:val="000000" w:themeColor="text1"/>
        </w:rPr>
      </w:pPr>
      <w:r w:rsidRPr="00B06341">
        <w:rPr>
          <w:rStyle w:val="Emphasis"/>
          <w:rFonts w:ascii="Times New Roman" w:hAnsi="Times New Roman" w:cs="Times New Roman"/>
        </w:rPr>
        <w:t>“During the</w:t>
      </w:r>
      <w:r w:rsidRPr="00B06341">
        <w:rPr>
          <w:rFonts w:ascii="Times New Roman" w:eastAsia="Times New Roman" w:hAnsi="Times New Roman" w:cs="Times New Roman"/>
          <w:color w:val="000000" w:themeColor="text1"/>
        </w:rPr>
        <w:t xml:space="preserve"> Covid-19</w:t>
      </w:r>
      <w:r w:rsidRPr="00B06341">
        <w:rPr>
          <w:rStyle w:val="Emphasis"/>
          <w:rFonts w:ascii="Times New Roman" w:hAnsi="Times New Roman" w:cs="Times New Roman"/>
        </w:rPr>
        <w:t xml:space="preserve"> pandemic</w:t>
      </w:r>
      <w:r w:rsidRPr="00B06341">
        <w:rPr>
          <w:rFonts w:ascii="Times New Roman" w:eastAsia="Times New Roman" w:hAnsi="Times New Roman" w:cs="Times New Roman"/>
          <w:color w:val="000000" w:themeColor="text1"/>
        </w:rPr>
        <w:t xml:space="preserve">,” </w:t>
      </w:r>
      <w:r w:rsidRPr="00B06341">
        <w:rPr>
          <w:rStyle w:val="Emphasis"/>
          <w:rFonts w:ascii="Times New Roman" w:hAnsi="Times New Roman" w:cs="Times New Roman"/>
        </w:rPr>
        <w:t>Nteta explains,</w:t>
      </w:r>
      <w:r w:rsidRPr="00B06341">
        <w:rPr>
          <w:rFonts w:ascii="Times New Roman" w:eastAsia="Times New Roman" w:hAnsi="Times New Roman" w:cs="Times New Roman"/>
          <w:color w:val="000000" w:themeColor="text1"/>
        </w:rPr>
        <w:t xml:space="preserve"> “in order to combat the consequences of increasing unemployment and rising poverty, the federal government under </w:t>
      </w:r>
      <w:r w:rsidRPr="00B06341">
        <w:rPr>
          <w:rStyle w:val="Emphasis"/>
          <w:rFonts w:ascii="Times New Roman" w:hAnsi="Times New Roman" w:cs="Times New Roman"/>
        </w:rPr>
        <w:t>both</w:t>
      </w:r>
      <w:r w:rsidRPr="00B06341">
        <w:rPr>
          <w:rFonts w:ascii="Times New Roman" w:eastAsia="Times New Roman" w:hAnsi="Times New Roman" w:cs="Times New Roman"/>
          <w:color w:val="000000" w:themeColor="text1"/>
        </w:rPr>
        <w:t xml:space="preserve"> Presidents </w:t>
      </w:r>
      <w:r w:rsidRPr="00B06341">
        <w:rPr>
          <w:rStyle w:val="Emphasis"/>
          <w:rFonts w:ascii="Times New Roman" w:hAnsi="Times New Roman" w:cs="Times New Roman"/>
        </w:rPr>
        <w:t>Trump and Biden provided stimulus checks and child tax credits to millions of Americans. In the wake of these payments, some have argued for a universal basic income for all citizens to address a range of economic inequities.</w:t>
      </w:r>
      <w:r w:rsidRPr="00B06341">
        <w:rPr>
          <w:rFonts w:ascii="Times New Roman" w:eastAsia="Times New Roman" w:hAnsi="Times New Roman" w:cs="Times New Roman"/>
          <w:color w:val="000000" w:themeColor="text1"/>
        </w:rPr>
        <w:t xml:space="preserve"> </w:t>
      </w:r>
      <w:r w:rsidRPr="00B06341">
        <w:rPr>
          <w:rStyle w:val="Emphasis"/>
          <w:rFonts w:ascii="Times New Roman" w:hAnsi="Times New Roman" w:cs="Times New Roman"/>
        </w:rPr>
        <w:t>In general, Americans are not enthused at the prospect of the provision of a universal basic income, with just support ranging from just 33-40%, depending on the monthly payment amounts from $200 to $1,000 that they were presented.”</w:t>
      </w:r>
    </w:p>
    <w:p w14:paraId="3512C350" w14:textId="77777777" w:rsidR="005D77EF" w:rsidRPr="00B06341" w:rsidRDefault="0045286E" w:rsidP="0045286E">
      <w:pPr>
        <w:spacing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 xml:space="preserve">Likewise, </w:t>
      </w:r>
      <w:r w:rsidRPr="00B06341">
        <w:rPr>
          <w:rFonts w:ascii="Times New Roman" w:eastAsia="Times New Roman" w:hAnsi="Times New Roman" w:cs="Times New Roman"/>
          <w:b/>
          <w:bCs/>
          <w:color w:val="000000" w:themeColor="text1"/>
          <w:u w:val="single"/>
        </w:rPr>
        <w:t>overall disapproval for the policy varies from 42-49% depending on the amount of the payments</w:t>
      </w:r>
      <w:r w:rsidRPr="00B06341">
        <w:rPr>
          <w:rFonts w:ascii="Times New Roman" w:eastAsia="Times New Roman" w:hAnsi="Times New Roman" w:cs="Times New Roman"/>
          <w:color w:val="000000" w:themeColor="text1"/>
        </w:rPr>
        <w:t xml:space="preserve"> presented in the survey.</w:t>
      </w:r>
      <w:r w:rsidR="005D77EF" w:rsidRPr="00B06341">
        <w:rPr>
          <w:rFonts w:ascii="Times New Roman" w:eastAsia="Times New Roman" w:hAnsi="Times New Roman" w:cs="Times New Roman"/>
          <w:color w:val="000000" w:themeColor="text1"/>
        </w:rPr>
        <w:t xml:space="preserve"> </w:t>
      </w:r>
    </w:p>
    <w:p w14:paraId="626779B8" w14:textId="59F55D8D" w:rsidR="0045286E" w:rsidRPr="00B06341" w:rsidRDefault="0045286E" w:rsidP="0045286E">
      <w:pPr>
        <w:spacing w:after="100" w:afterAutospacing="1" w:line="240" w:lineRule="auto"/>
        <w:rPr>
          <w:rFonts w:ascii="Times New Roman" w:eastAsia="Times New Roman" w:hAnsi="Times New Roman" w:cs="Times New Roman"/>
          <w:color w:val="000000" w:themeColor="text1"/>
        </w:rPr>
      </w:pPr>
      <w:r w:rsidRPr="00B06341">
        <w:rPr>
          <w:rFonts w:ascii="Times New Roman" w:eastAsia="Times New Roman" w:hAnsi="Times New Roman" w:cs="Times New Roman"/>
          <w:color w:val="000000" w:themeColor="text1"/>
        </w:rPr>
        <w:t>[NOTE -Nteta = Tatishe Nteta, provost professor of political science at UMass Amherst and director of the poll.]</w:t>
      </w:r>
    </w:p>
    <w:p w14:paraId="4D68DB1C" w14:textId="77777777" w:rsidR="009D6EC0" w:rsidRPr="00B06341" w:rsidRDefault="009D6EC0" w:rsidP="009D6EC0">
      <w:pPr>
        <w:pStyle w:val="Heading4"/>
        <w:rPr>
          <w:rFonts w:ascii="Times New Roman" w:hAnsi="Times New Roman" w:cs="Times New Roman"/>
        </w:rPr>
      </w:pPr>
      <w:r w:rsidRPr="00B06341">
        <w:rPr>
          <w:rFonts w:ascii="Times New Roman" w:hAnsi="Times New Roman" w:cs="Times New Roman"/>
        </w:rPr>
        <w:t>Plan will trigger a backlash – overwhelming GOP opposition to UBI</w:t>
      </w:r>
    </w:p>
    <w:p w14:paraId="4AAAA533" w14:textId="77777777" w:rsidR="009D6EC0" w:rsidRPr="00B06341" w:rsidRDefault="009D6EC0" w:rsidP="009D6EC0">
      <w:pPr>
        <w:rPr>
          <w:rStyle w:val="Style13ptBold"/>
          <w:rFonts w:ascii="Times New Roman" w:hAnsi="Times New Roman" w:cs="Times New Roman"/>
        </w:rPr>
      </w:pPr>
      <w:r w:rsidRPr="00B06341">
        <w:rPr>
          <w:rStyle w:val="Style13ptBold"/>
          <w:rFonts w:ascii="Times New Roman" w:hAnsi="Times New Roman" w:cs="Times New Roman"/>
        </w:rPr>
        <w:t>Gilberstadt, Pew Research Assistant, 20</w:t>
      </w:r>
    </w:p>
    <w:p w14:paraId="0F90822D" w14:textId="77777777" w:rsidR="009D6EC0" w:rsidRPr="00B06341" w:rsidRDefault="009D6EC0" w:rsidP="009D6EC0">
      <w:pPr>
        <w:rPr>
          <w:rFonts w:ascii="Times New Roman" w:hAnsi="Times New Roman" w:cs="Times New Roman"/>
        </w:rPr>
      </w:pPr>
      <w:r w:rsidRPr="00B06341">
        <w:rPr>
          <w:rFonts w:ascii="Times New Roman" w:hAnsi="Times New Roman" w:cs="Times New Roman"/>
        </w:rPr>
        <w:t xml:space="preserve">[Hannah, 8-18-20, Pew Research Center, “More Americans Oppose Than Favor The Government Providing A Universal Basic Income For All Adult Citizens”, </w:t>
      </w:r>
      <w:hyperlink r:id="rId99" w:history="1">
        <w:r w:rsidRPr="00B06341">
          <w:rPr>
            <w:rStyle w:val="Hyperlink"/>
            <w:rFonts w:ascii="Times New Roman" w:hAnsi="Times New Roman" w:cs="Times New Roman"/>
          </w:rPr>
          <w:t>https://www.pewresearch.org/short-reads/2020/08/19/more-americans-oppose-than-favor-the-government-providing-a-universal-basic-income-for-all-adult-citizens/</w:t>
        </w:r>
      </w:hyperlink>
      <w:r w:rsidRPr="00B06341">
        <w:rPr>
          <w:rFonts w:ascii="Times New Roman" w:hAnsi="Times New Roman" w:cs="Times New Roman"/>
        </w:rPr>
        <w:t>, accessed 6-30-22, EH]</w:t>
      </w:r>
    </w:p>
    <w:p w14:paraId="35DEBA5C" w14:textId="77777777" w:rsidR="009D6EC0" w:rsidRPr="00B06341" w:rsidRDefault="009D6EC0" w:rsidP="009D6EC0">
      <w:pPr>
        <w:rPr>
          <w:rFonts w:ascii="Times New Roman" w:hAnsi="Times New Roman" w:cs="Times New Roman"/>
        </w:rPr>
      </w:pPr>
    </w:p>
    <w:p w14:paraId="3CA0363C" w14:textId="77777777" w:rsidR="009D6EC0" w:rsidRPr="00B06341" w:rsidRDefault="009D6EC0" w:rsidP="009D6EC0">
      <w:pPr>
        <w:rPr>
          <w:rFonts w:ascii="Times New Roman" w:hAnsi="Times New Roman" w:cs="Times New Roman"/>
        </w:rPr>
      </w:pPr>
      <w:r w:rsidRPr="00B06341">
        <w:rPr>
          <w:rFonts w:ascii="Times New Roman" w:hAnsi="Times New Roman" w:cs="Times New Roman"/>
          <w:b/>
          <w:bCs/>
          <w:u w:val="single"/>
        </w:rPr>
        <w:t>A</w:t>
      </w:r>
      <w:r w:rsidRPr="00B06341">
        <w:rPr>
          <w:rFonts w:ascii="Times New Roman" w:hAnsi="Times New Roman" w:cs="Times New Roman"/>
        </w:rPr>
        <w:t xml:space="preserve"> narrow </w:t>
      </w:r>
      <w:r w:rsidRPr="00B06341">
        <w:rPr>
          <w:rFonts w:ascii="Times New Roman" w:hAnsi="Times New Roman" w:cs="Times New Roman"/>
          <w:b/>
          <w:bCs/>
          <w:u w:val="single"/>
        </w:rPr>
        <w:t>majority of U.S. adults</w:t>
      </w:r>
      <w:r w:rsidRPr="00B06341">
        <w:rPr>
          <w:rFonts w:ascii="Times New Roman" w:hAnsi="Times New Roman" w:cs="Times New Roman"/>
        </w:rPr>
        <w:t xml:space="preserve"> (54%) </w:t>
      </w:r>
      <w:r w:rsidRPr="00B06341">
        <w:rPr>
          <w:rFonts w:ascii="Times New Roman" w:hAnsi="Times New Roman" w:cs="Times New Roman"/>
          <w:b/>
          <w:bCs/>
          <w:u w:val="single"/>
        </w:rPr>
        <w:t>say they would oppose the federal government providing a</w:t>
      </w:r>
      <w:r w:rsidRPr="00B06341">
        <w:rPr>
          <w:rFonts w:ascii="Times New Roman" w:hAnsi="Times New Roman" w:cs="Times New Roman"/>
        </w:rPr>
        <w:t xml:space="preserve"> guaranteed income – sometimes called a universal basic income (</w:t>
      </w:r>
      <w:r w:rsidRPr="00B06341">
        <w:rPr>
          <w:rFonts w:ascii="Times New Roman" w:hAnsi="Times New Roman" w:cs="Times New Roman"/>
          <w:b/>
          <w:bCs/>
          <w:u w:val="single"/>
        </w:rPr>
        <w:t>UBI</w:t>
      </w:r>
      <w:r w:rsidRPr="00B06341">
        <w:rPr>
          <w:rFonts w:ascii="Times New Roman" w:hAnsi="Times New Roman" w:cs="Times New Roman"/>
        </w:rPr>
        <w:t xml:space="preserve">) – of about $1,000 per month for all adult citizens, </w:t>
      </w:r>
      <w:r w:rsidRPr="00B06341">
        <w:rPr>
          <w:rFonts w:ascii="Times New Roman" w:hAnsi="Times New Roman" w:cs="Times New Roman"/>
          <w:b/>
          <w:bCs/>
          <w:u w:val="single"/>
        </w:rPr>
        <w:t>whether or not they work</w:t>
      </w:r>
      <w:r w:rsidRPr="00B06341">
        <w:rPr>
          <w:rFonts w:ascii="Times New Roman" w:hAnsi="Times New Roman" w:cs="Times New Roman"/>
        </w:rPr>
        <w:t>; 45% favor the proposal.</w:t>
      </w:r>
    </w:p>
    <w:p w14:paraId="694D7B54" w14:textId="77777777" w:rsidR="009D6EC0" w:rsidRPr="00B06341" w:rsidRDefault="009D6EC0" w:rsidP="009D6EC0">
      <w:pPr>
        <w:rPr>
          <w:rFonts w:ascii="Times New Roman" w:hAnsi="Times New Roman" w:cs="Times New Roman"/>
        </w:rPr>
      </w:pPr>
      <w:r w:rsidRPr="00B06341">
        <w:rPr>
          <w:rFonts w:ascii="Times New Roman" w:hAnsi="Times New Roman" w:cs="Times New Roman"/>
          <w:b/>
          <w:bCs/>
          <w:u w:val="single"/>
        </w:rPr>
        <w:t>The idea</w:t>
      </w:r>
      <w:r w:rsidRPr="00B06341">
        <w:rPr>
          <w:rFonts w:ascii="Times New Roman" w:hAnsi="Times New Roman" w:cs="Times New Roman"/>
        </w:rPr>
        <w:t xml:space="preserve"> of the government providing a universal basic income for all adult citizens </w:t>
      </w:r>
      <w:r w:rsidRPr="00B06341">
        <w:rPr>
          <w:rFonts w:ascii="Times New Roman" w:hAnsi="Times New Roman" w:cs="Times New Roman"/>
          <w:b/>
          <w:bCs/>
          <w:u w:val="single"/>
        </w:rPr>
        <w:t>draws broad and intense opposition among Republicans</w:t>
      </w:r>
      <w:r w:rsidRPr="00B06341">
        <w:rPr>
          <w:rFonts w:ascii="Times New Roman" w:hAnsi="Times New Roman" w:cs="Times New Roman"/>
        </w:rPr>
        <w:t xml:space="preserve">, but is generally supported by Democrats, </w:t>
      </w:r>
      <w:r w:rsidRPr="00B06341">
        <w:rPr>
          <w:rStyle w:val="Emphasis"/>
          <w:rFonts w:ascii="Times New Roman" w:hAnsi="Times New Roman" w:cs="Times New Roman"/>
        </w:rPr>
        <w:t>according to a new Pew Research Center survey.</w:t>
      </w:r>
    </w:p>
    <w:p w14:paraId="5C81360E" w14:textId="77777777" w:rsidR="009D6EC0" w:rsidRPr="00B06341" w:rsidRDefault="009D6EC0" w:rsidP="009D6EC0">
      <w:pPr>
        <w:rPr>
          <w:rFonts w:ascii="Times New Roman" w:hAnsi="Times New Roman" w:cs="Times New Roman"/>
        </w:rPr>
      </w:pPr>
      <w:r w:rsidRPr="00B06341">
        <w:rPr>
          <w:rStyle w:val="Emphasis"/>
          <w:rFonts w:ascii="Times New Roman" w:hAnsi="Times New Roman" w:cs="Times New Roman"/>
        </w:rPr>
        <w:t>Nearly eight-in-ten Republicans and Republican-leaning independents (78%) oppose</w:t>
      </w:r>
      <w:r w:rsidRPr="00B06341">
        <w:rPr>
          <w:rFonts w:ascii="Times New Roman" w:hAnsi="Times New Roman" w:cs="Times New Roman"/>
        </w:rPr>
        <w:t xml:space="preserve"> </w:t>
      </w:r>
      <w:r w:rsidRPr="00B06341">
        <w:rPr>
          <w:rStyle w:val="Emphasis"/>
          <w:rFonts w:ascii="Times New Roman" w:hAnsi="Times New Roman" w:cs="Times New Roman"/>
        </w:rPr>
        <w:t xml:space="preserve">the federal government providing a universal basic income of about $1,000 per person, with </w:t>
      </w:r>
      <w:r w:rsidRPr="00B06341">
        <w:rPr>
          <w:rStyle w:val="Emphasis"/>
          <w:rFonts w:ascii="Times New Roman" w:hAnsi="Times New Roman" w:cs="Times New Roman"/>
        </w:rPr>
        <w:lastRenderedPageBreak/>
        <w:t>62% strongly opposed.</w:t>
      </w:r>
      <w:r w:rsidRPr="00B06341">
        <w:rPr>
          <w:rFonts w:ascii="Times New Roman" w:hAnsi="Times New Roman" w:cs="Times New Roman"/>
        </w:rPr>
        <w:t xml:space="preserve"> A smaller share of Democrats and Democratic leaners (66%) favor a UBI, with just a third supporting the proposal strongly.</w:t>
      </w:r>
    </w:p>
    <w:p w14:paraId="6403B08B" w14:textId="77777777" w:rsidR="009D6EC0" w:rsidRPr="00B06341" w:rsidRDefault="009D6EC0" w:rsidP="009D6EC0">
      <w:pPr>
        <w:rPr>
          <w:rFonts w:ascii="Times New Roman" w:hAnsi="Times New Roman" w:cs="Times New Roman"/>
        </w:rPr>
      </w:pPr>
    </w:p>
    <w:p w14:paraId="3F64F984" w14:textId="77777777" w:rsidR="00C751FC" w:rsidRPr="00B06341" w:rsidRDefault="00C751FC" w:rsidP="00C751FC">
      <w:pPr>
        <w:pStyle w:val="Heading3"/>
        <w:rPr>
          <w:rFonts w:ascii="Times New Roman" w:hAnsi="Times New Roman" w:cs="Times New Roman"/>
        </w:rPr>
      </w:pPr>
      <w:bookmarkStart w:id="48" w:name="_Toc140420827"/>
      <w:r w:rsidRPr="00B06341">
        <w:rPr>
          <w:rFonts w:ascii="Times New Roman" w:hAnsi="Times New Roman" w:cs="Times New Roman"/>
        </w:rPr>
        <w:lastRenderedPageBreak/>
        <w:t>GOP Backlash</w:t>
      </w:r>
      <w:bookmarkEnd w:id="48"/>
    </w:p>
    <w:p w14:paraId="1FC5178B" w14:textId="77777777" w:rsidR="00C751FC" w:rsidRPr="00B06341" w:rsidRDefault="00C751FC" w:rsidP="00C751FC">
      <w:pPr>
        <w:rPr>
          <w:rFonts w:ascii="Times New Roman" w:hAnsi="Times New Roman" w:cs="Times New Roman"/>
        </w:rPr>
      </w:pPr>
    </w:p>
    <w:p w14:paraId="6724FA1F" w14:textId="77777777" w:rsidR="00C751FC" w:rsidRPr="00B06341" w:rsidRDefault="00C751FC" w:rsidP="00C751FC">
      <w:pPr>
        <w:pStyle w:val="Heading4"/>
        <w:rPr>
          <w:rFonts w:ascii="Times New Roman" w:hAnsi="Times New Roman" w:cs="Times New Roman"/>
        </w:rPr>
      </w:pPr>
      <w:r w:rsidRPr="00B06341">
        <w:rPr>
          <w:rFonts w:ascii="Times New Roman" w:hAnsi="Times New Roman" w:cs="Times New Roman"/>
        </w:rPr>
        <w:t>Texas Republicans attempted to ban a Universal basic income</w:t>
      </w:r>
    </w:p>
    <w:p w14:paraId="109C742C" w14:textId="77777777" w:rsidR="00C751FC" w:rsidRPr="00B06341" w:rsidRDefault="00C751FC" w:rsidP="00C751FC">
      <w:pPr>
        <w:rPr>
          <w:rStyle w:val="Style13ptBold"/>
          <w:rFonts w:ascii="Times New Roman" w:hAnsi="Times New Roman" w:cs="Times New Roman"/>
        </w:rPr>
      </w:pPr>
      <w:r w:rsidRPr="00B06341">
        <w:rPr>
          <w:rStyle w:val="Style13ptBold"/>
          <w:rFonts w:ascii="Times New Roman" w:hAnsi="Times New Roman" w:cs="Times New Roman"/>
        </w:rPr>
        <w:t>DuPree KXAN news reporter, 22</w:t>
      </w:r>
    </w:p>
    <w:p w14:paraId="5D216797"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 xml:space="preserve">[Will, 11/22/22, Basic Income Today, “New Republican Bill in Texas Aims to Forbid UBI Pilots”, </w:t>
      </w:r>
      <w:hyperlink r:id="rId100" w:history="1">
        <w:r w:rsidRPr="00B06341">
          <w:rPr>
            <w:rStyle w:val="Hyperlink"/>
            <w:rFonts w:ascii="Times New Roman" w:hAnsi="Times New Roman" w:cs="Times New Roman"/>
          </w:rPr>
          <w:t>https://basicincometoday.com/new-republican-bill-in-texas-aims-to-forbid-ubi-pilots/</w:t>
        </w:r>
      </w:hyperlink>
      <w:r w:rsidRPr="00B06341">
        <w:rPr>
          <w:rFonts w:ascii="Times New Roman" w:hAnsi="Times New Roman" w:cs="Times New Roman"/>
        </w:rPr>
        <w:t>, accessed 7/2/2023, eo]</w:t>
      </w:r>
    </w:p>
    <w:p w14:paraId="6590011E"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 xml:space="preserve">AUSTIN (KXAN) </w:t>
      </w:r>
      <w:r w:rsidRPr="00B06341">
        <w:rPr>
          <w:rStyle w:val="StyleUnderline"/>
          <w:rFonts w:ascii="Times New Roman" w:hAnsi="Times New Roman" w:cs="Times New Roman"/>
        </w:rPr>
        <w:t>— Austin could become the last Texas city to enact a guaranteed income program if a bill filed Monday becomes law.</w:t>
      </w:r>
    </w:p>
    <w:p w14:paraId="6087C000" w14:textId="77777777" w:rsidR="00C751FC" w:rsidRPr="00B06341" w:rsidRDefault="00C751FC" w:rsidP="00C751FC">
      <w:pPr>
        <w:rPr>
          <w:rFonts w:ascii="Times New Roman" w:hAnsi="Times New Roman" w:cs="Times New Roman"/>
          <w:u w:val="single"/>
        </w:rPr>
      </w:pPr>
      <w:r w:rsidRPr="00B06341">
        <w:rPr>
          <w:rStyle w:val="StyleUnderline"/>
          <w:rFonts w:ascii="Times New Roman" w:hAnsi="Times New Roman" w:cs="Times New Roman"/>
        </w:rPr>
        <w:t xml:space="preserve">Texas Rep.-elect Ellen Troxclair, a Republican who will represent House District 19, </w:t>
      </w:r>
      <w:r w:rsidRPr="00B06341">
        <w:rPr>
          <w:rStyle w:val="Emphasis"/>
          <w:rFonts w:ascii="Times New Roman" w:hAnsi="Times New Roman" w:cs="Times New Roman"/>
        </w:rPr>
        <w:t>filed three pieces of legislation so far</w:t>
      </w:r>
      <w:r w:rsidRPr="00B06341">
        <w:rPr>
          <w:rStyle w:val="StyleUnderline"/>
          <w:rFonts w:ascii="Times New Roman" w:hAnsi="Times New Roman" w:cs="Times New Roman"/>
        </w:rPr>
        <w:t>, including House Bill 553. That proposal reads, “Notwithstanding any other law, a political subdivision may not adopt or enforce an ordinance, order, or other measure providing for a universal basic income.”</w:t>
      </w:r>
    </w:p>
    <w:p w14:paraId="52DDB39D"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This proposal calls for essentially banning others from taking up something similar to what Austin City Council did in May with $1.1 million in taxpayer dollars. The city agreed to provide $1,000 per month to 85 families or individuals for a year, and the first payments went out already. Troxclair said she does not believe it’s the best way to spend taxpayer money.</w:t>
      </w:r>
    </w:p>
    <w:p w14:paraId="1E40724B"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“Programs like this, which give participants up to $12,000 a year without any kind of participation in the labor market, that money comes from taxpayers,” she said.</w:t>
      </w:r>
    </w:p>
    <w:p w14:paraId="296D5C12"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That money comes from somebody else who is already struggling to make their ends meet and to pay their rent</w:t>
      </w:r>
      <w:r w:rsidRPr="00B06341">
        <w:rPr>
          <w:rFonts w:ascii="Times New Roman" w:hAnsi="Times New Roman" w:cs="Times New Roman"/>
        </w:rPr>
        <w:t>.”</w:t>
      </w:r>
    </w:p>
    <w:p w14:paraId="6371FA8D" w14:textId="77777777" w:rsidR="00C751FC" w:rsidRPr="00B06341" w:rsidRDefault="00C751FC" w:rsidP="00C751FC">
      <w:pPr>
        <w:rPr>
          <w:rFonts w:ascii="Times New Roman" w:hAnsi="Times New Roman" w:cs="Times New Roman"/>
        </w:rPr>
      </w:pPr>
      <w:r w:rsidRPr="00B06341">
        <w:rPr>
          <w:rStyle w:val="StyleUnderline"/>
          <w:rFonts w:ascii="Times New Roman" w:hAnsi="Times New Roman" w:cs="Times New Roman"/>
        </w:rPr>
        <w:t>The proposed legislation follows a historical pattern of actions taken by the city leading to backlash at the Texas Capitol</w:t>
      </w:r>
      <w:r w:rsidRPr="00B06341">
        <w:rPr>
          <w:rFonts w:ascii="Times New Roman" w:hAnsi="Times New Roman" w:cs="Times New Roman"/>
        </w:rPr>
        <w:t>, which outgoing Council Member Kathie Tovo has seen firsthand.</w:t>
      </w:r>
    </w:p>
    <w:p w14:paraId="26A5CF29"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“I understand we’ve been in this kind of position before with the state,” Tovo said Tuesday, “but I think this particular conversation is really unfortunate because it has the potential to remove resources, really critical resources, from Texas families who need them.”</w:t>
      </w:r>
    </w:p>
    <w:p w14:paraId="42092CDD"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During the last legislative session in 2021, state lawmakers went after Austin by enacting bills about funding for law enforcement and homelessness.</w:t>
      </w:r>
    </w:p>
    <w:p w14:paraId="750AF35F"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Gov. Greg Abbott signed into law a statewide homeless camping ban, which prevents people experiencing homelessness from camping anywhere in public. This came about because Austin city leaders voted in 2019 to repeal previous city bans on camping, sitting and lying in public spaces. A voter referendum pushed by the political group Save Austin Now eventually reinstated those rules.</w:t>
      </w:r>
    </w:p>
    <w:p w14:paraId="40278297"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A legislative mandate also led Austin City Council to approve a record budget this year for the Austin Police Department. A 2021 state law sought to penalize Texas cities if they’re found to have reduced their law enforcement budget. This came in response to the city reallocating $150 million from Austin police to other departments following the racial injustice protests downtown in 2020.</w:t>
      </w:r>
    </w:p>
    <w:p w14:paraId="46C9B718"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Looking back even further, state courts reversed the plastic bag ban passed in 2013.</w:t>
      </w:r>
    </w:p>
    <w:p w14:paraId="4381DE33" w14:textId="77777777" w:rsidR="00C751FC" w:rsidRPr="00B06341" w:rsidRDefault="00C751FC" w:rsidP="00C751FC">
      <w:pPr>
        <w:rPr>
          <w:rStyle w:val="Emphasis"/>
          <w:rFonts w:ascii="Times New Roman" w:hAnsi="Times New Roman" w:cs="Times New Roman"/>
        </w:rPr>
      </w:pPr>
      <w:r w:rsidRPr="00B06341">
        <w:rPr>
          <w:rStyle w:val="Emphasis"/>
          <w:rFonts w:ascii="Times New Roman" w:hAnsi="Times New Roman" w:cs="Times New Roman"/>
        </w:rPr>
        <w:lastRenderedPageBreak/>
        <w:t>Sherri Greenberg, a professor at UT Austin’s LBJ School of Public Affairs, said this trend is not solely unique to Texas.</w:t>
      </w:r>
    </w:p>
    <w:p w14:paraId="68361321"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“We have seen this nationwide with this increasing situation where you see state legislators coming in and superseding local ordinances,” Greenberg said.</w:t>
      </w:r>
    </w:p>
    <w:p w14:paraId="7D88D990"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Only two days into the pre-filing period for the new legislative session, almost a thousand bills are already entered into consideration. With no indications about what future proposals will bring, Tovo shared some advice to the Austin council members who succeed her on the dais.</w:t>
      </w:r>
    </w:p>
    <w:p w14:paraId="060F5DD4" w14:textId="77777777" w:rsidR="00C751FC" w:rsidRPr="00B06341" w:rsidRDefault="00C751FC" w:rsidP="00C751FC">
      <w:pPr>
        <w:rPr>
          <w:rFonts w:ascii="Times New Roman" w:hAnsi="Times New Roman" w:cs="Times New Roman"/>
        </w:rPr>
      </w:pPr>
      <w:r w:rsidRPr="00B06341">
        <w:rPr>
          <w:rStyle w:val="StyleUnderline"/>
          <w:rFonts w:ascii="Times New Roman" w:hAnsi="Times New Roman" w:cs="Times New Roman"/>
        </w:rPr>
        <w:t>“Stand strong and do what you believe is right for Austin residents,” she said. “If and when there is backlash at the state level, be prepared to go down to the legislature</w:t>
      </w:r>
      <w:r w:rsidRPr="00B06341">
        <w:rPr>
          <w:rFonts w:ascii="Times New Roman" w:hAnsi="Times New Roman" w:cs="Times New Roman"/>
        </w:rPr>
        <w:t xml:space="preserve"> and explain the position and, if need be, fight for it because we were elected to represent Austinites and to do what’s best for Austin families.”</w:t>
      </w:r>
    </w:p>
    <w:p w14:paraId="168F52E1"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The new legislative session begins on Jan. 10.</w:t>
      </w:r>
    </w:p>
    <w:p w14:paraId="0B602B3E" w14:textId="77777777" w:rsidR="00C751FC" w:rsidRPr="00B06341" w:rsidRDefault="00C751FC" w:rsidP="00C751FC">
      <w:pPr>
        <w:pStyle w:val="Heading3"/>
        <w:rPr>
          <w:rFonts w:ascii="Times New Roman" w:hAnsi="Times New Roman" w:cs="Times New Roman"/>
        </w:rPr>
      </w:pPr>
      <w:bookmarkStart w:id="49" w:name="_Toc140420828"/>
      <w:r w:rsidRPr="00B06341">
        <w:rPr>
          <w:rFonts w:ascii="Times New Roman" w:hAnsi="Times New Roman" w:cs="Times New Roman"/>
        </w:rPr>
        <w:lastRenderedPageBreak/>
        <w:t>UBI Unpopular with Republicans</w:t>
      </w:r>
      <w:bookmarkEnd w:id="49"/>
    </w:p>
    <w:p w14:paraId="036790B7" w14:textId="77777777" w:rsidR="00C751FC" w:rsidRPr="00B06341" w:rsidRDefault="00C751FC" w:rsidP="00C751FC">
      <w:pPr>
        <w:rPr>
          <w:rFonts w:ascii="Times New Roman" w:hAnsi="Times New Roman" w:cs="Times New Roman"/>
        </w:rPr>
      </w:pPr>
    </w:p>
    <w:p w14:paraId="37276FE2" w14:textId="77777777" w:rsidR="00C751FC" w:rsidRPr="00B06341" w:rsidRDefault="00C751FC" w:rsidP="00C751FC">
      <w:pPr>
        <w:pStyle w:val="Heading4"/>
        <w:rPr>
          <w:rFonts w:ascii="Times New Roman" w:hAnsi="Times New Roman" w:cs="Times New Roman"/>
        </w:rPr>
      </w:pPr>
      <w:r w:rsidRPr="00B06341">
        <w:rPr>
          <w:rFonts w:ascii="Times New Roman" w:hAnsi="Times New Roman" w:cs="Times New Roman"/>
        </w:rPr>
        <w:t xml:space="preserve">Universal Basic Income is very unpopular among Republicans </w:t>
      </w:r>
    </w:p>
    <w:p w14:paraId="7EFBFBCD" w14:textId="77777777" w:rsidR="00C751FC" w:rsidRPr="00B06341" w:rsidRDefault="00C751FC" w:rsidP="00C751FC">
      <w:pPr>
        <w:rPr>
          <w:rStyle w:val="Style13ptBold"/>
          <w:rFonts w:ascii="Times New Roman" w:hAnsi="Times New Roman" w:cs="Times New Roman"/>
          <w:lang w:val="fr-FR"/>
        </w:rPr>
      </w:pPr>
      <w:r w:rsidRPr="00B06341">
        <w:rPr>
          <w:rStyle w:val="Style13ptBold"/>
          <w:rFonts w:ascii="Times New Roman" w:hAnsi="Times New Roman" w:cs="Times New Roman"/>
          <w:lang w:val="fr-FR"/>
        </w:rPr>
        <w:t>Ghenis, UBI Center president, et al., 21</w:t>
      </w:r>
    </w:p>
    <w:p w14:paraId="23F7EB59"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 xml:space="preserve">[Max, Katarina van Alebeek, UBI Center research assistant, Will Fedder, UBI Center research assistant, 10/18/21, UBI Center, “Introducing the UBI Poll Tracker”, </w:t>
      </w:r>
      <w:hyperlink r:id="rId101" w:history="1">
        <w:r w:rsidRPr="00B06341">
          <w:rPr>
            <w:rStyle w:val="Hyperlink"/>
            <w:rFonts w:ascii="Times New Roman" w:hAnsi="Times New Roman" w:cs="Times New Roman"/>
          </w:rPr>
          <w:t>https://www.ubicenter.org/poll-tracker</w:t>
        </w:r>
      </w:hyperlink>
      <w:r w:rsidRPr="00B06341">
        <w:rPr>
          <w:rFonts w:ascii="Times New Roman" w:hAnsi="Times New Roman" w:cs="Times New Roman"/>
        </w:rPr>
        <w:t>, accessed 7/2/23, eo]</w:t>
      </w:r>
    </w:p>
    <w:p w14:paraId="790C832E" w14:textId="77777777" w:rsidR="00C751FC" w:rsidRPr="00B06341" w:rsidRDefault="00C751FC" w:rsidP="00C751FC">
      <w:pPr>
        <w:rPr>
          <w:rFonts w:ascii="Times New Roman" w:hAnsi="Times New Roman" w:cs="Times New Roman"/>
        </w:rPr>
      </w:pPr>
    </w:p>
    <w:p w14:paraId="70117159"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The UBI Poll Tracker reveals remarkable variation in public opinion around basic income, across countries, demographic groups, time, and question framing.</w:t>
      </w:r>
    </w:p>
    <w:p w14:paraId="68364410"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 xml:space="preserve">Perhaps </w:t>
      </w:r>
      <w:r w:rsidRPr="00B06341">
        <w:rPr>
          <w:rStyle w:val="StyleUnderline"/>
          <w:rFonts w:ascii="Times New Roman" w:hAnsi="Times New Roman" w:cs="Times New Roman"/>
        </w:rPr>
        <w:t xml:space="preserve">the most consistent source of variation is political ideology: across countries and polls, liberals support UBI more than conservatives. </w:t>
      </w:r>
      <w:r w:rsidRPr="00B06341">
        <w:rPr>
          <w:rFonts w:ascii="Times New Roman" w:hAnsi="Times New Roman" w:cs="Times New Roman"/>
        </w:rPr>
        <w:t>The most recent UK poll found net favorability of +17 among those who most recently voted Conservative, and +57 among those who most recently voted Labour</w:t>
      </w:r>
      <w:r w:rsidRPr="00B06341">
        <w:rPr>
          <w:rStyle w:val="StyleUnderline"/>
          <w:rFonts w:ascii="Times New Roman" w:hAnsi="Times New Roman" w:cs="Times New Roman"/>
        </w:rPr>
        <w:t>;</w:t>
      </w:r>
      <w:r w:rsidRPr="00B06341">
        <w:rPr>
          <w:rFonts w:ascii="Times New Roman" w:hAnsi="Times New Roman" w:cs="Times New Roman"/>
        </w:rPr>
        <w:t xml:space="preserve"> the other four UK polls that sliced by party found almost an identical 40-point spread. </w:t>
      </w:r>
      <w:r w:rsidRPr="00B06341">
        <w:rPr>
          <w:rStyle w:val="StyleUnderline"/>
          <w:rFonts w:ascii="Times New Roman" w:hAnsi="Times New Roman" w:cs="Times New Roman"/>
        </w:rPr>
        <w:t>Party differences are even starker in the US: the most recent poll, from Data for Progress, found +56 support among Democrats and -31 support among Republicans, and a Pew poll from August 2020 found +33 support among Democrats and -56 support among Republicans.</w:t>
      </w:r>
      <w:r w:rsidRPr="00B06341">
        <w:rPr>
          <w:rFonts w:ascii="Times New Roman" w:hAnsi="Times New Roman" w:cs="Times New Roman"/>
        </w:rPr>
        <w:t xml:space="preserve"> This represents similar consistency as the UK polls, but of twice the magnitude.</w:t>
      </w:r>
    </w:p>
    <w:p w14:paraId="04DE06D6" w14:textId="77777777" w:rsidR="00C751FC" w:rsidRPr="00B06341" w:rsidRDefault="00C751FC" w:rsidP="00C751FC">
      <w:pPr>
        <w:rPr>
          <w:rFonts w:ascii="Times New Roman" w:hAnsi="Times New Roman" w:cs="Times New Roman"/>
        </w:rPr>
      </w:pPr>
      <w:r w:rsidRPr="00B06341">
        <w:rPr>
          <w:rFonts w:ascii="Times New Roman" w:hAnsi="Times New Roman" w:cs="Times New Roman"/>
        </w:rPr>
        <w:t>Other correlates to political affiliation also predict UBI support, notably age and race. A cross-country 2019 poll from Gallup found that adults aged 18 to 29 had net favorability 30 to 50 points higher than adults aged 65 or older. The latest US poll from Data for Progress finds net favorability of +66 among Blacks, +58 among Hispanics, and +2 among Whites. Even among Democrats in New York City, net favorability was ten points higher among Blacks than Whites.</w:t>
      </w:r>
    </w:p>
    <w:p w14:paraId="54B8FE3B" w14:textId="77777777" w:rsidR="00C751FC" w:rsidRPr="00B06341" w:rsidRDefault="00C751FC" w:rsidP="00C751FC">
      <w:pPr>
        <w:rPr>
          <w:rFonts w:ascii="Times New Roman" w:hAnsi="Times New Roman" w:cs="Times New Roman"/>
        </w:rPr>
      </w:pPr>
      <w:r w:rsidRPr="00B06341">
        <w:rPr>
          <w:rStyle w:val="StyleUnderline"/>
          <w:rFonts w:ascii="Times New Roman" w:hAnsi="Times New Roman" w:cs="Times New Roman"/>
        </w:rPr>
        <w:t>Meanwhile, some splits are either too small or too sparse to identify. In recent polls, sentiment among men is within one to eight points of sentiment among women, sometimes in different directions</w:t>
      </w:r>
      <w:r w:rsidRPr="00B06341">
        <w:rPr>
          <w:rFonts w:ascii="Times New Roman" w:hAnsi="Times New Roman" w:cs="Times New Roman"/>
        </w:rPr>
        <w:t xml:space="preserve">. </w:t>
      </w:r>
      <w:r w:rsidRPr="00B06341">
        <w:rPr>
          <w:rStyle w:val="StyleUnderline"/>
          <w:rFonts w:ascii="Times New Roman" w:hAnsi="Times New Roman" w:cs="Times New Roman"/>
        </w:rPr>
        <w:t>Opinion is similarly ambiguous by education, though the swings are larger</w:t>
      </w:r>
      <w:r w:rsidRPr="00B06341">
        <w:rPr>
          <w:rFonts w:ascii="Times New Roman" w:hAnsi="Times New Roman" w:cs="Times New Roman"/>
        </w:rPr>
        <w:t>. More polling outside the US and the UK is needed to establish geographic differences, though the UK consistently supports UBI more than the US. And while existing data suggests some clues around verbiage that elicits more or less support—Gallup finds that net favorability falls by over 50 points across countries when asked about paying higher taxes—more polls that consistently vary the verbiage would reveal this more clearly.</w:t>
      </w:r>
    </w:p>
    <w:p w14:paraId="57FE0A01" w14:textId="77777777" w:rsidR="00C751FC" w:rsidRPr="00B06341" w:rsidRDefault="00C751FC" w:rsidP="00C751FC">
      <w:pPr>
        <w:rPr>
          <w:rFonts w:ascii="Times New Roman" w:hAnsi="Times New Roman" w:cs="Times New Roman"/>
        </w:rPr>
      </w:pPr>
    </w:p>
    <w:p w14:paraId="7CE374D5" w14:textId="77777777" w:rsidR="009A6C8E" w:rsidRPr="00B06341" w:rsidRDefault="009A6C8E" w:rsidP="009A6C8E">
      <w:pPr>
        <w:pStyle w:val="Heading3"/>
        <w:rPr>
          <w:rFonts w:ascii="Times New Roman" w:hAnsi="Times New Roman" w:cs="Times New Roman"/>
        </w:rPr>
      </w:pPr>
      <w:bookmarkStart w:id="50" w:name="_Toc140420829"/>
      <w:r w:rsidRPr="00B06341">
        <w:rPr>
          <w:rFonts w:ascii="Times New Roman" w:hAnsi="Times New Roman" w:cs="Times New Roman"/>
        </w:rPr>
        <w:lastRenderedPageBreak/>
        <w:t>AT – UBI Draws Support Across Groups</w:t>
      </w:r>
      <w:bookmarkEnd w:id="50"/>
    </w:p>
    <w:p w14:paraId="3D0612A7" w14:textId="77777777" w:rsidR="009A6C8E" w:rsidRPr="00B06341" w:rsidRDefault="009A6C8E" w:rsidP="009A6C8E">
      <w:pPr>
        <w:rPr>
          <w:rFonts w:ascii="Times New Roman" w:hAnsi="Times New Roman" w:cs="Times New Roman"/>
        </w:rPr>
      </w:pPr>
    </w:p>
    <w:p w14:paraId="2D067380" w14:textId="77777777" w:rsidR="009A6C8E" w:rsidRPr="00B06341" w:rsidRDefault="009A6C8E" w:rsidP="009A6C8E">
      <w:pPr>
        <w:pStyle w:val="Heading4"/>
        <w:rPr>
          <w:rFonts w:ascii="Times New Roman" w:hAnsi="Times New Roman" w:cs="Times New Roman"/>
        </w:rPr>
      </w:pPr>
      <w:r w:rsidRPr="00B06341">
        <w:rPr>
          <w:rFonts w:ascii="Times New Roman" w:hAnsi="Times New Roman" w:cs="Times New Roman"/>
        </w:rPr>
        <w:t>Support for the concept of basic income does not translate into support for specific mechanisms – the devil is in the details</w:t>
      </w:r>
    </w:p>
    <w:p w14:paraId="6B89BF61" w14:textId="77777777" w:rsidR="009A6C8E" w:rsidRPr="00B06341" w:rsidRDefault="009A6C8E" w:rsidP="009A6C8E">
      <w:pPr>
        <w:rPr>
          <w:rStyle w:val="Style13ptBold"/>
          <w:rFonts w:ascii="Times New Roman" w:hAnsi="Times New Roman" w:cs="Times New Roman"/>
        </w:rPr>
      </w:pPr>
      <w:r w:rsidRPr="00B06341">
        <w:rPr>
          <w:rStyle w:val="Style13ptBold"/>
          <w:rFonts w:ascii="Times New Roman" w:hAnsi="Times New Roman" w:cs="Times New Roman"/>
        </w:rPr>
        <w:t>Lenczewska, Stanford philosophy PhD candidate &amp; Basic Income Lab fellow, 21</w:t>
      </w:r>
    </w:p>
    <w:p w14:paraId="1E7FC9D3" w14:textId="4289B015" w:rsidR="009A6C8E" w:rsidRPr="00B06341" w:rsidRDefault="009A6C8E" w:rsidP="009A6C8E">
      <w:pPr>
        <w:rPr>
          <w:rFonts w:ascii="Times New Roman" w:hAnsi="Times New Roman" w:cs="Times New Roman"/>
        </w:rPr>
      </w:pPr>
      <w:r w:rsidRPr="00B06341">
        <w:rPr>
          <w:rFonts w:ascii="Times New Roman" w:hAnsi="Times New Roman" w:cs="Times New Roman"/>
        </w:rPr>
        <w:t xml:space="preserve">[Olga, 1/4/2021, Stanford Basic Income Lab, “Can people with vastly different political beliefs support a Universal Basic Income?,” </w:t>
      </w:r>
      <w:hyperlink r:id="rId102" w:anchor=":~:text=Liberal%20egalitarians%2C%20left%20and%20right,demeaning%20process%20of%20means%2Dtesting" w:history="1">
        <w:r w:rsidRPr="00B06341">
          <w:rPr>
            <w:rStyle w:val="Hyperlink"/>
            <w:rFonts w:ascii="Times New Roman" w:hAnsi="Times New Roman" w:cs="Times New Roman"/>
          </w:rPr>
          <w:t>https://basicincome.stanford.edu/news/lab-updates/can-people-with-vastly-different-political-beliefs-support-a-universal-basic-income-1/#:~:text=Liberal%20egalitarians%2C%20left%20and%20right,demeaning%20process%20of%20means%2Dtesting</w:t>
        </w:r>
      </w:hyperlink>
      <w:r w:rsidRPr="00B06341">
        <w:rPr>
          <w:rFonts w:ascii="Times New Roman" w:hAnsi="Times New Roman" w:cs="Times New Roman"/>
        </w:rPr>
        <w:t>, accessed 7/1/2023, eo]</w:t>
      </w:r>
    </w:p>
    <w:p w14:paraId="276E788C" w14:textId="77777777" w:rsidR="009A6C8E" w:rsidRPr="00B06341" w:rsidRDefault="009A6C8E" w:rsidP="009A6C8E">
      <w:pPr>
        <w:rPr>
          <w:rFonts w:ascii="Times New Roman" w:hAnsi="Times New Roman" w:cs="Times New Roman"/>
        </w:rPr>
      </w:pPr>
    </w:p>
    <w:p w14:paraId="541364FB" w14:textId="77777777" w:rsidR="009A6C8E" w:rsidRPr="00B06341" w:rsidRDefault="009A6C8E" w:rsidP="009A6C8E">
      <w:pPr>
        <w:rPr>
          <w:rFonts w:ascii="Times New Roman" w:hAnsi="Times New Roman" w:cs="Times New Roman"/>
        </w:rPr>
      </w:pPr>
      <w:r w:rsidRPr="00B06341">
        <w:rPr>
          <w:rFonts w:ascii="Times New Roman" w:hAnsi="Times New Roman" w:cs="Times New Roman"/>
        </w:rPr>
        <w:t xml:space="preserve">Of course, </w:t>
      </w:r>
      <w:r w:rsidRPr="00B06341">
        <w:rPr>
          <w:rStyle w:val="Emphasis"/>
          <w:rFonts w:ascii="Times New Roman" w:hAnsi="Times New Roman" w:cs="Times New Roman"/>
        </w:rPr>
        <w:t>having reasons to support this particular policy does not mean that this is the preferred policy for addressing some of the complex social and economic challenges of today. Different ideological groups might see UBI only as a second or third best solution to the problems they want to tackle. As such, while UBI may not be the first option policy for all to address issues of economic security, it may be one of the rare policies that individuals with differing political beliefs may be able to agree</w:t>
      </w:r>
      <w:r w:rsidRPr="00B06341">
        <w:rPr>
          <w:rFonts w:ascii="Times New Roman" w:hAnsi="Times New Roman" w:cs="Times New Roman"/>
        </w:rPr>
        <w:t xml:space="preserve"> on in the end.</w:t>
      </w:r>
    </w:p>
    <w:p w14:paraId="0715CE06" w14:textId="70EF4C7F" w:rsidR="009A6C8E" w:rsidRPr="00B06341" w:rsidRDefault="00B86EB5" w:rsidP="00B86EB5">
      <w:pPr>
        <w:pStyle w:val="Heading2"/>
        <w:rPr>
          <w:rFonts w:ascii="Times New Roman" w:hAnsi="Times New Roman" w:cs="Times New Roman"/>
        </w:rPr>
      </w:pPr>
      <w:bookmarkStart w:id="51" w:name="_Toc140420830"/>
      <w:r w:rsidRPr="00B06341">
        <w:rPr>
          <w:rFonts w:ascii="Times New Roman" w:hAnsi="Times New Roman" w:cs="Times New Roman"/>
        </w:rPr>
        <w:lastRenderedPageBreak/>
        <w:t>Jobs Guarantee Links</w:t>
      </w:r>
      <w:bookmarkEnd w:id="51"/>
    </w:p>
    <w:p w14:paraId="7A7DA0B5" w14:textId="77777777" w:rsidR="0000658D" w:rsidRPr="00B06341" w:rsidRDefault="00B44B24" w:rsidP="00B44B24">
      <w:pPr>
        <w:pStyle w:val="Heading3"/>
        <w:rPr>
          <w:rFonts w:ascii="Times New Roman" w:eastAsia="Georgia" w:hAnsi="Times New Roman" w:cs="Times New Roman"/>
        </w:rPr>
      </w:pPr>
      <w:bookmarkStart w:id="52" w:name="_Toc140420831"/>
      <w:r w:rsidRPr="00B06341">
        <w:rPr>
          <w:rFonts w:ascii="Times New Roman" w:eastAsia="Georgia" w:hAnsi="Times New Roman" w:cs="Times New Roman"/>
        </w:rPr>
        <w:lastRenderedPageBreak/>
        <w:t>Politically Divisive</w:t>
      </w:r>
      <w:bookmarkEnd w:id="52"/>
    </w:p>
    <w:p w14:paraId="67FE37A0" w14:textId="77777777" w:rsidR="0000658D" w:rsidRPr="00B06341" w:rsidRDefault="0000658D" w:rsidP="00B44B24">
      <w:pPr>
        <w:pStyle w:val="Heading3"/>
        <w:rPr>
          <w:rFonts w:ascii="Times New Roman" w:eastAsia="Georgia" w:hAnsi="Times New Roman" w:cs="Times New Roman"/>
        </w:rPr>
      </w:pPr>
    </w:p>
    <w:p w14:paraId="26A388E8" w14:textId="408B3ADD" w:rsidR="00B44B24" w:rsidRPr="00B06341" w:rsidRDefault="00B44B24" w:rsidP="00B44B24">
      <w:pPr>
        <w:pStyle w:val="Heading4"/>
        <w:rPr>
          <w:rFonts w:ascii="Times New Roman" w:hAnsi="Times New Roman" w:cs="Times New Roman"/>
        </w:rPr>
      </w:pPr>
      <w:r w:rsidRPr="00B06341">
        <w:rPr>
          <w:rFonts w:ascii="Times New Roman" w:hAnsi="Times New Roman" w:cs="Times New Roman"/>
        </w:rPr>
        <w:t>Federal job guarantee would ensure a political fight, requiring compromise</w:t>
      </w:r>
    </w:p>
    <w:p w14:paraId="6AC7EA9F" w14:textId="77777777" w:rsidR="00B44B24" w:rsidRPr="00B06341" w:rsidRDefault="00B44B24" w:rsidP="00B44B24">
      <w:pPr>
        <w:rPr>
          <w:rStyle w:val="Style13ptBold"/>
          <w:rFonts w:ascii="Times New Roman" w:hAnsi="Times New Roman" w:cs="Times New Roman"/>
        </w:rPr>
      </w:pPr>
      <w:r w:rsidRPr="00B06341">
        <w:rPr>
          <w:rStyle w:val="Style13ptBold"/>
          <w:rFonts w:ascii="Times New Roman" w:hAnsi="Times New Roman" w:cs="Times New Roman"/>
        </w:rPr>
        <w:t>Loomis, University of Rhode Island history professor, 18</w:t>
      </w:r>
    </w:p>
    <w:p w14:paraId="1280B466" w14:textId="77777777" w:rsidR="00B44B24" w:rsidRPr="00B06341" w:rsidRDefault="00B44B24" w:rsidP="00B44B24">
      <w:pPr>
        <w:rPr>
          <w:rFonts w:ascii="Times New Roman" w:hAnsi="Times New Roman" w:cs="Times New Roman"/>
        </w:rPr>
      </w:pPr>
      <w:r w:rsidRPr="00B06341">
        <w:rPr>
          <w:rFonts w:ascii="Times New Roman" w:hAnsi="Times New Roman" w:cs="Times New Roman"/>
        </w:rPr>
        <w:t xml:space="preserve">[Erik, 4-25-18, The New York Times, “The Case for a Federal Jobs Guarantee,” </w:t>
      </w:r>
      <w:hyperlink r:id="rId103">
        <w:r w:rsidRPr="00B06341">
          <w:rPr>
            <w:rStyle w:val="Hyperlink"/>
            <w:rFonts w:ascii="Times New Roman" w:hAnsi="Times New Roman" w:cs="Times New Roman"/>
          </w:rPr>
          <w:t>https://www.nytimes.com/2018/04/25/opinion/sanders-booker-gillibrand-humphrey-hawkins.html</w:t>
        </w:r>
      </w:hyperlink>
      <w:r w:rsidRPr="00B06341">
        <w:rPr>
          <w:rFonts w:ascii="Times New Roman" w:hAnsi="Times New Roman" w:cs="Times New Roman"/>
        </w:rPr>
        <w:t>, accessed on 7-2-23, JC]</w:t>
      </w:r>
    </w:p>
    <w:p w14:paraId="6E95706A" w14:textId="77777777" w:rsidR="00B44B24" w:rsidRPr="00B06341" w:rsidRDefault="00B44B24" w:rsidP="00B44B24">
      <w:pPr>
        <w:rPr>
          <w:rFonts w:ascii="Times New Roman" w:hAnsi="Times New Roman" w:cs="Times New Roman"/>
        </w:rPr>
      </w:pPr>
      <w:r w:rsidRPr="00B06341">
        <w:rPr>
          <w:rStyle w:val="Emphasis"/>
          <w:rFonts w:ascii="Times New Roman" w:hAnsi="Times New Roman" w:cs="Times New Roman"/>
        </w:rPr>
        <w:t>A federally guaranteed job is not the full answer to economic inequality or an automated world. It needs to be paired with a higher minimum wage and labor law reforms that allow workers to unionize and win collective bargaining agreements</w:t>
      </w:r>
      <w:r w:rsidRPr="00B06341">
        <w:rPr>
          <w:rFonts w:ascii="Times New Roman" w:hAnsi="Times New Roman" w:cs="Times New Roman"/>
        </w:rPr>
        <w:t>. Work under the federal job guarantee starting at $15 an hour would help produce those outcomes.</w:t>
      </w:r>
    </w:p>
    <w:p w14:paraId="3D24582D" w14:textId="77777777" w:rsidR="0000658D" w:rsidRPr="00B06341" w:rsidRDefault="00B44B24" w:rsidP="00B44B24">
      <w:pPr>
        <w:rPr>
          <w:rFonts w:ascii="Times New Roman" w:hAnsi="Times New Roman" w:cs="Times New Roman"/>
        </w:rPr>
      </w:pPr>
      <w:r w:rsidRPr="00B06341">
        <w:rPr>
          <w:rStyle w:val="Emphasis"/>
          <w:rFonts w:ascii="Times New Roman" w:hAnsi="Times New Roman" w:cs="Times New Roman"/>
        </w:rPr>
        <w:t>The implementation of a federal employment guarantee would consist of difficult compromises, power struggles and policy corrections</w:t>
      </w:r>
      <w:r w:rsidRPr="00B06341">
        <w:rPr>
          <w:rFonts w:ascii="Times New Roman" w:hAnsi="Times New Roman" w:cs="Times New Roman"/>
        </w:rPr>
        <w:t>. But it also provides the most politically realistic answer to our future employment crisis. It deserves serious consideration.</w:t>
      </w:r>
    </w:p>
    <w:p w14:paraId="1EA8EC57" w14:textId="77777777" w:rsidR="0000658D" w:rsidRPr="00B06341" w:rsidRDefault="0000658D" w:rsidP="00B44B24">
      <w:pPr>
        <w:rPr>
          <w:rFonts w:ascii="Times New Roman" w:hAnsi="Times New Roman" w:cs="Times New Roman"/>
        </w:rPr>
      </w:pPr>
    </w:p>
    <w:p w14:paraId="124815E5" w14:textId="36579CC7" w:rsidR="00701367" w:rsidRPr="00B06341" w:rsidRDefault="00701367" w:rsidP="00701367">
      <w:pPr>
        <w:pStyle w:val="Heading2"/>
        <w:rPr>
          <w:rFonts w:ascii="Times New Roman" w:hAnsi="Times New Roman" w:cs="Times New Roman"/>
        </w:rPr>
      </w:pPr>
      <w:bookmarkStart w:id="53" w:name="_Toc140420832"/>
      <w:r w:rsidRPr="00B06341">
        <w:rPr>
          <w:rFonts w:ascii="Times New Roman" w:hAnsi="Times New Roman" w:cs="Times New Roman"/>
        </w:rPr>
        <w:lastRenderedPageBreak/>
        <w:t>Green New Deal Links</w:t>
      </w:r>
      <w:bookmarkEnd w:id="53"/>
    </w:p>
    <w:p w14:paraId="727CA9C9" w14:textId="77777777" w:rsidR="00701367" w:rsidRPr="00B06341" w:rsidRDefault="00701367" w:rsidP="00701367">
      <w:pPr>
        <w:pStyle w:val="Heading3"/>
        <w:rPr>
          <w:rFonts w:ascii="Times New Roman" w:hAnsi="Times New Roman" w:cs="Times New Roman"/>
        </w:rPr>
      </w:pPr>
      <w:bookmarkStart w:id="54" w:name="_Toc140420833"/>
      <w:r w:rsidRPr="00B06341">
        <w:rPr>
          <w:rFonts w:ascii="Times New Roman" w:hAnsi="Times New Roman" w:cs="Times New Roman"/>
        </w:rPr>
        <w:lastRenderedPageBreak/>
        <w:t>Green New Deal Politically Divisive</w:t>
      </w:r>
      <w:bookmarkEnd w:id="54"/>
    </w:p>
    <w:p w14:paraId="338A7BAE" w14:textId="77777777" w:rsidR="00701367" w:rsidRPr="00B06341" w:rsidRDefault="00701367" w:rsidP="00701367">
      <w:pPr>
        <w:rPr>
          <w:rFonts w:ascii="Times New Roman" w:hAnsi="Times New Roman" w:cs="Times New Roman"/>
        </w:rPr>
      </w:pPr>
    </w:p>
    <w:p w14:paraId="62B79F32" w14:textId="77777777" w:rsidR="00701367" w:rsidRPr="00B06341" w:rsidRDefault="00701367" w:rsidP="00701367">
      <w:pPr>
        <w:pStyle w:val="Heading4"/>
        <w:rPr>
          <w:rFonts w:ascii="Times New Roman" w:hAnsi="Times New Roman" w:cs="Times New Roman"/>
        </w:rPr>
      </w:pPr>
      <w:r w:rsidRPr="00B06341">
        <w:rPr>
          <w:rFonts w:ascii="Times New Roman" w:hAnsi="Times New Roman" w:cs="Times New Roman"/>
        </w:rPr>
        <w:t>Dems and Republicans are on record opposing a Green New Deal, any backtracking gives the other side the advantage.</w:t>
      </w:r>
    </w:p>
    <w:p w14:paraId="39632AF7" w14:textId="77777777" w:rsidR="00701367" w:rsidRPr="00B06341" w:rsidRDefault="00701367" w:rsidP="00701367">
      <w:pPr>
        <w:rPr>
          <w:rStyle w:val="Style13ptBold"/>
          <w:rFonts w:ascii="Times New Roman" w:hAnsi="Times New Roman" w:cs="Times New Roman"/>
        </w:rPr>
      </w:pPr>
      <w:r w:rsidRPr="00B06341">
        <w:rPr>
          <w:rStyle w:val="Style13ptBold"/>
          <w:rFonts w:ascii="Times New Roman" w:hAnsi="Times New Roman" w:cs="Times New Roman"/>
        </w:rPr>
        <w:t>Koss, E&amp;E News, 21</w:t>
      </w:r>
    </w:p>
    <w:p w14:paraId="2C740B7D" w14:textId="77777777" w:rsidR="00701367" w:rsidRPr="00B06341" w:rsidRDefault="00701367" w:rsidP="00701367">
      <w:pPr>
        <w:rPr>
          <w:rFonts w:ascii="Times New Roman" w:hAnsi="Times New Roman" w:cs="Times New Roman"/>
        </w:rPr>
      </w:pPr>
      <w:r w:rsidRPr="00B06341">
        <w:rPr>
          <w:rFonts w:ascii="Times New Roman" w:hAnsi="Times New Roman" w:cs="Times New Roman"/>
        </w:rPr>
        <w:t xml:space="preserve">[Geof, 8-10-21, E&amp;E News by POLITICO "Senate rejects Green New Deal as marathon voting begins," </w:t>
      </w:r>
      <w:hyperlink r:id="rId104" w:history="1">
        <w:r w:rsidRPr="00B06341">
          <w:rPr>
            <w:rStyle w:val="Hyperlink"/>
            <w:rFonts w:ascii="Times New Roman" w:hAnsi="Times New Roman" w:cs="Times New Roman"/>
          </w:rPr>
          <w:t>https://www.eenews.net/articles/senate-rejects-green-new-deal-as-marathon-voting-begins/</w:t>
        </w:r>
      </w:hyperlink>
      <w:r w:rsidRPr="00B06341">
        <w:rPr>
          <w:rFonts w:ascii="Times New Roman" w:hAnsi="Times New Roman" w:cs="Times New Roman"/>
        </w:rPr>
        <w:t xml:space="preserve"> Accessed 7/3/23, S.A.M]</w:t>
      </w:r>
    </w:p>
    <w:p w14:paraId="7AE9985E" w14:textId="77777777" w:rsidR="00701367" w:rsidRPr="00B06341" w:rsidRDefault="00701367" w:rsidP="00701367">
      <w:pPr>
        <w:rPr>
          <w:rFonts w:ascii="Times New Roman" w:hAnsi="Times New Roman" w:cs="Times New Roman"/>
          <w:u w:val="single"/>
        </w:rPr>
      </w:pPr>
      <w:r w:rsidRPr="00B06341">
        <w:rPr>
          <w:rStyle w:val="StyleUnderline"/>
          <w:rFonts w:ascii="Times New Roman" w:hAnsi="Times New Roman" w:cs="Times New Roman"/>
        </w:rPr>
        <w:t>The Green New Deal took center stage</w:t>
      </w:r>
      <w:r w:rsidRPr="00B06341">
        <w:rPr>
          <w:rFonts w:ascii="Times New Roman" w:hAnsi="Times New Roman" w:cs="Times New Roman"/>
        </w:rPr>
        <w:t xml:space="preserve"> this afternoon as </w:t>
      </w:r>
      <w:r w:rsidRPr="00B06341">
        <w:rPr>
          <w:rStyle w:val="StyleUnderline"/>
          <w:rFonts w:ascii="Times New Roman" w:hAnsi="Times New Roman" w:cs="Times New Roman"/>
        </w:rPr>
        <w:t>the Senate launched a marathon of amendment votes to the $3.5 trillion budget resolution that Democrats are vowing to pass before the August recess.</w:t>
      </w:r>
    </w:p>
    <w:p w14:paraId="6E8745CE" w14:textId="77777777" w:rsidR="00701367" w:rsidRPr="00B06341" w:rsidRDefault="00701367" w:rsidP="00701367">
      <w:pPr>
        <w:rPr>
          <w:rStyle w:val="StyleUnderline"/>
          <w:rFonts w:ascii="Times New Roman" w:hAnsi="Times New Roman" w:cs="Times New Roman"/>
        </w:rPr>
      </w:pPr>
      <w:r w:rsidRPr="00B06341">
        <w:rPr>
          <w:rStyle w:val="StyleUnderline"/>
          <w:rFonts w:ascii="Times New Roman" w:hAnsi="Times New Roman" w:cs="Times New Roman"/>
        </w:rPr>
        <w:t>Senators voted 99-0</w:t>
      </w:r>
      <w:r w:rsidRPr="00B06341">
        <w:rPr>
          <w:rFonts w:ascii="Times New Roman" w:hAnsi="Times New Roman" w:cs="Times New Roman"/>
        </w:rPr>
        <w:t xml:space="preserve"> </w:t>
      </w:r>
      <w:r w:rsidRPr="00B06341">
        <w:rPr>
          <w:rStyle w:val="StyleUnderline"/>
          <w:rFonts w:ascii="Times New Roman" w:hAnsi="Times New Roman" w:cs="Times New Roman"/>
        </w:rPr>
        <w:t>to adopt an amendment</w:t>
      </w:r>
      <w:r w:rsidRPr="00B06341">
        <w:rPr>
          <w:rFonts w:ascii="Times New Roman" w:hAnsi="Times New Roman" w:cs="Times New Roman"/>
        </w:rPr>
        <w:t xml:space="preserve"> </w:t>
      </w:r>
      <w:r w:rsidRPr="00B06341">
        <w:rPr>
          <w:rStyle w:val="StyleUnderline"/>
          <w:rFonts w:ascii="Times New Roman" w:hAnsi="Times New Roman" w:cs="Times New Roman"/>
        </w:rPr>
        <w:t>by Senate Energy and Natural Resources Committee ranking member John Barrasso</w:t>
      </w:r>
      <w:r w:rsidRPr="00B06341">
        <w:rPr>
          <w:rFonts w:ascii="Times New Roman" w:hAnsi="Times New Roman" w:cs="Times New Roman"/>
        </w:rPr>
        <w:t xml:space="preserve"> (R-Wyo.) </w:t>
      </w:r>
      <w:r w:rsidRPr="00B06341">
        <w:rPr>
          <w:rStyle w:val="StyleUnderline"/>
          <w:rFonts w:ascii="Times New Roman" w:hAnsi="Times New Roman" w:cs="Times New Roman"/>
        </w:rPr>
        <w:t>that aimed to prohibit legislation or the development of regulations to implement the Green New Deal.</w:t>
      </w:r>
    </w:p>
    <w:p w14:paraId="568DF32F" w14:textId="77777777" w:rsidR="00701367" w:rsidRPr="00B06341" w:rsidRDefault="00701367" w:rsidP="00701367">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The Green New Deal isn’t about protecting our environment</w:t>
      </w:r>
      <w:r w:rsidRPr="00B06341">
        <w:rPr>
          <w:rFonts w:ascii="Times New Roman" w:hAnsi="Times New Roman" w:cs="Times New Roman"/>
        </w:rPr>
        <w:t>,” Barrasso said. “</w:t>
      </w:r>
      <w:r w:rsidRPr="00B06341">
        <w:rPr>
          <w:rStyle w:val="StyleUnderline"/>
          <w:rFonts w:ascii="Times New Roman" w:hAnsi="Times New Roman" w:cs="Times New Roman"/>
        </w:rPr>
        <w:t>It’s about making big government even bigger</w:t>
      </w:r>
      <w:r w:rsidRPr="00B06341">
        <w:rPr>
          <w:rFonts w:ascii="Times New Roman" w:hAnsi="Times New Roman" w:cs="Times New Roman"/>
        </w:rPr>
        <w:t>.”</w:t>
      </w:r>
    </w:p>
    <w:p w14:paraId="1EB73BF3" w14:textId="77777777" w:rsidR="00701367" w:rsidRPr="00B06341" w:rsidRDefault="00701367" w:rsidP="00701367">
      <w:pPr>
        <w:rPr>
          <w:rFonts w:ascii="Times New Roman" w:hAnsi="Times New Roman" w:cs="Times New Roman"/>
        </w:rPr>
      </w:pPr>
      <w:r w:rsidRPr="00B06341">
        <w:rPr>
          <w:rStyle w:val="StyleUnderline"/>
          <w:rFonts w:ascii="Times New Roman" w:hAnsi="Times New Roman" w:cs="Times New Roman"/>
        </w:rPr>
        <w:t>Democrats also flocked to support the amendment</w:t>
      </w:r>
      <w:r w:rsidRPr="00B06341">
        <w:rPr>
          <w:rFonts w:ascii="Times New Roman" w:hAnsi="Times New Roman" w:cs="Times New Roman"/>
        </w:rPr>
        <w:t xml:space="preserve">, </w:t>
      </w:r>
      <w:r w:rsidRPr="00B06341">
        <w:rPr>
          <w:rStyle w:val="StyleUnderline"/>
          <w:rFonts w:ascii="Times New Roman" w:hAnsi="Times New Roman" w:cs="Times New Roman"/>
        </w:rPr>
        <w:t>which like the bulk of the hundreds of proposals filed, aims to put them on the record on a politically fraught topic</w:t>
      </w:r>
      <w:r w:rsidRPr="00B06341">
        <w:rPr>
          <w:rFonts w:ascii="Times New Roman" w:hAnsi="Times New Roman" w:cs="Times New Roman"/>
        </w:rPr>
        <w:t xml:space="preserve">. </w:t>
      </w:r>
      <w:r w:rsidRPr="00B06341">
        <w:rPr>
          <w:rStyle w:val="StyleUnderline"/>
          <w:rFonts w:ascii="Times New Roman" w:hAnsi="Times New Roman" w:cs="Times New Roman"/>
        </w:rPr>
        <w:t>By all voting yes</w:t>
      </w:r>
      <w:r w:rsidRPr="00B06341">
        <w:rPr>
          <w:rFonts w:ascii="Times New Roman" w:hAnsi="Times New Roman" w:cs="Times New Roman"/>
        </w:rPr>
        <w:t xml:space="preserve">, </w:t>
      </w:r>
      <w:r w:rsidRPr="00B06341">
        <w:rPr>
          <w:rStyle w:val="StyleUnderline"/>
          <w:rFonts w:ascii="Times New Roman" w:hAnsi="Times New Roman" w:cs="Times New Roman"/>
        </w:rPr>
        <w:t>Democrats looked to deny the GOP any political advantage</w:t>
      </w:r>
      <w:r w:rsidRPr="00B06341">
        <w:rPr>
          <w:rFonts w:ascii="Times New Roman" w:hAnsi="Times New Roman" w:cs="Times New Roman"/>
        </w:rPr>
        <w:t>.</w:t>
      </w:r>
    </w:p>
    <w:p w14:paraId="7683A600" w14:textId="77777777" w:rsidR="00701367" w:rsidRPr="00B06341" w:rsidRDefault="00701367" w:rsidP="00701367">
      <w:pPr>
        <w:rPr>
          <w:rFonts w:ascii="Times New Roman" w:hAnsi="Times New Roman" w:cs="Times New Roman"/>
        </w:rPr>
      </w:pPr>
    </w:p>
    <w:p w14:paraId="4AE42403" w14:textId="77777777" w:rsidR="00F54ED3" w:rsidRPr="00B06341" w:rsidRDefault="00F54ED3" w:rsidP="00F54ED3">
      <w:pPr>
        <w:pStyle w:val="Heading4"/>
        <w:rPr>
          <w:rFonts w:ascii="Times New Roman" w:hAnsi="Times New Roman" w:cs="Times New Roman"/>
        </w:rPr>
      </w:pPr>
      <w:r w:rsidRPr="00B06341">
        <w:rPr>
          <w:rFonts w:ascii="Times New Roman" w:hAnsi="Times New Roman" w:cs="Times New Roman"/>
        </w:rPr>
        <w:t xml:space="preserve">Green New Deal is very polarizing and controversial – studies prove news outlets will generate even more controversy around the plan </w:t>
      </w:r>
    </w:p>
    <w:p w14:paraId="2D465FCF" w14:textId="77777777" w:rsidR="00F54ED3" w:rsidRPr="00B06341" w:rsidRDefault="00F54ED3" w:rsidP="00F54ED3">
      <w:pPr>
        <w:rPr>
          <w:rFonts w:ascii="Times New Roman" w:hAnsi="Times New Roman" w:cs="Times New Roman"/>
          <w:b/>
          <w:sz w:val="26"/>
          <w:szCs w:val="26"/>
        </w:rPr>
      </w:pPr>
      <w:r w:rsidRPr="00B06341">
        <w:rPr>
          <w:rFonts w:ascii="Times New Roman" w:hAnsi="Times New Roman" w:cs="Times New Roman"/>
          <w:b/>
          <w:sz w:val="26"/>
          <w:szCs w:val="26"/>
        </w:rPr>
        <w:t>Gustafson, University of Cincinnati Public Policy Professor, et al., 19</w:t>
      </w:r>
    </w:p>
    <w:p w14:paraId="7FD65512"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[Abel, Seth Rosenthal, Yale Program on Climate Change Communication research methodologist, Matthew Ballew, Yale Program on Climate Change Communication research Specialist, Parrish Bergquist, Georgetown University McCourt School of Public Policy professor, John Kotcher, Ph.D. at George Mason University Science Communication program PhD, Edward Maibach, Professor at George Mason University, Anthony Leiserowitz, Ph.D. is the founder and Director of the Yale Program on Climate Change Communication and a Senior Research Scientist at the Yale School of the Environment, 11-18-19, Yale Program On Climate Change Communication, “How Political Polarization Increased on the Green New Deal,” https://climatecommunication.yale.edu/publications/how-political-polarization-increased-on-the-green-new-deal/, accessed 7-3-23, DG</w:t>
      </w:r>
    </w:p>
    <w:p w14:paraId="5C8AA1AD"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rPr>
        <w:t>The Green New Deal, a proposed set of U.S. policies that seeks to address climate change, entered the political stage in early 2019 and continues to occupy the spotlight of the climate policy conversation. Our new article documents the dramatic changes in Americans’ awareness of and support for the Green New Deal in just four months</w:t>
      </w:r>
      <w:r w:rsidRPr="00B06341">
        <w:rPr>
          <w:rFonts w:ascii="Times New Roman" w:hAnsi="Times New Roman" w:cs="Times New Roman"/>
          <w:u w:val="single"/>
        </w:rPr>
        <w:t>. For example, we found that Republicans who regularly watch Fox News became much less supportive of the Green New Deal.</w:t>
      </w:r>
    </w:p>
    <w:p w14:paraId="4D6959B7"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lastRenderedPageBreak/>
        <w:t>Data for this study were provided by the Climate Change in the American Mind survey, conducted in December 2018 and April 2019. By measuring familiarity with – and support for – the Green New Deal over time, we were able to observe the development of political polarization in attitudes about the Green New Deal while the issue was rising from obscurity to national prominence.</w:t>
      </w:r>
    </w:p>
    <w:p w14:paraId="5DA3A296"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Although most people had not yet heard of the Green New Deal in December 2018, 81% of registered voters – including 64% of Republicans – expressed support for its policy goals after they were described. These goals include generating 100% of the nation’s energy from renewables instead of fossil fuels, investing in “green” technology research, and providing training for “green” jobs.</w:t>
      </w:r>
    </w:p>
    <w:p w14:paraId="69A13DEA"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But as Americans heard more about the Green New Deal over the next 4 months, political polarization increased. Support among conservative Republicans decreased sharply from 57% to 32%, and by April 2019, Republicans who had heard the most about the Green New Deal were the least likely to support it.</w:t>
      </w:r>
    </w:p>
    <w:p w14:paraId="69D129A6"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This, then, raises the question of what Republicans were hearing about the Green New Deal and from where.</w:t>
      </w:r>
    </w:p>
    <w:p w14:paraId="1837B7DF"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Between December and April, the Green New Deal was discussed frequently on conservative media. For example, in the week of the March 26th Senate vote on the Green New Deal resolution, Fox News covered the Green New Deal more than did CNN and MSNBC combined.</w:t>
      </w:r>
    </w:p>
    <w:p w14:paraId="2C95B570"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Our study found that Republicans who are frequent Fox News watchers were more aware and less supportive of the Green New Deal, compared with Republicans who watch Fox News less frequently. Further analyses found that Republicans’ frequency of viewing Fox News was a significant (negative) predictor of their support for the Green New Deal, even when controlling for alternative explanations such as education, age, mainstream news exposure, 2016 voter status, attitude toward socialism, and political ideology.</w:t>
      </w:r>
    </w:p>
    <w:p w14:paraId="065E51D9"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Overall, these rapidly shifting views of the Green New Deal are an example of how quickly partisan polarization can develop at the national level. These findings also support prior research showing how partisan media can increase opinion polarization.</w:t>
      </w:r>
    </w:p>
    <w:p w14:paraId="6B76A23C" w14:textId="77777777" w:rsidR="00F54ED3" w:rsidRPr="00B06341" w:rsidRDefault="00F54ED3" w:rsidP="00F54ED3">
      <w:pPr>
        <w:rPr>
          <w:rFonts w:ascii="Times New Roman" w:hAnsi="Times New Roman" w:cs="Times New Roman"/>
          <w:u w:val="single"/>
        </w:rPr>
      </w:pPr>
    </w:p>
    <w:p w14:paraId="368EADD7" w14:textId="77777777" w:rsidR="005602C3" w:rsidRPr="00B06341" w:rsidRDefault="005602C3" w:rsidP="005602C3">
      <w:pPr>
        <w:pStyle w:val="Heading3"/>
        <w:rPr>
          <w:rFonts w:ascii="Times New Roman" w:hAnsi="Times New Roman" w:cs="Times New Roman"/>
        </w:rPr>
      </w:pPr>
      <w:bookmarkStart w:id="55" w:name="_Toc140420834"/>
      <w:r w:rsidRPr="00B06341">
        <w:rPr>
          <w:rFonts w:ascii="Times New Roman" w:hAnsi="Times New Roman" w:cs="Times New Roman"/>
        </w:rPr>
        <w:lastRenderedPageBreak/>
        <w:t>GOP Backlash</w:t>
      </w:r>
      <w:bookmarkEnd w:id="55"/>
    </w:p>
    <w:p w14:paraId="1AAFE241" w14:textId="77777777" w:rsidR="005602C3" w:rsidRPr="00B06341" w:rsidRDefault="005602C3" w:rsidP="005602C3">
      <w:pPr>
        <w:rPr>
          <w:rFonts w:ascii="Times New Roman" w:hAnsi="Times New Roman" w:cs="Times New Roman"/>
        </w:rPr>
      </w:pPr>
    </w:p>
    <w:p w14:paraId="6887A696" w14:textId="77777777" w:rsidR="005602C3" w:rsidRPr="00B06341" w:rsidRDefault="005602C3" w:rsidP="005602C3">
      <w:pPr>
        <w:pStyle w:val="Heading4"/>
        <w:rPr>
          <w:rFonts w:ascii="Times New Roman" w:hAnsi="Times New Roman" w:cs="Times New Roman"/>
        </w:rPr>
      </w:pPr>
      <w:r w:rsidRPr="00B06341">
        <w:rPr>
          <w:rFonts w:ascii="Times New Roman" w:hAnsi="Times New Roman" w:cs="Times New Roman"/>
        </w:rPr>
        <w:t>Boebert hates the Green New Deal – perceives it as a costly executive overreach</w:t>
      </w:r>
    </w:p>
    <w:p w14:paraId="370EB391" w14:textId="77777777" w:rsidR="005602C3" w:rsidRPr="00B06341" w:rsidRDefault="005602C3" w:rsidP="005602C3">
      <w:pPr>
        <w:rPr>
          <w:rFonts w:ascii="Times New Roman" w:hAnsi="Times New Roman" w:cs="Times New Roman"/>
          <w:b/>
          <w:sz w:val="26"/>
          <w:szCs w:val="26"/>
        </w:rPr>
      </w:pPr>
      <w:r w:rsidRPr="00B06341">
        <w:rPr>
          <w:rFonts w:ascii="Times New Roman" w:hAnsi="Times New Roman" w:cs="Times New Roman"/>
          <w:b/>
          <w:sz w:val="26"/>
          <w:szCs w:val="26"/>
        </w:rPr>
        <w:t>Rep. Boebert (R-CO) Press Release 22</w:t>
      </w:r>
    </w:p>
    <w:p w14:paraId="4A0B8ACE"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[Lauren, 6-30-2022, Congresswoman Lauren Boebert, “Supreme Court Effectively Kills the Green New Deal and Upholds the Rule of Law,” https://boebert.house.gov/media/press-releases/supreme-court-effectively-kills-green-new-deal-and-upholds-rule-law#:~:text=Issues-,Supreme%20Court%20Effectively%20Kills%20the%20Green%20New,Upholds%20the%20Rule%20of%20Law&amp;text=In%20response%20to%20the%20Supreme%20Court's%20landmark%20decision%20in%20West%20Virginia%20v., accessed 7-3-23, DG]</w:t>
      </w:r>
    </w:p>
    <w:p w14:paraId="37D8E577"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(Lauren Boebert is a congress woman who serves for the 3</w:t>
      </w:r>
      <w:r w:rsidRPr="00B06341">
        <w:rPr>
          <w:rFonts w:ascii="Times New Roman" w:hAnsi="Times New Roman" w:cs="Times New Roman"/>
          <w:vertAlign w:val="superscript"/>
        </w:rPr>
        <w:t>rd</w:t>
      </w:r>
      <w:r w:rsidRPr="00B06341">
        <w:rPr>
          <w:rFonts w:ascii="Times New Roman" w:hAnsi="Times New Roman" w:cs="Times New Roman"/>
        </w:rPr>
        <w:t xml:space="preserve"> district of Colorado)</w:t>
      </w:r>
    </w:p>
    <w:p w14:paraId="16E7DDE6" w14:textId="77777777" w:rsidR="005602C3" w:rsidRPr="00B06341" w:rsidRDefault="005602C3" w:rsidP="005602C3">
      <w:pPr>
        <w:rPr>
          <w:rFonts w:ascii="Times New Roman" w:hAnsi="Times New Roman" w:cs="Times New Roman"/>
        </w:rPr>
      </w:pPr>
    </w:p>
    <w:p w14:paraId="583887F6"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In response to the Supreme Court’s landmark decision in West Virginia v. EPA, Congresswoman Lauren Boebert issued the following statement:</w:t>
      </w:r>
    </w:p>
    <w:p w14:paraId="0BC4C62E" w14:textId="77777777" w:rsidR="005602C3" w:rsidRPr="00B06341" w:rsidRDefault="005602C3" w:rsidP="005602C3">
      <w:pPr>
        <w:rPr>
          <w:rFonts w:ascii="Times New Roman" w:hAnsi="Times New Roman" w:cs="Times New Roman"/>
          <w:u w:val="single"/>
        </w:rPr>
      </w:pPr>
      <w:r w:rsidRPr="00B06341">
        <w:rPr>
          <w:rFonts w:ascii="Times New Roman" w:hAnsi="Times New Roman" w:cs="Times New Roman"/>
        </w:rPr>
        <w:t>“</w:t>
      </w:r>
      <w:r w:rsidRPr="00B06341">
        <w:rPr>
          <w:rFonts w:ascii="Times New Roman" w:hAnsi="Times New Roman" w:cs="Times New Roman"/>
          <w:u w:val="single"/>
        </w:rPr>
        <w:t>Our government of the people, by the people, for the people is meant to be led by the people’s elected Representatives, not unaccountable bureaucrats. Congress never gave the EPA the power to dictate the minutia of how energy producers should produce energy for every power plant across the country. It was wrong for Obama and his agency minions to attempt to usurp Congress’ power to begin with, and I am grateful that the Supreme Court returned power to the people and restored the separation of powers.</w:t>
      </w:r>
    </w:p>
    <w:p w14:paraId="16F39613" w14:textId="77777777" w:rsidR="005602C3" w:rsidRPr="00B06341" w:rsidRDefault="005602C3" w:rsidP="005602C3">
      <w:pPr>
        <w:rPr>
          <w:rFonts w:ascii="Times New Roman" w:hAnsi="Times New Roman" w:cs="Times New Roman"/>
          <w:u w:val="single"/>
        </w:rPr>
      </w:pPr>
      <w:r w:rsidRPr="00B06341">
        <w:rPr>
          <w:rFonts w:ascii="Times New Roman" w:hAnsi="Times New Roman" w:cs="Times New Roman"/>
          <w:u w:val="single"/>
        </w:rPr>
        <w:t>“Good riddance to the EPA’s Green New Deal-like executive mandates. We are facing the most pressing energy crisis since Jimmy Carter, yet the Biden regime is more focused on shutting down American energy production than delivering reliable, affordable energy to keep the lights on and gas prices low. Climate ideologues are out-of-touch with the American people, and I am grateful that their war on coal was found unconstitutional. The Supreme Court again made the right decision and courageously defended the Constitution’s separation of powers. Executive agencies have the power to enforce the law, not make it.”</w:t>
      </w:r>
    </w:p>
    <w:p w14:paraId="19D115B2" w14:textId="77777777" w:rsidR="005602C3" w:rsidRPr="00B06341" w:rsidRDefault="005602C3" w:rsidP="005602C3">
      <w:pPr>
        <w:rPr>
          <w:rFonts w:ascii="Times New Roman" w:hAnsi="Times New Roman" w:cs="Times New Roman"/>
        </w:rPr>
      </w:pPr>
    </w:p>
    <w:p w14:paraId="053A0963" w14:textId="77777777" w:rsidR="005602C3" w:rsidRPr="00B06341" w:rsidRDefault="005602C3" w:rsidP="005602C3">
      <w:pPr>
        <w:pStyle w:val="Heading4"/>
        <w:rPr>
          <w:rFonts w:ascii="Times New Roman" w:hAnsi="Times New Roman" w:cs="Times New Roman"/>
        </w:rPr>
      </w:pPr>
      <w:r w:rsidRPr="00B06341">
        <w:rPr>
          <w:rFonts w:ascii="Times New Roman" w:hAnsi="Times New Roman" w:cs="Times New Roman"/>
        </w:rPr>
        <w:t>The Ranking Member of the Committee of Energy hates the Green New Deal</w:t>
      </w:r>
    </w:p>
    <w:p w14:paraId="1E86C587" w14:textId="77777777" w:rsidR="005602C3" w:rsidRPr="00B06341" w:rsidRDefault="005602C3" w:rsidP="005602C3">
      <w:pPr>
        <w:rPr>
          <w:rStyle w:val="Style13ptBold"/>
          <w:rFonts w:ascii="Times New Roman" w:hAnsi="Times New Roman" w:cs="Times New Roman"/>
        </w:rPr>
      </w:pPr>
      <w:r w:rsidRPr="00B06341">
        <w:rPr>
          <w:rStyle w:val="Style13ptBold"/>
          <w:rFonts w:ascii="Times New Roman" w:hAnsi="Times New Roman" w:cs="Times New Roman"/>
        </w:rPr>
        <w:t>Sen. Barrasso (R-WY), Energy and Natural Resources Ranking Member, 21</w:t>
      </w:r>
    </w:p>
    <w:p w14:paraId="3354861D"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[4-19-2021, US Senate Committee on Energy and Natural Resources Republican News, "Barrasso: The Green New Disaster is Back," </w:t>
      </w:r>
      <w:hyperlink r:id="rId105" w:history="1">
        <w:r w:rsidRPr="00B06341">
          <w:rPr>
            <w:rStyle w:val="Hyperlink"/>
            <w:rFonts w:ascii="Times New Roman" w:hAnsi="Times New Roman" w:cs="Times New Roman"/>
          </w:rPr>
          <w:t>https://www.energy.senate.gov/2021/4/barrasso-the-green-new-disaster-is-back</w:t>
        </w:r>
      </w:hyperlink>
      <w:r w:rsidRPr="00B06341">
        <w:rPr>
          <w:rFonts w:ascii="Times New Roman" w:hAnsi="Times New Roman" w:cs="Times New Roman"/>
        </w:rPr>
        <w:t>, Accessed 7/2/23, S.A.M]</w:t>
      </w:r>
    </w:p>
    <w:p w14:paraId="4CA9D79B" w14:textId="77777777" w:rsidR="005602C3" w:rsidRPr="00B06341" w:rsidRDefault="005602C3" w:rsidP="005602C3">
      <w:pPr>
        <w:rPr>
          <w:rFonts w:ascii="Times New Roman" w:hAnsi="Times New Roman" w:cs="Times New Roman"/>
          <w:u w:val="single"/>
        </w:rPr>
      </w:pPr>
      <w:r w:rsidRPr="00B06341">
        <w:rPr>
          <w:rFonts w:ascii="Times New Roman" w:hAnsi="Times New Roman" w:cs="Times New Roman"/>
        </w:rPr>
        <w:t xml:space="preserve">WASHINGTON, D.C. — Today, </w:t>
      </w:r>
      <w:r w:rsidRPr="00B06341">
        <w:rPr>
          <w:rStyle w:val="StyleUnderline"/>
          <w:rFonts w:ascii="Times New Roman" w:hAnsi="Times New Roman" w:cs="Times New Roman"/>
        </w:rPr>
        <w:t>U.S. Senator</w:t>
      </w:r>
      <w:r w:rsidRPr="00B06341">
        <w:rPr>
          <w:rFonts w:ascii="Times New Roman" w:hAnsi="Times New Roman" w:cs="Times New Roman"/>
        </w:rPr>
        <w:t xml:space="preserve"> John </w:t>
      </w:r>
      <w:r w:rsidRPr="00B06341">
        <w:rPr>
          <w:rStyle w:val="StyleUnderline"/>
          <w:rFonts w:ascii="Times New Roman" w:hAnsi="Times New Roman" w:cs="Times New Roman"/>
        </w:rPr>
        <w:t>Barrasso (R-WY)</w:t>
      </w:r>
      <w:r w:rsidRPr="00B06341">
        <w:rPr>
          <w:rFonts w:ascii="Times New Roman" w:hAnsi="Times New Roman" w:cs="Times New Roman"/>
        </w:rPr>
        <w:t xml:space="preserve">, </w:t>
      </w:r>
      <w:r w:rsidRPr="00B06341">
        <w:rPr>
          <w:rStyle w:val="StyleUnderline"/>
          <w:rFonts w:ascii="Times New Roman" w:hAnsi="Times New Roman" w:cs="Times New Roman"/>
        </w:rPr>
        <w:t>ranking member of the Senate Committee on Energy and Natural Resources</w:t>
      </w:r>
      <w:r w:rsidRPr="00B06341">
        <w:rPr>
          <w:rFonts w:ascii="Times New Roman" w:hAnsi="Times New Roman" w:cs="Times New Roman"/>
        </w:rPr>
        <w:t xml:space="preserve"> (ENR), </w:t>
      </w:r>
      <w:r w:rsidRPr="00B06341">
        <w:rPr>
          <w:rStyle w:val="StyleUnderline"/>
          <w:rFonts w:ascii="Times New Roman" w:hAnsi="Times New Roman" w:cs="Times New Roman"/>
        </w:rPr>
        <w:t xml:space="preserve">issued the following statement in response to reports that the Green New Deal resolution will be reintroduced in the House of Representatives and the Senate. </w:t>
      </w:r>
    </w:p>
    <w:p w14:paraId="2AC143AE" w14:textId="77777777" w:rsidR="005602C3" w:rsidRPr="00B06341" w:rsidRDefault="005602C3" w:rsidP="005602C3">
      <w:pPr>
        <w:rPr>
          <w:rStyle w:val="StyleUnderline"/>
          <w:rFonts w:ascii="Times New Roman" w:hAnsi="Times New Roman" w:cs="Times New Roman"/>
        </w:rPr>
      </w:pPr>
      <w:r w:rsidRPr="00B06341">
        <w:rPr>
          <w:rStyle w:val="StyleUnderline"/>
          <w:rFonts w:ascii="Times New Roman" w:hAnsi="Times New Roman" w:cs="Times New Roman"/>
        </w:rPr>
        <w:lastRenderedPageBreak/>
        <w:t>“The green new disaster is back,”</w:t>
      </w:r>
      <w:r w:rsidRPr="00B06341">
        <w:rPr>
          <w:rFonts w:ascii="Times New Roman" w:hAnsi="Times New Roman" w:cs="Times New Roman"/>
        </w:rPr>
        <w:t xml:space="preserve"> said Barrasso. “With </w:t>
      </w:r>
      <w:r w:rsidRPr="00B06341">
        <w:rPr>
          <w:rStyle w:val="StyleUnderline"/>
          <w:rFonts w:ascii="Times New Roman" w:hAnsi="Times New Roman" w:cs="Times New Roman"/>
        </w:rPr>
        <w:t>a price tag of up to $93 trillion</w:t>
      </w:r>
      <w:r w:rsidRPr="00B06341">
        <w:rPr>
          <w:rFonts w:ascii="Times New Roman" w:hAnsi="Times New Roman" w:cs="Times New Roman"/>
        </w:rPr>
        <w:t xml:space="preserve">, this radical socialist legislation would bankrupt the nation. The </w:t>
      </w:r>
      <w:r w:rsidRPr="00B06341">
        <w:rPr>
          <w:rStyle w:val="StyleUnderline"/>
          <w:rFonts w:ascii="Times New Roman" w:hAnsi="Times New Roman" w:cs="Times New Roman"/>
        </w:rPr>
        <w:t xml:space="preserve">United States Senate already voted on the bill. </w:t>
      </w:r>
      <w:r w:rsidRPr="00B06341">
        <w:rPr>
          <w:rFonts w:ascii="Times New Roman" w:hAnsi="Times New Roman" w:cs="Times New Roman"/>
        </w:rPr>
        <w:t xml:space="preserve">Not a single senator voted in favor of the resolution – not even Senators Sanders and Markey. </w:t>
      </w:r>
      <w:r w:rsidRPr="00B06341">
        <w:rPr>
          <w:rStyle w:val="StyleUnderline"/>
          <w:rFonts w:ascii="Times New Roman" w:hAnsi="Times New Roman" w:cs="Times New Roman"/>
        </w:rPr>
        <w:t>The Green New Deal isn’t about protecting the environment</w:t>
      </w:r>
      <w:r w:rsidRPr="00B06341">
        <w:rPr>
          <w:rFonts w:ascii="Times New Roman" w:hAnsi="Times New Roman" w:cs="Times New Roman"/>
        </w:rPr>
        <w:t xml:space="preserve">. It’s about </w:t>
      </w:r>
      <w:r w:rsidRPr="00B06341">
        <w:rPr>
          <w:rStyle w:val="StyleUnderline"/>
          <w:rFonts w:ascii="Times New Roman" w:hAnsi="Times New Roman" w:cs="Times New Roman"/>
        </w:rPr>
        <w:t>massively increasing the size of government and dictating how Americans live their lives.</w:t>
      </w:r>
      <w:r w:rsidRPr="00B06341">
        <w:rPr>
          <w:rFonts w:ascii="Times New Roman" w:hAnsi="Times New Roman" w:cs="Times New Roman"/>
        </w:rPr>
        <w:t xml:space="preserve"> The last thing we need now is to double down on the punishing policies we have already seen from the Biden administration. </w:t>
      </w:r>
      <w:r w:rsidRPr="00B06341">
        <w:rPr>
          <w:rStyle w:val="StyleUnderline"/>
          <w:rFonts w:ascii="Times New Roman" w:hAnsi="Times New Roman" w:cs="Times New Roman"/>
        </w:rPr>
        <w:t xml:space="preserve">Free market innovation is the best way to protect our air, water, and communities – not heavy-handed government regulation or taxation. America needs solutions, not socialism.” </w:t>
      </w:r>
    </w:p>
    <w:p w14:paraId="534E330A" w14:textId="77777777" w:rsidR="005602C3" w:rsidRPr="00B06341" w:rsidRDefault="005602C3" w:rsidP="005602C3">
      <w:pPr>
        <w:rPr>
          <w:rStyle w:val="StyleUnderline"/>
          <w:rFonts w:ascii="Times New Roman" w:hAnsi="Times New Roman" w:cs="Times New Roman"/>
        </w:rPr>
      </w:pPr>
    </w:p>
    <w:p w14:paraId="7A08F5C0" w14:textId="77777777" w:rsidR="005602C3" w:rsidRPr="00B06341" w:rsidRDefault="005602C3" w:rsidP="005602C3">
      <w:pPr>
        <w:pStyle w:val="Heading4"/>
        <w:rPr>
          <w:rFonts w:ascii="Times New Roman" w:hAnsi="Times New Roman" w:cs="Times New Roman"/>
        </w:rPr>
      </w:pPr>
      <w:r w:rsidRPr="00B06341">
        <w:rPr>
          <w:rFonts w:ascii="Times New Roman" w:hAnsi="Times New Roman" w:cs="Times New Roman"/>
        </w:rPr>
        <w:t>The Senate Republican Whip opposes any Green New Deal-esque Plan.</w:t>
      </w:r>
    </w:p>
    <w:p w14:paraId="44C8AEE6" w14:textId="77777777" w:rsidR="005602C3" w:rsidRPr="00B06341" w:rsidRDefault="005602C3" w:rsidP="005602C3">
      <w:pPr>
        <w:rPr>
          <w:rStyle w:val="Style13ptBold"/>
          <w:rFonts w:ascii="Times New Roman" w:hAnsi="Times New Roman" w:cs="Times New Roman"/>
        </w:rPr>
      </w:pPr>
      <w:r w:rsidRPr="00B06341">
        <w:rPr>
          <w:rStyle w:val="Style13ptBold"/>
          <w:rFonts w:ascii="Times New Roman" w:hAnsi="Times New Roman" w:cs="Times New Roman"/>
        </w:rPr>
        <w:t>Sen. Thune (R-SD), Republican Whip, 23</w:t>
      </w:r>
    </w:p>
    <w:p w14:paraId="61EA99F9"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[John, 6-9-2023, U.S. Senator John Thune, "Green New Deal is a Bad Deal for America," </w:t>
      </w:r>
      <w:hyperlink r:id="rId106" w:history="1">
        <w:r w:rsidRPr="00B06341">
          <w:rPr>
            <w:rStyle w:val="Hyperlink"/>
            <w:rFonts w:ascii="Times New Roman" w:hAnsi="Times New Roman" w:cs="Times New Roman"/>
          </w:rPr>
          <w:t>https://www.thune.senate.gov/public/index.cfm/op-eds?ID=190DB61A-4B12-4487-ABE4-55992E6BF36A</w:t>
        </w:r>
      </w:hyperlink>
      <w:r w:rsidRPr="00B06341">
        <w:rPr>
          <w:rFonts w:ascii="Times New Roman" w:hAnsi="Times New Roman" w:cs="Times New Roman"/>
        </w:rPr>
        <w:t xml:space="preserve"> Accessed 7/2/23, S.A.M]</w:t>
      </w:r>
    </w:p>
    <w:p w14:paraId="0021DF4B" w14:textId="77777777" w:rsidR="005602C3" w:rsidRPr="00B06341" w:rsidRDefault="005602C3" w:rsidP="005602C3">
      <w:pPr>
        <w:rPr>
          <w:rStyle w:val="StyleUnderline"/>
          <w:rFonts w:ascii="Times New Roman" w:hAnsi="Times New Roman" w:cs="Times New Roman"/>
        </w:rPr>
      </w:pPr>
      <w:r w:rsidRPr="00B06341">
        <w:rPr>
          <w:rFonts w:ascii="Times New Roman" w:hAnsi="Times New Roman" w:cs="Times New Roman"/>
        </w:rPr>
        <w:t xml:space="preserve">From the earliest days of his administration, President </w:t>
      </w:r>
      <w:r w:rsidRPr="00B06341">
        <w:rPr>
          <w:rStyle w:val="StyleUnderline"/>
          <w:rFonts w:ascii="Times New Roman" w:hAnsi="Times New Roman" w:cs="Times New Roman"/>
        </w:rPr>
        <w:t>Biden has moved to accelerate his vision of a Green New Deal future</w:t>
      </w:r>
      <w:r w:rsidRPr="00B06341">
        <w:rPr>
          <w:rFonts w:ascii="Times New Roman" w:hAnsi="Times New Roman" w:cs="Times New Roman"/>
        </w:rPr>
        <w:t xml:space="preserve">. His early decisions to </w:t>
      </w:r>
      <w:r w:rsidRPr="00B06341">
        <w:rPr>
          <w:rStyle w:val="StyleUnderline"/>
          <w:rFonts w:ascii="Times New Roman" w:hAnsi="Times New Roman" w:cs="Times New Roman"/>
        </w:rPr>
        <w:t>cancel the Keystone XL pipeline</w:t>
      </w:r>
      <w:r w:rsidRPr="00B06341">
        <w:rPr>
          <w:rFonts w:ascii="Times New Roman" w:hAnsi="Times New Roman" w:cs="Times New Roman"/>
        </w:rPr>
        <w:t xml:space="preserve"> and </w:t>
      </w:r>
      <w:r w:rsidRPr="00B06341">
        <w:rPr>
          <w:rStyle w:val="StyleUnderline"/>
          <w:rFonts w:ascii="Times New Roman" w:hAnsi="Times New Roman" w:cs="Times New Roman"/>
        </w:rPr>
        <w:t>pause energy development on federal lands sent a clear message that discouraged domestic production of conventional energy, which led to higher prices for American families.</w:t>
      </w:r>
      <w:r w:rsidRPr="00B06341">
        <w:rPr>
          <w:rFonts w:ascii="Times New Roman" w:hAnsi="Times New Roman" w:cs="Times New Roman"/>
        </w:rPr>
        <w:t xml:space="preserve"> </w:t>
      </w:r>
      <w:r w:rsidRPr="00B06341">
        <w:rPr>
          <w:rStyle w:val="StyleUnderline"/>
          <w:rFonts w:ascii="Times New Roman" w:hAnsi="Times New Roman" w:cs="Times New Roman"/>
        </w:rPr>
        <w:t>With the help of Democrats in Congress, the president has also increased taxes and fees on conventional energy producers, which will only drive prices higher.</w:t>
      </w:r>
    </w:p>
    <w:p w14:paraId="2E80010F" w14:textId="77777777" w:rsidR="005602C3" w:rsidRPr="00B06341" w:rsidRDefault="005602C3" w:rsidP="005602C3">
      <w:pPr>
        <w:rPr>
          <w:rFonts w:ascii="Times New Roman" w:hAnsi="Times New Roman" w:cs="Times New Roman"/>
          <w:u w:val="single"/>
        </w:rPr>
      </w:pPr>
      <w:r w:rsidRPr="00B06341">
        <w:rPr>
          <w:rFonts w:ascii="Times New Roman" w:hAnsi="Times New Roman" w:cs="Times New Roman"/>
        </w:rPr>
        <w:t xml:space="preserve">The president is undertaking these policies with the promise of a transition to clean energy, but </w:t>
      </w:r>
      <w:r w:rsidRPr="00B06341">
        <w:rPr>
          <w:rStyle w:val="StyleUnderline"/>
          <w:rFonts w:ascii="Times New Roman" w:hAnsi="Times New Roman" w:cs="Times New Roman"/>
        </w:rPr>
        <w:t>his singular focus on transitioning to clean energy is leading to a disturbing trend</w:t>
      </w:r>
      <w:r w:rsidRPr="00B06341">
        <w:rPr>
          <w:rFonts w:ascii="Times New Roman" w:hAnsi="Times New Roman" w:cs="Times New Roman"/>
        </w:rPr>
        <w:t>. Fossil fuel power plants are closing faster than new renewable sources can be brought on line. Plant closures and increased energy demand forecasted during the summer have led to warnings of blackouts across large swaths of the country. Yet</w:t>
      </w:r>
      <w:r w:rsidRPr="00B06341">
        <w:rPr>
          <w:rStyle w:val="StyleUnderline"/>
          <w:rFonts w:ascii="Times New Roman" w:hAnsi="Times New Roman" w:cs="Times New Roman"/>
        </w:rPr>
        <w:t>, the Biden administration recently finalized a regulation that threatens to close more fossil fuel power plants and further destabilize our electric grid.</w:t>
      </w:r>
    </w:p>
    <w:p w14:paraId="7FB57ADB"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I’ve long been a supporter of renewable energy, and I’m proud that South Dakota is a leader in clean energy sources like hydroelectric, wind, and biofuels. But the fact is that we are not yet at a point where we can rely solely on renewable energy. President Biden needs to shift gears and unleash American energy production of both the conventional and renewable varieties.</w:t>
      </w:r>
    </w:p>
    <w:p w14:paraId="70372D0D" w14:textId="77777777" w:rsidR="005602C3" w:rsidRPr="00B06341" w:rsidRDefault="005602C3" w:rsidP="005602C3">
      <w:pPr>
        <w:rPr>
          <w:rFonts w:ascii="Times New Roman" w:hAnsi="Times New Roman" w:cs="Times New Roman"/>
          <w:u w:val="single"/>
        </w:rPr>
      </w:pPr>
      <w:r w:rsidRPr="00B06341">
        <w:rPr>
          <w:rFonts w:ascii="Times New Roman" w:hAnsi="Times New Roman" w:cs="Times New Roman"/>
        </w:rPr>
        <w:t>Republicans have been working to advance policies that would support such an all-of-the-above energy portfolio. One of the ways to do this is by reforming our outdated federal permitting processes that have mired too many projects in unnecessary and costly delays</w:t>
      </w:r>
      <w:r w:rsidRPr="00B06341">
        <w:rPr>
          <w:rStyle w:val="StyleUnderline"/>
          <w:rFonts w:ascii="Times New Roman" w:hAnsi="Times New Roman" w:cs="Times New Roman"/>
        </w:rPr>
        <w:t>. The recently passed Fiscal Responsibility Act takes important steps toward reducing these regulatory burdens by streamlining government agencies’ reviews and shrinking the timeline for getting projects off the ground. These are meaningful steps, but there’s more that needs to be done to ensure government regulation and spurious legal challenges do not stand in the way of the projects we need to deliver reliable and affordable energy to Americans.</w:t>
      </w:r>
    </w:p>
    <w:p w14:paraId="0FC8318E" w14:textId="77777777" w:rsidR="005602C3" w:rsidRPr="00B06341" w:rsidRDefault="005602C3" w:rsidP="005602C3">
      <w:pPr>
        <w:rPr>
          <w:rStyle w:val="StyleUnderline"/>
          <w:rFonts w:ascii="Times New Roman" w:hAnsi="Times New Roman" w:cs="Times New Roman"/>
        </w:rPr>
      </w:pPr>
      <w:r w:rsidRPr="00B06341">
        <w:rPr>
          <w:rFonts w:ascii="Times New Roman" w:hAnsi="Times New Roman" w:cs="Times New Roman"/>
        </w:rPr>
        <w:t xml:space="preserve">For more than two years now, </w:t>
      </w:r>
      <w:r w:rsidRPr="00B06341">
        <w:rPr>
          <w:rStyle w:val="StyleUnderline"/>
          <w:rFonts w:ascii="Times New Roman" w:hAnsi="Times New Roman" w:cs="Times New Roman"/>
        </w:rPr>
        <w:t>the Biden administration has demonstrated its hostility to conventional energy with devastating consequences for family budgets, businesses, and the reliability of our electric grid</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It’s long past time for the president to recognize the critical role conventional energy continues to play in our nation’s energy supply and embrace a more realistic </w:t>
      </w:r>
      <w:r w:rsidRPr="00B06341">
        <w:rPr>
          <w:rStyle w:val="StyleUnderline"/>
          <w:rFonts w:ascii="Times New Roman" w:hAnsi="Times New Roman" w:cs="Times New Roman"/>
        </w:rPr>
        <w:lastRenderedPageBreak/>
        <w:t>approach</w:t>
      </w:r>
      <w:r w:rsidRPr="00B06341">
        <w:rPr>
          <w:rFonts w:ascii="Times New Roman" w:hAnsi="Times New Roman" w:cs="Times New Roman"/>
        </w:rPr>
        <w:t xml:space="preserve">. </w:t>
      </w:r>
      <w:r w:rsidRPr="00B06341">
        <w:rPr>
          <w:rStyle w:val="StyleUnderline"/>
          <w:rFonts w:ascii="Times New Roman" w:hAnsi="Times New Roman" w:cs="Times New Roman"/>
        </w:rPr>
        <w:t>Continuing to insist on an overly ambitious green energy transition would only further jeopardize America’s energy security.</w:t>
      </w:r>
    </w:p>
    <w:p w14:paraId="0E21C25F" w14:textId="77777777" w:rsidR="005602C3" w:rsidRPr="00B06341" w:rsidRDefault="005602C3" w:rsidP="005602C3">
      <w:pPr>
        <w:rPr>
          <w:rStyle w:val="StyleUnderline"/>
          <w:rFonts w:ascii="Times New Roman" w:hAnsi="Times New Roman" w:cs="Times New Roman"/>
        </w:rPr>
      </w:pPr>
    </w:p>
    <w:p w14:paraId="402A6950" w14:textId="77777777" w:rsidR="005602C3" w:rsidRPr="00B06341" w:rsidRDefault="005602C3" w:rsidP="005602C3">
      <w:pPr>
        <w:pStyle w:val="Heading4"/>
        <w:rPr>
          <w:rFonts w:ascii="Times New Roman" w:hAnsi="Times New Roman" w:cs="Times New Roman"/>
        </w:rPr>
      </w:pPr>
      <w:r w:rsidRPr="00B06341">
        <w:rPr>
          <w:rFonts w:ascii="Times New Roman" w:hAnsi="Times New Roman" w:cs="Times New Roman"/>
        </w:rPr>
        <w:t>Moderate Lisa Murkowski is taking a third way on the Green New Deal.</w:t>
      </w:r>
    </w:p>
    <w:p w14:paraId="361701BF" w14:textId="77777777" w:rsidR="005602C3" w:rsidRPr="00B06341" w:rsidRDefault="005602C3" w:rsidP="005602C3">
      <w:pPr>
        <w:rPr>
          <w:rStyle w:val="Style13ptBold"/>
          <w:rFonts w:ascii="Times New Roman" w:hAnsi="Times New Roman" w:cs="Times New Roman"/>
        </w:rPr>
      </w:pPr>
      <w:r w:rsidRPr="00B06341">
        <w:rPr>
          <w:rStyle w:val="Style13ptBold"/>
          <w:rFonts w:ascii="Times New Roman" w:hAnsi="Times New Roman" w:cs="Times New Roman"/>
        </w:rPr>
        <w:t>Sen. Murkowski (R-AK) Press Release 19</w:t>
      </w:r>
    </w:p>
    <w:p w14:paraId="2BAAD481"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[3-26-19, Murkowski Newsroom, “Alaska Public Media: Green New Deal? Murkowski says no, opts for middle way on climate,” https://www.murkowski.senate.gov/press/article/alaska-public-media-green-new-deal-murkowski-says-no-opts-for-middle-way-on-climate, accessed 7/2/23, S.A.M]</w:t>
      </w:r>
    </w:p>
    <w:p w14:paraId="53A723B7" w14:textId="77777777" w:rsidR="005602C3" w:rsidRPr="00B06341" w:rsidRDefault="005602C3" w:rsidP="005602C3">
      <w:pPr>
        <w:rPr>
          <w:rFonts w:ascii="Times New Roman" w:hAnsi="Times New Roman" w:cs="Times New Roman"/>
        </w:rPr>
      </w:pPr>
    </w:p>
    <w:p w14:paraId="4E120EED" w14:textId="77777777" w:rsidR="005602C3" w:rsidRPr="00B06341" w:rsidRDefault="005602C3" w:rsidP="005602C3">
      <w:pPr>
        <w:rPr>
          <w:rFonts w:ascii="Times New Roman" w:hAnsi="Times New Roman" w:cs="Times New Roman"/>
        </w:rPr>
      </w:pPr>
      <w:r w:rsidRPr="00B06341">
        <w:rPr>
          <w:rStyle w:val="StyleUnderline"/>
          <w:rFonts w:ascii="Times New Roman" w:hAnsi="Times New Roman" w:cs="Times New Roman"/>
        </w:rPr>
        <w:t>Sen.</w:t>
      </w:r>
      <w:r w:rsidRPr="00B06341">
        <w:rPr>
          <w:rFonts w:ascii="Times New Roman" w:hAnsi="Times New Roman" w:cs="Times New Roman"/>
        </w:rPr>
        <w:t xml:space="preserve"> Lisa </w:t>
      </w:r>
      <w:r w:rsidRPr="00B06341">
        <w:rPr>
          <w:rStyle w:val="StyleUnderline"/>
          <w:rFonts w:ascii="Times New Roman" w:hAnsi="Times New Roman" w:cs="Times New Roman"/>
        </w:rPr>
        <w:t>Murkowski is talking about global warming more than ever</w:t>
      </w:r>
      <w:r w:rsidRPr="00B06341">
        <w:rPr>
          <w:rFonts w:ascii="Times New Roman" w:hAnsi="Times New Roman" w:cs="Times New Roman"/>
        </w:rPr>
        <w:t xml:space="preserve"> these days. </w:t>
      </w:r>
      <w:r w:rsidRPr="00B06341">
        <w:rPr>
          <w:rStyle w:val="StyleUnderline"/>
          <w:rFonts w:ascii="Times New Roman" w:hAnsi="Times New Roman" w:cs="Times New Roman"/>
        </w:rPr>
        <w:t xml:space="preserve">While the Green New Deal is a lightning rod </w:t>
      </w:r>
      <w:r w:rsidRPr="00B06341">
        <w:rPr>
          <w:rFonts w:ascii="Times New Roman" w:hAnsi="Times New Roman" w:cs="Times New Roman"/>
        </w:rPr>
        <w:t xml:space="preserve">in Congress, </w:t>
      </w:r>
      <w:r w:rsidRPr="00B06341">
        <w:rPr>
          <w:rStyle w:val="StyleUnderline"/>
          <w:rFonts w:ascii="Times New Roman" w:hAnsi="Times New Roman" w:cs="Times New Roman"/>
        </w:rPr>
        <w:t>Murkowski says she’s reaching for what’s politically possible</w:t>
      </w:r>
      <w:r w:rsidRPr="00B06341">
        <w:rPr>
          <w:rFonts w:ascii="Times New Roman" w:hAnsi="Times New Roman" w:cs="Times New Roman"/>
        </w:rPr>
        <w:t>.</w:t>
      </w:r>
    </w:p>
    <w:p w14:paraId="25D38612" w14:textId="77777777" w:rsidR="005602C3" w:rsidRPr="00B06341" w:rsidRDefault="005602C3" w:rsidP="005602C3">
      <w:pPr>
        <w:rPr>
          <w:rStyle w:val="StyleUnderline"/>
          <w:rFonts w:ascii="Times New Roman" w:hAnsi="Times New Roman" w:cs="Times New Roman"/>
        </w:rPr>
      </w:pPr>
      <w:r w:rsidRPr="00B06341">
        <w:rPr>
          <w:rFonts w:ascii="Times New Roman" w:hAnsi="Times New Roman" w:cs="Times New Roman"/>
        </w:rPr>
        <w:t xml:space="preserve">Among </w:t>
      </w:r>
      <w:r w:rsidRPr="00B06341">
        <w:rPr>
          <w:rStyle w:val="StyleUnderline"/>
          <w:rFonts w:ascii="Times New Roman" w:hAnsi="Times New Roman" w:cs="Times New Roman"/>
        </w:rPr>
        <w:t>the big goals included in the Green New Deal is to transition to energy sources with zero emissions, within a decade</w:t>
      </w:r>
      <w:r w:rsidRPr="00B06341">
        <w:rPr>
          <w:rFonts w:ascii="Times New Roman" w:hAnsi="Times New Roman" w:cs="Times New Roman"/>
        </w:rPr>
        <w:t xml:space="preserve">. </w:t>
      </w:r>
      <w:r w:rsidRPr="00B06341">
        <w:rPr>
          <w:rStyle w:val="StyleUnderline"/>
          <w:rFonts w:ascii="Times New Roman" w:hAnsi="Times New Roman" w:cs="Times New Roman"/>
        </w:rPr>
        <w:t>Murkowski takes a more measured and less specific approach.</w:t>
      </w:r>
    </w:p>
    <w:p w14:paraId="3ECB3090"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“We propose that </w:t>
      </w:r>
      <w:r w:rsidRPr="00B06341">
        <w:rPr>
          <w:rStyle w:val="StyleUnderline"/>
          <w:rFonts w:ascii="Times New Roman" w:hAnsi="Times New Roman" w:cs="Times New Roman"/>
        </w:rPr>
        <w:t>we focus on these technologies that will allow us to get us to a lower carbon economy reduce our emissions but do so in a way that is responsible that is sensitive to the economy</w:t>
      </w:r>
      <w:r w:rsidRPr="00B06341">
        <w:rPr>
          <w:rFonts w:ascii="Times New Roman" w:hAnsi="Times New Roman" w:cs="Times New Roman"/>
        </w:rPr>
        <w:t>,” she said at a recent oil industry conference in Houston.</w:t>
      </w:r>
    </w:p>
    <w:p w14:paraId="1412DDDB" w14:textId="77777777" w:rsidR="005602C3" w:rsidRPr="00B06341" w:rsidRDefault="005602C3" w:rsidP="005602C3">
      <w:pPr>
        <w:rPr>
          <w:rFonts w:ascii="Times New Roman" w:hAnsi="Times New Roman" w:cs="Times New Roman"/>
          <w:sz w:val="30"/>
          <w:szCs w:val="30"/>
        </w:rPr>
      </w:pPr>
    </w:p>
    <w:p w14:paraId="4994DC8C" w14:textId="77777777" w:rsidR="005602C3" w:rsidRPr="00B06341" w:rsidRDefault="005602C3" w:rsidP="005602C3">
      <w:pPr>
        <w:pStyle w:val="Heading3"/>
        <w:rPr>
          <w:rFonts w:ascii="Times New Roman" w:hAnsi="Times New Roman" w:cs="Times New Roman"/>
        </w:rPr>
      </w:pPr>
      <w:bookmarkStart w:id="56" w:name="_Toc140420835"/>
      <w:r w:rsidRPr="00B06341">
        <w:rPr>
          <w:rFonts w:ascii="Times New Roman" w:hAnsi="Times New Roman" w:cs="Times New Roman"/>
        </w:rPr>
        <w:lastRenderedPageBreak/>
        <w:t>AT – Dems Support Green New Deal</w:t>
      </w:r>
      <w:bookmarkEnd w:id="56"/>
    </w:p>
    <w:p w14:paraId="6EDDBADA" w14:textId="77777777" w:rsidR="005602C3" w:rsidRPr="00B06341" w:rsidRDefault="005602C3" w:rsidP="005602C3">
      <w:pPr>
        <w:rPr>
          <w:rFonts w:ascii="Times New Roman" w:hAnsi="Times New Roman" w:cs="Times New Roman"/>
        </w:rPr>
      </w:pPr>
    </w:p>
    <w:p w14:paraId="4B562EC9" w14:textId="77777777" w:rsidR="005602C3" w:rsidRPr="00B06341" w:rsidRDefault="005602C3" w:rsidP="005602C3">
      <w:pPr>
        <w:pStyle w:val="Heading4"/>
        <w:rPr>
          <w:rFonts w:ascii="Times New Roman" w:hAnsi="Times New Roman" w:cs="Times New Roman"/>
        </w:rPr>
      </w:pPr>
      <w:r w:rsidRPr="00B06341">
        <w:rPr>
          <w:rFonts w:ascii="Times New Roman" w:hAnsi="Times New Roman" w:cs="Times New Roman"/>
        </w:rPr>
        <w:t>Manchin, Senate Energy Committee Chair, opposes the Green New Deal – multiple concerns about cost, reliable energy, and phasing out fossil fuels</w:t>
      </w:r>
    </w:p>
    <w:p w14:paraId="444DBCF2" w14:textId="77777777" w:rsidR="005602C3" w:rsidRPr="00B06341" w:rsidRDefault="005602C3" w:rsidP="005602C3">
      <w:pPr>
        <w:rPr>
          <w:rStyle w:val="Style13ptBold"/>
          <w:rFonts w:ascii="Times New Roman" w:hAnsi="Times New Roman" w:cs="Times New Roman"/>
        </w:rPr>
      </w:pPr>
      <w:r w:rsidRPr="00B06341">
        <w:rPr>
          <w:rStyle w:val="Style13ptBold"/>
          <w:rFonts w:ascii="Times New Roman" w:hAnsi="Times New Roman" w:cs="Times New Roman"/>
        </w:rPr>
        <w:t>Sen. Manchin (D-WV) Press Release, 19</w:t>
      </w:r>
    </w:p>
    <w:p w14:paraId="75566747"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[3-26-2019, The Office of Joe Manchin, “MANCHIN VOTES AGAINST THE GREEN NEW DEAL,” https://www.manchin.senate.gov/newsroom/press-releases/manchin-votes-against-the-green-new-deal, accessed 6/30/23, S.A.M]</w:t>
      </w:r>
    </w:p>
    <w:p w14:paraId="0EC5070E" w14:textId="77777777" w:rsidR="005602C3" w:rsidRPr="00B06341" w:rsidRDefault="005602C3" w:rsidP="005602C3">
      <w:pPr>
        <w:rPr>
          <w:rFonts w:ascii="Times New Roman" w:hAnsi="Times New Roman" w:cs="Times New Roman"/>
        </w:rPr>
      </w:pPr>
    </w:p>
    <w:p w14:paraId="37AC6C18"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Washington, D.C. – U.S. </w:t>
      </w:r>
      <w:r w:rsidRPr="00B06341">
        <w:rPr>
          <w:rStyle w:val="StyleUnderline"/>
          <w:rFonts w:ascii="Times New Roman" w:hAnsi="Times New Roman" w:cs="Times New Roman"/>
        </w:rPr>
        <w:t>Senator</w:t>
      </w:r>
      <w:r w:rsidRPr="00B06341">
        <w:rPr>
          <w:rFonts w:ascii="Times New Roman" w:hAnsi="Times New Roman" w:cs="Times New Roman"/>
        </w:rPr>
        <w:t xml:space="preserve"> Joe </w:t>
      </w:r>
      <w:r w:rsidRPr="00B06341">
        <w:rPr>
          <w:rStyle w:val="StyleUnderline"/>
          <w:rFonts w:ascii="Times New Roman" w:hAnsi="Times New Roman" w:cs="Times New Roman"/>
        </w:rPr>
        <w:t>Manchin (D-WV)</w:t>
      </w:r>
      <w:r w:rsidRPr="00B06341">
        <w:rPr>
          <w:rFonts w:ascii="Times New Roman" w:hAnsi="Times New Roman" w:cs="Times New Roman"/>
        </w:rPr>
        <w:t xml:space="preserve"> </w:t>
      </w:r>
      <w:r w:rsidRPr="00B06341">
        <w:rPr>
          <w:rStyle w:val="StyleUnderline"/>
          <w:rFonts w:ascii="Times New Roman" w:hAnsi="Times New Roman" w:cs="Times New Roman"/>
        </w:rPr>
        <w:t>released the following statement</w:t>
      </w:r>
      <w:r w:rsidRPr="00B06341">
        <w:rPr>
          <w:rFonts w:ascii="Times New Roman" w:hAnsi="Times New Roman" w:cs="Times New Roman"/>
        </w:rPr>
        <w:t xml:space="preserve"> </w:t>
      </w:r>
      <w:r w:rsidRPr="00B06341">
        <w:rPr>
          <w:rStyle w:val="StyleUnderline"/>
          <w:rFonts w:ascii="Times New Roman" w:hAnsi="Times New Roman" w:cs="Times New Roman"/>
        </w:rPr>
        <w:t>on his decision to vote</w:t>
      </w:r>
      <w:r w:rsidRPr="00B06341">
        <w:rPr>
          <w:rFonts w:ascii="Times New Roman" w:hAnsi="Times New Roman" w:cs="Times New Roman"/>
        </w:rPr>
        <w:t xml:space="preserve"> </w:t>
      </w:r>
      <w:r w:rsidRPr="00B06341">
        <w:rPr>
          <w:rStyle w:val="StyleUnderline"/>
          <w:rFonts w:ascii="Times New Roman" w:hAnsi="Times New Roman" w:cs="Times New Roman"/>
        </w:rPr>
        <w:t>against the Green New Deal.</w:t>
      </w:r>
      <w:r w:rsidRPr="00B06341">
        <w:rPr>
          <w:rFonts w:ascii="Times New Roman" w:hAnsi="Times New Roman" w:cs="Times New Roman"/>
        </w:rPr>
        <w:t xml:space="preserve"> </w:t>
      </w:r>
    </w:p>
    <w:p w14:paraId="6CBB9D8C" w14:textId="13A462DB"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“While I appreciate the renewed conversation around climate change that the Green New Deal and its supporters have sparked, I think </w:t>
      </w:r>
      <w:r w:rsidRPr="00B06341">
        <w:rPr>
          <w:rStyle w:val="StyleUnderline"/>
          <w:rFonts w:ascii="Times New Roman" w:hAnsi="Times New Roman" w:cs="Times New Roman"/>
        </w:rPr>
        <w:t>we need to focus on real solutions that recognize the role fossil fuels will continue to play</w:t>
      </w:r>
      <w:r w:rsidRPr="00B06341">
        <w:rPr>
          <w:rFonts w:ascii="Times New Roman" w:hAnsi="Times New Roman" w:cs="Times New Roman"/>
        </w:rPr>
        <w:t>. That’s why I voted against the resolution today.</w:t>
      </w:r>
      <w:r w:rsidR="002063E2" w:rsidRPr="00B06341">
        <w:rPr>
          <w:rFonts w:ascii="Times New Roman" w:hAnsi="Times New Roman" w:cs="Times New Roman"/>
        </w:rPr>
        <w:t xml:space="preserve"> </w:t>
      </w:r>
    </w:p>
    <w:p w14:paraId="7497F2FA" w14:textId="21369FA9"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“I have said it before: manmade climate change is real and it’s a serious threat to our citizens, to our economy, to our environment, to our national security and to our world. This climate problem is a massive one and we must act, but </w:t>
      </w:r>
      <w:r w:rsidRPr="00B06341">
        <w:rPr>
          <w:rStyle w:val="StyleUnderline"/>
          <w:rFonts w:ascii="Times New Roman" w:hAnsi="Times New Roman" w:cs="Times New Roman"/>
        </w:rPr>
        <w:t>aspirational documents will not solve this crisis</w:t>
      </w:r>
      <w:r w:rsidRPr="00B06341">
        <w:rPr>
          <w:rFonts w:ascii="Times New Roman" w:hAnsi="Times New Roman" w:cs="Times New Roman"/>
        </w:rPr>
        <w:t xml:space="preserve"> –real solutions focused on innovation will.</w:t>
      </w:r>
      <w:r w:rsidR="002063E2" w:rsidRPr="00B06341">
        <w:rPr>
          <w:rFonts w:ascii="Times New Roman" w:hAnsi="Times New Roman" w:cs="Times New Roman"/>
        </w:rPr>
        <w:t xml:space="preserve"> </w:t>
      </w:r>
    </w:p>
    <w:p w14:paraId="0451490D" w14:textId="635BD07F" w:rsidR="005602C3" w:rsidRPr="00B06341" w:rsidRDefault="005602C3" w:rsidP="005602C3">
      <w:pPr>
        <w:rPr>
          <w:rStyle w:val="StyleUnderline"/>
          <w:rFonts w:ascii="Times New Roman" w:hAnsi="Times New Roman" w:cs="Times New Roman"/>
        </w:rPr>
      </w:pPr>
      <w:r w:rsidRPr="00B06341">
        <w:rPr>
          <w:rStyle w:val="StyleUnderline"/>
          <w:rFonts w:ascii="Times New Roman" w:hAnsi="Times New Roman" w:cs="Times New Roman"/>
        </w:rPr>
        <w:t>“That’s why I’m concentrating on how our country can produce affordable, reliable, dependable energy 24/7 that will help us meet our emissions reductions goals.</w:t>
      </w:r>
      <w:r w:rsidR="002063E2" w:rsidRPr="00B06341">
        <w:rPr>
          <w:rStyle w:val="StyleUnderline"/>
          <w:rFonts w:ascii="Times New Roman" w:hAnsi="Times New Roman" w:cs="Times New Roman"/>
        </w:rPr>
        <w:t xml:space="preserve"> </w:t>
      </w:r>
      <w:r w:rsidRPr="00B06341">
        <w:rPr>
          <w:rStyle w:val="StyleUnderline"/>
          <w:rFonts w:ascii="Times New Roman" w:hAnsi="Times New Roman" w:cs="Times New Roman"/>
        </w:rPr>
        <w:t>And I’m working to make sure that we do it in a way that incentivizes nations like China and India to address the global climate crisis as well.</w:t>
      </w:r>
      <w:r w:rsidR="002063E2" w:rsidRPr="00B06341">
        <w:rPr>
          <w:rStyle w:val="StyleUnderline"/>
          <w:rFonts w:ascii="Times New Roman" w:hAnsi="Times New Roman" w:cs="Times New Roman"/>
        </w:rPr>
        <w:t xml:space="preserve"> </w:t>
      </w:r>
      <w:r w:rsidRPr="00B06341">
        <w:rPr>
          <w:rStyle w:val="StyleUnderline"/>
          <w:rFonts w:ascii="Times New Roman" w:hAnsi="Times New Roman" w:cs="Times New Roman"/>
        </w:rPr>
        <w:t>The truth is even if we zero out our country’s use of fossil fuels tomorrow, we must face the facts that other nations have invested in and will continue to use fossil fuels to develop their economies for decades to come. We cannot successfully address our climate challenge by eliminating sources of energy that countries are committed to using. Only through innovating and developing new technologies that reduce carbon emissions will we truly make a difference.</w:t>
      </w:r>
      <w:r w:rsidR="002063E2" w:rsidRPr="00B06341">
        <w:rPr>
          <w:rStyle w:val="StyleUnderline"/>
          <w:rFonts w:ascii="Times New Roman" w:hAnsi="Times New Roman" w:cs="Times New Roman"/>
        </w:rPr>
        <w:t xml:space="preserve"> </w:t>
      </w:r>
    </w:p>
    <w:p w14:paraId="3D6C1E50" w14:textId="104A66F1" w:rsidR="005602C3" w:rsidRPr="00B06341" w:rsidRDefault="005602C3" w:rsidP="005602C3">
      <w:pPr>
        <w:rPr>
          <w:rStyle w:val="StyleUnderline"/>
          <w:rFonts w:ascii="Times New Roman" w:hAnsi="Times New Roman" w:cs="Times New Roman"/>
        </w:rPr>
      </w:pPr>
      <w:r w:rsidRPr="00B06341">
        <w:rPr>
          <w:rStyle w:val="StyleUnderline"/>
          <w:rFonts w:ascii="Times New Roman" w:hAnsi="Times New Roman" w:cs="Times New Roman"/>
        </w:rPr>
        <w:t>“Whether it be successfully commercializing emissions-reducing technologies in the power, manufacturing, or transportation sectors, the U.S. must lead the world in innovation.</w:t>
      </w:r>
      <w:r w:rsidR="002063E2" w:rsidRPr="00B06341">
        <w:rPr>
          <w:rStyle w:val="StyleUnderline"/>
          <w:rFonts w:ascii="Times New Roman" w:hAnsi="Times New Roman" w:cs="Times New Roman"/>
        </w:rPr>
        <w:t xml:space="preserve"> </w:t>
      </w:r>
      <w:r w:rsidRPr="00B06341">
        <w:rPr>
          <w:rStyle w:val="StyleUnderline"/>
          <w:rFonts w:ascii="Times New Roman" w:hAnsi="Times New Roman" w:cs="Times New Roman"/>
        </w:rPr>
        <w:t>And we must do so in a way that creates meaningful opportunity for those communities here in the U.S. that have already been left behind instead of punishing them with burdensome mandates. I look forward to collaborating with my colleagues on both sides of the aisle to make sure we are working towards real world solutions that address the global climate, instead of playing political games with one of the greatest challenges we all are facing.”</w:t>
      </w:r>
    </w:p>
    <w:p w14:paraId="77D3AB71" w14:textId="77777777" w:rsidR="005602C3" w:rsidRPr="00B06341" w:rsidRDefault="005602C3" w:rsidP="005602C3">
      <w:pPr>
        <w:rPr>
          <w:rStyle w:val="StyleUnderline"/>
          <w:rFonts w:ascii="Times New Roman" w:hAnsi="Times New Roman" w:cs="Times New Roman"/>
        </w:rPr>
      </w:pPr>
    </w:p>
    <w:p w14:paraId="0E64F9BA" w14:textId="77777777" w:rsidR="005602C3" w:rsidRPr="00B06341" w:rsidRDefault="005602C3" w:rsidP="005602C3">
      <w:pPr>
        <w:pStyle w:val="Heading4"/>
        <w:rPr>
          <w:rFonts w:ascii="Times New Roman" w:hAnsi="Times New Roman" w:cs="Times New Roman"/>
        </w:rPr>
      </w:pPr>
      <w:r w:rsidRPr="00B06341">
        <w:rPr>
          <w:rFonts w:ascii="Times New Roman" w:hAnsi="Times New Roman" w:cs="Times New Roman"/>
        </w:rPr>
        <w:t>King opposes Green New Deal as overbroad and unrealistic</w:t>
      </w:r>
    </w:p>
    <w:p w14:paraId="52CD08CB" w14:textId="77777777" w:rsidR="005602C3" w:rsidRPr="00B06341" w:rsidRDefault="005602C3" w:rsidP="005602C3">
      <w:pPr>
        <w:rPr>
          <w:rStyle w:val="Style13ptBold"/>
          <w:rFonts w:ascii="Times New Roman" w:hAnsi="Times New Roman" w:cs="Times New Roman"/>
        </w:rPr>
      </w:pPr>
      <w:r w:rsidRPr="00B06341">
        <w:rPr>
          <w:rStyle w:val="Style13ptBold"/>
          <w:rFonts w:ascii="Times New Roman" w:hAnsi="Times New Roman" w:cs="Times New Roman"/>
        </w:rPr>
        <w:t>Sen. King (I-ME) Press Release, 19</w:t>
      </w:r>
    </w:p>
    <w:p w14:paraId="1ED744BE" w14:textId="77777777" w:rsidR="005602C3" w:rsidRPr="00B06341" w:rsidRDefault="005602C3" w:rsidP="005602C3">
      <w:pPr>
        <w:rPr>
          <w:rFonts w:ascii="Times New Roman" w:hAnsi="Times New Roman" w:cs="Times New Roman"/>
          <w:b/>
          <w:bCs/>
          <w:sz w:val="26"/>
        </w:rPr>
      </w:pPr>
      <w:r w:rsidRPr="00B06341">
        <w:rPr>
          <w:rFonts w:ascii="Times New Roman" w:hAnsi="Times New Roman" w:cs="Times New Roman"/>
        </w:rPr>
        <w:t>[3-26-19, The Office of Angus King (I-ME), “King Statement on Green New Deal Resolution,” https://www.king.senate.gov/newsroom/press-releases/king-statement-on-green-new-deal-resolution, accessed 6/30/23, S.A.M]</w:t>
      </w:r>
    </w:p>
    <w:p w14:paraId="4374DD34" w14:textId="77777777" w:rsidR="005602C3" w:rsidRPr="00B06341" w:rsidRDefault="005602C3" w:rsidP="005602C3">
      <w:pPr>
        <w:rPr>
          <w:rFonts w:ascii="Times New Roman" w:hAnsi="Times New Roman" w:cs="Times New Roman"/>
        </w:rPr>
      </w:pPr>
    </w:p>
    <w:p w14:paraId="7556E5DC"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King Statement on Green New Deal Resolution</w:t>
      </w:r>
    </w:p>
    <w:p w14:paraId="21BD1E30"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King Votes Against Resolution, Expresses Frustration with Lack of Serious Congressional Action to Combat Climate Change</w:t>
      </w:r>
    </w:p>
    <w:p w14:paraId="6F3BD540"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WASHINGTON, D.C. – Today, U.S. </w:t>
      </w:r>
      <w:r w:rsidRPr="00B06341">
        <w:rPr>
          <w:rStyle w:val="StyleUnderline"/>
          <w:rFonts w:ascii="Times New Roman" w:hAnsi="Times New Roman" w:cs="Times New Roman"/>
        </w:rPr>
        <w:t>Senator</w:t>
      </w:r>
      <w:r w:rsidRPr="00B06341">
        <w:rPr>
          <w:rFonts w:ascii="Times New Roman" w:hAnsi="Times New Roman" w:cs="Times New Roman"/>
        </w:rPr>
        <w:t xml:space="preserve"> Angus </w:t>
      </w:r>
      <w:r w:rsidRPr="00B06341">
        <w:rPr>
          <w:rStyle w:val="StyleUnderline"/>
          <w:rFonts w:ascii="Times New Roman" w:hAnsi="Times New Roman" w:cs="Times New Roman"/>
        </w:rPr>
        <w:t>King (I-Maine) voted</w:t>
      </w:r>
      <w:r w:rsidRPr="00B06341">
        <w:rPr>
          <w:rFonts w:ascii="Times New Roman" w:hAnsi="Times New Roman" w:cs="Times New Roman"/>
        </w:rPr>
        <w:t xml:space="preserve"> </w:t>
      </w:r>
      <w:r w:rsidRPr="00B06341">
        <w:rPr>
          <w:rStyle w:val="StyleUnderline"/>
          <w:rFonts w:ascii="Times New Roman" w:hAnsi="Times New Roman" w:cs="Times New Roman"/>
        </w:rPr>
        <w:t>against the Green New Deal</w:t>
      </w:r>
      <w:r w:rsidRPr="00B06341">
        <w:rPr>
          <w:rFonts w:ascii="Times New Roman" w:hAnsi="Times New Roman" w:cs="Times New Roman"/>
        </w:rPr>
        <w:t xml:space="preserve"> </w:t>
      </w:r>
      <w:r w:rsidRPr="00B06341">
        <w:rPr>
          <w:rStyle w:val="StyleUnderline"/>
          <w:rFonts w:ascii="Times New Roman" w:hAnsi="Times New Roman" w:cs="Times New Roman"/>
        </w:rPr>
        <w:t>resolution</w:t>
      </w:r>
      <w:r w:rsidRPr="00B06341">
        <w:rPr>
          <w:rFonts w:ascii="Times New Roman" w:hAnsi="Times New Roman" w:cs="Times New Roman"/>
        </w:rPr>
        <w:t xml:space="preserve"> before the Senate. In his full statement, which can be read below, King emphasized that while </w:t>
      </w:r>
      <w:r w:rsidRPr="00B06341">
        <w:rPr>
          <w:rStyle w:val="StyleUnderline"/>
          <w:rFonts w:ascii="Times New Roman" w:hAnsi="Times New Roman" w:cs="Times New Roman"/>
        </w:rPr>
        <w:t>he opposes the contents of the resolution</w:t>
      </w:r>
      <w:r w:rsidRPr="00B06341">
        <w:rPr>
          <w:rFonts w:ascii="Times New Roman" w:hAnsi="Times New Roman" w:cs="Times New Roman"/>
        </w:rPr>
        <w:t xml:space="preserve">, he </w:t>
      </w:r>
      <w:r w:rsidRPr="00B06341">
        <w:rPr>
          <w:rStyle w:val="StyleUnderline"/>
          <w:rFonts w:ascii="Times New Roman" w:hAnsi="Times New Roman" w:cs="Times New Roman"/>
        </w:rPr>
        <w:t>strongly agrees with the need for “decisive action.</w:t>
      </w:r>
      <w:r w:rsidRPr="00B06341">
        <w:rPr>
          <w:rFonts w:ascii="Times New Roman" w:hAnsi="Times New Roman" w:cs="Times New Roman"/>
        </w:rPr>
        <w:t>” Also in his statement, Senator King expressed his frustration with to the circumstances surrounding today’s vote, which he described as “a cynical act of political theater.” Senator King’s full statement can be read below:</w:t>
      </w:r>
    </w:p>
    <w:p w14:paraId="6570F2D5"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“The stakes could not be higher in dealing with the urgent crisis posed by climate change; the United States needs to take concrete action and protect our future. As anyone in Maine will tell you: it is clear that climate change is real, its threats are serious, and its impacts are already being felt across our state. If you need an example of the dangers of climate change, you need look no further than the Gulf of Maine, which is warming faster than 99% of the world’s oceans. This rapid increase will dramatically alter ecosystems, cause major damage to local economies, and fundamentally reshape life along Maine’s coast.</w:t>
      </w:r>
    </w:p>
    <w:p w14:paraId="3920B583"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“I agree with proponents of the Green New Deal that we need decisive action and ambitious goals to protect our planet for future generations. In terms of desire </w:t>
      </w:r>
      <w:r w:rsidRPr="00B06341">
        <w:rPr>
          <w:rStyle w:val="StyleUnderline"/>
          <w:rFonts w:ascii="Times New Roman" w:hAnsi="Times New Roman" w:cs="Times New Roman"/>
        </w:rPr>
        <w:t>to see real, impactful measures to address climate change</w:t>
      </w:r>
      <w:r w:rsidRPr="00B06341">
        <w:rPr>
          <w:rFonts w:ascii="Times New Roman" w:hAnsi="Times New Roman" w:cs="Times New Roman"/>
        </w:rPr>
        <w:t xml:space="preserve">, I’m second-to-none, which is why throughout my time in Congress I’ve introduced and cosponsored legislation to increase energy efficiency, promote renewable resources, and help more clean and efficient energy resources supply power to the grid. But at the same time, </w:t>
      </w:r>
      <w:r w:rsidRPr="00B06341">
        <w:rPr>
          <w:rStyle w:val="StyleUnderline"/>
          <w:rFonts w:ascii="Times New Roman" w:hAnsi="Times New Roman" w:cs="Times New Roman"/>
        </w:rPr>
        <w:t>I believe that the best way to fully address this challenge is to set realistic goals.</w:t>
      </w:r>
      <w:r w:rsidRPr="00B06341">
        <w:rPr>
          <w:rFonts w:ascii="Times New Roman" w:hAnsi="Times New Roman" w:cs="Times New Roman"/>
        </w:rPr>
        <w:t xml:space="preserve"> As someone who has </w:t>
      </w:r>
      <w:r w:rsidRPr="00B06341">
        <w:rPr>
          <w:rStyle w:val="StyleUnderline"/>
          <w:rFonts w:ascii="Times New Roman" w:hAnsi="Times New Roman" w:cs="Times New Roman"/>
        </w:rPr>
        <w:t>spent a significant amount of his life working in renewable energy</w:t>
      </w:r>
      <w:r w:rsidRPr="00B06341">
        <w:rPr>
          <w:rFonts w:ascii="Times New Roman" w:hAnsi="Times New Roman" w:cs="Times New Roman"/>
        </w:rPr>
        <w:t xml:space="preserve"> and is well-versed in the technology, </w:t>
      </w:r>
      <w:r w:rsidRPr="00B06341">
        <w:rPr>
          <w:rStyle w:val="StyleUnderline"/>
          <w:rFonts w:ascii="Times New Roman" w:hAnsi="Times New Roman" w:cs="Times New Roman"/>
        </w:rPr>
        <w:t>I am concerned</w:t>
      </w:r>
      <w:r w:rsidRPr="00B06341">
        <w:rPr>
          <w:rFonts w:ascii="Times New Roman" w:hAnsi="Times New Roman" w:cs="Times New Roman"/>
        </w:rPr>
        <w:t xml:space="preserve"> </w:t>
      </w:r>
      <w:r w:rsidRPr="00B06341">
        <w:rPr>
          <w:rStyle w:val="StyleUnderline"/>
          <w:rFonts w:ascii="Times New Roman" w:hAnsi="Times New Roman" w:cs="Times New Roman"/>
        </w:rPr>
        <w:t>that the overly aggressive goals in the resolution</w:t>
      </w:r>
      <w:r w:rsidRPr="00B06341">
        <w:rPr>
          <w:rFonts w:ascii="Times New Roman" w:hAnsi="Times New Roman" w:cs="Times New Roman"/>
        </w:rPr>
        <w:t xml:space="preserve"> I voted against today </w:t>
      </w:r>
      <w:r w:rsidRPr="00B06341">
        <w:rPr>
          <w:rStyle w:val="StyleUnderline"/>
          <w:rFonts w:ascii="Times New Roman" w:hAnsi="Times New Roman" w:cs="Times New Roman"/>
        </w:rPr>
        <w:t>are unrealistic and far too broad</w:t>
      </w:r>
      <w:r w:rsidRPr="00B06341">
        <w:rPr>
          <w:rFonts w:ascii="Times New Roman" w:hAnsi="Times New Roman" w:cs="Times New Roman"/>
        </w:rPr>
        <w:t>.</w:t>
      </w:r>
    </w:p>
    <w:p w14:paraId="36E03E27" w14:textId="77777777" w:rsidR="005602C3" w:rsidRPr="00B06341" w:rsidRDefault="005602C3" w:rsidP="005602C3">
      <w:pPr>
        <w:rPr>
          <w:rFonts w:ascii="Times New Roman" w:hAnsi="Times New Roman" w:cs="Times New Roman"/>
        </w:rPr>
      </w:pPr>
    </w:p>
    <w:p w14:paraId="53BD36A8" w14:textId="77777777" w:rsidR="005602C3" w:rsidRPr="00B06341" w:rsidRDefault="005602C3" w:rsidP="005602C3">
      <w:pPr>
        <w:pStyle w:val="Heading4"/>
        <w:rPr>
          <w:rFonts w:ascii="Times New Roman" w:hAnsi="Times New Roman" w:cs="Times New Roman"/>
        </w:rPr>
      </w:pPr>
      <w:r w:rsidRPr="00B06341">
        <w:rPr>
          <w:rFonts w:ascii="Times New Roman" w:hAnsi="Times New Roman" w:cs="Times New Roman"/>
        </w:rPr>
        <w:t>House Dems not campaigning on Green New Deal</w:t>
      </w:r>
    </w:p>
    <w:p w14:paraId="1CE6B8BB" w14:textId="77777777" w:rsidR="005602C3" w:rsidRPr="00B06341" w:rsidRDefault="005602C3" w:rsidP="005602C3">
      <w:pPr>
        <w:rPr>
          <w:rStyle w:val="Style13ptBold"/>
          <w:rFonts w:ascii="Times New Roman" w:hAnsi="Times New Roman" w:cs="Times New Roman"/>
        </w:rPr>
      </w:pPr>
      <w:r w:rsidRPr="00B06341">
        <w:rPr>
          <w:rStyle w:val="Style13ptBold"/>
          <w:rFonts w:ascii="Times New Roman" w:hAnsi="Times New Roman" w:cs="Times New Roman"/>
        </w:rPr>
        <w:t>Isaac Dovere, CNN, 23</w:t>
      </w:r>
    </w:p>
    <w:p w14:paraId="5A498E69" w14:textId="77777777" w:rsidR="005602C3" w:rsidRPr="00B06341" w:rsidRDefault="005602C3" w:rsidP="005602C3">
      <w:pPr>
        <w:rPr>
          <w:rFonts w:ascii="Times New Roman" w:hAnsi="Times New Roman" w:cs="Times New Roman"/>
        </w:rPr>
      </w:pPr>
      <w:r w:rsidRPr="00B06341">
        <w:rPr>
          <w:rFonts w:ascii="Times New Roman" w:hAnsi="Times New Roman" w:cs="Times New Roman"/>
        </w:rPr>
        <w:t xml:space="preserve">[Edward 6-28-23, CNN, "Hakeem Jeffries is staging a takeover of the New York Democrats. His hope to become Speaker may depend on it.," </w:t>
      </w:r>
      <w:hyperlink r:id="rId107" w:history="1">
        <w:r w:rsidRPr="00B06341">
          <w:rPr>
            <w:rStyle w:val="Hyperlink"/>
            <w:rFonts w:ascii="Times New Roman" w:hAnsi="Times New Roman" w:cs="Times New Roman"/>
          </w:rPr>
          <w:t>https://www.cnn.com/2023/06/28/politics/hakeem-jeffries-takeover-new-york-democrats/index.html</w:t>
        </w:r>
      </w:hyperlink>
      <w:r w:rsidRPr="00B06341">
        <w:rPr>
          <w:rFonts w:ascii="Times New Roman" w:hAnsi="Times New Roman" w:cs="Times New Roman"/>
        </w:rPr>
        <w:t>, Accessed 7/2/23, S.A.M]</w:t>
      </w:r>
    </w:p>
    <w:p w14:paraId="52E93FFD" w14:textId="77777777" w:rsidR="005602C3" w:rsidRPr="00B06341" w:rsidRDefault="005602C3" w:rsidP="005602C3">
      <w:pPr>
        <w:rPr>
          <w:rFonts w:ascii="Times New Roman" w:hAnsi="Times New Roman" w:cs="Times New Roman"/>
        </w:rPr>
      </w:pPr>
    </w:p>
    <w:p w14:paraId="5948B1B0" w14:textId="77777777" w:rsidR="005602C3" w:rsidRPr="00B06341" w:rsidRDefault="005602C3" w:rsidP="005602C3">
      <w:pPr>
        <w:rPr>
          <w:rFonts w:ascii="Times New Roman" w:hAnsi="Times New Roman" w:cs="Times New Roman"/>
          <w:u w:val="single"/>
        </w:rPr>
      </w:pPr>
      <w:r w:rsidRPr="00B06341">
        <w:rPr>
          <w:rStyle w:val="StyleUnderline"/>
          <w:rFonts w:ascii="Times New Roman" w:hAnsi="Times New Roman" w:cs="Times New Roman"/>
        </w:rPr>
        <w:t>Whether Jeffries can wrangle New York’s infamously infighting parochial party players will be the biggest test of his own political and fundraising abilities. He only recently took over for former Speaker Nancy Pelosi as the leader of House Democrats.</w:t>
      </w:r>
    </w:p>
    <w:p w14:paraId="54D5928A" w14:textId="77777777" w:rsidR="005602C3" w:rsidRPr="00B06341" w:rsidRDefault="005602C3" w:rsidP="005602C3">
      <w:pPr>
        <w:rPr>
          <w:rStyle w:val="StyleUnderline"/>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he’s already scored the kind of win that President Joe Biden and Democrats nationally are hoping for.</w:t>
      </w:r>
      <w:r w:rsidRPr="00B06341">
        <w:rPr>
          <w:rFonts w:ascii="Times New Roman" w:hAnsi="Times New Roman" w:cs="Times New Roman"/>
        </w:rPr>
        <w:t xml:space="preserve"> </w:t>
      </w:r>
      <w:r w:rsidRPr="00B06341">
        <w:rPr>
          <w:rStyle w:val="StyleUnderline"/>
          <w:rFonts w:ascii="Times New Roman" w:hAnsi="Times New Roman" w:cs="Times New Roman"/>
        </w:rPr>
        <w:t>Leaders of powerful groups on the left will prioritize campaigning on traditional Democratic mainstream issues of protecting Social Security and Medicare, rather than issues like Medicare for All and the Green New Deal.</w:t>
      </w:r>
    </w:p>
    <w:p w14:paraId="666FCCE1" w14:textId="77777777" w:rsidR="00287682" w:rsidRPr="00B06341" w:rsidRDefault="00287682" w:rsidP="00287682">
      <w:pPr>
        <w:pStyle w:val="Heading3"/>
        <w:rPr>
          <w:rFonts w:ascii="Times New Roman" w:hAnsi="Times New Roman" w:cs="Times New Roman"/>
        </w:rPr>
      </w:pPr>
      <w:bookmarkStart w:id="57" w:name="_Toc140420836"/>
      <w:r w:rsidRPr="00B06341">
        <w:rPr>
          <w:rFonts w:ascii="Times New Roman" w:hAnsi="Times New Roman" w:cs="Times New Roman"/>
        </w:rPr>
        <w:lastRenderedPageBreak/>
        <w:t>Green New Deal Unpopular</w:t>
      </w:r>
      <w:bookmarkEnd w:id="57"/>
    </w:p>
    <w:p w14:paraId="6A13B478" w14:textId="77777777" w:rsidR="00287682" w:rsidRPr="00B06341" w:rsidRDefault="00287682" w:rsidP="00287682">
      <w:pPr>
        <w:rPr>
          <w:rFonts w:ascii="Times New Roman" w:hAnsi="Times New Roman" w:cs="Times New Roman"/>
        </w:rPr>
      </w:pPr>
    </w:p>
    <w:p w14:paraId="10FF4C8B" w14:textId="77777777" w:rsidR="00287682" w:rsidRPr="00B06341" w:rsidRDefault="00287682" w:rsidP="00287682">
      <w:pPr>
        <w:pStyle w:val="Heading4"/>
        <w:rPr>
          <w:rFonts w:ascii="Times New Roman" w:hAnsi="Times New Roman" w:cs="Times New Roman"/>
        </w:rPr>
      </w:pPr>
      <w:r w:rsidRPr="00B06341">
        <w:rPr>
          <w:rFonts w:ascii="Times New Roman" w:hAnsi="Times New Roman" w:cs="Times New Roman"/>
        </w:rPr>
        <w:t>Big government climate policy not popular - the public doesn’t want to pay for it</w:t>
      </w:r>
    </w:p>
    <w:p w14:paraId="2D282805" w14:textId="77777777" w:rsidR="00287682" w:rsidRPr="00B06341" w:rsidRDefault="00287682" w:rsidP="00287682">
      <w:pPr>
        <w:rPr>
          <w:rStyle w:val="Style13ptBold"/>
          <w:rFonts w:ascii="Times New Roman" w:hAnsi="Times New Roman" w:cs="Times New Roman"/>
        </w:rPr>
      </w:pPr>
      <w:r w:rsidRPr="00B06341">
        <w:rPr>
          <w:rStyle w:val="Style13ptBold"/>
          <w:rFonts w:ascii="Times New Roman" w:hAnsi="Times New Roman" w:cs="Times New Roman"/>
        </w:rPr>
        <w:t>Polumbo, Foundation for Economic Education Policy correspondent, 21</w:t>
      </w:r>
    </w:p>
    <w:p w14:paraId="78941224" w14:textId="77777777" w:rsidR="00287682" w:rsidRPr="00B06341" w:rsidRDefault="00287682" w:rsidP="00287682">
      <w:pPr>
        <w:rPr>
          <w:rFonts w:ascii="Times New Roman" w:hAnsi="Times New Roman" w:cs="Times New Roman"/>
        </w:rPr>
      </w:pPr>
      <w:r w:rsidRPr="00B06341">
        <w:rPr>
          <w:rFonts w:ascii="Times New Roman" w:hAnsi="Times New Roman" w:cs="Times New Roman"/>
        </w:rPr>
        <w:t>[Brad, 5-26-2021, Foundation for Economic Education Stories, “New Poll: Americans Aren’t Willing to Pay for the ‘Green New Deal’—And It’s Not Even Close,” https://fee.org/articles/new-poll-americans-aren-t-willing-to-pay-for-the-green-new-deal-and-it-s-not-even-close/, accessed 6-30-23, DG]</w:t>
      </w:r>
    </w:p>
    <w:p w14:paraId="6388F679" w14:textId="77777777" w:rsidR="00287682" w:rsidRPr="00B06341" w:rsidRDefault="00287682" w:rsidP="00287682">
      <w:pPr>
        <w:rPr>
          <w:rFonts w:ascii="Times New Roman" w:hAnsi="Times New Roman" w:cs="Times New Roman"/>
        </w:rPr>
      </w:pPr>
      <w:r w:rsidRPr="00B06341">
        <w:rPr>
          <w:rFonts w:ascii="Times New Roman" w:hAnsi="Times New Roman" w:cs="Times New Roman"/>
        </w:rPr>
        <w:t xml:space="preserve">Americans largely agree that climate change and pollution are real problems. </w:t>
      </w:r>
      <w:r w:rsidRPr="00B06341">
        <w:rPr>
          <w:rFonts w:ascii="Times New Roman" w:hAnsi="Times New Roman" w:cs="Times New Roman"/>
          <w:u w:val="single"/>
        </w:rPr>
        <w:t>But a new poll reveals that they aren’t interested in shelling out massive amounts from their wallets in pursuit of progressive, big-government “solutions” like the so-called “Green New Deal.”</w:t>
      </w:r>
      <w:r w:rsidRPr="00B06341">
        <w:rPr>
          <w:rFonts w:ascii="Times New Roman" w:hAnsi="Times New Roman" w:cs="Times New Roman"/>
        </w:rPr>
        <w:t xml:space="preserve"> </w:t>
      </w:r>
    </w:p>
    <w:p w14:paraId="1864627E"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After all, the Green New Deal would cost taxpayers up to $93 trillion, a truly astounding sum that comes out to nearly $600,000 per US household. Yet most Americans aren’t even willing to sacrifice $50 a month to mitigate climate change. At least, that’s the finding of newly-released polling from the fiscally-conservative Competitive Enterprise Institute (CEI).</w:t>
      </w:r>
    </w:p>
    <w:p w14:paraId="5E2329C7"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CEI surveyed a representative sample of 1,200 registered voters on environmental issues, and their findings have a margin of error of 2.83 percent.</w:t>
      </w:r>
    </w:p>
    <w:p w14:paraId="0606A55E"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A strong majority of respondents said they were somewhat or very concerned about the issue of climate change. However, one of the most interesting follow-up questions was this: “How much of your own money would you be willing to personally spend each month to reduce the impact of climate change?”</w:t>
      </w:r>
    </w:p>
    <w:p w14:paraId="4802B41B"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 xml:space="preserve">The vast majority of voters were only willing to make very minimal financial sacrifices. </w:t>
      </w:r>
    </w:p>
    <w:p w14:paraId="2AC4490D"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About 35 percent said they wouldn’t be willing to spend anything, with another 15 percent saying they’d only sacrifice $1-$10. Another 6 percent were willing to give up $11-$20, while 5 percent said they’d sacrifice $21-$30. In all, a whopping 75 percent of respondents were not willing to pay more than $50 a month.</w:t>
      </w:r>
    </w:p>
    <w:p w14:paraId="47333803"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One need not extrapolate very far from this data to conclude that essentially zero American households are willing to pay $600,000 a year for a “Green New Deal”-style big-government climate change agenda.</w:t>
      </w:r>
    </w:p>
    <w:p w14:paraId="12F89F16"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 xml:space="preserve">“This poll shows once again that Americans are unwilling to pay for the left’s anti-energy policies,” concluded Myron Ebell, the director of CEI’s Center for Energy and Environment. </w:t>
      </w:r>
    </w:p>
    <w:p w14:paraId="66FBDA38"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Indeed it does.</w:t>
      </w:r>
    </w:p>
    <w:p w14:paraId="66EF7E44" w14:textId="77777777" w:rsidR="00287682" w:rsidRPr="00B06341" w:rsidRDefault="00287682" w:rsidP="00287682">
      <w:pPr>
        <w:rPr>
          <w:rFonts w:ascii="Times New Roman" w:hAnsi="Times New Roman" w:cs="Times New Roman"/>
          <w:u w:val="single"/>
        </w:rPr>
      </w:pPr>
      <w:r w:rsidRPr="00B06341">
        <w:rPr>
          <w:rFonts w:ascii="Times New Roman" w:hAnsi="Times New Roman" w:cs="Times New Roman"/>
          <w:u w:val="single"/>
        </w:rPr>
        <w:t>And, hopefully, this polling will mean that ultra-expensive, big-government approaches to addressing climate change are taken off the table. From deregulating artificial meat to cutting the red tape blocking emission-free, extremely safe forms of nuclear power, there are plenty of ways to address this issue without digging into Americans’ wallets.</w:t>
      </w:r>
    </w:p>
    <w:p w14:paraId="0CCBF470" w14:textId="77777777" w:rsidR="00287682" w:rsidRPr="00B06341" w:rsidRDefault="00287682" w:rsidP="00287682">
      <w:pPr>
        <w:rPr>
          <w:rFonts w:ascii="Times New Roman" w:hAnsi="Times New Roman" w:cs="Times New Roman"/>
        </w:rPr>
      </w:pPr>
    </w:p>
    <w:p w14:paraId="076E8C37" w14:textId="6D49C443" w:rsidR="00F54ED3" w:rsidRPr="00B06341" w:rsidRDefault="00F54ED3" w:rsidP="00F54ED3">
      <w:pPr>
        <w:pStyle w:val="Heading3"/>
        <w:rPr>
          <w:rFonts w:ascii="Times New Roman" w:hAnsi="Times New Roman" w:cs="Times New Roman"/>
        </w:rPr>
      </w:pPr>
      <w:bookmarkStart w:id="58" w:name="_Toc140420837"/>
      <w:r w:rsidRPr="00B06341">
        <w:rPr>
          <w:rFonts w:ascii="Times New Roman" w:hAnsi="Times New Roman" w:cs="Times New Roman"/>
        </w:rPr>
        <w:lastRenderedPageBreak/>
        <w:t>AT – Green New Deal Popular</w:t>
      </w:r>
      <w:bookmarkEnd w:id="58"/>
    </w:p>
    <w:p w14:paraId="3705C630" w14:textId="77777777" w:rsidR="00F54ED3" w:rsidRPr="00B06341" w:rsidRDefault="00F54ED3" w:rsidP="00F54ED3">
      <w:pPr>
        <w:rPr>
          <w:rFonts w:ascii="Times New Roman" w:hAnsi="Times New Roman" w:cs="Times New Roman"/>
        </w:rPr>
      </w:pPr>
    </w:p>
    <w:p w14:paraId="7390FFB8" w14:textId="77777777" w:rsidR="00F54ED3" w:rsidRPr="00B06341" w:rsidRDefault="00F54ED3" w:rsidP="00F54ED3">
      <w:pPr>
        <w:pStyle w:val="Heading4"/>
        <w:rPr>
          <w:rFonts w:ascii="Times New Roman" w:hAnsi="Times New Roman" w:cs="Times New Roman"/>
        </w:rPr>
      </w:pPr>
      <w:r w:rsidRPr="00B06341">
        <w:rPr>
          <w:rFonts w:ascii="Times New Roman" w:hAnsi="Times New Roman" w:cs="Times New Roman"/>
        </w:rPr>
        <w:t>Green New Deal details are extremely divisive – polls prove</w:t>
      </w:r>
    </w:p>
    <w:p w14:paraId="1CAF1F58"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[YouGov Blue, 3-19-19, Data for Progress “Memo: U.S Voters Strongly Support Bold Climate Solutions,” https://www.dataforprogress.org/the-green-new-deal-is-popular, accessed 7-2-23, DG]</w:t>
      </w:r>
    </w:p>
    <w:p w14:paraId="05524339" w14:textId="77777777" w:rsidR="00F54ED3" w:rsidRPr="00B06341" w:rsidRDefault="00F54ED3" w:rsidP="00F54ED3">
      <w:pPr>
        <w:rPr>
          <w:rFonts w:ascii="Times New Roman" w:hAnsi="Times New Roman" w:cs="Times New Roman"/>
        </w:rPr>
      </w:pPr>
    </w:p>
    <w:p w14:paraId="3FE9836D"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 xml:space="preserve">Next, </w:t>
      </w:r>
      <w:r w:rsidRPr="00B06341">
        <w:rPr>
          <w:rFonts w:ascii="Times New Roman" w:hAnsi="Times New Roman" w:cs="Times New Roman"/>
          <w:u w:val="single"/>
        </w:rPr>
        <w:t>respondents were asked to more or less explicitly evaluate the Green New Deal. Specifically, we asked respondents</w:t>
      </w:r>
      <w:r w:rsidRPr="00B06341">
        <w:rPr>
          <w:rFonts w:ascii="Times New Roman" w:hAnsi="Times New Roman" w:cs="Times New Roman"/>
        </w:rPr>
        <w:t>:</w:t>
      </w:r>
    </w:p>
    <w:p w14:paraId="7C63BC65" w14:textId="77777777" w:rsidR="00F54ED3" w:rsidRPr="00B06341" w:rsidRDefault="00F54ED3" w:rsidP="00F54ED3">
      <w:pPr>
        <w:rPr>
          <w:rFonts w:ascii="Times New Roman" w:hAnsi="Times New Roman" w:cs="Times New Roman"/>
          <w:u w:val="single"/>
        </w:rPr>
      </w:pPr>
      <w:r w:rsidRPr="00B06341">
        <w:rPr>
          <w:rFonts w:ascii="Cambria Math" w:eastAsia="Arial Unicode MS" w:hAnsi="Cambria Math" w:cs="Cambria Math"/>
        </w:rPr>
        <w:t>◂</w:t>
      </w:r>
      <w:r w:rsidRPr="00B06341">
        <w:rPr>
          <w:rFonts w:ascii="Times New Roman" w:hAnsi="Times New Roman" w:cs="Times New Roman"/>
        </w:rPr>
        <w:t xml:space="preserve"> </w:t>
      </w:r>
      <w:r w:rsidRPr="00B06341">
        <w:rPr>
          <w:rFonts w:ascii="Times New Roman" w:hAnsi="Times New Roman" w:cs="Times New Roman"/>
          <w:u w:val="single"/>
        </w:rPr>
        <w:t>Would you support or oppose a Green New Deal, a policy in which the Federal government creates jobs and invests in low-income communities building energy efficient infrastructure, replacing lead water pipes, and updating America's energy grid?</w:t>
      </w:r>
    </w:p>
    <w:p w14:paraId="193F59B1"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 xml:space="preserve">Respondents could report whether they strongly agreed, somewhat agreed, neither agreed nor disagreed, somewhat disagreed, strongly disagreed, or did not know. The Green New Deal has moved over the past election cycle from an incipient broad-brushstroke policy to one of the most contentious terms in national politics. The Green New Deal has been championed by major progressive legislators like Alexandria Ocasio-Cortez and attacked by Republicans up to and including Donald Trump, most vociferously in the early rollout of the proposal. </w:t>
      </w:r>
    </w:p>
    <w:p w14:paraId="2E609D77"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Despite this, we find clear continued support for the Green New Deal. Fully 59 percent of voters somewhat or strongly support the policy while just 28 percent somewhat or strongly oppose it. Unlike previous surveys, the share of voters with no opinion has begun to decline, with just 12 percent unsure or without an opinion about the Green New Deal.</w:t>
      </w:r>
    </w:p>
    <w:p w14:paraId="4B85A09E"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 xml:space="preserve">Though the difference is within the survey margin of error, support for the Green New Deal is slightly higher among Republicans than is support for “keep it in the ground,” with about 28 percent of Republican voters reporting somewhat or strong support for the Green New Deal. Independents generally side with Democrats, with 60 percent supporting the policy and just 29 percent opposed. Democrats are highly supportive of the Green New Deal, with 87 percent of respondents expressing support while just 5 percent are opposed. </w:t>
      </w:r>
    </w:p>
    <w:p w14:paraId="606FA4B0" w14:textId="77777777"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Millennial respondents were most supportive of the Green New Deal, but the differences in support for the policy between generations generally fell within the margin of error. Fully 64 percent of Millennials supported the Green New Deal, as did 61 percent of Generation X, 54 percent of Baby Boomers, and 59 percent of the Silent Generation.</w:t>
      </w:r>
    </w:p>
    <w:p w14:paraId="360DE53B" w14:textId="77777777" w:rsidR="00F54ED3" w:rsidRPr="00B06341" w:rsidRDefault="00F54ED3" w:rsidP="00F54ED3">
      <w:pPr>
        <w:rPr>
          <w:rFonts w:ascii="Times New Roman" w:hAnsi="Times New Roman" w:cs="Times New Roman"/>
        </w:rPr>
      </w:pPr>
      <w:r w:rsidRPr="00B06341">
        <w:rPr>
          <w:rFonts w:ascii="Cambria Math" w:eastAsia="Arial Unicode MS" w:hAnsi="Cambria Math" w:cs="Cambria Math"/>
        </w:rPr>
        <w:t>◂</w:t>
      </w:r>
      <w:r w:rsidRPr="00B06341">
        <w:rPr>
          <w:rFonts w:ascii="Times New Roman" w:hAnsi="Times New Roman" w:cs="Times New Roman"/>
        </w:rPr>
        <w:t xml:space="preserve"> Support for a No Fossil Fuel Money Pledge</w:t>
      </w:r>
    </w:p>
    <w:p w14:paraId="4E1FD47C"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Finally, we asked respondents if they would support or oppose Federal candidates signing a pledge to refuse campaign contributions from the fossil fuel industry. Specifically, we asked respondents:</w:t>
      </w:r>
    </w:p>
    <w:p w14:paraId="362780E6"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 xml:space="preserve"> </w:t>
      </w:r>
      <w:r w:rsidRPr="00B06341">
        <w:rPr>
          <w:rFonts w:ascii="Cambria Math" w:eastAsia="Arial Unicode MS" w:hAnsi="Cambria Math" w:cs="Cambria Math"/>
        </w:rPr>
        <w:t>◂</w:t>
      </w:r>
      <w:r w:rsidRPr="00B06341">
        <w:rPr>
          <w:rFonts w:ascii="Times New Roman" w:hAnsi="Times New Roman" w:cs="Times New Roman"/>
        </w:rPr>
        <w:t xml:space="preserve"> Would you support or oppose your Congressional representatives signing a pledge to refuse campaign contributions from fossil fuel PACs?</w:t>
      </w:r>
    </w:p>
    <w:p w14:paraId="2488C7F4"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lastRenderedPageBreak/>
        <w:t xml:space="preserve"> Respondents could report whether they strongly agreed, somewhat agreed, neither agreed nor disagreed, somewhat disagreed, strongly disagreed, or did not know. Unlike the Green New Deal and unlike “keep it in the ground,” this item taps into a less prominent idea in the national discussion about climate change. While it is generally known that Republican legislators are more supportive of fossil fuel corporations than Democratic legislators, the notion of refusing campaign contributions from industry is less polarized. </w:t>
      </w:r>
    </w:p>
    <w:p w14:paraId="2E6BB1A9"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There is significant room for movement on this issue. While fully 49 percent of voters support such a pledge and just 19 percent oppose it, 32 percent of voters are either undecided or unsure about such a pledge.</w:t>
      </w:r>
    </w:p>
    <w:p w14:paraId="748B67F3"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 xml:space="preserve"> The uncertainty, however, is slightly driven by Republicans. While 30 percent of Democrats and 30 percent of Independents are undecided or unsure about such a pledge, 39 percent of Republicans either have no opinion or are undecided about their representatives signing a pledge not to take fossil fuel PAC money. Consequently, this is the environmental issue Republicans are closest to parity on of the three asked here, with Republican respondents opposing such a pledge just 34 percent.</w:t>
      </w:r>
    </w:p>
    <w:p w14:paraId="231FC107"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 xml:space="preserve">There is little difference across generation in support for such a pledge. Fully 52 percent of Millennials, 46 percent of Generation X, 50 percent of Baby Boomers, and 52 percent of the Silent Generation would somewhat or strongly support a pledge not to take contributions from fossil fuel industry PACs. </w:t>
      </w:r>
    </w:p>
    <w:p w14:paraId="143CE4D0" w14:textId="77777777" w:rsidR="00F54ED3" w:rsidRPr="00B06341" w:rsidRDefault="00F54ED3" w:rsidP="00F54ED3">
      <w:pPr>
        <w:rPr>
          <w:rFonts w:ascii="Times New Roman" w:hAnsi="Times New Roman" w:cs="Times New Roman"/>
        </w:rPr>
      </w:pPr>
      <w:r w:rsidRPr="00B06341">
        <w:rPr>
          <w:rFonts w:ascii="Times New Roman" w:hAnsi="Times New Roman" w:cs="Times New Roman"/>
        </w:rPr>
        <w:t>Conclusion</w:t>
      </w:r>
    </w:p>
    <w:p w14:paraId="7F22CD09" w14:textId="0EE0A630"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Republican</w:t>
      </w:r>
      <w:r w:rsidR="002063E2" w:rsidRPr="00B06341">
        <w:rPr>
          <w:rFonts w:ascii="Times New Roman" w:hAnsi="Times New Roman" w:cs="Times New Roman"/>
          <w:u w:val="single"/>
        </w:rPr>
        <w:t xml:space="preserve"> </w:t>
      </w:r>
      <w:r w:rsidRPr="00B06341">
        <w:rPr>
          <w:rFonts w:ascii="Times New Roman" w:hAnsi="Times New Roman" w:cs="Times New Roman"/>
          <w:u w:val="single"/>
        </w:rPr>
        <w:t xml:space="preserve">attacks on the Green New Deal have failed to undermine a strong base of support for policies that would transition the US economy from fossil fuels to clean energy sources and drive job-creating investments in infrastructure and communities. </w:t>
      </w:r>
    </w:p>
    <w:p w14:paraId="7520CB6D" w14:textId="691442B8" w:rsidR="00F54ED3" w:rsidRPr="00B06341" w:rsidRDefault="00F54ED3" w:rsidP="00F54ED3">
      <w:pPr>
        <w:rPr>
          <w:rFonts w:ascii="Times New Roman" w:hAnsi="Times New Roman" w:cs="Times New Roman"/>
          <w:u w:val="single"/>
        </w:rPr>
      </w:pPr>
      <w:r w:rsidRPr="00B06341">
        <w:rPr>
          <w:rFonts w:ascii="Times New Roman" w:hAnsi="Times New Roman" w:cs="Times New Roman"/>
          <w:u w:val="single"/>
        </w:rPr>
        <w:t>There is</w:t>
      </w:r>
      <w:r w:rsidR="002063E2" w:rsidRPr="00B06341">
        <w:rPr>
          <w:rFonts w:ascii="Times New Roman" w:hAnsi="Times New Roman" w:cs="Times New Roman"/>
          <w:u w:val="single"/>
        </w:rPr>
        <w:t xml:space="preserve"> </w:t>
      </w:r>
      <w:r w:rsidRPr="00B06341">
        <w:rPr>
          <w:rFonts w:ascii="Times New Roman" w:hAnsi="Times New Roman" w:cs="Times New Roman"/>
          <w:u w:val="single"/>
        </w:rPr>
        <w:t>significant room for movement among Republicans on environmental and energy issues, particularly the no fossil fuel money pledge, providing a possible way forward for lawmakers and advocates.</w:t>
      </w:r>
      <w:r w:rsidR="002063E2" w:rsidRPr="00B06341">
        <w:rPr>
          <w:rFonts w:ascii="Times New Roman" w:hAnsi="Times New Roman" w:cs="Times New Roman"/>
          <w:u w:val="single"/>
        </w:rPr>
        <w:t xml:space="preserve"> </w:t>
      </w:r>
    </w:p>
    <w:p w14:paraId="1EC5C469" w14:textId="77777777" w:rsidR="00263441" w:rsidRPr="00B06341" w:rsidRDefault="00263441" w:rsidP="00263441">
      <w:pPr>
        <w:pStyle w:val="Heading2"/>
        <w:rPr>
          <w:rFonts w:ascii="Times New Roman" w:hAnsi="Times New Roman" w:cs="Times New Roman"/>
        </w:rPr>
      </w:pPr>
      <w:bookmarkStart w:id="59" w:name="_Toc140420838"/>
      <w:r w:rsidRPr="00B06341">
        <w:rPr>
          <w:rFonts w:ascii="Times New Roman" w:hAnsi="Times New Roman" w:cs="Times New Roman"/>
        </w:rPr>
        <w:lastRenderedPageBreak/>
        <w:t>Social Security Links</w:t>
      </w:r>
      <w:bookmarkEnd w:id="59"/>
    </w:p>
    <w:p w14:paraId="240CB42E" w14:textId="77777777" w:rsidR="00263441" w:rsidRPr="00B06341" w:rsidRDefault="00263441" w:rsidP="00263441">
      <w:pPr>
        <w:rPr>
          <w:rFonts w:ascii="Times New Roman" w:hAnsi="Times New Roman" w:cs="Times New Roman"/>
        </w:rPr>
      </w:pPr>
    </w:p>
    <w:p w14:paraId="572A83AA" w14:textId="77777777" w:rsidR="001C7C28" w:rsidRPr="00B06341" w:rsidRDefault="001C7C28" w:rsidP="00AF1299">
      <w:pPr>
        <w:pStyle w:val="Heading3"/>
        <w:rPr>
          <w:rFonts w:ascii="Times New Roman" w:hAnsi="Times New Roman" w:cs="Times New Roman"/>
        </w:rPr>
      </w:pPr>
      <w:bookmarkStart w:id="60" w:name="_Toc140420839"/>
      <w:r w:rsidRPr="00B06341">
        <w:rPr>
          <w:rFonts w:ascii="Times New Roman" w:hAnsi="Times New Roman" w:cs="Times New Roman"/>
        </w:rPr>
        <w:lastRenderedPageBreak/>
        <w:t>Triggers Debate</w:t>
      </w:r>
      <w:bookmarkEnd w:id="60"/>
    </w:p>
    <w:p w14:paraId="3893A017" w14:textId="77777777" w:rsidR="001C7C28" w:rsidRPr="00B06341" w:rsidRDefault="001C7C28" w:rsidP="001C7C28">
      <w:pPr>
        <w:rPr>
          <w:rFonts w:ascii="Times New Roman" w:hAnsi="Times New Roman" w:cs="Times New Roman"/>
        </w:rPr>
      </w:pPr>
    </w:p>
    <w:p w14:paraId="7E17F6ED" w14:textId="77777777" w:rsidR="001C7C28" w:rsidRPr="00B06341" w:rsidRDefault="001C7C28" w:rsidP="001C7C28">
      <w:pPr>
        <w:pStyle w:val="Heading4"/>
        <w:rPr>
          <w:rFonts w:ascii="Times New Roman" w:hAnsi="Times New Roman" w:cs="Times New Roman"/>
        </w:rPr>
      </w:pPr>
      <w:r w:rsidRPr="00B06341">
        <w:rPr>
          <w:rFonts w:ascii="Times New Roman" w:hAnsi="Times New Roman" w:cs="Times New Roman"/>
        </w:rPr>
        <w:t>Social Security reform will trigger a tough debate about raising taxes or reducing benefits</w:t>
      </w:r>
    </w:p>
    <w:p w14:paraId="7868DACE" w14:textId="77777777" w:rsidR="001C7C28" w:rsidRPr="00B06341" w:rsidRDefault="001C7C28" w:rsidP="001C7C28">
      <w:pPr>
        <w:rPr>
          <w:rStyle w:val="Style13ptBold"/>
          <w:rFonts w:ascii="Times New Roman" w:hAnsi="Times New Roman" w:cs="Times New Roman"/>
        </w:rPr>
      </w:pPr>
      <w:r w:rsidRPr="00B06341">
        <w:rPr>
          <w:rStyle w:val="Style13ptBold"/>
          <w:rFonts w:ascii="Times New Roman" w:hAnsi="Times New Roman" w:cs="Times New Roman"/>
        </w:rPr>
        <w:t>Biggs, American Enterprise Institute for Public Policy Research Senior Fellow, 23</w:t>
      </w:r>
    </w:p>
    <w:p w14:paraId="699F02A6" w14:textId="77777777" w:rsidR="001C7C28" w:rsidRPr="00B06341" w:rsidRDefault="001C7C28" w:rsidP="001C7C28">
      <w:pPr>
        <w:rPr>
          <w:rFonts w:ascii="Times New Roman" w:hAnsi="Times New Roman" w:cs="Times New Roman"/>
        </w:rPr>
      </w:pPr>
      <w:r w:rsidRPr="00B06341">
        <w:rPr>
          <w:rFonts w:ascii="Times New Roman" w:hAnsi="Times New Roman" w:cs="Times New Roman"/>
        </w:rPr>
        <w:t>[Andrew, 6/22/23, American Enterprise Institute for Public Policy Research, “Bill Cassidy’s Well Intentioned But Misguided Social Security Reform,” Accessed 7/3/2023, J.D.]</w:t>
      </w:r>
    </w:p>
    <w:p w14:paraId="14359737" w14:textId="5C5C4A53" w:rsidR="001C7C28" w:rsidRPr="00B06341" w:rsidRDefault="001C7C28" w:rsidP="001C7C28">
      <w:pPr>
        <w:rPr>
          <w:rFonts w:ascii="Times New Roman" w:hAnsi="Times New Roman" w:cs="Times New Roman"/>
        </w:rPr>
      </w:pPr>
      <w:r w:rsidRPr="00B06341">
        <w:rPr>
          <w:rFonts w:ascii="Times New Roman" w:hAnsi="Times New Roman" w:cs="Times New Roman"/>
          <w:u w:val="single"/>
        </w:rPr>
        <w:t xml:space="preserve">Senator Bill Cassidy (R., Louis.) has been making the media rounds </w:t>
      </w:r>
      <w:r w:rsidRPr="00B06341">
        <w:rPr>
          <w:rFonts w:ascii="Times New Roman" w:hAnsi="Times New Roman" w:cs="Times New Roman"/>
          <w:b/>
          <w:bCs/>
          <w:u w:val="single"/>
        </w:rPr>
        <w:t>promoting his idea for a bipartisan Social Security reform</w:t>
      </w:r>
      <w:r w:rsidRPr="00B06341">
        <w:rPr>
          <w:rFonts w:ascii="Times New Roman" w:hAnsi="Times New Roman" w:cs="Times New Roman"/>
          <w:u w:val="single"/>
        </w:rPr>
        <w:t xml:space="preserve"> plan</w:t>
      </w:r>
      <w:r w:rsidRPr="00B06341">
        <w:rPr>
          <w:rFonts w:ascii="Times New Roman" w:hAnsi="Times New Roman" w:cs="Times New Roman"/>
        </w:rPr>
        <w:t xml:space="preserve">, including a recent article in National Review Online. I admire Cassidy’s efforts, even more so when the leaders of both political parties have failed to show the initiative that Social Security reform warrants. </w:t>
      </w:r>
      <w:r w:rsidRPr="00B06341">
        <w:rPr>
          <w:rFonts w:ascii="Times New Roman" w:hAnsi="Times New Roman" w:cs="Times New Roman"/>
          <w:u w:val="single"/>
        </w:rPr>
        <w:t xml:space="preserve">If every Senator were like Cassidy, Social Security’s multi-trillion dollar shortfall would have been addressed rather than left to fester </w:t>
      </w:r>
      <w:r w:rsidRPr="00B06341">
        <w:rPr>
          <w:rFonts w:ascii="Times New Roman" w:hAnsi="Times New Roman" w:cs="Times New Roman"/>
        </w:rPr>
        <w:t xml:space="preserve">for decades. And yet, </w:t>
      </w:r>
      <w:r w:rsidRPr="00B06341">
        <w:rPr>
          <w:rFonts w:ascii="Times New Roman" w:hAnsi="Times New Roman" w:cs="Times New Roman"/>
          <w:u w:val="single"/>
        </w:rPr>
        <w:t>Cassidy’s core idea</w:t>
      </w:r>
      <w:r w:rsidRPr="00B06341">
        <w:rPr>
          <w:rFonts w:ascii="Times New Roman" w:hAnsi="Times New Roman" w:cs="Times New Roman"/>
        </w:rPr>
        <w:t xml:space="preserve"> — the federal government borrowing $1.5 trillion to invest in the stock market, with the proceeds directed to Social Security </w:t>
      </w:r>
      <w:r w:rsidRPr="00B06341">
        <w:rPr>
          <w:rFonts w:ascii="Times New Roman" w:hAnsi="Times New Roman" w:cs="Times New Roman"/>
          <w:u w:val="single"/>
        </w:rPr>
        <w:t>—</w:t>
      </w:r>
      <w:r w:rsidR="002063E2" w:rsidRPr="00B06341">
        <w:rPr>
          <w:rFonts w:ascii="Times New Roman" w:hAnsi="Times New Roman" w:cs="Times New Roman"/>
          <w:u w:val="single"/>
        </w:rPr>
        <w:t xml:space="preserve"> </w:t>
      </w:r>
      <w:r w:rsidRPr="00B06341">
        <w:rPr>
          <w:rFonts w:ascii="Times New Roman" w:hAnsi="Times New Roman" w:cs="Times New Roman"/>
          <w:u w:val="single"/>
        </w:rPr>
        <w:t xml:space="preserve">isn’t a very good one. It’s effectively a </w:t>
      </w:r>
      <w:r w:rsidRPr="00B06341">
        <w:rPr>
          <w:rFonts w:ascii="Times New Roman" w:hAnsi="Times New Roman" w:cs="Times New Roman"/>
          <w:b/>
          <w:bCs/>
          <w:u w:val="single"/>
        </w:rPr>
        <w:t>tax increase in disguise</w:t>
      </w:r>
      <w:r w:rsidRPr="00B06341">
        <w:rPr>
          <w:rFonts w:ascii="Times New Roman" w:hAnsi="Times New Roman" w:cs="Times New Roman"/>
        </w:rPr>
        <w:t>, and one that comes with considerable risk and instability to federal government finances.</w:t>
      </w:r>
    </w:p>
    <w:p w14:paraId="66F6C496" w14:textId="77777777" w:rsidR="001C7C28" w:rsidRPr="00B06341" w:rsidRDefault="001C7C28" w:rsidP="001C7C28">
      <w:pPr>
        <w:rPr>
          <w:rFonts w:ascii="Times New Roman" w:hAnsi="Times New Roman" w:cs="Times New Roman"/>
          <w:u w:val="single"/>
        </w:rPr>
      </w:pPr>
      <w:r w:rsidRPr="00B06341">
        <w:rPr>
          <w:rFonts w:ascii="Times New Roman" w:hAnsi="Times New Roman" w:cs="Times New Roman"/>
          <w:u w:val="single"/>
        </w:rPr>
        <w:t xml:space="preserve">Policymakers have known for over three decades that Social Security needs </w:t>
      </w:r>
      <w:r w:rsidRPr="00B06341">
        <w:rPr>
          <w:rFonts w:ascii="Times New Roman" w:hAnsi="Times New Roman" w:cs="Times New Roman"/>
        </w:rPr>
        <w:t xml:space="preserve">reform, due to rising longevity that increases the beneficiary rolls and low birth rates that reduce the number of workers whose taxes support the program. The choices also are well-known: Revenues flowing into the program must increase or benefits must be reduced. </w:t>
      </w:r>
      <w:r w:rsidRPr="00B06341">
        <w:rPr>
          <w:rStyle w:val="Emphasis"/>
          <w:rFonts w:ascii="Times New Roman" w:hAnsi="Times New Roman" w:cs="Times New Roman"/>
        </w:rPr>
        <w:t xml:space="preserve">Every reform option — from increasing the $160,000 ceiling on wages subject to taxes or raising the payroll tax rate to making the retirement age higher or reducing Cost of Living Adjustments — ultimately comes down to increasing revenues or reducing benefits. </w:t>
      </w:r>
    </w:p>
    <w:p w14:paraId="23E0A3C2" w14:textId="77777777" w:rsidR="001C7C28" w:rsidRPr="00B06341" w:rsidRDefault="001C7C28" w:rsidP="001C7C28">
      <w:pPr>
        <w:rPr>
          <w:rFonts w:ascii="Times New Roman" w:hAnsi="Times New Roman" w:cs="Times New Roman"/>
        </w:rPr>
      </w:pPr>
      <w:r w:rsidRPr="00B06341">
        <w:rPr>
          <w:rStyle w:val="Emphasis"/>
          <w:rFonts w:ascii="Times New Roman" w:hAnsi="Times New Roman" w:cs="Times New Roman"/>
        </w:rPr>
        <w:t>The problem, of course, is that politicians don’t like either option. And so, they have delayed a tough decision,</w:t>
      </w:r>
      <w:r w:rsidRPr="00B06341">
        <w:rPr>
          <w:rFonts w:ascii="Times New Roman" w:hAnsi="Times New Roman" w:cs="Times New Roman"/>
        </w:rPr>
        <w:t xml:space="preserve"> thus making the fix that must someday come even more difficult for Americans.</w:t>
      </w:r>
    </w:p>
    <w:p w14:paraId="7BF70737" w14:textId="77777777" w:rsidR="001C7C28" w:rsidRPr="00B06341" w:rsidRDefault="001C7C28" w:rsidP="001C7C28">
      <w:pPr>
        <w:rPr>
          <w:rFonts w:ascii="Times New Roman" w:hAnsi="Times New Roman" w:cs="Times New Roman"/>
          <w:u w:val="single"/>
        </w:rPr>
      </w:pPr>
      <w:r w:rsidRPr="00B06341">
        <w:rPr>
          <w:rFonts w:ascii="Times New Roman" w:hAnsi="Times New Roman" w:cs="Times New Roman"/>
        </w:rPr>
        <w:t xml:space="preserve">To his credit, </w:t>
      </w:r>
      <w:r w:rsidRPr="00B06341">
        <w:rPr>
          <w:rFonts w:ascii="Times New Roman" w:hAnsi="Times New Roman" w:cs="Times New Roman"/>
          <w:u w:val="single"/>
        </w:rPr>
        <w:t xml:space="preserve">Cassidy has come up with a plan. Unfortunately, though, it is designed to appeal </w:t>
      </w:r>
      <w:r w:rsidRPr="00B06341">
        <w:rPr>
          <w:rFonts w:ascii="Times New Roman" w:hAnsi="Times New Roman" w:cs="Times New Roman"/>
          <w:b/>
          <w:bCs/>
          <w:u w:val="single"/>
        </w:rPr>
        <w:t>to politicians who otherwise don’t want to make tough decisions</w:t>
      </w:r>
      <w:r w:rsidRPr="00B06341">
        <w:rPr>
          <w:rFonts w:ascii="Times New Roman" w:hAnsi="Times New Roman" w:cs="Times New Roman"/>
          <w:u w:val="single"/>
        </w:rPr>
        <w:t>, who neither want to raise taxes nor cut benefits.</w:t>
      </w:r>
    </w:p>
    <w:p w14:paraId="24702A6A" w14:textId="77777777" w:rsidR="001C7C28" w:rsidRPr="00B06341" w:rsidRDefault="001C7C28" w:rsidP="001C7C28">
      <w:pPr>
        <w:rPr>
          <w:rFonts w:ascii="Times New Roman" w:hAnsi="Times New Roman" w:cs="Times New Roman"/>
        </w:rPr>
      </w:pPr>
    </w:p>
    <w:p w14:paraId="5D9683B3" w14:textId="04C6BC17" w:rsidR="00A77FA6" w:rsidRPr="00B06341" w:rsidRDefault="00A77FA6" w:rsidP="00AF1299">
      <w:pPr>
        <w:pStyle w:val="Heading3"/>
        <w:rPr>
          <w:rFonts w:ascii="Times New Roman" w:hAnsi="Times New Roman" w:cs="Times New Roman"/>
        </w:rPr>
      </w:pPr>
      <w:bookmarkStart w:id="61" w:name="_Toc140420840"/>
      <w:r w:rsidRPr="00B06341">
        <w:rPr>
          <w:rFonts w:ascii="Times New Roman" w:hAnsi="Times New Roman" w:cs="Times New Roman"/>
        </w:rPr>
        <w:lastRenderedPageBreak/>
        <w:t>Political Capital</w:t>
      </w:r>
      <w:bookmarkEnd w:id="61"/>
    </w:p>
    <w:p w14:paraId="700C8FC3" w14:textId="77777777" w:rsidR="00A77FA6" w:rsidRPr="00B06341" w:rsidRDefault="00A77FA6" w:rsidP="00A77FA6">
      <w:pPr>
        <w:pStyle w:val="Heading4"/>
        <w:rPr>
          <w:rFonts w:ascii="Times New Roman" w:hAnsi="Times New Roman" w:cs="Times New Roman"/>
        </w:rPr>
      </w:pPr>
      <w:r w:rsidRPr="00B06341">
        <w:rPr>
          <w:rFonts w:ascii="Times New Roman" w:hAnsi="Times New Roman" w:cs="Times New Roman"/>
        </w:rPr>
        <w:t>Social Security reform requires massive political lift</w:t>
      </w:r>
    </w:p>
    <w:p w14:paraId="2CF4285F" w14:textId="77777777" w:rsidR="00A77FA6" w:rsidRPr="00B06341" w:rsidRDefault="00A77FA6" w:rsidP="00A77FA6">
      <w:pPr>
        <w:rPr>
          <w:rStyle w:val="Style13ptBold"/>
          <w:rFonts w:ascii="Times New Roman" w:hAnsi="Times New Roman" w:cs="Times New Roman"/>
        </w:rPr>
      </w:pPr>
      <w:r w:rsidRPr="00B06341">
        <w:rPr>
          <w:rStyle w:val="Style13ptBold"/>
          <w:rFonts w:ascii="Times New Roman" w:hAnsi="Times New Roman" w:cs="Times New Roman"/>
        </w:rPr>
        <w:t>Akabas, Bipartisan Policy Center economic policy director, 23</w:t>
      </w:r>
    </w:p>
    <w:p w14:paraId="2DBD9A28" w14:textId="77777777" w:rsidR="00A77FA6" w:rsidRPr="00B06341" w:rsidRDefault="00A77FA6" w:rsidP="00A77FA6">
      <w:pPr>
        <w:rPr>
          <w:rFonts w:ascii="Times New Roman" w:hAnsi="Times New Roman" w:cs="Times New Roman"/>
        </w:rPr>
      </w:pPr>
      <w:r w:rsidRPr="00B06341">
        <w:rPr>
          <w:rFonts w:ascii="Times New Roman" w:hAnsi="Times New Roman" w:cs="Times New Roman"/>
        </w:rPr>
        <w:t xml:space="preserve">[Shai, 4-13-23, The Hill, “Finally, we have a true shot at bipartisan Social Security Reform,” </w:t>
      </w:r>
      <w:hyperlink r:id="rId108" w:history="1">
        <w:r w:rsidRPr="00B06341">
          <w:rPr>
            <w:rStyle w:val="Hyperlink"/>
            <w:rFonts w:ascii="Times New Roman" w:hAnsi="Times New Roman" w:cs="Times New Roman"/>
          </w:rPr>
          <w:t>https://thehill.com/opinion/finance/3948669-finally-we-have-a-true-shot-at-bipartisan-social-security-reform/</w:t>
        </w:r>
      </w:hyperlink>
      <w:r w:rsidRPr="00B06341">
        <w:rPr>
          <w:rFonts w:ascii="Times New Roman" w:hAnsi="Times New Roman" w:cs="Times New Roman"/>
        </w:rPr>
        <w:t>, Accessed 7/3/23, J.D.]</w:t>
      </w:r>
    </w:p>
    <w:p w14:paraId="5DCFBB9C" w14:textId="77777777" w:rsidR="00A77FA6" w:rsidRPr="00B06341" w:rsidRDefault="00A77FA6" w:rsidP="00A77FA6">
      <w:pPr>
        <w:rPr>
          <w:rStyle w:val="Emphasis"/>
          <w:rFonts w:ascii="Times New Roman" w:hAnsi="Times New Roman" w:cs="Times New Roman"/>
        </w:rPr>
      </w:pPr>
      <w:r w:rsidRPr="00B06341">
        <w:rPr>
          <w:rStyle w:val="Emphasis"/>
          <w:rFonts w:ascii="Times New Roman" w:hAnsi="Times New Roman" w:cs="Times New Roman"/>
        </w:rPr>
        <w:t>Pronouncements from both sides of the aisle that we must “protect” Social Security from any fiscal reforms obscure a hard truth: A vote for the status quo is a vote to cut benefits by nearly a quarter for every single beneficiary starting in just over 10 years.</w:t>
      </w:r>
    </w:p>
    <w:p w14:paraId="055D29AA" w14:textId="77777777" w:rsidR="00A77FA6" w:rsidRPr="00B06341" w:rsidRDefault="00A77FA6" w:rsidP="00A77FA6">
      <w:pPr>
        <w:rPr>
          <w:rFonts w:ascii="Times New Roman" w:hAnsi="Times New Roman" w:cs="Times New Roman"/>
        </w:rPr>
      </w:pPr>
      <w:r w:rsidRPr="00B06341">
        <w:rPr>
          <w:rFonts w:ascii="Times New Roman" w:hAnsi="Times New Roman" w:cs="Times New Roman"/>
        </w:rPr>
        <w:t xml:space="preserve">It is thus heartening that </w:t>
      </w:r>
      <w:r w:rsidRPr="00B06341">
        <w:rPr>
          <w:rStyle w:val="Emphasis"/>
          <w:rFonts w:ascii="Times New Roman" w:hAnsi="Times New Roman" w:cs="Times New Roman"/>
        </w:rPr>
        <w:t>a bipartisan group of senators is leading the effort to strengthen and modernize the program that reaches 67 million Americans each month. The effort’s success will depend on the willingness of policymakers and the public to rise above the current political rhetoric filled with unproductive absolutes such as no tax increases or no benefit cuts. Inevitably, some of the proposals entertained by the lawmakers will be more controversial than others,</w:t>
      </w:r>
      <w:r w:rsidRPr="00B06341">
        <w:rPr>
          <w:rFonts w:ascii="Times New Roman" w:hAnsi="Times New Roman" w:cs="Times New Roman"/>
          <w:u w:val="single"/>
        </w:rPr>
        <w:t xml:space="preserve"> </w:t>
      </w:r>
      <w:r w:rsidRPr="00B06341">
        <w:rPr>
          <w:rFonts w:ascii="Times New Roman" w:hAnsi="Times New Roman" w:cs="Times New Roman"/>
        </w:rPr>
        <w:t>but critics should withhold judgment until they can be analyzed holistically. We should applaud their willingness to confront reality and put forward legislation to address the serious challenges ahead.</w:t>
      </w:r>
    </w:p>
    <w:p w14:paraId="62141800" w14:textId="77777777" w:rsidR="00A77FA6" w:rsidRPr="00B06341" w:rsidRDefault="00A77FA6" w:rsidP="00A77FA6">
      <w:pPr>
        <w:rPr>
          <w:rFonts w:ascii="Times New Roman" w:hAnsi="Times New Roman" w:cs="Times New Roman"/>
        </w:rPr>
      </w:pPr>
    </w:p>
    <w:p w14:paraId="036410B6" w14:textId="141AA772" w:rsidR="00AF1299" w:rsidRPr="00B06341" w:rsidRDefault="00AF1299" w:rsidP="00AF1299">
      <w:pPr>
        <w:pStyle w:val="Heading3"/>
        <w:rPr>
          <w:rFonts w:ascii="Times New Roman" w:hAnsi="Times New Roman" w:cs="Times New Roman"/>
        </w:rPr>
      </w:pPr>
      <w:bookmarkStart w:id="62" w:name="_Toc140420841"/>
      <w:r w:rsidRPr="00B06341">
        <w:rPr>
          <w:rFonts w:ascii="Times New Roman" w:hAnsi="Times New Roman" w:cs="Times New Roman"/>
        </w:rPr>
        <w:lastRenderedPageBreak/>
        <w:t>GOP Backlash</w:t>
      </w:r>
      <w:bookmarkEnd w:id="62"/>
    </w:p>
    <w:p w14:paraId="30E1B5D0" w14:textId="77777777" w:rsidR="00AF1299" w:rsidRPr="00B06341" w:rsidRDefault="00AF1299" w:rsidP="00AF1299">
      <w:pPr>
        <w:rPr>
          <w:rFonts w:ascii="Times New Roman" w:hAnsi="Times New Roman" w:cs="Times New Roman"/>
        </w:rPr>
      </w:pPr>
    </w:p>
    <w:p w14:paraId="5E08C008" w14:textId="77777777" w:rsidR="00AF1299" w:rsidRPr="00B06341" w:rsidRDefault="00AF1299" w:rsidP="00AF1299">
      <w:pPr>
        <w:pStyle w:val="Heading4"/>
        <w:rPr>
          <w:rFonts w:ascii="Times New Roman" w:hAnsi="Times New Roman" w:cs="Times New Roman"/>
        </w:rPr>
      </w:pPr>
      <w:r w:rsidRPr="00B06341">
        <w:rPr>
          <w:rFonts w:ascii="Times New Roman" w:hAnsi="Times New Roman" w:cs="Times New Roman"/>
        </w:rPr>
        <w:t>Expansion will trigger a massive debate about the plan – GOP wants to rollback Social Security benefits</w:t>
      </w:r>
    </w:p>
    <w:p w14:paraId="10BBDA16" w14:textId="77777777" w:rsidR="00AF1299" w:rsidRPr="00B06341" w:rsidRDefault="00AF1299" w:rsidP="00AF1299">
      <w:pPr>
        <w:rPr>
          <w:rStyle w:val="Style13ptBold"/>
          <w:rFonts w:ascii="Times New Roman" w:hAnsi="Times New Roman" w:cs="Times New Roman"/>
        </w:rPr>
      </w:pPr>
      <w:r w:rsidRPr="00B06341">
        <w:rPr>
          <w:rStyle w:val="Style13ptBold"/>
          <w:rFonts w:ascii="Times New Roman" w:hAnsi="Times New Roman" w:cs="Times New Roman"/>
        </w:rPr>
        <w:t>Johnson, Common Dreams, 22</w:t>
      </w:r>
    </w:p>
    <w:p w14:paraId="11AA360B"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[Jake, 8-15-22, Common Dreams, “On Social Security’s 87</w:t>
      </w:r>
      <w:r w:rsidRPr="00B06341">
        <w:rPr>
          <w:rFonts w:ascii="Times New Roman" w:hAnsi="Times New Roman" w:cs="Times New Roman"/>
          <w:vertAlign w:val="superscript"/>
        </w:rPr>
        <w:t>th</w:t>
      </w:r>
      <w:r w:rsidRPr="00B06341">
        <w:rPr>
          <w:rFonts w:ascii="Times New Roman" w:hAnsi="Times New Roman" w:cs="Times New Roman"/>
        </w:rPr>
        <w:t xml:space="preserve"> Birthday, Progressives Warn GOP Wants to ‘Take a Chainsaw to It,’ </w:t>
      </w:r>
      <w:hyperlink r:id="rId109" w:history="1">
        <w:r w:rsidRPr="00B06341">
          <w:rPr>
            <w:rStyle w:val="Hyperlink"/>
            <w:rFonts w:ascii="Times New Roman" w:hAnsi="Times New Roman" w:cs="Times New Roman"/>
          </w:rPr>
          <w:t>https://www.commondreams.org/news/2022/08/15/social-securitys-87th-birthday-progressives-warn-gop-wants-take-chainsaw-it</w:t>
        </w:r>
      </w:hyperlink>
      <w:r w:rsidRPr="00B06341">
        <w:rPr>
          <w:rFonts w:ascii="Times New Roman" w:hAnsi="Times New Roman" w:cs="Times New Roman"/>
        </w:rPr>
        <w:t>, Accessed 7/1/23, J.D.]</w:t>
      </w:r>
    </w:p>
    <w:p w14:paraId="49E7F260" w14:textId="77777777" w:rsidR="00AF1299" w:rsidRPr="00B06341" w:rsidRDefault="00AF1299" w:rsidP="00AF1299">
      <w:pPr>
        <w:rPr>
          <w:rFonts w:ascii="Times New Roman" w:hAnsi="Times New Roman" w:cs="Times New Roman"/>
        </w:rPr>
      </w:pPr>
    </w:p>
    <w:p w14:paraId="624A376C" w14:textId="77777777" w:rsidR="00AF1299" w:rsidRPr="00B06341" w:rsidRDefault="00AF1299" w:rsidP="00AF1299">
      <w:pPr>
        <w:rPr>
          <w:rFonts w:ascii="Times New Roman" w:hAnsi="Times New Roman" w:cs="Times New Roman"/>
        </w:rPr>
      </w:pPr>
      <w:r w:rsidRPr="00B06341">
        <w:rPr>
          <w:rFonts w:ascii="Times New Roman" w:hAnsi="Times New Roman" w:cs="Times New Roman"/>
          <w:u w:val="single"/>
        </w:rPr>
        <w:t>Advocates and progressive lawmakers</w:t>
      </w:r>
      <w:r w:rsidRPr="00B06341">
        <w:rPr>
          <w:rFonts w:ascii="Times New Roman" w:hAnsi="Times New Roman" w:cs="Times New Roman"/>
        </w:rPr>
        <w:t xml:space="preserve"> on Sunday celebrated the 87th birthday of Social Security--</w:t>
      </w:r>
      <w:r w:rsidRPr="00B06341">
        <w:rPr>
          <w:rFonts w:ascii="Times New Roman" w:hAnsi="Times New Roman" w:cs="Times New Roman"/>
          <w:u w:val="single"/>
        </w:rPr>
        <w:t>one of the most popular and successful federal programs in U.S. history-</w:t>
      </w:r>
      <w:r w:rsidRPr="00B06341">
        <w:rPr>
          <w:rFonts w:ascii="Times New Roman" w:hAnsi="Times New Roman" w:cs="Times New Roman"/>
        </w:rPr>
        <w:t xml:space="preserve">-and </w:t>
      </w:r>
      <w:r w:rsidRPr="00B06341">
        <w:rPr>
          <w:rFonts w:ascii="Times New Roman" w:hAnsi="Times New Roman" w:cs="Times New Roman"/>
          <w:u w:val="single"/>
        </w:rPr>
        <w:t>warned that its modest benefits remain under serious threat as Republicans openly signal their desire to gut the New Deal mainstay,</w:t>
      </w:r>
      <w:r w:rsidRPr="00B06341">
        <w:rPr>
          <w:rFonts w:ascii="Times New Roman" w:hAnsi="Times New Roman" w:cs="Times New Roman"/>
        </w:rPr>
        <w:t xml:space="preserve"> a move that would hurl millions into poverty.</w:t>
      </w:r>
    </w:p>
    <w:p w14:paraId="543D0F50"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For months, the </w:t>
      </w:r>
      <w:r w:rsidRPr="00B06341">
        <w:rPr>
          <w:rFonts w:ascii="Times New Roman" w:hAnsi="Times New Roman" w:cs="Times New Roman"/>
          <w:u w:val="single"/>
        </w:rPr>
        <w:t>Congressional Progressive Caucus (CPC) has been urging the Democratic leadership to bring a Social Security expansion bill to the floor, force GOP lawmakers onto the record, and advance a key legislative priority.</w:t>
      </w:r>
      <w:r w:rsidRPr="00B06341">
        <w:rPr>
          <w:rFonts w:ascii="Times New Roman" w:hAnsi="Times New Roman" w:cs="Times New Roman"/>
        </w:rPr>
        <w:t xml:space="preserve"> </w:t>
      </w:r>
      <w:r w:rsidRPr="00B06341">
        <w:rPr>
          <w:rStyle w:val="Emphasis"/>
          <w:rFonts w:ascii="Times New Roman" w:hAnsi="Times New Roman" w:cs="Times New Roman"/>
        </w:rPr>
        <w:t>The CPC warned</w:t>
      </w:r>
      <w:r w:rsidRPr="00B06341">
        <w:rPr>
          <w:rFonts w:ascii="Times New Roman" w:hAnsi="Times New Roman" w:cs="Times New Roman"/>
        </w:rPr>
        <w:t xml:space="preserve"> Sunday </w:t>
      </w:r>
      <w:r w:rsidRPr="00B06341">
        <w:rPr>
          <w:rStyle w:val="Emphasis"/>
          <w:rFonts w:ascii="Times New Roman" w:hAnsi="Times New Roman" w:cs="Times New Roman"/>
        </w:rPr>
        <w:t>that the program is currently "under attack from Republicans</w:t>
      </w:r>
      <w:r w:rsidRPr="00B06341">
        <w:rPr>
          <w:rFonts w:ascii="Times New Roman" w:hAnsi="Times New Roman" w:cs="Times New Roman"/>
        </w:rPr>
        <w:t>" and that Social Security Disability Insurance "isn't keeping up with rising costs."</w:t>
      </w:r>
    </w:p>
    <w:p w14:paraId="45814B2D" w14:textId="77777777" w:rsidR="00AF1299" w:rsidRPr="00B06341" w:rsidRDefault="00AF1299" w:rsidP="00AF1299">
      <w:pPr>
        <w:rPr>
          <w:rFonts w:ascii="Times New Roman" w:hAnsi="Times New Roman" w:cs="Times New Roman"/>
        </w:rPr>
      </w:pPr>
      <w:r w:rsidRPr="00B06341">
        <w:rPr>
          <w:rFonts w:ascii="Times New Roman" w:hAnsi="Times New Roman" w:cs="Times New Roman"/>
          <w:u w:val="single"/>
        </w:rPr>
        <w:t>"We need to pass Social Security 2100 to protect and expand this vital service</w:t>
      </w:r>
      <w:r w:rsidRPr="00B06341">
        <w:rPr>
          <w:rFonts w:ascii="Times New Roman" w:hAnsi="Times New Roman" w:cs="Times New Roman"/>
        </w:rPr>
        <w:t>," the caucus added, referring to Rep. John Larson's (D-Conn.) bill to boost Social Security's monthly benefits--an increase that would be paid for by lifting the payroll tax cap that allows the rich to stop paying into the program early each year.</w:t>
      </w:r>
    </w:p>
    <w:p w14:paraId="0C2DD265"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This year, millionaires stopped contributing to Social Security on February 24 thanks to the payroll tax cap.</w:t>
      </w:r>
    </w:p>
    <w:p w14:paraId="54ED2663"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In June, Sens. Bernie Sanders (I-Vt.) and Elizabeth Warren (D-Mass.) led the introduction of a measure that would expand Social Security's average yearly benefits by $2,400 and guarantee the program is fully funded for the next seven and a half decades.</w:t>
      </w:r>
    </w:p>
    <w:p w14:paraId="28E67890" w14:textId="77777777" w:rsidR="00AF1299" w:rsidRPr="00B06341" w:rsidRDefault="00AF1299" w:rsidP="00AF1299">
      <w:pPr>
        <w:rPr>
          <w:rFonts w:ascii="Times New Roman" w:hAnsi="Times New Roman" w:cs="Times New Roman"/>
        </w:rPr>
      </w:pPr>
      <w:r w:rsidRPr="00B06341">
        <w:rPr>
          <w:rFonts w:ascii="Times New Roman" w:hAnsi="Times New Roman" w:cs="Times New Roman"/>
          <w:u w:val="single"/>
        </w:rPr>
        <w:t xml:space="preserve">"In America today, 55% of seniors are trying to survive on less than $25,000 a year while billionaires pay the same into Social Security as someone who makes $147,000," </w:t>
      </w:r>
      <w:r w:rsidRPr="00B06341">
        <w:rPr>
          <w:rFonts w:ascii="Times New Roman" w:hAnsi="Times New Roman" w:cs="Times New Roman"/>
        </w:rPr>
        <w:t>Sanders wrote in a Twitter post marking 87 years since Franklin Delano Roosevelt signed the Social Security Act of 1935 into law.</w:t>
      </w:r>
    </w:p>
    <w:p w14:paraId="2CABE290"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"Let's end that absurdity," Sanders added of the payroll tax cap. "Let's expand Social Security and scrap the cap."</w:t>
      </w:r>
    </w:p>
    <w:p w14:paraId="591F7545"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By contrast, former President Donald Trump--a likely 2024 candidate--has said he wants to "terminate" the payroll tax, a step that would kill the funding mechanism for Social Security and Medicare.</w:t>
      </w:r>
    </w:p>
    <w:p w14:paraId="26E2B26F"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Social Security's 87th anniversary comes as Republican lawmakers and congressional hopefuls are facing backlash for suggesting the program should be placed on the chopping block, peddling well-worn lies about its financial health.</w:t>
      </w:r>
    </w:p>
    <w:p w14:paraId="61E4020C"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lastRenderedPageBreak/>
        <w:t xml:space="preserve">Earlier this month, </w:t>
      </w:r>
      <w:r w:rsidRPr="00B06341">
        <w:rPr>
          <w:rStyle w:val="Emphasis"/>
          <w:rFonts w:ascii="Times New Roman" w:hAnsi="Times New Roman" w:cs="Times New Roman"/>
        </w:rPr>
        <w:t>Sen</w:t>
      </w:r>
      <w:r w:rsidRPr="00B06341">
        <w:rPr>
          <w:rFonts w:ascii="Times New Roman" w:hAnsi="Times New Roman" w:cs="Times New Roman"/>
        </w:rPr>
        <w:t xml:space="preserve">. Ron </w:t>
      </w:r>
      <w:r w:rsidRPr="00B06341">
        <w:rPr>
          <w:rStyle w:val="Emphasis"/>
          <w:rFonts w:ascii="Times New Roman" w:hAnsi="Times New Roman" w:cs="Times New Roman"/>
        </w:rPr>
        <w:t>Johnson</w:t>
      </w:r>
      <w:r w:rsidRPr="00B06341">
        <w:rPr>
          <w:rFonts w:ascii="Times New Roman" w:hAnsi="Times New Roman" w:cs="Times New Roman"/>
        </w:rPr>
        <w:t xml:space="preserve"> (R-Wis.)--who will face progressive challenger Mandela Barnes in November--</w:t>
      </w:r>
      <w:r w:rsidRPr="00B06341">
        <w:rPr>
          <w:rStyle w:val="Emphasis"/>
          <w:rFonts w:ascii="Times New Roman" w:hAnsi="Times New Roman" w:cs="Times New Roman"/>
        </w:rPr>
        <w:t>argued that Social Security and Medicare should be converted to "discretionary" programs, opening the door to cuts.</w:t>
      </w:r>
    </w:p>
    <w:p w14:paraId="032F6945" w14:textId="77777777" w:rsidR="00AF1299" w:rsidRPr="00B06341" w:rsidRDefault="00AF1299" w:rsidP="00AF1299">
      <w:pPr>
        <w:rPr>
          <w:rStyle w:val="Emphasis"/>
          <w:rFonts w:ascii="Times New Roman" w:hAnsi="Times New Roman" w:cs="Times New Roman"/>
        </w:rPr>
      </w:pPr>
      <w:r w:rsidRPr="00B06341">
        <w:rPr>
          <w:rStyle w:val="Emphasis"/>
          <w:rFonts w:ascii="Times New Roman" w:hAnsi="Times New Roman" w:cs="Times New Roman"/>
        </w:rPr>
        <w:t>Sen</w:t>
      </w:r>
      <w:r w:rsidRPr="00B06341">
        <w:rPr>
          <w:rFonts w:ascii="Times New Roman" w:hAnsi="Times New Roman" w:cs="Times New Roman"/>
          <w:u w:val="single"/>
        </w:rPr>
        <w:t>.</w:t>
      </w:r>
      <w:r w:rsidRPr="00B06341">
        <w:rPr>
          <w:rFonts w:ascii="Times New Roman" w:hAnsi="Times New Roman" w:cs="Times New Roman"/>
        </w:rPr>
        <w:t xml:space="preserve"> Rick </w:t>
      </w:r>
      <w:r w:rsidRPr="00B06341">
        <w:rPr>
          <w:rStyle w:val="Emphasis"/>
          <w:rFonts w:ascii="Times New Roman" w:hAnsi="Times New Roman" w:cs="Times New Roman"/>
        </w:rPr>
        <w:t>Scott</w:t>
      </w:r>
      <w:r w:rsidRPr="00B06341">
        <w:rPr>
          <w:rFonts w:ascii="Times New Roman" w:hAnsi="Times New Roman" w:cs="Times New Roman"/>
          <w:u w:val="single"/>
        </w:rPr>
        <w:t xml:space="preserve"> (</w:t>
      </w:r>
      <w:r w:rsidRPr="00B06341">
        <w:rPr>
          <w:rFonts w:ascii="Times New Roman" w:hAnsi="Times New Roman" w:cs="Times New Roman"/>
        </w:rPr>
        <w:t>R-Fla.),</w:t>
      </w:r>
      <w:r w:rsidRPr="00B06341">
        <w:rPr>
          <w:rFonts w:ascii="Times New Roman" w:hAnsi="Times New Roman" w:cs="Times New Roman"/>
          <w:u w:val="single"/>
        </w:rPr>
        <w:t xml:space="preserve"> </w:t>
      </w:r>
      <w:r w:rsidRPr="00B06341">
        <w:rPr>
          <w:rStyle w:val="Emphasis"/>
          <w:rFonts w:ascii="Times New Roman" w:hAnsi="Times New Roman" w:cs="Times New Roman"/>
        </w:rPr>
        <w:t>chair of the National Republican Senatorial Committee, released a plan earlier this year that would sunset all federal programs--including Social Security and Medicare--every five years unless Congress explicitly votes to reauthorize them.</w:t>
      </w:r>
    </w:p>
    <w:p w14:paraId="4CE6268D"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"That would undermine the Social Security guarantee, causing enormous insecurity for millions of beneficiaries," notes Nancy Altman, the president of Social Security Works. "It would offer Social Security's opponents in Congress enormous leverage to make draconian cuts even when they are not in control, thanks to the non-constitutional requirement of 60 votes in the Senate for nearly everything."</w:t>
      </w:r>
    </w:p>
    <w:p w14:paraId="3461C8B1" w14:textId="77777777" w:rsidR="00AF1299" w:rsidRPr="00B06341" w:rsidRDefault="00AF1299" w:rsidP="00AF1299">
      <w:pPr>
        <w:rPr>
          <w:rFonts w:ascii="Times New Roman" w:hAnsi="Times New Roman" w:cs="Times New Roman"/>
        </w:rPr>
      </w:pPr>
      <w:r w:rsidRPr="00B06341">
        <w:rPr>
          <w:rStyle w:val="Emphasis"/>
          <w:rFonts w:ascii="Times New Roman" w:hAnsi="Times New Roman" w:cs="Times New Roman"/>
        </w:rPr>
        <w:t>GOP congressional candidates have also voiced a willingness to target Social Security.</w:t>
      </w:r>
      <w:r w:rsidRPr="00B06341">
        <w:rPr>
          <w:rFonts w:ascii="Times New Roman" w:hAnsi="Times New Roman" w:cs="Times New Roman"/>
        </w:rPr>
        <w:t xml:space="preserve"> Blake Masters, the far-right Republican nominee for U.S. Senate in Arizona, said in June that "maybe we should privatize Social Security," an unpopular position with U.S. voters.</w:t>
      </w:r>
    </w:p>
    <w:p w14:paraId="265CF423"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"Private retirement accounts, get the government out of it," Masters added.</w:t>
      </w:r>
    </w:p>
    <w:p w14:paraId="570EA147"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One recent analysis showed that </w:t>
      </w:r>
      <w:r w:rsidRPr="00B06341">
        <w:rPr>
          <w:rFonts w:ascii="Times New Roman" w:hAnsi="Times New Roman" w:cs="Times New Roman"/>
          <w:u w:val="single"/>
        </w:rPr>
        <w:t>Social Security benefits kept nearly 22.5 million adults and children above the poverty line in 2020 with modest monthly payments</w:t>
      </w:r>
      <w:r w:rsidRPr="00B06341">
        <w:rPr>
          <w:rFonts w:ascii="Times New Roman" w:hAnsi="Times New Roman" w:cs="Times New Roman"/>
        </w:rPr>
        <w:t>. In June 2022, the average Social Security retirement benefit check was just over $1,623.</w:t>
      </w:r>
    </w:p>
    <w:p w14:paraId="674E1455" w14:textId="77777777" w:rsidR="00AF1299" w:rsidRPr="00B06341" w:rsidRDefault="00AF1299" w:rsidP="00AF1299">
      <w:pPr>
        <w:rPr>
          <w:rStyle w:val="Emphasis"/>
          <w:rFonts w:ascii="Times New Roman" w:hAnsi="Times New Roman" w:cs="Times New Roman"/>
        </w:rPr>
      </w:pPr>
      <w:r w:rsidRPr="00B06341">
        <w:rPr>
          <w:rFonts w:ascii="Times New Roman" w:hAnsi="Times New Roman" w:cs="Times New Roman"/>
        </w:rPr>
        <w:t xml:space="preserve">"Social Security was established on this day 87 years ago," Charles </w:t>
      </w:r>
      <w:r w:rsidRPr="00B06341">
        <w:rPr>
          <w:rStyle w:val="Emphasis"/>
          <w:rFonts w:ascii="Times New Roman" w:hAnsi="Times New Roman" w:cs="Times New Roman"/>
        </w:rPr>
        <w:t>Booker, a progressive looking to unseat Sen. Rand Paul (R-Ky.)--a past supporter of privatization--tweeted Sunday. "Right now, my opponent wants to work with Rick Scott to take a chainsaw to it."</w:t>
      </w:r>
    </w:p>
    <w:p w14:paraId="396EDE2A"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"I'm running for Senate to protect your benefits," Booker added, "and keep the promise made to the American people."</w:t>
      </w:r>
    </w:p>
    <w:p w14:paraId="6D4DD090"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Pennsylvania's Democratic U.S. Senate nominee John Fetterman sent a similar message on Sunday, calling Social Security "critical lifeline for PA's seniors."</w:t>
      </w:r>
    </w:p>
    <w:p w14:paraId="5D472650"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"Whenever Dr. Oz or the GOP try to take away these hard-earned benefits from our seniors, I will always fight back," said Fetterman.</w:t>
      </w:r>
    </w:p>
    <w:p w14:paraId="0D95AA99"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Progressives have also spotlighted potential threats to Social Security coming from the Biden administration. In July, the program's defenders sounded the alarm over President Joe Biden's quiet nomination of a long-time privatization advocate to serve on the Social Security Advisory Board.</w:t>
      </w:r>
    </w:p>
    <w:p w14:paraId="41BE79C3"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"Andrew Biggs has advocated for Social Security cuts throughout his career," Social Security Works pointed out. "And now, he's been nominated to oversee Social Security. The Senate can, and must, block this terrible nomination."</w:t>
      </w:r>
    </w:p>
    <w:p w14:paraId="435200EF" w14:textId="77777777" w:rsidR="00AF1299" w:rsidRPr="00B06341" w:rsidRDefault="00AF1299" w:rsidP="00AF1299">
      <w:pPr>
        <w:pStyle w:val="Heading4"/>
        <w:rPr>
          <w:rStyle w:val="Style13ptBold"/>
          <w:rFonts w:ascii="Times New Roman" w:hAnsi="Times New Roman" w:cs="Times New Roman"/>
          <w:b/>
          <w:bCs w:val="0"/>
        </w:rPr>
      </w:pPr>
      <w:r w:rsidRPr="00B06341">
        <w:rPr>
          <w:rStyle w:val="Style13ptBold"/>
          <w:rFonts w:ascii="Times New Roman" w:hAnsi="Times New Roman" w:cs="Times New Roman"/>
          <w:b/>
        </w:rPr>
        <w:t>Republicans will oppose the plan – they want to cut Social Security, not expand it</w:t>
      </w:r>
    </w:p>
    <w:p w14:paraId="3BFABB86" w14:textId="77777777" w:rsidR="00AF1299" w:rsidRPr="00B06341" w:rsidRDefault="00AF1299" w:rsidP="00AF1299">
      <w:pPr>
        <w:rPr>
          <w:rStyle w:val="Style13ptBold"/>
          <w:rFonts w:ascii="Times New Roman" w:hAnsi="Times New Roman" w:cs="Times New Roman"/>
        </w:rPr>
      </w:pPr>
      <w:r w:rsidRPr="00B06341">
        <w:rPr>
          <w:rStyle w:val="Style13ptBold"/>
          <w:rFonts w:ascii="Times New Roman" w:hAnsi="Times New Roman" w:cs="Times New Roman"/>
        </w:rPr>
        <w:t>Eberwein, Heartland Signal Reporter, 23</w:t>
      </w:r>
    </w:p>
    <w:p w14:paraId="1CF8D055"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lastRenderedPageBreak/>
        <w:t xml:space="preserve">[Richard, 1-6-23, Heartland Signal, “The Republican plan to cut Social Security is very real”, </w:t>
      </w:r>
      <w:hyperlink r:id="rId110" w:history="1">
        <w:r w:rsidRPr="00B06341">
          <w:rPr>
            <w:rStyle w:val="Hyperlink"/>
            <w:rFonts w:ascii="Times New Roman" w:hAnsi="Times New Roman" w:cs="Times New Roman"/>
          </w:rPr>
          <w:t>https://heartlandsignal.com/2023/01/06/the-republican-plan-to-cut-social-security-is-very-real/</w:t>
        </w:r>
      </w:hyperlink>
      <w:r w:rsidRPr="00B06341">
        <w:rPr>
          <w:rFonts w:ascii="Times New Roman" w:hAnsi="Times New Roman" w:cs="Times New Roman"/>
        </w:rPr>
        <w:t>, accessed 6/30/23, S.P.]</w:t>
      </w:r>
    </w:p>
    <w:p w14:paraId="105D1FC1" w14:textId="77777777" w:rsidR="00AF1299" w:rsidRPr="00B06341" w:rsidRDefault="00AF1299" w:rsidP="00AF1299">
      <w:pPr>
        <w:rPr>
          <w:rStyle w:val="StyleUnderline"/>
          <w:rFonts w:ascii="Times New Roman" w:hAnsi="Times New Roman" w:cs="Times New Roman"/>
        </w:rPr>
      </w:pPr>
      <w:r w:rsidRPr="00B06341">
        <w:rPr>
          <w:rFonts w:ascii="Times New Roman" w:hAnsi="Times New Roman" w:cs="Times New Roman"/>
        </w:rPr>
        <w:t xml:space="preserve">In recent months, </w:t>
      </w:r>
      <w:r w:rsidRPr="00B06341">
        <w:rPr>
          <w:rStyle w:val="StyleUnderline"/>
          <w:rFonts w:ascii="Times New Roman" w:hAnsi="Times New Roman" w:cs="Times New Roman"/>
        </w:rPr>
        <w:t>Republican leadership in Congress has expressed their desire to make cuts to popular safety net programs like Social Security</w:t>
      </w:r>
      <w:r w:rsidRPr="00B06341">
        <w:rPr>
          <w:rFonts w:ascii="Times New Roman" w:hAnsi="Times New Roman" w:cs="Times New Roman"/>
        </w:rPr>
        <w:t xml:space="preserve"> and Medicare. Most notably, probable </w:t>
      </w:r>
      <w:r w:rsidRPr="00B06341">
        <w:rPr>
          <w:rStyle w:val="StyleUnderline"/>
          <w:rFonts w:ascii="Times New Roman" w:hAnsi="Times New Roman" w:cs="Times New Roman"/>
        </w:rPr>
        <w:t xml:space="preserve">Speaker of the House Kevin McCarthy and Senate Minority Whip John Thune both openly laid out their plans to make cuts to Social Security benefits. </w:t>
      </w:r>
    </w:p>
    <w:p w14:paraId="5F97DE8B"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[Note: McCarthy = Rep. Kevin McCarthy (R-CA), Speaker of the House, Thune = Sen. John Thune (R-SD), Senate Minority Whip]</w:t>
      </w:r>
    </w:p>
    <w:p w14:paraId="60415382" w14:textId="77777777" w:rsidR="00AF1299" w:rsidRPr="00B06341" w:rsidRDefault="00AF1299" w:rsidP="00AF1299">
      <w:pPr>
        <w:rPr>
          <w:rFonts w:ascii="Times New Roman" w:hAnsi="Times New Roman" w:cs="Times New Roman"/>
        </w:rPr>
      </w:pPr>
    </w:p>
    <w:p w14:paraId="5FF8EC19" w14:textId="77777777" w:rsidR="00A77FA6" w:rsidRPr="00B06341" w:rsidRDefault="00000000" w:rsidP="00A77FA6">
      <w:pPr>
        <w:pStyle w:val="Heading4"/>
        <w:rPr>
          <w:rFonts w:ascii="Times New Roman" w:hAnsi="Times New Roman" w:cs="Times New Roman"/>
        </w:rPr>
      </w:pPr>
      <w:sdt>
        <w:sdtPr>
          <w:rPr>
            <w:rFonts w:ascii="Times New Roman" w:hAnsi="Times New Roman" w:cs="Times New Roman"/>
          </w:rPr>
          <w:tag w:val="goog_rdk_1"/>
          <w:id w:val="141246122"/>
        </w:sdtPr>
        <w:sdtContent/>
      </w:sdt>
      <w:sdt>
        <w:sdtPr>
          <w:rPr>
            <w:rFonts w:ascii="Times New Roman" w:hAnsi="Times New Roman" w:cs="Times New Roman"/>
          </w:rPr>
          <w:tag w:val="goog_rdk_8"/>
          <w:id w:val="1646939653"/>
        </w:sdtPr>
        <w:sdtContent/>
      </w:sdt>
      <w:sdt>
        <w:sdtPr>
          <w:rPr>
            <w:rFonts w:ascii="Times New Roman" w:hAnsi="Times New Roman" w:cs="Times New Roman"/>
          </w:rPr>
          <w:tag w:val="goog_rdk_17"/>
          <w:id w:val="2050801112"/>
        </w:sdtPr>
        <w:sdtContent/>
      </w:sdt>
      <w:r w:rsidR="00A77FA6" w:rsidRPr="00B06341">
        <w:rPr>
          <w:rFonts w:ascii="Times New Roman" w:hAnsi="Times New Roman" w:cs="Times New Roman"/>
        </w:rPr>
        <w:t>Republicans want to slash Social Security</w:t>
      </w:r>
    </w:p>
    <w:p w14:paraId="6B866A6C" w14:textId="77777777" w:rsidR="00A77FA6" w:rsidRPr="00B06341" w:rsidRDefault="00A77FA6" w:rsidP="00A77FA6">
      <w:pPr>
        <w:rPr>
          <w:rStyle w:val="Style13ptBold"/>
          <w:rFonts w:ascii="Times New Roman" w:hAnsi="Times New Roman" w:cs="Times New Roman"/>
        </w:rPr>
      </w:pPr>
      <w:r w:rsidRPr="00B06341">
        <w:rPr>
          <w:rStyle w:val="Style13ptBold"/>
          <w:rFonts w:ascii="Times New Roman" w:hAnsi="Times New Roman" w:cs="Times New Roman"/>
        </w:rPr>
        <w:t>Johnson, Common Dreams, 23</w:t>
      </w:r>
    </w:p>
    <w:p w14:paraId="1EADAE4B" w14:textId="77777777" w:rsidR="00A77FA6" w:rsidRPr="00B06341" w:rsidRDefault="00A77FA6" w:rsidP="00A77FA6">
      <w:pPr>
        <w:rPr>
          <w:rFonts w:ascii="Times New Roman" w:hAnsi="Times New Roman" w:cs="Times New Roman"/>
        </w:rPr>
      </w:pPr>
      <w:r w:rsidRPr="00B06341">
        <w:rPr>
          <w:rFonts w:ascii="Times New Roman" w:hAnsi="Times New Roman" w:cs="Times New Roman"/>
        </w:rPr>
        <w:t xml:space="preserve">[Jake, </w:t>
      </w:r>
      <w:sdt>
        <w:sdtPr>
          <w:rPr>
            <w:rFonts w:ascii="Times New Roman" w:hAnsi="Times New Roman" w:cs="Times New Roman"/>
          </w:rPr>
          <w:tag w:val="goog_rdk_4"/>
          <w:id w:val="-1869976975"/>
        </w:sdtPr>
        <w:sdtContent/>
      </w:sdt>
      <w:sdt>
        <w:sdtPr>
          <w:rPr>
            <w:rFonts w:ascii="Times New Roman" w:hAnsi="Times New Roman" w:cs="Times New Roman"/>
          </w:rPr>
          <w:tag w:val="goog_rdk_11"/>
          <w:id w:val="-936434010"/>
        </w:sdtPr>
        <w:sdtContent/>
      </w:sdt>
      <w:r w:rsidRPr="00B06341">
        <w:rPr>
          <w:rFonts w:ascii="Times New Roman" w:hAnsi="Times New Roman" w:cs="Times New Roman"/>
        </w:rPr>
        <w:t xml:space="preserve">5-23-23, Common Dreams, “House Dems Announce Bill to Expand Social Security as GOP Default Threat Imperils Payments”, </w:t>
      </w:r>
      <w:hyperlink r:id="rId111" w:history="1">
        <w:r w:rsidRPr="00B06341">
          <w:rPr>
            <w:rStyle w:val="Hyperlink"/>
            <w:rFonts w:ascii="Times New Roman" w:hAnsi="Times New Roman" w:cs="Times New Roman"/>
          </w:rPr>
          <w:t>https://www.commondreams.org/news/democrats-expand-social-security-bill</w:t>
        </w:r>
      </w:hyperlink>
      <w:r w:rsidRPr="00B06341">
        <w:rPr>
          <w:rFonts w:ascii="Times New Roman" w:hAnsi="Times New Roman" w:cs="Times New Roman"/>
        </w:rPr>
        <w:t>, accessed 7/2/23, S.P.]</w:t>
      </w:r>
    </w:p>
    <w:p w14:paraId="08042CDF" w14:textId="77777777" w:rsidR="00A77FA6" w:rsidRPr="00B06341" w:rsidRDefault="00A77FA6" w:rsidP="00A77FA6">
      <w:pPr>
        <w:rPr>
          <w:rFonts w:ascii="Times New Roman" w:hAnsi="Times New Roman" w:cs="Times New Roman"/>
        </w:rPr>
      </w:pPr>
      <w:r w:rsidRPr="00B06341">
        <w:rPr>
          <w:rStyle w:val="StyleUnderline"/>
          <w:rFonts w:ascii="Times New Roman" w:hAnsi="Times New Roman" w:cs="Times New Roman"/>
        </w:rPr>
        <w:t>Rep. John Larson</w:t>
      </w:r>
      <w:r w:rsidRPr="00B06341">
        <w:rPr>
          <w:rFonts w:ascii="Times New Roman" w:hAnsi="Times New Roman" w:cs="Times New Roman"/>
        </w:rPr>
        <w:t xml:space="preserve"> (D-Conn.), the lead author of the latest version of the Social Security 2100 Act, </w:t>
      </w:r>
      <w:r w:rsidRPr="00B06341">
        <w:rPr>
          <w:rStyle w:val="StyleUnderline"/>
          <w:rFonts w:ascii="Times New Roman" w:hAnsi="Times New Roman" w:cs="Times New Roman"/>
        </w:rPr>
        <w:t>said during Tuesday's press conference that Social Security recipients are not "bargaining chips" and blasted Republican proposals to slash benefits.</w:t>
      </w:r>
    </w:p>
    <w:p w14:paraId="233A0E47" w14:textId="77777777" w:rsidR="00A77FA6" w:rsidRPr="00B06341" w:rsidRDefault="00A77FA6" w:rsidP="00A77FA6">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 xml:space="preserve">I think you have to give </w:t>
      </w:r>
      <w:r w:rsidRPr="00B06341">
        <w:rPr>
          <w:rFonts w:ascii="Times New Roman" w:hAnsi="Times New Roman" w:cs="Times New Roman"/>
        </w:rPr>
        <w:t>[former President Donald</w:t>
      </w:r>
      <w:r w:rsidRPr="00B06341">
        <w:rPr>
          <w:rStyle w:val="StyleUnderline"/>
          <w:rFonts w:ascii="Times New Roman" w:hAnsi="Times New Roman" w:cs="Times New Roman"/>
        </w:rPr>
        <w:t>] Trump at least some credit for telling the Republicans, 'Are you crazy holding Social Security and Medicare hostage?'</w:t>
      </w:r>
      <w:r w:rsidRPr="00B06341">
        <w:rPr>
          <w:rFonts w:ascii="Times New Roman" w:hAnsi="Times New Roman" w:cs="Times New Roman"/>
        </w:rPr>
        <w:t>" Larson said, referring to Trump's criticism of the GOP's approach to the debt ceiling standoff earlier this year.</w:t>
      </w:r>
    </w:p>
    <w:p w14:paraId="0542742B" w14:textId="77777777" w:rsidR="00A77FA6" w:rsidRPr="00B06341" w:rsidRDefault="00A77FA6" w:rsidP="00A77FA6">
      <w:pPr>
        <w:rPr>
          <w:rStyle w:val="StyleUnderline"/>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They've kind of done the Michael Jackson moonwalk backwards trying to explain why all of their legislation, their study committee, that calls for 21% across-the-board cuts still remains out there in print," Larson added.</w:t>
      </w:r>
    </w:p>
    <w:p w14:paraId="616F35D7" w14:textId="77777777" w:rsidR="00A77FA6" w:rsidRPr="00B06341" w:rsidRDefault="00A77FA6" w:rsidP="00A77FA6">
      <w:pPr>
        <w:rPr>
          <w:rStyle w:val="StyleUnderline"/>
          <w:rFonts w:ascii="Times New Roman" w:hAnsi="Times New Roman" w:cs="Times New Roman"/>
        </w:rPr>
      </w:pPr>
    </w:p>
    <w:p w14:paraId="39906226" w14:textId="6FB5A7C1" w:rsidR="008A5565" w:rsidRPr="00B06341" w:rsidRDefault="008A5565" w:rsidP="008A5565">
      <w:pPr>
        <w:pStyle w:val="Heading4"/>
        <w:rPr>
          <w:rFonts w:ascii="Times New Roman" w:hAnsi="Times New Roman" w:cs="Times New Roman"/>
        </w:rPr>
      </w:pPr>
      <w:r w:rsidRPr="00B06341">
        <w:rPr>
          <w:rFonts w:ascii="Times New Roman" w:hAnsi="Times New Roman" w:cs="Times New Roman"/>
        </w:rPr>
        <w:t>Republicans want to cut Social Security – April vote proves</w:t>
      </w:r>
    </w:p>
    <w:p w14:paraId="731227AA" w14:textId="77777777" w:rsidR="008A5565" w:rsidRPr="00B06341" w:rsidRDefault="008A5565" w:rsidP="008A5565">
      <w:pPr>
        <w:rPr>
          <w:rStyle w:val="Style13ptBold"/>
          <w:rFonts w:ascii="Times New Roman" w:hAnsi="Times New Roman" w:cs="Times New Roman"/>
        </w:rPr>
      </w:pPr>
      <w:r w:rsidRPr="00B06341">
        <w:rPr>
          <w:rStyle w:val="Style13ptBold"/>
          <w:rFonts w:ascii="Times New Roman" w:hAnsi="Times New Roman" w:cs="Times New Roman"/>
        </w:rPr>
        <w:t>Lawson, Social Security Works Executive Director, 23</w:t>
      </w:r>
    </w:p>
    <w:p w14:paraId="1A889920" w14:textId="79055CB0" w:rsidR="008A5565" w:rsidRPr="00B06341" w:rsidRDefault="008A5565" w:rsidP="008A5565">
      <w:pPr>
        <w:rPr>
          <w:rFonts w:ascii="Times New Roman" w:hAnsi="Times New Roman" w:cs="Times New Roman"/>
        </w:rPr>
      </w:pPr>
      <w:r w:rsidRPr="00B06341">
        <w:rPr>
          <w:rFonts w:ascii="Times New Roman" w:hAnsi="Times New Roman" w:cs="Times New Roman"/>
        </w:rPr>
        <w:t xml:space="preserve">[Alex, 4-26-23, Social Security Works, “217 Republicans Just Voted to Cut Social Security”, </w:t>
      </w:r>
      <w:hyperlink r:id="rId112" w:history="1">
        <w:r w:rsidRPr="00B06341">
          <w:rPr>
            <w:rStyle w:val="Hyperlink"/>
            <w:rFonts w:ascii="Times New Roman" w:hAnsi="Times New Roman" w:cs="Times New Roman"/>
          </w:rPr>
          <w:t>https://socialsecurityworks.org/2023/04/26/217-republicans-cut-social-security/</w:t>
        </w:r>
      </w:hyperlink>
      <w:r w:rsidRPr="00B06341">
        <w:rPr>
          <w:rFonts w:ascii="Times New Roman" w:hAnsi="Times New Roman" w:cs="Times New Roman"/>
        </w:rPr>
        <w:t>, accessed 7/3/2023, S.P.]</w:t>
      </w:r>
    </w:p>
    <w:p w14:paraId="0567178D" w14:textId="77777777" w:rsidR="008A5565" w:rsidRPr="00B06341" w:rsidRDefault="008A5565" w:rsidP="008A5565">
      <w:pPr>
        <w:rPr>
          <w:rStyle w:val="StyleUnderline"/>
          <w:rFonts w:ascii="Times New Roman" w:hAnsi="Times New Roman" w:cs="Times New Roman"/>
        </w:rPr>
      </w:pPr>
      <w:r w:rsidRPr="00B06341">
        <w:rPr>
          <w:rFonts w:ascii="Times New Roman" w:hAnsi="Times New Roman" w:cs="Times New Roman"/>
        </w:rPr>
        <w:t xml:space="preserve">(Washington, DC) — The following is a statement from Alex Lawson, Executive Director of Social Security Works, in response to </w:t>
      </w:r>
      <w:r w:rsidRPr="00B06341">
        <w:rPr>
          <w:rStyle w:val="StyleUnderline"/>
          <w:rFonts w:ascii="Times New Roman" w:hAnsi="Times New Roman" w:cs="Times New Roman"/>
        </w:rPr>
        <w:t xml:space="preserve">217 House Republicans voting for a bill that reduces funding for the Social Security Administration: </w:t>
      </w:r>
    </w:p>
    <w:p w14:paraId="5EFF352B" w14:textId="77777777" w:rsidR="008A5565" w:rsidRPr="00B06341" w:rsidRDefault="008A5565" w:rsidP="008A5565">
      <w:pPr>
        <w:rPr>
          <w:rFonts w:ascii="Times New Roman" w:hAnsi="Times New Roman" w:cs="Times New Roman"/>
        </w:rPr>
      </w:pPr>
      <w:r w:rsidRPr="00B06341">
        <w:rPr>
          <w:rStyle w:val="StyleUnderline"/>
          <w:rFonts w:ascii="Times New Roman" w:hAnsi="Times New Roman" w:cs="Times New Roman"/>
        </w:rPr>
        <w:t>“Nearly every Republican in the U.S. House just voted to slash the already inadequate funding of the Social Security Administration (SSA). If this bill becomes law, it will force SSA to close field offices, reduce hours, and lay off thousands of workers</w:t>
      </w:r>
      <w:r w:rsidRPr="00B06341">
        <w:rPr>
          <w:rFonts w:ascii="Times New Roman" w:hAnsi="Times New Roman" w:cs="Times New Roman"/>
        </w:rPr>
        <w:t>. This will make it far harder for Americans to claim the benefits they’ve earned.</w:t>
      </w:r>
    </w:p>
    <w:p w14:paraId="7FA78E41" w14:textId="77777777" w:rsidR="008A5565" w:rsidRPr="00B06341" w:rsidRDefault="008A5565" w:rsidP="008A5565">
      <w:pPr>
        <w:rPr>
          <w:rFonts w:ascii="Times New Roman" w:hAnsi="Times New Roman" w:cs="Times New Roman"/>
        </w:rPr>
      </w:pPr>
      <w:r w:rsidRPr="00B06341">
        <w:rPr>
          <w:rStyle w:val="StyleUnderline"/>
          <w:rFonts w:ascii="Times New Roman" w:hAnsi="Times New Roman" w:cs="Times New Roman"/>
        </w:rPr>
        <w:lastRenderedPageBreak/>
        <w:t>Cuts to SSA are cuts to Social Security</w:t>
      </w:r>
      <w:r w:rsidRPr="00B06341">
        <w:rPr>
          <w:rFonts w:ascii="Times New Roman" w:hAnsi="Times New Roman" w:cs="Times New Roman"/>
        </w:rPr>
        <w:t xml:space="preserve">, and we will hold every single one of these members accountable. </w:t>
      </w:r>
    </w:p>
    <w:p w14:paraId="5A09596F" w14:textId="77777777" w:rsidR="008A5565" w:rsidRPr="00B06341" w:rsidRDefault="008A5565" w:rsidP="008A5565">
      <w:pPr>
        <w:rPr>
          <w:rFonts w:ascii="Times New Roman" w:hAnsi="Times New Roman" w:cs="Times New Roman"/>
        </w:rPr>
      </w:pPr>
      <w:r w:rsidRPr="00B06341">
        <w:rPr>
          <w:rStyle w:val="StyleUnderline"/>
          <w:rFonts w:ascii="Times New Roman" w:hAnsi="Times New Roman" w:cs="Times New Roman"/>
        </w:rPr>
        <w:t>This vote shows that Republicans are united in support of cutting Social Security</w:t>
      </w:r>
      <w:r w:rsidRPr="00B06341">
        <w:rPr>
          <w:rFonts w:ascii="Times New Roman" w:hAnsi="Times New Roman" w:cs="Times New Roman"/>
        </w:rPr>
        <w:t xml:space="preserve">, while Democrats are united in support of a clean debt limit increase with no cuts to Social Security or any other benefits.” </w:t>
      </w:r>
    </w:p>
    <w:p w14:paraId="5944A590" w14:textId="77777777" w:rsidR="008A5565" w:rsidRPr="00B06341" w:rsidRDefault="008A5565" w:rsidP="00A77FA6">
      <w:pPr>
        <w:rPr>
          <w:rStyle w:val="StyleUnderline"/>
          <w:rFonts w:ascii="Times New Roman" w:hAnsi="Times New Roman" w:cs="Times New Roman"/>
        </w:rPr>
      </w:pPr>
    </w:p>
    <w:p w14:paraId="18F2708E" w14:textId="77777777" w:rsidR="00AF1299" w:rsidRPr="00B06341" w:rsidRDefault="00AF1299" w:rsidP="00AF1299">
      <w:pPr>
        <w:pStyle w:val="Heading3"/>
        <w:rPr>
          <w:rFonts w:ascii="Times New Roman" w:hAnsi="Times New Roman" w:cs="Times New Roman"/>
        </w:rPr>
      </w:pPr>
      <w:bookmarkStart w:id="63" w:name="_Toc140420842"/>
      <w:r w:rsidRPr="00B06341">
        <w:rPr>
          <w:rFonts w:ascii="Times New Roman" w:hAnsi="Times New Roman" w:cs="Times New Roman"/>
        </w:rPr>
        <w:lastRenderedPageBreak/>
        <w:t>Partisanship</w:t>
      </w:r>
      <w:bookmarkEnd w:id="63"/>
    </w:p>
    <w:p w14:paraId="27D4AC90" w14:textId="77777777" w:rsidR="00AF1299" w:rsidRPr="00B06341" w:rsidRDefault="00AF1299" w:rsidP="00AF1299">
      <w:pPr>
        <w:rPr>
          <w:rFonts w:ascii="Times New Roman" w:hAnsi="Times New Roman" w:cs="Times New Roman"/>
        </w:rPr>
      </w:pPr>
    </w:p>
    <w:p w14:paraId="24ECD3E6" w14:textId="77777777" w:rsidR="00AF1299" w:rsidRPr="00B06341" w:rsidRDefault="00AF1299" w:rsidP="00AF1299">
      <w:pPr>
        <w:pStyle w:val="Heading4"/>
        <w:rPr>
          <w:rFonts w:ascii="Times New Roman" w:hAnsi="Times New Roman" w:cs="Times New Roman"/>
        </w:rPr>
      </w:pPr>
      <w:r w:rsidRPr="00B06341">
        <w:rPr>
          <w:rFonts w:ascii="Times New Roman" w:hAnsi="Times New Roman" w:cs="Times New Roman"/>
        </w:rPr>
        <w:t>Plan will spark a partisan fight over the details of Social Security reform</w:t>
      </w:r>
    </w:p>
    <w:p w14:paraId="2C89F240" w14:textId="77777777" w:rsidR="00AF1299" w:rsidRPr="00B06341" w:rsidRDefault="00AF1299" w:rsidP="00AF1299">
      <w:pPr>
        <w:rPr>
          <w:rStyle w:val="Style13ptBold"/>
          <w:rFonts w:ascii="Times New Roman" w:hAnsi="Times New Roman" w:cs="Times New Roman"/>
        </w:rPr>
      </w:pPr>
      <w:r w:rsidRPr="00B06341">
        <w:rPr>
          <w:rStyle w:val="Style13ptBold"/>
          <w:rFonts w:ascii="Times New Roman" w:hAnsi="Times New Roman" w:cs="Times New Roman"/>
        </w:rPr>
        <w:t>Gleckman, Forbes senior contributor, 22</w:t>
      </w:r>
    </w:p>
    <w:p w14:paraId="431F56F8"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[Howard, 10-22-22, Forbes, “Politicians are Arguing Again about Social Security. That’s a Good Thing,” </w:t>
      </w:r>
      <w:hyperlink r:id="rId113" w:history="1">
        <w:r w:rsidRPr="00B06341">
          <w:rPr>
            <w:rStyle w:val="Hyperlink"/>
            <w:rFonts w:ascii="Times New Roman" w:hAnsi="Times New Roman" w:cs="Times New Roman"/>
          </w:rPr>
          <w:t>https://www.forbes.com/sites/howardgleckman/2022/10/26/politicians-arguing-again-about-social-security-thats-good/?sh=7d6a74e4bee4</w:t>
        </w:r>
      </w:hyperlink>
      <w:r w:rsidRPr="00B06341">
        <w:rPr>
          <w:rFonts w:ascii="Times New Roman" w:hAnsi="Times New Roman" w:cs="Times New Roman"/>
        </w:rPr>
        <w:t>, Accessed 7/1/23, J.D.]</w:t>
      </w:r>
    </w:p>
    <w:p w14:paraId="24583A24" w14:textId="77777777" w:rsidR="00AF1299" w:rsidRPr="00B06341" w:rsidRDefault="00AF1299" w:rsidP="00AF1299">
      <w:pPr>
        <w:rPr>
          <w:rFonts w:ascii="Times New Roman" w:hAnsi="Times New Roman" w:cs="Times New Roman"/>
        </w:rPr>
      </w:pPr>
    </w:p>
    <w:p w14:paraId="67BB4CF2" w14:textId="77777777" w:rsidR="00AF1299" w:rsidRPr="00B06341" w:rsidRDefault="00AF1299" w:rsidP="00AF1299">
      <w:pPr>
        <w:rPr>
          <w:rFonts w:ascii="Times New Roman" w:hAnsi="Times New Roman" w:cs="Times New Roman"/>
        </w:rPr>
      </w:pPr>
      <w:r w:rsidRPr="00B06341">
        <w:rPr>
          <w:rFonts w:ascii="Times New Roman" w:hAnsi="Times New Roman" w:cs="Times New Roman"/>
          <w:u w:val="single"/>
        </w:rPr>
        <w:t>Suddenly, Social Security reform is back in the news.</w:t>
      </w:r>
      <w:r w:rsidRPr="00B06341">
        <w:rPr>
          <w:rFonts w:ascii="Times New Roman" w:hAnsi="Times New Roman" w:cs="Times New Roman"/>
        </w:rPr>
        <w:t xml:space="preserve"> For all the wrong reasons, perhaps. But at least </w:t>
      </w:r>
      <w:r w:rsidRPr="00B06341">
        <w:rPr>
          <w:rFonts w:ascii="Times New Roman" w:hAnsi="Times New Roman" w:cs="Times New Roman"/>
          <w:u w:val="single"/>
        </w:rPr>
        <w:t>politicians are talking about it. And that’s a good thing.</w:t>
      </w:r>
    </w:p>
    <w:p w14:paraId="1783BFE6"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rPr>
        <w:t xml:space="preserve">After all, </w:t>
      </w:r>
      <w:r w:rsidRPr="00B06341">
        <w:rPr>
          <w:rFonts w:ascii="Times New Roman" w:hAnsi="Times New Roman" w:cs="Times New Roman"/>
          <w:u w:val="single"/>
        </w:rPr>
        <w:t>in only about a dozen years, the Social Security program’s old-age trust fund — the account covering retirees and survivors — will be insolvent and able to pay only about three-quarters of its promised benefits. There’s a separate fund for people with disabilities.</w:t>
      </w:r>
    </w:p>
    <w:p w14:paraId="3465A82E"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Despite that looming shortfall, or perhaps because if it, </w:t>
      </w:r>
      <w:r w:rsidRPr="00B06341">
        <w:rPr>
          <w:rFonts w:ascii="Times New Roman" w:hAnsi="Times New Roman" w:cs="Times New Roman"/>
          <w:u w:val="single"/>
        </w:rPr>
        <w:t>politicians have been largely silent on the subject for decades</w:t>
      </w:r>
      <w:r w:rsidRPr="00B06341">
        <w:rPr>
          <w:rFonts w:ascii="Times New Roman" w:hAnsi="Times New Roman" w:cs="Times New Roman"/>
        </w:rPr>
        <w:t>. Every so often ideas float to the surface, but never seem to get much attention. Indeed, no president has fully confronted the issue since George W. Bush’s ill-fated 2005 plan to allow workers to invest their Social Security tax contributions in private accounts.</w:t>
      </w:r>
    </w:p>
    <w:p w14:paraId="3AF1CD72"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This year’s debate started when several influential Republicans urged big Social Security changes as part of broader government reform.</w:t>
      </w:r>
    </w:p>
    <w:p w14:paraId="696354FF"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In February, Sen. Rick Scott (R-Fla.), who chairs the GOP’s Senate campaign committee, proposed a wide-ranging plan to sunset all federal programs, including Social Security and Medicare, after five years.</w:t>
      </w:r>
    </w:p>
    <w:p w14:paraId="22C09886"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Many Senate Republicans, including GOP leader Mitch McConnell (R-Ky.) disavowed Scott’s plan. But others, such as Sen. Ron Johnson (R-Wis.), embraced it.</w:t>
      </w:r>
    </w:p>
    <w:p w14:paraId="51A81702"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Last June, </w:t>
      </w:r>
      <w:r w:rsidRPr="00B06341">
        <w:rPr>
          <w:rFonts w:ascii="Times New Roman" w:hAnsi="Times New Roman" w:cs="Times New Roman"/>
          <w:u w:val="single"/>
        </w:rPr>
        <w:t>the Republican Study Committee (RSC), which represents about 150 House Republicans, proposed tying the age at which people could collect full Social Security benefits to life expectancy,</w:t>
      </w:r>
      <w:r w:rsidRPr="00B06341">
        <w:rPr>
          <w:rFonts w:ascii="Times New Roman" w:hAnsi="Times New Roman" w:cs="Times New Roman"/>
        </w:rPr>
        <w:t xml:space="preserve"> increasing the minimum benefit for those who work 40 years or more, and reducing initial benefits for high-income earners.</w:t>
      </w:r>
    </w:p>
    <w:p w14:paraId="388788C2"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 xml:space="preserve">House Republican leaders, </w:t>
      </w:r>
      <w:r w:rsidRPr="00B06341">
        <w:rPr>
          <w:rFonts w:ascii="Times New Roman" w:hAnsi="Times New Roman" w:cs="Times New Roman"/>
        </w:rPr>
        <w:t>including Rep. Kevin McCarthy (R-Calif.), who hopes to become Speaker next year,</w:t>
      </w:r>
      <w:r w:rsidRPr="00B06341">
        <w:rPr>
          <w:rFonts w:ascii="Times New Roman" w:hAnsi="Times New Roman" w:cs="Times New Roman"/>
          <w:u w:val="single"/>
        </w:rPr>
        <w:t xml:space="preserve"> hint they may refuse to increase the nation’s debt limit unless Democrats agree to their Social Security and Medicare changes.</w:t>
      </w:r>
    </w:p>
    <w:p w14:paraId="42965CEF"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Social Security’s recent announcement that it will increase benefits by 8.7% in 2023 only raised public attention on the program.</w:t>
      </w:r>
    </w:p>
    <w:p w14:paraId="1D780A3A"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It would be nice to hear Democrats talking about their own ideas. But with a hotly contested congressional election less than two weeks away, Democrats attacked instead. President Joe Biden talked about how he’ll resist GOP efforts to “cut” Social Security and Medicare: “Let me be really clear: I will not yield. I will not cut Social Security.”</w:t>
      </w:r>
    </w:p>
    <w:p w14:paraId="212D1EE6"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lastRenderedPageBreak/>
        <w:t>Georgia Democrats blasted GOP Senate candidate Herschel Walker just for appearing on the same stage with Scott, who they described as “ringleader of the GOP’s plan to slash Social Security and gut Medicare….”</w:t>
      </w:r>
    </w:p>
    <w:p w14:paraId="5B073080"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Democrats do have their own plans for restructuring Social Security, even though they don’t talk about them much these days.</w:t>
      </w:r>
    </w:p>
    <w:p w14:paraId="3DDC7B43"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Biden proposed several changes in his 2020 presidential campaign. He would have increased minimum benefits for those who work at least 30 years, and raised benefits for surviving spouses and the very old. Biden would have paid for these and other changes by increasing the Social Security tax base, now about $147,000.</w:t>
      </w:r>
    </w:p>
    <w:p w14:paraId="4E718E3C"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Because Biden also vowed never to raise taxes for those making $400,000 or less, he would have created a big gap in the tax base: Workers would continue to pay Social Security taxes on wages up to about $147,000 and ten pay again for earnings above $400,000. But earnings in the gap still would be exempt from payroll tax. Combined, Biden’s plan would have extended Social Security solvency for about five years.</w:t>
      </w:r>
    </w:p>
    <w:p w14:paraId="756A65EA"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But has said almost nothing about his plan since becoming president. Even his original ambitious Build Back Better bill ignored it.</w:t>
      </w:r>
    </w:p>
    <w:p w14:paraId="0DD4C536"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Other Democrats also have tried to push reform. In 2019, Rep. John Larson (D-Conn.), who chairs the House subcommittee on Social Security, proposed an expansive package of reforms called Social Security 2100.</w:t>
      </w:r>
    </w:p>
    <w:p w14:paraId="369E5E31"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But faced with Biden’s pledge to not raise taxes for those making less than $400,000, Larson’s latest version is much more modest. It includes only temporary benefit increaes and, following Biden’s lead, would add only earnings in excess of $400,000 to the taxable wage base.</w:t>
      </w:r>
    </w:p>
    <w:p w14:paraId="749052C4"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rPr>
        <w:t xml:space="preserve">Yet, past all the yelling there are some design similarities between what Biden and Larson have proposed and what the RSC has offered. </w:t>
      </w:r>
      <w:r w:rsidRPr="00B06341">
        <w:rPr>
          <w:rFonts w:ascii="Times New Roman" w:hAnsi="Times New Roman" w:cs="Times New Roman"/>
          <w:u w:val="single"/>
        </w:rPr>
        <w:t>But would Democrats, who are focused on payroll tax hikes, ever agree to raise the age when people receive full benefits? And would Republicans, whose prime goal is cutting benefits, consent to increasing Social Security taxes, either by raising the rate or the wage base?</w:t>
      </w:r>
    </w:p>
    <w:p w14:paraId="5FC428A8"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Next January will be the 40th anniversary of the Social Security Reform Commission chaired by Alan Greenspan. That bipartisan group did agree to a mix of tax increases and benefit changes. And by doing so, it bought decades of solvency to the system and certainty to a generation of retirees.</w:t>
      </w:r>
    </w:p>
    <w:p w14:paraId="03588DD3" w14:textId="77777777" w:rsidR="00AF1299" w:rsidRPr="00B06341" w:rsidRDefault="00AF1299" w:rsidP="00AF1299">
      <w:pPr>
        <w:rPr>
          <w:rFonts w:ascii="Times New Roman" w:hAnsi="Times New Roman" w:cs="Times New Roman"/>
          <w:u w:val="single"/>
        </w:rPr>
      </w:pPr>
      <w:r w:rsidRPr="00B06341">
        <w:rPr>
          <w:rFonts w:ascii="Times New Roman" w:hAnsi="Times New Roman" w:cs="Times New Roman"/>
          <w:u w:val="single"/>
        </w:rPr>
        <w:t>It is no doubt tougher in today’s hyper-partisan political environment. But a real deadline is looming. Will lawmakers act in the country’s best interest before it is too late? Talking, even shouting, at least is a start.</w:t>
      </w:r>
    </w:p>
    <w:p w14:paraId="62D20CC1" w14:textId="77777777" w:rsidR="00AF1299" w:rsidRPr="00B06341" w:rsidRDefault="00AF1299" w:rsidP="00AF1299">
      <w:pPr>
        <w:pStyle w:val="Heading2"/>
        <w:rPr>
          <w:rFonts w:ascii="Times New Roman" w:hAnsi="Times New Roman" w:cs="Times New Roman"/>
        </w:rPr>
      </w:pPr>
      <w:bookmarkStart w:id="64" w:name="_Toc140420843"/>
      <w:r w:rsidRPr="00B06341">
        <w:rPr>
          <w:rFonts w:ascii="Times New Roman" w:hAnsi="Times New Roman" w:cs="Times New Roman"/>
        </w:rPr>
        <w:lastRenderedPageBreak/>
        <w:t>EITC Link Answers</w:t>
      </w:r>
      <w:bookmarkEnd w:id="64"/>
    </w:p>
    <w:p w14:paraId="2F4046AB" w14:textId="46B5778D" w:rsidR="00AF1299" w:rsidRPr="00B06341" w:rsidRDefault="00373627" w:rsidP="00AF1299">
      <w:pPr>
        <w:pStyle w:val="Heading3"/>
        <w:rPr>
          <w:rFonts w:ascii="Times New Roman" w:hAnsi="Times New Roman" w:cs="Times New Roman"/>
        </w:rPr>
      </w:pPr>
      <w:bookmarkStart w:id="65" w:name="_Toc140420844"/>
      <w:r w:rsidRPr="00B06341">
        <w:rPr>
          <w:rFonts w:ascii="Times New Roman" w:hAnsi="Times New Roman" w:cs="Times New Roman"/>
        </w:rPr>
        <w:lastRenderedPageBreak/>
        <w:t>CP Net Benefit – EITC CP Avoids the Link to Politics</w:t>
      </w:r>
      <w:bookmarkEnd w:id="65"/>
    </w:p>
    <w:p w14:paraId="46EDC1C5" w14:textId="77777777" w:rsidR="00373627" w:rsidRPr="00B06341" w:rsidRDefault="00373627" w:rsidP="00373627">
      <w:pPr>
        <w:rPr>
          <w:rFonts w:ascii="Times New Roman" w:hAnsi="Times New Roman" w:cs="Times New Roman"/>
        </w:rPr>
      </w:pPr>
    </w:p>
    <w:p w14:paraId="02C8F5B6" w14:textId="77777777" w:rsidR="00373627" w:rsidRPr="00B06341" w:rsidRDefault="00373627" w:rsidP="00373627">
      <w:pPr>
        <w:pStyle w:val="Heading4"/>
        <w:rPr>
          <w:rFonts w:ascii="Times New Roman" w:hAnsi="Times New Roman" w:cs="Times New Roman"/>
        </w:rPr>
      </w:pPr>
      <w:r w:rsidRPr="00B06341">
        <w:rPr>
          <w:rFonts w:ascii="Times New Roman" w:hAnsi="Times New Roman" w:cs="Times New Roman"/>
        </w:rPr>
        <w:t>EITC has bipartisan support, both parties want to expand the program.</w:t>
      </w:r>
    </w:p>
    <w:p w14:paraId="7286EDB4" w14:textId="77777777" w:rsidR="00373627" w:rsidRPr="00B06341" w:rsidRDefault="00373627" w:rsidP="00373627">
      <w:pPr>
        <w:rPr>
          <w:rStyle w:val="Style13ptBold"/>
          <w:rFonts w:ascii="Times New Roman" w:hAnsi="Times New Roman" w:cs="Times New Roman"/>
        </w:rPr>
      </w:pPr>
      <w:r w:rsidRPr="00B06341">
        <w:rPr>
          <w:rStyle w:val="Style13ptBold"/>
          <w:rFonts w:ascii="Times New Roman" w:hAnsi="Times New Roman" w:cs="Times New Roman"/>
        </w:rPr>
        <w:t>Paluch, Center for Public Integrity, 19</w:t>
      </w:r>
    </w:p>
    <w:p w14:paraId="3D5A0123" w14:textId="77777777" w:rsidR="00373627" w:rsidRPr="00B06341" w:rsidRDefault="00373627" w:rsidP="00373627">
      <w:pPr>
        <w:rPr>
          <w:rFonts w:ascii="Times New Roman" w:hAnsi="Times New Roman" w:cs="Times New Roman"/>
        </w:rPr>
      </w:pPr>
      <w:r w:rsidRPr="00B06341">
        <w:rPr>
          <w:rFonts w:ascii="Times New Roman" w:hAnsi="Times New Roman" w:cs="Times New Roman"/>
        </w:rPr>
        <w:t>[Gabrielle, 4/17/19, The Center for Public Integrity, “Why wasn’t a tax cut with rare bipartisan support part of tax overhaul talks?,” https://publicintegrity.org/inequality-poverty-opportunity/taxes/trumps-tax-cuts/even-republicans-like-this-tax-cut-for-the-working-poor-why-wasnt-it-expanded-by-trumps-tax-law/, ACCESSED 7/13/23, PE]</w:t>
      </w:r>
    </w:p>
    <w:p w14:paraId="015AC37A" w14:textId="77777777" w:rsidR="0000658D" w:rsidRPr="00B06341" w:rsidRDefault="00373627" w:rsidP="00373627">
      <w:pPr>
        <w:rPr>
          <w:rStyle w:val="StyleUnderline"/>
          <w:rFonts w:ascii="Times New Roman" w:hAnsi="Times New Roman" w:cs="Times New Roman"/>
        </w:rPr>
      </w:pPr>
      <w:r w:rsidRPr="00B06341">
        <w:rPr>
          <w:rFonts w:ascii="Times New Roman" w:hAnsi="Times New Roman" w:cs="Times New Roman"/>
        </w:rPr>
        <w:t xml:space="preserve">When the Republican-controlled Congress crafted its massive tax-cut bill in 2017, President Donald Trump routinely claimed it would cut levies for the middle class. </w:t>
      </w:r>
      <w:r w:rsidRPr="00B06341">
        <w:rPr>
          <w:rStyle w:val="StyleUnderline"/>
          <w:rFonts w:ascii="Times New Roman" w:hAnsi="Times New Roman" w:cs="Times New Roman"/>
        </w:rPr>
        <w:t>But one tax relief proposal that many economists felt could bring bigger benefits to these Americans was conspicuously absent — an expansion of the Earned Income Tax Credit</w:t>
      </w:r>
      <w:r w:rsidRPr="00B06341">
        <w:rPr>
          <w:rFonts w:ascii="Times New Roman" w:hAnsi="Times New Roman" w:cs="Times New Roman"/>
        </w:rPr>
        <w:t xml:space="preserve">. The EITC, which dates to 1975, is a tax credit claimed by low- and moderate-income families and individuals that in many cases wipes out any federal taxes owed, with any leftover credit refundable for cash. When it was expanded in the last big tax reform law in 1986, President Ronald Reagan described the law in general as “the best anti-poverty bill, the best pro-family measure, and the best job-creation program ever to come out of the Congress.” </w:t>
      </w:r>
      <w:r w:rsidRPr="00B06341">
        <w:rPr>
          <w:rStyle w:val="StyleUnderline"/>
          <w:rFonts w:ascii="Times New Roman" w:hAnsi="Times New Roman" w:cs="Times New Roman"/>
        </w:rPr>
        <w:t>Democrats like it because it reduces income inequality; Republicans like it because it promotes work rather than a reliance on welfare. Republicans and Democrats have frequently proposed increasing EITC benefits and expanding the program to workers who aren’t currently eligible, mostly childless working poor.</w:t>
      </w:r>
    </w:p>
    <w:p w14:paraId="517F78B5" w14:textId="77777777" w:rsidR="0000658D" w:rsidRPr="00B06341" w:rsidRDefault="0000658D" w:rsidP="00373627">
      <w:pPr>
        <w:rPr>
          <w:rStyle w:val="StyleUnderline"/>
          <w:rFonts w:ascii="Times New Roman" w:hAnsi="Times New Roman" w:cs="Times New Roman"/>
        </w:rPr>
      </w:pPr>
    </w:p>
    <w:p w14:paraId="741307E0" w14:textId="1209C829" w:rsidR="00AF1299" w:rsidRPr="00B06341" w:rsidRDefault="00AF1299" w:rsidP="00AF1299">
      <w:pPr>
        <w:pStyle w:val="Heading4"/>
        <w:rPr>
          <w:rFonts w:ascii="Times New Roman" w:hAnsi="Times New Roman" w:cs="Times New Roman"/>
        </w:rPr>
      </w:pPr>
      <w:bookmarkStart w:id="66" w:name="_Hlk140068946"/>
      <w:r w:rsidRPr="00B06341">
        <w:rPr>
          <w:rFonts w:ascii="Times New Roman" w:hAnsi="Times New Roman" w:cs="Times New Roman"/>
        </w:rPr>
        <w:t>No link – EITC expansion has bipartisan support</w:t>
      </w:r>
    </w:p>
    <w:p w14:paraId="192208B9" w14:textId="77777777" w:rsidR="00AF1299" w:rsidRPr="00B06341" w:rsidRDefault="00AF1299" w:rsidP="00AF1299">
      <w:pPr>
        <w:rPr>
          <w:rStyle w:val="Style13ptBold"/>
          <w:rFonts w:ascii="Times New Roman" w:hAnsi="Times New Roman" w:cs="Times New Roman"/>
        </w:rPr>
      </w:pPr>
      <w:r w:rsidRPr="00B06341">
        <w:rPr>
          <w:rStyle w:val="Style13ptBold"/>
          <w:rFonts w:ascii="Times New Roman" w:hAnsi="Times New Roman" w:cs="Times New Roman"/>
        </w:rPr>
        <w:t>Slater, Sacramento Bee and Lightman, Congressional Reporter 7-11-23</w:t>
      </w:r>
    </w:p>
    <w:p w14:paraId="49B56DDC"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[Sonora, David, 7-11-2023, Sacramento Bee "Biden, Democrats want to increase tax breaks for parents. It could help 15 million Californians," </w:t>
      </w:r>
      <w:hyperlink r:id="rId114" w:history="1">
        <w:r w:rsidRPr="00B06341">
          <w:rPr>
            <w:rStyle w:val="Hyperlink"/>
            <w:rFonts w:ascii="Times New Roman" w:hAnsi="Times New Roman" w:cs="Times New Roman"/>
          </w:rPr>
          <w:t>https://www.sacbee.com/news/business/personal-finance/article276898583.html</w:t>
        </w:r>
      </w:hyperlink>
      <w:r w:rsidRPr="00B06341">
        <w:rPr>
          <w:rFonts w:ascii="Times New Roman" w:hAnsi="Times New Roman" w:cs="Times New Roman"/>
        </w:rPr>
        <w:t>, Accessed 7/11/23, S.A.M]</w:t>
      </w:r>
    </w:p>
    <w:p w14:paraId="504463CB" w14:textId="77777777" w:rsidR="00AF1299" w:rsidRPr="00B06341" w:rsidRDefault="00AF1299" w:rsidP="00AF1299">
      <w:pPr>
        <w:rPr>
          <w:rStyle w:val="Style13ptBold"/>
          <w:rFonts w:ascii="Times New Roman" w:hAnsi="Times New Roman" w:cs="Times New Roman"/>
        </w:rPr>
      </w:pPr>
    </w:p>
    <w:p w14:paraId="6AB53889" w14:textId="77777777" w:rsidR="00AF1299" w:rsidRPr="00B06341" w:rsidRDefault="00AF1299" w:rsidP="00AF1299">
      <w:pPr>
        <w:rPr>
          <w:rStyle w:val="StyleUnderline"/>
          <w:rFonts w:ascii="Times New Roman" w:hAnsi="Times New Roman" w:cs="Times New Roman"/>
        </w:rPr>
      </w:pPr>
      <w:r w:rsidRPr="00B06341">
        <w:rPr>
          <w:rStyle w:val="StyleUnderline"/>
          <w:rFonts w:ascii="Times New Roman" w:hAnsi="Times New Roman" w:cs="Times New Roman"/>
        </w:rPr>
        <w:t>Brea Turner struggles to keep up with rising prices</w:t>
      </w:r>
      <w:r w:rsidRPr="00B06341">
        <w:rPr>
          <w:rFonts w:ascii="Times New Roman" w:hAnsi="Times New Roman" w:cs="Times New Roman"/>
        </w:rPr>
        <w:t xml:space="preserve">. She struggles to pass her college classes, raise her young daughter and work at her part-time job. The California State University-Sacramento student said she </w:t>
      </w:r>
      <w:r w:rsidRPr="00B06341">
        <w:rPr>
          <w:rStyle w:val="StyleUnderline"/>
          <w:rFonts w:ascii="Times New Roman" w:hAnsi="Times New Roman" w:cs="Times New Roman"/>
        </w:rPr>
        <w:t>still needs the COVID-era child tax credit</w:t>
      </w:r>
      <w:r w:rsidRPr="00B06341">
        <w:rPr>
          <w:rFonts w:ascii="Times New Roman" w:hAnsi="Times New Roman" w:cs="Times New Roman"/>
        </w:rPr>
        <w:t xml:space="preserve">, which was expanded to ease financial hardships for families during the pandemic. That </w:t>
      </w:r>
      <w:r w:rsidRPr="00B06341">
        <w:rPr>
          <w:rStyle w:val="StyleUnderline"/>
          <w:rFonts w:ascii="Times New Roman" w:hAnsi="Times New Roman" w:cs="Times New Roman"/>
        </w:rPr>
        <w:t>enhanced benefit ended last year. But Washington lawmakers are seriously considering returning it to its 2021 level, when qualifying parents could receive monthly payments of up to $300 and annual tax breaks of up to $3,600 per child.</w:t>
      </w:r>
    </w:p>
    <w:p w14:paraId="4546DF26"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Today, </w:t>
      </w:r>
      <w:r w:rsidRPr="00B06341">
        <w:rPr>
          <w:rStyle w:val="StyleUnderline"/>
          <w:rFonts w:ascii="Times New Roman" w:hAnsi="Times New Roman" w:cs="Times New Roman"/>
        </w:rPr>
        <w:t>the credit is no longer paid monthly and is worth a maximum of $2,000 per year per child. Parents such as Turner feel the difference</w:t>
      </w:r>
      <w:r w:rsidRPr="00B06341">
        <w:rPr>
          <w:rFonts w:ascii="Times New Roman" w:hAnsi="Times New Roman" w:cs="Times New Roman"/>
        </w:rPr>
        <w:t xml:space="preserve">. “The </w:t>
      </w:r>
      <w:r w:rsidRPr="00B06341">
        <w:rPr>
          <w:rStyle w:val="StyleUnderline"/>
          <w:rFonts w:ascii="Times New Roman" w:hAnsi="Times New Roman" w:cs="Times New Roman"/>
        </w:rPr>
        <w:t>child tax credit we received in 2021 was super helpful with keeping our refrigerator stocked and our daughter clothed,”</w:t>
      </w:r>
      <w:r w:rsidRPr="00B06341">
        <w:rPr>
          <w:rFonts w:ascii="Times New Roman" w:hAnsi="Times New Roman" w:cs="Times New Roman"/>
        </w:rPr>
        <w:t xml:space="preserve"> the community health education major said. Her husband works 60 hours a week to help support Turner and their daughter. Brea Turner works part-time at the health center on campus.</w:t>
      </w:r>
    </w:p>
    <w:p w14:paraId="4AEB868D"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lastRenderedPageBreak/>
        <w:t>“</w:t>
      </w:r>
      <w:r w:rsidRPr="00B06341">
        <w:rPr>
          <w:rStyle w:val="StyleUnderline"/>
          <w:rFonts w:ascii="Times New Roman" w:hAnsi="Times New Roman" w:cs="Times New Roman"/>
        </w:rPr>
        <w:t>Even with my husband working as much as he does, we still struggle to find money for food and living expenses occasionally</w:t>
      </w:r>
      <w:r w:rsidRPr="00B06341">
        <w:rPr>
          <w:rFonts w:ascii="Times New Roman" w:hAnsi="Times New Roman" w:cs="Times New Roman"/>
        </w:rPr>
        <w:t xml:space="preserve">,” she said. The </w:t>
      </w:r>
      <w:r w:rsidRPr="00B06341">
        <w:rPr>
          <w:rStyle w:val="StyleUnderline"/>
          <w:rFonts w:ascii="Times New Roman" w:hAnsi="Times New Roman" w:cs="Times New Roman"/>
        </w:rPr>
        <w:t>increased tax credit would help an estimated 14.7 million</w:t>
      </w:r>
      <w:r w:rsidRPr="00B06341">
        <w:rPr>
          <w:rFonts w:ascii="Times New Roman" w:hAnsi="Times New Roman" w:cs="Times New Roman"/>
        </w:rPr>
        <w:t xml:space="preserve"> </w:t>
      </w:r>
      <w:r w:rsidRPr="00B06341">
        <w:rPr>
          <w:rStyle w:val="StyleUnderline"/>
          <w:rFonts w:ascii="Times New Roman" w:hAnsi="Times New Roman" w:cs="Times New Roman"/>
        </w:rPr>
        <w:t>Californians</w:t>
      </w:r>
      <w:r w:rsidRPr="00B06341">
        <w:rPr>
          <w:rFonts w:ascii="Times New Roman" w:hAnsi="Times New Roman" w:cs="Times New Roman"/>
        </w:rPr>
        <w:t>, according to the Institute on Taxation and Economic Policy, a progressive Washington-based research group. While the proposed increase has a long way to go legislatively, and is likely to change, it’s one of several tax cuts under serious discussion.</w:t>
      </w:r>
    </w:p>
    <w:p w14:paraId="4895AF95"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President </w:t>
      </w:r>
      <w:r w:rsidRPr="00B06341">
        <w:rPr>
          <w:rStyle w:val="StyleUnderline"/>
          <w:rFonts w:ascii="Times New Roman" w:hAnsi="Times New Roman" w:cs="Times New Roman"/>
        </w:rPr>
        <w:t>Joe Biden and Democratic leaders have long sought to increase the credit. Many Republicans like the idea because it helps promote families. “There is a bipartisan base of support, not only for the credit itself but expanding i</w:t>
      </w:r>
      <w:r w:rsidRPr="00B06341">
        <w:rPr>
          <w:rFonts w:ascii="Times New Roman" w:hAnsi="Times New Roman" w:cs="Times New Roman"/>
        </w:rPr>
        <w:t>t,” said Pete Sepp, president of the National Taxpayers Union, a watchdog group. “</w:t>
      </w:r>
      <w:r w:rsidRPr="00B06341">
        <w:rPr>
          <w:rStyle w:val="StyleUnderline"/>
          <w:rFonts w:ascii="Times New Roman" w:hAnsi="Times New Roman" w:cs="Times New Roman"/>
        </w:rPr>
        <w:t>From the rhetoric, you would think the two parties are far apart but it’s more a matter of feet than miles.”</w:t>
      </w:r>
      <w:r w:rsidRPr="00B06341">
        <w:rPr>
          <w:rFonts w:ascii="Times New Roman" w:hAnsi="Times New Roman" w:cs="Times New Roman"/>
        </w:rPr>
        <w:t xml:space="preserve"> Some sort of </w:t>
      </w:r>
      <w:r w:rsidRPr="00B06341">
        <w:rPr>
          <w:rStyle w:val="StyleUnderline"/>
          <w:rFonts w:ascii="Times New Roman" w:hAnsi="Times New Roman" w:cs="Times New Roman"/>
        </w:rPr>
        <w:t>parents’ tax break “would be achievable at the end of the year</w:t>
      </w:r>
      <w:r w:rsidRPr="00B06341">
        <w:rPr>
          <w:rFonts w:ascii="Times New Roman" w:hAnsi="Times New Roman" w:cs="Times New Roman"/>
        </w:rPr>
        <w:t>,” said Rep. Richard Neal, D-Mass., top Democrat on the tax-writing House Ways and Means Committee.</w:t>
      </w:r>
    </w:p>
    <w:p w14:paraId="7430981F" w14:textId="77777777" w:rsidR="00AF1299" w:rsidRPr="00B06341" w:rsidRDefault="00AF1299" w:rsidP="00AF1299">
      <w:pPr>
        <w:pStyle w:val="Heading2"/>
        <w:rPr>
          <w:rFonts w:ascii="Times New Roman" w:hAnsi="Times New Roman" w:cs="Times New Roman"/>
        </w:rPr>
      </w:pPr>
      <w:bookmarkStart w:id="67" w:name="_Toc140420845"/>
      <w:bookmarkEnd w:id="66"/>
      <w:r w:rsidRPr="00B06341">
        <w:rPr>
          <w:rFonts w:ascii="Times New Roman" w:hAnsi="Times New Roman" w:cs="Times New Roman"/>
        </w:rPr>
        <w:lastRenderedPageBreak/>
        <w:t>Jobs Guarantee CP Link Answers</w:t>
      </w:r>
      <w:bookmarkEnd w:id="67"/>
    </w:p>
    <w:p w14:paraId="0748CFD5" w14:textId="77777777" w:rsidR="00AF1299" w:rsidRPr="00B06341" w:rsidRDefault="00AF1299" w:rsidP="00AF1299">
      <w:pPr>
        <w:rPr>
          <w:rFonts w:ascii="Times New Roman" w:hAnsi="Times New Roman" w:cs="Times New Roman"/>
        </w:rPr>
      </w:pPr>
    </w:p>
    <w:p w14:paraId="0F59C785" w14:textId="77777777" w:rsidR="00AF1299" w:rsidRPr="00B06341" w:rsidRDefault="00AF1299" w:rsidP="00AF1299">
      <w:pPr>
        <w:pStyle w:val="Heading3"/>
        <w:rPr>
          <w:rFonts w:ascii="Times New Roman" w:hAnsi="Times New Roman" w:cs="Times New Roman"/>
        </w:rPr>
      </w:pPr>
      <w:bookmarkStart w:id="68" w:name="_Toc140420846"/>
      <w:r w:rsidRPr="00B06341">
        <w:rPr>
          <w:rFonts w:ascii="Times New Roman" w:hAnsi="Times New Roman" w:cs="Times New Roman"/>
        </w:rPr>
        <w:lastRenderedPageBreak/>
        <w:t>CP Net Benefit – Job Guarantee CP Avoids the Politics Link</w:t>
      </w:r>
      <w:bookmarkEnd w:id="68"/>
    </w:p>
    <w:p w14:paraId="0247E215" w14:textId="77777777" w:rsidR="00AF1299" w:rsidRPr="00B06341" w:rsidRDefault="00AF1299" w:rsidP="00AF1299">
      <w:pPr>
        <w:rPr>
          <w:rFonts w:ascii="Times New Roman" w:hAnsi="Times New Roman" w:cs="Times New Roman"/>
        </w:rPr>
      </w:pPr>
    </w:p>
    <w:p w14:paraId="1AB8EBEA" w14:textId="77777777" w:rsidR="00AF1299" w:rsidRPr="00B06341" w:rsidRDefault="00AF1299" w:rsidP="00AF1299">
      <w:pPr>
        <w:pStyle w:val="Heading4"/>
        <w:rPr>
          <w:rFonts w:ascii="Times New Roman" w:hAnsi="Times New Roman" w:cs="Times New Roman"/>
        </w:rPr>
      </w:pPr>
      <w:r w:rsidRPr="00B06341">
        <w:rPr>
          <w:rFonts w:ascii="Times New Roman" w:hAnsi="Times New Roman" w:cs="Times New Roman"/>
        </w:rPr>
        <w:t>Jobs guarantee avoids the basic income politics link – job creation and tax revenue make it politically palatable</w:t>
      </w:r>
    </w:p>
    <w:p w14:paraId="433F30E6" w14:textId="77777777" w:rsidR="00AF1299" w:rsidRPr="00B06341" w:rsidRDefault="00AF1299" w:rsidP="00AF1299">
      <w:pPr>
        <w:rPr>
          <w:rStyle w:val="Style13ptBold"/>
          <w:rFonts w:ascii="Times New Roman" w:hAnsi="Times New Roman" w:cs="Times New Roman"/>
        </w:rPr>
      </w:pPr>
      <w:r w:rsidRPr="00B06341">
        <w:rPr>
          <w:rStyle w:val="Style13ptBold"/>
          <w:rFonts w:ascii="Times New Roman" w:hAnsi="Times New Roman" w:cs="Times New Roman"/>
        </w:rPr>
        <w:t>Loomis, University of Rhode Island history professor, 18</w:t>
      </w:r>
    </w:p>
    <w:p w14:paraId="6A43BD92" w14:textId="77777777" w:rsidR="00AF1299" w:rsidRPr="00B06341" w:rsidRDefault="00AF1299" w:rsidP="00AF1299">
      <w:pPr>
        <w:rPr>
          <w:rFonts w:ascii="Times New Roman" w:hAnsi="Times New Roman" w:cs="Times New Roman"/>
        </w:rPr>
      </w:pPr>
      <w:r w:rsidRPr="00B06341">
        <w:rPr>
          <w:rFonts w:ascii="Times New Roman" w:hAnsi="Times New Roman" w:cs="Times New Roman"/>
        </w:rPr>
        <w:t xml:space="preserve">[Erik, 4-25-18, The New York Times, “The Case for a Federal Jobs Guarantee,” </w:t>
      </w:r>
      <w:hyperlink r:id="rId115">
        <w:r w:rsidRPr="00B06341">
          <w:rPr>
            <w:rStyle w:val="Hyperlink"/>
            <w:rFonts w:ascii="Times New Roman" w:hAnsi="Times New Roman" w:cs="Times New Roman"/>
          </w:rPr>
          <w:t>https://www.nytimes.com/2018/04/25/opinion/sanders-booker-gillibrand-humphrey-hawkins.html</w:t>
        </w:r>
      </w:hyperlink>
      <w:r w:rsidRPr="00B06341">
        <w:rPr>
          <w:rFonts w:ascii="Times New Roman" w:hAnsi="Times New Roman" w:cs="Times New Roman"/>
        </w:rPr>
        <w:t>, accessed on 7-2-23, JC]</w:t>
      </w:r>
    </w:p>
    <w:p w14:paraId="43CC77F5" w14:textId="77777777" w:rsidR="00AF1299" w:rsidRPr="00B06341" w:rsidRDefault="00AF1299" w:rsidP="00AF1299">
      <w:pPr>
        <w:rPr>
          <w:rFonts w:ascii="Times New Roman" w:hAnsi="Times New Roman" w:cs="Times New Roman"/>
        </w:rPr>
      </w:pPr>
    </w:p>
    <w:p w14:paraId="5B08722C" w14:textId="77777777" w:rsidR="0000658D" w:rsidRPr="00B06341" w:rsidRDefault="00AF1299" w:rsidP="00AF1299">
      <w:pPr>
        <w:rPr>
          <w:rFonts w:ascii="Times New Roman" w:hAnsi="Times New Roman" w:cs="Times New Roman"/>
        </w:rPr>
      </w:pPr>
      <w:r w:rsidRPr="00B06341">
        <w:rPr>
          <w:rStyle w:val="Emphasis"/>
          <w:rFonts w:ascii="Times New Roman" w:hAnsi="Times New Roman" w:cs="Times New Roman"/>
        </w:rPr>
        <w:t>Job creation fits American cultural norms around work more effectively than the idea of universal basic income. It avoids politically unpopular forms of welfare</w:t>
      </w:r>
      <w:r w:rsidRPr="00B06341">
        <w:rPr>
          <w:rFonts w:ascii="Times New Roman" w:hAnsi="Times New Roman" w:cs="Times New Roman"/>
        </w:rPr>
        <w:t xml:space="preserve"> while significantly bolstering the welfare state for those who need it. </w:t>
      </w:r>
      <w:r w:rsidRPr="00B06341">
        <w:rPr>
          <w:rStyle w:val="Emphasis"/>
          <w:rFonts w:ascii="Times New Roman" w:hAnsi="Times New Roman" w:cs="Times New Roman"/>
        </w:rPr>
        <w:t>Encouraging private sector job creation would limit the impact on the deficit while adding tax money to the nation’s coffers.</w:t>
      </w:r>
    </w:p>
    <w:p w14:paraId="22468CF3" w14:textId="77777777" w:rsidR="0000658D" w:rsidRPr="00B06341" w:rsidRDefault="0000658D" w:rsidP="00AF1299">
      <w:pPr>
        <w:rPr>
          <w:rFonts w:ascii="Times New Roman" w:hAnsi="Times New Roman" w:cs="Times New Roman"/>
        </w:rPr>
      </w:pPr>
    </w:p>
    <w:p w14:paraId="243C443F" w14:textId="6E10F645" w:rsidR="00DF268A" w:rsidRPr="00B06341" w:rsidRDefault="00DF268A" w:rsidP="00DF268A">
      <w:pPr>
        <w:pStyle w:val="Heading1"/>
        <w:rPr>
          <w:rFonts w:ascii="Times New Roman" w:hAnsi="Times New Roman" w:cs="Times New Roman"/>
        </w:rPr>
      </w:pPr>
      <w:bookmarkStart w:id="69" w:name="_Toc140420847"/>
      <w:r w:rsidRPr="00B06341">
        <w:rPr>
          <w:rFonts w:ascii="Times New Roman" w:hAnsi="Times New Roman" w:cs="Times New Roman"/>
        </w:rPr>
        <w:lastRenderedPageBreak/>
        <w:t>NEG – McCarthy Link Args</w:t>
      </w:r>
      <w:bookmarkEnd w:id="69"/>
    </w:p>
    <w:p w14:paraId="3712E421" w14:textId="77777777" w:rsidR="00DF268A" w:rsidRPr="00B06341" w:rsidRDefault="00DF268A" w:rsidP="00DF268A">
      <w:pPr>
        <w:pStyle w:val="Heading2"/>
        <w:rPr>
          <w:rFonts w:ascii="Times New Roman" w:hAnsi="Times New Roman" w:cs="Times New Roman"/>
        </w:rPr>
      </w:pPr>
      <w:bookmarkStart w:id="70" w:name="_Toc140420848"/>
      <w:r w:rsidRPr="00B06341">
        <w:rPr>
          <w:rFonts w:ascii="Times New Roman" w:hAnsi="Times New Roman" w:cs="Times New Roman"/>
        </w:rPr>
        <w:lastRenderedPageBreak/>
        <w:t>Links</w:t>
      </w:r>
      <w:bookmarkEnd w:id="70"/>
    </w:p>
    <w:p w14:paraId="6AC68527" w14:textId="77777777" w:rsidR="00DF268A" w:rsidRPr="00B06341" w:rsidRDefault="00DF268A" w:rsidP="00DF268A">
      <w:pPr>
        <w:rPr>
          <w:rFonts w:ascii="Times New Roman" w:hAnsi="Times New Roman" w:cs="Times New Roman"/>
        </w:rPr>
      </w:pPr>
    </w:p>
    <w:p w14:paraId="5CEF07BA" w14:textId="77777777" w:rsidR="00DF268A" w:rsidRPr="00B06341" w:rsidRDefault="00DF268A" w:rsidP="00DF268A">
      <w:pPr>
        <w:pStyle w:val="Heading3"/>
        <w:rPr>
          <w:rFonts w:ascii="Times New Roman" w:hAnsi="Times New Roman" w:cs="Times New Roman"/>
        </w:rPr>
      </w:pPr>
      <w:bookmarkStart w:id="71" w:name="_Toc140420849"/>
      <w:r w:rsidRPr="00B06341">
        <w:rPr>
          <w:rFonts w:ascii="Times New Roman" w:hAnsi="Times New Roman" w:cs="Times New Roman"/>
        </w:rPr>
        <w:lastRenderedPageBreak/>
        <w:t>Spending Will Trigger GOP Backlash v McCarthy</w:t>
      </w:r>
      <w:bookmarkEnd w:id="71"/>
    </w:p>
    <w:p w14:paraId="59084D66" w14:textId="77777777" w:rsidR="00DF268A" w:rsidRPr="00B06341" w:rsidRDefault="00DF268A" w:rsidP="00DF268A">
      <w:pPr>
        <w:rPr>
          <w:rFonts w:ascii="Times New Roman" w:hAnsi="Times New Roman" w:cs="Times New Roman"/>
        </w:rPr>
      </w:pPr>
    </w:p>
    <w:p w14:paraId="2E8E324C"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 xml:space="preserve">GOP issuing ultimatums about spending – The aff’s spending is guaranteed to make Republicans go against McCarthy </w:t>
      </w:r>
    </w:p>
    <w:p w14:paraId="202C6B32"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Kapur, NBC Senior national reporter, 7/10/23</w:t>
      </w:r>
    </w:p>
    <w:p w14:paraId="631931FB"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[Sahil, 7/10/23, NBC News, “House GOP conservatives send McCarthy an ultimatum on funding the government,” </w:t>
      </w:r>
      <w:hyperlink r:id="rId116" w:history="1">
        <w:r w:rsidRPr="00B06341">
          <w:rPr>
            <w:rStyle w:val="Hyperlink"/>
            <w:rFonts w:ascii="Times New Roman" w:hAnsi="Times New Roman" w:cs="Times New Roman"/>
          </w:rPr>
          <w:t>https://www.nbcnews.com/politics/congress/house-gop-conservatives-send-mccarthy-ultimatum-funding-government-rcna93549</w:t>
        </w:r>
      </w:hyperlink>
      <w:r w:rsidRPr="00B06341">
        <w:rPr>
          <w:rFonts w:ascii="Times New Roman" w:hAnsi="Times New Roman" w:cs="Times New Roman"/>
        </w:rPr>
        <w:t>, accessed 7/10/23, eo]</w:t>
      </w:r>
    </w:p>
    <w:p w14:paraId="589F5BB3"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WASHINGTON — A group </w:t>
      </w:r>
      <w:r w:rsidRPr="00B06341">
        <w:rPr>
          <w:rStyle w:val="StyleUnderline"/>
          <w:rFonts w:ascii="Times New Roman" w:hAnsi="Times New Roman" w:cs="Times New Roman"/>
        </w:rPr>
        <w:t>of 21 House conservatives sent Speaker Kevin McCarthy a letter Monday threatening to vote against government funding legislation</w:t>
      </w:r>
      <w:r w:rsidRPr="00B06341">
        <w:rPr>
          <w:rFonts w:ascii="Times New Roman" w:hAnsi="Times New Roman" w:cs="Times New Roman"/>
        </w:rPr>
        <w:t xml:space="preserve"> unless it meets a series of demands.</w:t>
      </w:r>
    </w:p>
    <w:p w14:paraId="748DC2FB" w14:textId="77777777" w:rsidR="00DF268A" w:rsidRPr="00B06341" w:rsidRDefault="00DF268A" w:rsidP="00DF268A">
      <w:pPr>
        <w:rPr>
          <w:rStyle w:val="Emphasis"/>
          <w:rFonts w:ascii="Times New Roman" w:hAnsi="Times New Roman" w:cs="Times New Roman"/>
        </w:rPr>
      </w:pPr>
      <w:r w:rsidRPr="00B06341">
        <w:rPr>
          <w:rStyle w:val="Emphasis"/>
          <w:rFonts w:ascii="Times New Roman" w:hAnsi="Times New Roman" w:cs="Times New Roman"/>
        </w:rPr>
        <w:t>The ultimatum from the 21 Republicans, part of an escalating battle over a must-pass bill, highlights the challenges</w:t>
      </w:r>
      <w:r w:rsidRPr="00B06341">
        <w:rPr>
          <w:rFonts w:ascii="Times New Roman" w:hAnsi="Times New Roman" w:cs="Times New Roman"/>
        </w:rPr>
        <w:t xml:space="preserve"> McCarthy, R-Calif., </w:t>
      </w:r>
      <w:r w:rsidRPr="00B06341">
        <w:rPr>
          <w:rStyle w:val="Emphasis"/>
          <w:rFonts w:ascii="Times New Roman" w:hAnsi="Times New Roman" w:cs="Times New Roman"/>
        </w:rPr>
        <w:t>will face in getting government funding legislation through the GOP-led House, particularly a measure that can pass the Democratic-controlled Senate and get President Joe Biden’s signature to become law.</w:t>
      </w:r>
    </w:p>
    <w:p w14:paraId="7D7E1908"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Congress has until Sept. 30 to agree on a bill to fund the government in order to avoid a shutdown.</w:t>
      </w:r>
    </w:p>
    <w:p w14:paraId="69933FDD"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The Republicans, led by Reps. Scott Perry of Pennsylvania and Chip Roy of Texas</w:t>
      </w:r>
      <w:r w:rsidRPr="00B06341">
        <w:rPr>
          <w:rStyle w:val="StyleUnderline"/>
          <w:rFonts w:ascii="Times New Roman" w:hAnsi="Times New Roman" w:cs="Times New Roman"/>
        </w:rPr>
        <w:t>, insisted that Congress spend less than the levels agreed to in the bipartisan debt limit law to win their votes</w:t>
      </w:r>
      <w:r w:rsidRPr="00B06341">
        <w:rPr>
          <w:rFonts w:ascii="Times New Roman" w:hAnsi="Times New Roman" w:cs="Times New Roman"/>
        </w:rPr>
        <w:t>.</w:t>
      </w:r>
    </w:p>
    <w:p w14:paraId="5105FA25"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“We plan to vote against any appropriations bills designed to achieve the </w:t>
      </w:r>
      <w:r w:rsidRPr="00B06341">
        <w:rPr>
          <w:rStyle w:val="Emphasis"/>
          <w:rFonts w:ascii="Times New Roman" w:hAnsi="Times New Roman" w:cs="Times New Roman"/>
        </w:rPr>
        <w:t>approximately $1.586 trillion top-line spending level</w:t>
      </w:r>
      <w:r w:rsidRPr="00B06341">
        <w:rPr>
          <w:rFonts w:ascii="Times New Roman" w:hAnsi="Times New Roman" w:cs="Times New Roman"/>
        </w:rPr>
        <w:t xml:space="preserve"> — </w:t>
      </w:r>
      <w:r w:rsidRPr="00B06341">
        <w:rPr>
          <w:rStyle w:val="StyleUnderline"/>
          <w:rFonts w:ascii="Times New Roman" w:hAnsi="Times New Roman" w:cs="Times New Roman"/>
        </w:rPr>
        <w:t>roughly equal to the spending caps agreed to with President Biden in the debt ceiling deal</w:t>
      </w:r>
      <w:r w:rsidRPr="00B06341">
        <w:rPr>
          <w:rFonts w:ascii="Times New Roman" w:hAnsi="Times New Roman" w:cs="Times New Roman"/>
        </w:rPr>
        <w:t xml:space="preserve"> and representing a mere 1% reduction from Democrats’ egregious post-COVID spending level,” the lawmakers wrote in the letter, which was provided by a GOP aide.</w:t>
      </w:r>
    </w:p>
    <w:p w14:paraId="6D5A36C1"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They demanded that funding levels “match” the fiscal 2022 amount of $1.471 trillion</w:t>
      </w:r>
      <w:r w:rsidRPr="00B06341">
        <w:rPr>
          <w:rFonts w:ascii="Times New Roman" w:hAnsi="Times New Roman" w:cs="Times New Roman"/>
        </w:rPr>
        <w:t xml:space="preserve"> without using gimmicks. They called on McCarthy to hold off on bringing all 12 government spending bills to the floor until they have passed through committee. </w:t>
      </w:r>
      <w:r w:rsidRPr="00B06341">
        <w:rPr>
          <w:rStyle w:val="StyleUnderline"/>
          <w:rFonts w:ascii="Times New Roman" w:hAnsi="Times New Roman" w:cs="Times New Roman"/>
        </w:rPr>
        <w:t>They demanded that he “publicly reject” the possibility of an omnibus bill — a large and often last-minute package that combines all the spending measures</w:t>
      </w:r>
      <w:r w:rsidRPr="00B06341">
        <w:rPr>
          <w:rFonts w:ascii="Times New Roman" w:hAnsi="Times New Roman" w:cs="Times New Roman"/>
        </w:rPr>
        <w:t xml:space="preserve"> — as well as supplemental legislation to boost U.S. aid funding for Ukraine.</w:t>
      </w:r>
    </w:p>
    <w:p w14:paraId="38F377BC"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The conservatives also suggested their demands could be met by getting Biden on board with a Republican border enforcement bill known as H.R. 2, though no Democrats in the House backed the legislation.</w:t>
      </w:r>
    </w:p>
    <w:p w14:paraId="6F45373E"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Absent adhering to the $1.471 trillion spending level — and/or achieving significant policy victories such as forcing President Biden to sign H.R. 2 and take the steps necessary to secure the border — we see an impossible path to reach 218 Republican votes on appropriations or other measures,</w:t>
      </w:r>
      <w:r w:rsidRPr="00B06341">
        <w:rPr>
          <w:rFonts w:ascii="Times New Roman" w:hAnsi="Times New Roman" w:cs="Times New Roman"/>
        </w:rPr>
        <w:t>" the Republicans wrote.</w:t>
      </w:r>
    </w:p>
    <w:p w14:paraId="4D653E75"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McCarthy's office didn't immediately respond to a request for comment.</w:t>
      </w:r>
    </w:p>
    <w:p w14:paraId="4019EEF0"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lastRenderedPageBreak/>
        <w:t>The letter doesn’t appear to be an official product of the House Freedom Caucus, and it wasn’t printed on a caucus letterhead. But it includes numerous members of the ultraconservative group — including Perry, the chairman.</w:t>
      </w:r>
    </w:p>
    <w:p w14:paraId="3DF03E43" w14:textId="77777777" w:rsidR="00DF268A" w:rsidRPr="00B06341" w:rsidRDefault="00DF268A" w:rsidP="00DF268A">
      <w:pPr>
        <w:rPr>
          <w:rFonts w:ascii="Times New Roman" w:hAnsi="Times New Roman" w:cs="Times New Roman"/>
        </w:rPr>
      </w:pPr>
    </w:p>
    <w:p w14:paraId="44915859"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walking a tightrope on spending – crossing the GOP right would risk shutting down the House</w:t>
      </w:r>
    </w:p>
    <w:p w14:paraId="16F7172A" w14:textId="77777777" w:rsidR="00DF268A" w:rsidRPr="00B06341" w:rsidRDefault="00DF268A" w:rsidP="00DF268A">
      <w:pPr>
        <w:rPr>
          <w:rFonts w:ascii="Times New Roman" w:hAnsi="Times New Roman" w:cs="Times New Roman"/>
          <w:b/>
          <w:sz w:val="26"/>
          <w:szCs w:val="26"/>
        </w:rPr>
      </w:pPr>
      <w:r w:rsidRPr="00B06341">
        <w:rPr>
          <w:rFonts w:ascii="Times New Roman" w:hAnsi="Times New Roman" w:cs="Times New Roman"/>
          <w:b/>
          <w:sz w:val="26"/>
          <w:szCs w:val="26"/>
        </w:rPr>
        <w:t>Lillis, The Hill Senior Staff Writer, et al., 6-13-23</w:t>
      </w:r>
    </w:p>
    <w:p w14:paraId="20406F04"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[Mike, and Mychael Schnell, The Hill Staff Writer, and Emily Brooks, The Hill Staff Writer, 6-13-23, The Hill, “GOP moderates strike back after conservative revolt paralyzes House,” </w:t>
      </w:r>
      <w:hyperlink r:id="rId117">
        <w:r w:rsidRPr="00B06341">
          <w:rPr>
            <w:rFonts w:ascii="Times New Roman" w:eastAsia="Roboto" w:hAnsi="Times New Roman" w:cs="Times New Roman"/>
            <w:color w:val="0B57D0"/>
            <w:sz w:val="21"/>
            <w:szCs w:val="21"/>
          </w:rPr>
          <w:t>https://thehill.com/homenews/house/4048340-moderates-strike-back-conservative-revolt-paralyzes-house/</w:t>
        </w:r>
      </w:hyperlink>
      <w:r w:rsidRPr="00B06341">
        <w:rPr>
          <w:rFonts w:ascii="Times New Roman" w:hAnsi="Times New Roman" w:cs="Times New Roman"/>
        </w:rPr>
        <w:t>, accessed 7-3-23, DG]</w:t>
      </w:r>
    </w:p>
    <w:p w14:paraId="62EFAE3D" w14:textId="77777777" w:rsidR="00DF268A" w:rsidRPr="00B06341" w:rsidRDefault="00DF268A" w:rsidP="00DF268A">
      <w:pPr>
        <w:rPr>
          <w:rFonts w:ascii="Times New Roman" w:hAnsi="Times New Roman" w:cs="Times New Roman"/>
        </w:rPr>
      </w:pPr>
    </w:p>
    <w:p w14:paraId="1FFC466F" w14:textId="77777777" w:rsidR="00DF268A" w:rsidRPr="00B06341" w:rsidRDefault="00DF268A" w:rsidP="00DF268A">
      <w:pPr>
        <w:rPr>
          <w:rFonts w:ascii="Times New Roman" w:hAnsi="Times New Roman" w:cs="Times New Roman"/>
        </w:rPr>
      </w:pPr>
      <w:r w:rsidRPr="00B06341">
        <w:rPr>
          <w:rStyle w:val="Emphasis"/>
          <w:rFonts w:ascii="Times New Roman" w:hAnsi="Times New Roman" w:cs="Times New Roman"/>
        </w:rPr>
        <w:t>Tuesday morning’s conference meeting came hours after House conservatives said they would retreat from their days-long revolt — at least temporarily — and allow legislative business to move forward on the floor as they continue discussions with</w:t>
      </w:r>
      <w:r w:rsidRPr="00B06341">
        <w:rPr>
          <w:rFonts w:ascii="Times New Roman" w:hAnsi="Times New Roman" w:cs="Times New Roman"/>
        </w:rPr>
        <w:t xml:space="preserve"> Speaker Kevin </w:t>
      </w:r>
      <w:r w:rsidRPr="00B06341">
        <w:rPr>
          <w:rStyle w:val="Emphasis"/>
          <w:rFonts w:ascii="Times New Roman" w:hAnsi="Times New Roman" w:cs="Times New Roman"/>
        </w:rPr>
        <w:t>McCarthy</w:t>
      </w:r>
      <w:r w:rsidRPr="00B06341">
        <w:rPr>
          <w:rFonts w:ascii="Times New Roman" w:hAnsi="Times New Roman" w:cs="Times New Roman"/>
        </w:rPr>
        <w:t xml:space="preserve"> (R-Calif.) </w:t>
      </w:r>
      <w:r w:rsidRPr="00B06341">
        <w:rPr>
          <w:rStyle w:val="Emphasis"/>
          <w:rFonts w:ascii="Times New Roman" w:hAnsi="Times New Roman" w:cs="Times New Roman"/>
        </w:rPr>
        <w:t>about reining in deficit spending</w:t>
      </w:r>
      <w:r w:rsidRPr="00B06341">
        <w:rPr>
          <w:rFonts w:ascii="Times New Roman" w:hAnsi="Times New Roman" w:cs="Times New Roman"/>
        </w:rPr>
        <w:t xml:space="preserve">. </w:t>
      </w:r>
    </w:p>
    <w:p w14:paraId="2C26D5DC"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The chamber advanced four pieces of legislation on the floor Tuesday, including one that conservatives blocked last week when they kicked off the blockade.</w:t>
      </w:r>
    </w:p>
    <w:p w14:paraId="68E721FA" w14:textId="77777777" w:rsidR="00DF268A" w:rsidRPr="00B06341" w:rsidRDefault="00DF268A" w:rsidP="00DF268A">
      <w:pPr>
        <w:rPr>
          <w:rFonts w:ascii="Times New Roman" w:hAnsi="Times New Roman" w:cs="Times New Roman"/>
        </w:rPr>
      </w:pPr>
      <w:r w:rsidRPr="00B06341">
        <w:rPr>
          <w:rStyle w:val="Emphasis"/>
          <w:rFonts w:ascii="Times New Roman" w:hAnsi="Times New Roman" w:cs="Times New Roman"/>
        </w:rPr>
        <w:t>The conservatives were protesting the Speaker’s handling of the debt ceiling negotiations with President Biden, and they want to send the message that they expect him to hold a tougher line in the coming battle over government spending</w:t>
      </w:r>
      <w:r w:rsidRPr="00B06341">
        <w:rPr>
          <w:rFonts w:ascii="Times New Roman" w:hAnsi="Times New Roman" w:cs="Times New Roman"/>
        </w:rPr>
        <w:t>.</w:t>
      </w:r>
    </w:p>
    <w:p w14:paraId="060F517C"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Rep. Matt </w:t>
      </w:r>
      <w:r w:rsidRPr="00B06341">
        <w:rPr>
          <w:rStyle w:val="Emphasis"/>
          <w:rFonts w:ascii="Times New Roman" w:hAnsi="Times New Roman" w:cs="Times New Roman"/>
        </w:rPr>
        <w:t>Gaetz</w:t>
      </w:r>
      <w:r w:rsidRPr="00B06341">
        <w:rPr>
          <w:rFonts w:ascii="Times New Roman" w:hAnsi="Times New Roman" w:cs="Times New Roman"/>
        </w:rPr>
        <w:t xml:space="preserve"> (R-Fla.), </w:t>
      </w:r>
      <w:r w:rsidRPr="00B06341">
        <w:rPr>
          <w:rStyle w:val="Emphasis"/>
          <w:rFonts w:ascii="Times New Roman" w:hAnsi="Times New Roman" w:cs="Times New Roman"/>
        </w:rPr>
        <w:t>one of the 11 GOP rabble-rousers</w:t>
      </w:r>
      <w:r w:rsidRPr="00B06341">
        <w:rPr>
          <w:rFonts w:ascii="Times New Roman" w:hAnsi="Times New Roman" w:cs="Times New Roman"/>
        </w:rPr>
        <w:t xml:space="preserve">, </w:t>
      </w:r>
      <w:r w:rsidRPr="00B06341">
        <w:rPr>
          <w:rStyle w:val="Emphasis"/>
          <w:rFonts w:ascii="Times New Roman" w:hAnsi="Times New Roman" w:cs="Times New Roman"/>
        </w:rPr>
        <w:t>warned the rebels could revive their floor blockade if McCarthy fails to meet their still-undefined requests.</w:t>
      </w:r>
    </w:p>
    <w:p w14:paraId="14B5B779" w14:textId="77777777" w:rsidR="00DF268A" w:rsidRPr="00B06341" w:rsidRDefault="00DF268A" w:rsidP="00DF268A">
      <w:pPr>
        <w:rPr>
          <w:rStyle w:val="Emphasis"/>
          <w:rFonts w:ascii="Times New Roman" w:hAnsi="Times New Roman" w:cs="Times New Roman"/>
        </w:rPr>
      </w:pPr>
      <w:r w:rsidRPr="00B06341">
        <w:rPr>
          <w:rStyle w:val="Emphasis"/>
          <w:rFonts w:ascii="Times New Roman" w:hAnsi="Times New Roman" w:cs="Times New Roman"/>
        </w:rPr>
        <w:t>The combination of last week’s revolt and the threat of another has infuriated the moderates.</w:t>
      </w:r>
    </w:p>
    <w:p w14:paraId="1A4C63FE"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Reps. Mike </w:t>
      </w:r>
      <w:r w:rsidRPr="00B06341">
        <w:rPr>
          <w:rStyle w:val="Emphasis"/>
          <w:rFonts w:ascii="Times New Roman" w:hAnsi="Times New Roman" w:cs="Times New Roman"/>
        </w:rPr>
        <w:t>Lawler</w:t>
      </w:r>
      <w:r w:rsidRPr="00B06341">
        <w:rPr>
          <w:rFonts w:ascii="Times New Roman" w:hAnsi="Times New Roman" w:cs="Times New Roman"/>
          <w:u w:val="single"/>
        </w:rPr>
        <w:t xml:space="preserve"> (R-N.Y.) </w:t>
      </w:r>
      <w:r w:rsidRPr="00B06341">
        <w:rPr>
          <w:rStyle w:val="Emphasis"/>
          <w:rFonts w:ascii="Times New Roman" w:hAnsi="Times New Roman" w:cs="Times New Roman"/>
        </w:rPr>
        <w:t>and</w:t>
      </w:r>
      <w:r w:rsidRPr="00B06341">
        <w:rPr>
          <w:rFonts w:ascii="Times New Roman" w:hAnsi="Times New Roman" w:cs="Times New Roman"/>
          <w:u w:val="single"/>
        </w:rPr>
        <w:t xml:space="preserve"> Derrick </w:t>
      </w:r>
      <w:r w:rsidRPr="00B06341">
        <w:rPr>
          <w:rStyle w:val="Emphasis"/>
          <w:rFonts w:ascii="Times New Roman" w:hAnsi="Times New Roman" w:cs="Times New Roman"/>
        </w:rPr>
        <w:t>Van Orden</w:t>
      </w:r>
      <w:r w:rsidRPr="00B06341">
        <w:rPr>
          <w:rFonts w:ascii="Times New Roman" w:hAnsi="Times New Roman" w:cs="Times New Roman"/>
          <w:u w:val="single"/>
        </w:rPr>
        <w:t xml:space="preserve"> (R-Wis.) </w:t>
      </w:r>
      <w:r w:rsidRPr="00B06341">
        <w:rPr>
          <w:rStyle w:val="Emphasis"/>
          <w:rFonts w:ascii="Times New Roman" w:hAnsi="Times New Roman" w:cs="Times New Roman"/>
        </w:rPr>
        <w:t>cast</w:t>
      </w:r>
      <w:r w:rsidRPr="00B06341">
        <w:rPr>
          <w:rStyle w:val="Emphasis"/>
          <w:rFonts w:ascii="Times New Roman" w:hAnsi="Times New Roman" w:cs="Times New Roman"/>
        </w:rPr>
        <w:lastRenderedPageBreak/>
        <w:t>igated the hard-liners during Tuesday’s meeting, according to multiple lawmakers in the room, in an exchange largely focused on the legislation the conservatives stalled</w:t>
      </w:r>
      <w:r w:rsidRPr="00B06341">
        <w:rPr>
          <w:rFonts w:ascii="Times New Roman" w:hAnsi="Times New Roman" w:cs="Times New Roman"/>
          <w:u w:val="single"/>
        </w:rPr>
        <w:t>. Reps. Austin Scott (R-Ga.) and Tom McClintock (R-Calif.) also spoke out with similar concerns, according to a GOP lawmaker in the room.</w:t>
      </w:r>
    </w:p>
    <w:p w14:paraId="7FA4C23D"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A second GOP lawmaker, who spoke anonymously to discuss internal conversations, described the meeting as a “catharsis” and said it included cursing.</w:t>
      </w:r>
    </w:p>
    <w:p w14:paraId="6EBC9C7D"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“A little spicy in there,” the lawmaker added.</w:t>
      </w:r>
    </w:p>
    <w:p w14:paraId="54CC4AD7"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Van Orden “dropped an f-bomb,” which elicited applause from other Republicans in the room, according to a third GOP member.</w:t>
      </w:r>
    </w:p>
    <w:p w14:paraId="3C5FF572"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“He was just frustrated about being up here last week and not legislating any bills on the floor,” the second GOP lawmaker said of Van Orden.</w:t>
      </w:r>
    </w:p>
    <w:p w14:paraId="4857DA00"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lastRenderedPageBreak/>
        <w:t>Van Orden declined to comment on what he said in the conference meeting, but he noted he filed a bill Tuesday to add more rail investigators to assess train derailments more quickly.</w:t>
      </w:r>
    </w:p>
    <w:p w14:paraId="6D5305B1"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“I didn’t come here for attention. I came here to work,” Van Orden said.</w:t>
      </w:r>
    </w:p>
    <w:p w14:paraId="250E5362" w14:textId="77777777" w:rsidR="00DF268A" w:rsidRPr="00B06341" w:rsidRDefault="00DF268A" w:rsidP="00DF268A">
      <w:pPr>
        <w:rPr>
          <w:rStyle w:val="Emphasis"/>
          <w:rFonts w:ascii="Times New Roman" w:hAnsi="Times New Roman" w:cs="Times New Roman"/>
        </w:rPr>
      </w:pPr>
      <w:r w:rsidRPr="00B06341">
        <w:rPr>
          <w:rStyle w:val="Emphasis"/>
          <w:rFonts w:ascii="Times New Roman" w:hAnsi="Times New Roman" w:cs="Times New Roman"/>
        </w:rPr>
        <w:t xml:space="preserve">Lawler also declined to comment specifically about the exchange but took </w:t>
      </w:r>
      <w:r w:rsidRPr="00B06341">
        <w:rPr>
          <w:rStyle w:val="Emphasis"/>
          <w:rFonts w:ascii="Times New Roman" w:hAnsi="Times New Roman" w:cs="Times New Roman"/>
        </w:rPr>
        <w:lastRenderedPageBreak/>
        <w:t xml:space="preserve">a shot at the conservatives for defying the wishes of a vast majority of the GOP conference. </w:t>
      </w:r>
    </w:p>
    <w:p w14:paraId="31A1A8A6"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“Matt Gaetz, Chip Roy — they’re not in charge. They weren’t elected to lead the conference,” Lawler said after the meeting. “You have a conference of 222 people. And they would all be well-advised to remember that they are one vote. … The power of the conference resides in the fact that we have a majority. The majority was delivered by people in swing districts.”</w:t>
      </w:r>
    </w:p>
    <w:p w14:paraId="21CFBE2D"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The conservatives, for their part, aren’t apologizing for their rebellion. Instead, they fired back at the moderates for what they characterized as a soft approach to cutting spending and reducing deficits.</w:t>
      </w:r>
    </w:p>
    <w:p w14:paraId="39BF7DF8"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“Some of our colleagues are getting bent out of shape. You know what I say to that? I don’t give a damn because the American people that I work for, they’re thanking me. And I’d rather be thanked at home than by some schlepp on the House floor,” Rep. Chip Roy (R-Texas) said on Ste</w:t>
      </w:r>
      <w:r w:rsidRPr="00B06341">
        <w:rPr>
          <w:rFonts w:ascii="Times New Roman" w:hAnsi="Times New Roman" w:cs="Times New Roman"/>
          <w:u w:val="single"/>
        </w:rPr>
        <w:lastRenderedPageBreak/>
        <w:t>ve Deace’s BlazeTV show later on Tuesday.</w:t>
      </w:r>
    </w:p>
    <w:p w14:paraId="025060B9"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Rep. Ken Buck (R-Colo.) also said he was not concerned with members angry about the confrontational tactics. </w:t>
      </w:r>
    </w:p>
    <w:p w14:paraId="609B5393"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“They need to go back to drinking,” Buck said.</w:t>
      </w:r>
    </w:p>
    <w:p w14:paraId="41E21B5A"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As GOP members express alarm about hard-line conservatives arm-twisting the rest of the conference, McCarthy is pushing back on their description of the talks — particularly Gaetz’s assertion that they were renegotiating a “power-sharing agreement.”</w:t>
      </w:r>
    </w:p>
    <w:p w14:paraId="1A401A39"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“I don’t know any power-sharing agreement that came out of that meeting from yesterday other than the idea that we would move forward this week, and then we would all come together and keep working,” McCarthy said Tuesday, adding that if he had an agreement with every slim faction in the House GOP, he would have “410 million different agreements.”</w:t>
      </w:r>
    </w:p>
    <w:p w14:paraId="283ABDF9"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Members of the House Freedom Caucus, appropriators, and members of other influential caucuses met in McCarthy’s office Tuesday afternoon to discuss how appropriations will work going forward.</w:t>
      </w:r>
    </w:p>
    <w:p w14:paraId="7096B4F3" w14:textId="77777777" w:rsidR="00DF268A" w:rsidRPr="00B06341" w:rsidRDefault="00DF268A" w:rsidP="00DF268A">
      <w:pPr>
        <w:rPr>
          <w:rFonts w:ascii="Times New Roman" w:hAnsi="Times New Roman" w:cs="Times New Roman"/>
        </w:rPr>
      </w:pPr>
    </w:p>
    <w:p w14:paraId="60A8B0A8"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GOP budget skeptics are worried McCarthy is pulling a fast one on the budget – the plan would reinforce their fears of gimmickry</w:t>
      </w:r>
    </w:p>
    <w:p w14:paraId="428E09E7" w14:textId="77777777" w:rsidR="00DF268A" w:rsidRPr="00B06341" w:rsidRDefault="00DF268A" w:rsidP="00DF268A">
      <w:pPr>
        <w:rPr>
          <w:rFonts w:ascii="Times New Roman" w:hAnsi="Times New Roman" w:cs="Times New Roman"/>
          <w:b/>
          <w:sz w:val="26"/>
          <w:szCs w:val="26"/>
        </w:rPr>
      </w:pPr>
      <w:r w:rsidRPr="00B06341">
        <w:rPr>
          <w:rFonts w:ascii="Times New Roman" w:hAnsi="Times New Roman" w:cs="Times New Roman"/>
          <w:b/>
          <w:sz w:val="26"/>
          <w:szCs w:val="26"/>
        </w:rPr>
        <w:t>Lillis, The Hill Senior Staff Writer, et al. ,6-23-2023</w:t>
      </w:r>
    </w:p>
    <w:p w14:paraId="5E1EB9D5"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[Mike, and Mychael Schnell, The Hill Staff Writer, and Emily Brooks, The Hill Staff Writer, 6-23-2023, The Hill, “McCarthy seeks to mollify conservatives ahead of federal spending fight,” https://thehill.com/homenews/house/4065223-mccarthy-seeks-to-mollify-conservatives-ahead-of-federal-spending-fight/, accessed 7-3-23, DG]</w:t>
      </w:r>
    </w:p>
    <w:p w14:paraId="5BCC1531" w14:textId="77777777" w:rsidR="00DF268A" w:rsidRPr="00B06341" w:rsidRDefault="00DF268A" w:rsidP="00DF268A">
      <w:pPr>
        <w:rPr>
          <w:rFonts w:ascii="Times New Roman" w:hAnsi="Times New Roman" w:cs="Times New Roman"/>
          <w:u w:val="single"/>
        </w:rPr>
      </w:pPr>
    </w:p>
    <w:p w14:paraId="3F55D975"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lastRenderedPageBreak/>
        <w:t>To mollify those gripes, the Speaker summoned a group of at least eight conservatives to his office in the Capitol on Friday afternoon, seeking to convince the skeptics that Republican leaders share their goals when it comes to spending cuts. Afterward, McCarthy characterized the discussion as a sort of primer on the goals GOP leaders aim to achieve in their appropriations bills.</w:t>
      </w:r>
    </w:p>
    <w:p w14:paraId="5B84437B"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“You have to think differently. We got to start at the beginning,” McCarthy said. “It’s walking people through what’s in the approps bills now, and what could be as the other ones get marked up. Greater input, greater conversations. And the more knowledge, the better off we are in the better chance we have at passing.”</w:t>
      </w:r>
    </w:p>
    <w:p w14:paraId="7C1DA7B0"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With lawmakers leaving for a two-week recess on Friday, McCarthy said he did not want members to “just go away,” and that he is setting up more meetings on the matter over the break.</w:t>
      </w:r>
    </w:p>
    <w:p w14:paraId="18B6FB42"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In an indication of the high stakes, some of the conservatives had delayed flights home in order to join Friday’s meeting, according to Rep. Clay Higgins (R-La.), who was among them. Higgins acknowledged that GOP leaders face an arduous task in rallying 218 votes behind their spending bills given the party’s slim majority — “The understatement of possibly the decade,” he said — but he also predicted they would meet that goal.</w:t>
      </w:r>
    </w:p>
    <w:p w14:paraId="3ED1D13E"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“We’re going to find a way to get to 218 on appropriations,” Higgins said. “We are united in that goal.” </w:t>
      </w:r>
    </w:p>
    <w:p w14:paraId="12550F31"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Rep. Scott Perry (R-Pa.), chairman of the House Freedom Caucus, also came away from the meeting </w:t>
      </w:r>
      <w:r w:rsidRPr="00B06341">
        <w:rPr>
          <w:rFonts w:ascii="Times New Roman" w:hAnsi="Times New Roman" w:cs="Times New Roman"/>
          <w:u w:val="single"/>
        </w:rPr>
        <w:lastRenderedPageBreak/>
        <w:t xml:space="preserve">with an optimistic tone. </w:t>
      </w:r>
    </w:p>
    <w:p w14:paraId="64349235"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“I think there is a plan of action. I don’t know about a resolution, but a plan of action,” Perry said.</w:t>
      </w:r>
    </w:p>
    <w:p w14:paraId="4FD9D910"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Others, though, emphasized the long road ahead in ironing out the details of the spending cuts conservatives are demanding. </w:t>
      </w:r>
    </w:p>
    <w:p w14:paraId="73692489" w14:textId="77777777" w:rsidR="00DF268A" w:rsidRPr="00B06341" w:rsidRDefault="00DF268A" w:rsidP="00DF268A">
      <w:pPr>
        <w:rPr>
          <w:rStyle w:val="Emphasis"/>
          <w:rFonts w:ascii="Times New Roman" w:hAnsi="Times New Roman" w:cs="Times New Roman"/>
        </w:rPr>
      </w:pPr>
      <w:r w:rsidRPr="00B06341">
        <w:rPr>
          <w:rStyle w:val="Emphasis"/>
          <w:rFonts w:ascii="Times New Roman" w:hAnsi="Times New Roman" w:cs="Times New Roman"/>
        </w:rPr>
        <w:t>Rep.</w:t>
      </w:r>
      <w:r w:rsidRPr="00B06341">
        <w:rPr>
          <w:rFonts w:ascii="Times New Roman" w:hAnsi="Times New Roman" w:cs="Times New Roman"/>
        </w:rPr>
        <w:t xml:space="preserve"> Michael </w:t>
      </w:r>
      <w:r w:rsidRPr="00B06341">
        <w:rPr>
          <w:rStyle w:val="Emphasis"/>
          <w:rFonts w:ascii="Times New Roman" w:hAnsi="Times New Roman" w:cs="Times New Roman"/>
        </w:rPr>
        <w:t>Cloud</w:t>
      </w:r>
      <w:r w:rsidRPr="00B06341">
        <w:rPr>
          <w:rFonts w:ascii="Times New Roman" w:hAnsi="Times New Roman" w:cs="Times New Roman"/>
        </w:rPr>
        <w:t xml:space="preserve"> (R-Texas) </w:t>
      </w:r>
      <w:r w:rsidRPr="00B06341">
        <w:rPr>
          <w:rStyle w:val="Emphasis"/>
          <w:rFonts w:ascii="Times New Roman" w:hAnsi="Times New Roman" w:cs="Times New Roman"/>
        </w:rPr>
        <w:t xml:space="preserve">said a big part of the discussion is “making sure that we’re all on the same page” with the appropriations figures, and that members are not operating with “different sets of numbers.” </w:t>
      </w:r>
    </w:p>
    <w:p w14:paraId="23AB80ED" w14:textId="77777777" w:rsidR="00DF268A" w:rsidRPr="00B06341" w:rsidRDefault="00DF268A" w:rsidP="00DF268A">
      <w:pPr>
        <w:rPr>
          <w:rStyle w:val="Emphasis"/>
          <w:rFonts w:ascii="Times New Roman" w:hAnsi="Times New Roman" w:cs="Times New Roman"/>
        </w:rPr>
      </w:pPr>
      <w:r w:rsidRPr="00B06341">
        <w:rPr>
          <w:rStyle w:val="Emphasis"/>
          <w:rFonts w:ascii="Times New Roman" w:hAnsi="Times New Roman" w:cs="Times New Roman"/>
        </w:rPr>
        <w:t xml:space="preserve">Conservatives have accused GOP leaders of using a budget “gimmick” — known as rescissions — to claim they’re setting next year’s spending at last year’s levels, while actually allocating much more. And several of them said they’re not yet satisfied with leadership’s response. </w:t>
      </w:r>
    </w:p>
    <w:p w14:paraId="057DBFF8" w14:textId="77777777" w:rsidR="00DF268A" w:rsidRPr="00B06341" w:rsidRDefault="00DF268A" w:rsidP="00DF268A">
      <w:pPr>
        <w:rPr>
          <w:rStyle w:val="Emphasis"/>
          <w:rFonts w:ascii="Times New Roman" w:hAnsi="Times New Roman" w:cs="Times New Roman"/>
        </w:rPr>
      </w:pPr>
      <w:r w:rsidRPr="00B06341">
        <w:rPr>
          <w:rStyle w:val="Emphasis"/>
          <w:rFonts w:ascii="Times New Roman" w:hAnsi="Times New Roman" w:cs="Times New Roman"/>
        </w:rPr>
        <w:t xml:space="preserve">“It’s a very much continued and unresolved question,” Rep. Dan Bishop (R-N.C.) said. </w:t>
      </w:r>
    </w:p>
    <w:p w14:paraId="443A4597" w14:textId="77777777" w:rsidR="00DF268A" w:rsidRPr="00B06341" w:rsidRDefault="00DF268A" w:rsidP="00DF268A">
      <w:pPr>
        <w:rPr>
          <w:rFonts w:ascii="Times New Roman" w:hAnsi="Times New Roman" w:cs="Times New Roman"/>
        </w:rPr>
      </w:pPr>
      <w:r w:rsidRPr="00B06341">
        <w:rPr>
          <w:rStyle w:val="Emphasis"/>
          <w:rFonts w:ascii="Times New Roman" w:hAnsi="Times New Roman" w:cs="Times New Roman"/>
        </w:rPr>
        <w:t>“I think the disagreement right now amongst us [and], you know, our colleagues is they’re using that to help bring up the agency spending,” Rep</w:t>
      </w:r>
      <w:r w:rsidRPr="00B06341">
        <w:rPr>
          <w:rFonts w:ascii="Times New Roman" w:hAnsi="Times New Roman" w:cs="Times New Roman"/>
        </w:rPr>
        <w:t xml:space="preserve">. Byron </w:t>
      </w:r>
      <w:r w:rsidRPr="00B06341">
        <w:rPr>
          <w:rStyle w:val="Emphasis"/>
          <w:rFonts w:ascii="Times New Roman" w:hAnsi="Times New Roman" w:cs="Times New Roman"/>
        </w:rPr>
        <w:t>Donalds</w:t>
      </w:r>
      <w:r w:rsidRPr="00B06341">
        <w:rPr>
          <w:rFonts w:ascii="Times New Roman" w:hAnsi="Times New Roman" w:cs="Times New Roman"/>
        </w:rPr>
        <w:t xml:space="preserve"> (R-Fla.) </w:t>
      </w:r>
      <w:r w:rsidRPr="00B06341">
        <w:rPr>
          <w:rStyle w:val="Emphasis"/>
          <w:rFonts w:ascii="Times New Roman" w:hAnsi="Times New Roman" w:cs="Times New Roman"/>
        </w:rPr>
        <w:t xml:space="preserve">said of the rescissions after the meeting. “And so my view is no, we shouldn’t be doing that. </w:t>
      </w:r>
      <w:r w:rsidRPr="00B06341">
        <w:rPr>
          <w:rFonts w:ascii="Times New Roman" w:hAnsi="Times New Roman" w:cs="Times New Roman"/>
        </w:rPr>
        <w:t>… The agencies need to justify why they even need the money to begin with. They have not done that.”</w:t>
      </w:r>
    </w:p>
    <w:p w14:paraId="0A8C8A0D" w14:textId="77777777" w:rsidR="00DF268A" w:rsidRPr="00B06341" w:rsidRDefault="00DF268A" w:rsidP="00DF268A">
      <w:pPr>
        <w:rPr>
          <w:rFonts w:ascii="Times New Roman" w:hAnsi="Times New Roman" w:cs="Times New Roman"/>
        </w:rPr>
      </w:pPr>
    </w:p>
    <w:p w14:paraId="4C98C02E" w14:textId="77777777" w:rsidR="00DF268A" w:rsidRPr="00B06341" w:rsidRDefault="00DF268A" w:rsidP="00DF268A">
      <w:pPr>
        <w:pStyle w:val="Heading3"/>
        <w:rPr>
          <w:rFonts w:ascii="Times New Roman" w:hAnsi="Times New Roman" w:cs="Times New Roman"/>
        </w:rPr>
      </w:pPr>
      <w:bookmarkStart w:id="72" w:name="_Toc140420850"/>
      <w:r w:rsidRPr="00B06341">
        <w:rPr>
          <w:rFonts w:ascii="Times New Roman" w:hAnsi="Times New Roman" w:cs="Times New Roman"/>
        </w:rPr>
        <w:lastRenderedPageBreak/>
        <w:t>GOP Coop Key to Agenda</w:t>
      </w:r>
      <w:bookmarkEnd w:id="72"/>
    </w:p>
    <w:p w14:paraId="1B118C0A" w14:textId="77777777" w:rsidR="00DF268A" w:rsidRPr="00B06341" w:rsidRDefault="00DF268A" w:rsidP="00DF268A">
      <w:pPr>
        <w:rPr>
          <w:rFonts w:ascii="Times New Roman" w:hAnsi="Times New Roman" w:cs="Times New Roman"/>
        </w:rPr>
      </w:pPr>
    </w:p>
    <w:p w14:paraId="0B36219F"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GOP right are watching McCarthy to see whose team he is on – if he sides with Democrats, they will shut everything down</w:t>
      </w:r>
    </w:p>
    <w:p w14:paraId="36B476E7"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Lillis, The Hill Congressional Reporter, 6-12-23</w:t>
      </w:r>
    </w:p>
    <w:p w14:paraId="444240DA"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[Mike, 6-12-23, The Hill, "McCarthy faces power test in conservative revolt,"https://thehill.com/homenews/house/4043351-mccarthy-power-test-conservative-revolt/, Accessed 7/3/23, S.A.M]</w:t>
      </w:r>
    </w:p>
    <w:p w14:paraId="3CBEC93B"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House Republ</w:t>
      </w:r>
      <w:r w:rsidRPr="00B06341">
        <w:rPr>
          <w:rStyle w:val="StyleUnderline"/>
          <w:rFonts w:ascii="Times New Roman" w:hAnsi="Times New Roman" w:cs="Times New Roman"/>
        </w:rPr>
        <w:lastRenderedPageBreak/>
        <w:t>icans return to Washington on Monday after a humiliating week when conservative rebels brought floor action to a halt, foiled votes on GOP priorities and rekindled questions about the ability of Speaker Kevin McCarthy (R-Calif.) to guide his party through the tough policy fights in the months ahead. Republican leaders have a series of suspension votes scheduled</w:t>
      </w:r>
      <w:r w:rsidRPr="00B06341">
        <w:rPr>
          <w:rFonts w:ascii="Times New Roman" w:hAnsi="Times New Roman" w:cs="Times New Roman"/>
        </w:rPr>
        <w:t xml:space="preserve"> for Monday evening</w:t>
      </w:r>
      <w:r w:rsidRPr="00B06341">
        <w:rPr>
          <w:rStyle w:val="StyleUnderline"/>
          <w:rFonts w:ascii="Times New Roman" w:hAnsi="Times New Roman" w:cs="Times New Roman"/>
        </w:rPr>
        <w:t>, featuring uncontroversial bills expected to pass easily with Democratic support.</w:t>
      </w:r>
      <w:r w:rsidRPr="00B06341">
        <w:rPr>
          <w:rFonts w:ascii="Times New Roman" w:hAnsi="Times New Roman" w:cs="Times New Roman"/>
        </w:rPr>
        <w:t xml:space="preserve"> But </w:t>
      </w:r>
      <w:r w:rsidRPr="00B06341">
        <w:rPr>
          <w:rStyle w:val="StyleUnderline"/>
          <w:rFonts w:ascii="Times New Roman" w:hAnsi="Times New Roman" w:cs="Times New Roman"/>
        </w:rPr>
        <w:t>the real test will come Tuesday, when they’ve slated floor action on a second series of proposals</w:t>
      </w:r>
      <w:r w:rsidRPr="00B06341">
        <w:rPr>
          <w:rFonts w:ascii="Times New Roman" w:hAnsi="Times New Roman" w:cs="Times New Roman"/>
        </w:rPr>
        <w:t xml:space="preserve"> — </w:t>
      </w:r>
      <w:r w:rsidRPr="00B06341">
        <w:rPr>
          <w:rStyle w:val="StyleUnderline"/>
          <w:rFonts w:ascii="Times New Roman" w:hAnsi="Times New Roman" w:cs="Times New Roman"/>
        </w:rPr>
        <w:t>including the four bills that never reached the floor last week</w:t>
      </w:r>
      <w:r w:rsidRPr="00B06341">
        <w:rPr>
          <w:rFonts w:ascii="Times New Roman" w:hAnsi="Times New Roman" w:cs="Times New Roman"/>
        </w:rPr>
        <w:t xml:space="preserve"> — </w:t>
      </w:r>
      <w:r w:rsidRPr="00B06341">
        <w:rPr>
          <w:rStyle w:val="StyleUnderline"/>
          <w:rFonts w:ascii="Times New Roman" w:hAnsi="Times New Roman" w:cs="Times New Roman"/>
        </w:rPr>
        <w:t>that will require cooperation from the same conservative firebrands who blocked them the first time around</w:t>
      </w:r>
      <w:r w:rsidRPr="00B06341">
        <w:rPr>
          <w:rFonts w:ascii="Times New Roman" w:hAnsi="Times New Roman" w:cs="Times New Roman"/>
        </w:rPr>
        <w:t xml:space="preserve">. </w:t>
      </w:r>
    </w:p>
    <w:p w14:paraId="7E3AB4B2" w14:textId="77777777" w:rsidR="00DF268A" w:rsidRPr="00B06341" w:rsidRDefault="00DF268A" w:rsidP="00DF268A">
      <w:pPr>
        <w:rPr>
          <w:rFonts w:ascii="Times New Roman" w:hAnsi="Times New Roman" w:cs="Times New Roman"/>
          <w:u w:val="single"/>
        </w:rPr>
      </w:pPr>
      <w:r w:rsidRPr="00B06341">
        <w:rPr>
          <w:rStyle w:val="StyleUnderline"/>
          <w:rFonts w:ascii="Times New Roman" w:hAnsi="Times New Roman" w:cs="Times New Roman"/>
        </w:rPr>
        <w:t>The schedule</w:t>
      </w:r>
      <w:r w:rsidRPr="00B06341">
        <w:rPr>
          <w:rFonts w:ascii="Times New Roman" w:hAnsi="Times New Roman" w:cs="Times New Roman"/>
        </w:rPr>
        <w:t xml:space="preserve"> </w:t>
      </w:r>
      <w:r w:rsidRPr="00B06341">
        <w:rPr>
          <w:rStyle w:val="StyleUnderline"/>
          <w:rFonts w:ascii="Times New Roman" w:hAnsi="Times New Roman" w:cs="Times New Roman"/>
        </w:rPr>
        <w:t>reflects the ever-optimistic nature of McCarthy,</w:t>
      </w:r>
      <w:r w:rsidRPr="00B06341">
        <w:rPr>
          <w:rFonts w:ascii="Times New Roman" w:hAnsi="Times New Roman" w:cs="Times New Roman"/>
        </w:rPr>
        <w:t xml:space="preserve"> </w:t>
      </w:r>
      <w:r w:rsidRPr="00B06341">
        <w:rPr>
          <w:rStyle w:val="StyleUnderline"/>
          <w:rFonts w:ascii="Times New Roman" w:hAnsi="Times New Roman" w:cs="Times New Roman"/>
        </w:rPr>
        <w:t>who remains resolved to win back the hard-liners’ confidence in time for the votes</w:t>
      </w:r>
      <w:r w:rsidRPr="00B06341">
        <w:rPr>
          <w:rFonts w:ascii="Times New Roman" w:hAnsi="Times New Roman" w:cs="Times New Roman"/>
        </w:rPr>
        <w:t xml:space="preserve">. But </w:t>
      </w:r>
      <w:r w:rsidRPr="00B06341">
        <w:rPr>
          <w:rStyle w:val="StyleUnderline"/>
          <w:rFonts w:ascii="Times New Roman" w:hAnsi="Times New Roman" w:cs="Times New Roman"/>
        </w:rPr>
        <w:t>it also represents a high-stakes roll of the dice</w:t>
      </w:r>
      <w:r w:rsidRPr="00B06341">
        <w:rPr>
          <w:rFonts w:ascii="Times New Roman" w:hAnsi="Times New Roman" w:cs="Times New Roman"/>
        </w:rPr>
        <w:t xml:space="preserve">, </w:t>
      </w:r>
      <w:r w:rsidRPr="00B06341">
        <w:rPr>
          <w:rStyle w:val="StyleUnderline"/>
          <w:rFonts w:ascii="Times New Roman" w:hAnsi="Times New Roman" w:cs="Times New Roman"/>
        </w:rPr>
        <w:t>since the conservatives have shown no sign they’re ready to end the standoff — or even specify the leadership concessions that would prompt them to do so</w:t>
      </w:r>
      <w:r w:rsidRPr="00B06341">
        <w:rPr>
          <w:rFonts w:ascii="Times New Roman" w:hAnsi="Times New Roman" w:cs="Times New Roman"/>
        </w:rPr>
        <w:t xml:space="preserve">. The </w:t>
      </w:r>
      <w:r w:rsidRPr="00B06341">
        <w:rPr>
          <w:rStyle w:val="StyleUnderline"/>
          <w:rFonts w:ascii="Times New Roman" w:hAnsi="Times New Roman" w:cs="Times New Roman"/>
        </w:rPr>
        <w:t>dynamics set the stage for a week of high drama and uncertainty in a Republican Party already thrown on defense by last week’s history-making indictment of former President Trump, who remains the GOP standard-bearer ahead of the 2024 elections.</w:t>
      </w:r>
      <w:r w:rsidRPr="00B06341">
        <w:rPr>
          <w:rFonts w:ascii="Times New Roman" w:hAnsi="Times New Roman" w:cs="Times New Roman"/>
        </w:rPr>
        <w:t xml:space="preserve"> Heading into the week</w:t>
      </w:r>
      <w:r w:rsidRPr="00B06341">
        <w:rPr>
          <w:rStyle w:val="StyleUnderline"/>
          <w:rFonts w:ascii="Times New Roman" w:hAnsi="Times New Roman" w:cs="Times New Roman"/>
        </w:rPr>
        <w:t>, some McCarthy allies have leaned on Trump’s legal woes to urge the conservative agitators to drop their blockade on floor activity for the sake of unifying as a party against President Biden and the Democrats.</w:t>
      </w:r>
    </w:p>
    <w:p w14:paraId="2D330FD2"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“Republicans need to stop being the party of every man for himself and need to stop fighting each other,”</w:t>
      </w:r>
      <w:r w:rsidRPr="00B06341">
        <w:rPr>
          <w:rFonts w:ascii="Times New Roman" w:hAnsi="Times New Roman" w:cs="Times New Roman"/>
        </w:rPr>
        <w:t xml:space="preserve"> Rep. Marjorie Taylor Greene (R-Ga.) tweeted following the indictment. “Democrats are arresting their political enemies and they work together in their corrupt ways to get it done,” she continued. </w:t>
      </w:r>
      <w:r w:rsidRPr="00B06341">
        <w:rPr>
          <w:rStyle w:val="StyleUnderline"/>
          <w:rFonts w:ascii="Times New Roman" w:hAnsi="Times New Roman" w:cs="Times New Roman"/>
        </w:rPr>
        <w:t>“It’s time for Republicans to unify. No more non-sense.” Whether the conservative holdouts are ready to heed that call, however, remains an open question.</w:t>
      </w:r>
    </w:p>
    <w:p w14:paraId="1AF2A835"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Eleven conservatives had joined forces</w:t>
      </w:r>
      <w:r w:rsidRPr="00B06341">
        <w:rPr>
          <w:rFonts w:ascii="Times New Roman" w:hAnsi="Times New Roman" w:cs="Times New Roman"/>
        </w:rPr>
        <w:t xml:space="preserve"> last Tuesday </w:t>
      </w:r>
      <w:r w:rsidRPr="00B06341">
        <w:rPr>
          <w:rStyle w:val="StyleUnderline"/>
          <w:rFonts w:ascii="Times New Roman" w:hAnsi="Times New Roman" w:cs="Times New Roman"/>
        </w:rPr>
        <w:t>to block a procedural vote that would have paved the way for consideration of four separate bills over the course of the week. The opponents support the individual proposals — which relate to gas stoves and regulatory reforms — but the substance of those bills was immaterial: The conservatives were sending a protest message to McCarthy that they disapproved of his handling of the debt limit deal he cut with Biden earlier in the month.</w:t>
      </w:r>
      <w:r w:rsidRPr="00B06341">
        <w:rPr>
          <w:rFonts w:ascii="Times New Roman" w:hAnsi="Times New Roman" w:cs="Times New Roman"/>
        </w:rPr>
        <w:t xml:space="preserve"> While they haven’t named any explicit new demands</w:t>
      </w:r>
      <w:r w:rsidRPr="00B06341">
        <w:rPr>
          <w:rStyle w:val="StyleUnderline"/>
          <w:rFonts w:ascii="Times New Roman" w:hAnsi="Times New Roman" w:cs="Times New Roman"/>
        </w:rPr>
        <w:t>, the detractors’ overarching sentiment is clear</w:t>
      </w:r>
      <w:r w:rsidRPr="00B06341">
        <w:rPr>
          <w:rFonts w:ascii="Times New Roman" w:hAnsi="Times New Roman" w:cs="Times New Roman"/>
        </w:rPr>
        <w:t xml:space="preserve">: </w:t>
      </w:r>
      <w:r w:rsidRPr="00B06341">
        <w:rPr>
          <w:rStyle w:val="StyleUnderline"/>
          <w:rFonts w:ascii="Times New Roman" w:hAnsi="Times New Roman" w:cs="Times New Roman"/>
        </w:rPr>
        <w:t>They expect the Speaker to hold a harder line in the partisan battles to come, particularly over funding the government to prevent a shutdown at the end of September</w:t>
      </w:r>
      <w:r w:rsidRPr="00B06341">
        <w:rPr>
          <w:rFonts w:ascii="Times New Roman" w:hAnsi="Times New Roman" w:cs="Times New Roman"/>
        </w:rPr>
        <w:t xml:space="preserve">. </w:t>
      </w:r>
    </w:p>
    <w:p w14:paraId="6A2BC694"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Rep.</w:t>
      </w:r>
      <w:r w:rsidRPr="00B06341">
        <w:rPr>
          <w:rFonts w:ascii="Times New Roman" w:hAnsi="Times New Roman" w:cs="Times New Roman"/>
        </w:rPr>
        <w:t xml:space="preserve"> Andy </w:t>
      </w:r>
      <w:r w:rsidRPr="00B06341">
        <w:rPr>
          <w:rStyle w:val="StyleUnderline"/>
          <w:rFonts w:ascii="Times New Roman" w:hAnsi="Times New Roman" w:cs="Times New Roman"/>
        </w:rPr>
        <w:t>Biggs (R-Ariz.), former head of the Freedom Caucus, said McCarthy’s debt ceiling agreement</w:t>
      </w:r>
      <w:r w:rsidRPr="00B06341">
        <w:rPr>
          <w:rFonts w:ascii="Times New Roman" w:hAnsi="Times New Roman" w:cs="Times New Roman"/>
        </w:rPr>
        <w:t xml:space="preserve"> — which was loathed by the right wing — </w:t>
      </w:r>
      <w:r w:rsidRPr="00B06341">
        <w:rPr>
          <w:rStyle w:val="StyleUnderline"/>
          <w:rFonts w:ascii="Times New Roman" w:hAnsi="Times New Roman" w:cs="Times New Roman"/>
        </w:rPr>
        <w:t>has triggered new fears among conservatives that the Speaker will cut similar deals in the future. Biggs named three upcoming bills in particular:</w:t>
      </w:r>
      <w:r w:rsidRPr="00B06341">
        <w:rPr>
          <w:rFonts w:ascii="Times New Roman" w:hAnsi="Times New Roman" w:cs="Times New Roman"/>
        </w:rPr>
        <w:t xml:space="preserve"> </w:t>
      </w:r>
      <w:r w:rsidRPr="00B06341">
        <w:rPr>
          <w:rStyle w:val="StyleUnderline"/>
          <w:rFonts w:ascii="Times New Roman" w:hAnsi="Times New Roman" w:cs="Times New Roman"/>
        </w:rPr>
        <w:t>the reauthorization of military spending</w:t>
      </w:r>
      <w:r w:rsidRPr="00B06341">
        <w:rPr>
          <w:rFonts w:ascii="Times New Roman" w:hAnsi="Times New Roman" w:cs="Times New Roman"/>
        </w:rPr>
        <w:t xml:space="preserve">; </w:t>
      </w:r>
      <w:r w:rsidRPr="00B06341">
        <w:rPr>
          <w:rStyle w:val="StyleUnderline"/>
          <w:rFonts w:ascii="Times New Roman" w:hAnsi="Times New Roman" w:cs="Times New Roman"/>
        </w:rPr>
        <w:t>the renewal of the farm bil</w:t>
      </w:r>
      <w:r w:rsidRPr="00B06341">
        <w:rPr>
          <w:rFonts w:ascii="Times New Roman" w:hAnsi="Times New Roman" w:cs="Times New Roman"/>
        </w:rPr>
        <w:t xml:space="preserve">l; and </w:t>
      </w:r>
      <w:r w:rsidRPr="00B06341">
        <w:rPr>
          <w:rStyle w:val="StyleUnderline"/>
          <w:rFonts w:ascii="Times New Roman" w:hAnsi="Times New Roman" w:cs="Times New Roman"/>
        </w:rPr>
        <w:t xml:space="preserve">an </w:t>
      </w:r>
      <w:r w:rsidRPr="00B06341">
        <w:rPr>
          <w:rStyle w:val="StyleUnderline"/>
          <w:rFonts w:ascii="Times New Roman" w:hAnsi="Times New Roman" w:cs="Times New Roman"/>
        </w:rPr>
        <w:lastRenderedPageBreak/>
        <w:t>extension of government funding, which expires on Sept. 30</w:t>
      </w:r>
      <w:r w:rsidRPr="00B06341">
        <w:rPr>
          <w:rFonts w:ascii="Times New Roman" w:hAnsi="Times New Roman" w:cs="Times New Roman"/>
        </w:rPr>
        <w:t>. “</w:t>
      </w:r>
      <w:r w:rsidRPr="00B06341">
        <w:rPr>
          <w:rStyle w:val="StyleUnderline"/>
          <w:rFonts w:ascii="Times New Roman" w:hAnsi="Times New Roman" w:cs="Times New Roman"/>
        </w:rPr>
        <w:t>I would not be stunned if he forms a coalition [with Democrats] on all three of those bills. And that’s my biggest concern</w:t>
      </w:r>
      <w:r w:rsidRPr="00B06341">
        <w:rPr>
          <w:rFonts w:ascii="Times New Roman" w:hAnsi="Times New Roman" w:cs="Times New Roman"/>
        </w:rPr>
        <w:t xml:space="preserve">,” Biggs said. </w:t>
      </w:r>
    </w:p>
    <w:p w14:paraId="2C6E06FD"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Still, </w:t>
      </w:r>
      <w:r w:rsidRPr="00B06341">
        <w:rPr>
          <w:rStyle w:val="StyleUnderline"/>
          <w:rFonts w:ascii="Times New Roman" w:hAnsi="Times New Roman" w:cs="Times New Roman"/>
        </w:rPr>
        <w:t>Biggs declined to lay out specific demands that would cause him to support McCarthy’s legislative agenda on the floor, asserting that it’s up to the Speaker to volunteer a worthwhile offer.</w:t>
      </w:r>
      <w:r w:rsidRPr="00B06341">
        <w:rPr>
          <w:rFonts w:ascii="Times New Roman" w:hAnsi="Times New Roman" w:cs="Times New Roman"/>
        </w:rPr>
        <w:t xml:space="preserve"> “</w:t>
      </w:r>
      <w:r w:rsidRPr="00B06341">
        <w:rPr>
          <w:rStyle w:val="StyleUnderline"/>
          <w:rFonts w:ascii="Times New Roman" w:hAnsi="Times New Roman" w:cs="Times New Roman"/>
        </w:rPr>
        <w:t>Let’s see what he has without me kibitzing in public about it</w:t>
      </w:r>
      <w:r w:rsidRPr="00B06341">
        <w:rPr>
          <w:rFonts w:ascii="Times New Roman" w:hAnsi="Times New Roman" w:cs="Times New Roman"/>
        </w:rPr>
        <w:t>,” Biggs said. “</w:t>
      </w:r>
      <w:r w:rsidRPr="00B06341">
        <w:rPr>
          <w:rStyle w:val="StyleUnderline"/>
          <w:rFonts w:ascii="Times New Roman" w:hAnsi="Times New Roman" w:cs="Times New Roman"/>
        </w:rPr>
        <w:t>Let’s see what he has to offe</w:t>
      </w:r>
      <w:r w:rsidRPr="00B06341">
        <w:rPr>
          <w:rFonts w:ascii="Times New Roman" w:hAnsi="Times New Roman" w:cs="Times New Roman"/>
        </w:rPr>
        <w:t xml:space="preserve">r.” True to form, </w:t>
      </w:r>
      <w:r w:rsidRPr="00B06341">
        <w:rPr>
          <w:rStyle w:val="StyleUnderline"/>
          <w:rFonts w:ascii="Times New Roman" w:hAnsi="Times New Roman" w:cs="Times New Roman"/>
        </w:rPr>
        <w:t>McCarthy has largely downplayed the internal clash, saying it will only strengthen the Republican conference in their upcoming battles with Biden, while bolstering his resolve to unify the restive group. “I always think tension only makes you stronger,”</w:t>
      </w:r>
      <w:r w:rsidRPr="00B06341">
        <w:rPr>
          <w:rFonts w:ascii="Times New Roman" w:hAnsi="Times New Roman" w:cs="Times New Roman"/>
        </w:rPr>
        <w:t xml:space="preserve"> McCarthy told reporters last week amid the conservative revolt. </w:t>
      </w:r>
      <w:r w:rsidRPr="00B06341">
        <w:rPr>
          <w:rStyle w:val="StyleUnderline"/>
          <w:rFonts w:ascii="Times New Roman" w:hAnsi="Times New Roman" w:cs="Times New Roman"/>
        </w:rPr>
        <w:t>“Do I want to handle this? No. But I’m not afraid of it,”</w:t>
      </w:r>
      <w:r w:rsidRPr="00B06341">
        <w:rPr>
          <w:rFonts w:ascii="Times New Roman" w:hAnsi="Times New Roman" w:cs="Times New Roman"/>
        </w:rPr>
        <w:t xml:space="preserve"> he continued. </w:t>
      </w:r>
      <w:r w:rsidRPr="00B06341">
        <w:rPr>
          <w:rStyle w:val="StyleUnderline"/>
          <w:rFonts w:ascii="Times New Roman" w:hAnsi="Times New Roman" w:cs="Times New Roman"/>
        </w:rPr>
        <w:t>“I enjoy this work. I enjoy this job. I enjoy this conflict.”</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The conservatives are irate that McCarthy, after steering a partisan debt ceiling bill through the House in April, dropped most of the deficit-reduction measures and policy reforms featured in that GOP package as part of the agreement with Biden to prevent a default. </w:t>
      </w:r>
    </w:p>
    <w:p w14:paraId="140EEEFB"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The Republican bill had raised the debt ceiling only through next March, while the bipartisan compromise extended that window beyond the 2024 elections</w:t>
      </w:r>
      <w:r w:rsidRPr="00B06341">
        <w:rPr>
          <w:rFonts w:ascii="Times New Roman" w:hAnsi="Times New Roman" w:cs="Times New Roman"/>
        </w:rPr>
        <w:t xml:space="preserve"> — a key demand from Biden. </w:t>
      </w:r>
      <w:r w:rsidRPr="00B06341">
        <w:rPr>
          <w:rStyle w:val="StyleUnderline"/>
          <w:rFonts w:ascii="Times New Roman" w:hAnsi="Times New Roman" w:cs="Times New Roman"/>
        </w:rPr>
        <w:t>The GOP proposal had also cut 2024 spending back to 2022 levels, representing much steeper cuts than those featured in the Biden-McCarthy agreement</w:t>
      </w:r>
      <w:r w:rsidRPr="00B06341">
        <w:rPr>
          <w:rFonts w:ascii="Times New Roman" w:hAnsi="Times New Roman" w:cs="Times New Roman"/>
        </w:rPr>
        <w:t xml:space="preserve">. And it featured </w:t>
      </w:r>
      <w:r w:rsidRPr="00B06341">
        <w:rPr>
          <w:rStyle w:val="StyleUnderline"/>
          <w:rFonts w:ascii="Times New Roman" w:hAnsi="Times New Roman" w:cs="Times New Roman"/>
        </w:rPr>
        <w:t>repeals of a number of prominent Biden policies, including green energy subsidies and $80 billion in new IRS funding, which were largely absent from the legislation that became law.</w:t>
      </w:r>
      <w:r w:rsidRPr="00B06341">
        <w:rPr>
          <w:rFonts w:ascii="Times New Roman" w:hAnsi="Times New Roman" w:cs="Times New Roman"/>
        </w:rPr>
        <w:t xml:space="preserve"> Rep. Lauren </w:t>
      </w:r>
      <w:r w:rsidRPr="00B06341">
        <w:rPr>
          <w:rStyle w:val="StyleUnderline"/>
          <w:rFonts w:ascii="Times New Roman" w:hAnsi="Times New Roman" w:cs="Times New Roman"/>
        </w:rPr>
        <w:t>Boebert</w:t>
      </w:r>
      <w:r w:rsidRPr="00B06341">
        <w:rPr>
          <w:rFonts w:ascii="Times New Roman" w:hAnsi="Times New Roman" w:cs="Times New Roman"/>
        </w:rPr>
        <w:t xml:space="preserve"> (R-Colo.), </w:t>
      </w:r>
      <w:r w:rsidRPr="00B06341">
        <w:rPr>
          <w:rStyle w:val="StyleUnderline"/>
          <w:rFonts w:ascii="Times New Roman" w:hAnsi="Times New Roman" w:cs="Times New Roman"/>
        </w:rPr>
        <w:t xml:space="preserve">another conservative who helped gum up floor action last week, pointed to another bill cut out of the final debt ceiling deal that’s left the hard-liners exasperated: the REINS Act, which would scale back the regulatory powers of the executive branch. </w:t>
      </w:r>
    </w:p>
    <w:p w14:paraId="1BF2C936" w14:textId="77777777" w:rsidR="00DF268A" w:rsidRPr="00B06341" w:rsidRDefault="00DF268A" w:rsidP="00DF268A">
      <w:pPr>
        <w:rPr>
          <w:rFonts w:ascii="Times New Roman" w:hAnsi="Times New Roman" w:cs="Times New Roman"/>
        </w:rPr>
      </w:pPr>
    </w:p>
    <w:p w14:paraId="4C1DCEAB"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 xml:space="preserve">While </w:t>
      </w:r>
      <w:r w:rsidRPr="00B06341">
        <w:rPr>
          <w:rStyle w:val="StyleUnderline"/>
          <w:rFonts w:ascii="Times New Roman" w:hAnsi="Times New Roman" w:cs="Times New Roman"/>
        </w:rPr>
        <w:t>GOP leaders had tried to pass that bill last week</w:t>
      </w:r>
      <w:r w:rsidRPr="00B06341">
        <w:rPr>
          <w:rFonts w:ascii="Times New Roman" w:hAnsi="Times New Roman" w:cs="Times New Roman"/>
        </w:rPr>
        <w:t xml:space="preserve"> and are set to try again Tuesday, </w:t>
      </w:r>
      <w:r w:rsidRPr="00B06341">
        <w:rPr>
          <w:rStyle w:val="StyleUnderline"/>
          <w:rFonts w:ascii="Times New Roman" w:hAnsi="Times New Roman" w:cs="Times New Roman"/>
        </w:rPr>
        <w:t>the standalone nature of the proposal means it’s dead on arrival in the Senate</w:t>
      </w:r>
      <w:r w:rsidRPr="00B06341">
        <w:rPr>
          <w:rFonts w:ascii="Times New Roman" w:hAnsi="Times New Roman" w:cs="Times New Roman"/>
        </w:rPr>
        <w:t xml:space="preserve"> — </w:t>
      </w:r>
      <w:r w:rsidRPr="00B06341">
        <w:rPr>
          <w:rStyle w:val="StyleUnderline"/>
          <w:rFonts w:ascii="Times New Roman" w:hAnsi="Times New Roman" w:cs="Times New Roman"/>
        </w:rPr>
        <w:t>a fate the conservatives say could have been avoided if McCarthy had demanded that it be included in the final debt ceiling agreement.</w:t>
      </w:r>
      <w:r w:rsidRPr="00B06341">
        <w:rPr>
          <w:rFonts w:ascii="Times New Roman" w:hAnsi="Times New Roman" w:cs="Times New Roman"/>
        </w:rPr>
        <w:t xml:space="preserve"> “</w:t>
      </w:r>
      <w:r w:rsidRPr="00B06341">
        <w:rPr>
          <w:rStyle w:val="StyleUnderline"/>
          <w:rFonts w:ascii="Times New Roman" w:hAnsi="Times New Roman" w:cs="Times New Roman"/>
        </w:rPr>
        <w:t>That is performative theater, and I am not here for that</w:t>
      </w:r>
      <w:r w:rsidRPr="00B06341">
        <w:rPr>
          <w:rFonts w:ascii="Times New Roman" w:hAnsi="Times New Roman" w:cs="Times New Roman"/>
        </w:rPr>
        <w:t>,” Boebert said of the standalone votes. “</w:t>
      </w:r>
      <w:r w:rsidRPr="00B06341">
        <w:rPr>
          <w:rStyle w:val="StyleUnderline"/>
          <w:rFonts w:ascii="Times New Roman" w:hAnsi="Times New Roman" w:cs="Times New Roman"/>
        </w:rPr>
        <w:t>I’m not doing messaging bills and show votes when we had an opportunity to pass real regulatory reform for the American people.”</w:t>
      </w:r>
    </w:p>
    <w:p w14:paraId="2E8E5CD9" w14:textId="77777777" w:rsidR="00DF268A" w:rsidRPr="00B06341" w:rsidRDefault="00DF268A" w:rsidP="00DF268A">
      <w:pPr>
        <w:rPr>
          <w:rStyle w:val="StyleUnderline"/>
          <w:rFonts w:ascii="Times New Roman" w:hAnsi="Times New Roman" w:cs="Times New Roman"/>
        </w:rPr>
      </w:pPr>
    </w:p>
    <w:p w14:paraId="268CCBCC"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At the center of last week’s blowup was a dispute between GOP leaders and Rep. Andrew Clyde</w:t>
      </w:r>
      <w:r w:rsidRPr="00B06341">
        <w:rPr>
          <w:rFonts w:ascii="Times New Roman" w:hAnsi="Times New Roman" w:cs="Times New Roman"/>
        </w:rPr>
        <w:t xml:space="preserve"> (R-Ga.) over his bill to prevent a federal ban on a controversial firearm accessory known as a pistol brace. Clyde’s bill is also on the schedule to receive a vote Tuesday, governed by the same rule that will accompany the REINS Act and the other three bills that failed to reach the floor last week. Yet </w:t>
      </w:r>
      <w:r w:rsidRPr="00B06341">
        <w:rPr>
          <w:rStyle w:val="StyleUnderline"/>
          <w:rFonts w:ascii="Times New Roman" w:hAnsi="Times New Roman" w:cs="Times New Roman"/>
        </w:rPr>
        <w:t>for conservatives demanding major budget reforms — and expressing open distrust in McCarthy to see them adopted — it’s far from clear that the Clyde bill will be enticement enough to end their protest and vote for the rules that would allow the floor to reopen for business this week. “There are obviously multiple issues here that need to be resolved,” said Rep. Scott Perry (R-Pa.), head of the Freedom Caucus. “I don’t know that many rules will come up until it’s resolved.”</w:t>
      </w:r>
    </w:p>
    <w:p w14:paraId="02731838" w14:textId="77777777" w:rsidR="00DF268A" w:rsidRPr="00B06341" w:rsidRDefault="00DF268A" w:rsidP="00DF268A">
      <w:pPr>
        <w:pStyle w:val="Heading3"/>
        <w:rPr>
          <w:rFonts w:ascii="Times New Roman" w:hAnsi="Times New Roman" w:cs="Times New Roman"/>
        </w:rPr>
      </w:pPr>
      <w:bookmarkStart w:id="73" w:name="_Toc140420851"/>
      <w:r w:rsidRPr="00B06341">
        <w:rPr>
          <w:rFonts w:ascii="Times New Roman" w:hAnsi="Times New Roman" w:cs="Times New Roman"/>
        </w:rPr>
        <w:lastRenderedPageBreak/>
        <w:t>Bipartisanship Key to Agenda</w:t>
      </w:r>
      <w:bookmarkEnd w:id="73"/>
    </w:p>
    <w:p w14:paraId="1474DE49" w14:textId="77777777" w:rsidR="00DF268A" w:rsidRPr="00B06341" w:rsidRDefault="00DF268A" w:rsidP="00DF268A">
      <w:pPr>
        <w:rPr>
          <w:rFonts w:ascii="Times New Roman" w:hAnsi="Times New Roman" w:cs="Times New Roman"/>
        </w:rPr>
      </w:pPr>
    </w:p>
    <w:p w14:paraId="62804400"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and the GOP working with the Democrats key to passing any bill, minority party couldn’t filibuster</w:t>
      </w:r>
    </w:p>
    <w:p w14:paraId="6DBDAEA8" w14:textId="77777777" w:rsidR="00DF268A" w:rsidRPr="00B06341" w:rsidRDefault="00DF268A" w:rsidP="00DF268A">
      <w:pPr>
        <w:rPr>
          <w:rFonts w:ascii="Times New Roman" w:hAnsi="Times New Roman" w:cs="Times New Roman"/>
          <w:b/>
          <w:bCs/>
          <w:sz w:val="24"/>
          <w:szCs w:val="24"/>
        </w:rPr>
      </w:pPr>
      <w:r w:rsidRPr="00B06341">
        <w:rPr>
          <w:rFonts w:ascii="Times New Roman" w:hAnsi="Times New Roman" w:cs="Times New Roman"/>
          <w:b/>
          <w:bCs/>
          <w:sz w:val="24"/>
          <w:szCs w:val="24"/>
        </w:rPr>
        <w:t xml:space="preserve">Pearlstein, George Mason Public Affairs Professor, 23 </w:t>
      </w:r>
    </w:p>
    <w:p w14:paraId="20E24A2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[Steven, 6-20-23, </w:t>
      </w:r>
      <w:r w:rsidRPr="00B06341">
        <w:rPr>
          <w:rFonts w:ascii="Times New Roman" w:hAnsi="Times New Roman" w:cs="Times New Roman"/>
          <w:i/>
          <w:iCs/>
        </w:rPr>
        <w:t>The Washington Post</w:t>
      </w:r>
      <w:r w:rsidRPr="00B06341">
        <w:rPr>
          <w:rFonts w:ascii="Times New Roman" w:hAnsi="Times New Roman" w:cs="Times New Roman"/>
        </w:rPr>
        <w:t xml:space="preserve">, “How to take congress away from the crazies,” </w:t>
      </w:r>
      <w:hyperlink r:id="rId118" w:history="1">
        <w:r w:rsidRPr="00B06341">
          <w:rPr>
            <w:rStyle w:val="Hyperlink"/>
            <w:rFonts w:ascii="Times New Roman" w:hAnsi="Times New Roman" w:cs="Times New Roman"/>
          </w:rPr>
          <w:t>https://www.washingtonpost.com/opinions/2023/06/20/save-congress-plan/</w:t>
        </w:r>
      </w:hyperlink>
      <w:r w:rsidRPr="00B06341">
        <w:rPr>
          <w:rFonts w:ascii="Times New Roman" w:hAnsi="Times New Roman" w:cs="Times New Roman"/>
        </w:rPr>
        <w:t>, accessed 7/15/23, DS]</w:t>
      </w:r>
    </w:p>
    <w:p w14:paraId="2442D1CB" w14:textId="77777777" w:rsidR="00DF268A" w:rsidRPr="00B06341" w:rsidRDefault="00DF268A" w:rsidP="00DF268A">
      <w:pPr>
        <w:rPr>
          <w:rFonts w:ascii="Times New Roman" w:hAnsi="Times New Roman" w:cs="Times New Roman"/>
        </w:rPr>
      </w:pPr>
      <w:r w:rsidRPr="00B06341">
        <w:rPr>
          <w:rFonts w:ascii="Times New Roman" w:hAnsi="Times New Roman" w:cs="Times New Roman"/>
          <w:u w:val="single"/>
        </w:rPr>
        <w:t>Speakers control the House through rules</w:t>
      </w:r>
      <w:r w:rsidRPr="00B06341">
        <w:rPr>
          <w:rFonts w:ascii="Times New Roman" w:hAnsi="Times New Roman" w:cs="Times New Roman"/>
        </w:rPr>
        <w:t xml:space="preserve"> — not the impenetrable “Rules of the House” that are adopted at the beginning of each two-year session, but temporary </w:t>
      </w:r>
      <w:r w:rsidRPr="00B06341">
        <w:rPr>
          <w:rStyle w:val="StyleUnderline"/>
          <w:rFonts w:ascii="Times New Roman" w:hAnsi="Times New Roman" w:cs="Times New Roman"/>
        </w:rPr>
        <w:t>“rules”</w:t>
      </w:r>
      <w:r w:rsidRPr="00B06341">
        <w:rPr>
          <w:rFonts w:ascii="Times New Roman" w:hAnsi="Times New Roman" w:cs="Times New Roman"/>
        </w:rPr>
        <w:t xml:space="preserve"> that </w:t>
      </w:r>
      <w:r w:rsidRPr="00B06341">
        <w:rPr>
          <w:rStyle w:val="StyleUnderline"/>
          <w:rFonts w:ascii="Times New Roman" w:hAnsi="Times New Roman" w:cs="Times New Roman"/>
        </w:rPr>
        <w:t>allow the House to move immediately to the next piece of legislation, setting how long the debate will be and who can offer which amendments</w:t>
      </w:r>
      <w:r w:rsidRPr="00B06341">
        <w:rPr>
          <w:rFonts w:ascii="Times New Roman" w:hAnsi="Times New Roman" w:cs="Times New Roman"/>
        </w:rPr>
        <w:t xml:space="preserve">. In recent years, as </w:t>
      </w:r>
      <w:r w:rsidRPr="00B06341">
        <w:rPr>
          <w:rStyle w:val="StyleUnderline"/>
          <w:rFonts w:ascii="Times New Roman" w:hAnsi="Times New Roman" w:cs="Times New Roman"/>
        </w:rPr>
        <w:t>the House has become increasingly partisan,</w:t>
      </w:r>
      <w:r w:rsidRPr="00B06341">
        <w:rPr>
          <w:rFonts w:ascii="Times New Roman" w:hAnsi="Times New Roman" w:cs="Times New Roman"/>
        </w:rPr>
        <w:t xml:space="preserve"> that debate has been brief and amendments few. </w:t>
      </w:r>
      <w:r w:rsidRPr="00B06341">
        <w:rPr>
          <w:rStyle w:val="StyleUnderline"/>
          <w:rFonts w:ascii="Times New Roman" w:hAnsi="Times New Roman" w:cs="Times New Roman"/>
        </w:rPr>
        <w:t>The effect has been to shut out members of the minority party — roughly half the House — from participation</w:t>
      </w:r>
      <w:r w:rsidRPr="00B06341">
        <w:rPr>
          <w:rFonts w:ascii="Times New Roman" w:hAnsi="Times New Roman" w:cs="Times New Roman"/>
        </w:rPr>
        <w:t xml:space="preserve"> in the legislative process.</w:t>
      </w:r>
    </w:p>
    <w:p w14:paraId="3277319D"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Temporary rules are crafted by the House Rules Committee, most of whose members are</w:t>
      </w:r>
      <w:r w:rsidRPr="00B06341">
        <w:rPr>
          <w:rFonts w:ascii="Times New Roman" w:hAnsi="Times New Roman" w:cs="Times New Roman"/>
        </w:rPr>
        <w:t xml:space="preserve"> </w:t>
      </w:r>
      <w:r w:rsidRPr="00B06341">
        <w:rPr>
          <w:rStyle w:val="StyleUnderline"/>
          <w:rFonts w:ascii="Times New Roman" w:hAnsi="Times New Roman" w:cs="Times New Roman"/>
        </w:rPr>
        <w:t>beholden to the speaker.</w:t>
      </w:r>
      <w:r w:rsidRPr="00B06341">
        <w:rPr>
          <w:rFonts w:ascii="Times New Roman" w:hAnsi="Times New Roman" w:cs="Times New Roman"/>
        </w:rPr>
        <w:t> And because </w:t>
      </w:r>
      <w:r w:rsidRPr="00B06341">
        <w:rPr>
          <w:rStyle w:val="StyleUnderline"/>
          <w:rFonts w:ascii="Times New Roman" w:hAnsi="Times New Roman" w:cs="Times New Roman"/>
        </w:rPr>
        <w:t xml:space="preserve">these rules provide the parliamentary mechanism </w:t>
      </w:r>
      <w:r w:rsidRPr="00B06341">
        <w:rPr>
          <w:rFonts w:ascii="Times New Roman" w:hAnsi="Times New Roman" w:cs="Times New Roman"/>
        </w:rPr>
        <w:t xml:space="preserve">by which the speaker and the majority party control the legislative agenda, </w:t>
      </w:r>
      <w:r w:rsidRPr="00B06341">
        <w:rPr>
          <w:rStyle w:val="StyleUnderline"/>
          <w:rFonts w:ascii="Times New Roman" w:hAnsi="Times New Roman" w:cs="Times New Roman"/>
        </w:rPr>
        <w:t>members of the majority party are expected to always vote in favor of rules — whether or not they intend to vote for the underlying bill — while members of the minority are expected to vote no as told by the party brass.</w:t>
      </w:r>
    </w:p>
    <w:p w14:paraId="21B717D9"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That norm was set aside two weeks ago, when the right-wing zealots voted against the debt ceiling rule and several dozen moderate Democrats voted in favor. Resentful that they had been outmaneuvered, extremists took revenge on the speaker by subsequently voting against the rule by which the House would have moved on to its next order of business.</w:t>
      </w:r>
    </w:p>
    <w:p w14:paraId="081AA213"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 xml:space="preserve">I think we can all agree it’s crazy to allow the uncompromising extremists in Congress to dictate policy to everyone else. </w:t>
      </w:r>
      <w:r w:rsidRPr="00B06341">
        <w:rPr>
          <w:rStyle w:val="StyleUnderline"/>
          <w:rFonts w:ascii="Times New Roman" w:hAnsi="Times New Roman" w:cs="Times New Roman"/>
        </w:rPr>
        <w:t>So here’s a deal that Democratic moderates could offer McCarthy to sideline the Republican renegades. On legislation with a serious chance of passage (and these days, there aren’t many), Democrats can provide the necessary votes to pass the “rule” — but only if moderates from both parties can offer a reasonable number of germane amendments.</w:t>
      </w:r>
      <w:r w:rsidRPr="00B06341">
        <w:rPr>
          <w:rFonts w:ascii="Times New Roman" w:hAnsi="Times New Roman" w:cs="Times New Roman"/>
        </w:rPr>
        <w:t xml:space="preserve"> </w:t>
      </w:r>
      <w:r w:rsidRPr="00B06341">
        <w:rPr>
          <w:rStyle w:val="StyleUnderline"/>
          <w:rFonts w:ascii="Times New Roman" w:hAnsi="Times New Roman" w:cs="Times New Roman"/>
        </w:rPr>
        <w:t>That won’t guarantee bipartisan compromise, but it would become possible.</w:t>
      </w:r>
    </w:p>
    <w:p w14:paraId="00C855E6"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A similar arrangement in the Senate could restore a modicum of majority rule to that dysfunctional chamber. A gang of 10 Republicans and 10 Democrats is enough to strike a bargain to end filibusters and “holds” on bills and nominations with significant bipartisan support. </w:t>
      </w:r>
      <w:r w:rsidRPr="00B06341">
        <w:rPr>
          <w:rStyle w:val="StyleUnderline"/>
          <w:rFonts w:ascii="Times New Roman" w:hAnsi="Times New Roman" w:cs="Times New Roman"/>
        </w:rPr>
        <w:t>That would undermine the current practice of the minority party filibustering virtually everything.</w:t>
      </w:r>
      <w:r w:rsidRPr="00B06341">
        <w:rPr>
          <w:rFonts w:ascii="Times New Roman" w:hAnsi="Times New Roman" w:cs="Times New Roman"/>
        </w:rPr>
        <w:t xml:space="preserve"> And it would put an end to showboat senators log-jamming nominations, as Sen. Tommy Tuberville (R-Ala.) has done recently with military promotions and Sen. J.D. Vance (R-Ohio) has threatened to do with Justice Department nominations.</w:t>
      </w:r>
    </w:p>
    <w:p w14:paraId="2094055D"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 xml:space="preserve">These modest steps, easily within the power of moderates and pragmatists, </w:t>
      </w:r>
      <w:r w:rsidRPr="00B06341">
        <w:rPr>
          <w:rStyle w:val="StyleUnderline"/>
          <w:rFonts w:ascii="Times New Roman" w:hAnsi="Times New Roman" w:cs="Times New Roman"/>
        </w:rPr>
        <w:t>would neutralize extremists, break through the partisan gridlock and jump-start bipartisan compromise to solve some of the big issues facing the country.</w:t>
      </w:r>
    </w:p>
    <w:p w14:paraId="699E8C16" w14:textId="77777777" w:rsidR="00DF268A" w:rsidRPr="00B06341" w:rsidRDefault="00DF268A" w:rsidP="00DF268A">
      <w:pPr>
        <w:rPr>
          <w:rStyle w:val="StyleUnderline"/>
          <w:rFonts w:ascii="Times New Roman" w:hAnsi="Times New Roman" w:cs="Times New Roman"/>
        </w:rPr>
      </w:pPr>
    </w:p>
    <w:p w14:paraId="02712264"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lastRenderedPageBreak/>
        <w:t>Senate Republicans are afraid of the Far Right’s political theater in the House</w:t>
      </w:r>
    </w:p>
    <w:p w14:paraId="494111D2"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Weaver, The Hill, 6-11-23</w:t>
      </w:r>
    </w:p>
    <w:p w14:paraId="605587AC"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[Al, 6-11-2023, The Hill "Conservative revolt in House alarms Senate GOP," </w:t>
      </w:r>
      <w:hyperlink r:id="rId119" w:history="1">
        <w:r w:rsidRPr="00B06341">
          <w:rPr>
            <w:rStyle w:val="Hyperlink"/>
            <w:rFonts w:ascii="Times New Roman" w:hAnsi="Times New Roman" w:cs="Times New Roman"/>
          </w:rPr>
          <w:t>https://thehill.com/homenews/senate/4043199-senate-gop-alarmed-conservative-revolt-paralyzed-house/</w:t>
        </w:r>
      </w:hyperlink>
      <w:r w:rsidRPr="00B06341">
        <w:rPr>
          <w:rFonts w:ascii="Times New Roman" w:hAnsi="Times New Roman" w:cs="Times New Roman"/>
        </w:rPr>
        <w:t>, Accessed 7/3/23, S.A.M]</w:t>
      </w:r>
    </w:p>
    <w:p w14:paraId="4C42AEEB"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Senate Republicans</w:t>
      </w:r>
      <w:r w:rsidRPr="00B06341">
        <w:rPr>
          <w:rFonts w:ascii="Times New Roman" w:hAnsi="Times New Roman" w:cs="Times New Roman"/>
        </w:rPr>
        <w:t xml:space="preserve"> </w:t>
      </w:r>
      <w:r w:rsidRPr="00B06341">
        <w:rPr>
          <w:rStyle w:val="StyleUnderline"/>
          <w:rFonts w:ascii="Times New Roman" w:hAnsi="Times New Roman" w:cs="Times New Roman"/>
        </w:rPr>
        <w:t>are growing increasingly concerned</w:t>
      </w:r>
      <w:r w:rsidRPr="00B06341">
        <w:rPr>
          <w:rFonts w:ascii="Times New Roman" w:hAnsi="Times New Roman" w:cs="Times New Roman"/>
        </w:rPr>
        <w:t xml:space="preserve"> </w:t>
      </w:r>
      <w:r w:rsidRPr="00B06341">
        <w:rPr>
          <w:rStyle w:val="StyleUnderline"/>
          <w:rFonts w:ascii="Times New Roman" w:hAnsi="Times New Roman" w:cs="Times New Roman"/>
        </w:rPr>
        <w:t>with the antics of House conservatives</w:t>
      </w:r>
      <w:r w:rsidRPr="00B06341">
        <w:rPr>
          <w:rFonts w:ascii="Times New Roman" w:hAnsi="Times New Roman" w:cs="Times New Roman"/>
        </w:rPr>
        <w:t xml:space="preserve"> as they paralyze business in the lower chamber with key legislative battles looming in the coming months.</w:t>
      </w:r>
      <w:r w:rsidRPr="00B06341">
        <w:rPr>
          <w:rStyle w:val="StyleUnderline"/>
          <w:rFonts w:ascii="Times New Roman" w:hAnsi="Times New Roman" w:cs="Times New Roman"/>
        </w:rPr>
        <w:t>Eleven conservative members blocked a handful of messaging bills from reaching the House floor for votes last week — and vowed to keep doing so</w:t>
      </w:r>
      <w:r w:rsidRPr="00B06341">
        <w:rPr>
          <w:rFonts w:ascii="Times New Roman" w:hAnsi="Times New Roman" w:cs="Times New Roman"/>
        </w:rPr>
        <w:t xml:space="preserve"> — effectively </w:t>
      </w:r>
      <w:r w:rsidRPr="00B06341">
        <w:rPr>
          <w:rStyle w:val="StyleUnderline"/>
          <w:rFonts w:ascii="Times New Roman" w:hAnsi="Times New Roman" w:cs="Times New Roman"/>
        </w:rPr>
        <w:t>grinding the chamber to a halt over Speaker</w:t>
      </w:r>
      <w:r w:rsidRPr="00B06341">
        <w:rPr>
          <w:rFonts w:ascii="Times New Roman" w:hAnsi="Times New Roman" w:cs="Times New Roman"/>
        </w:rPr>
        <w:t xml:space="preserve"> Kevin </w:t>
      </w:r>
      <w:r w:rsidRPr="00B06341">
        <w:rPr>
          <w:rStyle w:val="StyleUnderline"/>
          <w:rFonts w:ascii="Times New Roman" w:hAnsi="Times New Roman" w:cs="Times New Roman"/>
        </w:rPr>
        <w:t>McCarthy’s (R-Calif.) handling of debt ceiling talks last month.</w:t>
      </w:r>
      <w:r w:rsidRPr="00B06341">
        <w:rPr>
          <w:rFonts w:ascii="Times New Roman" w:hAnsi="Times New Roman" w:cs="Times New Roman"/>
        </w:rPr>
        <w:t> </w:t>
      </w:r>
    </w:p>
    <w:p w14:paraId="353D5A9E" w14:textId="77777777" w:rsidR="00DF268A" w:rsidRPr="00B06341" w:rsidRDefault="00DF268A" w:rsidP="00DF268A">
      <w:pPr>
        <w:rPr>
          <w:rFonts w:ascii="Times New Roman" w:hAnsi="Times New Roman" w:cs="Times New Roman"/>
        </w:rPr>
      </w:pPr>
    </w:p>
    <w:p w14:paraId="0DCA32CC"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This is giving Republicans across the Capitol agita</w:t>
      </w:r>
      <w:r w:rsidRPr="00B06341">
        <w:rPr>
          <w:rFonts w:ascii="Times New Roman" w:hAnsi="Times New Roman" w:cs="Times New Roman"/>
        </w:rPr>
        <w:t xml:space="preserve"> as </w:t>
      </w:r>
      <w:r w:rsidRPr="00B06341">
        <w:rPr>
          <w:rStyle w:val="StyleUnderline"/>
          <w:rFonts w:ascii="Times New Roman" w:hAnsi="Times New Roman" w:cs="Times New Roman"/>
        </w:rPr>
        <w:t>they brace for it to be a preview of coming attractions. Lawmakers still need to pass government funding bills, the farm bill and the annual National Defense Authorization Act, among other things, in the near term</w:t>
      </w:r>
      <w:r w:rsidRPr="00B06341">
        <w:rPr>
          <w:rFonts w:ascii="Times New Roman" w:hAnsi="Times New Roman" w:cs="Times New Roman"/>
        </w:rPr>
        <w:t>. </w:t>
      </w:r>
      <w:r w:rsidRPr="00B06341">
        <w:rPr>
          <w:rStyle w:val="StyleUnderline"/>
          <w:rFonts w:ascii="Times New Roman" w:hAnsi="Times New Roman" w:cs="Times New Roman"/>
        </w:rPr>
        <w:t>“They’re going to have to sort it out over there. Maybe there’s some bruised feelings. … There’s a lot of governing to do,” Sen.</w:t>
      </w:r>
      <w:r w:rsidRPr="00B06341">
        <w:rPr>
          <w:rFonts w:ascii="Times New Roman" w:hAnsi="Times New Roman" w:cs="Times New Roman"/>
        </w:rPr>
        <w:t xml:space="preserve"> Shelley </w:t>
      </w:r>
      <w:r w:rsidRPr="00B06341">
        <w:rPr>
          <w:rStyle w:val="StyleUnderline"/>
          <w:rFonts w:ascii="Times New Roman" w:hAnsi="Times New Roman" w:cs="Times New Roman"/>
        </w:rPr>
        <w:t>Moore Capito (R-W.Va.), a former House member, told The Hill.</w:t>
      </w:r>
      <w:r w:rsidRPr="00B06341">
        <w:rPr>
          <w:rFonts w:ascii="Times New Roman" w:hAnsi="Times New Roman" w:cs="Times New Roman"/>
        </w:rPr>
        <w:t xml:space="preserve"> “</w:t>
      </w:r>
      <w:r w:rsidRPr="00B06341">
        <w:rPr>
          <w:rStyle w:val="StyleUnderline"/>
          <w:rFonts w:ascii="Times New Roman" w:hAnsi="Times New Roman" w:cs="Times New Roman"/>
        </w:rPr>
        <w:t>If you’re just going to pull the lever for the sake of pulling the lever — yes or no — as a protest, there’s too many important things out there that we need to have addressed with thought.” </w:t>
      </w:r>
    </w:p>
    <w:p w14:paraId="210B75F5"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 xml:space="preserve">McCarthy’s debt ceiling package won well north of a majority of support in the House, including two-thirds of his conference. </w:t>
      </w:r>
    </w:p>
    <w:p w14:paraId="4FB8F42C" w14:textId="77777777" w:rsidR="00DF268A" w:rsidRPr="00B06341" w:rsidRDefault="00DF268A" w:rsidP="00DF268A">
      <w:pPr>
        <w:rPr>
          <w:rStyle w:val="StyleUnderline"/>
          <w:rFonts w:ascii="Times New Roman" w:hAnsi="Times New Roman" w:cs="Times New Roman"/>
        </w:rPr>
      </w:pPr>
    </w:p>
    <w:p w14:paraId="057C105C"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The bill received less GOP support in the Senate, where 31 Republicans voted against it, but</w:t>
      </w:r>
      <w:r w:rsidRPr="00B06341">
        <w:rPr>
          <w:rStyle w:val="StyleUnderline"/>
          <w:rFonts w:ascii="Times New Roman" w:hAnsi="Times New Roman" w:cs="Times New Roman"/>
        </w:rPr>
        <w:t xml:space="preserve"> many in the upper chamber gave the Speaker high marks for his negotiations with the White House.</w:t>
      </w:r>
    </w:p>
    <w:p w14:paraId="038C3AC5"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Nevertheless, </w:t>
      </w:r>
      <w:r w:rsidRPr="00B06341">
        <w:rPr>
          <w:rStyle w:val="StyleUnderline"/>
          <w:rFonts w:ascii="Times New Roman" w:hAnsi="Times New Roman" w:cs="Times New Roman"/>
        </w:rPr>
        <w:t>some Senate Republicans</w:t>
      </w:r>
      <w:r w:rsidRPr="00B06341">
        <w:rPr>
          <w:rFonts w:ascii="Times New Roman" w:hAnsi="Times New Roman" w:cs="Times New Roman"/>
        </w:rPr>
        <w:t xml:space="preserve"> </w:t>
      </w:r>
      <w:r w:rsidRPr="00B06341">
        <w:rPr>
          <w:rStyle w:val="StyleUnderline"/>
          <w:rFonts w:ascii="Times New Roman" w:hAnsi="Times New Roman" w:cs="Times New Roman"/>
        </w:rPr>
        <w:t>are dismayed by what happened</w:t>
      </w:r>
      <w:r w:rsidRPr="00B06341">
        <w:rPr>
          <w:rFonts w:ascii="Times New Roman" w:hAnsi="Times New Roman" w:cs="Times New Roman"/>
        </w:rPr>
        <w:t xml:space="preserve"> last week </w:t>
      </w:r>
      <w:r w:rsidRPr="00B06341">
        <w:rPr>
          <w:rStyle w:val="StyleUnderline"/>
          <w:rFonts w:ascii="Times New Roman" w:hAnsi="Times New Roman" w:cs="Times New Roman"/>
        </w:rPr>
        <w:t>with their House counterparts</w:t>
      </w:r>
      <w:r w:rsidRPr="00B06341">
        <w:rPr>
          <w:rFonts w:ascii="Times New Roman" w:hAnsi="Times New Roman" w:cs="Times New Roman"/>
        </w:rPr>
        <w:t xml:space="preserve">. Adding insult to injury, </w:t>
      </w:r>
      <w:r w:rsidRPr="00B06341">
        <w:rPr>
          <w:rStyle w:val="StyleUnderline"/>
          <w:rFonts w:ascii="Times New Roman" w:hAnsi="Times New Roman" w:cs="Times New Roman"/>
        </w:rPr>
        <w:t>there is no indication yet that conservatives will yield and allow the House to continue to conduct its usual business</w:t>
      </w:r>
      <w:r w:rsidRPr="00B06341">
        <w:rPr>
          <w:rFonts w:ascii="Times New Roman" w:hAnsi="Times New Roman" w:cs="Times New Roman"/>
        </w:rPr>
        <w:t xml:space="preserve"> </w:t>
      </w:r>
      <w:r w:rsidRPr="00B06341">
        <w:rPr>
          <w:rStyle w:val="StyleUnderline"/>
          <w:rFonts w:ascii="Times New Roman" w:hAnsi="Times New Roman" w:cs="Times New Roman"/>
        </w:rPr>
        <w:t>when members reconvene</w:t>
      </w:r>
      <w:r w:rsidRPr="00B06341">
        <w:rPr>
          <w:rFonts w:ascii="Times New Roman" w:hAnsi="Times New Roman" w:cs="Times New Roman"/>
        </w:rPr>
        <w:t xml:space="preserve"> on Monday.</w:t>
      </w:r>
    </w:p>
    <w:p w14:paraId="35B74486"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 xml:space="preserve">Sen. Kevin Cramer </w:t>
      </w:r>
      <w:r w:rsidRPr="00B06341">
        <w:rPr>
          <w:rFonts w:ascii="Times New Roman" w:hAnsi="Times New Roman" w:cs="Times New Roman"/>
        </w:rPr>
        <w:t xml:space="preserve">(R-N.D.), </w:t>
      </w:r>
      <w:r w:rsidRPr="00B06341">
        <w:rPr>
          <w:rStyle w:val="StyleUnderline"/>
          <w:rFonts w:ascii="Times New Roman" w:hAnsi="Times New Roman" w:cs="Times New Roman"/>
        </w:rPr>
        <w:t>a former House member</w:t>
      </w:r>
      <w:r w:rsidRPr="00B06341">
        <w:rPr>
          <w:rFonts w:ascii="Times New Roman" w:hAnsi="Times New Roman" w:cs="Times New Roman"/>
        </w:rPr>
        <w:t xml:space="preserve"> who is a frequenter of the House gym during work weeks, </w:t>
      </w:r>
      <w:r w:rsidRPr="00B06341">
        <w:rPr>
          <w:rStyle w:val="StyleUnderline"/>
          <w:rFonts w:ascii="Times New Roman" w:hAnsi="Times New Roman" w:cs="Times New Roman"/>
        </w:rPr>
        <w:t>laughed openly when asked about the House’s issues and shook his head before likening their actions to those of his grandchildren.</w:t>
      </w:r>
    </w:p>
    <w:p w14:paraId="3F61CABC" w14:textId="77777777" w:rsidR="0000658D" w:rsidRPr="00B06341" w:rsidRDefault="00DF268A" w:rsidP="00DF268A">
      <w:pPr>
        <w:rPr>
          <w:rFonts w:ascii="Times New Roman" w:hAnsi="Times New Roman" w:cs="Times New Roman"/>
        </w:rPr>
      </w:pPr>
      <w:r w:rsidRPr="00B06341">
        <w:rPr>
          <w:rStyle w:val="StyleUnderline"/>
          <w:rFonts w:ascii="Times New Roman" w:hAnsi="Times New Roman" w:cs="Times New Roman"/>
        </w:rPr>
        <w:t>“They love attention</w:t>
      </w:r>
      <w:r w:rsidRPr="00B06341">
        <w:rPr>
          <w:rFonts w:ascii="Times New Roman" w:hAnsi="Times New Roman" w:cs="Times New Roman"/>
        </w:rPr>
        <w:t xml:space="preserve">, and </w:t>
      </w:r>
      <w:r w:rsidRPr="00B06341">
        <w:rPr>
          <w:rStyle w:val="StyleUnderline"/>
          <w:rFonts w:ascii="Times New Roman" w:hAnsi="Times New Roman" w:cs="Times New Roman"/>
        </w:rPr>
        <w:t>they behave well when you’re giving them a lot of it</w:t>
      </w:r>
      <w:r w:rsidRPr="00B06341">
        <w:rPr>
          <w:rFonts w:ascii="Times New Roman" w:hAnsi="Times New Roman" w:cs="Times New Roman"/>
        </w:rPr>
        <w:t xml:space="preserve">. And then </w:t>
      </w:r>
      <w:r w:rsidRPr="00B06341">
        <w:rPr>
          <w:rStyle w:val="StyleUnderline"/>
          <w:rFonts w:ascii="Times New Roman" w:hAnsi="Times New Roman" w:cs="Times New Roman"/>
        </w:rPr>
        <w:t>as soon as you’re done giving them attention, they get mad and you’ve got to give them more attention</w:t>
      </w:r>
      <w:r w:rsidRPr="00B06341">
        <w:rPr>
          <w:rFonts w:ascii="Times New Roman" w:hAnsi="Times New Roman" w:cs="Times New Roman"/>
        </w:rPr>
        <w:t xml:space="preserve">,” Cramer said. “I’m not sure some of them understand the magnitude of their responsibility, quite honestly. </w:t>
      </w:r>
      <w:r w:rsidRPr="00B06341">
        <w:rPr>
          <w:rStyle w:val="StyleUnderline"/>
          <w:rFonts w:ascii="Times New Roman" w:hAnsi="Times New Roman" w:cs="Times New Roman"/>
        </w:rPr>
        <w:t>There’s a group of them, evidently, who didn’t want a Republican Speaker. They wanted a Republican king.”</w:t>
      </w:r>
      <w:r w:rsidRPr="00B06341">
        <w:rPr>
          <w:rFonts w:ascii="Times New Roman" w:hAnsi="Times New Roman" w:cs="Times New Roman"/>
        </w:rPr>
        <w:t xml:space="preserve"> </w:t>
      </w:r>
    </w:p>
    <w:p w14:paraId="079A0DEA" w14:textId="77777777" w:rsidR="0000658D" w:rsidRPr="00B06341" w:rsidRDefault="0000658D" w:rsidP="00DF268A">
      <w:pPr>
        <w:rPr>
          <w:rFonts w:ascii="Times New Roman" w:hAnsi="Times New Roman" w:cs="Times New Roman"/>
        </w:rPr>
      </w:pPr>
    </w:p>
    <w:p w14:paraId="6860CE93" w14:textId="25AB5242"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lastRenderedPageBreak/>
        <w:t>Republicans in the Senate trust McCarthy’s Leadership to appease the Far Right</w:t>
      </w:r>
    </w:p>
    <w:p w14:paraId="64E1C553"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Weaver, The Hill, 6-11-23</w:t>
      </w:r>
    </w:p>
    <w:p w14:paraId="445BFEE2"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[Al, 6-11-2023, The Hill "Conservative revolt in House alarms Senate GOP," </w:t>
      </w:r>
      <w:hyperlink r:id="rId120" w:history="1">
        <w:r w:rsidRPr="00B06341">
          <w:rPr>
            <w:rStyle w:val="Hyperlink"/>
            <w:rFonts w:ascii="Times New Roman" w:hAnsi="Times New Roman" w:cs="Times New Roman"/>
          </w:rPr>
          <w:t>https://thehill.com/homenews/senate/4043199-senate-gop-alarmed-conservative-revolt-paralyzed-house/</w:t>
        </w:r>
      </w:hyperlink>
      <w:r w:rsidRPr="00B06341">
        <w:rPr>
          <w:rFonts w:ascii="Times New Roman" w:hAnsi="Times New Roman" w:cs="Times New Roman"/>
        </w:rPr>
        <w:t>, Accessed 7/3/23, S.A.M]</w:t>
      </w:r>
    </w:p>
    <w:p w14:paraId="184DF600"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Some Republicans indicated they are alarmed by what’s going on but said</w:t>
      </w:r>
      <w:r w:rsidRPr="00B06341">
        <w:rPr>
          <w:rFonts w:ascii="Times New Roman" w:hAnsi="Times New Roman" w:cs="Times New Roman"/>
        </w:rPr>
        <w:t xml:space="preserve"> that </w:t>
      </w:r>
      <w:r w:rsidRPr="00B06341">
        <w:rPr>
          <w:rStyle w:val="StyleUnderline"/>
          <w:rFonts w:ascii="Times New Roman" w:hAnsi="Times New Roman" w:cs="Times New Roman"/>
        </w:rPr>
        <w:t>they are confident McCarthy will be able to quash the situation to allow the House to resume its work</w:t>
      </w:r>
      <w:r w:rsidRPr="00B06341">
        <w:rPr>
          <w:rFonts w:ascii="Times New Roman" w:hAnsi="Times New Roman" w:cs="Times New Roman"/>
        </w:rPr>
        <w:t>. “</w:t>
      </w:r>
      <w:r w:rsidRPr="00B06341">
        <w:rPr>
          <w:rStyle w:val="StyleUnderline"/>
          <w:rFonts w:ascii="Times New Roman" w:hAnsi="Times New Roman" w:cs="Times New Roman"/>
        </w:rPr>
        <w:t>The House is emotional</w:t>
      </w:r>
      <w:r w:rsidRPr="00B06341">
        <w:rPr>
          <w:rFonts w:ascii="Times New Roman" w:hAnsi="Times New Roman" w:cs="Times New Roman"/>
        </w:rPr>
        <w:t xml:space="preserve">,” </w:t>
      </w:r>
      <w:r w:rsidRPr="00B06341">
        <w:rPr>
          <w:rStyle w:val="StyleUnderline"/>
          <w:rFonts w:ascii="Times New Roman" w:hAnsi="Times New Roman" w:cs="Times New Roman"/>
        </w:rPr>
        <w:t>Sen. Mike Rounds (R-S.D.)</w:t>
      </w:r>
      <w:r w:rsidRPr="00B06341">
        <w:rPr>
          <w:rFonts w:ascii="Times New Roman" w:hAnsi="Times New Roman" w:cs="Times New Roman"/>
        </w:rPr>
        <w:t xml:space="preserve"> told reporters, that </w:t>
      </w:r>
      <w:r w:rsidRPr="00B06341">
        <w:rPr>
          <w:rStyle w:val="StyleUnderline"/>
          <w:rFonts w:ascii="Times New Roman" w:hAnsi="Times New Roman" w:cs="Times New Roman"/>
        </w:rPr>
        <w:t xml:space="preserve">it </w:t>
      </w:r>
      <w:r w:rsidRPr="00B06341">
        <w:rPr>
          <w:rFonts w:ascii="Times New Roman" w:hAnsi="Times New Roman" w:cs="Times New Roman"/>
        </w:rPr>
        <w:t>generally “</w:t>
      </w:r>
      <w:r w:rsidRPr="00B06341">
        <w:rPr>
          <w:rStyle w:val="StyleUnderline"/>
          <w:rFonts w:ascii="Times New Roman" w:hAnsi="Times New Roman" w:cs="Times New Roman"/>
        </w:rPr>
        <w:t>reflects the mood of the country</w:t>
      </w:r>
      <w:r w:rsidRPr="00B06341">
        <w:rPr>
          <w:rFonts w:ascii="Times New Roman" w:hAnsi="Times New Roman" w:cs="Times New Roman"/>
        </w:rPr>
        <w:t>.” “</w:t>
      </w:r>
      <w:r w:rsidRPr="00B06341">
        <w:rPr>
          <w:rStyle w:val="StyleUnderline"/>
          <w:rFonts w:ascii="Times New Roman" w:hAnsi="Times New Roman" w:cs="Times New Roman"/>
        </w:rPr>
        <w:t>This is just the way, once in a while, people act out, and that’s just part of the process</w:t>
      </w:r>
      <w:r w:rsidRPr="00B06341">
        <w:rPr>
          <w:rFonts w:ascii="Times New Roman" w:hAnsi="Times New Roman" w:cs="Times New Roman"/>
        </w:rPr>
        <w:t>,” Rounds continued. “They’ll handle it. It’ll be okay.”</w:t>
      </w:r>
    </w:p>
    <w:p w14:paraId="01E325EF" w14:textId="77777777" w:rsidR="00DF268A" w:rsidRPr="00B06341" w:rsidRDefault="00DF268A" w:rsidP="00DF268A">
      <w:pPr>
        <w:rPr>
          <w:rFonts w:ascii="Times New Roman" w:hAnsi="Times New Roman" w:cs="Times New Roman"/>
        </w:rPr>
      </w:pPr>
    </w:p>
    <w:p w14:paraId="023303B1"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Sen. Markwayne Mullin (R-Okla.), a former House GOP member</w:t>
      </w:r>
      <w:r w:rsidRPr="00B06341">
        <w:rPr>
          <w:rFonts w:ascii="Times New Roman" w:hAnsi="Times New Roman" w:cs="Times New Roman"/>
        </w:rPr>
        <w:t xml:space="preserve"> </w:t>
      </w:r>
      <w:r w:rsidRPr="00B06341">
        <w:rPr>
          <w:rStyle w:val="StyleUnderline"/>
          <w:rFonts w:ascii="Times New Roman" w:hAnsi="Times New Roman" w:cs="Times New Roman"/>
        </w:rPr>
        <w:t>who is an ally and friend of the Speaker</w:t>
      </w:r>
      <w:r w:rsidRPr="00B06341">
        <w:rPr>
          <w:rFonts w:ascii="Times New Roman" w:hAnsi="Times New Roman" w:cs="Times New Roman"/>
        </w:rPr>
        <w:t xml:space="preserve">, told The Hill he </w:t>
      </w:r>
      <w:r w:rsidRPr="00B06341">
        <w:rPr>
          <w:rStyle w:val="StyleUnderline"/>
          <w:rFonts w:ascii="Times New Roman" w:hAnsi="Times New Roman" w:cs="Times New Roman"/>
        </w:rPr>
        <w:t xml:space="preserve">was not surprised to see the revolt and argued McCarthy is uniquely qualified to get the House train back on the tracks. </w:t>
      </w:r>
      <w:r w:rsidRPr="00B06341">
        <w:rPr>
          <w:rFonts w:ascii="Times New Roman" w:hAnsi="Times New Roman" w:cs="Times New Roman"/>
        </w:rPr>
        <w:t xml:space="preserve">“Not at all,” Mullin said, echoing Cramer and </w:t>
      </w:r>
      <w:r w:rsidRPr="00B06341">
        <w:rPr>
          <w:rStyle w:val="StyleUnderline"/>
          <w:rFonts w:ascii="Times New Roman" w:hAnsi="Times New Roman" w:cs="Times New Roman"/>
        </w:rPr>
        <w:t>labeling those involved as “attention seekers.</w:t>
      </w:r>
      <w:r w:rsidRPr="00B06341">
        <w:rPr>
          <w:rFonts w:ascii="Times New Roman" w:hAnsi="Times New Roman" w:cs="Times New Roman"/>
        </w:rPr>
        <w:t>” “</w:t>
      </w:r>
      <w:r w:rsidRPr="00B06341">
        <w:rPr>
          <w:rStyle w:val="StyleUnderline"/>
          <w:rFonts w:ascii="Times New Roman" w:hAnsi="Times New Roman" w:cs="Times New Roman"/>
        </w:rPr>
        <w:t>Kevin is very good at what he does</w:t>
      </w:r>
      <w:r w:rsidRPr="00B06341">
        <w:rPr>
          <w:rFonts w:ascii="Times New Roman" w:hAnsi="Times New Roman" w:cs="Times New Roman"/>
        </w:rPr>
        <w:t xml:space="preserve">. </w:t>
      </w:r>
      <w:r w:rsidRPr="00B06341">
        <w:rPr>
          <w:rStyle w:val="StyleUnderline"/>
          <w:rFonts w:ascii="Times New Roman" w:hAnsi="Times New Roman" w:cs="Times New Roman"/>
        </w:rPr>
        <w:t>He’s got more relationships</w:t>
      </w:r>
      <w:r w:rsidRPr="00B06341">
        <w:rPr>
          <w:rFonts w:ascii="Times New Roman" w:hAnsi="Times New Roman" w:cs="Times New Roman"/>
        </w:rPr>
        <w:t xml:space="preserve">, he </w:t>
      </w:r>
      <w:r w:rsidRPr="00B06341">
        <w:rPr>
          <w:rStyle w:val="StyleUnderline"/>
          <w:rFonts w:ascii="Times New Roman" w:hAnsi="Times New Roman" w:cs="Times New Roman"/>
        </w:rPr>
        <w:t>builds better relationships than any Speaker I’ve ever served with</w:t>
      </w:r>
      <w:r w:rsidRPr="00B06341">
        <w:rPr>
          <w:rFonts w:ascii="Times New Roman" w:hAnsi="Times New Roman" w:cs="Times New Roman"/>
        </w:rPr>
        <w:t xml:space="preserve">,” Mullin explained. </w:t>
      </w:r>
      <w:r w:rsidRPr="00B06341">
        <w:rPr>
          <w:rStyle w:val="StyleUnderline"/>
          <w:rFonts w:ascii="Times New Roman" w:hAnsi="Times New Roman" w:cs="Times New Roman"/>
        </w:rPr>
        <w:t xml:space="preserve">“If anybody can do it, it’s him, and I’m pretty confident he can get it done.” </w:t>
      </w:r>
    </w:p>
    <w:p w14:paraId="7A2143D0" w14:textId="77777777" w:rsidR="00DF268A" w:rsidRPr="00B06341" w:rsidRDefault="00DF268A" w:rsidP="00DF268A">
      <w:pPr>
        <w:rPr>
          <w:rStyle w:val="StyleUnderline"/>
          <w:rFonts w:ascii="Times New Roman" w:hAnsi="Times New Roman" w:cs="Times New Roman"/>
        </w:rPr>
      </w:pPr>
    </w:p>
    <w:p w14:paraId="69338156"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is making progress with the Far Right, just as long as he makes no deals with the Democrats</w:t>
      </w:r>
    </w:p>
    <w:p w14:paraId="77F59F79"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Karni, New York Times Congressional Correspondent, 6-12-23</w:t>
      </w:r>
    </w:p>
    <w:p w14:paraId="24F3DFFE"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[Annie, 6-12-2023, The New York Times, "Hard Right Agrees to Allow House Votes but Threatens Continued Blockade,” https://www.nytimes.com/2023/06/12/us/politics/house-republicans-mccarthy.html?campaign_id=9&amp;emc=edit_nn_20230613&amp;instance_id=94904&amp;nl=the-morning®i_id=2215521&amp;segment_id=135412&amp;te=1&amp;user_id=1af5e18c64a5b5efd416aeca35fd0cac, Accessed 7/3/23, S.A.M]</w:t>
      </w:r>
    </w:p>
    <w:p w14:paraId="3AE4D0A4"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Hard-right House Republicans agreed late Monday to give their party leaders a temporary reprieve from a weeklong blockade of the House floor, allowing some legislative business to move forward on Tuesday but insisting they would withhold their support for future votes if their demands were not met.</w:t>
      </w:r>
    </w:p>
    <w:p w14:paraId="7724F459" w14:textId="77777777" w:rsidR="00DF268A" w:rsidRPr="00B06341" w:rsidRDefault="00DF268A" w:rsidP="00DF268A">
      <w:pPr>
        <w:rPr>
          <w:rFonts w:ascii="Times New Roman" w:hAnsi="Times New Roman" w:cs="Times New Roman"/>
        </w:rPr>
      </w:pPr>
    </w:p>
    <w:p w14:paraId="5FBEF331"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 xml:space="preserve">The move counted as </w:t>
      </w:r>
      <w:r w:rsidRPr="00B06341">
        <w:rPr>
          <w:rStyle w:val="StyleUnderline"/>
          <w:rFonts w:ascii="Times New Roman" w:hAnsi="Times New Roman" w:cs="Times New Roman"/>
        </w:rPr>
        <w:t>progress for Speaker Kevin McCarthy</w:t>
      </w:r>
      <w:r w:rsidRPr="00B06341">
        <w:rPr>
          <w:rFonts w:ascii="Times New Roman" w:hAnsi="Times New Roman" w:cs="Times New Roman"/>
        </w:rPr>
        <w:t xml:space="preserve">, </w:t>
      </w:r>
      <w:r w:rsidRPr="00B06341">
        <w:rPr>
          <w:rStyle w:val="StyleUnderline"/>
          <w:rFonts w:ascii="Times New Roman" w:hAnsi="Times New Roman" w:cs="Times New Roman"/>
        </w:rPr>
        <w:t>after days of paralysis in the House that showcased his weak grip on his</w:t>
      </w:r>
      <w:r w:rsidRPr="00B06341">
        <w:rPr>
          <w:rFonts w:ascii="Times New Roman" w:hAnsi="Times New Roman" w:cs="Times New Roman"/>
        </w:rPr>
        <w:t xml:space="preserve"> fractious </w:t>
      </w:r>
      <w:r w:rsidRPr="00B06341">
        <w:rPr>
          <w:rStyle w:val="StyleUnderline"/>
          <w:rFonts w:ascii="Times New Roman" w:hAnsi="Times New Roman" w:cs="Times New Roman"/>
        </w:rPr>
        <w:t>conference in the face of the rage of right-wing Republicans over the deal</w:t>
      </w:r>
      <w:r w:rsidRPr="00B06341">
        <w:rPr>
          <w:rFonts w:ascii="Times New Roman" w:hAnsi="Times New Roman" w:cs="Times New Roman"/>
        </w:rPr>
        <w:t xml:space="preserve"> he cut </w:t>
      </w:r>
      <w:r w:rsidRPr="00B06341">
        <w:rPr>
          <w:rStyle w:val="StyleUnderline"/>
          <w:rFonts w:ascii="Times New Roman" w:hAnsi="Times New Roman" w:cs="Times New Roman"/>
        </w:rPr>
        <w:t>with President Biden</w:t>
      </w:r>
      <w:r w:rsidRPr="00B06341">
        <w:rPr>
          <w:rFonts w:ascii="Times New Roman" w:hAnsi="Times New Roman" w:cs="Times New Roman"/>
        </w:rPr>
        <w:t xml:space="preserve"> </w:t>
      </w:r>
      <w:r w:rsidRPr="00B06341">
        <w:rPr>
          <w:rStyle w:val="StyleUnderline"/>
          <w:rFonts w:ascii="Times New Roman" w:hAnsi="Times New Roman" w:cs="Times New Roman"/>
        </w:rPr>
        <w:t>to suspend the debt limit and avert a federal default</w:t>
      </w:r>
      <w:r w:rsidRPr="00B06341">
        <w:rPr>
          <w:rFonts w:ascii="Times New Roman" w:hAnsi="Times New Roman" w:cs="Times New Roman"/>
        </w:rPr>
        <w:t xml:space="preserve">. But </w:t>
      </w:r>
      <w:r w:rsidRPr="00B06341">
        <w:rPr>
          <w:rStyle w:val="StyleUnderline"/>
          <w:rFonts w:ascii="Times New Roman" w:hAnsi="Times New Roman" w:cs="Times New Roman"/>
        </w:rPr>
        <w:t>the agreement was only provisional</w:t>
      </w:r>
      <w:r w:rsidRPr="00B06341">
        <w:rPr>
          <w:rFonts w:ascii="Times New Roman" w:hAnsi="Times New Roman" w:cs="Times New Roman"/>
        </w:rPr>
        <w:t xml:space="preserve">, and </w:t>
      </w:r>
      <w:r w:rsidRPr="00B06341">
        <w:rPr>
          <w:rStyle w:val="StyleUnderline"/>
          <w:rFonts w:ascii="Times New Roman" w:hAnsi="Times New Roman" w:cs="Times New Roman"/>
        </w:rPr>
        <w:t>the group of about a dozen ultraconservative lawmakers who have held the floor hostage made it clear they planned to continue using guerrilla tactics to keep a tight leash on Mr. McCarthy, effectively exercising veto power on what he is able to accomplish.</w:t>
      </w:r>
    </w:p>
    <w:p w14:paraId="3B847831" w14:textId="77777777" w:rsidR="00DF268A" w:rsidRPr="00B06341" w:rsidRDefault="00DF268A" w:rsidP="00DF268A">
      <w:pPr>
        <w:rPr>
          <w:rFonts w:ascii="Times New Roman" w:hAnsi="Times New Roman" w:cs="Times New Roman"/>
        </w:rPr>
      </w:pPr>
    </w:p>
    <w:p w14:paraId="6403BE06"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The House remained at a standstill</w:t>
      </w:r>
      <w:r w:rsidRPr="00B06341">
        <w:rPr>
          <w:rFonts w:ascii="Times New Roman" w:hAnsi="Times New Roman" w:cs="Times New Roman"/>
        </w:rPr>
        <w:t xml:space="preserve"> on Monday evening, </w:t>
      </w:r>
      <w:r w:rsidRPr="00B06341">
        <w:rPr>
          <w:rStyle w:val="StyleUnderline"/>
          <w:rFonts w:ascii="Times New Roman" w:hAnsi="Times New Roman" w:cs="Times New Roman"/>
        </w:rPr>
        <w:t>after Mr. McCarthy canceled scheduled votes</w:t>
      </w:r>
      <w:r w:rsidRPr="00B06341">
        <w:rPr>
          <w:rFonts w:ascii="Times New Roman" w:hAnsi="Times New Roman" w:cs="Times New Roman"/>
        </w:rPr>
        <w:t xml:space="preserve">. But </w:t>
      </w:r>
      <w:r w:rsidRPr="00B06341">
        <w:rPr>
          <w:rStyle w:val="StyleUnderline"/>
          <w:rFonts w:ascii="Times New Roman" w:hAnsi="Times New Roman" w:cs="Times New Roman"/>
        </w:rPr>
        <w:t>under a deal he reached with the right-wing members of the House Freedom Caucus, business was set to resume on Tuesday with votes on legislation to guard against restrictions on gas stoves and other government regulations, as well as a separate bill to kill stricter federal rules for pistols with stabilizing braces, according to people familiar with the discussions who spoke about them on the condition of anonymity.</w:t>
      </w:r>
      <w:r w:rsidRPr="00B06341">
        <w:rPr>
          <w:rFonts w:ascii="Times New Roman" w:hAnsi="Times New Roman" w:cs="Times New Roman"/>
        </w:rPr>
        <w:t xml:space="preserve"> In conversations on Monday, the people said, </w:t>
      </w:r>
      <w:r w:rsidRPr="00B06341">
        <w:rPr>
          <w:rStyle w:val="StyleUnderline"/>
          <w:rFonts w:ascii="Times New Roman" w:hAnsi="Times New Roman" w:cs="Times New Roman"/>
        </w:rPr>
        <w:t>members of the rebel group were explicit with Mr. McCarthy that he could not count on their support for bringing up any other legislation next week or in the future, until they had worked out a power-sharing agreement that guaranteed them major influence on the legislative agenda.</w:t>
      </w:r>
    </w:p>
    <w:p w14:paraId="7E9DDE4B" w14:textId="77777777" w:rsidR="00DF268A" w:rsidRPr="00B06341" w:rsidRDefault="00DF268A" w:rsidP="00DF268A">
      <w:pPr>
        <w:rPr>
          <w:rFonts w:ascii="Times New Roman" w:hAnsi="Times New Roman" w:cs="Times New Roman"/>
        </w:rPr>
      </w:pPr>
    </w:p>
    <w:p w14:paraId="0965D597"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Last week was the first time</w:t>
      </w:r>
      <w:r w:rsidRPr="00B06341">
        <w:rPr>
          <w:rFonts w:ascii="Times New Roman" w:hAnsi="Times New Roman" w:cs="Times New Roman"/>
        </w:rPr>
        <w:t xml:space="preserve"> in two decades </w:t>
      </w:r>
      <w:r w:rsidRPr="00B06341">
        <w:rPr>
          <w:rStyle w:val="StyleUnderline"/>
          <w:rFonts w:ascii="Times New Roman" w:hAnsi="Times New Roman" w:cs="Times New Roman"/>
        </w:rPr>
        <w:t>that members of the majority party in the House had sided with the party out of power to defeat a rule, a procedural vote normally considered routine and almost always decided along party lines with the majority unanimously in support.</w:t>
      </w:r>
      <w:r w:rsidRPr="00B06341">
        <w:rPr>
          <w:rFonts w:ascii="Times New Roman" w:hAnsi="Times New Roman" w:cs="Times New Roman"/>
        </w:rPr>
        <w:t xml:space="preserve"> </w:t>
      </w:r>
      <w:r w:rsidRPr="00B06341">
        <w:rPr>
          <w:rStyle w:val="StyleUnderline"/>
          <w:rFonts w:ascii="Times New Roman" w:hAnsi="Times New Roman" w:cs="Times New Roman"/>
        </w:rPr>
        <w:t>The move meant that, at least temporarily, Mr. McCarthy was left as speaker in name only,</w:t>
      </w:r>
      <w:r w:rsidRPr="00B06341">
        <w:rPr>
          <w:rFonts w:ascii="Times New Roman" w:hAnsi="Times New Roman" w:cs="Times New Roman"/>
        </w:rPr>
        <w:t xml:space="preserve"> with </w:t>
      </w:r>
      <w:r w:rsidRPr="00B06341">
        <w:rPr>
          <w:rStyle w:val="StyleUnderline"/>
          <w:rFonts w:ascii="Times New Roman" w:hAnsi="Times New Roman" w:cs="Times New Roman"/>
        </w:rPr>
        <w:t>no governing majority behind him. In talks with G.O.P. leadership on Monday, the rebels made it clear that they planned to make a habit of it. Still, some of the 11 Freedom Caucus members emerged from talks in Mr. McCarthy’s office on Monday saying they would support the rule they helped to defeat last week — to call up the regulatory measures — as long as it was adjusted to include the pro-gun legislation championed by conservative Republicans.</w:t>
      </w:r>
    </w:p>
    <w:p w14:paraId="22BFBC87" w14:textId="77777777" w:rsidR="00DF268A" w:rsidRPr="00B06341" w:rsidRDefault="00DF268A" w:rsidP="00DF268A">
      <w:pPr>
        <w:rPr>
          <w:rFonts w:ascii="Times New Roman" w:hAnsi="Times New Roman" w:cs="Times New Roman"/>
        </w:rPr>
      </w:pPr>
    </w:p>
    <w:p w14:paraId="30B04323"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Mr. McCarthy called the meetings “productive”</w:t>
      </w:r>
      <w:r w:rsidRPr="00B06341">
        <w:rPr>
          <w:rFonts w:ascii="Times New Roman" w:hAnsi="Times New Roman" w:cs="Times New Roman"/>
        </w:rPr>
        <w:t xml:space="preserve"> but conceded that </w:t>
      </w:r>
      <w:r w:rsidRPr="00B06341">
        <w:rPr>
          <w:rStyle w:val="StyleUnderline"/>
          <w:rFonts w:ascii="Times New Roman" w:hAnsi="Times New Roman" w:cs="Times New Roman"/>
        </w:rPr>
        <w:t>more talks would be needed to reach a resolution.</w:t>
      </w:r>
      <w:r w:rsidRPr="00B06341">
        <w:rPr>
          <w:rFonts w:ascii="Times New Roman" w:hAnsi="Times New Roman" w:cs="Times New Roman"/>
        </w:rPr>
        <w:t xml:space="preserve"> </w:t>
      </w:r>
      <w:r w:rsidRPr="00B06341">
        <w:rPr>
          <w:rStyle w:val="StyleUnderline"/>
          <w:rFonts w:ascii="Times New Roman" w:hAnsi="Times New Roman" w:cs="Times New Roman"/>
        </w:rPr>
        <w:t>“We know when we work together and work on conservative issues, we were winning, and we get more victories that way,”</w:t>
      </w:r>
      <w:r w:rsidRPr="00B06341">
        <w:rPr>
          <w:rFonts w:ascii="Times New Roman" w:hAnsi="Times New Roman" w:cs="Times New Roman"/>
        </w:rPr>
        <w:t xml:space="preserve"> he told reporters Monday evening at the Capitol. “And I think </w:t>
      </w:r>
      <w:r w:rsidRPr="00B06341">
        <w:rPr>
          <w:rStyle w:val="StyleUnderline"/>
          <w:rFonts w:ascii="Times New Roman" w:hAnsi="Times New Roman" w:cs="Times New Roman"/>
        </w:rPr>
        <w:t>everybody wants to get back to that place</w:t>
      </w:r>
      <w:r w:rsidRPr="00B06341">
        <w:rPr>
          <w:rFonts w:ascii="Times New Roman" w:hAnsi="Times New Roman" w:cs="Times New Roman"/>
        </w:rPr>
        <w:t xml:space="preserve">.” Mr. McCarthy said </w:t>
      </w:r>
      <w:r w:rsidRPr="00B06341">
        <w:rPr>
          <w:rStyle w:val="StyleUnderline"/>
          <w:rFonts w:ascii="Times New Roman" w:hAnsi="Times New Roman" w:cs="Times New Roman"/>
        </w:rPr>
        <w:t>there appeared to be a “willingness” to work out differences but conceded that “doesn’t mean it is all locked together. It means we thought that meeting was great, so we’re putting other ones together.”</w:t>
      </w:r>
      <w:r w:rsidRPr="00B06341">
        <w:rPr>
          <w:rFonts w:ascii="Times New Roman" w:hAnsi="Times New Roman" w:cs="Times New Roman"/>
        </w:rPr>
        <w:t xml:space="preserve"> Earlier in the day, Mr. McCarthy said </w:t>
      </w:r>
      <w:r w:rsidRPr="00B06341">
        <w:rPr>
          <w:rStyle w:val="StyleUnderline"/>
          <w:rFonts w:ascii="Times New Roman" w:hAnsi="Times New Roman" w:cs="Times New Roman"/>
        </w:rPr>
        <w:t>he was willing to keep the House on pause for another few days if it meant Republicans could “get it solved so it doesn’t keep erupting all the time.”</w:t>
      </w:r>
    </w:p>
    <w:p w14:paraId="750C631D" w14:textId="77777777" w:rsidR="00DF268A" w:rsidRPr="00B06341" w:rsidRDefault="00DF268A" w:rsidP="00DF268A">
      <w:pPr>
        <w:rPr>
          <w:rFonts w:ascii="Times New Roman" w:hAnsi="Times New Roman" w:cs="Times New Roman"/>
        </w:rPr>
      </w:pPr>
    </w:p>
    <w:p w14:paraId="774341B9"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But the resolution reached on Monday did not appear to be a long-term one,</w:t>
      </w:r>
      <w:r w:rsidRPr="00B06341">
        <w:rPr>
          <w:rFonts w:ascii="Times New Roman" w:hAnsi="Times New Roman" w:cs="Times New Roman"/>
        </w:rPr>
        <w:t xml:space="preserve"> and it was not clear what such a solution would look like. </w:t>
      </w:r>
      <w:r w:rsidRPr="00B06341">
        <w:rPr>
          <w:rStyle w:val="StyleUnderline"/>
          <w:rFonts w:ascii="Times New Roman" w:hAnsi="Times New Roman" w:cs="Times New Roman"/>
        </w:rPr>
        <w:t>Hard-right Republicans are seeking, among other demands, spending caps below what Mr. McCarthy and Mr. Biden agreed to in the debt ceiling bill.</w:t>
      </w:r>
      <w:r w:rsidRPr="00B06341">
        <w:rPr>
          <w:rFonts w:ascii="Times New Roman" w:hAnsi="Times New Roman" w:cs="Times New Roman"/>
        </w:rPr>
        <w:t xml:space="preserve"> </w:t>
      </w:r>
      <w:r w:rsidRPr="00B06341">
        <w:rPr>
          <w:rStyle w:val="StyleUnderline"/>
          <w:rFonts w:ascii="Times New Roman" w:hAnsi="Times New Roman" w:cs="Times New Roman"/>
        </w:rPr>
        <w:t>The intraparty feud erupted last week in reaction to the compromise Mr. McCarthy struck with Mr. Biden to suspend the debt limit, which contained only a fraction of the spending cuts Republicans had demanded. The deal enraged ultraconservative Republicans who claim Mr. McCarthy betrayed promises he made to them during his fight for the speakership. The revolt effectively shut down the House last week, and talks to resolve the impasse dragged into Monday.</w:t>
      </w:r>
    </w:p>
    <w:p w14:paraId="6A3D4F84" w14:textId="77777777" w:rsidR="00DF268A" w:rsidRPr="00B06341" w:rsidRDefault="00DF268A" w:rsidP="00DF268A">
      <w:pPr>
        <w:rPr>
          <w:rStyle w:val="StyleUnderline"/>
          <w:rFonts w:ascii="Times New Roman" w:hAnsi="Times New Roman" w:cs="Times New Roman"/>
        </w:rPr>
      </w:pPr>
    </w:p>
    <w:p w14:paraId="4D2057CA"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The consequences of the rebellion were low stakes for now: The G.O.P. insurgents</w:t>
      </w:r>
      <w:r w:rsidRPr="00B06341">
        <w:rPr>
          <w:rFonts w:ascii="Times New Roman" w:hAnsi="Times New Roman" w:cs="Times New Roman"/>
        </w:rPr>
        <w:t xml:space="preserve"> </w:t>
      </w:r>
      <w:r w:rsidRPr="00B06341">
        <w:rPr>
          <w:rStyle w:val="StyleUnderline"/>
          <w:rFonts w:ascii="Times New Roman" w:hAnsi="Times New Roman" w:cs="Times New Roman"/>
        </w:rPr>
        <w:t>succeeded</w:t>
      </w:r>
      <w:r w:rsidRPr="00B06341">
        <w:rPr>
          <w:rFonts w:ascii="Times New Roman" w:hAnsi="Times New Roman" w:cs="Times New Roman"/>
        </w:rPr>
        <w:t xml:space="preserve"> in delaying only their own party’s messaging bills, which have no chance of passage in a Democratic-controlled Senate. </w:t>
      </w:r>
      <w:r w:rsidRPr="00B06341">
        <w:rPr>
          <w:rStyle w:val="StyleUnderline"/>
          <w:rFonts w:ascii="Times New Roman" w:hAnsi="Times New Roman" w:cs="Times New Roman"/>
        </w:rPr>
        <w:t xml:space="preserve">But it served as a reminder of the difficulty the speaker could have </w:t>
      </w:r>
      <w:r w:rsidRPr="00B06341">
        <w:rPr>
          <w:rStyle w:val="StyleUnderline"/>
          <w:rFonts w:ascii="Times New Roman" w:hAnsi="Times New Roman" w:cs="Times New Roman"/>
        </w:rPr>
        <w:lastRenderedPageBreak/>
        <w:t>down the line when he has to hold together his conference to pass crucial spending bills, which will be required to avert a government shutdown this fall and punishing spending cuts in early 2025.</w:t>
      </w:r>
      <w:r w:rsidRPr="00B06341">
        <w:rPr>
          <w:rFonts w:ascii="Times New Roman" w:hAnsi="Times New Roman" w:cs="Times New Roman"/>
        </w:rPr>
        <w:t xml:space="preserve"> It was </w:t>
      </w:r>
      <w:r w:rsidRPr="00B06341">
        <w:rPr>
          <w:rStyle w:val="StyleUnderline"/>
          <w:rFonts w:ascii="Times New Roman" w:hAnsi="Times New Roman" w:cs="Times New Roman"/>
        </w:rPr>
        <w:t>also reminiscent of the paralysis that gripped the House in January, when some of the same instigators of the current drama refused to back Mr. McCarthy for speaker, prompting a historic 15-round election that highlighted the outsize influence of a small group of right-wing lawmakers in a narrow Republican majority.</w:t>
      </w:r>
    </w:p>
    <w:p w14:paraId="6CD4BC3E" w14:textId="77777777" w:rsidR="00DF268A" w:rsidRPr="00B06341" w:rsidRDefault="00DF268A" w:rsidP="00DF268A">
      <w:pPr>
        <w:rPr>
          <w:rStyle w:val="StyleUnderline"/>
          <w:rFonts w:ascii="Times New Roman" w:hAnsi="Times New Roman" w:cs="Times New Roman"/>
        </w:rPr>
      </w:pPr>
    </w:p>
    <w:p w14:paraId="38468AE3"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catering to the right means Dems win House</w:t>
      </w:r>
    </w:p>
    <w:p w14:paraId="054B03C1"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Bade, Politico Senior Washington Correspondent, et al, 23</w:t>
      </w:r>
    </w:p>
    <w:p w14:paraId="29DBBC0F"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[Rachael, Eugene Daniels and Ryan Lizza, 06-20-2023, POLITICO, "Playbook: Dems salivate as McCarthy caters to the right," https://www.politico.com/newsletters/playbook/2023/06/20/dems-salivate-as-mccarthy-caters-to-the-right-00102621]</w:t>
      </w:r>
    </w:p>
    <w:p w14:paraId="6DCA6716" w14:textId="77777777" w:rsidR="00DF268A" w:rsidRPr="00B06341" w:rsidRDefault="00DF268A" w:rsidP="00DF268A">
      <w:pPr>
        <w:rPr>
          <w:rStyle w:val="Style13ptBold"/>
          <w:rFonts w:ascii="Times New Roman" w:hAnsi="Times New Roman" w:cs="Times New Roman"/>
        </w:rPr>
      </w:pPr>
    </w:p>
    <w:p w14:paraId="08E19674" w14:textId="77777777" w:rsidR="00DF268A" w:rsidRPr="00B06341" w:rsidRDefault="00DF268A" w:rsidP="00DF268A">
      <w:pPr>
        <w:rPr>
          <w:rStyle w:val="StyleUnderline"/>
          <w:rFonts w:ascii="Times New Roman" w:hAnsi="Times New Roman" w:cs="Times New Roman"/>
        </w:rPr>
      </w:pPr>
      <w:r w:rsidRPr="00B06341">
        <w:rPr>
          <w:rStyle w:val="Emphasis"/>
          <w:rFonts w:ascii="Times New Roman" w:hAnsi="Times New Roman" w:cs="Times New Roman"/>
        </w:rPr>
        <w:t>NEVER MIND THE MIDDLE</w:t>
      </w:r>
      <w:r w:rsidRPr="00B06341">
        <w:rPr>
          <w:rStyle w:val="StyleUnderline"/>
          <w:rFonts w:ascii="Times New Roman" w:hAnsi="Times New Roman" w:cs="Times New Roman"/>
        </w:rPr>
        <w:t xml:space="preserve"> — As the drama between Speaker </w:t>
      </w:r>
      <w:r w:rsidRPr="00B06341">
        <w:rPr>
          <w:rFonts w:ascii="Times New Roman" w:hAnsi="Times New Roman" w:cs="Times New Roman"/>
        </w:rPr>
        <w:t>KEVIN</w:t>
      </w:r>
      <w:r w:rsidRPr="00B06341">
        <w:rPr>
          <w:rStyle w:val="StyleUnderline"/>
          <w:rFonts w:ascii="Times New Roman" w:hAnsi="Times New Roman" w:cs="Times New Roman"/>
        </w:rPr>
        <w:t xml:space="preserve"> McCARTHY and hardline conservatives roils the House, Democratic leaders are watching with total </w:t>
      </w:r>
      <w:r w:rsidRPr="00B06341">
        <w:rPr>
          <w:rFonts w:ascii="Times New Roman" w:hAnsi="Times New Roman" w:cs="Times New Roman"/>
        </w:rPr>
        <w:t>fascination — and</w:t>
      </w:r>
      <w:r w:rsidRPr="00B06341">
        <w:rPr>
          <w:rStyle w:val="StyleUnderline"/>
          <w:rFonts w:ascii="Times New Roman" w:hAnsi="Times New Roman" w:cs="Times New Roman"/>
        </w:rPr>
        <w:t xml:space="preserve"> giddiness.</w:t>
      </w:r>
    </w:p>
    <w:p w14:paraId="5155A380" w14:textId="77777777" w:rsidR="00DF268A" w:rsidRPr="00B06341" w:rsidRDefault="00DF268A" w:rsidP="00DF268A">
      <w:pPr>
        <w:rPr>
          <w:rStyle w:val="StyleUnderline"/>
          <w:rFonts w:ascii="Times New Roman" w:hAnsi="Times New Roman" w:cs="Times New Roman"/>
        </w:rPr>
      </w:pPr>
    </w:p>
    <w:p w14:paraId="5D6E4AA7" w14:textId="77777777" w:rsidR="00DF268A" w:rsidRPr="00B06341" w:rsidRDefault="00DF268A" w:rsidP="00DF268A">
      <w:pPr>
        <w:rPr>
          <w:rStyle w:val="Emphasis"/>
          <w:rFonts w:ascii="Times New Roman" w:hAnsi="Times New Roman" w:cs="Times New Roman"/>
        </w:rPr>
      </w:pPr>
      <w:r w:rsidRPr="00B06341">
        <w:rPr>
          <w:rFonts w:ascii="Times New Roman" w:hAnsi="Times New Roman" w:cs="Times New Roman"/>
        </w:rPr>
        <w:t xml:space="preserve">For years, </w:t>
      </w:r>
      <w:r w:rsidRPr="00B06341">
        <w:rPr>
          <w:rStyle w:val="StyleUnderline"/>
          <w:rFonts w:ascii="Times New Roman" w:hAnsi="Times New Roman" w:cs="Times New Roman"/>
        </w:rPr>
        <w:t>their own caucus has fallen in line behind a masterful political tactician who bent over backwards to protect her most vulnerable members</w:t>
      </w:r>
      <w:r w:rsidRPr="00B06341">
        <w:rPr>
          <w:rFonts w:ascii="Times New Roman" w:hAnsi="Times New Roman" w:cs="Times New Roman"/>
        </w:rPr>
        <w:t xml:space="preserve"> — and by extension, her majority — </w:t>
      </w:r>
      <w:r w:rsidRPr="00B06341">
        <w:rPr>
          <w:rStyle w:val="StyleUnderline"/>
          <w:rFonts w:ascii="Times New Roman" w:hAnsi="Times New Roman" w:cs="Times New Roman"/>
        </w:rPr>
        <w:t>often steamrolling progressives in the process. (Yes, we’re speaking of the one and only NANCY PELOSI.</w:t>
      </w:r>
      <w:r w:rsidRPr="00B06341">
        <w:rPr>
          <w:rFonts w:ascii="Times New Roman" w:hAnsi="Times New Roman" w:cs="Times New Roman"/>
        </w:rPr>
        <w:t>) Now, as Democrats see it</w:t>
      </w:r>
      <w:r w:rsidRPr="00B06341">
        <w:rPr>
          <w:rStyle w:val="StyleUnderline"/>
          <w:rFonts w:ascii="Times New Roman" w:hAnsi="Times New Roman" w:cs="Times New Roman"/>
        </w:rPr>
        <w:t xml:space="preserve">, </w:t>
      </w:r>
      <w:r w:rsidRPr="00B06341">
        <w:rPr>
          <w:rStyle w:val="Emphasis"/>
          <w:rFonts w:ascii="Times New Roman" w:hAnsi="Times New Roman" w:cs="Times New Roman"/>
        </w:rPr>
        <w:t>McCarthy is doing the exact opposite to protect his own gavel — and playing right into their hands.</w:t>
      </w:r>
    </w:p>
    <w:p w14:paraId="6B32CABF" w14:textId="77777777" w:rsidR="00DF268A" w:rsidRPr="00B06341" w:rsidRDefault="00DF268A" w:rsidP="00DF268A">
      <w:pPr>
        <w:rPr>
          <w:rStyle w:val="StyleUnderline"/>
          <w:rFonts w:ascii="Times New Roman" w:hAnsi="Times New Roman" w:cs="Times New Roman"/>
        </w:rPr>
      </w:pPr>
    </w:p>
    <w:p w14:paraId="1698F8AD" w14:textId="77777777" w:rsidR="00DF268A" w:rsidRPr="00B06341" w:rsidRDefault="00DF268A" w:rsidP="00DF268A">
      <w:pPr>
        <w:rPr>
          <w:rStyle w:val="Emphasis"/>
          <w:rFonts w:ascii="Times New Roman" w:hAnsi="Times New Roman" w:cs="Times New Roman"/>
        </w:rPr>
      </w:pPr>
      <w:r w:rsidRPr="00B06341">
        <w:rPr>
          <w:rStyle w:val="StyleUnderline"/>
          <w:rFonts w:ascii="Times New Roman" w:hAnsi="Times New Roman" w:cs="Times New Roman"/>
        </w:rPr>
        <w:t xml:space="preserve">Since becoming speaker, </w:t>
      </w:r>
      <w:r w:rsidRPr="00B06341">
        <w:rPr>
          <w:rStyle w:val="Emphasis"/>
          <w:rFonts w:ascii="Times New Roman" w:hAnsi="Times New Roman" w:cs="Times New Roman"/>
        </w:rPr>
        <w:t>McCarthy has exposed his “majority makers” to votes on steep cuts to federal programs that benefit millions of Americans and, just last week, the reversal of a Biden administration rule that cracks down on a gun accessory used in several recent mass shootings. Both were priorities of the hard right and exposed members in swing districts to Democratic attacks.</w:t>
      </w:r>
    </w:p>
    <w:p w14:paraId="0588BEEC" w14:textId="77777777" w:rsidR="00DF268A" w:rsidRPr="00B06341" w:rsidRDefault="00DF268A" w:rsidP="00DF268A">
      <w:pPr>
        <w:rPr>
          <w:rStyle w:val="StyleUnderline"/>
          <w:rFonts w:ascii="Times New Roman" w:hAnsi="Times New Roman" w:cs="Times New Roman"/>
        </w:rPr>
      </w:pPr>
    </w:p>
    <w:p w14:paraId="6A110E71" w14:textId="77777777" w:rsidR="00DF268A" w:rsidRPr="00B06341" w:rsidRDefault="00DF268A" w:rsidP="00DF268A">
      <w:pPr>
        <w:rPr>
          <w:rStyle w:val="Emphasis"/>
          <w:rFonts w:ascii="Times New Roman" w:hAnsi="Times New Roman" w:cs="Times New Roman"/>
        </w:rPr>
      </w:pPr>
      <w:r w:rsidRPr="00B06341">
        <w:rPr>
          <w:rStyle w:val="StyleUnderline"/>
          <w:rFonts w:ascii="Times New Roman" w:hAnsi="Times New Roman" w:cs="Times New Roman"/>
        </w:rPr>
        <w:t xml:space="preserve">House </w:t>
      </w:r>
      <w:r w:rsidRPr="00B06341">
        <w:rPr>
          <w:rStyle w:val="Emphasis"/>
          <w:rFonts w:ascii="Times New Roman" w:hAnsi="Times New Roman" w:cs="Times New Roman"/>
        </w:rPr>
        <w:t>leaders typically give frontliners leeway to break with leadership on these kinds of votes to protect themselves politically</w:t>
      </w:r>
      <w:r w:rsidRPr="00B06341">
        <w:rPr>
          <w:rStyle w:val="StyleUnderline"/>
          <w:rFonts w:ascii="Times New Roman" w:hAnsi="Times New Roman" w:cs="Times New Roman"/>
        </w:rPr>
        <w:t xml:space="preserve">. </w:t>
      </w:r>
      <w:r w:rsidRPr="00B06341">
        <w:rPr>
          <w:rStyle w:val="Emphasis"/>
          <w:rFonts w:ascii="Times New Roman" w:hAnsi="Times New Roman" w:cs="Times New Roman"/>
        </w:rPr>
        <w:t>But with only a five-seat majority, Republicans don’t have much wiggle room right now</w:t>
      </w:r>
      <w:r w:rsidRPr="00B06341">
        <w:rPr>
          <w:rStyle w:val="StyleUnderline"/>
          <w:rFonts w:ascii="Times New Roman" w:hAnsi="Times New Roman" w:cs="Times New Roman"/>
        </w:rPr>
        <w:t xml:space="preserve"> — and that has </w:t>
      </w:r>
      <w:r w:rsidRPr="00B06341">
        <w:rPr>
          <w:rStyle w:val="Emphasis"/>
          <w:rFonts w:ascii="Times New Roman" w:hAnsi="Times New Roman" w:cs="Times New Roman"/>
        </w:rPr>
        <w:t>Democrats ready to pounce.</w:t>
      </w:r>
    </w:p>
    <w:p w14:paraId="2B63F36C" w14:textId="77777777" w:rsidR="00DF268A" w:rsidRPr="00B06341" w:rsidRDefault="00DF268A" w:rsidP="00DF268A">
      <w:pPr>
        <w:rPr>
          <w:rStyle w:val="Emphasis"/>
          <w:rFonts w:ascii="Times New Roman" w:hAnsi="Times New Roman" w:cs="Times New Roman"/>
        </w:rPr>
      </w:pPr>
    </w:p>
    <w:p w14:paraId="347E3F11" w14:textId="77777777" w:rsidR="00DF268A" w:rsidRPr="00B06341" w:rsidRDefault="00DF268A" w:rsidP="00DF268A">
      <w:pPr>
        <w:rPr>
          <w:rStyle w:val="Emphasis"/>
          <w:rFonts w:ascii="Times New Roman" w:hAnsi="Times New Roman" w:cs="Times New Roman"/>
        </w:rPr>
      </w:pPr>
      <w:r w:rsidRPr="00B06341">
        <w:rPr>
          <w:rStyle w:val="StyleUnderline"/>
          <w:rFonts w:ascii="Times New Roman" w:hAnsi="Times New Roman" w:cs="Times New Roman"/>
        </w:rPr>
        <w:t>“</w:t>
      </w:r>
      <w:r w:rsidRPr="00B06341">
        <w:rPr>
          <w:rStyle w:val="Emphasis"/>
          <w:rFonts w:ascii="Times New Roman" w:hAnsi="Times New Roman" w:cs="Times New Roman"/>
        </w:rPr>
        <w:t>Vulnerable Republicans are going to have to answer for continuing to side with the extremists in their party</w:t>
      </w:r>
      <w:r w:rsidRPr="00B06341">
        <w:rPr>
          <w:rStyle w:val="StyleUnderline"/>
          <w:rFonts w:ascii="Times New Roman" w:hAnsi="Times New Roman" w:cs="Times New Roman"/>
        </w:rPr>
        <w:t xml:space="preserve">,” Rep. SUZAN DelBENE (D-Wash.), the DCCC chair, told Playbook yesterday. Those votes, she said, will </w:t>
      </w:r>
      <w:r w:rsidRPr="00B06341">
        <w:rPr>
          <w:rStyle w:val="Emphasis"/>
          <w:rFonts w:ascii="Times New Roman" w:hAnsi="Times New Roman" w:cs="Times New Roman"/>
        </w:rPr>
        <w:t>“cost them their seats” — and the House majority.</w:t>
      </w:r>
    </w:p>
    <w:p w14:paraId="6A4637EE" w14:textId="77777777" w:rsidR="00DF268A" w:rsidRPr="00B06341" w:rsidRDefault="00DF268A" w:rsidP="00DF268A">
      <w:pPr>
        <w:rPr>
          <w:rStyle w:val="Emphasis"/>
          <w:rFonts w:ascii="Times New Roman" w:hAnsi="Times New Roman" w:cs="Times New Roman"/>
        </w:rPr>
      </w:pPr>
    </w:p>
    <w:p w14:paraId="22DC8D9D" w14:textId="77777777" w:rsidR="00DF268A" w:rsidRPr="00B06341" w:rsidRDefault="00DF268A" w:rsidP="00DF268A">
      <w:pPr>
        <w:rPr>
          <w:rStyle w:val="Emphasis"/>
          <w:rFonts w:ascii="Times New Roman" w:hAnsi="Times New Roman" w:cs="Times New Roman"/>
        </w:rPr>
      </w:pPr>
      <w:r w:rsidRPr="00B06341">
        <w:rPr>
          <w:rStyle w:val="StyleUnderline"/>
          <w:rFonts w:ascii="Times New Roman" w:hAnsi="Times New Roman" w:cs="Times New Roman"/>
        </w:rPr>
        <w:lastRenderedPageBreak/>
        <w:t xml:space="preserve">Democrats believe the votes will only become tougher. </w:t>
      </w:r>
      <w:r w:rsidRPr="00B06341">
        <w:rPr>
          <w:rStyle w:val="Emphasis"/>
          <w:rFonts w:ascii="Times New Roman" w:hAnsi="Times New Roman" w:cs="Times New Roman"/>
        </w:rPr>
        <w:t>Republicans are in the process of writing appropriations bills more than $130 billion below bipartisan spending caps, setting up more roll calls on program cuts. There’s talk of impeaching DHS Secretary ALEJANDRO MAYORKAS, a matter that divides the GOP conference, and potentially other officials, too.</w:t>
      </w:r>
    </w:p>
    <w:p w14:paraId="023185F3" w14:textId="77777777" w:rsidR="00DF268A" w:rsidRPr="00B06341" w:rsidRDefault="00DF268A" w:rsidP="00DF268A">
      <w:pPr>
        <w:rPr>
          <w:rStyle w:val="StyleUnderline"/>
          <w:rFonts w:ascii="Times New Roman" w:hAnsi="Times New Roman" w:cs="Times New Roman"/>
        </w:rPr>
      </w:pPr>
    </w:p>
    <w:p w14:paraId="40EC5A73" w14:textId="77777777" w:rsidR="00DF268A" w:rsidRPr="00B06341" w:rsidRDefault="00DF268A" w:rsidP="00DF268A">
      <w:pPr>
        <w:rPr>
          <w:rStyle w:val="Emphasis"/>
          <w:rFonts w:ascii="Times New Roman" w:hAnsi="Times New Roman" w:cs="Times New Roman"/>
        </w:rPr>
      </w:pPr>
      <w:r w:rsidRPr="00B06341">
        <w:rPr>
          <w:rStyle w:val="StyleUnderline"/>
          <w:rFonts w:ascii="Times New Roman" w:hAnsi="Times New Roman" w:cs="Times New Roman"/>
        </w:rPr>
        <w:t xml:space="preserve">And despite plenty of evidence that swing voters have sprinted toward Democrats in the wake of the Supreme Court’s reversal of Roe v. Wade, </w:t>
      </w:r>
      <w:r w:rsidRPr="00B06341">
        <w:rPr>
          <w:rStyle w:val="Emphasis"/>
          <w:rFonts w:ascii="Times New Roman" w:hAnsi="Times New Roman" w:cs="Times New Roman"/>
        </w:rPr>
        <w:t>House Republicans have advanced multiple new abortion restrictions that could reach the floor later this Congress, including an appropriations rider tightening access to the abortion drug mifepristone.</w:t>
      </w:r>
    </w:p>
    <w:p w14:paraId="4656B6D6" w14:textId="77777777" w:rsidR="00DF268A" w:rsidRPr="00B06341" w:rsidRDefault="00DF268A" w:rsidP="00DF268A">
      <w:pPr>
        <w:rPr>
          <w:rStyle w:val="StyleUnderline"/>
          <w:rFonts w:ascii="Times New Roman" w:hAnsi="Times New Roman" w:cs="Times New Roman"/>
        </w:rPr>
      </w:pPr>
    </w:p>
    <w:p w14:paraId="07B0FE0C" w14:textId="77777777" w:rsidR="00DF268A" w:rsidRPr="00B06341" w:rsidRDefault="00DF268A" w:rsidP="00DF268A">
      <w:pPr>
        <w:rPr>
          <w:rStyle w:val="StyleUnderline"/>
          <w:rFonts w:ascii="Times New Roman" w:hAnsi="Times New Roman" w:cs="Times New Roman"/>
        </w:rPr>
      </w:pPr>
      <w:r w:rsidRPr="00B06341">
        <w:rPr>
          <w:rStyle w:val="Emphasis"/>
          <w:rFonts w:ascii="Times New Roman" w:hAnsi="Times New Roman" w:cs="Times New Roman"/>
        </w:rPr>
        <w:t>The DCCC is already targeting the so-called “Biden 18,</w:t>
      </w:r>
      <w:r w:rsidRPr="00B06341">
        <w:rPr>
          <w:rStyle w:val="StyleUnderline"/>
          <w:rFonts w:ascii="Times New Roman" w:hAnsi="Times New Roman" w:cs="Times New Roman"/>
        </w:rPr>
        <w:t>” Republican members from districts that the president carried in 2020. Earlier this spring, the group posted billboards in a dozen competitive districts that blasted vulnerable Republicans for refusing to push back on Donald Trump’s demands that the House defund law enforcement agencies investigating him.</w:t>
      </w:r>
    </w:p>
    <w:p w14:paraId="2C0EBEB8" w14:textId="77777777" w:rsidR="00DF268A" w:rsidRPr="00B06341" w:rsidRDefault="00DF268A" w:rsidP="00DF268A">
      <w:pPr>
        <w:rPr>
          <w:rStyle w:val="StyleUnderline"/>
          <w:rFonts w:ascii="Times New Roman" w:hAnsi="Times New Roman" w:cs="Times New Roman"/>
        </w:rPr>
      </w:pPr>
    </w:p>
    <w:p w14:paraId="4CB760B3"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The pressure on those members will only increase later this summer, as hardliners push McCarthy to undermine special counsel JACK SMITH’s investigation through the appropriations process. While several centrist Republicans told Playbook privately last week that the speaker would never force them to take such a toxic vote, Democrats aren’t so sure.</w:t>
      </w:r>
    </w:p>
    <w:p w14:paraId="32059449" w14:textId="77777777" w:rsidR="00DF268A" w:rsidRPr="00B06341" w:rsidRDefault="00DF268A" w:rsidP="00DF268A">
      <w:pPr>
        <w:rPr>
          <w:rStyle w:val="StyleUnderline"/>
          <w:rFonts w:ascii="Times New Roman" w:hAnsi="Times New Roman" w:cs="Times New Roman"/>
        </w:rPr>
      </w:pPr>
    </w:p>
    <w:p w14:paraId="1B168585" w14:textId="77777777" w:rsidR="00DF268A" w:rsidRPr="00B06341" w:rsidRDefault="00DF268A" w:rsidP="00DF268A">
      <w:pPr>
        <w:rPr>
          <w:rStyle w:val="Emphasis"/>
          <w:rFonts w:ascii="Times New Roman" w:hAnsi="Times New Roman" w:cs="Times New Roman"/>
        </w:rPr>
      </w:pPr>
      <w:r w:rsidRPr="00B06341">
        <w:rPr>
          <w:rStyle w:val="Emphasis"/>
          <w:rFonts w:ascii="Times New Roman" w:hAnsi="Times New Roman" w:cs="Times New Roman"/>
        </w:rPr>
        <w:t>“Protecting or helping the vulnerable members avoid challenging votes seems incredibly low on [McCarthy’s] priority list,” said a Democratic official working on House races. “In battleground districts and where the election is going to be won or lost, these are not winning issues.”</w:t>
      </w:r>
    </w:p>
    <w:p w14:paraId="4A0D005B" w14:textId="77777777" w:rsidR="00DF268A" w:rsidRPr="00B06341" w:rsidRDefault="00DF268A" w:rsidP="00DF268A">
      <w:pPr>
        <w:rPr>
          <w:rStyle w:val="StyleUnderline"/>
          <w:rFonts w:ascii="Times New Roman" w:hAnsi="Times New Roman" w:cs="Times New Roman"/>
        </w:rPr>
      </w:pPr>
    </w:p>
    <w:p w14:paraId="6FD37002"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Centrist Republicans privately say there’s a simple solution here: Ignore the right’s demands and just don’t allow tough votes on bills that have n</w:t>
      </w:r>
      <w:r w:rsidRPr="00B06341">
        <w:rPr>
          <w:rStyle w:val="StyleUnderline"/>
          <w:rFonts w:ascii="Times New Roman" w:hAnsi="Times New Roman" w:cs="Times New Roman"/>
        </w:rPr>
        <w:lastRenderedPageBreak/>
        <w:t>o prayer of passing the Democrat-controlled Senate anyway — let alone winning President JOE BIDEN’s signature.</w:t>
      </w:r>
    </w:p>
    <w:p w14:paraId="1D7CEB79" w14:textId="77777777" w:rsidR="00DF268A" w:rsidRPr="00B06341" w:rsidRDefault="00DF268A" w:rsidP="00DF268A">
      <w:pPr>
        <w:rPr>
          <w:rStyle w:val="StyleUnderline"/>
          <w:rFonts w:ascii="Times New Roman" w:hAnsi="Times New Roman" w:cs="Times New Roman"/>
        </w:rPr>
      </w:pPr>
    </w:p>
    <w:p w14:paraId="5C62466A" w14:textId="77777777" w:rsidR="00DF268A" w:rsidRPr="00B06341" w:rsidRDefault="00DF268A" w:rsidP="00DF268A">
      <w:pPr>
        <w:rPr>
          <w:rStyle w:val="Emphasis"/>
          <w:rFonts w:ascii="Times New Roman" w:hAnsi="Times New Roman" w:cs="Times New Roman"/>
        </w:rPr>
      </w:pPr>
      <w:r w:rsidRPr="00B06341">
        <w:rPr>
          <w:rStyle w:val="StyleUnderline"/>
          <w:rFonts w:ascii="Times New Roman" w:hAnsi="Times New Roman" w:cs="Times New Roman"/>
        </w:rPr>
        <w:t>Those members have allies on the outside. “[McCarthy] must minimize tough votes and keep squabbling within the party from dominating the media narrative,” said KEN SPAIN, a former NRCC comms director. “With the House on a razor’s edge</w:t>
      </w:r>
      <w:r w:rsidRPr="00B06341">
        <w:rPr>
          <w:rStyle w:val="Emphasis"/>
          <w:rFonts w:ascii="Times New Roman" w:hAnsi="Times New Roman" w:cs="Times New Roman"/>
        </w:rPr>
        <w:t>, 2024 could be a ‘winner take all’ election with one party controlling all of Washington in a little over 18 months</w:t>
      </w:r>
      <w:r w:rsidRPr="00B06341">
        <w:rPr>
          <w:rStyle w:val="StyleUnderline"/>
          <w:rFonts w:ascii="Times New Roman" w:hAnsi="Times New Roman" w:cs="Times New Roman"/>
        </w:rPr>
        <w:t xml:space="preserve">. </w:t>
      </w:r>
      <w:r w:rsidRPr="00B06341">
        <w:rPr>
          <w:rStyle w:val="Emphasis"/>
          <w:rFonts w:ascii="Times New Roman" w:hAnsi="Times New Roman" w:cs="Times New Roman"/>
        </w:rPr>
        <w:t>The margin for error is extremely thin.”</w:t>
      </w:r>
    </w:p>
    <w:p w14:paraId="413438F5" w14:textId="77777777" w:rsidR="00DF268A" w:rsidRPr="00B06341" w:rsidRDefault="00DF268A" w:rsidP="00DF268A">
      <w:pPr>
        <w:rPr>
          <w:rStyle w:val="StyleUnderline"/>
          <w:rFonts w:ascii="Times New Roman" w:hAnsi="Times New Roman" w:cs="Times New Roman"/>
        </w:rPr>
      </w:pPr>
    </w:p>
    <w:p w14:paraId="0B79F0CA"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 xml:space="preserve">But so far McCarthy has been much more interested in pleasing his right flank — and protecting his gavel — than in shielding his frontliners. </w:t>
      </w:r>
      <w:r w:rsidRPr="00B06341">
        <w:rPr>
          <w:rFonts w:ascii="Times New Roman" w:hAnsi="Times New Roman" w:cs="Times New Roman"/>
        </w:rPr>
        <w:t>DelBene said</w:t>
      </w:r>
      <w:r w:rsidRPr="00B06341">
        <w:rPr>
          <w:rStyle w:val="StyleUnderline"/>
          <w:rFonts w:ascii="Times New Roman" w:hAnsi="Times New Roman" w:cs="Times New Roman"/>
        </w:rPr>
        <w:t xml:space="preserve"> the DCCC stands ready to make Republicans pay with their majority.</w:t>
      </w:r>
    </w:p>
    <w:p w14:paraId="60172A6E" w14:textId="77777777" w:rsidR="00DF268A" w:rsidRPr="00B06341" w:rsidRDefault="00DF268A" w:rsidP="00DF268A">
      <w:pPr>
        <w:rPr>
          <w:rStyle w:val="StyleUnderline"/>
          <w:rFonts w:ascii="Times New Roman" w:hAnsi="Times New Roman" w:cs="Times New Roman"/>
        </w:rPr>
      </w:pPr>
    </w:p>
    <w:p w14:paraId="73C3AEE0" w14:textId="77777777" w:rsidR="00DF268A" w:rsidRPr="00B06341" w:rsidRDefault="00DF268A" w:rsidP="00DF268A">
      <w:pPr>
        <w:rPr>
          <w:rStyle w:val="StyleUnderline"/>
          <w:rFonts w:ascii="Times New Roman" w:hAnsi="Times New Roman" w:cs="Times New Roman"/>
        </w:rPr>
      </w:pPr>
      <w:r w:rsidRPr="00B06341">
        <w:rPr>
          <w:rStyle w:val="Emphasis"/>
          <w:rFonts w:ascii="Times New Roman" w:hAnsi="Times New Roman" w:cs="Times New Roman"/>
        </w:rPr>
        <w:t>“When McCarthy and his caucus continue to give in to their extreme right wing, they’re really showing voters that they’re out of touch with everyday families,”</w:t>
      </w:r>
      <w:r w:rsidRPr="00B06341">
        <w:rPr>
          <w:rStyle w:val="StyleUnderline"/>
          <w:rFonts w:ascii="Times New Roman" w:hAnsi="Times New Roman" w:cs="Times New Roman"/>
        </w:rPr>
        <w:t xml:space="preserve"> she said.</w:t>
      </w:r>
    </w:p>
    <w:p w14:paraId="3518BD50" w14:textId="77777777" w:rsidR="00DF268A" w:rsidRPr="00B06341" w:rsidRDefault="00DF268A" w:rsidP="00DF268A">
      <w:pPr>
        <w:pStyle w:val="Heading3"/>
        <w:rPr>
          <w:rFonts w:ascii="Times New Roman" w:hAnsi="Times New Roman" w:cs="Times New Roman"/>
        </w:rPr>
      </w:pPr>
      <w:bookmarkStart w:id="74" w:name="_Toc140420852"/>
      <w:r w:rsidRPr="00B06341">
        <w:rPr>
          <w:rFonts w:ascii="Times New Roman" w:hAnsi="Times New Roman" w:cs="Times New Roman"/>
        </w:rPr>
        <w:lastRenderedPageBreak/>
        <w:t>AT – McCarthy Won’t Get Blame</w:t>
      </w:r>
      <w:bookmarkEnd w:id="74"/>
    </w:p>
    <w:p w14:paraId="11237C4F" w14:textId="77777777" w:rsidR="00DF268A" w:rsidRPr="00B06341" w:rsidRDefault="00DF268A" w:rsidP="00DF268A">
      <w:pPr>
        <w:rPr>
          <w:rFonts w:ascii="Times New Roman" w:hAnsi="Times New Roman" w:cs="Times New Roman"/>
        </w:rPr>
      </w:pPr>
    </w:p>
    <w:p w14:paraId="196498CD"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Fiat ensures the link – McCarthy will get the blame for letting the plan through the House</w:t>
      </w:r>
    </w:p>
    <w:p w14:paraId="4346A97E"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Cochrane, New York Times, 23</w:t>
      </w:r>
    </w:p>
    <w:p w14:paraId="08E12962"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[Emily, 1-7-2023, New York Times "Why McCarthy’s Slog to Speaker Could Mean Dysfunction Ahead in the House," </w:t>
      </w:r>
      <w:hyperlink r:id="rId121" w:history="1">
        <w:r w:rsidRPr="00B06341">
          <w:rPr>
            <w:rStyle w:val="Hyperlink"/>
            <w:rFonts w:ascii="Times New Roman" w:hAnsi="Times New Roman" w:cs="Times New Roman"/>
          </w:rPr>
          <w:t>https://www.nytimes.com/2023/01/07/us/politics/mccarthy-speaker-rules-house.html</w:t>
        </w:r>
      </w:hyperlink>
      <w:r w:rsidRPr="00B06341">
        <w:rPr>
          <w:rFonts w:ascii="Times New Roman" w:hAnsi="Times New Roman" w:cs="Times New Roman"/>
        </w:rPr>
        <w:t>, Accessed 7/2/23, S.A.M]</w:t>
      </w:r>
    </w:p>
    <w:p w14:paraId="40FD499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In fact, </w:t>
      </w:r>
      <w:r w:rsidRPr="00B06341">
        <w:rPr>
          <w:rStyle w:val="StyleUnderline"/>
          <w:rFonts w:ascii="Times New Roman" w:hAnsi="Times New Roman" w:cs="Times New Roman"/>
        </w:rPr>
        <w:t>some of the concessions Mr. McCarthy agreed to</w:t>
      </w:r>
      <w:r w:rsidRPr="00B06341">
        <w:rPr>
          <w:rFonts w:ascii="Times New Roman" w:hAnsi="Times New Roman" w:cs="Times New Roman"/>
        </w:rPr>
        <w:t xml:space="preserve"> </w:t>
      </w:r>
      <w:r w:rsidRPr="00B06341">
        <w:rPr>
          <w:rStyle w:val="StyleUnderline"/>
          <w:rFonts w:ascii="Times New Roman" w:hAnsi="Times New Roman" w:cs="Times New Roman"/>
        </w:rPr>
        <w:t>would make the practical business of running the House next to impossible</w:t>
      </w:r>
      <w:r w:rsidRPr="00B06341">
        <w:rPr>
          <w:rFonts w:ascii="Times New Roman" w:hAnsi="Times New Roman" w:cs="Times New Roman"/>
        </w:rPr>
        <w:t xml:space="preserve">. It could be </w:t>
      </w:r>
      <w:r w:rsidRPr="00B06341">
        <w:rPr>
          <w:rStyle w:val="StyleUnderline"/>
          <w:rFonts w:ascii="Times New Roman" w:hAnsi="Times New Roman" w:cs="Times New Roman"/>
        </w:rPr>
        <w:t>left unable to do basic things like fund the government or finance the federal debt.</w:t>
      </w:r>
      <w:r w:rsidRPr="00B06341">
        <w:rPr>
          <w:rFonts w:ascii="Times New Roman" w:hAnsi="Times New Roman" w:cs="Times New Roman"/>
        </w:rPr>
        <w:t xml:space="preserve"> For the dissidents, that was the point. For the country, it could lead to some grim consequences.</w:t>
      </w:r>
    </w:p>
    <w:p w14:paraId="4FFC765A"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The speaker, on behalf of the majority, controls the House floor</w:t>
      </w:r>
      <w:r w:rsidRPr="00B06341">
        <w:rPr>
          <w:rFonts w:ascii="Times New Roman" w:hAnsi="Times New Roman" w:cs="Times New Roman"/>
        </w:rPr>
        <w:t xml:space="preserve">. The </w:t>
      </w:r>
      <w:r w:rsidRPr="00B06341">
        <w:rPr>
          <w:rStyle w:val="StyleUnderline"/>
          <w:rFonts w:ascii="Times New Roman" w:hAnsi="Times New Roman" w:cs="Times New Roman"/>
        </w:rPr>
        <w:t>main tool for doing so is the Rules Committee</w:t>
      </w:r>
      <w:r w:rsidRPr="00B06341">
        <w:rPr>
          <w:rFonts w:ascii="Times New Roman" w:hAnsi="Times New Roman" w:cs="Times New Roman"/>
        </w:rPr>
        <w:t xml:space="preserve">, which </w:t>
      </w:r>
      <w:r w:rsidRPr="00B06341">
        <w:rPr>
          <w:rStyle w:val="StyleUnderline"/>
          <w:rFonts w:ascii="Times New Roman" w:hAnsi="Times New Roman" w:cs="Times New Roman"/>
        </w:rPr>
        <w:t>sets the terms of legislative debate, including which bills can be considered, for how long and — crucially — what amendments may be offered and by whom.</w:t>
      </w:r>
    </w:p>
    <w:p w14:paraId="23552E64"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As part of Mr. McCarthy’s compromise with the dissidents</w:t>
      </w:r>
      <w:r w:rsidRPr="00B06341">
        <w:rPr>
          <w:rStyle w:val="StyleUnderline"/>
          <w:rFonts w:ascii="Times New Roman" w:hAnsi="Times New Roman" w:cs="Times New Roman"/>
        </w:rPr>
        <w:t>, he agreed to allow the ultraconservative wing of the party approval power over a third of the Republican members of the panel</w:t>
      </w:r>
      <w:r w:rsidRPr="00B06341">
        <w:rPr>
          <w:rFonts w:ascii="Times New Roman" w:hAnsi="Times New Roman" w:cs="Times New Roman"/>
        </w:rPr>
        <w:t xml:space="preserve">. In effect, </w:t>
      </w:r>
      <w:r w:rsidRPr="00B06341">
        <w:rPr>
          <w:rStyle w:val="StyleUnderline"/>
          <w:rFonts w:ascii="Times New Roman" w:hAnsi="Times New Roman" w:cs="Times New Roman"/>
        </w:rPr>
        <w:t>that would give the faction the ability to block any legislation it did not like from the floor</w:t>
      </w:r>
      <w:r w:rsidRPr="00B06341">
        <w:rPr>
          <w:rFonts w:ascii="Times New Roman" w:hAnsi="Times New Roman" w:cs="Times New Roman"/>
        </w:rPr>
        <w:t>, by banding together with Democrats on the panel who are all but certain to oppose most Republican bills.</w:t>
      </w:r>
    </w:p>
    <w:p w14:paraId="15E1880D"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They could also insist on amendments to gut or otherwise stymie legislation they do not like</w:t>
      </w:r>
      <w:r w:rsidRPr="00B06341">
        <w:rPr>
          <w:rFonts w:ascii="Times New Roman" w:hAnsi="Times New Roman" w:cs="Times New Roman"/>
        </w:rPr>
        <w:t xml:space="preserve">, </w:t>
      </w:r>
      <w:r w:rsidRPr="00B06341">
        <w:rPr>
          <w:rStyle w:val="StyleUnderline"/>
          <w:rFonts w:ascii="Times New Roman" w:hAnsi="Times New Roman" w:cs="Times New Roman"/>
        </w:rPr>
        <w:t>effectively rigging the process to make it more difficult to pass</w:t>
      </w:r>
      <w:r w:rsidRPr="00B06341">
        <w:rPr>
          <w:rFonts w:ascii="Times New Roman" w:hAnsi="Times New Roman" w:cs="Times New Roman"/>
        </w:rPr>
        <w:t>. That could be particularly dangerous for spending bills and any legislation to raise the federal debt limit.</w:t>
      </w:r>
    </w:p>
    <w:p w14:paraId="082D0669" w14:textId="77777777" w:rsidR="00DF268A" w:rsidRPr="00B06341" w:rsidRDefault="00DF268A" w:rsidP="00DF268A">
      <w:pPr>
        <w:rPr>
          <w:rFonts w:ascii="Times New Roman" w:hAnsi="Times New Roman" w:cs="Times New Roman"/>
        </w:rPr>
      </w:pPr>
    </w:p>
    <w:p w14:paraId="425B99A6"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Plan involving the Green New Deal dies in Congressional Committees</w:t>
      </w:r>
    </w:p>
    <w:p w14:paraId="4F22554A"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Congress.Gov ND</w:t>
      </w:r>
    </w:p>
    <w:p w14:paraId="732EC581"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[Congress.gov, “H.Res.319 - Recognizing the duty of the Federal Government to create a Green New Deal.” https://www.congress.gov/bill/118th-congress/house-resolution/319/text?s=9&amp;r=1&amp;q=%7B%22search%22%3A%5B%22Green+New+Deal%22%5D%7D]</w:t>
      </w:r>
    </w:p>
    <w:p w14:paraId="645BECF5" w14:textId="77777777" w:rsidR="00DF268A" w:rsidRPr="00B06341" w:rsidRDefault="00DF268A" w:rsidP="00DF268A">
      <w:pPr>
        <w:rPr>
          <w:rFonts w:ascii="Times New Roman" w:hAnsi="Times New Roman" w:cs="Times New Roman"/>
        </w:rPr>
      </w:pPr>
      <w:r w:rsidRPr="00B06341">
        <w:rPr>
          <w:rStyle w:val="StyleUnderline"/>
          <w:rFonts w:ascii="Times New Roman" w:hAnsi="Times New Roman" w:cs="Times New Roman"/>
        </w:rPr>
        <w:t>H.Res</w:t>
      </w:r>
      <w:r w:rsidRPr="00B06341">
        <w:rPr>
          <w:rFonts w:ascii="Times New Roman" w:hAnsi="Times New Roman" w:cs="Times New Roman"/>
        </w:rPr>
        <w:t xml:space="preserve">.319 - </w:t>
      </w:r>
      <w:r w:rsidRPr="00B06341">
        <w:rPr>
          <w:rStyle w:val="StyleUnderline"/>
          <w:rFonts w:ascii="Times New Roman" w:hAnsi="Times New Roman" w:cs="Times New Roman"/>
        </w:rPr>
        <w:t>Recognizing the duty of the Federal Government to create a Green New Deal</w:t>
      </w:r>
      <w:r w:rsidRPr="00B06341">
        <w:rPr>
          <w:rFonts w:ascii="Times New Roman" w:hAnsi="Times New Roman" w:cs="Times New Roman"/>
        </w:rPr>
        <w:t>.</w:t>
      </w:r>
    </w:p>
    <w:p w14:paraId="359E6007"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Date</w:t>
      </w:r>
      <w:r w:rsidRPr="00B06341">
        <w:rPr>
          <w:rFonts w:ascii="Times New Roman" w:hAnsi="Times New Roman" w:cs="Times New Roman"/>
        </w:rPr>
        <w:tab/>
        <w:t>All Actions</w:t>
      </w:r>
    </w:p>
    <w:p w14:paraId="17D6AB09"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05/15/2023</w:t>
      </w:r>
      <w:r w:rsidRPr="00B06341">
        <w:rPr>
          <w:rFonts w:ascii="Times New Roman" w:hAnsi="Times New Roman" w:cs="Times New Roman"/>
        </w:rPr>
        <w:tab/>
      </w:r>
      <w:r w:rsidRPr="00B06341">
        <w:rPr>
          <w:rStyle w:val="StyleUnderline"/>
          <w:rFonts w:ascii="Times New Roman" w:hAnsi="Times New Roman" w:cs="Times New Roman"/>
        </w:rPr>
        <w:t>Referred to the Subcommittee on Conservation, Research, and Biotechnology.</w:t>
      </w:r>
    </w:p>
    <w:p w14:paraId="216C3E7B"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04/25/2023</w:t>
      </w:r>
      <w:r w:rsidRPr="00B06341">
        <w:rPr>
          <w:rFonts w:ascii="Times New Roman" w:hAnsi="Times New Roman" w:cs="Times New Roman"/>
        </w:rPr>
        <w:tab/>
      </w:r>
      <w:r w:rsidRPr="00B06341">
        <w:rPr>
          <w:rStyle w:val="StyleUnderline"/>
          <w:rFonts w:ascii="Times New Roman" w:hAnsi="Times New Roman" w:cs="Times New Roman"/>
        </w:rPr>
        <w:t>Referred to the Subcommittee on Water Resources and Environment.</w:t>
      </w:r>
    </w:p>
    <w:p w14:paraId="50A5AFBA"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04/25/2023</w:t>
      </w:r>
      <w:r w:rsidRPr="00B06341">
        <w:rPr>
          <w:rFonts w:ascii="Times New Roman" w:hAnsi="Times New Roman" w:cs="Times New Roman"/>
        </w:rPr>
        <w:tab/>
      </w:r>
      <w:r w:rsidRPr="00B06341">
        <w:rPr>
          <w:rStyle w:val="StyleUnderline"/>
          <w:rFonts w:ascii="Times New Roman" w:hAnsi="Times New Roman" w:cs="Times New Roman"/>
        </w:rPr>
        <w:t>Referred to the Subcommittee on Railroads, Pipelines, and Hazardous Materials.</w:t>
      </w:r>
    </w:p>
    <w:p w14:paraId="7F535180"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04/25/2023</w:t>
      </w:r>
      <w:r w:rsidRPr="00B06341">
        <w:rPr>
          <w:rFonts w:ascii="Times New Roman" w:hAnsi="Times New Roman" w:cs="Times New Roman"/>
        </w:rPr>
        <w:tab/>
      </w:r>
      <w:r w:rsidRPr="00B06341">
        <w:rPr>
          <w:rStyle w:val="StyleUnderline"/>
          <w:rFonts w:ascii="Times New Roman" w:hAnsi="Times New Roman" w:cs="Times New Roman"/>
        </w:rPr>
        <w:t>Referred to the Subcommittee on Highways and Transit.</w:t>
      </w:r>
    </w:p>
    <w:p w14:paraId="3A6AA106"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lastRenderedPageBreak/>
        <w:t>04/25/2023</w:t>
      </w:r>
      <w:r w:rsidRPr="00B06341">
        <w:rPr>
          <w:rFonts w:ascii="Times New Roman" w:hAnsi="Times New Roman" w:cs="Times New Roman"/>
        </w:rPr>
        <w:tab/>
      </w:r>
      <w:r w:rsidRPr="00B06341">
        <w:rPr>
          <w:rStyle w:val="StyleUnderline"/>
          <w:rFonts w:ascii="Times New Roman" w:hAnsi="Times New Roman" w:cs="Times New Roman"/>
        </w:rPr>
        <w:t>Referred to the Subcommittee on Economic Development, Public Buildings, and Emergency Management.</w:t>
      </w:r>
    </w:p>
    <w:p w14:paraId="27B03108"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04/25/2023</w:t>
      </w:r>
      <w:r w:rsidRPr="00B06341">
        <w:rPr>
          <w:rFonts w:ascii="Times New Roman" w:hAnsi="Times New Roman" w:cs="Times New Roman"/>
        </w:rPr>
        <w:tab/>
      </w:r>
      <w:r w:rsidRPr="00B06341">
        <w:rPr>
          <w:rStyle w:val="StyleUnderline"/>
          <w:rFonts w:ascii="Times New Roman" w:hAnsi="Times New Roman" w:cs="Times New Roman"/>
        </w:rPr>
        <w:t>Referred to the Subcommittee on Coast Guard and Maritime Transportation.</w:t>
      </w:r>
    </w:p>
    <w:p w14:paraId="2D55CF2F" w14:textId="77777777" w:rsidR="00DF268A" w:rsidRPr="00B06341" w:rsidRDefault="00DF268A" w:rsidP="00DF268A">
      <w:pPr>
        <w:rPr>
          <w:rStyle w:val="StyleUnderline"/>
          <w:rFonts w:ascii="Times New Roman" w:hAnsi="Times New Roman" w:cs="Times New Roman"/>
        </w:rPr>
      </w:pPr>
      <w:r w:rsidRPr="00B06341">
        <w:rPr>
          <w:rFonts w:ascii="Times New Roman" w:hAnsi="Times New Roman" w:cs="Times New Roman"/>
        </w:rPr>
        <w:t>04/24/2023</w:t>
      </w:r>
      <w:r w:rsidRPr="00B06341">
        <w:rPr>
          <w:rFonts w:ascii="Times New Roman" w:hAnsi="Times New Roman" w:cs="Times New Roman"/>
        </w:rPr>
        <w:tab/>
      </w:r>
      <w:r w:rsidRPr="00B06341">
        <w:rPr>
          <w:rStyle w:val="StyleUnderline"/>
          <w:rFonts w:ascii="Times New Roman" w:hAnsi="Times New Roman" w:cs="Times New Roman"/>
        </w:rPr>
        <w:t>Referred to the Committee on Energy and Commerce, and in addition to the Committees on Science, Space, and Technology, Education and the Workforce, Transportation and Infrastructure, Agriculture, Natural Resources, Foreign Affairs, Financial Services, the Judiciary, Ways and Means, and Oversight and Accountability, for a period to be subsequently determined by the Speaker, in each case for consideration of such provisions as fall within the jurisdiction of the committee concerned.</w:t>
      </w:r>
    </w:p>
    <w:p w14:paraId="4FF9F84B"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04/24/2023</w:t>
      </w:r>
      <w:r w:rsidRPr="00B06341">
        <w:rPr>
          <w:rStyle w:val="StyleUnderline"/>
          <w:rFonts w:ascii="Times New Roman" w:hAnsi="Times New Roman" w:cs="Times New Roman"/>
        </w:rPr>
        <w:tab/>
        <w:t>Introduced in House</w:t>
      </w:r>
    </w:p>
    <w:p w14:paraId="43B73441" w14:textId="77777777" w:rsidR="00DF268A" w:rsidRPr="00B06341" w:rsidRDefault="00DF268A" w:rsidP="00DF268A">
      <w:pPr>
        <w:rPr>
          <w:rFonts w:ascii="Times New Roman" w:hAnsi="Times New Roman" w:cs="Times New Roman"/>
        </w:rPr>
      </w:pPr>
    </w:p>
    <w:p w14:paraId="17FE1BC7" w14:textId="3C749908" w:rsidR="00600CA2" w:rsidRPr="00B06341" w:rsidRDefault="00600CA2" w:rsidP="00600CA2">
      <w:pPr>
        <w:pStyle w:val="Heading1"/>
        <w:rPr>
          <w:rFonts w:ascii="Times New Roman" w:hAnsi="Times New Roman" w:cs="Times New Roman"/>
        </w:rPr>
      </w:pPr>
      <w:bookmarkStart w:id="75" w:name="_Toc140420853"/>
      <w:r w:rsidRPr="00B06341">
        <w:rPr>
          <w:rFonts w:ascii="Times New Roman" w:hAnsi="Times New Roman" w:cs="Times New Roman"/>
        </w:rPr>
        <w:lastRenderedPageBreak/>
        <w:t xml:space="preserve">NEG </w:t>
      </w:r>
      <w:r w:rsidRPr="00B06341">
        <w:rPr>
          <w:rFonts w:ascii="Times New Roman" w:hAnsi="Times New Roman" w:cs="Times New Roman"/>
        </w:rPr>
        <w:t xml:space="preserve">– </w:t>
      </w:r>
      <w:r w:rsidRPr="00B06341">
        <w:rPr>
          <w:rFonts w:ascii="Times New Roman" w:hAnsi="Times New Roman" w:cs="Times New Roman"/>
        </w:rPr>
        <w:t>Bidenomics Link Args</w:t>
      </w:r>
      <w:bookmarkEnd w:id="75"/>
    </w:p>
    <w:p w14:paraId="0A7C5512" w14:textId="77777777" w:rsidR="00600CA2" w:rsidRPr="00B06341" w:rsidRDefault="00600CA2" w:rsidP="00600CA2">
      <w:pPr>
        <w:rPr>
          <w:rStyle w:val="StyleUnderline"/>
          <w:rFonts w:ascii="Times New Roman" w:hAnsi="Times New Roman" w:cs="Times New Roman"/>
        </w:rPr>
      </w:pPr>
    </w:p>
    <w:p w14:paraId="5ED85AB8" w14:textId="77777777" w:rsidR="00600CA2" w:rsidRPr="00B06341" w:rsidRDefault="00600CA2" w:rsidP="00600CA2">
      <w:pPr>
        <w:pStyle w:val="Heading2"/>
        <w:rPr>
          <w:rFonts w:ascii="Times New Roman" w:hAnsi="Times New Roman" w:cs="Times New Roman"/>
        </w:rPr>
      </w:pPr>
      <w:bookmarkStart w:id="76" w:name="_Toc140420854"/>
      <w:r w:rsidRPr="00B06341">
        <w:rPr>
          <w:rFonts w:ascii="Times New Roman" w:hAnsi="Times New Roman" w:cs="Times New Roman"/>
        </w:rPr>
        <w:lastRenderedPageBreak/>
        <w:t>Bidenomics Uniqueness</w:t>
      </w:r>
      <w:bookmarkEnd w:id="76"/>
    </w:p>
    <w:p w14:paraId="2D1D341D" w14:textId="77777777" w:rsidR="00600CA2" w:rsidRPr="00B06341" w:rsidRDefault="00600CA2" w:rsidP="00600CA2">
      <w:pPr>
        <w:rPr>
          <w:rFonts w:ascii="Times New Roman" w:hAnsi="Times New Roman" w:cs="Times New Roman"/>
        </w:rPr>
      </w:pPr>
    </w:p>
    <w:p w14:paraId="54650C42" w14:textId="77777777" w:rsidR="00600CA2" w:rsidRPr="00B06341" w:rsidRDefault="00600CA2" w:rsidP="00600CA2">
      <w:pPr>
        <w:pStyle w:val="Heading3"/>
        <w:rPr>
          <w:rFonts w:ascii="Times New Roman" w:hAnsi="Times New Roman" w:cs="Times New Roman"/>
        </w:rPr>
      </w:pPr>
      <w:bookmarkStart w:id="77" w:name="_Toc140420855"/>
      <w:r w:rsidRPr="00B06341">
        <w:rPr>
          <w:rFonts w:ascii="Times New Roman" w:hAnsi="Times New Roman" w:cs="Times New Roman"/>
        </w:rPr>
        <w:lastRenderedPageBreak/>
        <w:t>Joe-Mentum</w:t>
      </w:r>
      <w:bookmarkEnd w:id="77"/>
    </w:p>
    <w:p w14:paraId="43942402" w14:textId="77777777" w:rsidR="00600CA2" w:rsidRPr="00B06341" w:rsidRDefault="00600CA2" w:rsidP="00600CA2">
      <w:pPr>
        <w:rPr>
          <w:rFonts w:ascii="Times New Roman" w:hAnsi="Times New Roman" w:cs="Times New Roman"/>
        </w:rPr>
      </w:pPr>
    </w:p>
    <w:p w14:paraId="25362703"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 gaining momentum on the economy</w:t>
      </w:r>
    </w:p>
    <w:p w14:paraId="2983601A"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Gangitino, The Hill White House correspondent, 6-17-23</w:t>
      </w:r>
    </w:p>
    <w:p w14:paraId="300AA04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[Alex, 6/17/2023, The Hill, “White House and GOP agree: This is the Biden economy,” </w:t>
      </w:r>
      <w:hyperlink r:id="rId122" w:history="1">
        <w:r w:rsidRPr="00B06341">
          <w:rPr>
            <w:rStyle w:val="Hyperlink"/>
            <w:rFonts w:ascii="Times New Roman" w:hAnsi="Times New Roman" w:cs="Times New Roman"/>
          </w:rPr>
          <w:t>https://thehill.com/homenews/administration/4054318-white-house-and-gop-agree-this-is-the-biden-economy/</w:t>
        </w:r>
      </w:hyperlink>
      <w:r w:rsidRPr="00B06341">
        <w:rPr>
          <w:rFonts w:ascii="Times New Roman" w:hAnsi="Times New Roman" w:cs="Times New Roman"/>
        </w:rPr>
        <w:t>,” Accessed 7/8/2023, J.D.]</w:t>
      </w:r>
    </w:p>
    <w:p w14:paraId="22B2E383"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President Biden faces the uphill battle of convincing voters that the U.S. economy is not only strong but slowly improving as Republicans aggressively reject the idea.</w:t>
      </w:r>
    </w:p>
    <w:p w14:paraId="43CEE2C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White House has spent the last year digging itself out of a host of economic setbacks— from sky high interest rates that have kept people from buying homes and cars to gas prices that hit historic highs— that has left many voters feeling worse off financially.</w:t>
      </w:r>
    </w:p>
    <w:p w14:paraId="72DE72A9"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But </w:t>
      </w:r>
      <w:r w:rsidRPr="00B06341">
        <w:rPr>
          <w:rStyle w:val="Emphasis"/>
          <w:rFonts w:ascii="Times New Roman" w:hAnsi="Times New Roman" w:cs="Times New Roman"/>
        </w:rPr>
        <w:t>with inflation falling this week to the lowest rate</w:t>
      </w:r>
      <w:r w:rsidRPr="00B06341">
        <w:rPr>
          <w:rFonts w:ascii="Times New Roman" w:hAnsi="Times New Roman" w:cs="Times New Roman"/>
        </w:rPr>
        <w:t xml:space="preserve"> since March 2021 and the Federal Reserve opting to keep interest rates unchanged for the first time since January 2022, </w:t>
      </w:r>
      <w:r w:rsidRPr="00B06341">
        <w:rPr>
          <w:rStyle w:val="Emphasis"/>
          <w:rFonts w:ascii="Times New Roman" w:hAnsi="Times New Roman" w:cs="Times New Roman"/>
        </w:rPr>
        <w:t>the Biden campaign is readying to convince Americans that they are better off now than they were four years ago.</w:t>
      </w:r>
    </w:p>
    <w:p w14:paraId="5AE1A817"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“Democrats writ large often say one thing about the economy and then they move on. They move on to health care, they move on to any other also important issue. What we need to be doing is be relentless about the economy. We need to talk until we are blue in the face, until we sound like we’re repeating [points] 500 times,” said</w:t>
      </w:r>
      <w:r w:rsidRPr="00B06341">
        <w:rPr>
          <w:rFonts w:ascii="Times New Roman" w:hAnsi="Times New Roman" w:cs="Times New Roman"/>
        </w:rPr>
        <w:t xml:space="preserve"> Gabe </w:t>
      </w:r>
      <w:r w:rsidRPr="00B06341">
        <w:rPr>
          <w:rStyle w:val="Emphasis"/>
          <w:rFonts w:ascii="Times New Roman" w:hAnsi="Times New Roman" w:cs="Times New Roman"/>
        </w:rPr>
        <w:t>Horwitz, senior vice president of the economic program at Third Way.</w:t>
      </w:r>
    </w:p>
    <w:p w14:paraId="1DFA6D5F"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The labor market has been a major selling point for the president, with unemployment down around 3.7 percent and millions of jobs added under his tenure.</w:t>
      </w:r>
      <w:r w:rsidRPr="00B06341">
        <w:rPr>
          <w:rFonts w:ascii="Times New Roman" w:hAnsi="Times New Roman" w:cs="Times New Roman"/>
        </w:rPr>
        <w:t xml:space="preserve"> When inflation was still higher than normal and interest rates were on the rise, the White House would often point to jobs as a reason to prove the U.S. was not headed for a recession.</w:t>
      </w:r>
    </w:p>
    <w:p w14:paraId="2B42A862"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 xml:space="preserve">Just in time, however, for administration officials to fan out across the country later this month to tout the president’s economic agenda, inflation dropped sharply in May, with consumer prices rising just 0.1 percent. </w:t>
      </w:r>
    </w:p>
    <w:p w14:paraId="37428D6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second installment of the “</w:t>
      </w:r>
      <w:r w:rsidRPr="00B06341">
        <w:rPr>
          <w:rFonts w:ascii="Times New Roman" w:hAnsi="Times New Roman" w:cs="Times New Roman"/>
          <w:u w:val="single"/>
        </w:rPr>
        <w:t>Investing in America tour” this summer will involve Cabinet members and more than a dozen officials traveling to over 20 states, highlighting “the Republicans who to this day continue to try to overturn it and send good jobs and factories overseas,”</w:t>
      </w:r>
      <w:r w:rsidRPr="00B06341">
        <w:rPr>
          <w:rFonts w:ascii="Times New Roman" w:hAnsi="Times New Roman" w:cs="Times New Roman"/>
        </w:rPr>
        <w:t xml:space="preserve"> according to a White House official. </w:t>
      </w:r>
    </w:p>
    <w:p w14:paraId="0F3734B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Josh </w:t>
      </w:r>
      <w:r w:rsidRPr="00B06341">
        <w:rPr>
          <w:rStyle w:val="Emphasis"/>
          <w:rFonts w:ascii="Times New Roman" w:hAnsi="Times New Roman" w:cs="Times New Roman"/>
        </w:rPr>
        <w:t>Bivens, research director at the Economic Policy Institute</w:t>
      </w:r>
      <w:r w:rsidRPr="00B06341">
        <w:rPr>
          <w:rFonts w:ascii="Times New Roman" w:hAnsi="Times New Roman" w:cs="Times New Roman"/>
        </w:rPr>
        <w:t xml:space="preserve">, a left-leaning think tank, </w:t>
      </w:r>
      <w:r w:rsidRPr="00B06341">
        <w:rPr>
          <w:rStyle w:val="Emphasis"/>
          <w:rFonts w:ascii="Times New Roman" w:hAnsi="Times New Roman" w:cs="Times New Roman"/>
        </w:rPr>
        <w:t>said</w:t>
      </w:r>
      <w:r w:rsidRPr="00B06341">
        <w:rPr>
          <w:rFonts w:ascii="Times New Roman" w:hAnsi="Times New Roman" w:cs="Times New Roman"/>
        </w:rPr>
        <w:t xml:space="preserve"> Team </w:t>
      </w:r>
      <w:r w:rsidRPr="00B06341">
        <w:rPr>
          <w:rStyle w:val="Emphasis"/>
          <w:rFonts w:ascii="Times New Roman" w:hAnsi="Times New Roman" w:cs="Times New Roman"/>
        </w:rPr>
        <w:t>Biden has a strong case to share on the trail because the jobs market in particular is “the best labor market in generations.”</w:t>
      </w:r>
    </w:p>
    <w:p w14:paraId="53EDD580"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 think the case is really strong. People hate inflation, and the media has talked a ton about inflation. That has been dominating their perception of the economy for a couple of years. But my guess is, unless something really changes, the inflation normalizing in the face of still strong labor markets—I think that’s a really good record they should be able to run on,” he said.</w:t>
      </w:r>
    </w:p>
    <w:p w14:paraId="66246FDB"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lastRenderedPageBreak/>
        <w:t>Republicans have used the economy for a case against Biden throughout his presidency to rally their base against Democrats. The party focused on it during the 2022 midterms, pointing to higher-than-normal gas prices and the steep cost of groceries.</w:t>
      </w:r>
    </w:p>
    <w:p w14:paraId="1EE4150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House Ways and Means Committee cleared legislation this week to help workers and small businesses “navigate price spikes, worker shortages, and supply chain failures in President Biden’s economy,” according to the committee.</w:t>
      </w:r>
    </w:p>
    <w:p w14:paraId="2F0779AC"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“Main Street has struggled in the Biden economy. We’ve heard directly from small businesses during our hearings around the country about the real challenges they face today. Their testimony exposed the painful reality that the economy under President Biden is harming small businesses,” Chairman Jason Smith (R-Mo.) said in a statement.</w:t>
      </w:r>
    </w:p>
    <w:p w14:paraId="4CD383F1"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The White House, meanwhile, points to other parts of their agenda to make the argument that their economic plan is working, from protecting Social Security and Medicare to avoiding the first-ever national default.</w:t>
      </w:r>
    </w:p>
    <w:p w14:paraId="697980D3"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Biden’s success in negotiating the debt limit bill with</w:t>
      </w:r>
      <w:r w:rsidRPr="00B06341">
        <w:rPr>
          <w:rFonts w:ascii="Times New Roman" w:hAnsi="Times New Roman" w:cs="Times New Roman"/>
        </w:rPr>
        <w:t xml:space="preserve"> Speaker Kevin </w:t>
      </w:r>
      <w:r w:rsidRPr="00B06341">
        <w:rPr>
          <w:rStyle w:val="Emphasis"/>
          <w:rFonts w:ascii="Times New Roman" w:hAnsi="Times New Roman" w:cs="Times New Roman"/>
        </w:rPr>
        <w:t>McCarthy</w:t>
      </w:r>
      <w:r w:rsidRPr="00B06341">
        <w:rPr>
          <w:rFonts w:ascii="Times New Roman" w:hAnsi="Times New Roman" w:cs="Times New Roman"/>
        </w:rPr>
        <w:t xml:space="preserve"> (R-Calif.) </w:t>
      </w:r>
      <w:r w:rsidRPr="00B06341">
        <w:rPr>
          <w:rStyle w:val="Emphasis"/>
          <w:rFonts w:ascii="Times New Roman" w:hAnsi="Times New Roman" w:cs="Times New Roman"/>
        </w:rPr>
        <w:t>could lead to support from swing-state voters who want to see fiscal responsibility from the White House, argued Horwitz.</w:t>
      </w:r>
    </w:p>
    <w:p w14:paraId="75501B68"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“Between what he was able to accomplish in the Inflation Reduction Act and what he was able to accomplish in a bipartisan manner on the debt limit bill, Biden showed that he cares about fiscal responsibility, and we know that voters are very sensitive to that, especially swing voters,” said Horwitz, a former appropriations and budget staff for House Democrats.</w:t>
      </w:r>
    </w:p>
    <w:p w14:paraId="1D384F2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Biden is set to rally with union workers on Saturday in Philadelphia, which comes after he received a slew of union endorsements on Friday. </w:t>
      </w:r>
    </w:p>
    <w:p w14:paraId="14426ED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On what his message will be at the rally, Biden said, “Every major labor union in the country is endorsing me tomorrow. And I’m saying that my philosophy about building from the middle out and the bottom up is working.”</w:t>
      </w:r>
    </w:p>
    <w:p w14:paraId="53A3848D"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He has been working to shore up those endorsements and solidify support from blue collar workers, many of whom connected with former President Trump’s messaging in the 2016 election. The campaign’s union endorsements this month put wind behind the president’s back on the campaign trail, experts say.</w:t>
      </w:r>
    </w:p>
    <w:p w14:paraId="4320E98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“There’s tons of workers out there in the U.S. economy who don’t have a four-year college degree and make pretty modest amounts of money. It’s a big voting bloc, and they have — for the past couple of decades — not been served well at all by the economy,” Bivens said.</w:t>
      </w:r>
    </w:p>
    <w:p w14:paraId="60AB540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“If you’ve got a bunch of unions appreciating the strides and the labor market and the effect that has on low-and-moderate wage workers, you would think that would pay dividends, electorally.”</w:t>
      </w:r>
    </w:p>
    <w:p w14:paraId="27C47487"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 xml:space="preserve">There are early signs of Americans overall feeling better about the economy and more confident in its trajectory. </w:t>
      </w:r>
    </w:p>
    <w:p w14:paraId="36B737E9"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The closely watched University of Michigan survey of consumers showed a sharp jump in U.S. satisfaction with the economy this month, according to data released Friday.</w:t>
      </w:r>
    </w:p>
    <w:p w14:paraId="2DE8A97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lastRenderedPageBreak/>
        <w:t>Consumer sentiment rose 8 percent from May and a whopping 28 percent from a record low set last year. Americans also expect inflation to keep falling throughout the year and settle close to pre-pandemic levels.</w:t>
      </w:r>
    </w:p>
    <w:p w14:paraId="51B9AFBD" w14:textId="77777777" w:rsidR="00600CA2" w:rsidRPr="00B06341" w:rsidRDefault="00600CA2" w:rsidP="00600CA2">
      <w:pPr>
        <w:rPr>
          <w:rStyle w:val="Emphasis"/>
          <w:rFonts w:ascii="Times New Roman" w:hAnsi="Times New Roman" w:cs="Times New Roman"/>
        </w:rPr>
      </w:pPr>
      <w:r w:rsidRPr="00B06341">
        <w:rPr>
          <w:rFonts w:ascii="Times New Roman" w:hAnsi="Times New Roman" w:cs="Times New Roman"/>
        </w:rPr>
        <w:t xml:space="preserve">Joanne Hsu, director of the Michigan survey of consumer, said </w:t>
      </w:r>
      <w:r w:rsidRPr="00B06341">
        <w:rPr>
          <w:rStyle w:val="Emphasis"/>
          <w:rFonts w:ascii="Times New Roman" w:hAnsi="Times New Roman" w:cs="Times New Roman"/>
        </w:rPr>
        <w:t>the jump reflects “greater optimism as inflation eased and policymakers resolved the debt ceiling crisis.”</w:t>
      </w:r>
    </w:p>
    <w:p w14:paraId="5B97D560"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Even so, Hsu warned, “sentiment remains low by historical standards” and American households are bracing for their incomes to decline.</w:t>
      </w:r>
    </w:p>
    <w:p w14:paraId="6AE1BD68"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 majority of consumers still expect difficult times in the economy over the next year,” Hsu said.</w:t>
      </w:r>
    </w:p>
    <w:p w14:paraId="712C3072"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To ward off any worries about the economy and questions over if another downturn is possible, the White House is working to push out the positive strides the economy has experienced recently.</w:t>
      </w:r>
    </w:p>
    <w:p w14:paraId="474B746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Press secretary Karine Jean-Pierre kicked off a daily briefing this week with a graphic showing inflation falling, calling the data “evidence that the president’s economic plan is working.”</w:t>
      </w:r>
    </w:p>
    <w:p w14:paraId="34BCADE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And the president has been pushing out his messaging on the economy ahead of campaign season heating up.</w:t>
      </w:r>
    </w:p>
    <w:p w14:paraId="4567D8F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“We have taken action to bring down the cost of gas at the pump, prescription drugs, and health insurance premiums,” Biden said in a statement this week. “While there is more work to do, the plan that I laid out a year ago to bring down the cost of living and sustain stable and steady growth is working.”</w:t>
      </w:r>
    </w:p>
    <w:p w14:paraId="72B323EB" w14:textId="77777777" w:rsidR="000B0584" w:rsidRPr="00B06341" w:rsidRDefault="000B0584" w:rsidP="00600CA2">
      <w:pPr>
        <w:rPr>
          <w:rFonts w:ascii="Times New Roman" w:hAnsi="Times New Roman" w:cs="Times New Roman"/>
        </w:rPr>
      </w:pPr>
    </w:p>
    <w:p w14:paraId="0F14FD53" w14:textId="1D28B8C7" w:rsidR="000B0584" w:rsidRPr="00B06341" w:rsidRDefault="000B0584" w:rsidP="000B0584">
      <w:pPr>
        <w:pStyle w:val="Heading3"/>
        <w:rPr>
          <w:rFonts w:ascii="Times New Roman" w:hAnsi="Times New Roman" w:cs="Times New Roman"/>
        </w:rPr>
      </w:pPr>
      <w:bookmarkStart w:id="78" w:name="_Toc140420856"/>
      <w:r w:rsidRPr="00B06341">
        <w:rPr>
          <w:rFonts w:ascii="Times New Roman" w:hAnsi="Times New Roman" w:cs="Times New Roman"/>
        </w:rPr>
        <w:lastRenderedPageBreak/>
        <w:t>Biden Winning Economy Now</w:t>
      </w:r>
      <w:bookmarkEnd w:id="78"/>
    </w:p>
    <w:p w14:paraId="08C3225E" w14:textId="77777777" w:rsidR="000B0584" w:rsidRPr="00B06341" w:rsidRDefault="000B0584" w:rsidP="000B0584">
      <w:pPr>
        <w:rPr>
          <w:rFonts w:ascii="Times New Roman" w:hAnsi="Times New Roman" w:cs="Times New Roman"/>
        </w:rPr>
      </w:pPr>
    </w:p>
    <w:p w14:paraId="0865523D" w14:textId="77777777" w:rsidR="00375300" w:rsidRPr="00B06341" w:rsidRDefault="00375300" w:rsidP="00375300">
      <w:pPr>
        <w:pStyle w:val="Heading4"/>
        <w:rPr>
          <w:rFonts w:ascii="Times New Roman" w:hAnsi="Times New Roman" w:cs="Times New Roman"/>
        </w:rPr>
      </w:pPr>
      <w:r w:rsidRPr="00B06341">
        <w:rPr>
          <w:rFonts w:ascii="Times New Roman" w:hAnsi="Times New Roman" w:cs="Times New Roman"/>
        </w:rPr>
        <w:t>Inflation is plummeting, bolstering Biden’s message</w:t>
      </w:r>
    </w:p>
    <w:p w14:paraId="321092CD" w14:textId="77777777" w:rsidR="00375300" w:rsidRPr="00B06341" w:rsidRDefault="00375300" w:rsidP="00375300">
      <w:pPr>
        <w:rPr>
          <w:rStyle w:val="Style13ptBold"/>
          <w:rFonts w:ascii="Times New Roman" w:hAnsi="Times New Roman" w:cs="Times New Roman"/>
        </w:rPr>
      </w:pPr>
      <w:r w:rsidRPr="00B06341">
        <w:rPr>
          <w:rStyle w:val="Style13ptBold"/>
          <w:rFonts w:ascii="Times New Roman" w:hAnsi="Times New Roman" w:cs="Times New Roman"/>
        </w:rPr>
        <w:t>Bolton, Hill, 7-14-23</w:t>
      </w:r>
    </w:p>
    <w:p w14:paraId="40DC957E" w14:textId="77777777"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[Alexander, 7-14-2023, Hill, "GOP mulls retooling message as inflation rate plummets ," </w:t>
      </w:r>
      <w:hyperlink r:id="rId123" w:history="1">
        <w:r w:rsidRPr="00B06341">
          <w:rPr>
            <w:rStyle w:val="Hyperlink"/>
            <w:rFonts w:ascii="Times New Roman" w:hAnsi="Times New Roman" w:cs="Times New Roman"/>
          </w:rPr>
          <w:t>https://thehill.com/homenews/senate/4096609-gop-mulls-retooling-message-as-inflation-rate-plummets/</w:t>
        </w:r>
      </w:hyperlink>
      <w:r w:rsidRPr="00B06341">
        <w:rPr>
          <w:rFonts w:ascii="Times New Roman" w:hAnsi="Times New Roman" w:cs="Times New Roman"/>
        </w:rPr>
        <w:t>, Accessed 7/15/23, S.A.M]</w:t>
      </w:r>
    </w:p>
    <w:p w14:paraId="695FE680" w14:textId="77777777" w:rsidR="00375300" w:rsidRPr="00B06341" w:rsidRDefault="00375300" w:rsidP="00375300">
      <w:pPr>
        <w:rPr>
          <w:rStyle w:val="StyleUnderline"/>
          <w:rFonts w:ascii="Times New Roman" w:hAnsi="Times New Roman" w:cs="Times New Roman"/>
        </w:rPr>
      </w:pPr>
      <w:r w:rsidRPr="00B06341">
        <w:rPr>
          <w:rStyle w:val="StyleUnderline"/>
          <w:rFonts w:ascii="Times New Roman" w:hAnsi="Times New Roman" w:cs="Times New Roman"/>
        </w:rPr>
        <w:t>Republican</w:t>
      </w:r>
      <w:r w:rsidRPr="00B06341">
        <w:rPr>
          <w:rFonts w:ascii="Times New Roman" w:hAnsi="Times New Roman" w:cs="Times New Roman"/>
        </w:rPr>
        <w:t xml:space="preserve"> </w:t>
      </w:r>
      <w:r w:rsidRPr="00B06341">
        <w:rPr>
          <w:rStyle w:val="StyleUnderline"/>
          <w:rFonts w:ascii="Times New Roman" w:hAnsi="Times New Roman" w:cs="Times New Roman"/>
        </w:rPr>
        <w:t>lawmakers</w:t>
      </w:r>
      <w:r w:rsidRPr="00B06341">
        <w:rPr>
          <w:rFonts w:ascii="Times New Roman" w:hAnsi="Times New Roman" w:cs="Times New Roman"/>
        </w:rPr>
        <w:t xml:space="preserve"> have </w:t>
      </w:r>
      <w:r w:rsidRPr="00B06341">
        <w:rPr>
          <w:rStyle w:val="StyleUnderline"/>
          <w:rFonts w:ascii="Times New Roman" w:hAnsi="Times New Roman" w:cs="Times New Roman"/>
        </w:rPr>
        <w:t>made inflation and the economy their top attack against President Biden, but</w:t>
      </w:r>
      <w:r w:rsidRPr="00B06341">
        <w:rPr>
          <w:rFonts w:ascii="Times New Roman" w:hAnsi="Times New Roman" w:cs="Times New Roman"/>
        </w:rPr>
        <w:t xml:space="preserve"> </w:t>
      </w:r>
      <w:r w:rsidRPr="00B06341">
        <w:rPr>
          <w:rStyle w:val="StyleUnderline"/>
          <w:rFonts w:ascii="Times New Roman" w:hAnsi="Times New Roman" w:cs="Times New Roman"/>
        </w:rPr>
        <w:t>recent reports showing that annual inflation has dropped to 3 percent is forcing them to rethink their political strategy.</w:t>
      </w:r>
    </w:p>
    <w:p w14:paraId="1F1AB3A3" w14:textId="274EBC23"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The </w:t>
      </w:r>
      <w:r w:rsidRPr="00B06341">
        <w:rPr>
          <w:rStyle w:val="Emphasis"/>
          <w:rFonts w:ascii="Times New Roman" w:hAnsi="Times New Roman" w:cs="Times New Roman"/>
        </w:rPr>
        <w:t>economy is suddenly showing signs of being not a weakness but a strength for Biden and Democrats as inflations falls to a third of its peak and unemployment stands at a near-record low of 3.6 percent.</w:t>
      </w:r>
      <w:r w:rsidR="002063E2" w:rsidRPr="00B06341">
        <w:rPr>
          <w:rFonts w:ascii="Times New Roman" w:hAnsi="Times New Roman" w:cs="Times New Roman"/>
        </w:rPr>
        <w:t xml:space="preserve"> </w:t>
      </w:r>
    </w:p>
    <w:p w14:paraId="5E6A46B6" w14:textId="77777777"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The anticipated </w:t>
      </w:r>
      <w:r w:rsidRPr="00B06341">
        <w:rPr>
          <w:rStyle w:val="Emphasis"/>
          <w:rFonts w:ascii="Times New Roman" w:hAnsi="Times New Roman" w:cs="Times New Roman"/>
        </w:rPr>
        <w:t>recession that was supposed to hit this year amid rising interest rates hasn’t yet materialized</w:t>
      </w:r>
      <w:r w:rsidRPr="00B06341">
        <w:rPr>
          <w:rFonts w:ascii="Times New Roman" w:hAnsi="Times New Roman" w:cs="Times New Roman"/>
        </w:rPr>
        <w:t xml:space="preserve">, leaving some </w:t>
      </w:r>
      <w:r w:rsidRPr="00B06341">
        <w:rPr>
          <w:rStyle w:val="StyleUnderline"/>
          <w:rFonts w:ascii="Times New Roman" w:hAnsi="Times New Roman" w:cs="Times New Roman"/>
        </w:rPr>
        <w:t>Republicans wondering if they need to revise their messaging</w:t>
      </w:r>
      <w:r w:rsidRPr="00B06341">
        <w:rPr>
          <w:rFonts w:ascii="Times New Roman" w:hAnsi="Times New Roman" w:cs="Times New Roman"/>
        </w:rPr>
        <w:t>.</w:t>
      </w:r>
    </w:p>
    <w:p w14:paraId="2E278D6F" w14:textId="5F72A952"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“I think it will </w:t>
      </w:r>
      <w:r w:rsidRPr="00B06341">
        <w:rPr>
          <w:rStyle w:val="Emphasis"/>
          <w:rFonts w:ascii="Times New Roman" w:hAnsi="Times New Roman" w:cs="Times New Roman"/>
        </w:rPr>
        <w:t>diminish as an issue over the course of the year if inflation continues to stay down and continues to go down</w:t>
      </w:r>
      <w:r w:rsidRPr="00B06341">
        <w:rPr>
          <w:rFonts w:ascii="Times New Roman" w:hAnsi="Times New Roman" w:cs="Times New Roman"/>
        </w:rPr>
        <w:t>,” said Sen. Mitt Romney (R-Utah).</w:t>
      </w:r>
      <w:r w:rsidR="002063E2" w:rsidRPr="00B06341">
        <w:rPr>
          <w:rFonts w:ascii="Times New Roman" w:hAnsi="Times New Roman" w:cs="Times New Roman"/>
        </w:rPr>
        <w:t xml:space="preserve"> </w:t>
      </w:r>
    </w:p>
    <w:p w14:paraId="3E69A295" w14:textId="77777777" w:rsidR="00375300" w:rsidRPr="00B06341" w:rsidRDefault="00375300" w:rsidP="00375300">
      <w:pPr>
        <w:rPr>
          <w:rFonts w:ascii="Times New Roman" w:hAnsi="Times New Roman" w:cs="Times New Roman"/>
          <w:u w:val="single"/>
        </w:rPr>
      </w:pPr>
      <w:r w:rsidRPr="00B06341">
        <w:rPr>
          <w:rStyle w:val="StyleUnderline"/>
          <w:rFonts w:ascii="Times New Roman" w:hAnsi="Times New Roman" w:cs="Times New Roman"/>
        </w:rPr>
        <w:t>Republicans repeatedly hit Democrats over inflation ahead of last year’s midterm elections, but it didn’t prove to be especially effective</w:t>
      </w:r>
      <w:r w:rsidRPr="00B06341">
        <w:rPr>
          <w:rFonts w:ascii="Times New Roman" w:hAnsi="Times New Roman" w:cs="Times New Roman"/>
        </w:rPr>
        <w:t xml:space="preserve"> as </w:t>
      </w:r>
      <w:r w:rsidRPr="00B06341">
        <w:rPr>
          <w:rStyle w:val="StyleUnderline"/>
          <w:rFonts w:ascii="Times New Roman" w:hAnsi="Times New Roman" w:cs="Times New Roman"/>
        </w:rPr>
        <w:t xml:space="preserve">Democrats responded by attacking Republicans over abortion rights and then expanded their Senate majority to 51 seats. </w:t>
      </w:r>
    </w:p>
    <w:p w14:paraId="758EFE00" w14:textId="77777777"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GOP did win the House majority but didn’t pick up as many seats as they expected</w:t>
      </w:r>
      <w:r w:rsidRPr="00B06341">
        <w:rPr>
          <w:rFonts w:ascii="Times New Roman" w:hAnsi="Times New Roman" w:cs="Times New Roman"/>
        </w:rPr>
        <w:t>.</w:t>
      </w:r>
    </w:p>
    <w:p w14:paraId="09B337F8" w14:textId="5EFC265F" w:rsidR="00375300" w:rsidRPr="00B06341" w:rsidRDefault="00375300" w:rsidP="00375300">
      <w:pPr>
        <w:rPr>
          <w:rFonts w:ascii="Times New Roman" w:hAnsi="Times New Roman" w:cs="Times New Roman"/>
          <w:u w:val="single"/>
        </w:rPr>
      </w:pPr>
      <w:r w:rsidRPr="00B06341">
        <w:rPr>
          <w:rFonts w:ascii="Times New Roman" w:hAnsi="Times New Roman" w:cs="Times New Roman"/>
        </w:rPr>
        <w:t xml:space="preserve">Romney </w:t>
      </w:r>
      <w:r w:rsidRPr="00B06341">
        <w:rPr>
          <w:rStyle w:val="StyleUnderline"/>
          <w:rFonts w:ascii="Times New Roman" w:hAnsi="Times New Roman" w:cs="Times New Roman"/>
        </w:rPr>
        <w:t>acknowledged that wage growth outpaced inflation by 1.2 percent in June,</w:t>
      </w:r>
      <w:r w:rsidRPr="00B06341">
        <w:rPr>
          <w:rFonts w:ascii="Times New Roman" w:hAnsi="Times New Roman" w:cs="Times New Roman"/>
        </w:rPr>
        <w:t xml:space="preserve"> marking the first time since March 2021 that </w:t>
      </w:r>
      <w:r w:rsidRPr="00B06341">
        <w:rPr>
          <w:rStyle w:val="StyleUnderline"/>
          <w:rFonts w:ascii="Times New Roman" w:hAnsi="Times New Roman" w:cs="Times New Roman"/>
        </w:rPr>
        <w:t>wages are growing faster than prices.</w:t>
      </w:r>
      <w:r w:rsidR="002063E2" w:rsidRPr="00B06341">
        <w:rPr>
          <w:rStyle w:val="StyleUnderline"/>
          <w:rFonts w:ascii="Times New Roman" w:hAnsi="Times New Roman" w:cs="Times New Roman"/>
        </w:rPr>
        <w:t xml:space="preserve"> </w:t>
      </w:r>
    </w:p>
    <w:p w14:paraId="3B76E336" w14:textId="77777777"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“Having </w:t>
      </w:r>
      <w:r w:rsidRPr="00B06341">
        <w:rPr>
          <w:rStyle w:val="Emphasis"/>
          <w:rFonts w:ascii="Times New Roman" w:hAnsi="Times New Roman" w:cs="Times New Roman"/>
        </w:rPr>
        <w:t>wage growth exceed inflation is a good thing</w:t>
      </w:r>
      <w:r w:rsidRPr="00B06341">
        <w:rPr>
          <w:rFonts w:ascii="Times New Roman" w:hAnsi="Times New Roman" w:cs="Times New Roman"/>
        </w:rPr>
        <w:t xml:space="preserve">. There’s </w:t>
      </w:r>
      <w:r w:rsidRPr="00B06341">
        <w:rPr>
          <w:rStyle w:val="Emphasis"/>
          <w:rFonts w:ascii="Times New Roman" w:hAnsi="Times New Roman" w:cs="Times New Roman"/>
        </w:rPr>
        <w:t>going to be good news and bad news. Not everything the president does is good, not everything is bad</w:t>
      </w:r>
      <w:r w:rsidRPr="00B06341">
        <w:rPr>
          <w:rFonts w:ascii="Times New Roman" w:hAnsi="Times New Roman" w:cs="Times New Roman"/>
        </w:rPr>
        <w:t xml:space="preserve">. And of course the president has some responsibility for the economy,” he said. </w:t>
      </w:r>
    </w:p>
    <w:p w14:paraId="5AF75858" w14:textId="77777777"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Romney </w:t>
      </w:r>
      <w:r w:rsidRPr="00B06341">
        <w:rPr>
          <w:rStyle w:val="StyleUnderline"/>
          <w:rFonts w:ascii="Times New Roman" w:hAnsi="Times New Roman" w:cs="Times New Roman"/>
        </w:rPr>
        <w:t xml:space="preserve">noted that inflation has been significant since Biden took office </w:t>
      </w:r>
      <w:r w:rsidRPr="00B06341">
        <w:rPr>
          <w:rFonts w:ascii="Times New Roman" w:hAnsi="Times New Roman" w:cs="Times New Roman"/>
        </w:rPr>
        <w:t xml:space="preserve">in January 2021, pointing out that “people are paying almost 20 percent more for goods than they were paying before President Biden became president.” </w:t>
      </w:r>
    </w:p>
    <w:p w14:paraId="5E051DFB" w14:textId="77777777"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Inflation peaked at 9.1 percent on an annual basis in June of 2022 </w:t>
      </w:r>
    </w:p>
    <w:p w14:paraId="055C0340" w14:textId="126A9DC5"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Some </w:t>
      </w:r>
      <w:r w:rsidRPr="00B06341">
        <w:rPr>
          <w:rStyle w:val="Emphasis"/>
          <w:rFonts w:ascii="Times New Roman" w:hAnsi="Times New Roman" w:cs="Times New Roman"/>
        </w:rPr>
        <w:t>Republicans say they don’t want their party to get straightjacketed into repeatedly attacking Biden and Democrats on inflation when data shows the economic environment is changing and there are other issues that voters care about, such as illegal immigration, national security, rising crime and drug addiction.</w:t>
      </w:r>
      <w:r w:rsidR="002063E2" w:rsidRPr="00B06341">
        <w:rPr>
          <w:rFonts w:ascii="Times New Roman" w:hAnsi="Times New Roman" w:cs="Times New Roman"/>
        </w:rPr>
        <w:t xml:space="preserve"> </w:t>
      </w:r>
    </w:p>
    <w:p w14:paraId="35F5524B" w14:textId="77777777" w:rsidR="00375300" w:rsidRPr="00B06341" w:rsidRDefault="00375300" w:rsidP="00375300">
      <w:pPr>
        <w:rPr>
          <w:rFonts w:ascii="Times New Roman" w:hAnsi="Times New Roman" w:cs="Times New Roman"/>
        </w:rPr>
      </w:pPr>
      <w:r w:rsidRPr="00B06341">
        <w:rPr>
          <w:rFonts w:ascii="Times New Roman" w:hAnsi="Times New Roman" w:cs="Times New Roman"/>
        </w:rPr>
        <w:t xml:space="preserve">“You </w:t>
      </w:r>
      <w:r w:rsidRPr="00B06341">
        <w:rPr>
          <w:rStyle w:val="StyleUnderline"/>
          <w:rFonts w:ascii="Times New Roman" w:hAnsi="Times New Roman" w:cs="Times New Roman"/>
        </w:rPr>
        <w:t>always have to tell the truth</w:t>
      </w:r>
      <w:r w:rsidRPr="00B06341">
        <w:rPr>
          <w:rFonts w:ascii="Times New Roman" w:hAnsi="Times New Roman" w:cs="Times New Roman"/>
        </w:rPr>
        <w:t xml:space="preserve">,” said Sen. Ron Johnson (R-Wis.) on the need to make sure </w:t>
      </w:r>
      <w:r w:rsidRPr="00B06341">
        <w:rPr>
          <w:rStyle w:val="StyleUnderline"/>
          <w:rFonts w:ascii="Times New Roman" w:hAnsi="Times New Roman" w:cs="Times New Roman"/>
        </w:rPr>
        <w:t>Republican messaging takes into account the latest economic numbers</w:t>
      </w:r>
      <w:r w:rsidRPr="00B06341">
        <w:rPr>
          <w:rFonts w:ascii="Times New Roman" w:hAnsi="Times New Roman" w:cs="Times New Roman"/>
        </w:rPr>
        <w:t xml:space="preserve">. </w:t>
      </w:r>
    </w:p>
    <w:p w14:paraId="1F62C8E3" w14:textId="0FDAAABE" w:rsidR="00375300" w:rsidRPr="00B06341" w:rsidRDefault="00375300" w:rsidP="00375300">
      <w:pPr>
        <w:rPr>
          <w:rFonts w:ascii="Times New Roman" w:hAnsi="Times New Roman" w:cs="Times New Roman"/>
        </w:rPr>
      </w:pPr>
      <w:r w:rsidRPr="00B06341">
        <w:rPr>
          <w:rFonts w:ascii="Times New Roman" w:hAnsi="Times New Roman" w:cs="Times New Roman"/>
        </w:rPr>
        <w:lastRenderedPageBreak/>
        <w:t>He said “a dollar you held at the start of the Biden administration is worth less than 86 cents now today.”</w:t>
      </w:r>
      <w:r w:rsidR="002063E2" w:rsidRPr="00B06341">
        <w:rPr>
          <w:rFonts w:ascii="Times New Roman" w:hAnsi="Times New Roman" w:cs="Times New Roman"/>
        </w:rPr>
        <w:t xml:space="preserve"> </w:t>
      </w:r>
    </w:p>
    <w:p w14:paraId="2BC16470" w14:textId="77777777" w:rsidR="00375300" w:rsidRPr="00B06341" w:rsidRDefault="00375300" w:rsidP="00375300">
      <w:pPr>
        <w:rPr>
          <w:rStyle w:val="Emphasis"/>
          <w:rFonts w:ascii="Times New Roman" w:hAnsi="Times New Roman" w:cs="Times New Roman"/>
        </w:rPr>
      </w:pPr>
      <w:r w:rsidRPr="00B06341">
        <w:rPr>
          <w:rFonts w:ascii="Times New Roman" w:hAnsi="Times New Roman" w:cs="Times New Roman"/>
        </w:rPr>
        <w:t xml:space="preserve">He </w:t>
      </w:r>
      <w:r w:rsidRPr="00B06341">
        <w:rPr>
          <w:rStyle w:val="Emphasis"/>
          <w:rFonts w:ascii="Times New Roman" w:hAnsi="Times New Roman" w:cs="Times New Roman"/>
        </w:rPr>
        <w:t xml:space="preserve">acknowledged that inflation has fallen, adding “let’s hope that it stays down.” </w:t>
      </w:r>
    </w:p>
    <w:p w14:paraId="3E05574A" w14:textId="77777777" w:rsidR="000B0584" w:rsidRPr="00B06341" w:rsidRDefault="000B0584" w:rsidP="00375300">
      <w:pPr>
        <w:rPr>
          <w:rStyle w:val="Emphasis"/>
          <w:rFonts w:ascii="Times New Roman" w:hAnsi="Times New Roman" w:cs="Times New Roman"/>
        </w:rPr>
      </w:pPr>
    </w:p>
    <w:p w14:paraId="5C82E7E3" w14:textId="77777777" w:rsidR="000B0584" w:rsidRPr="00B06341" w:rsidRDefault="000B0584" w:rsidP="000B0584">
      <w:pPr>
        <w:pStyle w:val="Heading4"/>
        <w:rPr>
          <w:rFonts w:ascii="Times New Roman" w:hAnsi="Times New Roman" w:cs="Times New Roman"/>
        </w:rPr>
      </w:pPr>
      <w:r w:rsidRPr="00B06341">
        <w:rPr>
          <w:rFonts w:ascii="Times New Roman" w:hAnsi="Times New Roman" w:cs="Times New Roman"/>
        </w:rPr>
        <w:t>Bidenomics is winning, inflation will go down by the elections</w:t>
      </w:r>
    </w:p>
    <w:p w14:paraId="2506E794" w14:textId="77777777" w:rsidR="000B0584" w:rsidRPr="00B06341" w:rsidRDefault="000B0584" w:rsidP="000B0584">
      <w:pPr>
        <w:rPr>
          <w:rStyle w:val="Style13ptBold"/>
          <w:rFonts w:ascii="Times New Roman" w:hAnsi="Times New Roman" w:cs="Times New Roman"/>
        </w:rPr>
      </w:pPr>
      <w:r w:rsidRPr="00B06341">
        <w:rPr>
          <w:rStyle w:val="Style13ptBold"/>
          <w:rFonts w:ascii="Times New Roman" w:hAnsi="Times New Roman" w:cs="Times New Roman"/>
        </w:rPr>
        <w:t>Newman, Yahoo Finance Senior Columnist, 7-14-23</w:t>
      </w:r>
    </w:p>
    <w:p w14:paraId="14EED2C3" w14:textId="77777777" w:rsidR="000B0584" w:rsidRPr="00B06341" w:rsidRDefault="000B0584" w:rsidP="000B0584">
      <w:pPr>
        <w:rPr>
          <w:rFonts w:ascii="Times New Roman" w:hAnsi="Times New Roman" w:cs="Times New Roman"/>
        </w:rPr>
      </w:pPr>
      <w:r w:rsidRPr="00B06341">
        <w:rPr>
          <w:rFonts w:ascii="Times New Roman" w:hAnsi="Times New Roman" w:cs="Times New Roman"/>
        </w:rPr>
        <w:t xml:space="preserve">[Rick, 7-14-2023, Yahoo Finance, "This week in Bidenomics: Finishing the job on inflation," </w:t>
      </w:r>
      <w:hyperlink r:id="rId124" w:history="1">
        <w:r w:rsidRPr="00B06341">
          <w:rPr>
            <w:rStyle w:val="Hyperlink"/>
            <w:rFonts w:ascii="Times New Roman" w:hAnsi="Times New Roman" w:cs="Times New Roman"/>
          </w:rPr>
          <w:t>https://finance.yahoo.com/news/this-week-in-bidenomics-finishing-the-job-on-inflation-170045022.html</w:t>
        </w:r>
      </w:hyperlink>
      <w:r w:rsidRPr="00B06341">
        <w:rPr>
          <w:rFonts w:ascii="Times New Roman" w:hAnsi="Times New Roman" w:cs="Times New Roman"/>
        </w:rPr>
        <w:t>, Accessed 7/14/23, S.A.M]</w:t>
      </w:r>
    </w:p>
    <w:p w14:paraId="29184CF2" w14:textId="77777777" w:rsidR="000B0584" w:rsidRPr="00B06341" w:rsidRDefault="000B0584" w:rsidP="000B0584">
      <w:pPr>
        <w:rPr>
          <w:rFonts w:ascii="Times New Roman" w:hAnsi="Times New Roman" w:cs="Times New Roman"/>
          <w:u w:val="single"/>
        </w:rPr>
      </w:pPr>
      <w:r w:rsidRPr="00B06341">
        <w:rPr>
          <w:rFonts w:ascii="Times New Roman" w:hAnsi="Times New Roman" w:cs="Times New Roman"/>
        </w:rPr>
        <w:t xml:space="preserve">The </w:t>
      </w:r>
      <w:r w:rsidRPr="00B06341">
        <w:rPr>
          <w:rStyle w:val="Emphasis"/>
          <w:rFonts w:ascii="Times New Roman" w:hAnsi="Times New Roman" w:cs="Times New Roman"/>
        </w:rPr>
        <w:t>inflation trend is going President Biden’s way</w:t>
      </w:r>
      <w:r w:rsidRPr="00B06341">
        <w:rPr>
          <w:rFonts w:ascii="Times New Roman" w:hAnsi="Times New Roman" w:cs="Times New Roman"/>
        </w:rPr>
        <w:t xml:space="preserve">. But it will probably take a </w:t>
      </w:r>
      <w:r w:rsidRPr="00B06341">
        <w:rPr>
          <w:rStyle w:val="StyleUnderline"/>
          <w:rFonts w:ascii="Times New Roman" w:hAnsi="Times New Roman" w:cs="Times New Roman"/>
        </w:rPr>
        <w:t>lot more progress to “finish the job” on inflation, to borrow Biden’s reelection slogan, and for voters to gain enough confidence in Biden to give him a second term.</w:t>
      </w:r>
    </w:p>
    <w:p w14:paraId="244CAC0B" w14:textId="77777777" w:rsidR="000B0584" w:rsidRPr="00B06341" w:rsidRDefault="000B0584" w:rsidP="000B0584">
      <w:pPr>
        <w:rPr>
          <w:rFonts w:ascii="Times New Roman" w:hAnsi="Times New Roman" w:cs="Times New Roman"/>
          <w:b/>
          <w:iCs/>
          <w:u w:val="single"/>
        </w:rPr>
      </w:pPr>
      <w:r w:rsidRPr="00B06341">
        <w:rPr>
          <w:rFonts w:ascii="Times New Roman" w:hAnsi="Times New Roman" w:cs="Times New Roman"/>
        </w:rPr>
        <w:t xml:space="preserve">The </w:t>
      </w:r>
      <w:r w:rsidRPr="00B06341">
        <w:rPr>
          <w:rStyle w:val="StyleUnderline"/>
          <w:rFonts w:ascii="Times New Roman" w:hAnsi="Times New Roman" w:cs="Times New Roman"/>
        </w:rPr>
        <w:t>good news about inflation is that the annual rate of price hikes has dropped from a high of 9.1% last June to 3%. That’s a big drop in a short period of time</w:t>
      </w:r>
      <w:r w:rsidRPr="00B06341">
        <w:rPr>
          <w:rFonts w:ascii="Times New Roman" w:hAnsi="Times New Roman" w:cs="Times New Roman"/>
        </w:rPr>
        <w:t xml:space="preserve">. If inflation </w:t>
      </w:r>
      <w:r w:rsidRPr="00B06341">
        <w:rPr>
          <w:rStyle w:val="Emphasis"/>
          <w:rFonts w:ascii="Times New Roman" w:hAnsi="Times New Roman" w:cs="Times New Roman"/>
        </w:rPr>
        <w:t>hit the current pace of 3% without two years of elevated prices, hardly anybody would notice.</w:t>
      </w:r>
    </w:p>
    <w:p w14:paraId="2C70EA74" w14:textId="77777777" w:rsidR="000B0584" w:rsidRPr="00B06341" w:rsidRDefault="000B0584" w:rsidP="000B0584">
      <w:pPr>
        <w:rPr>
          <w:rFonts w:ascii="Times New Roman" w:hAnsi="Times New Roman" w:cs="Times New Roman"/>
          <w:u w:val="single"/>
        </w:rPr>
      </w:pPr>
      <w:r w:rsidRPr="00B06341">
        <w:rPr>
          <w:rFonts w:ascii="Times New Roman" w:hAnsi="Times New Roman" w:cs="Times New Roman"/>
        </w:rPr>
        <w:t xml:space="preserve">But </w:t>
      </w:r>
      <w:r w:rsidRPr="00B06341">
        <w:rPr>
          <w:rStyle w:val="StyleUnderline"/>
          <w:rFonts w:ascii="Times New Roman" w:hAnsi="Times New Roman" w:cs="Times New Roman"/>
        </w:rPr>
        <w:t>Americans are still wiggy about inflation because they’ve lost purchasing power since Biden became president</w:t>
      </w:r>
      <w:r w:rsidRPr="00B06341">
        <w:rPr>
          <w:rFonts w:ascii="Times New Roman" w:hAnsi="Times New Roman" w:cs="Times New Roman"/>
        </w:rPr>
        <w:t xml:space="preserve">. Since January 2021, </w:t>
      </w:r>
      <w:r w:rsidRPr="00B06341">
        <w:rPr>
          <w:rStyle w:val="StyleUnderline"/>
          <w:rFonts w:ascii="Times New Roman" w:hAnsi="Times New Roman" w:cs="Times New Roman"/>
        </w:rPr>
        <w:t>prices have risen 15.6%. Incomes have risen just 12.2%. When prices rise by more than earnings, ordinary people fall behind.</w:t>
      </w:r>
    </w:p>
    <w:p w14:paraId="02DF306C" w14:textId="77777777" w:rsidR="000B0584" w:rsidRPr="00B06341" w:rsidRDefault="000B0584" w:rsidP="000B0584">
      <w:pPr>
        <w:rPr>
          <w:rStyle w:val="StyleUnderline"/>
          <w:rFonts w:ascii="Times New Roman" w:hAnsi="Times New Roman" w:cs="Times New Roman"/>
        </w:rPr>
      </w:pPr>
      <w:r w:rsidRPr="00B06341">
        <w:rPr>
          <w:rFonts w:ascii="Times New Roman" w:hAnsi="Times New Roman" w:cs="Times New Roman"/>
        </w:rPr>
        <w:t xml:space="preserve">As part of the Yahoo Finance Bidenomics Report Card, we </w:t>
      </w:r>
      <w:r w:rsidRPr="00B06341">
        <w:rPr>
          <w:rStyle w:val="StyleUnderline"/>
          <w:rFonts w:ascii="Times New Roman" w:hAnsi="Times New Roman" w:cs="Times New Roman"/>
        </w:rPr>
        <w:t>measure real earnings, adjusted for inflation, under Biden compared with seven prior presidents going back to Jimmy Carter in the late 1970s.</w:t>
      </w:r>
      <w:r w:rsidRPr="00B06341">
        <w:rPr>
          <w:rFonts w:ascii="Times New Roman" w:hAnsi="Times New Roman" w:cs="Times New Roman"/>
        </w:rPr>
        <w:t xml:space="preserve"> It’s the </w:t>
      </w:r>
      <w:r w:rsidRPr="00B06341">
        <w:rPr>
          <w:rStyle w:val="StyleUnderline"/>
          <w:rFonts w:ascii="Times New Roman" w:hAnsi="Times New Roman" w:cs="Times New Roman"/>
        </w:rPr>
        <w:t>weakest of six categories we use to assess the Biden economy. By that measure, real earnings under Biden have dropped 1.1%</w:t>
      </w:r>
      <w:r w:rsidRPr="00B06341">
        <w:rPr>
          <w:rFonts w:ascii="Times New Roman" w:hAnsi="Times New Roman" w:cs="Times New Roman"/>
        </w:rPr>
        <w:t xml:space="preserve">. </w:t>
      </w:r>
      <w:r w:rsidRPr="00B06341">
        <w:rPr>
          <w:rStyle w:val="StyleUnderline"/>
          <w:rFonts w:ascii="Times New Roman" w:hAnsi="Times New Roman" w:cs="Times New Roman"/>
        </w:rPr>
        <w:t>Under</w:t>
      </w:r>
      <w:r w:rsidRPr="00B06341">
        <w:rPr>
          <w:rFonts w:ascii="Times New Roman" w:hAnsi="Times New Roman" w:cs="Times New Roman"/>
        </w:rPr>
        <w:t xml:space="preserve"> his predecessor, </w:t>
      </w:r>
      <w:r w:rsidRPr="00B06341">
        <w:rPr>
          <w:rStyle w:val="StyleUnderline"/>
          <w:rFonts w:ascii="Times New Roman" w:hAnsi="Times New Roman" w:cs="Times New Roman"/>
        </w:rPr>
        <w:t>Donald Trump, real earnings were up 2.5% at the same point in his presidency.</w:t>
      </w:r>
    </w:p>
    <w:p w14:paraId="47514F43" w14:textId="77777777" w:rsidR="000B0584" w:rsidRPr="00B06341" w:rsidRDefault="000B0584" w:rsidP="000B0584">
      <w:pPr>
        <w:rPr>
          <w:rStyle w:val="Emphasis"/>
          <w:rFonts w:ascii="Times New Roman" w:hAnsi="Times New Roman" w:cs="Times New Roman"/>
        </w:rPr>
      </w:pPr>
      <w:r w:rsidRPr="00B06341">
        <w:rPr>
          <w:rFonts w:ascii="Times New Roman" w:hAnsi="Times New Roman" w:cs="Times New Roman"/>
        </w:rPr>
        <w:t xml:space="preserve">To </w:t>
      </w:r>
      <w:r w:rsidRPr="00B06341">
        <w:rPr>
          <w:rStyle w:val="StyleUnderline"/>
          <w:rFonts w:ascii="Times New Roman" w:hAnsi="Times New Roman" w:cs="Times New Roman"/>
        </w:rPr>
        <w:t>invigorate voters, Biden needs to flip this equation and be able to say real incomes have risen on his watch</w:t>
      </w:r>
      <w:r w:rsidRPr="00B06341">
        <w:rPr>
          <w:rFonts w:ascii="Times New Roman" w:hAnsi="Times New Roman" w:cs="Times New Roman"/>
        </w:rPr>
        <w:t xml:space="preserve">. </w:t>
      </w:r>
      <w:r w:rsidRPr="00B06341">
        <w:rPr>
          <w:rStyle w:val="Emphasis"/>
          <w:rFonts w:ascii="Times New Roman" w:hAnsi="Times New Roman" w:cs="Times New Roman"/>
        </w:rPr>
        <w:t>It could happen</w:t>
      </w:r>
      <w:r w:rsidRPr="00B06341">
        <w:rPr>
          <w:rFonts w:ascii="Times New Roman" w:hAnsi="Times New Roman" w:cs="Times New Roman"/>
        </w:rPr>
        <w:t xml:space="preserve">. </w:t>
      </w:r>
      <w:r w:rsidRPr="00B06341">
        <w:rPr>
          <w:rStyle w:val="StyleUnderline"/>
          <w:rFonts w:ascii="Times New Roman" w:hAnsi="Times New Roman" w:cs="Times New Roman"/>
        </w:rPr>
        <w:t>By our measure, which is based on data provided by Moody’s Analytics, real earnings under Biden bottomed out in June 2022, when inflation was at its cyclical peak. Though still negative, real earnings have improved since then</w:t>
      </w:r>
      <w:r w:rsidRPr="00B06341">
        <w:rPr>
          <w:rFonts w:ascii="Times New Roman" w:hAnsi="Times New Roman" w:cs="Times New Roman"/>
        </w:rPr>
        <w:t xml:space="preserve">. A </w:t>
      </w:r>
      <w:r w:rsidRPr="00B06341">
        <w:rPr>
          <w:rStyle w:val="Emphasis"/>
          <w:rFonts w:ascii="Times New Roman" w:hAnsi="Times New Roman" w:cs="Times New Roman"/>
        </w:rPr>
        <w:t>continuation of that trend could turn earnings growth from negative to positive at some point in 2024.</w:t>
      </w:r>
    </w:p>
    <w:p w14:paraId="155AA7BE" w14:textId="77777777" w:rsidR="000B0584" w:rsidRPr="00B06341" w:rsidRDefault="000B0584" w:rsidP="000B0584">
      <w:pPr>
        <w:rPr>
          <w:rFonts w:ascii="Times New Roman" w:hAnsi="Times New Roman" w:cs="Times New Roman"/>
        </w:rPr>
      </w:pPr>
    </w:p>
    <w:p w14:paraId="51E1EBCE" w14:textId="77777777" w:rsidR="000B0584" w:rsidRPr="00B06341" w:rsidRDefault="000B0584" w:rsidP="000B0584">
      <w:pPr>
        <w:pStyle w:val="Heading4"/>
        <w:rPr>
          <w:rFonts w:ascii="Times New Roman" w:hAnsi="Times New Roman" w:cs="Times New Roman"/>
        </w:rPr>
      </w:pPr>
      <w:r w:rsidRPr="00B06341">
        <w:rPr>
          <w:rFonts w:ascii="Times New Roman" w:hAnsi="Times New Roman" w:cs="Times New Roman"/>
        </w:rPr>
        <w:t>Biden’s winning the economy - Republicans will get blamed for bad things now.</w:t>
      </w:r>
    </w:p>
    <w:p w14:paraId="6320181F" w14:textId="77777777" w:rsidR="000B0584" w:rsidRPr="00B06341" w:rsidRDefault="000B0584" w:rsidP="000B0584">
      <w:pPr>
        <w:rPr>
          <w:rStyle w:val="Style13ptBold"/>
          <w:rFonts w:ascii="Times New Roman" w:hAnsi="Times New Roman" w:cs="Times New Roman"/>
        </w:rPr>
      </w:pPr>
      <w:r w:rsidRPr="00B06341">
        <w:rPr>
          <w:rStyle w:val="Style13ptBold"/>
          <w:rFonts w:ascii="Times New Roman" w:hAnsi="Times New Roman" w:cs="Times New Roman"/>
        </w:rPr>
        <w:t>Digby Parton, Yahoo News, 7-14-23</w:t>
      </w:r>
    </w:p>
    <w:p w14:paraId="614A58BE" w14:textId="77777777" w:rsidR="000B0584" w:rsidRPr="00B06341" w:rsidRDefault="000B0584" w:rsidP="000B0584">
      <w:pPr>
        <w:rPr>
          <w:rFonts w:ascii="Times New Roman" w:hAnsi="Times New Roman" w:cs="Times New Roman"/>
        </w:rPr>
      </w:pPr>
      <w:r w:rsidRPr="00B06341">
        <w:rPr>
          <w:rFonts w:ascii="Times New Roman" w:hAnsi="Times New Roman" w:cs="Times New Roman"/>
        </w:rPr>
        <w:t xml:space="preserve">[Heather, 7-14-2023, Yahoo News, "America is awash in good news — but does that equal a bad election for Joe Biden?," </w:t>
      </w:r>
      <w:hyperlink r:id="rId125" w:history="1">
        <w:r w:rsidRPr="00B06341">
          <w:rPr>
            <w:rStyle w:val="Hyperlink"/>
            <w:rFonts w:ascii="Times New Roman" w:hAnsi="Times New Roman" w:cs="Times New Roman"/>
          </w:rPr>
          <w:t>https://www.yahoo.com/news/america-awash-good-news-does-133619488.html?fr=yhssrp_catchall</w:t>
        </w:r>
      </w:hyperlink>
      <w:r w:rsidRPr="00B06341">
        <w:rPr>
          <w:rFonts w:ascii="Times New Roman" w:hAnsi="Times New Roman" w:cs="Times New Roman"/>
        </w:rPr>
        <w:t>, Accessed 7/14/23, S.A.M]</w:t>
      </w:r>
    </w:p>
    <w:p w14:paraId="7C3B580C" w14:textId="77777777" w:rsidR="000B0584" w:rsidRPr="00B06341" w:rsidRDefault="000B0584" w:rsidP="000B0584">
      <w:pPr>
        <w:rPr>
          <w:rFonts w:ascii="Times New Roman" w:hAnsi="Times New Roman" w:cs="Times New Roman"/>
        </w:rPr>
      </w:pPr>
    </w:p>
    <w:p w14:paraId="0BADBB33" w14:textId="77777777" w:rsidR="000B0584" w:rsidRPr="00B06341" w:rsidRDefault="000B0584" w:rsidP="000B0584">
      <w:pPr>
        <w:rPr>
          <w:rStyle w:val="Emphasis"/>
          <w:rFonts w:ascii="Times New Roman" w:hAnsi="Times New Roman" w:cs="Times New Roman"/>
        </w:rPr>
      </w:pPr>
      <w:r w:rsidRPr="00B06341">
        <w:rPr>
          <w:rFonts w:ascii="Times New Roman" w:hAnsi="Times New Roman" w:cs="Times New Roman"/>
        </w:rPr>
        <w:t xml:space="preserve">I don't know if it's morning in America, exactly, but we can at least </w:t>
      </w:r>
      <w:r w:rsidRPr="00B06341">
        <w:rPr>
          <w:rStyle w:val="Emphasis"/>
          <w:rFonts w:ascii="Times New Roman" w:hAnsi="Times New Roman" w:cs="Times New Roman"/>
        </w:rPr>
        <w:t>see the faint glimmer of dawn on the horizon</w:t>
      </w:r>
      <w:r w:rsidRPr="00B06341">
        <w:rPr>
          <w:rFonts w:ascii="Times New Roman" w:hAnsi="Times New Roman" w:cs="Times New Roman"/>
        </w:rPr>
        <w:t xml:space="preserve">. Even </w:t>
      </w:r>
      <w:r w:rsidRPr="00B06341">
        <w:rPr>
          <w:rStyle w:val="Emphasis"/>
          <w:rFonts w:ascii="Times New Roman" w:hAnsi="Times New Roman" w:cs="Times New Roman"/>
        </w:rPr>
        <w:t>the relentlessly negative media has started to make note of it</w:t>
      </w:r>
      <w:r w:rsidRPr="00B06341">
        <w:rPr>
          <w:rFonts w:ascii="Times New Roman" w:hAnsi="Times New Roman" w:cs="Times New Roman"/>
        </w:rPr>
        <w:t xml:space="preserve"> — </w:t>
      </w:r>
      <w:r w:rsidRPr="00B06341">
        <w:rPr>
          <w:rFonts w:ascii="Times New Roman" w:hAnsi="Times New Roman" w:cs="Times New Roman"/>
        </w:rPr>
        <w:lastRenderedPageBreak/>
        <w:t xml:space="preserve">at least some of them, anyway. </w:t>
      </w:r>
      <w:r w:rsidRPr="00B06341">
        <w:rPr>
          <w:rStyle w:val="StyleUnderline"/>
          <w:rFonts w:ascii="Times New Roman" w:hAnsi="Times New Roman" w:cs="Times New Roman"/>
        </w:rPr>
        <w:t>Sure, we are still seeing headlines by newspapers and cable networks which seem to be determined to temper any positive developments with caveats and forewarnings.</w:t>
      </w:r>
      <w:r w:rsidRPr="00B06341">
        <w:rPr>
          <w:rFonts w:ascii="Times New Roman" w:hAnsi="Times New Roman" w:cs="Times New Roman"/>
        </w:rPr>
        <w:t xml:space="preserve"> </w:t>
      </w:r>
      <w:r w:rsidRPr="00B06341">
        <w:rPr>
          <w:rStyle w:val="Emphasis"/>
          <w:rFonts w:ascii="Times New Roman" w:hAnsi="Times New Roman" w:cs="Times New Roman"/>
        </w:rPr>
        <w:t>But the coverage has shifted a bit in the past couple of weeks and that must be a welcome development for the Biden administration.</w:t>
      </w:r>
    </w:p>
    <w:p w14:paraId="22F34A4D" w14:textId="77777777" w:rsidR="000B0584" w:rsidRPr="00B06341" w:rsidRDefault="000B0584" w:rsidP="000B0584">
      <w:pPr>
        <w:rPr>
          <w:rStyle w:val="StyleUnderline"/>
          <w:rFonts w:ascii="Times New Roman" w:hAnsi="Times New Roman" w:cs="Times New Roman"/>
        </w:rPr>
      </w:pPr>
      <w:r w:rsidRPr="00B06341">
        <w:rPr>
          <w:rFonts w:ascii="Times New Roman" w:hAnsi="Times New Roman" w:cs="Times New Roman"/>
        </w:rPr>
        <w:t>Take, for instance, the Politico Playbook from Thursday which starts off with this encouraging paragraph: "</w:t>
      </w:r>
      <w:r w:rsidRPr="00B06341">
        <w:rPr>
          <w:rStyle w:val="Emphasis"/>
          <w:rFonts w:ascii="Times New Roman" w:hAnsi="Times New Roman" w:cs="Times New Roman"/>
        </w:rPr>
        <w:t>President JOE BIDEN is having a good week. A really good week, actually</w:t>
      </w:r>
      <w:r w:rsidRPr="00B06341">
        <w:rPr>
          <w:rFonts w:ascii="Times New Roman" w:hAnsi="Times New Roman" w:cs="Times New Roman"/>
        </w:rPr>
        <w:t xml:space="preserve">." It goes on to </w:t>
      </w:r>
      <w:r w:rsidRPr="00B06341">
        <w:rPr>
          <w:rStyle w:val="StyleUnderline"/>
          <w:rFonts w:ascii="Times New Roman" w:hAnsi="Times New Roman" w:cs="Times New Roman"/>
        </w:rPr>
        <w:t>lay out a whole bunch of good economic news, starting with the fact that the inflation number is now down to 3%, the lowest its been since March of 2021, and observing that in Washington and on Wall St., a consensus is building that the economy may have turned the corner.</w:t>
      </w:r>
      <w:r w:rsidRPr="00B06341">
        <w:rPr>
          <w:rFonts w:ascii="Times New Roman" w:hAnsi="Times New Roman" w:cs="Times New Roman"/>
        </w:rPr>
        <w:t xml:space="preserve"> They did have to add that the Fed may do </w:t>
      </w:r>
      <w:r w:rsidRPr="00B06341">
        <w:rPr>
          <w:rStyle w:val="StyleUnderline"/>
          <w:rFonts w:ascii="Times New Roman" w:hAnsi="Times New Roman" w:cs="Times New Roman"/>
        </w:rPr>
        <w:t>one more round of interest rate hikes anyway, but the betting is that it will be the last one unless something happens to change the trajectory.</w:t>
      </w:r>
    </w:p>
    <w:p w14:paraId="6A763D58" w14:textId="77777777" w:rsidR="000B0584" w:rsidRPr="00B06341" w:rsidRDefault="000B0584" w:rsidP="000B0584">
      <w:pPr>
        <w:rPr>
          <w:rFonts w:ascii="Times New Roman" w:hAnsi="Times New Roman" w:cs="Times New Roman"/>
          <w:u w:val="single"/>
        </w:rPr>
      </w:pPr>
      <w:r w:rsidRPr="00B06341">
        <w:rPr>
          <w:rFonts w:ascii="Times New Roman" w:hAnsi="Times New Roman" w:cs="Times New Roman"/>
        </w:rPr>
        <w:t xml:space="preserve">Of course, they also </w:t>
      </w:r>
      <w:r w:rsidRPr="00B06341">
        <w:rPr>
          <w:rStyle w:val="StyleUnderline"/>
          <w:rFonts w:ascii="Times New Roman" w:hAnsi="Times New Roman" w:cs="Times New Roman"/>
        </w:rPr>
        <w:t>reported that even as they roll out their Bidenomics campaign message, there is still trepidation within the administration about declaring that the crisis has passed because of the Supreme Court's sabotage of the school loan repayment program and the serious possibility that the MAGA caucus in the House of Representatives is going to shut down the government again, over some culture war nonsense</w:t>
      </w:r>
      <w:r w:rsidRPr="00B06341">
        <w:rPr>
          <w:rFonts w:ascii="Times New Roman" w:hAnsi="Times New Roman" w:cs="Times New Roman"/>
        </w:rPr>
        <w:t xml:space="preserve">. </w:t>
      </w:r>
      <w:r w:rsidRPr="00B06341">
        <w:rPr>
          <w:rStyle w:val="Emphasis"/>
          <w:rFonts w:ascii="Times New Roman" w:hAnsi="Times New Roman" w:cs="Times New Roman"/>
        </w:rPr>
        <w:t>If they do it, it will likely result in the Republicans being blamed by the public</w:t>
      </w:r>
      <w:r w:rsidRPr="00B06341">
        <w:rPr>
          <w:rFonts w:ascii="Times New Roman" w:hAnsi="Times New Roman" w:cs="Times New Roman"/>
        </w:rPr>
        <w:t xml:space="preserve"> as </w:t>
      </w:r>
      <w:r w:rsidRPr="00B06341">
        <w:rPr>
          <w:rStyle w:val="StyleUnderline"/>
          <w:rFonts w:ascii="Times New Roman" w:hAnsi="Times New Roman" w:cs="Times New Roman"/>
        </w:rPr>
        <w:t>they always are but they don't seem to be able to help themselves.</w:t>
      </w:r>
    </w:p>
    <w:p w14:paraId="551C3CD9" w14:textId="77777777" w:rsidR="000B0584" w:rsidRPr="00B06341" w:rsidRDefault="000B0584" w:rsidP="000B0584">
      <w:pPr>
        <w:rPr>
          <w:rFonts w:ascii="Times New Roman" w:hAnsi="Times New Roman" w:cs="Times New Roman"/>
          <w:u w:val="single"/>
        </w:rPr>
      </w:pPr>
      <w:r w:rsidRPr="00B06341">
        <w:rPr>
          <w:rStyle w:val="Emphasis"/>
          <w:rFonts w:ascii="Times New Roman" w:hAnsi="Times New Roman" w:cs="Times New Roman"/>
        </w:rPr>
        <w:t>Even taking all that into account, it's looking good for the economy.</w:t>
      </w:r>
      <w:r w:rsidRPr="00B06341">
        <w:rPr>
          <w:rFonts w:ascii="Times New Roman" w:hAnsi="Times New Roman" w:cs="Times New Roman"/>
        </w:rPr>
        <w:t xml:space="preserve"> As </w:t>
      </w:r>
      <w:r w:rsidRPr="00B06341">
        <w:rPr>
          <w:rStyle w:val="StyleUnderline"/>
          <w:rFonts w:ascii="Times New Roman" w:hAnsi="Times New Roman" w:cs="Times New Roman"/>
        </w:rPr>
        <w:t>economist Justin Wolfers told Politico:</w:t>
      </w:r>
    </w:p>
    <w:p w14:paraId="37572F8B" w14:textId="77777777" w:rsidR="000B0584" w:rsidRPr="00B06341" w:rsidRDefault="000B0584" w:rsidP="000B0584">
      <w:pPr>
        <w:rPr>
          <w:rFonts w:ascii="Times New Roman" w:hAnsi="Times New Roman" w:cs="Times New Roman"/>
          <w:b/>
          <w:iCs/>
          <w:u w:val="single"/>
        </w:rPr>
      </w:pPr>
      <w:r w:rsidRPr="00B06341">
        <w:rPr>
          <w:rFonts w:ascii="Times New Roman" w:hAnsi="Times New Roman" w:cs="Times New Roman"/>
        </w:rPr>
        <w:t>"</w:t>
      </w:r>
      <w:r w:rsidRPr="00B06341">
        <w:rPr>
          <w:rStyle w:val="StyleUnderline"/>
          <w:rFonts w:ascii="Times New Roman" w:hAnsi="Times New Roman" w:cs="Times New Roman"/>
        </w:rPr>
        <w:t>The story of almost every recession in modern American history is something bad happened, and it was something bad we didn't see coming. What could happen between now and 2024</w:t>
      </w:r>
      <w:r w:rsidRPr="00B06341">
        <w:rPr>
          <w:rFonts w:ascii="Times New Roman" w:hAnsi="Times New Roman" w:cs="Times New Roman"/>
        </w:rPr>
        <w:t xml:space="preserve">? A shit-ton of </w:t>
      </w:r>
      <w:r w:rsidRPr="00B06341">
        <w:rPr>
          <w:rStyle w:val="StyleUnderline"/>
          <w:rFonts w:ascii="Times New Roman" w:hAnsi="Times New Roman" w:cs="Times New Roman"/>
        </w:rPr>
        <w:t>bad things. You know what else could happen</w:t>
      </w:r>
      <w:r w:rsidRPr="00B06341">
        <w:rPr>
          <w:rFonts w:ascii="Times New Roman" w:hAnsi="Times New Roman" w:cs="Times New Roman"/>
        </w:rPr>
        <w:t xml:space="preserve">? </w:t>
      </w:r>
      <w:r w:rsidRPr="00B06341">
        <w:rPr>
          <w:rStyle w:val="Emphasis"/>
          <w:rFonts w:ascii="Times New Roman" w:hAnsi="Times New Roman" w:cs="Times New Roman"/>
        </w:rPr>
        <w:t>Good things."</w:t>
      </w:r>
    </w:p>
    <w:p w14:paraId="165BCE24" w14:textId="77777777" w:rsidR="000B0584" w:rsidRPr="00B06341" w:rsidRDefault="000B0584" w:rsidP="000B0584">
      <w:pPr>
        <w:rPr>
          <w:rFonts w:ascii="Times New Roman" w:hAnsi="Times New Roman" w:cs="Times New Roman"/>
        </w:rPr>
      </w:pPr>
    </w:p>
    <w:p w14:paraId="5B00081A" w14:textId="77777777" w:rsidR="000B0584" w:rsidRPr="00B06341" w:rsidRDefault="000B0584" w:rsidP="000B0584">
      <w:pPr>
        <w:pStyle w:val="Heading4"/>
        <w:rPr>
          <w:rFonts w:ascii="Times New Roman" w:hAnsi="Times New Roman" w:cs="Times New Roman"/>
        </w:rPr>
      </w:pPr>
      <w:r w:rsidRPr="00B06341">
        <w:rPr>
          <w:rFonts w:ascii="Times New Roman" w:hAnsi="Times New Roman" w:cs="Times New Roman"/>
        </w:rPr>
        <w:t>Biden’s winning the election – W’s on the Economy</w:t>
      </w:r>
    </w:p>
    <w:p w14:paraId="2B43C329" w14:textId="77777777" w:rsidR="000B0584" w:rsidRPr="00B06341" w:rsidRDefault="000B0584" w:rsidP="000B0584">
      <w:pPr>
        <w:rPr>
          <w:rStyle w:val="Style13ptBold"/>
          <w:rFonts w:ascii="Times New Roman" w:hAnsi="Times New Roman" w:cs="Times New Roman"/>
        </w:rPr>
      </w:pPr>
      <w:r w:rsidRPr="00B06341">
        <w:rPr>
          <w:rStyle w:val="Style13ptBold"/>
          <w:rFonts w:ascii="Times New Roman" w:hAnsi="Times New Roman" w:cs="Times New Roman"/>
        </w:rPr>
        <w:t>Garcia, Independent, 7-12-23</w:t>
      </w:r>
    </w:p>
    <w:p w14:paraId="61A2BD15" w14:textId="51916AD9" w:rsidR="000B0584" w:rsidRPr="00B06341" w:rsidRDefault="000B0584" w:rsidP="000B0584">
      <w:pPr>
        <w:rPr>
          <w:rFonts w:ascii="Times New Roman" w:hAnsi="Times New Roman" w:cs="Times New Roman"/>
        </w:rPr>
      </w:pPr>
      <w:r w:rsidRPr="00B06341">
        <w:rPr>
          <w:rFonts w:ascii="Times New Roman" w:hAnsi="Times New Roman" w:cs="Times New Roman"/>
        </w:rPr>
        <w:t>[Eric, Independent,</w:t>
      </w:r>
      <w:r w:rsidR="002063E2" w:rsidRPr="00B06341">
        <w:rPr>
          <w:rFonts w:ascii="Times New Roman" w:hAnsi="Times New Roman" w:cs="Times New Roman"/>
        </w:rPr>
        <w:t xml:space="preserve"> </w:t>
      </w:r>
      <w:r w:rsidRPr="00B06341">
        <w:rPr>
          <w:rFonts w:ascii="Times New Roman" w:hAnsi="Times New Roman" w:cs="Times New Roman"/>
        </w:rPr>
        <w:t xml:space="preserve">7-12-2023, "Voices: Biden is finally winning the election from 4,515 miles away," </w:t>
      </w:r>
      <w:hyperlink r:id="rId126" w:history="1">
        <w:r w:rsidRPr="00B06341">
          <w:rPr>
            <w:rStyle w:val="Hyperlink"/>
            <w:rFonts w:ascii="Times New Roman" w:hAnsi="Times New Roman" w:cs="Times New Roman"/>
          </w:rPr>
          <w:t>https://www.independent.co.uk/voices/biden-unemployment-inflation-bidenomics-2024-b2374219.html</w:t>
        </w:r>
      </w:hyperlink>
      <w:r w:rsidRPr="00B06341">
        <w:rPr>
          <w:rFonts w:ascii="Times New Roman" w:hAnsi="Times New Roman" w:cs="Times New Roman"/>
        </w:rPr>
        <w:t>, Accessed 7/14/23, S.A.M]</w:t>
      </w:r>
    </w:p>
    <w:p w14:paraId="3B3CA984" w14:textId="77777777" w:rsidR="000B0584" w:rsidRPr="00B06341" w:rsidRDefault="000B0584" w:rsidP="000B0584">
      <w:pPr>
        <w:rPr>
          <w:rFonts w:ascii="Times New Roman" w:hAnsi="Times New Roman" w:cs="Times New Roman"/>
          <w:b/>
          <w:iCs/>
          <w:u w:val="single"/>
        </w:rPr>
      </w:pPr>
      <w:r w:rsidRPr="00B06341">
        <w:rPr>
          <w:rStyle w:val="StyleUnderline"/>
          <w:rFonts w:ascii="Times New Roman" w:hAnsi="Times New Roman" w:cs="Times New Roman"/>
        </w:rPr>
        <w:t>This past week</w:t>
      </w:r>
      <w:r w:rsidRPr="00B06341">
        <w:rPr>
          <w:rFonts w:ascii="Times New Roman" w:hAnsi="Times New Roman" w:cs="Times New Roman"/>
        </w:rPr>
        <w:t xml:space="preserve">, </w:t>
      </w:r>
      <w:r w:rsidRPr="00B06341">
        <w:rPr>
          <w:rStyle w:val="StyleUnderline"/>
          <w:rFonts w:ascii="Times New Roman" w:hAnsi="Times New Roman" w:cs="Times New Roman"/>
        </w:rPr>
        <w:t>President</w:t>
      </w:r>
      <w:r w:rsidRPr="00B06341">
        <w:rPr>
          <w:rFonts w:ascii="Times New Roman" w:hAnsi="Times New Roman" w:cs="Times New Roman"/>
        </w:rPr>
        <w:t xml:space="preserve"> Joe </w:t>
      </w:r>
      <w:r w:rsidRPr="00B06341">
        <w:rPr>
          <w:rStyle w:val="StyleUnderline"/>
          <w:rFonts w:ascii="Times New Roman" w:hAnsi="Times New Roman" w:cs="Times New Roman"/>
        </w:rPr>
        <w:t>Biden has been abroad, first in the United Kingdom and then in Lithuania for the Nato summit</w:t>
      </w:r>
      <w:r w:rsidRPr="00B06341">
        <w:rPr>
          <w:rFonts w:ascii="Times New Roman" w:hAnsi="Times New Roman" w:cs="Times New Roman"/>
        </w:rPr>
        <w:t xml:space="preserve">. But perhaps </w:t>
      </w:r>
      <w:r w:rsidRPr="00B06341">
        <w:rPr>
          <w:rStyle w:val="Emphasis"/>
          <w:rFonts w:ascii="Times New Roman" w:hAnsi="Times New Roman" w:cs="Times New Roman"/>
        </w:rPr>
        <w:t>the biggest boon he has received is back home on the domestic front, as he has received a series of good economic news.</w:t>
      </w:r>
    </w:p>
    <w:p w14:paraId="21401375" w14:textId="77777777" w:rsidR="000B0584" w:rsidRPr="00B06341" w:rsidRDefault="000B0584" w:rsidP="000B0584">
      <w:pPr>
        <w:rPr>
          <w:rFonts w:ascii="Times New Roman" w:hAnsi="Times New Roman" w:cs="Times New Roman"/>
        </w:rPr>
      </w:pPr>
      <w:r w:rsidRPr="00B06341">
        <w:rPr>
          <w:rFonts w:ascii="Times New Roman" w:hAnsi="Times New Roman" w:cs="Times New Roman"/>
        </w:rPr>
        <w:t xml:space="preserve">Last Friday, </w:t>
      </w:r>
      <w:r w:rsidRPr="00B06341">
        <w:rPr>
          <w:rStyle w:val="StyleUnderline"/>
          <w:rFonts w:ascii="Times New Roman" w:hAnsi="Times New Roman" w:cs="Times New Roman"/>
        </w:rPr>
        <w:t>the Bureau of Labor Statistics reported that the US economy added 209,000 jobs in June</w:t>
      </w:r>
      <w:r w:rsidRPr="00B06341">
        <w:rPr>
          <w:rFonts w:ascii="Times New Roman" w:hAnsi="Times New Roman" w:cs="Times New Roman"/>
        </w:rPr>
        <w:t xml:space="preserve">. That number is </w:t>
      </w:r>
      <w:r w:rsidRPr="00B06341">
        <w:rPr>
          <w:rStyle w:val="StyleUnderline"/>
          <w:rFonts w:ascii="Times New Roman" w:hAnsi="Times New Roman" w:cs="Times New Roman"/>
        </w:rPr>
        <w:t>not as robust as experts had predicted, but it is welcome news for the president since he can clearly point to the economy continuing to add jobs throughout his presidency, something that every president wishes for.</w:t>
      </w:r>
      <w:r w:rsidRPr="00B06341">
        <w:rPr>
          <w:rFonts w:ascii="Times New Roman" w:hAnsi="Times New Roman" w:cs="Times New Roman"/>
        </w:rPr>
        <w:t xml:space="preserve"> Indeed, the economy is in a </w:t>
      </w:r>
      <w:r w:rsidRPr="00B06341">
        <w:rPr>
          <w:rStyle w:val="StyleUnderline"/>
          <w:rFonts w:ascii="Times New Roman" w:hAnsi="Times New Roman" w:cs="Times New Roman"/>
        </w:rPr>
        <w:t>better position now than it was around the same time of his vice presidency</w:t>
      </w:r>
      <w:r w:rsidRPr="00B06341">
        <w:rPr>
          <w:rFonts w:ascii="Times New Roman" w:hAnsi="Times New Roman" w:cs="Times New Roman"/>
        </w:rPr>
        <w:t xml:space="preserve"> when he was Barack Obama’s vice president and the two embarked on their re-election campaign.</w:t>
      </w:r>
    </w:p>
    <w:p w14:paraId="32373590" w14:textId="77777777" w:rsidR="000B0584" w:rsidRPr="00B06341" w:rsidRDefault="000B0584" w:rsidP="000B0584">
      <w:pPr>
        <w:rPr>
          <w:rFonts w:ascii="Times New Roman" w:hAnsi="Times New Roman" w:cs="Times New Roman"/>
          <w:u w:val="single"/>
        </w:rPr>
      </w:pPr>
      <w:r w:rsidRPr="00B06341">
        <w:rPr>
          <w:rFonts w:ascii="Times New Roman" w:hAnsi="Times New Roman" w:cs="Times New Roman"/>
        </w:rPr>
        <w:t xml:space="preserve">Back then, the Mr </w:t>
      </w:r>
      <w:r w:rsidRPr="00B06341">
        <w:rPr>
          <w:rStyle w:val="StyleUnderline"/>
          <w:rFonts w:ascii="Times New Roman" w:hAnsi="Times New Roman" w:cs="Times New Roman"/>
        </w:rPr>
        <w:t>Obama and</w:t>
      </w:r>
      <w:r w:rsidRPr="00B06341">
        <w:rPr>
          <w:rFonts w:ascii="Times New Roman" w:hAnsi="Times New Roman" w:cs="Times New Roman"/>
        </w:rPr>
        <w:t xml:space="preserve"> Mr </w:t>
      </w:r>
      <w:r w:rsidRPr="00B06341">
        <w:rPr>
          <w:rStyle w:val="StyleUnderline"/>
          <w:rFonts w:ascii="Times New Roman" w:hAnsi="Times New Roman" w:cs="Times New Roman"/>
        </w:rPr>
        <w:t>Biden were focused on stopping the hemorrhaging of jobs and bank failures that stemmed from the 2008 financial crisis and the unemployment rate continued to hover around 9 per cent in June 2011</w:t>
      </w:r>
      <w:r w:rsidRPr="00B06341">
        <w:rPr>
          <w:rFonts w:ascii="Times New Roman" w:hAnsi="Times New Roman" w:cs="Times New Roman"/>
        </w:rPr>
        <w:t xml:space="preserve">. The </w:t>
      </w:r>
      <w:r w:rsidRPr="00B06341">
        <w:rPr>
          <w:rStyle w:val="StyleUnderline"/>
          <w:rFonts w:ascii="Times New Roman" w:hAnsi="Times New Roman" w:cs="Times New Roman"/>
        </w:rPr>
        <w:t>economy did not begin to improve until much later.</w:t>
      </w:r>
      <w:r w:rsidRPr="00B06341">
        <w:rPr>
          <w:rFonts w:ascii="Times New Roman" w:hAnsi="Times New Roman" w:cs="Times New Roman"/>
        </w:rPr>
        <w:t xml:space="preserve"> </w:t>
      </w:r>
      <w:r w:rsidRPr="00B06341">
        <w:rPr>
          <w:rFonts w:ascii="Times New Roman" w:hAnsi="Times New Roman" w:cs="Times New Roman"/>
        </w:rPr>
        <w:lastRenderedPageBreak/>
        <w:t xml:space="preserve">Similarly, </w:t>
      </w:r>
      <w:r w:rsidRPr="00B06341">
        <w:rPr>
          <w:rStyle w:val="StyleUnderline"/>
          <w:rFonts w:ascii="Times New Roman" w:hAnsi="Times New Roman" w:cs="Times New Roman"/>
        </w:rPr>
        <w:t>wage growth was meager at the same time during Mr Obama’s first term in the White House.</w:t>
      </w:r>
    </w:p>
    <w:p w14:paraId="0B0EA8C9" w14:textId="77777777" w:rsidR="000B0584" w:rsidRPr="00B06341" w:rsidRDefault="000B0584" w:rsidP="000B0584">
      <w:pPr>
        <w:rPr>
          <w:rFonts w:ascii="Times New Roman" w:hAnsi="Times New Roman" w:cs="Times New Roman"/>
          <w:u w:val="single"/>
        </w:rPr>
      </w:pPr>
      <w:r w:rsidRPr="00B06341">
        <w:rPr>
          <w:rFonts w:ascii="Times New Roman" w:hAnsi="Times New Roman" w:cs="Times New Roman"/>
        </w:rPr>
        <w:t xml:space="preserve">Conversely, Mr </w:t>
      </w:r>
      <w:r w:rsidRPr="00B06341">
        <w:rPr>
          <w:rStyle w:val="StyleUnderline"/>
          <w:rFonts w:ascii="Times New Roman" w:hAnsi="Times New Roman" w:cs="Times New Roman"/>
        </w:rPr>
        <w:t>Biden can boast that jobs have grown consistently and that wages have grown 4.4 per cent in the past year.</w:t>
      </w:r>
      <w:r w:rsidRPr="00B06341">
        <w:rPr>
          <w:rFonts w:ascii="Times New Roman" w:hAnsi="Times New Roman" w:cs="Times New Roman"/>
        </w:rPr>
        <w:t xml:space="preserve"> That means that more </w:t>
      </w:r>
      <w:r w:rsidRPr="00B06341">
        <w:rPr>
          <w:rStyle w:val="StyleUnderline"/>
          <w:rFonts w:ascii="Times New Roman" w:hAnsi="Times New Roman" w:cs="Times New Roman"/>
        </w:rPr>
        <w:t>people not only have jobs but that they also have good jobs that pay them well.</w:t>
      </w:r>
    </w:p>
    <w:p w14:paraId="4C6DE7D5" w14:textId="77777777" w:rsidR="000B0584" w:rsidRPr="00B06341" w:rsidRDefault="000B0584" w:rsidP="000B0584">
      <w:pPr>
        <w:rPr>
          <w:rFonts w:ascii="Times New Roman" w:hAnsi="Times New Roman" w:cs="Times New Roman"/>
          <w:u w:val="single"/>
        </w:rPr>
      </w:pPr>
      <w:r w:rsidRPr="00B06341">
        <w:rPr>
          <w:rStyle w:val="StyleUnderline"/>
          <w:rFonts w:ascii="Times New Roman" w:hAnsi="Times New Roman" w:cs="Times New Roman"/>
        </w:rPr>
        <w:t>The big challenge, of course, has been that inflation has eaten into that wage growth and has prevented people from feeling like the economy</w:t>
      </w:r>
      <w:r w:rsidRPr="00B06341">
        <w:rPr>
          <w:rFonts w:ascii="Times New Roman" w:hAnsi="Times New Roman" w:cs="Times New Roman"/>
        </w:rPr>
        <w:t xml:space="preserve"> has fully recovered from the sledgehammer that was the Covid-19 pandemic. Typically, </w:t>
      </w:r>
      <w:r w:rsidRPr="00B06341">
        <w:rPr>
          <w:rStyle w:val="StyleUnderline"/>
          <w:rFonts w:ascii="Times New Roman" w:hAnsi="Times New Roman" w:cs="Times New Roman"/>
        </w:rPr>
        <w:t>the economy has to trade off either robust jobs numbers, which leads to increased demand from consumers and therefore drives inflation, or lower job growth to keep inflation at bay.</w:t>
      </w:r>
    </w:p>
    <w:p w14:paraId="2F63B4CA" w14:textId="77777777" w:rsidR="000B0584" w:rsidRPr="00B06341" w:rsidRDefault="000B0584" w:rsidP="000B0584">
      <w:pPr>
        <w:rPr>
          <w:rFonts w:ascii="Times New Roman" w:hAnsi="Times New Roman" w:cs="Times New Roman"/>
        </w:rPr>
      </w:pPr>
      <w:r w:rsidRPr="00B06341">
        <w:rPr>
          <w:rFonts w:ascii="Times New Roman" w:hAnsi="Times New Roman" w:cs="Times New Roman"/>
        </w:rPr>
        <w:t xml:space="preserve">As I wrote earlier this year, </w:t>
      </w:r>
      <w:r w:rsidRPr="00B06341">
        <w:rPr>
          <w:rStyle w:val="StyleUnderline"/>
          <w:rFonts w:ascii="Times New Roman" w:hAnsi="Times New Roman" w:cs="Times New Roman"/>
        </w:rPr>
        <w:t>inflation has remained the biggest cloud over Mr Biden’s head as high gas and grocery prices prevented him from convincing the American people that the worst was behind them.</w:t>
      </w:r>
      <w:r w:rsidRPr="00B06341">
        <w:rPr>
          <w:rFonts w:ascii="Times New Roman" w:hAnsi="Times New Roman" w:cs="Times New Roman"/>
        </w:rPr>
        <w:t xml:space="preserve"> Throughout much of </w:t>
      </w:r>
      <w:r w:rsidRPr="00B06341">
        <w:rPr>
          <w:rStyle w:val="StyleUnderline"/>
          <w:rFonts w:ascii="Times New Roman" w:hAnsi="Times New Roman" w:cs="Times New Roman"/>
        </w:rPr>
        <w:t>last year, headlines</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noted </w:t>
      </w:r>
      <w:r w:rsidRPr="00B06341">
        <w:rPr>
          <w:rFonts w:ascii="Times New Roman" w:hAnsi="Times New Roman" w:cs="Times New Roman"/>
        </w:rPr>
        <w:t xml:space="preserve">how </w:t>
      </w:r>
      <w:r w:rsidRPr="00B06341">
        <w:rPr>
          <w:rStyle w:val="StyleUnderline"/>
          <w:rFonts w:ascii="Times New Roman" w:hAnsi="Times New Roman" w:cs="Times New Roman"/>
        </w:rPr>
        <w:t>inflation had not reached the same heights since the 1980s,</w:t>
      </w:r>
      <w:r w:rsidRPr="00B06341">
        <w:rPr>
          <w:rFonts w:ascii="Times New Roman" w:hAnsi="Times New Roman" w:cs="Times New Roman"/>
        </w:rPr>
        <w:t xml:space="preserve"> economic figures that doomed Jimmy Carter’s presidency and sent Ronald Reagan to the White House.</w:t>
      </w:r>
    </w:p>
    <w:p w14:paraId="1F1B7E21" w14:textId="77777777" w:rsidR="000B0584" w:rsidRPr="00B06341" w:rsidRDefault="000B0584" w:rsidP="000B0584">
      <w:pPr>
        <w:rPr>
          <w:rStyle w:val="StyleUnderline"/>
          <w:rFonts w:ascii="Times New Roman" w:hAnsi="Times New Roman" w:cs="Times New Roman"/>
        </w:rPr>
      </w:pPr>
      <w:r w:rsidRPr="00B06341">
        <w:rPr>
          <w:rFonts w:ascii="Times New Roman" w:hAnsi="Times New Roman" w:cs="Times New Roman"/>
        </w:rPr>
        <w:t xml:space="preserve">But on Wednesday, Mr </w:t>
      </w:r>
      <w:r w:rsidRPr="00B06341">
        <w:rPr>
          <w:rStyle w:val="StyleUnderline"/>
          <w:rFonts w:ascii="Times New Roman" w:hAnsi="Times New Roman" w:cs="Times New Roman"/>
        </w:rPr>
        <w:t>Biden received a break when the US government’s Consumer Price Index report showed that inflation ticked up only 0.2 per cent in June and more than that</w:t>
      </w:r>
      <w:r w:rsidRPr="00B06341">
        <w:rPr>
          <w:rFonts w:ascii="Times New Roman" w:hAnsi="Times New Roman" w:cs="Times New Roman"/>
        </w:rPr>
        <w:t xml:space="preserve">, inflation </w:t>
      </w:r>
      <w:r w:rsidRPr="00B06341">
        <w:rPr>
          <w:rStyle w:val="StyleUnderline"/>
          <w:rFonts w:ascii="Times New Roman" w:hAnsi="Times New Roman" w:cs="Times New Roman"/>
        </w:rPr>
        <w:t>only increased by 3.0 per cent in the past 12 months, its lowest rate since March 2021</w:t>
      </w:r>
      <w:r w:rsidRPr="00B06341">
        <w:rPr>
          <w:rFonts w:ascii="Times New Roman" w:hAnsi="Times New Roman" w:cs="Times New Roman"/>
        </w:rPr>
        <w:t xml:space="preserve">, which is a </w:t>
      </w:r>
      <w:r w:rsidRPr="00B06341">
        <w:rPr>
          <w:rStyle w:val="StyleUnderline"/>
          <w:rFonts w:ascii="Times New Roman" w:hAnsi="Times New Roman" w:cs="Times New Roman"/>
        </w:rPr>
        <w:t>sign that the worst of inflation might be behind the US economy</w:t>
      </w:r>
      <w:r w:rsidRPr="00B06341">
        <w:rPr>
          <w:rFonts w:ascii="Times New Roman" w:hAnsi="Times New Roman" w:cs="Times New Roman"/>
        </w:rPr>
        <w:t>. This also comes as the</w:t>
      </w:r>
      <w:r w:rsidRPr="00B06341">
        <w:rPr>
          <w:rStyle w:val="StyleUnderline"/>
          <w:rFonts w:ascii="Times New Roman" w:hAnsi="Times New Roman" w:cs="Times New Roman"/>
        </w:rPr>
        <w:t xml:space="preserve"> Federal Reserve paused its increase in interest rates, which it had raised as a means to tamp down rising prices and cool the economy.</w:t>
      </w:r>
    </w:p>
    <w:p w14:paraId="7CC27C2B" w14:textId="77777777" w:rsidR="000B0584" w:rsidRPr="00B06341" w:rsidRDefault="000B0584" w:rsidP="000B0584">
      <w:pPr>
        <w:rPr>
          <w:rFonts w:ascii="Times New Roman" w:hAnsi="Times New Roman" w:cs="Times New Roman"/>
        </w:rPr>
      </w:pPr>
    </w:p>
    <w:p w14:paraId="4C228910" w14:textId="77777777" w:rsidR="000B0584" w:rsidRPr="00B06341" w:rsidRDefault="000B0584" w:rsidP="000B0584">
      <w:pPr>
        <w:rPr>
          <w:rStyle w:val="StyleUnderline"/>
          <w:rFonts w:ascii="Times New Roman" w:hAnsi="Times New Roman" w:cs="Times New Roman"/>
        </w:rPr>
      </w:pPr>
      <w:r w:rsidRPr="00B06341">
        <w:rPr>
          <w:rStyle w:val="StyleUnderline"/>
          <w:rFonts w:ascii="Times New Roman" w:hAnsi="Times New Roman" w:cs="Times New Roman"/>
        </w:rPr>
        <w:t>Specifically, energy prices ticked up only slightly, a welcome change for Mr Biden after the war in Ukraine had caused gas prices to skyrocket and food prices barely ticked up</w:t>
      </w:r>
      <w:r w:rsidRPr="00B06341">
        <w:rPr>
          <w:rFonts w:ascii="Times New Roman" w:hAnsi="Times New Roman" w:cs="Times New Roman"/>
        </w:rPr>
        <w:t xml:space="preserve">, meaning people </w:t>
      </w:r>
      <w:r w:rsidRPr="00B06341">
        <w:rPr>
          <w:rStyle w:val="StyleUnderline"/>
          <w:rFonts w:ascii="Times New Roman" w:hAnsi="Times New Roman" w:cs="Times New Roman"/>
        </w:rPr>
        <w:t>won’t see grocery bills increase as much.</w:t>
      </w:r>
    </w:p>
    <w:p w14:paraId="083892AD" w14:textId="77777777" w:rsidR="000B0584" w:rsidRPr="00B06341" w:rsidRDefault="000B0584" w:rsidP="00375300">
      <w:pPr>
        <w:rPr>
          <w:rStyle w:val="Emphasis"/>
          <w:rFonts w:ascii="Times New Roman" w:hAnsi="Times New Roman" w:cs="Times New Roman"/>
        </w:rPr>
      </w:pPr>
    </w:p>
    <w:p w14:paraId="3BFAA2F1" w14:textId="77777777" w:rsidR="00600CA2" w:rsidRPr="00B06341" w:rsidRDefault="00600CA2" w:rsidP="00600CA2">
      <w:pPr>
        <w:pStyle w:val="Heading3"/>
        <w:rPr>
          <w:rFonts w:ascii="Times New Roman" w:hAnsi="Times New Roman" w:cs="Times New Roman"/>
        </w:rPr>
      </w:pPr>
      <w:bookmarkStart w:id="79" w:name="_Toc140420857"/>
      <w:r w:rsidRPr="00B06341">
        <w:rPr>
          <w:rFonts w:ascii="Times New Roman" w:hAnsi="Times New Roman" w:cs="Times New Roman"/>
        </w:rPr>
        <w:lastRenderedPageBreak/>
        <w:t>Bidenomics Focus Now</w:t>
      </w:r>
      <w:bookmarkEnd w:id="79"/>
    </w:p>
    <w:p w14:paraId="1949C807" w14:textId="77777777" w:rsidR="00600CA2" w:rsidRPr="00B06341" w:rsidRDefault="00600CA2" w:rsidP="00600CA2">
      <w:pPr>
        <w:rPr>
          <w:rFonts w:ascii="Times New Roman" w:hAnsi="Times New Roman" w:cs="Times New Roman"/>
        </w:rPr>
      </w:pPr>
    </w:p>
    <w:p w14:paraId="3E8B6B2B"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 campaigning on economically boosting the middle class.</w:t>
      </w:r>
    </w:p>
    <w:p w14:paraId="059B140F"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Dore, CNBC Personal Finance Reporter, 6/17/23</w:t>
      </w:r>
    </w:p>
    <w:p w14:paraId="295D493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[Kate Dore, 6/17/23, CNBC “Biden plugs pro-union record, economic agenda at his first major 2024 campaign rally,” </w:t>
      </w:r>
      <w:hyperlink r:id="rId127" w:history="1">
        <w:r w:rsidRPr="00B06341">
          <w:rPr>
            <w:rStyle w:val="Hyperlink"/>
            <w:rFonts w:ascii="Times New Roman" w:hAnsi="Times New Roman" w:cs="Times New Roman"/>
          </w:rPr>
          <w:t>https://www.cnbc.com/2023/06/17/biden-plugs-unions-economic-agenda-at-2024-campaign-rally.html</w:t>
        </w:r>
      </w:hyperlink>
      <w:r w:rsidRPr="00B06341">
        <w:rPr>
          <w:rFonts w:ascii="Times New Roman" w:hAnsi="Times New Roman" w:cs="Times New Roman"/>
        </w:rPr>
        <w:t>, accessed 7/8/2023,EJ]</w:t>
      </w:r>
    </w:p>
    <w:p w14:paraId="7ACE5436"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President Joe</w:t>
      </w:r>
      <w:r w:rsidRPr="00B06341">
        <w:rPr>
          <w:rStyle w:val="StyleUnderline"/>
          <w:rFonts w:ascii="Times New Roman" w:hAnsi="Times New Roman" w:cs="Times New Roman"/>
        </w:rPr>
        <w:t xml:space="preserve"> Biden on Saturday marked the first major event of his 2024 reelection campaign with a union rally, highlighting boosts for the middle class through his economic agenda.</w:t>
      </w:r>
    </w:p>
    <w:p w14:paraId="58819347"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Biden announced an early endorsement from AFL-CIO, a federation of 60 unions worldwide, representing 12.5 million workers</w:t>
      </w:r>
      <w:r w:rsidRPr="00B06341">
        <w:rPr>
          <w:rFonts w:ascii="Times New Roman" w:hAnsi="Times New Roman" w:cs="Times New Roman"/>
        </w:rPr>
        <w:t xml:space="preserve">. </w:t>
      </w:r>
      <w:r w:rsidRPr="00B06341">
        <w:rPr>
          <w:rStyle w:val="StyleUnderline"/>
          <w:rFonts w:ascii="Times New Roman" w:hAnsi="Times New Roman" w:cs="Times New Roman"/>
        </w:rPr>
        <w:t>“I’m proud to be the most pro-union president in American history,” he told the crowd in Philadelphia.</w:t>
      </w:r>
    </w:p>
    <w:p w14:paraId="7DFBE7C7"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Biden spoke about the legislation enacted during his first term, such as pandemic relief, last year’s sweeping climate, health and tax package and the recent bipartisan debt ceiling deal</w:t>
      </w:r>
      <w:r w:rsidRPr="00B06341">
        <w:rPr>
          <w:rFonts w:ascii="Times New Roman" w:hAnsi="Times New Roman" w:cs="Times New Roman"/>
        </w:rPr>
        <w:t>.</w:t>
      </w:r>
    </w:p>
    <w:p w14:paraId="43F7A718"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He also renewed his call for tax reform, which has been a challenge during his first term, even among some Democrats. </w:t>
      </w:r>
      <w:r w:rsidRPr="00B06341">
        <w:rPr>
          <w:rStyle w:val="StyleUnderline"/>
          <w:rFonts w:ascii="Times New Roman" w:hAnsi="Times New Roman" w:cs="Times New Roman"/>
        </w:rPr>
        <w:t>He also once again called for a minimum tax on billionaires</w:t>
      </w:r>
      <w:r w:rsidRPr="00B06341">
        <w:rPr>
          <w:rFonts w:ascii="Times New Roman" w:hAnsi="Times New Roman" w:cs="Times New Roman"/>
        </w:rPr>
        <w:t>.</w:t>
      </w:r>
    </w:p>
    <w:p w14:paraId="0ED2097B"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“It’s about time the super wealthy start paying their fair share,” Biden said, but he again stressed his pledge that no one making less than $400,000 will pay more in federal income taxes.</w:t>
      </w:r>
    </w:p>
    <w:p w14:paraId="2AC26B48" w14:textId="77777777" w:rsidR="00600CA2" w:rsidRPr="00B06341" w:rsidRDefault="00600CA2" w:rsidP="00600CA2">
      <w:pPr>
        <w:rPr>
          <w:rStyle w:val="StyleUnderline"/>
          <w:rFonts w:ascii="Times New Roman" w:hAnsi="Times New Roman" w:cs="Times New Roman"/>
        </w:rPr>
      </w:pPr>
    </w:p>
    <w:p w14:paraId="24BC2A52" w14:textId="77777777" w:rsidR="0033368F" w:rsidRPr="00B06341" w:rsidRDefault="0033368F" w:rsidP="0033368F">
      <w:pPr>
        <w:pStyle w:val="Heading3"/>
        <w:rPr>
          <w:rFonts w:ascii="Times New Roman" w:hAnsi="Times New Roman" w:cs="Times New Roman"/>
        </w:rPr>
      </w:pPr>
      <w:bookmarkStart w:id="80" w:name="_Toc140420858"/>
      <w:r w:rsidRPr="00B06341">
        <w:rPr>
          <w:rFonts w:ascii="Times New Roman" w:hAnsi="Times New Roman" w:cs="Times New Roman"/>
        </w:rPr>
        <w:lastRenderedPageBreak/>
        <w:t>Bidenomics Economic Messaging Focus</w:t>
      </w:r>
      <w:bookmarkEnd w:id="80"/>
    </w:p>
    <w:p w14:paraId="61B0499A" w14:textId="77777777" w:rsidR="0033368F" w:rsidRPr="00B06341" w:rsidRDefault="0033368F" w:rsidP="0033368F">
      <w:pPr>
        <w:rPr>
          <w:rFonts w:ascii="Times New Roman" w:hAnsi="Times New Roman" w:cs="Times New Roman"/>
        </w:rPr>
      </w:pPr>
    </w:p>
    <w:p w14:paraId="43049387" w14:textId="77777777" w:rsidR="0033368F" w:rsidRPr="00B06341" w:rsidRDefault="0033368F" w:rsidP="0033368F">
      <w:pPr>
        <w:pStyle w:val="Heading4"/>
        <w:rPr>
          <w:rFonts w:ascii="Times New Roman" w:hAnsi="Times New Roman" w:cs="Times New Roman"/>
        </w:rPr>
      </w:pPr>
      <w:r w:rsidRPr="00B06341">
        <w:rPr>
          <w:rFonts w:ascii="Times New Roman" w:hAnsi="Times New Roman" w:cs="Times New Roman"/>
        </w:rPr>
        <w:t>Biden pushing Bidenomics, not trickle-down economics.</w:t>
      </w:r>
    </w:p>
    <w:p w14:paraId="219C822E" w14:textId="77777777" w:rsidR="0033368F" w:rsidRPr="00B06341" w:rsidRDefault="0033368F" w:rsidP="0033368F">
      <w:pPr>
        <w:rPr>
          <w:rStyle w:val="Style13ptBold"/>
          <w:rFonts w:ascii="Times New Roman" w:hAnsi="Times New Roman" w:cs="Times New Roman"/>
        </w:rPr>
      </w:pPr>
      <w:r w:rsidRPr="00B06341">
        <w:rPr>
          <w:rStyle w:val="Style13ptBold"/>
          <w:rFonts w:ascii="Times New Roman" w:hAnsi="Times New Roman" w:cs="Times New Roman"/>
        </w:rPr>
        <w:t>Gangitano, Hill White House Correspondent, 6-28-23</w:t>
      </w:r>
    </w:p>
    <w:p w14:paraId="0C3AD3EA"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 xml:space="preserve">[Alex , 6-28-2023, Hill, "Roughly 1 in 3 approve of Biden’s handling of economy amid ‘Bidenomics’ push: poll," </w:t>
      </w:r>
      <w:hyperlink r:id="rId128" w:history="1">
        <w:r w:rsidRPr="00B06341">
          <w:rPr>
            <w:rStyle w:val="Hyperlink"/>
            <w:rFonts w:ascii="Times New Roman" w:hAnsi="Times New Roman" w:cs="Times New Roman"/>
          </w:rPr>
          <w:t>https://thehill.com/homenews/administration/4071529-roughly-1-in-3-approve-of-bidens-handling-of-economy-amid-bidenomics-push-poll/</w:t>
        </w:r>
      </w:hyperlink>
      <w:r w:rsidRPr="00B06341">
        <w:rPr>
          <w:rFonts w:ascii="Times New Roman" w:hAnsi="Times New Roman" w:cs="Times New Roman"/>
        </w:rPr>
        <w:t>, accessed 7-8-23, S.A.M]</w:t>
      </w:r>
    </w:p>
    <w:p w14:paraId="47E06A22"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 xml:space="preserve">Roughly </w:t>
      </w:r>
      <w:r w:rsidRPr="00B06341">
        <w:rPr>
          <w:rStyle w:val="StyleUnderline"/>
          <w:rFonts w:ascii="Times New Roman" w:hAnsi="Times New Roman" w:cs="Times New Roman"/>
        </w:rPr>
        <w:t>1 in 3 Americans approve</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of </w:t>
      </w:r>
      <w:r w:rsidRPr="00B06341">
        <w:rPr>
          <w:rFonts w:ascii="Times New Roman" w:hAnsi="Times New Roman" w:cs="Times New Roman"/>
        </w:rPr>
        <w:t xml:space="preserve">the way that President Biden has handled the economy in a new survey, which comes as the White House has gone all in on the term </w:t>
      </w:r>
      <w:r w:rsidRPr="00B06341">
        <w:rPr>
          <w:rStyle w:val="StyleUnderline"/>
          <w:rFonts w:ascii="Times New Roman" w:hAnsi="Times New Roman" w:cs="Times New Roman"/>
        </w:rPr>
        <w:t>“Bidenomics.”</w:t>
      </w:r>
    </w:p>
    <w:p w14:paraId="0754880D"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 xml:space="preserve">Among U.S. adults surveyed, </w:t>
      </w:r>
      <w:r w:rsidRPr="00B06341">
        <w:rPr>
          <w:rStyle w:val="StyleUnderline"/>
          <w:rFonts w:ascii="Times New Roman" w:hAnsi="Times New Roman" w:cs="Times New Roman"/>
        </w:rPr>
        <w:t>34 percent said they approve of the president’s handling of the economy</w:t>
      </w:r>
      <w:r w:rsidRPr="00B06341">
        <w:rPr>
          <w:rFonts w:ascii="Times New Roman" w:hAnsi="Times New Roman" w:cs="Times New Roman"/>
        </w:rPr>
        <w:t>, which is about the same as the responses in May, according to a new poll from The Associated Press-NORC Center for Public Affairs Research.</w:t>
      </w:r>
    </w:p>
    <w:p w14:paraId="50F40B33"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Sixty percent of Democrats approve of Biden’s handling of the economy and 72 percent approve of Biden’s overall job performance, the poll found.</w:t>
      </w:r>
    </w:p>
    <w:p w14:paraId="3D5E915F"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Seven in 10 adults polled said they think economic conditions in the U.S. are poor, which is a slight decrease from the 75 percent who said that last month.</w:t>
      </w:r>
    </w:p>
    <w:p w14:paraId="6FFBCE4A"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Overall, the poll found that 41 percent of U.S. adults approve of Biden, which is in line with other recent polls that have shown the president struggling to reach much above a 40 percent approval rating.</w:t>
      </w:r>
    </w:p>
    <w:p w14:paraId="2A25D27D"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Forty percent of those polled approved of Biden’s handling of foreign policy and 44 percent approve of his handling of health care issues.</w:t>
      </w:r>
    </w:p>
    <w:p w14:paraId="0808C494" w14:textId="00A44012" w:rsidR="0033368F" w:rsidRPr="00B06341" w:rsidRDefault="0033368F" w:rsidP="0033368F">
      <w:pPr>
        <w:rPr>
          <w:rFonts w:ascii="Times New Roman" w:hAnsi="Times New Roman" w:cs="Times New Roman"/>
        </w:rPr>
      </w:pPr>
      <w:r w:rsidRPr="00B06341">
        <w:rPr>
          <w:rStyle w:val="StyleUnderline"/>
          <w:rFonts w:ascii="Times New Roman" w:hAnsi="Times New Roman" w:cs="Times New Roman"/>
        </w:rPr>
        <w:t>The president is traveling to Chicago Wednesday to discuss “Bidenomics</w:t>
      </w:r>
      <w:r w:rsidRPr="00B06341">
        <w:rPr>
          <w:rFonts w:ascii="Times New Roman" w:hAnsi="Times New Roman" w:cs="Times New Roman"/>
        </w:rPr>
        <w:t>,” which the term his campaign is using for his economic agenda.</w:t>
      </w:r>
      <w:r w:rsidR="002063E2" w:rsidRPr="00B06341">
        <w:rPr>
          <w:rFonts w:ascii="Times New Roman" w:hAnsi="Times New Roman" w:cs="Times New Roman"/>
        </w:rPr>
        <w:t xml:space="preserve"> </w:t>
      </w:r>
    </w:p>
    <w:p w14:paraId="536A19F6"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 xml:space="preserve">Biden has often said he is </w:t>
      </w:r>
      <w:r w:rsidRPr="00B06341">
        <w:rPr>
          <w:rStyle w:val="StyleUnderline"/>
          <w:rFonts w:ascii="Times New Roman" w:hAnsi="Times New Roman" w:cs="Times New Roman"/>
        </w:rPr>
        <w:t>tired of trickle-down economics</w:t>
      </w:r>
      <w:r w:rsidRPr="00B06341">
        <w:rPr>
          <w:rFonts w:ascii="Times New Roman" w:hAnsi="Times New Roman" w:cs="Times New Roman"/>
        </w:rPr>
        <w:t>, which was part of former President Reagan’s “Reaganomics.”</w:t>
      </w:r>
    </w:p>
    <w:p w14:paraId="2872D50D"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But the president earlier Wednesday appeared to distance himself from the term “Bidenomics,” even though officials and aides have been pushing out the term all week through memos and comments during press briefings.</w:t>
      </w:r>
    </w:p>
    <w:p w14:paraId="58640FAA" w14:textId="77777777" w:rsidR="0033368F" w:rsidRPr="00B06341" w:rsidRDefault="0033368F" w:rsidP="0033368F">
      <w:pPr>
        <w:rPr>
          <w:rStyle w:val="StyleUnderline"/>
          <w:rFonts w:ascii="Times New Roman" w:hAnsi="Times New Roman" w:cs="Times New Roman"/>
        </w:rPr>
      </w:pPr>
      <w:r w:rsidRPr="00B06341">
        <w:rPr>
          <w:rStyle w:val="StyleUnderline"/>
          <w:rFonts w:ascii="Times New Roman" w:hAnsi="Times New Roman" w:cs="Times New Roman"/>
        </w:rPr>
        <w:t>Biden said that an op-ed he authored in The Wall Street Journal represented a soft launch of “Bidenomics,” but also claimed that the press “branded it.”</w:t>
      </w:r>
    </w:p>
    <w:p w14:paraId="11B9D297" w14:textId="77777777" w:rsidR="0033368F" w:rsidRPr="00B06341" w:rsidRDefault="0033368F" w:rsidP="0033368F">
      <w:pPr>
        <w:rPr>
          <w:rStyle w:val="StyleUnderline"/>
          <w:rFonts w:ascii="Times New Roman" w:hAnsi="Times New Roman" w:cs="Times New Roman"/>
        </w:rPr>
      </w:pPr>
      <w:r w:rsidRPr="00B06341">
        <w:rPr>
          <w:rStyle w:val="StyleUnderline"/>
          <w:rFonts w:ascii="Times New Roman" w:hAnsi="Times New Roman" w:cs="Times New Roman"/>
        </w:rPr>
        <w:t>“Let’s get it straight. The first time it was used was in The Wall Street Journal. OK? And I don’t go around beating my chest ‘Bidenomics’ so the press started calling it Bidenomics,” he said. “I like it; it’s fine.”</w:t>
      </w:r>
    </w:p>
    <w:p w14:paraId="20D09890" w14:textId="77777777" w:rsidR="0033368F" w:rsidRPr="00B06341" w:rsidRDefault="0033368F" w:rsidP="0033368F">
      <w:pPr>
        <w:rPr>
          <w:rStyle w:val="StyleUnderline"/>
          <w:rFonts w:ascii="Times New Roman" w:hAnsi="Times New Roman" w:cs="Times New Roman"/>
        </w:rPr>
      </w:pPr>
    </w:p>
    <w:p w14:paraId="7D799E81" w14:textId="77777777" w:rsidR="0033368F" w:rsidRPr="00B06341" w:rsidRDefault="0033368F" w:rsidP="0033368F">
      <w:pPr>
        <w:pStyle w:val="Heading4"/>
        <w:rPr>
          <w:rFonts w:ascii="Times New Roman" w:hAnsi="Times New Roman" w:cs="Times New Roman"/>
        </w:rPr>
      </w:pPr>
      <w:r w:rsidRPr="00B06341">
        <w:rPr>
          <w:rFonts w:ascii="Times New Roman" w:hAnsi="Times New Roman" w:cs="Times New Roman"/>
        </w:rPr>
        <w:t>Biden focusing on economic messaging</w:t>
      </w:r>
    </w:p>
    <w:p w14:paraId="3DC2C508" w14:textId="77777777" w:rsidR="0033368F" w:rsidRPr="00B06341" w:rsidRDefault="0033368F" w:rsidP="0033368F">
      <w:pPr>
        <w:rPr>
          <w:rStyle w:val="Style13ptBold"/>
          <w:rFonts w:ascii="Times New Roman" w:hAnsi="Times New Roman" w:cs="Times New Roman"/>
        </w:rPr>
      </w:pPr>
      <w:r w:rsidRPr="00B06341">
        <w:rPr>
          <w:rStyle w:val="Style13ptBold"/>
          <w:rFonts w:ascii="Times New Roman" w:hAnsi="Times New Roman" w:cs="Times New Roman"/>
        </w:rPr>
        <w:t>Collinson, CNN White House Reporter, 6-29-23</w:t>
      </w:r>
    </w:p>
    <w:p w14:paraId="740D9BA5"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lastRenderedPageBreak/>
        <w:t>[Stephen, 6-29-23, CNN, “‘Bidenomics’ is all about repelling Trump’s chaos theory” https://www.cnn.com/2023/06/29/politics/biden-economy-trump-2024/index.html, accessed 7-16-23]</w:t>
      </w:r>
    </w:p>
    <w:p w14:paraId="4918FDAE" w14:textId="77777777" w:rsidR="0033368F" w:rsidRPr="00B06341" w:rsidRDefault="0033368F" w:rsidP="0033368F">
      <w:pPr>
        <w:rPr>
          <w:rFonts w:ascii="Times New Roman" w:hAnsi="Times New Roman" w:cs="Times New Roman"/>
          <w:u w:val="single"/>
        </w:rPr>
      </w:pPr>
      <w:r w:rsidRPr="00B06341">
        <w:rPr>
          <w:rFonts w:ascii="Times New Roman" w:hAnsi="Times New Roman" w:cs="Times New Roman"/>
        </w:rPr>
        <w:t xml:space="preserve">He argued that </w:t>
      </w:r>
      <w:r w:rsidRPr="00B06341">
        <w:rPr>
          <w:rStyle w:val="StyleUnderline"/>
          <w:rFonts w:ascii="Times New Roman" w:hAnsi="Times New Roman" w:cs="Times New Roman"/>
        </w:rPr>
        <w:t>“trickle-down” economics – the Republican-backed theory of cutting taxes for the wealthy and corporations to initiate a flow of job creation and prosperity downwards – doesn’t work and has simply created more inequality and enriched the already wealthy.</w:t>
      </w:r>
    </w:p>
    <w:p w14:paraId="5EC8D60C" w14:textId="77777777" w:rsidR="0033368F" w:rsidRPr="00B06341" w:rsidRDefault="0033368F" w:rsidP="0033368F">
      <w:pPr>
        <w:rPr>
          <w:rFonts w:ascii="Times New Roman" w:hAnsi="Times New Roman" w:cs="Times New Roman"/>
          <w:u w:val="single"/>
        </w:rPr>
      </w:pPr>
      <w:r w:rsidRPr="00B06341">
        <w:rPr>
          <w:rStyle w:val="StyleUnderline"/>
          <w:rFonts w:ascii="Times New Roman" w:hAnsi="Times New Roman" w:cs="Times New Roman"/>
        </w:rPr>
        <w:t>Biden touted his program, including</w:t>
      </w:r>
      <w:r w:rsidRPr="00B06341">
        <w:rPr>
          <w:rFonts w:ascii="Times New Roman" w:hAnsi="Times New Roman" w:cs="Times New Roman"/>
        </w:rPr>
        <w:t xml:space="preserve"> the </w:t>
      </w:r>
      <w:r w:rsidRPr="00B06341">
        <w:rPr>
          <w:rStyle w:val="StyleUnderline"/>
          <w:rFonts w:ascii="Times New Roman" w:hAnsi="Times New Roman" w:cs="Times New Roman"/>
        </w:rPr>
        <w:t xml:space="preserve">first bipartisan infrastructure law in decades, </w:t>
      </w:r>
      <w:r w:rsidRPr="00B06341">
        <w:rPr>
          <w:rStyle w:val="Emphasis"/>
          <w:rFonts w:ascii="Times New Roman" w:hAnsi="Times New Roman" w:cs="Times New Roman"/>
        </w:rPr>
        <w:t>another igniting the US semi-conductor industry to take on China,</w:t>
      </w:r>
      <w:r w:rsidRPr="00B06341">
        <w:rPr>
          <w:rStyle w:val="StyleUnderline"/>
          <w:rFonts w:ascii="Times New Roman" w:hAnsi="Times New Roman" w:cs="Times New Roman"/>
        </w:rPr>
        <w:t xml:space="preserve"> investments in new forms of non-carbon energy and a bid to use government power to lower the costs of health care and child care and to revive industrial research and investment to </w:t>
      </w:r>
      <w:r w:rsidRPr="00B06341">
        <w:rPr>
          <w:rStyle w:val="Emphasis"/>
          <w:rFonts w:ascii="Times New Roman" w:hAnsi="Times New Roman" w:cs="Times New Roman"/>
        </w:rPr>
        <w:t>spike a hi-tech manufacturing rebound.</w:t>
      </w:r>
    </w:p>
    <w:p w14:paraId="59C88265" w14:textId="77777777" w:rsidR="0033368F" w:rsidRPr="00B06341" w:rsidRDefault="0033368F" w:rsidP="0033368F">
      <w:pPr>
        <w:rPr>
          <w:rStyle w:val="StyleUnderline"/>
          <w:rFonts w:ascii="Times New Roman" w:hAnsi="Times New Roman" w:cs="Times New Roman"/>
        </w:rPr>
      </w:pPr>
      <w:r w:rsidRPr="00B06341">
        <w:rPr>
          <w:rFonts w:ascii="Times New Roman" w:hAnsi="Times New Roman" w:cs="Times New Roman"/>
        </w:rPr>
        <w:t xml:space="preserve">“Here’s the simple truth about </w:t>
      </w:r>
      <w:r w:rsidRPr="00B06341">
        <w:rPr>
          <w:rStyle w:val="StyleUnderline"/>
          <w:rFonts w:ascii="Times New Roman" w:hAnsi="Times New Roman" w:cs="Times New Roman"/>
        </w:rPr>
        <w:t>trickle-down economics – it didn’t represent the best of American capitalism, let alone America</w:t>
      </w:r>
      <w:r w:rsidRPr="00B06341">
        <w:rPr>
          <w:rFonts w:ascii="Times New Roman" w:hAnsi="Times New Roman" w:cs="Times New Roman"/>
        </w:rPr>
        <w:t>,” Biden said in Chicago. “</w:t>
      </w:r>
      <w:r w:rsidRPr="00B06341">
        <w:rPr>
          <w:rStyle w:val="StyleUnderline"/>
          <w:rFonts w:ascii="Times New Roman" w:hAnsi="Times New Roman" w:cs="Times New Roman"/>
        </w:rPr>
        <w:t>It represented a moment where we walked away and how this country was built, how this city was built. Bidenomics is about the future.”</w:t>
      </w:r>
    </w:p>
    <w:p w14:paraId="7C3F3614" w14:textId="77777777" w:rsidR="0033368F" w:rsidRPr="00B06341" w:rsidRDefault="0033368F" w:rsidP="0033368F">
      <w:pPr>
        <w:rPr>
          <w:rFonts w:ascii="Times New Roman" w:hAnsi="Times New Roman" w:cs="Times New Roman"/>
          <w:u w:val="single"/>
        </w:rPr>
      </w:pPr>
      <w:r w:rsidRPr="00B06341">
        <w:rPr>
          <w:rFonts w:ascii="Times New Roman" w:hAnsi="Times New Roman" w:cs="Times New Roman"/>
        </w:rPr>
        <w:t xml:space="preserve">There is some irony to the oldest US president in history, who is asking voters to give him a second term that would begin when he is 82, talking about the future. But </w:t>
      </w:r>
      <w:r w:rsidRPr="00B06341">
        <w:rPr>
          <w:rStyle w:val="StyleUnderline"/>
          <w:rFonts w:ascii="Times New Roman" w:hAnsi="Times New Roman" w:cs="Times New Roman"/>
        </w:rPr>
        <w:t>creating a sense of optimism about the future after hard times is a staple of reelection efforts.</w:t>
      </w:r>
      <w:r w:rsidRPr="00B06341">
        <w:rPr>
          <w:rFonts w:ascii="Times New Roman" w:hAnsi="Times New Roman" w:cs="Times New Roman"/>
        </w:rPr>
        <w:t xml:space="preserve"> It was </w:t>
      </w:r>
      <w:r w:rsidRPr="00B06341">
        <w:rPr>
          <w:rStyle w:val="StyleUnderline"/>
          <w:rFonts w:ascii="Times New Roman" w:hAnsi="Times New Roman" w:cs="Times New Roman"/>
        </w:rPr>
        <w:t>fundamental to</w:t>
      </w:r>
      <w:r w:rsidRPr="00B06341">
        <w:rPr>
          <w:rFonts w:ascii="Times New Roman" w:hAnsi="Times New Roman" w:cs="Times New Roman"/>
        </w:rPr>
        <w:t xml:space="preserve"> President Ronald </w:t>
      </w:r>
      <w:r w:rsidRPr="00B06341">
        <w:rPr>
          <w:rStyle w:val="StyleUnderline"/>
          <w:rFonts w:ascii="Times New Roman" w:hAnsi="Times New Roman" w:cs="Times New Roman"/>
        </w:rPr>
        <w:t>Reagan’s “Morning in America” campaign in 1984</w:t>
      </w:r>
      <w:r w:rsidRPr="00B06341">
        <w:rPr>
          <w:rFonts w:ascii="Times New Roman" w:hAnsi="Times New Roman" w:cs="Times New Roman"/>
        </w:rPr>
        <w:t xml:space="preserve">, for instance. </w:t>
      </w:r>
      <w:r w:rsidRPr="00B06341">
        <w:rPr>
          <w:rStyle w:val="StyleUnderline"/>
          <w:rFonts w:ascii="Times New Roman" w:hAnsi="Times New Roman" w:cs="Times New Roman"/>
        </w:rPr>
        <w:t>Biden’s economic reelection messaging appears to have more in common with a more recent equivalent – the 2012 campaign</w:t>
      </w:r>
      <w:r w:rsidRPr="00B06341">
        <w:rPr>
          <w:rFonts w:ascii="Times New Roman" w:hAnsi="Times New Roman" w:cs="Times New Roman"/>
        </w:rPr>
        <w:t xml:space="preserve">, </w:t>
      </w:r>
      <w:r w:rsidRPr="00B06341">
        <w:rPr>
          <w:rStyle w:val="StyleUnderline"/>
          <w:rFonts w:ascii="Times New Roman" w:hAnsi="Times New Roman" w:cs="Times New Roman"/>
        </w:rPr>
        <w:t>when President</w:t>
      </w:r>
      <w:r w:rsidRPr="00B06341">
        <w:rPr>
          <w:rFonts w:ascii="Times New Roman" w:hAnsi="Times New Roman" w:cs="Times New Roman"/>
        </w:rPr>
        <w:t xml:space="preserve"> </w:t>
      </w:r>
      <w:r w:rsidRPr="00B06341">
        <w:rPr>
          <w:rStyle w:val="StyleUnderline"/>
          <w:rFonts w:ascii="Times New Roman" w:hAnsi="Times New Roman" w:cs="Times New Roman"/>
        </w:rPr>
        <w:t>Barack Obama successfully blasted Republican nominee and venture capitalist Mitt Romney as an avatar of an economy biased toward the rich that hollowed out the working and middle class</w:t>
      </w:r>
      <w:r w:rsidRPr="00B06341">
        <w:rPr>
          <w:rFonts w:ascii="Times New Roman" w:hAnsi="Times New Roman" w:cs="Times New Roman"/>
        </w:rPr>
        <w:t xml:space="preserve">. Like his ticket mate that year, </w:t>
      </w:r>
      <w:r w:rsidRPr="00B06341">
        <w:rPr>
          <w:rStyle w:val="StyleUnderline"/>
          <w:rFonts w:ascii="Times New Roman" w:hAnsi="Times New Roman" w:cs="Times New Roman"/>
        </w:rPr>
        <w:t>Biden is in the difficult position of claiming credit for areas of a recovering economy – in his case low unemployment – at a time when many Americans feel things are in terrible shape.</w:t>
      </w:r>
    </w:p>
    <w:p w14:paraId="200A91DB" w14:textId="77777777" w:rsidR="0033368F" w:rsidRPr="00B06341" w:rsidRDefault="0033368F" w:rsidP="0033368F">
      <w:pPr>
        <w:rPr>
          <w:rFonts w:ascii="Times New Roman" w:hAnsi="Times New Roman" w:cs="Times New Roman"/>
          <w:u w:val="single"/>
        </w:rPr>
      </w:pPr>
      <w:r w:rsidRPr="00B06341">
        <w:rPr>
          <w:rStyle w:val="StyleUnderline"/>
          <w:rFonts w:ascii="Times New Roman" w:hAnsi="Times New Roman" w:cs="Times New Roman"/>
        </w:rPr>
        <w:t>Trump is already seeking to capitalize on Biden’s rough approval ratings on the economy, even though the former president’s one major legislative achievement in his first term – tax reform – was a huge giveaway to the rich and corporations.</w:t>
      </w:r>
    </w:p>
    <w:p w14:paraId="508A4A4F" w14:textId="77777777" w:rsidR="0033368F" w:rsidRPr="00B06341" w:rsidRDefault="0033368F" w:rsidP="0033368F">
      <w:pPr>
        <w:rPr>
          <w:rFonts w:ascii="Times New Roman" w:hAnsi="Times New Roman" w:cs="Times New Roman"/>
        </w:rPr>
      </w:pPr>
      <w:r w:rsidRPr="00B06341">
        <w:rPr>
          <w:rFonts w:ascii="Times New Roman" w:hAnsi="Times New Roman" w:cs="Times New Roman"/>
        </w:rPr>
        <w:t>“‘Bidenomics’ is high taxes, crippling regulations, crushing inflation, (a) war on American energy, soaring energy costs, job killing globalist intentional agreements like the Paris Climate Accord, and total economic surrender to China and other foreign countries,” the Trump campaign said in a statement on Wednesday. “America First economics vs. America Last.”</w:t>
      </w:r>
    </w:p>
    <w:p w14:paraId="6451AB0A" w14:textId="77777777" w:rsidR="0033368F" w:rsidRPr="00B06341" w:rsidRDefault="0033368F" w:rsidP="0033368F">
      <w:pPr>
        <w:rPr>
          <w:rStyle w:val="StyleUnderline"/>
          <w:rFonts w:ascii="Times New Roman" w:hAnsi="Times New Roman" w:cs="Times New Roman"/>
        </w:rPr>
      </w:pPr>
      <w:r w:rsidRPr="00B06341">
        <w:rPr>
          <w:rStyle w:val="StyleUnderline"/>
          <w:rFonts w:ascii="Times New Roman" w:hAnsi="Times New Roman" w:cs="Times New Roman"/>
        </w:rPr>
        <w:t>Does a conventional political pitch even work anymore?</w:t>
      </w:r>
    </w:p>
    <w:p w14:paraId="2C1B7F84" w14:textId="77777777" w:rsidR="0033368F" w:rsidRPr="00B06341" w:rsidRDefault="0033368F" w:rsidP="0033368F">
      <w:pPr>
        <w:rPr>
          <w:rFonts w:ascii="Times New Roman" w:hAnsi="Times New Roman" w:cs="Times New Roman"/>
          <w:u w:val="single"/>
        </w:rPr>
      </w:pPr>
      <w:r w:rsidRPr="00B06341">
        <w:rPr>
          <w:rStyle w:val="StyleUnderline"/>
          <w:rFonts w:ascii="Times New Roman" w:hAnsi="Times New Roman" w:cs="Times New Roman"/>
        </w:rPr>
        <w:t>Whether the new Bidenomics mantra will take hold and turn around Biden’s ratings on the economy is hard to judge right now.</w:t>
      </w:r>
      <w:r w:rsidRPr="00B06341">
        <w:rPr>
          <w:rFonts w:ascii="Times New Roman" w:hAnsi="Times New Roman" w:cs="Times New Roman"/>
        </w:rPr>
        <w:t xml:space="preserve"> Given the </w:t>
      </w:r>
      <w:r w:rsidRPr="00B06341">
        <w:rPr>
          <w:rStyle w:val="StyleUnderline"/>
          <w:rFonts w:ascii="Times New Roman" w:hAnsi="Times New Roman" w:cs="Times New Roman"/>
        </w:rPr>
        <w:t>multiple factors that weigh on economic performance, presidents don’t get too much credit for booms and often get too much blame for recessions anyway. And it’s all a little disingenuous. Biden, for instance, wants the credit for a low unemployment rate but not the blame for high inflation – both of which are brewed from the same economic conditions.</w:t>
      </w:r>
    </w:p>
    <w:p w14:paraId="35F7BF79" w14:textId="77777777" w:rsidR="0033368F" w:rsidRPr="00B06341" w:rsidRDefault="0033368F" w:rsidP="0033368F">
      <w:pPr>
        <w:rPr>
          <w:rFonts w:ascii="Times New Roman" w:hAnsi="Times New Roman" w:cs="Times New Roman"/>
          <w:u w:val="single"/>
        </w:rPr>
      </w:pPr>
      <w:r w:rsidRPr="00B06341">
        <w:rPr>
          <w:rFonts w:ascii="Times New Roman" w:hAnsi="Times New Roman" w:cs="Times New Roman"/>
        </w:rPr>
        <w:t xml:space="preserve">It has </w:t>
      </w:r>
      <w:r w:rsidRPr="00B06341">
        <w:rPr>
          <w:rStyle w:val="StyleUnderline"/>
          <w:rFonts w:ascii="Times New Roman" w:hAnsi="Times New Roman" w:cs="Times New Roman"/>
        </w:rPr>
        <w:t>long been accepted political wisdom that presidents’ fortunes are dictated more than anything by the economy. But even Biden’s big achievements, like the infrastructure bill, may not deliver immediately tangible successes – at least not before the 2024 election.</w:t>
      </w:r>
    </w:p>
    <w:p w14:paraId="7C795A99" w14:textId="77777777" w:rsidR="0033368F" w:rsidRPr="00B06341" w:rsidRDefault="0033368F" w:rsidP="0033368F">
      <w:pPr>
        <w:rPr>
          <w:rFonts w:ascii="Times New Roman" w:hAnsi="Times New Roman" w:cs="Times New Roman"/>
          <w:u w:val="single"/>
        </w:rPr>
      </w:pPr>
      <w:r w:rsidRPr="00B06341">
        <w:rPr>
          <w:rStyle w:val="StyleUnderline"/>
          <w:rFonts w:ascii="Times New Roman" w:hAnsi="Times New Roman" w:cs="Times New Roman"/>
        </w:rPr>
        <w:lastRenderedPageBreak/>
        <w:t>Biden, as he did in his midterm pitch, is certain to center much of his reelection bid on the idea that Trump is again threatening American democracy. But with his Bidenomics bet he is also adopting a conventional political approach against Trump, who is flooding the zone with a new kind of politics brimming with retribution, lies, conspiracy theories and culture war.</w:t>
      </w:r>
    </w:p>
    <w:p w14:paraId="56959106" w14:textId="77777777" w:rsidR="0033368F" w:rsidRPr="00B06341" w:rsidRDefault="0033368F" w:rsidP="0033368F">
      <w:pPr>
        <w:rPr>
          <w:rFonts w:ascii="Times New Roman" w:hAnsi="Times New Roman" w:cs="Times New Roman"/>
        </w:rPr>
      </w:pPr>
      <w:r w:rsidRPr="00B06341">
        <w:rPr>
          <w:rStyle w:val="StyleUnderline"/>
          <w:rFonts w:ascii="Times New Roman" w:hAnsi="Times New Roman" w:cs="Times New Roman"/>
        </w:rPr>
        <w:t>Americans will decide in November 2024</w:t>
      </w:r>
      <w:r w:rsidRPr="00B06341">
        <w:rPr>
          <w:rFonts w:ascii="Times New Roman" w:hAnsi="Times New Roman" w:cs="Times New Roman"/>
        </w:rPr>
        <w:t xml:space="preserve"> </w:t>
      </w:r>
      <w:r w:rsidRPr="00B06341">
        <w:rPr>
          <w:rStyle w:val="StyleUnderline"/>
          <w:rFonts w:ascii="Times New Roman" w:hAnsi="Times New Roman" w:cs="Times New Roman"/>
        </w:rPr>
        <w:t>whether</w:t>
      </w:r>
      <w:r w:rsidRPr="00B06341">
        <w:rPr>
          <w:rFonts w:ascii="Times New Roman" w:hAnsi="Times New Roman" w:cs="Times New Roman"/>
        </w:rPr>
        <w:t xml:space="preserve"> Bill </w:t>
      </w:r>
      <w:r w:rsidRPr="00B06341">
        <w:rPr>
          <w:rStyle w:val="StyleUnderline"/>
          <w:rFonts w:ascii="Times New Roman" w:hAnsi="Times New Roman" w:cs="Times New Roman"/>
        </w:rPr>
        <w:t>Clinton’s 1992 election creed – “it’s the economy, stupid” – still applies</w:t>
      </w:r>
      <w:r w:rsidRPr="00B06341">
        <w:rPr>
          <w:rFonts w:ascii="Times New Roman" w:hAnsi="Times New Roman" w:cs="Times New Roman"/>
        </w:rPr>
        <w:t xml:space="preserve"> in a wilder, more volatile political age.</w:t>
      </w:r>
    </w:p>
    <w:p w14:paraId="7F9A7A73" w14:textId="77777777" w:rsidR="00600CA2" w:rsidRPr="00B06341" w:rsidRDefault="00600CA2" w:rsidP="00600CA2">
      <w:pPr>
        <w:pStyle w:val="Heading3"/>
        <w:rPr>
          <w:rFonts w:ascii="Times New Roman" w:hAnsi="Times New Roman" w:cs="Times New Roman"/>
        </w:rPr>
      </w:pPr>
      <w:bookmarkStart w:id="81" w:name="_Toc140420859"/>
      <w:r w:rsidRPr="00B06341">
        <w:rPr>
          <w:rFonts w:ascii="Times New Roman" w:hAnsi="Times New Roman" w:cs="Times New Roman"/>
        </w:rPr>
        <w:lastRenderedPageBreak/>
        <w:t>AT – Biden Losing on Bidenomics</w:t>
      </w:r>
      <w:bookmarkEnd w:id="81"/>
    </w:p>
    <w:p w14:paraId="6458910D" w14:textId="77777777" w:rsidR="00600CA2" w:rsidRPr="00B06341" w:rsidRDefault="00600CA2" w:rsidP="00600CA2">
      <w:pPr>
        <w:rPr>
          <w:rFonts w:ascii="Times New Roman" w:hAnsi="Times New Roman" w:cs="Times New Roman"/>
        </w:rPr>
      </w:pPr>
    </w:p>
    <w:p w14:paraId="34C1828E"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Biden’s still smiling, and the economy is doing better!</w:t>
      </w:r>
    </w:p>
    <w:p w14:paraId="7EBA4B76" w14:textId="77777777" w:rsidR="00600CA2" w:rsidRPr="00B06341" w:rsidRDefault="00600CA2" w:rsidP="00600CA2">
      <w:pPr>
        <w:rPr>
          <w:rFonts w:ascii="Times New Roman" w:hAnsi="Times New Roman" w:cs="Times New Roman"/>
        </w:rPr>
      </w:pPr>
      <w:r w:rsidRPr="00B06341">
        <w:rPr>
          <w:rStyle w:val="Style13ptBold"/>
          <w:rFonts w:ascii="Times New Roman" w:hAnsi="Times New Roman" w:cs="Times New Roman"/>
        </w:rPr>
        <w:t>Bade, Politico Senior Washington Correspondent, et al, 7-13-23</w:t>
      </w:r>
      <w:r w:rsidRPr="00B06341">
        <w:rPr>
          <w:rStyle w:val="Style13ptBold"/>
          <w:rFonts w:ascii="Times New Roman" w:hAnsi="Times New Roman" w:cs="Times New Roman"/>
        </w:rPr>
        <w:br/>
      </w:r>
      <w:r w:rsidRPr="00B06341">
        <w:rPr>
          <w:rFonts w:ascii="Times New Roman" w:hAnsi="Times New Roman" w:cs="Times New Roman"/>
        </w:rPr>
        <w:t xml:space="preserve">[Rachel, Eugene Daniels, Politico Washington Correspondent, Ryan Lizza, POLITICO Playbook Author, 7-13-2023, "Playbook: Why Biden is smiling this week," POLITICO, </w:t>
      </w:r>
      <w:hyperlink r:id="rId129" w:history="1">
        <w:r w:rsidRPr="00B06341">
          <w:rPr>
            <w:rStyle w:val="Hyperlink"/>
            <w:rFonts w:ascii="Times New Roman" w:hAnsi="Times New Roman" w:cs="Times New Roman"/>
          </w:rPr>
          <w:t>https://www.politico.com/newsletters/playbook/2023/07/13/why-biden-is-smiling-this-week-00106072?nname=playbook&amp;nid=0000014f-1646-d88f-a1cf-5f46b7bd0000&amp;nrid=00000156-866e-dfaf-affe-bf7f6dff0000&amp;nlid=630318</w:t>
        </w:r>
      </w:hyperlink>
      <w:r w:rsidRPr="00B06341">
        <w:rPr>
          <w:rFonts w:ascii="Times New Roman" w:hAnsi="Times New Roman" w:cs="Times New Roman"/>
        </w:rPr>
        <w:t>, Accessed 7/15/23, S.A.M]</w:t>
      </w:r>
    </w:p>
    <w:p w14:paraId="4BEDF1D1" w14:textId="77777777" w:rsidR="00600CA2" w:rsidRPr="00B06341" w:rsidRDefault="00600CA2" w:rsidP="00600CA2">
      <w:pPr>
        <w:rPr>
          <w:rFonts w:ascii="Times New Roman" w:hAnsi="Times New Roman" w:cs="Times New Roman"/>
        </w:rPr>
      </w:pPr>
    </w:p>
    <w:p w14:paraId="0262B3D3" w14:textId="77777777" w:rsidR="00600CA2" w:rsidRPr="00B06341" w:rsidRDefault="00600CA2" w:rsidP="00600CA2">
      <w:pPr>
        <w:rPr>
          <w:rFonts w:ascii="Times New Roman" w:hAnsi="Times New Roman" w:cs="Times New Roman"/>
          <w:b/>
          <w:iCs/>
          <w:u w:val="single"/>
        </w:rPr>
      </w:pPr>
      <w:r w:rsidRPr="00B06341">
        <w:rPr>
          <w:rStyle w:val="Emphasis"/>
          <w:rFonts w:ascii="Times New Roman" w:hAnsi="Times New Roman" w:cs="Times New Roman"/>
        </w:rPr>
        <w:t>President JOE BIDEN is having a good week. A really good week, actually.</w:t>
      </w:r>
    </w:p>
    <w:p w14:paraId="1F99516A"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ON THE ECONOMY: Yesterday, the latest consumer price index numbers revealed inflation cooling to 3% — its lowest rate since March 2021.</w:t>
      </w:r>
    </w:p>
    <w:p w14:paraId="57D505F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In Washington and on Wall Street, </w:t>
      </w:r>
      <w:r w:rsidRPr="00B06341">
        <w:rPr>
          <w:rStyle w:val="StyleUnderline"/>
          <w:rFonts w:ascii="Times New Roman" w:hAnsi="Times New Roman" w:cs="Times New Roman"/>
        </w:rPr>
        <w:t>that’s spurring hopes that the economy may be finally turning the corner</w:t>
      </w:r>
      <w:r w:rsidRPr="00B06341">
        <w:rPr>
          <w:rFonts w:ascii="Times New Roman" w:hAnsi="Times New Roman" w:cs="Times New Roman"/>
        </w:rPr>
        <w:t>. (Though the Fed is likely to raise interest rates again later this month, the new CPI numbers “really fortify the argument around July’s hike being the last of this campaign,” DAVID WILCOX, senior economist at Bloomberg Economics, told the WSJ.)</w:t>
      </w:r>
    </w:p>
    <w:p w14:paraId="2253610D" w14:textId="77777777" w:rsidR="00600CA2" w:rsidRPr="00B06341" w:rsidRDefault="00600CA2" w:rsidP="00600CA2">
      <w:pPr>
        <w:rPr>
          <w:rFonts w:ascii="Times New Roman" w:hAnsi="Times New Roman" w:cs="Times New Roman"/>
        </w:rPr>
      </w:pPr>
      <w:r w:rsidRPr="00B06341">
        <w:rPr>
          <w:rStyle w:val="StyleUnderline"/>
          <w:rFonts w:ascii="Times New Roman" w:hAnsi="Times New Roman" w:cs="Times New Roman"/>
        </w:rPr>
        <w:t>In Biden world, it’s the latest in a “string of economic developments that’s bolstered the administration’s confidence it can set the U.S. on a glide path without first plunging it into a downturn,”</w:t>
      </w:r>
      <w:r w:rsidRPr="00B06341">
        <w:rPr>
          <w:rFonts w:ascii="Times New Roman" w:hAnsi="Times New Roman" w:cs="Times New Roman"/>
        </w:rPr>
        <w:t xml:space="preserve"> our colleague Adam Cancryn reports.</w:t>
      </w:r>
    </w:p>
    <w:p w14:paraId="73BEF4A7"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rPr>
        <w:t xml:space="preserve">But, but, but: Top Biden advisers are reluctant to be seen as taking a full victory lap. </w:t>
      </w:r>
      <w:r w:rsidRPr="00B06341">
        <w:rPr>
          <w:rStyle w:val="StyleUnderline"/>
          <w:rFonts w:ascii="Times New Roman" w:hAnsi="Times New Roman" w:cs="Times New Roman"/>
        </w:rPr>
        <w:t>Even as they hit the road touting “Bidenomics,” they have their eyes to three big potential storms on the horizon: (1) the mass resumption of student loan payments coming this fall; (2) a likely government shutdown later this year; and (3) the possibility that additional interest rate hikes could still push the economy into a downturn.</w:t>
      </w:r>
    </w:p>
    <w:p w14:paraId="7FBCAF10" w14:textId="77777777" w:rsidR="00600CA2" w:rsidRPr="00B06341" w:rsidRDefault="00600CA2" w:rsidP="00600CA2">
      <w:pPr>
        <w:rPr>
          <w:rStyle w:val="Emphasis"/>
          <w:rFonts w:ascii="Times New Roman" w:hAnsi="Times New Roman" w:cs="Times New Roman"/>
        </w:rPr>
      </w:pPr>
      <w:r w:rsidRPr="00B06341">
        <w:rPr>
          <w:rStyle w:val="StyleUnderline"/>
          <w:rFonts w:ascii="Times New Roman" w:hAnsi="Times New Roman" w:cs="Times New Roman"/>
        </w:rPr>
        <w:t xml:space="preserve">On the other hand, JUSTIN WOLFERS, an economist at the University of Michigan, put it this way to Adam: “The story of almost every recession in modern American history is something bad happened, and it was something bad we didn’t see coming. What could happen between now and 2024? A shit-ton of bad things. </w:t>
      </w:r>
      <w:r w:rsidRPr="00B06341">
        <w:rPr>
          <w:rStyle w:val="Emphasis"/>
          <w:rFonts w:ascii="Times New Roman" w:hAnsi="Times New Roman" w:cs="Times New Roman"/>
        </w:rPr>
        <w:t>You know what else could happen? Good things.”</w:t>
      </w:r>
    </w:p>
    <w:p w14:paraId="0494F785"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People are starting to realize that Biden has actually been good for the economy</w:t>
      </w:r>
    </w:p>
    <w:p w14:paraId="61E862C9"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Brooks, New York Times Op-Ed columnist, 6-29-23</w:t>
      </w:r>
    </w:p>
    <w:p w14:paraId="2B229F1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[David, 6-29-23, New York Times, “Why Biden Isn’t Getting the Credit He Deserves,” https://www.nytimes.com/2023/06/29/opinion/biden-economy-inflation-plan.html, accessed 7-8-23, DG]</w:t>
      </w:r>
    </w:p>
    <w:p w14:paraId="6A3D5E8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misery index is a crude but effective way to measure the health of the economy. You add up the inflation rate and the unemployment rate. If you’re a president running for re-election, you want that number to be as low as possible.</w:t>
      </w:r>
    </w:p>
    <w:p w14:paraId="4F5FB3C9"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lastRenderedPageBreak/>
        <w:t>When Ronald Reagan won re-election, it was about 11.4, when George W. Bush did so it was 9, for Barack Obama it was 9.5, and today, as Joe Biden runs for re-election, it’s only 7.7.</w:t>
      </w:r>
    </w:p>
    <w:p w14:paraId="25810AF3"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Biden should be cruising to an easy re-election victory. And that misery index number doesn’t even begin to capture the strength of the American economy at the moment. There are a zillion positive indicators right now, as the folks in the administration will be quick to tell you. The economy has created 13 million jobs since Biden’s Inauguration Day. According to the Conference Board, a business research firm, Americans’ job satisfaction is at its highest level in 36 years. Household net worth is surging.</w:t>
      </w:r>
    </w:p>
    <w:p w14:paraId="628DD974"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We learned Thursday that the U.S. economy grew at an annualized 2 percent rate in the first quarter of this year, well above the economists’ expectations of around 1.4 percent. The best part of it is that the new prosperity is helping those who have long been left behind. In the four years of Donald Trump’s administration, spending on manufacturing facilities grew by 5 percent. During the first two years of Biden’s administration, such investment more than doubled and about 800,000 manufacturing jobs were created.</w:t>
      </w:r>
    </w:p>
    <w:p w14:paraId="76DC146C"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This is not just coincidence. It’s a direct outcome of Biden policies: the Inflation Reduction Act, with its green technology provisions, the infrastructure bill, the CHIPS Act.</w:t>
      </w:r>
    </w:p>
    <w:p w14:paraId="740878E7"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Biden’s stimulative spending did boost the inflation rate, but inflation is now lower than in many other developed nations and our economy is stronger.</w:t>
      </w:r>
    </w:p>
    <w:p w14:paraId="041337EC"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So Americans should be celebrating. But they are not. According to an NBC News survey conducted this month, at least 74 percent of Americans say the country is on the wrong track. The Gallup economic confidence index over the past year has been starkly negative; people haven’t felt this bad about the economy since the throes of the global financial crisis in 2008 and 2009. The University of Michigan’s Consumer Sentiment Index is also tremendously downbeat. Joe Biden’s approval numbers have been stuck around a perilously low 43 percent for a year.</w:t>
      </w:r>
    </w:p>
    <w:p w14:paraId="705511E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As the maestro political analyst Charlie Cook noted in 2020, on average, presidents tend to lose their re-election bids when about 70 percent of Americans think the country is on the wrong track, and they tend to win when fewer than half of Americans think that.</w:t>
      </w:r>
    </w:p>
    <w:p w14:paraId="0A9CBB7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Why are Americans feeling so bad about an economy that’s so good? Partly, it’s inflation. Things have stabilized recently as inflation has dropped, but for a while there, real wages really were falling. Prices on things like gas and food are now significantly higher than they were three years ago.</w:t>
      </w:r>
    </w:p>
    <w:p w14:paraId="39D0711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Biden folks are hoping that as inflation continues to decline and as they get the word out, Americans will begin to feel better about things. But it’s not that simple.</w:t>
      </w:r>
    </w:p>
    <w:p w14:paraId="0C9037C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Part of it is the media. A recent study found that over the past couple of decades headlines have grown starkly more negative, conveying anger and fear. That’s bound to spread bad vibes through the populace.</w:t>
      </w:r>
    </w:p>
    <w:p w14:paraId="13B9C49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But the main problem is national psychology. Americans’ satisfaction with their personal lives is nearly four times as high as their satisfaction with the state of the nation. That’s likely because during the Trump era we have suffered a collective moral injury, a collective loss of confidence, a loss of faith in ourselves as a nation.</w:t>
      </w:r>
    </w:p>
    <w:p w14:paraId="58B8684A"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lastRenderedPageBreak/>
        <w:t>America has suffered two recent periods of national demoralization. In the 1970s, during Vietnam and Watergate, Americans lost faith in their institutions. During the Trump era, Americans also lost faith in one another. Those who supported Trump were converted to the gospel of American Carnage, the idea that elite Americans seek to destroy other Americans, that we are on the precipice of disaster. Those who opposed Trump were appalled that their countrymen could support him, disgusted by his rampant immorality, alarmed that their democracy was suddenly in peril.</w:t>
      </w:r>
    </w:p>
    <w:p w14:paraId="3585D3F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anthropologist Raoul Naroll argued that every society has a “moral net,” a cultural infrastructure that exists, mostly unconsciously, in the minds of its members. America’s is in tatters. This manifests a loss of national self-esteem. People begin to assume national incompetence. Fearful and anxiety-ridden people are quick to perceive the negative aspects of any situation, hypersensitive to threat, prone to pessimism.</w:t>
      </w:r>
    </w:p>
    <w:p w14:paraId="6A22B3C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You can’t argue people out of that psychological and moral state with statistics and fact sheets. Biden is going to have to serve as a national guide, not just an administrator. He has to get outside the protective walls that have been built around him and make himself the center of the nation’s attention, not Trump. He’ll have to come up with a 21st-century national story that gives people a sense of coherence and belonging — that we are marching in a clear direction toward some concrete set of goals.</w:t>
      </w:r>
    </w:p>
    <w:p w14:paraId="5058BB5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Good jobs numbers alone don’t heal a brutalized national psyche, and that’s our main problem right now.</w:t>
      </w:r>
    </w:p>
    <w:p w14:paraId="77176904" w14:textId="77777777" w:rsidR="00600CA2" w:rsidRPr="00B06341" w:rsidRDefault="00600CA2" w:rsidP="00600CA2">
      <w:pPr>
        <w:rPr>
          <w:rFonts w:ascii="Times New Roman" w:hAnsi="Times New Roman" w:cs="Times New Roman"/>
        </w:rPr>
      </w:pPr>
    </w:p>
    <w:p w14:paraId="5824C70C" w14:textId="77777777" w:rsidR="00600CA2" w:rsidRPr="00B06341" w:rsidRDefault="00600CA2" w:rsidP="00600CA2">
      <w:pPr>
        <w:pStyle w:val="Heading3"/>
        <w:rPr>
          <w:rFonts w:ascii="Times New Roman" w:hAnsi="Times New Roman" w:cs="Times New Roman"/>
        </w:rPr>
      </w:pPr>
      <w:bookmarkStart w:id="82" w:name="_Toc140420860"/>
      <w:r w:rsidRPr="00B06341">
        <w:rPr>
          <w:rFonts w:ascii="Times New Roman" w:hAnsi="Times New Roman" w:cs="Times New Roman"/>
        </w:rPr>
        <w:lastRenderedPageBreak/>
        <w:t>AT – GOP Hurting Biden on Econ Now</w:t>
      </w:r>
      <w:bookmarkEnd w:id="82"/>
    </w:p>
    <w:p w14:paraId="15F4F64C" w14:textId="77777777" w:rsidR="00600CA2" w:rsidRPr="00B06341" w:rsidRDefault="00600CA2" w:rsidP="00600CA2">
      <w:pPr>
        <w:rPr>
          <w:rFonts w:ascii="Times New Roman" w:hAnsi="Times New Roman" w:cs="Times New Roman"/>
        </w:rPr>
      </w:pPr>
    </w:p>
    <w:p w14:paraId="71997A67"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Dropping inflation rates weakens Republican political leverage against Bidenomics campaign</w:t>
      </w:r>
    </w:p>
    <w:p w14:paraId="27F9B57C"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Bolton, The Hill Senior Staff Writer, 7-14-23</w:t>
      </w:r>
    </w:p>
    <w:p w14:paraId="31B4177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[Alexander, 7/14/2023, The Hill, “GOP mulls retooling message as inflation rate plummets,” </w:t>
      </w:r>
      <w:hyperlink r:id="rId130" w:history="1">
        <w:r w:rsidRPr="00B06341">
          <w:rPr>
            <w:rStyle w:val="Hyperlink"/>
            <w:rFonts w:ascii="Times New Roman" w:hAnsi="Times New Roman" w:cs="Times New Roman"/>
          </w:rPr>
          <w:t>https://thehill.com/homenews/senate/4096609-gop-mulls-retooling-message-as-inflation-rate-plummets/?email=98915c9220fcc927837c361c14dca029d00af519&amp;emaila=1af5e18c64a5b5efd416aeca35fd0cac&amp;emailb=9bde5505f10695246a6e4f49298d8b6e190fa07b6be72520e94287fa25b73913&amp;utm_source=Sailthru&amp;utm_medium=email&amp;utm_campaign=retool</w:t>
        </w:r>
      </w:hyperlink>
      <w:r w:rsidRPr="00B06341">
        <w:rPr>
          <w:rFonts w:ascii="Times New Roman" w:hAnsi="Times New Roman" w:cs="Times New Roman"/>
        </w:rPr>
        <w:t>, Accessed 7/15/2023, J.D.</w:t>
      </w:r>
    </w:p>
    <w:p w14:paraId="64F4D34C" w14:textId="77777777" w:rsidR="00600CA2" w:rsidRPr="00B06341" w:rsidRDefault="00600CA2" w:rsidP="00600CA2">
      <w:pPr>
        <w:rPr>
          <w:rFonts w:ascii="Times New Roman" w:hAnsi="Times New Roman" w:cs="Times New Roman"/>
          <w:b/>
          <w:bCs/>
          <w:u w:val="single"/>
        </w:rPr>
      </w:pPr>
      <w:r w:rsidRPr="00B06341">
        <w:rPr>
          <w:rFonts w:ascii="Times New Roman" w:hAnsi="Times New Roman" w:cs="Times New Roman"/>
          <w:b/>
          <w:bCs/>
          <w:u w:val="single"/>
        </w:rPr>
        <w:t>Republican lawmakers have made inflation and the economy their top attack</w:t>
      </w:r>
      <w:r w:rsidRPr="00B06341">
        <w:rPr>
          <w:rFonts w:ascii="Times New Roman" w:hAnsi="Times New Roman" w:cs="Times New Roman"/>
          <w:u w:val="single"/>
        </w:rPr>
        <w:t xml:space="preserve"> against President Biden, but recent reports showing that annual inflation has dropped to 3 percent is </w:t>
      </w:r>
      <w:r w:rsidRPr="00B06341">
        <w:rPr>
          <w:rFonts w:ascii="Times New Roman" w:hAnsi="Times New Roman" w:cs="Times New Roman"/>
          <w:b/>
          <w:bCs/>
          <w:u w:val="single"/>
        </w:rPr>
        <w:t>forcing them to rethink their political strategy.</w:t>
      </w:r>
    </w:p>
    <w:p w14:paraId="1F5AE4C0" w14:textId="3F10A155" w:rsidR="00600CA2" w:rsidRPr="00B06341" w:rsidRDefault="00600CA2" w:rsidP="00600CA2">
      <w:pPr>
        <w:rPr>
          <w:rFonts w:ascii="Times New Roman" w:hAnsi="Times New Roman" w:cs="Times New Roman"/>
        </w:rPr>
      </w:pPr>
      <w:r w:rsidRPr="00B06341">
        <w:rPr>
          <w:rFonts w:ascii="Times New Roman" w:hAnsi="Times New Roman" w:cs="Times New Roman"/>
          <w:u w:val="single"/>
        </w:rPr>
        <w:t xml:space="preserve">The economy is suddenly showing signs of being not a weakness but a strength for Biden and Democrats as inflations falls to a third of its peak and unemployment stands at a near-record low </w:t>
      </w:r>
      <w:r w:rsidRPr="00B06341">
        <w:rPr>
          <w:rFonts w:ascii="Times New Roman" w:hAnsi="Times New Roman" w:cs="Times New Roman"/>
        </w:rPr>
        <w:t>of 3.6 percent.</w:t>
      </w:r>
      <w:r w:rsidR="002063E2" w:rsidRPr="00B06341">
        <w:rPr>
          <w:rFonts w:ascii="Times New Roman" w:hAnsi="Times New Roman" w:cs="Times New Roman"/>
        </w:rPr>
        <w:t xml:space="preserve"> </w:t>
      </w:r>
    </w:p>
    <w:p w14:paraId="7D0660E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anticipated recession that was supposed to hit this year amid rising interest rates hasn’t yet materialized, leaving some Republicans wondering if they need to revise their messaging.</w:t>
      </w:r>
    </w:p>
    <w:p w14:paraId="78C179BA" w14:textId="26E30B34"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“I think it will diminish as an issue over the course of the year if inflation continues to stay down and continues to go down,” said Sen. Mitt Romney (R-Utah).</w:t>
      </w:r>
      <w:r w:rsidR="002063E2" w:rsidRPr="00B06341">
        <w:rPr>
          <w:rFonts w:ascii="Times New Roman" w:hAnsi="Times New Roman" w:cs="Times New Roman"/>
          <w:u w:val="single"/>
        </w:rPr>
        <w:t xml:space="preserve"> </w:t>
      </w:r>
    </w:p>
    <w:p w14:paraId="3167CABC" w14:textId="77777777" w:rsidR="00600CA2" w:rsidRPr="00B06341" w:rsidRDefault="00600CA2" w:rsidP="00600CA2">
      <w:pPr>
        <w:rPr>
          <w:rFonts w:ascii="Times New Roman" w:hAnsi="Times New Roman" w:cs="Times New Roman"/>
        </w:rPr>
      </w:pPr>
      <w:r w:rsidRPr="00B06341">
        <w:rPr>
          <w:rFonts w:ascii="Times New Roman" w:hAnsi="Times New Roman" w:cs="Times New Roman"/>
          <w:u w:val="single"/>
        </w:rPr>
        <w:t>Republicans repeatedly hit Democrats over inflation ahead of last year’s midterm elections, but it didn’t prove to be especially effective</w:t>
      </w:r>
      <w:r w:rsidRPr="00B06341">
        <w:rPr>
          <w:rFonts w:ascii="Times New Roman" w:hAnsi="Times New Roman" w:cs="Times New Roman"/>
        </w:rPr>
        <w:t xml:space="preserve"> as Democrats responded by attacking Republicans over abortion rights </w:t>
      </w:r>
      <w:r w:rsidRPr="00B06341">
        <w:rPr>
          <w:rFonts w:ascii="Times New Roman" w:hAnsi="Times New Roman" w:cs="Times New Roman"/>
          <w:u w:val="single"/>
        </w:rPr>
        <w:t>and then expanded their Senate majority to 51 seats.</w:t>
      </w:r>
      <w:r w:rsidRPr="00B06341">
        <w:rPr>
          <w:rFonts w:ascii="Times New Roman" w:hAnsi="Times New Roman" w:cs="Times New Roman"/>
        </w:rPr>
        <w:t xml:space="preserve"> </w:t>
      </w:r>
    </w:p>
    <w:p w14:paraId="75D95301"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GOP did win the House majority but didn’t pick up as many seats as they expected.</w:t>
      </w:r>
    </w:p>
    <w:p w14:paraId="2D523CDC" w14:textId="5A697C63" w:rsidR="00600CA2" w:rsidRPr="00B06341" w:rsidRDefault="00600CA2" w:rsidP="00600CA2">
      <w:pPr>
        <w:rPr>
          <w:rFonts w:ascii="Times New Roman" w:hAnsi="Times New Roman" w:cs="Times New Roman"/>
        </w:rPr>
      </w:pPr>
      <w:r w:rsidRPr="00B06341">
        <w:rPr>
          <w:rFonts w:ascii="Times New Roman" w:hAnsi="Times New Roman" w:cs="Times New Roman"/>
        </w:rPr>
        <w:t>Romney acknowledged that wage growth outpaced inflation by 1.2 percent in June, marking the first time since March 2021 that wages are growing faster than prices.</w:t>
      </w:r>
      <w:r w:rsidR="002063E2" w:rsidRPr="00B06341">
        <w:rPr>
          <w:rFonts w:ascii="Times New Roman" w:hAnsi="Times New Roman" w:cs="Times New Roman"/>
        </w:rPr>
        <w:t xml:space="preserve"> </w:t>
      </w:r>
    </w:p>
    <w:p w14:paraId="46F58230" w14:textId="77777777" w:rsidR="00600CA2" w:rsidRPr="00B06341" w:rsidRDefault="00600CA2" w:rsidP="00600CA2">
      <w:pPr>
        <w:rPr>
          <w:rFonts w:ascii="Times New Roman" w:hAnsi="Times New Roman" w:cs="Times New Roman"/>
        </w:rPr>
      </w:pPr>
      <w:r w:rsidRPr="00B06341">
        <w:rPr>
          <w:rFonts w:ascii="Times New Roman" w:hAnsi="Times New Roman" w:cs="Times New Roman"/>
          <w:u w:val="single"/>
        </w:rPr>
        <w:t xml:space="preserve">“Having wage growth exceed inflation is a good thing. There’s going to be good news and bad news. Not everything the president does is good, not everything is bad. And of course </w:t>
      </w:r>
      <w:r w:rsidRPr="00B06341">
        <w:rPr>
          <w:rFonts w:ascii="Times New Roman" w:hAnsi="Times New Roman" w:cs="Times New Roman"/>
          <w:b/>
          <w:bCs/>
          <w:u w:val="single"/>
        </w:rPr>
        <w:t>the president has some responsibility for the economy</w:t>
      </w:r>
      <w:r w:rsidRPr="00B06341">
        <w:rPr>
          <w:rFonts w:ascii="Times New Roman" w:hAnsi="Times New Roman" w:cs="Times New Roman"/>
          <w:u w:val="single"/>
        </w:rPr>
        <w:t>,” he said</w:t>
      </w:r>
      <w:r w:rsidRPr="00B06341">
        <w:rPr>
          <w:rFonts w:ascii="Times New Roman" w:hAnsi="Times New Roman" w:cs="Times New Roman"/>
        </w:rPr>
        <w:t xml:space="preserve">. </w:t>
      </w:r>
    </w:p>
    <w:p w14:paraId="5390431A"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Romney noted that inflation has been significant since Biden took office in January 2021, pointing out that “people are paying almost 20 percent more for goods than they were paying before President Biden became president.” </w:t>
      </w:r>
    </w:p>
    <w:p w14:paraId="606B2A3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Inflation peaked at 9.1 percent on an annual basis in June of 2022 </w:t>
      </w:r>
    </w:p>
    <w:p w14:paraId="0A3F5DCB" w14:textId="71A99E78" w:rsidR="00600CA2" w:rsidRPr="00B06341" w:rsidRDefault="00600CA2" w:rsidP="00600CA2">
      <w:pPr>
        <w:rPr>
          <w:rFonts w:ascii="Times New Roman" w:hAnsi="Times New Roman" w:cs="Times New Roman"/>
        </w:rPr>
      </w:pPr>
      <w:r w:rsidRPr="00B06341">
        <w:rPr>
          <w:rFonts w:ascii="Times New Roman" w:hAnsi="Times New Roman" w:cs="Times New Roman"/>
          <w:u w:val="single"/>
        </w:rPr>
        <w:t>Some Republicans say they don’t want their party to get straightjacketed into repeatedly attacking Biden and Democrats on inflation when data shows the economic environment is changing and there are other issues that voters care about</w:t>
      </w:r>
      <w:r w:rsidRPr="00B06341">
        <w:rPr>
          <w:rFonts w:ascii="Times New Roman" w:hAnsi="Times New Roman" w:cs="Times New Roman"/>
        </w:rPr>
        <w:t>, such as illegal immigration, national security, rising crime and drug addiction.</w:t>
      </w:r>
      <w:r w:rsidR="002063E2" w:rsidRPr="00B06341">
        <w:rPr>
          <w:rFonts w:ascii="Times New Roman" w:hAnsi="Times New Roman" w:cs="Times New Roman"/>
        </w:rPr>
        <w:t xml:space="preserve"> </w:t>
      </w:r>
    </w:p>
    <w:p w14:paraId="3BFDF81B"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lastRenderedPageBreak/>
        <w:t xml:space="preserve">“You always have to tell the truth,” said Sen. Ron Johnson (R-Wis.) on the need to make sure Republican messaging takes into account the latest economic numbers. </w:t>
      </w:r>
    </w:p>
    <w:p w14:paraId="192408F7" w14:textId="693F5852" w:rsidR="00600CA2" w:rsidRPr="00B06341" w:rsidRDefault="00600CA2" w:rsidP="00600CA2">
      <w:pPr>
        <w:rPr>
          <w:rFonts w:ascii="Times New Roman" w:hAnsi="Times New Roman" w:cs="Times New Roman"/>
        </w:rPr>
      </w:pPr>
      <w:r w:rsidRPr="00B06341">
        <w:rPr>
          <w:rFonts w:ascii="Times New Roman" w:hAnsi="Times New Roman" w:cs="Times New Roman"/>
        </w:rPr>
        <w:t>He said “a dollar you held at the start of the Biden administration is worth less than 86 cents now today.”</w:t>
      </w:r>
      <w:r w:rsidR="002063E2" w:rsidRPr="00B06341">
        <w:rPr>
          <w:rFonts w:ascii="Times New Roman" w:hAnsi="Times New Roman" w:cs="Times New Roman"/>
        </w:rPr>
        <w:t xml:space="preserve"> </w:t>
      </w:r>
    </w:p>
    <w:p w14:paraId="1678A77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He acknowledged that inflation has fallen, adding “let’s hope that it stays down.” </w:t>
      </w:r>
    </w:p>
    <w:p w14:paraId="2DBCB7B4" w14:textId="3DA29BDC"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Johnson suggested that Republicans can make the argument that “Democratic governance has been a disaster” in other ways, such as pointing out that “we’re still encountering 6,000, 7,000, 8,000 at the border,” crime rates and the ongoing fentanyl crisis.</w:t>
      </w:r>
      <w:r w:rsidR="002063E2" w:rsidRPr="00B06341">
        <w:rPr>
          <w:rFonts w:ascii="Times New Roman" w:hAnsi="Times New Roman" w:cs="Times New Roman"/>
          <w:u w:val="single"/>
        </w:rPr>
        <w:t xml:space="preserve"> </w:t>
      </w:r>
    </w:p>
    <w:p w14:paraId="3BE02E7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Jeremy Siegel, emeritus professor of finance at the University of Pennsylvania’s Wharton School, Thursday told Bloomberg television that “the battle is won against inflation,” arguing that the Federal Reserve no longer needs to keep ratcheting up interest rates. </w:t>
      </w:r>
    </w:p>
    <w:p w14:paraId="226335F1"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The effective </w:t>
      </w:r>
      <w:r w:rsidRPr="00B06341">
        <w:rPr>
          <w:rFonts w:ascii="Times New Roman" w:hAnsi="Times New Roman" w:cs="Times New Roman"/>
          <w:u w:val="single"/>
        </w:rPr>
        <w:t>federal funds rate now sits at just over 5 percent. Nonfarm payrolls increased by 209,000 in June and hourly earnings increased 4.4 percent compared to last year</w:t>
      </w:r>
      <w:r w:rsidRPr="00B06341">
        <w:rPr>
          <w:rFonts w:ascii="Times New Roman" w:hAnsi="Times New Roman" w:cs="Times New Roman"/>
        </w:rPr>
        <w:t xml:space="preserve">. </w:t>
      </w:r>
    </w:p>
    <w:p w14:paraId="5319268E" w14:textId="5B8B660F"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A Republican senator who requested anonymity to discuss messaging strategy said </w:t>
      </w:r>
      <w:r w:rsidRPr="00B06341">
        <w:rPr>
          <w:rFonts w:ascii="Times New Roman" w:hAnsi="Times New Roman" w:cs="Times New Roman"/>
          <w:u w:val="single"/>
        </w:rPr>
        <w:t>the latest inflation data “is good for the [Biden] administration”</w:t>
      </w:r>
      <w:r w:rsidRPr="00B06341">
        <w:rPr>
          <w:rFonts w:ascii="Times New Roman" w:hAnsi="Times New Roman" w:cs="Times New Roman"/>
        </w:rPr>
        <w:t xml:space="preserve"> and speculated that Senate Republicans may have to recalibrate their message.</w:t>
      </w:r>
      <w:r w:rsidR="002063E2" w:rsidRPr="00B06341">
        <w:rPr>
          <w:rFonts w:ascii="Times New Roman" w:hAnsi="Times New Roman" w:cs="Times New Roman"/>
        </w:rPr>
        <w:t xml:space="preserve"> </w:t>
      </w:r>
    </w:p>
    <w:p w14:paraId="06E904C9"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t>
      </w:r>
      <w:r w:rsidRPr="00B06341">
        <w:rPr>
          <w:rFonts w:ascii="Times New Roman" w:hAnsi="Times New Roman" w:cs="Times New Roman"/>
          <w:u w:val="single"/>
        </w:rPr>
        <w:t>We as Republicans will stop talking about inflation and talk more about prices have raised and how people feel less well off than a year ago. We may drop inflation from the main theme,”</w:t>
      </w:r>
      <w:r w:rsidRPr="00B06341">
        <w:rPr>
          <w:rFonts w:ascii="Times New Roman" w:hAnsi="Times New Roman" w:cs="Times New Roman"/>
        </w:rPr>
        <w:t xml:space="preserve"> the senator said in discussing what a revised Republican messaging strategy might sound like.</w:t>
      </w:r>
    </w:p>
    <w:p w14:paraId="3469356A" w14:textId="77777777" w:rsidR="00600CA2" w:rsidRPr="00B06341" w:rsidRDefault="00600CA2" w:rsidP="00600CA2">
      <w:pPr>
        <w:pStyle w:val="Heading3"/>
        <w:rPr>
          <w:rFonts w:ascii="Times New Roman" w:hAnsi="Times New Roman" w:cs="Times New Roman"/>
        </w:rPr>
      </w:pPr>
      <w:bookmarkStart w:id="83" w:name="_Toc140420861"/>
      <w:r w:rsidRPr="00B06341">
        <w:rPr>
          <w:rFonts w:ascii="Times New Roman" w:hAnsi="Times New Roman" w:cs="Times New Roman"/>
        </w:rPr>
        <w:lastRenderedPageBreak/>
        <w:t>AT – Bidenomics Isn’t Supporting Red States</w:t>
      </w:r>
      <w:bookmarkEnd w:id="83"/>
    </w:p>
    <w:p w14:paraId="4332E54C" w14:textId="77777777" w:rsidR="00600CA2" w:rsidRPr="00B06341" w:rsidRDefault="00600CA2" w:rsidP="00600CA2">
      <w:pPr>
        <w:rPr>
          <w:rFonts w:ascii="Times New Roman" w:hAnsi="Times New Roman" w:cs="Times New Roman"/>
        </w:rPr>
      </w:pPr>
    </w:p>
    <w:p w14:paraId="12935A85"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Bidenomics is supporting the Red States more than the Blue States</w:t>
      </w:r>
    </w:p>
    <w:p w14:paraId="3A0465DA"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Noah, New Republic, 7-12-23</w:t>
      </w:r>
    </w:p>
    <w:p w14:paraId="55C42540" w14:textId="114A7C39" w:rsidR="00600CA2" w:rsidRPr="00B06341" w:rsidRDefault="00600CA2" w:rsidP="00600CA2">
      <w:pPr>
        <w:rPr>
          <w:rFonts w:ascii="Times New Roman" w:hAnsi="Times New Roman" w:cs="Times New Roman"/>
        </w:rPr>
      </w:pPr>
      <w:r w:rsidRPr="00B06341">
        <w:rPr>
          <w:rFonts w:ascii="Times New Roman" w:hAnsi="Times New Roman" w:cs="Times New Roman"/>
        </w:rPr>
        <w:t>[Timothy, 7-12-2023, New Republic,</w:t>
      </w:r>
      <w:r w:rsidR="002063E2" w:rsidRPr="00B06341">
        <w:rPr>
          <w:rFonts w:ascii="Times New Roman" w:hAnsi="Times New Roman" w:cs="Times New Roman"/>
        </w:rPr>
        <w:t xml:space="preserve"> </w:t>
      </w:r>
      <w:r w:rsidRPr="00B06341">
        <w:rPr>
          <w:rFonts w:ascii="Times New Roman" w:hAnsi="Times New Roman" w:cs="Times New Roman"/>
        </w:rPr>
        <w:t xml:space="preserve">"You’ll Be Very Surprised Who’s Benefiting Most From Bidenomics," </w:t>
      </w:r>
      <w:hyperlink r:id="rId131" w:history="1">
        <w:r w:rsidRPr="00B06341">
          <w:rPr>
            <w:rStyle w:val="Hyperlink"/>
            <w:rFonts w:ascii="Times New Roman" w:hAnsi="Times New Roman" w:cs="Times New Roman"/>
          </w:rPr>
          <w:t>https://newrepublic.com/article/174252/bidenomics-benefits-red-states-more-blue-states</w:t>
        </w:r>
      </w:hyperlink>
      <w:r w:rsidRPr="00B06341">
        <w:rPr>
          <w:rFonts w:ascii="Times New Roman" w:hAnsi="Times New Roman" w:cs="Times New Roman"/>
        </w:rPr>
        <w:t>, Accessed 7/15/23, S.A.M]</w:t>
      </w:r>
    </w:p>
    <w:p w14:paraId="60D5E5E9"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A </w:t>
      </w:r>
      <w:r w:rsidRPr="00B06341">
        <w:rPr>
          <w:rStyle w:val="StyleUnderline"/>
          <w:rFonts w:ascii="Times New Roman" w:hAnsi="Times New Roman" w:cs="Times New Roman"/>
        </w:rPr>
        <w:t xml:space="preserve">paradox of Bidenomics is that it’s been more beneficial to red </w:t>
      </w:r>
      <w:r w:rsidRPr="00B06341">
        <w:rPr>
          <w:rFonts w:ascii="Times New Roman" w:hAnsi="Times New Roman" w:cs="Times New Roman"/>
        </w:rPr>
        <w:t xml:space="preserve">(predominantly Republican) </w:t>
      </w:r>
      <w:r w:rsidRPr="00B06341">
        <w:rPr>
          <w:rStyle w:val="StyleUnderline"/>
          <w:rFonts w:ascii="Times New Roman" w:hAnsi="Times New Roman" w:cs="Times New Roman"/>
        </w:rPr>
        <w:t>states than to blue</w:t>
      </w:r>
      <w:r w:rsidRPr="00B06341">
        <w:rPr>
          <w:rFonts w:ascii="Times New Roman" w:hAnsi="Times New Roman" w:cs="Times New Roman"/>
        </w:rPr>
        <w:t xml:space="preserve"> (predominantly Democratic) ones. This might perhaps help explain why </w:t>
      </w:r>
      <w:r w:rsidRPr="00B06341">
        <w:rPr>
          <w:rStyle w:val="StyleUnderline"/>
          <w:rFonts w:ascii="Times New Roman" w:hAnsi="Times New Roman" w:cs="Times New Roman"/>
        </w:rPr>
        <w:t>Biden’s approval rating among Democrats has fallen to 78 percent, but it flatly contradicts Biden’s downward approval rating among Republicans to 5 percent.</w:t>
      </w:r>
    </w:p>
    <w:p w14:paraId="08E1F76F" w14:textId="77777777" w:rsidR="00600CA2" w:rsidRPr="00B06341" w:rsidRDefault="00600CA2" w:rsidP="00600CA2">
      <w:pPr>
        <w:rPr>
          <w:rFonts w:ascii="Times New Roman" w:hAnsi="Times New Roman" w:cs="Times New Roman"/>
        </w:rPr>
      </w:pPr>
    </w:p>
    <w:p w14:paraId="5FDE245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We take for our text a </w:t>
      </w:r>
      <w:r w:rsidRPr="00B06341">
        <w:rPr>
          <w:rStyle w:val="StyleUnderline"/>
          <w:rFonts w:ascii="Times New Roman" w:hAnsi="Times New Roman" w:cs="Times New Roman"/>
        </w:rPr>
        <w:t>June 30 news release from the Commerce Department’s Bureau of Economic Analysis tracking growth in personal income from January through March 2023</w:t>
      </w:r>
      <w:r w:rsidRPr="00B06341">
        <w:rPr>
          <w:rFonts w:ascii="Times New Roman" w:hAnsi="Times New Roman" w:cs="Times New Roman"/>
        </w:rPr>
        <w:t xml:space="preserve">. The correlation is </w:t>
      </w:r>
      <w:r w:rsidRPr="00B06341">
        <w:rPr>
          <w:rStyle w:val="StyleUnderline"/>
          <w:rFonts w:ascii="Times New Roman" w:hAnsi="Times New Roman" w:cs="Times New Roman"/>
        </w:rPr>
        <w:t>uncanny between states where incomes are rising fastest and states that absolutely revile Joe Biden</w:t>
      </w:r>
      <w:r w:rsidRPr="00B06341">
        <w:rPr>
          <w:rFonts w:ascii="Times New Roman" w:hAnsi="Times New Roman" w:cs="Times New Roman"/>
        </w:rPr>
        <w:t xml:space="preserve">. </w:t>
      </w:r>
    </w:p>
    <w:p w14:paraId="68259863"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In </w:t>
      </w:r>
      <w:r w:rsidRPr="00B06341">
        <w:rPr>
          <w:rStyle w:val="StyleUnderline"/>
          <w:rFonts w:ascii="Times New Roman" w:hAnsi="Times New Roman" w:cs="Times New Roman"/>
        </w:rPr>
        <w:t xml:space="preserve">North Dakota, which Biden lost to Trump by 34 points, and where Biden’s net approval rating was negative 46 percent in March, according to a Morning Consult compilation, personal income during the first quarter of 2023 rose 11 percent over the previous year. </w:t>
      </w:r>
    </w:p>
    <w:p w14:paraId="05540C4C"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 xml:space="preserve">In Nebraska, which Biden lost by 20 points, and where Biden’s net approval rating in March was negative 36 percent, personal income rose 11.1 percent. </w:t>
      </w:r>
    </w:p>
    <w:p w14:paraId="04687C88" w14:textId="77777777" w:rsidR="00600CA2" w:rsidRPr="00B06341" w:rsidRDefault="00600CA2" w:rsidP="00600CA2">
      <w:pPr>
        <w:rPr>
          <w:rStyle w:val="StyleUnderline"/>
          <w:rFonts w:ascii="Times New Roman" w:hAnsi="Times New Roman" w:cs="Times New Roman"/>
        </w:rPr>
      </w:pPr>
    </w:p>
    <w:p w14:paraId="2CDAC5F0" w14:textId="77777777" w:rsidR="0000658D"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 xml:space="preserve">In Montana, which Biden lost by 16 points, and where Biden’s net approval was negative 21 percent, personal income rose 8.3 percent. </w:t>
      </w:r>
    </w:p>
    <w:p w14:paraId="3C146FFF" w14:textId="77777777" w:rsidR="0000658D" w:rsidRPr="00B06341" w:rsidRDefault="0000658D" w:rsidP="00600CA2">
      <w:pPr>
        <w:rPr>
          <w:rStyle w:val="StyleUnderline"/>
          <w:rFonts w:ascii="Times New Roman" w:hAnsi="Times New Roman" w:cs="Times New Roman"/>
        </w:rPr>
      </w:pPr>
    </w:p>
    <w:p w14:paraId="00D21E4E" w14:textId="5FE8573C"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In </w:t>
      </w:r>
      <w:r w:rsidRPr="00B06341">
        <w:rPr>
          <w:rStyle w:val="StyleUnderline"/>
          <w:rFonts w:ascii="Times New Roman" w:hAnsi="Times New Roman" w:cs="Times New Roman"/>
        </w:rPr>
        <w:t>South Carolina, which Biden lost by 12 points, and where Biden’s net approval was negative 23 percent, personal income rose 6.8 percent.</w:t>
      </w:r>
    </w:p>
    <w:p w14:paraId="17E15654" w14:textId="77777777" w:rsidR="00600CA2" w:rsidRPr="00B06341" w:rsidRDefault="00600CA2" w:rsidP="00600CA2">
      <w:pPr>
        <w:rPr>
          <w:rFonts w:ascii="Times New Roman" w:hAnsi="Times New Roman" w:cs="Times New Roman"/>
        </w:rPr>
      </w:pPr>
    </w:p>
    <w:p w14:paraId="3AB98CA4" w14:textId="77777777" w:rsidR="00600CA2" w:rsidRPr="00B06341" w:rsidRDefault="00600CA2" w:rsidP="00600CA2">
      <w:pPr>
        <w:rPr>
          <w:rStyle w:val="Emphasis"/>
          <w:rFonts w:ascii="Times New Roman" w:hAnsi="Times New Roman" w:cs="Times New Roman"/>
        </w:rPr>
      </w:pPr>
      <w:r w:rsidRPr="00B06341">
        <w:rPr>
          <w:rFonts w:ascii="Times New Roman" w:hAnsi="Times New Roman" w:cs="Times New Roman"/>
        </w:rPr>
        <w:t xml:space="preserve">All </w:t>
      </w:r>
      <w:r w:rsidRPr="00B06341">
        <w:rPr>
          <w:rStyle w:val="StyleUnderline"/>
          <w:rFonts w:ascii="Times New Roman" w:hAnsi="Times New Roman" w:cs="Times New Roman"/>
        </w:rPr>
        <w:t>these increases in personal income exceeded the national average, which was 5.1 percent. In North Dakota and Nebraska, personal income growth was more than twice the national average. Hey red states, Biden might</w:t>
      </w:r>
      <w:r w:rsidRPr="00B06341">
        <w:rPr>
          <w:rFonts w:ascii="Times New Roman" w:hAnsi="Times New Roman" w:cs="Times New Roman"/>
        </w:rPr>
        <w:t xml:space="preserve"> justifiably </w:t>
      </w:r>
      <w:r w:rsidRPr="00B06341">
        <w:rPr>
          <w:rStyle w:val="StyleUnderline"/>
          <w:rFonts w:ascii="Times New Roman" w:hAnsi="Times New Roman" w:cs="Times New Roman"/>
        </w:rPr>
        <w:t>think.</w:t>
      </w:r>
      <w:r w:rsidRPr="00B06341">
        <w:rPr>
          <w:rFonts w:ascii="Times New Roman" w:hAnsi="Times New Roman" w:cs="Times New Roman"/>
        </w:rPr>
        <w:t xml:space="preserve"> </w:t>
      </w:r>
      <w:r w:rsidRPr="00B06341">
        <w:rPr>
          <w:rStyle w:val="Emphasis"/>
          <w:rFonts w:ascii="Times New Roman" w:hAnsi="Times New Roman" w:cs="Times New Roman"/>
        </w:rPr>
        <w:t>You’re welcome!</w:t>
      </w:r>
    </w:p>
    <w:p w14:paraId="7B55306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blue states were not so fortunate</w:t>
      </w:r>
      <w:r w:rsidRPr="00B06341">
        <w:rPr>
          <w:rFonts w:ascii="Times New Roman" w:hAnsi="Times New Roman" w:cs="Times New Roman"/>
        </w:rPr>
        <w:t>.</w:t>
      </w:r>
    </w:p>
    <w:p w14:paraId="0E2FBAA4"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California? Biden won the Golden State by 30 points, and his net approval rating there was 11 percent, his highest in the country. As Biden would say, God love ’em. But personal income was up only 0.7 percent.</w:t>
      </w:r>
    </w:p>
    <w:p w14:paraId="5817CE90" w14:textId="77777777" w:rsidR="00600CA2" w:rsidRPr="00B06341" w:rsidRDefault="00600CA2" w:rsidP="00600CA2">
      <w:pPr>
        <w:rPr>
          <w:rFonts w:ascii="Times New Roman" w:hAnsi="Times New Roman" w:cs="Times New Roman"/>
        </w:rPr>
      </w:pPr>
    </w:p>
    <w:p w14:paraId="245C51DE"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lastRenderedPageBreak/>
        <w:t xml:space="preserve">New York? Biden won the Empire State by 23 points, his net approval there was 3 points, and personal income grew 3.2 percent. </w:t>
      </w:r>
    </w:p>
    <w:p w14:paraId="04BD662D" w14:textId="77777777" w:rsidR="00600CA2" w:rsidRPr="00B06341" w:rsidRDefault="00600CA2" w:rsidP="00600CA2">
      <w:pPr>
        <w:rPr>
          <w:rFonts w:ascii="Times New Roman" w:hAnsi="Times New Roman" w:cs="Times New Roman"/>
        </w:rPr>
      </w:pPr>
    </w:p>
    <w:p w14:paraId="71058C7C" w14:textId="77777777" w:rsidR="00600CA2" w:rsidRPr="00B06341" w:rsidRDefault="00600CA2" w:rsidP="00600CA2">
      <w:pPr>
        <w:rPr>
          <w:rFonts w:ascii="Times New Roman" w:hAnsi="Times New Roman" w:cs="Times New Roman"/>
        </w:rPr>
      </w:pPr>
      <w:r w:rsidRPr="00B06341">
        <w:rPr>
          <w:rStyle w:val="StyleUnderline"/>
          <w:rFonts w:ascii="Times New Roman" w:hAnsi="Times New Roman" w:cs="Times New Roman"/>
        </w:rPr>
        <w:t>Maryland? Biden won it by 34 points, his net approval there was 8 percent, and personal income grew 5 percent, a whisker below the national average</w:t>
      </w:r>
      <w:r w:rsidRPr="00B06341">
        <w:rPr>
          <w:rFonts w:ascii="Times New Roman" w:hAnsi="Times New Roman" w:cs="Times New Roman"/>
        </w:rPr>
        <w:t>.</w:t>
      </w:r>
    </w:p>
    <w:p w14:paraId="7CEB5D77" w14:textId="77777777" w:rsidR="00600CA2" w:rsidRPr="00B06341" w:rsidRDefault="00600CA2" w:rsidP="00600CA2">
      <w:pPr>
        <w:rPr>
          <w:rStyle w:val="StyleUnderline"/>
          <w:rFonts w:ascii="Times New Roman" w:hAnsi="Times New Roman" w:cs="Times New Roman"/>
        </w:rPr>
      </w:pPr>
      <w:r w:rsidRPr="00B06341">
        <w:rPr>
          <w:rStyle w:val="Emphasis"/>
          <w:rFonts w:ascii="Times New Roman" w:hAnsi="Times New Roman" w:cs="Times New Roman"/>
        </w:rPr>
        <w:t>Not every state conformed to this pattern</w:t>
      </w:r>
      <w:r w:rsidRPr="00B06341">
        <w:rPr>
          <w:rFonts w:ascii="Times New Roman" w:hAnsi="Times New Roman" w:cs="Times New Roman"/>
        </w:rPr>
        <w:t xml:space="preserve">. </w:t>
      </w:r>
      <w:r w:rsidRPr="00B06341">
        <w:rPr>
          <w:rStyle w:val="StyleUnderline"/>
          <w:rFonts w:ascii="Times New Roman" w:hAnsi="Times New Roman" w:cs="Times New Roman"/>
        </w:rPr>
        <w:t>Maine, Michigan, and Oregon all went for Biden in 2020, and in all three, personal income grew well in excess of the national average. But these states are not outliers in every respect. In all three, Biden’s approval numbers were under water.</w:t>
      </w:r>
    </w:p>
    <w:p w14:paraId="6C6D9823" w14:textId="77777777" w:rsidR="00600CA2" w:rsidRPr="00B06341" w:rsidRDefault="00600CA2" w:rsidP="00600CA2">
      <w:pPr>
        <w:rPr>
          <w:rStyle w:val="StyleUnderline"/>
          <w:rFonts w:ascii="Times New Roman" w:hAnsi="Times New Roman" w:cs="Times New Roman"/>
        </w:rPr>
      </w:pPr>
    </w:p>
    <w:p w14:paraId="437264EF"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What explains </w:t>
      </w:r>
      <w:r w:rsidRPr="00B06341">
        <w:rPr>
          <w:rStyle w:val="StyleUnderline"/>
          <w:rFonts w:ascii="Times New Roman" w:hAnsi="Times New Roman" w:cs="Times New Roman"/>
        </w:rPr>
        <w:t xml:space="preserve">this bizarre circumstance? The Wall Street Journal’s editorial page, </w:t>
      </w:r>
      <w:r w:rsidRPr="00B06341">
        <w:rPr>
          <w:rFonts w:ascii="Times New Roman" w:hAnsi="Times New Roman" w:cs="Times New Roman"/>
        </w:rPr>
        <w:t xml:space="preserve">which lacks my refined palate for paradox, resolves the contradiction by pretending there is none. </w:t>
      </w:r>
      <w:r w:rsidRPr="00B06341">
        <w:rPr>
          <w:rStyle w:val="StyleUnderline"/>
          <w:rFonts w:ascii="Times New Roman" w:hAnsi="Times New Roman" w:cs="Times New Roman"/>
        </w:rPr>
        <w:t>The blue states, it says,</w:t>
      </w:r>
    </w:p>
    <w:p w14:paraId="16970629" w14:textId="77777777" w:rsidR="00600CA2" w:rsidRPr="00B06341" w:rsidRDefault="00600CA2" w:rsidP="00600CA2">
      <w:pPr>
        <w:rPr>
          <w:rFonts w:ascii="Times New Roman" w:hAnsi="Times New Roman" w:cs="Times New Roman"/>
        </w:rPr>
      </w:pPr>
    </w:p>
    <w:p w14:paraId="3AD4047F"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boast high taxes and a high cost of living, which along with Covid lockdowns spurred increased out-migration during the pandemic</w:t>
      </w:r>
      <w:r w:rsidRPr="00B06341">
        <w:rPr>
          <w:rFonts w:ascii="Times New Roman" w:hAnsi="Times New Roman" w:cs="Times New Roman"/>
        </w:rPr>
        <w:t xml:space="preserve">…. States with </w:t>
      </w:r>
      <w:r w:rsidRPr="00B06341">
        <w:rPr>
          <w:rStyle w:val="StyleUnderline"/>
          <w:rFonts w:ascii="Times New Roman" w:hAnsi="Times New Roman" w:cs="Times New Roman"/>
        </w:rPr>
        <w:t xml:space="preserve">higher earnings growth … tend to have lower tax rates as well as fast-growing populations…. More Americans are moving to states where wages are growing faster and their earnings go further. </w:t>
      </w:r>
    </w:p>
    <w:p w14:paraId="72BD5F6A" w14:textId="77777777" w:rsidR="00600CA2" w:rsidRPr="00B06341" w:rsidRDefault="00600CA2" w:rsidP="00600CA2">
      <w:pPr>
        <w:rPr>
          <w:rFonts w:ascii="Times New Roman" w:hAnsi="Times New Roman" w:cs="Times New Roman"/>
        </w:rPr>
      </w:pPr>
    </w:p>
    <w:p w14:paraId="66025932"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This </w:t>
      </w:r>
      <w:r w:rsidRPr="00B06341">
        <w:rPr>
          <w:rStyle w:val="StyleUnderline"/>
          <w:rFonts w:ascii="Times New Roman" w:hAnsi="Times New Roman" w:cs="Times New Roman"/>
        </w:rPr>
        <w:t>doesn’t stand up to scrutiny. People don’t migrate that much at all anymore compared to previous eras</w:t>
      </w:r>
      <w:r w:rsidRPr="00B06341">
        <w:rPr>
          <w:rFonts w:ascii="Times New Roman" w:hAnsi="Times New Roman" w:cs="Times New Roman"/>
        </w:rPr>
        <w:t>; as I’ve written elsewhere, the “</w:t>
      </w:r>
      <w:r w:rsidRPr="00B06341">
        <w:rPr>
          <w:rStyle w:val="StyleUnderline"/>
          <w:rFonts w:ascii="Times New Roman" w:hAnsi="Times New Roman" w:cs="Times New Roman"/>
        </w:rPr>
        <w:t>Go West, Young Man” spirit of following where opportunity leads has greatly diminished</w:t>
      </w:r>
      <w:r w:rsidRPr="00B06341">
        <w:rPr>
          <w:rFonts w:ascii="Times New Roman" w:hAnsi="Times New Roman" w:cs="Times New Roman"/>
        </w:rPr>
        <w:t xml:space="preserve">, to the severe detriment of the national economy. This has </w:t>
      </w:r>
      <w:r w:rsidRPr="00B06341">
        <w:rPr>
          <w:rStyle w:val="StyleUnderline"/>
          <w:rFonts w:ascii="Times New Roman" w:hAnsi="Times New Roman" w:cs="Times New Roman"/>
        </w:rPr>
        <w:t>occurred even as disparities between levels of state taxation have increased</w:t>
      </w:r>
      <w:r w:rsidRPr="00B06341">
        <w:rPr>
          <w:rFonts w:ascii="Times New Roman" w:hAnsi="Times New Roman" w:cs="Times New Roman"/>
        </w:rPr>
        <w:t xml:space="preserve">. Michael </w:t>
      </w:r>
      <w:r w:rsidRPr="00B06341">
        <w:rPr>
          <w:rStyle w:val="StyleUnderline"/>
          <w:rFonts w:ascii="Times New Roman" w:hAnsi="Times New Roman" w:cs="Times New Roman"/>
        </w:rPr>
        <w:t>Mazerov, a senior fellow at the Center on Budget and Policy Priorities, observed in January that in 1990 the combined state and local tax burden in the 10 highest-tax states</w:t>
      </w:r>
      <w:r w:rsidRPr="00B06341">
        <w:rPr>
          <w:rFonts w:ascii="Times New Roman" w:hAnsi="Times New Roman" w:cs="Times New Roman"/>
        </w:rPr>
        <w:t xml:space="preserve"> (</w:t>
      </w:r>
      <w:r w:rsidRPr="00B06341">
        <w:rPr>
          <w:rStyle w:val="StyleUnderline"/>
          <w:rFonts w:ascii="Times New Roman" w:hAnsi="Times New Roman" w:cs="Times New Roman"/>
        </w:rPr>
        <w:t>nearly</w:t>
      </w:r>
      <w:r w:rsidRPr="00B06341">
        <w:rPr>
          <w:rFonts w:ascii="Times New Roman" w:hAnsi="Times New Roman" w:cs="Times New Roman"/>
        </w:rPr>
        <w:t xml:space="preserve"> </w:t>
      </w:r>
      <w:r w:rsidRPr="00B06341">
        <w:rPr>
          <w:rStyle w:val="StyleUnderline"/>
          <w:rFonts w:ascii="Times New Roman" w:hAnsi="Times New Roman" w:cs="Times New Roman"/>
        </w:rPr>
        <w:t>all blue) was 69 percent higher than in states without income taxes</w:t>
      </w:r>
      <w:r w:rsidRPr="00B06341">
        <w:rPr>
          <w:rFonts w:ascii="Times New Roman" w:hAnsi="Times New Roman" w:cs="Times New Roman"/>
        </w:rPr>
        <w:t xml:space="preserve"> (</w:t>
      </w:r>
      <w:r w:rsidRPr="00B06341">
        <w:rPr>
          <w:rStyle w:val="StyleUnderline"/>
          <w:rFonts w:ascii="Times New Roman" w:hAnsi="Times New Roman" w:cs="Times New Roman"/>
        </w:rPr>
        <w:t>nearly all red</w:t>
      </w:r>
      <w:r w:rsidRPr="00B06341">
        <w:rPr>
          <w:rFonts w:ascii="Times New Roman" w:hAnsi="Times New Roman" w:cs="Times New Roman"/>
        </w:rPr>
        <w:t xml:space="preserve">). By </w:t>
      </w:r>
      <w:r w:rsidRPr="00B06341">
        <w:rPr>
          <w:rStyle w:val="StyleUnderline"/>
          <w:rFonts w:ascii="Times New Roman" w:hAnsi="Times New Roman" w:cs="Times New Roman"/>
        </w:rPr>
        <w:t>2020 it was 85 percent higher. Yet interstate migration went down, not up;</w:t>
      </w:r>
      <w:r w:rsidRPr="00B06341">
        <w:rPr>
          <w:rFonts w:ascii="Times New Roman" w:hAnsi="Times New Roman" w:cs="Times New Roman"/>
        </w:rPr>
        <w:t xml:space="preserve"> since </w:t>
      </w:r>
      <w:r w:rsidRPr="00B06341">
        <w:rPr>
          <w:rStyle w:val="StyleUnderline"/>
          <w:rFonts w:ascii="Times New Roman" w:hAnsi="Times New Roman" w:cs="Times New Roman"/>
        </w:rPr>
        <w:t>2010 it’s been 1.5 percent, or half of what it was in earlier decades.</w:t>
      </w:r>
    </w:p>
    <w:p w14:paraId="0324BE64" w14:textId="77777777" w:rsidR="00600CA2" w:rsidRPr="00B06341" w:rsidRDefault="00600CA2" w:rsidP="00600CA2">
      <w:pPr>
        <w:rPr>
          <w:rStyle w:val="Emphasis"/>
          <w:rFonts w:ascii="Times New Roman" w:hAnsi="Times New Roman" w:cs="Times New Roman"/>
        </w:rPr>
      </w:pPr>
      <w:r w:rsidRPr="00B06341">
        <w:rPr>
          <w:rFonts w:ascii="Times New Roman" w:hAnsi="Times New Roman" w:cs="Times New Roman"/>
        </w:rPr>
        <w:t xml:space="preserve">Why do </w:t>
      </w:r>
      <w:r w:rsidRPr="00B06341">
        <w:rPr>
          <w:rStyle w:val="StyleUnderline"/>
          <w:rFonts w:ascii="Times New Roman" w:hAnsi="Times New Roman" w:cs="Times New Roman"/>
        </w:rPr>
        <w:t>people migrate less? Opinions differ</w:t>
      </w:r>
      <w:r w:rsidRPr="00B06341">
        <w:rPr>
          <w:rFonts w:ascii="Times New Roman" w:hAnsi="Times New Roman" w:cs="Times New Roman"/>
        </w:rPr>
        <w:t xml:space="preserve">. Some say it’s because </w:t>
      </w:r>
      <w:r w:rsidRPr="00B06341">
        <w:rPr>
          <w:rStyle w:val="StyleUnderline"/>
          <w:rFonts w:ascii="Times New Roman" w:hAnsi="Times New Roman" w:cs="Times New Roman"/>
        </w:rPr>
        <w:t>families with two working parents are more reliant on grandparents for child care than they used to be</w:t>
      </w:r>
      <w:r w:rsidRPr="00B06341">
        <w:rPr>
          <w:rFonts w:ascii="Times New Roman" w:hAnsi="Times New Roman" w:cs="Times New Roman"/>
        </w:rPr>
        <w:t xml:space="preserve">. Some (I’m in this camp) say it’s because </w:t>
      </w:r>
      <w:r w:rsidRPr="00B06341">
        <w:rPr>
          <w:rStyle w:val="StyleUnderline"/>
          <w:rFonts w:ascii="Times New Roman" w:hAnsi="Times New Roman" w:cs="Times New Roman"/>
        </w:rPr>
        <w:t>economic opportunity is now stratified by educational attainment</w:t>
      </w:r>
      <w:r w:rsidRPr="00B06341">
        <w:rPr>
          <w:rFonts w:ascii="Times New Roman" w:hAnsi="Times New Roman" w:cs="Times New Roman"/>
        </w:rPr>
        <w:t xml:space="preserve">, rendering a </w:t>
      </w:r>
      <w:r w:rsidRPr="00B06341">
        <w:rPr>
          <w:rStyle w:val="StyleUnderline"/>
          <w:rFonts w:ascii="Times New Roman" w:hAnsi="Times New Roman" w:cs="Times New Roman"/>
        </w:rPr>
        <w:t>move to, say, San Francisco more plausible for a computer programmer with a graduate degree than for a data-entry clerk with an associate’s degree.</w:t>
      </w:r>
      <w:r w:rsidRPr="00B06341">
        <w:rPr>
          <w:rFonts w:ascii="Times New Roman" w:hAnsi="Times New Roman" w:cs="Times New Roman"/>
        </w:rPr>
        <w:t xml:space="preserve"> The </w:t>
      </w:r>
      <w:r w:rsidRPr="00B06341">
        <w:rPr>
          <w:rStyle w:val="StyleUnderline"/>
          <w:rFonts w:ascii="Times New Roman" w:hAnsi="Times New Roman" w:cs="Times New Roman"/>
        </w:rPr>
        <w:t>data clerk might boost his wage, but not sufficiently to cover the higher cost of living</w:t>
      </w:r>
      <w:r w:rsidRPr="00B06341">
        <w:rPr>
          <w:rFonts w:ascii="Times New Roman" w:hAnsi="Times New Roman" w:cs="Times New Roman"/>
        </w:rPr>
        <w:t xml:space="preserve">. Indeed, to the extent that economic migration persists, it’s </w:t>
      </w:r>
      <w:r w:rsidRPr="00B06341">
        <w:rPr>
          <w:rStyle w:val="StyleUnderline"/>
          <w:rFonts w:ascii="Times New Roman" w:hAnsi="Times New Roman" w:cs="Times New Roman"/>
        </w:rPr>
        <w:t>often not toward economic opportunity but away from it, because places with less economic opportunity have cheaper housing.</w:t>
      </w:r>
      <w:r w:rsidRPr="00B06341">
        <w:rPr>
          <w:rFonts w:ascii="Times New Roman" w:hAnsi="Times New Roman" w:cs="Times New Roman"/>
        </w:rPr>
        <w:t xml:space="preserve"> </w:t>
      </w:r>
      <w:r w:rsidRPr="00B06341">
        <w:rPr>
          <w:rStyle w:val="Emphasis"/>
          <w:rFonts w:ascii="Times New Roman" w:hAnsi="Times New Roman" w:cs="Times New Roman"/>
        </w:rPr>
        <w:t>Some studies argue that state tax policies influence migration significantly,</w:t>
      </w:r>
      <w:r w:rsidRPr="00B06341">
        <w:rPr>
          <w:rFonts w:ascii="Times New Roman" w:hAnsi="Times New Roman" w:cs="Times New Roman"/>
        </w:rPr>
        <w:t xml:space="preserve"> especially since the state and local tax deduction for federal income tax was eliminated in 2017. But </w:t>
      </w:r>
      <w:r w:rsidRPr="00B06341">
        <w:rPr>
          <w:rStyle w:val="Emphasis"/>
          <w:rFonts w:ascii="Times New Roman" w:hAnsi="Times New Roman" w:cs="Times New Roman"/>
        </w:rPr>
        <w:t>the authors of these studies seldom consider that for the average worker, housing weighs much more heavily than a state income tax in any cost-of-living calculation.</w:t>
      </w:r>
    </w:p>
    <w:p w14:paraId="33A8B308" w14:textId="77777777" w:rsidR="00600CA2" w:rsidRPr="00B06341" w:rsidRDefault="00600CA2" w:rsidP="00600CA2">
      <w:pPr>
        <w:rPr>
          <w:rFonts w:ascii="Times New Roman" w:hAnsi="Times New Roman" w:cs="Times New Roman"/>
        </w:rPr>
      </w:pPr>
    </w:p>
    <w:p w14:paraId="69E9164B"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lastRenderedPageBreak/>
        <w:t xml:space="preserve">All right, then. We’ve established that </w:t>
      </w:r>
      <w:r w:rsidRPr="00B06341">
        <w:rPr>
          <w:rStyle w:val="StyleUnderline"/>
          <w:rFonts w:ascii="Times New Roman" w:hAnsi="Times New Roman" w:cs="Times New Roman"/>
        </w:rPr>
        <w:t>the red states’ larger growth in personal income isn’t likely explained by state governance. And while Bidenomics helps account for the general prosperity enlivening the national economy, I see no evidence that the president is deliberately targeting economic stimulus to people who despise him. So what’s happening?</w:t>
      </w:r>
    </w:p>
    <w:p w14:paraId="2E092AAA" w14:textId="77777777" w:rsidR="00600CA2" w:rsidRPr="00B06341" w:rsidRDefault="00600CA2" w:rsidP="00600CA2">
      <w:pPr>
        <w:rPr>
          <w:rFonts w:ascii="Times New Roman" w:hAnsi="Times New Roman" w:cs="Times New Roman"/>
        </w:rPr>
      </w:pPr>
    </w:p>
    <w:p w14:paraId="30B6996B"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I think it relates to something I wrote about earlier this week: </w:t>
      </w:r>
      <w:r w:rsidRPr="00B06341">
        <w:rPr>
          <w:rStyle w:val="StyleUnderline"/>
          <w:rFonts w:ascii="Times New Roman" w:hAnsi="Times New Roman" w:cs="Times New Roman"/>
        </w:rPr>
        <w:t xml:space="preserve">the rapid increase in wages that occurred during the labor shortage that followed Covid’s peak, a period known as the </w:t>
      </w:r>
      <w:r w:rsidRPr="00B06341">
        <w:rPr>
          <w:rStyle w:val="Emphasis"/>
          <w:rFonts w:ascii="Times New Roman" w:hAnsi="Times New Roman" w:cs="Times New Roman"/>
        </w:rPr>
        <w:t>Great Resignation.</w:t>
      </w:r>
      <w:r w:rsidRPr="00B06341">
        <w:rPr>
          <w:rFonts w:ascii="Times New Roman" w:hAnsi="Times New Roman" w:cs="Times New Roman"/>
        </w:rPr>
        <w:t xml:space="preserve"> (It’s over now.) This </w:t>
      </w:r>
      <w:r w:rsidRPr="00B06341">
        <w:rPr>
          <w:rStyle w:val="StyleUnderline"/>
          <w:rFonts w:ascii="Times New Roman" w:hAnsi="Times New Roman" w:cs="Times New Roman"/>
        </w:rPr>
        <w:t>wage increase was heavily tilted toward low-wage workers.</w:t>
      </w:r>
      <w:r w:rsidRPr="00B06341">
        <w:rPr>
          <w:rFonts w:ascii="Times New Roman" w:hAnsi="Times New Roman" w:cs="Times New Roman"/>
        </w:rPr>
        <w:t xml:space="preserve"> It was </w:t>
      </w:r>
      <w:r w:rsidRPr="00B06341">
        <w:rPr>
          <w:rStyle w:val="StyleUnderline"/>
          <w:rFonts w:ascii="Times New Roman" w:hAnsi="Times New Roman" w:cs="Times New Roman"/>
        </w:rPr>
        <w:t>so large</w:t>
      </w:r>
      <w:r w:rsidRPr="00B06341">
        <w:rPr>
          <w:rFonts w:ascii="Times New Roman" w:hAnsi="Times New Roman" w:cs="Times New Roman"/>
        </w:rPr>
        <w:t xml:space="preserve"> that economists David Autor of MIT and Arindrajit Dube of the University of Massachusetts, along with Annie McGrew, a </w:t>
      </w:r>
      <w:r w:rsidRPr="00B06341">
        <w:rPr>
          <w:rStyle w:val="StyleUnderline"/>
          <w:rFonts w:ascii="Times New Roman" w:hAnsi="Times New Roman" w:cs="Times New Roman"/>
        </w:rPr>
        <w:t>graduate student in economics at UMass, reported in March that it reversed one-quarter of a four-decade runup in wage inequality</w:t>
      </w:r>
      <w:r w:rsidRPr="00B06341">
        <w:rPr>
          <w:rFonts w:ascii="Times New Roman" w:hAnsi="Times New Roman" w:cs="Times New Roman"/>
        </w:rPr>
        <w:t xml:space="preserve"> </w:t>
      </w:r>
      <w:r w:rsidRPr="00B06341">
        <w:rPr>
          <w:rStyle w:val="StyleUnderline"/>
          <w:rFonts w:ascii="Times New Roman" w:hAnsi="Times New Roman" w:cs="Times New Roman"/>
        </w:rPr>
        <w:t>between the bottom 10 percent in the income distribution and the top 10 percent.</w:t>
      </w:r>
    </w:p>
    <w:p w14:paraId="682879A8" w14:textId="77777777" w:rsidR="00600CA2" w:rsidRPr="00B06341" w:rsidRDefault="00600CA2" w:rsidP="00600CA2">
      <w:pPr>
        <w:pStyle w:val="Heading3"/>
        <w:rPr>
          <w:rFonts w:ascii="Times New Roman" w:hAnsi="Times New Roman" w:cs="Times New Roman"/>
        </w:rPr>
      </w:pPr>
      <w:bookmarkStart w:id="84" w:name="_Toc140420862"/>
      <w:r w:rsidRPr="00B06341">
        <w:rPr>
          <w:rFonts w:ascii="Times New Roman" w:hAnsi="Times New Roman" w:cs="Times New Roman"/>
        </w:rPr>
        <w:lastRenderedPageBreak/>
        <w:t>Brink</w:t>
      </w:r>
      <w:bookmarkEnd w:id="84"/>
    </w:p>
    <w:p w14:paraId="73D00F6C" w14:textId="77777777" w:rsidR="00600CA2" w:rsidRPr="00B06341" w:rsidRDefault="00600CA2" w:rsidP="00600CA2">
      <w:pPr>
        <w:rPr>
          <w:rFonts w:ascii="Times New Roman" w:hAnsi="Times New Roman" w:cs="Times New Roman"/>
        </w:rPr>
      </w:pPr>
    </w:p>
    <w:p w14:paraId="0FECA9EF"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Biden’s economic approval rating low now – any new hits doom his reelection</w:t>
      </w:r>
    </w:p>
    <w:p w14:paraId="053FE781"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Werschkul, Yahoo Finance Washington correspondent, 6-18-23</w:t>
      </w:r>
    </w:p>
    <w:p w14:paraId="7FA103B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[Ben, 6-18-23, Yahoo Finance, “Why Biden Polls So Low On The Economy – And What Is He Trying To Do About It”, </w:t>
      </w:r>
      <w:hyperlink r:id="rId132" w:history="1">
        <w:r w:rsidRPr="00B06341">
          <w:rPr>
            <w:rStyle w:val="Hyperlink"/>
            <w:rFonts w:ascii="Times New Roman" w:hAnsi="Times New Roman" w:cs="Times New Roman"/>
          </w:rPr>
          <w:t>https://finance.yahoo.com/news/why-biden-polls-so-low-on-the-economy--and-what-he-is-trying-to-do-about-it-142504457.html</w:t>
        </w:r>
      </w:hyperlink>
      <w:r w:rsidRPr="00B06341">
        <w:rPr>
          <w:rFonts w:ascii="Times New Roman" w:hAnsi="Times New Roman" w:cs="Times New Roman"/>
        </w:rPr>
        <w:t>, accessed 7-15-23, EH]</w:t>
      </w:r>
    </w:p>
    <w:p w14:paraId="5F19A5F4" w14:textId="77777777" w:rsidR="00600CA2" w:rsidRPr="00B06341" w:rsidRDefault="00600CA2" w:rsidP="00600CA2">
      <w:pPr>
        <w:rPr>
          <w:rFonts w:ascii="Times New Roman" w:hAnsi="Times New Roman" w:cs="Times New Roman"/>
          <w:color w:val="000000" w:themeColor="text1"/>
          <w:u w:val="single"/>
        </w:rPr>
      </w:pPr>
      <w:r w:rsidRPr="00B06341">
        <w:rPr>
          <w:rFonts w:ascii="Times New Roman" w:hAnsi="Times New Roman" w:cs="Times New Roman"/>
          <w:color w:val="000000" w:themeColor="text1"/>
        </w:rPr>
        <w:t xml:space="preserve">It’s a feature of Biden’s 2024 re-election effort so far that is surely causing heartburn in his inner circle: </w:t>
      </w:r>
      <w:r w:rsidRPr="00B06341">
        <w:rPr>
          <w:rFonts w:ascii="Times New Roman" w:hAnsi="Times New Roman" w:cs="Times New Roman"/>
          <w:color w:val="000000" w:themeColor="text1"/>
          <w:u w:val="single"/>
        </w:rPr>
        <w:t>not only are the president’s overall approval ratings low but voters usually rate his performance on the crucial issue of the economy even lower.</w:t>
      </w:r>
    </w:p>
    <w:p w14:paraId="76006D4F"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Here are just a few examples from recent weeks. </w:t>
      </w:r>
      <w:r w:rsidRPr="00B06341">
        <w:rPr>
          <w:rFonts w:ascii="Times New Roman" w:hAnsi="Times New Roman" w:cs="Times New Roman"/>
          <w:color w:val="000000" w:themeColor="text1"/>
          <w:u w:val="single"/>
        </w:rPr>
        <w:t>A </w:t>
      </w:r>
      <w:hyperlink r:id="rId133" w:tgtFrame="_blank" w:history="1">
        <w:r w:rsidRPr="00B06341">
          <w:rPr>
            <w:rStyle w:val="Hyperlink"/>
            <w:rFonts w:ascii="Times New Roman" w:hAnsi="Times New Roman" w:cs="Times New Roman"/>
            <w:color w:val="000000" w:themeColor="text1"/>
          </w:rPr>
          <w:t>Harvard/Harris poll</w:t>
        </w:r>
      </w:hyperlink>
      <w:r w:rsidRPr="00B06341">
        <w:rPr>
          <w:rFonts w:ascii="Times New Roman" w:hAnsi="Times New Roman" w:cs="Times New Roman"/>
          <w:color w:val="000000" w:themeColor="text1"/>
          <w:u w:val="single"/>
        </w:rPr>
        <w:t> has Biden’s approval rating at 43% with his economic rating down at 39%.</w:t>
      </w:r>
      <w:r w:rsidRPr="00B06341">
        <w:rPr>
          <w:rFonts w:ascii="Times New Roman" w:hAnsi="Times New Roman" w:cs="Times New Roman"/>
          <w:color w:val="000000" w:themeColor="text1"/>
        </w:rPr>
        <w:t xml:space="preserve"> A </w:t>
      </w:r>
      <w:hyperlink r:id="rId134" w:tgtFrame="_blank" w:history="1">
        <w:r w:rsidRPr="00B06341">
          <w:rPr>
            <w:rStyle w:val="Hyperlink"/>
            <w:rFonts w:ascii="Times New Roman" w:hAnsi="Times New Roman" w:cs="Times New Roman"/>
            <w:color w:val="000000" w:themeColor="text1"/>
          </w:rPr>
          <w:t>CBS/YouGov</w:t>
        </w:r>
      </w:hyperlink>
      <w:r w:rsidRPr="00B06341">
        <w:rPr>
          <w:rFonts w:ascii="Times New Roman" w:hAnsi="Times New Roman" w:cs="Times New Roman"/>
          <w:color w:val="000000" w:themeColor="text1"/>
        </w:rPr>
        <w:t> survey has the president with an approval rating of 41% and an economic rating down at 36%. </w:t>
      </w:r>
      <w:hyperlink r:id="rId135" w:tgtFrame="_blank" w:history="1">
        <w:r w:rsidRPr="00B06341">
          <w:rPr>
            <w:rStyle w:val="Hyperlink"/>
            <w:rFonts w:ascii="Times New Roman" w:hAnsi="Times New Roman" w:cs="Times New Roman"/>
            <w:color w:val="000000" w:themeColor="text1"/>
          </w:rPr>
          <w:t>Reuters/Ipsos has the numbers</w:t>
        </w:r>
      </w:hyperlink>
      <w:r w:rsidRPr="00B06341">
        <w:rPr>
          <w:rFonts w:ascii="Times New Roman" w:hAnsi="Times New Roman" w:cs="Times New Roman"/>
          <w:color w:val="000000" w:themeColor="text1"/>
        </w:rPr>
        <w:t> coming in at 41% and 35%, respectively.</w:t>
      </w:r>
    </w:p>
    <w:p w14:paraId="096E7094"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Voters' negative views of the country's (and their own) economic prospects present an immediate challenge to Biden's effort to secure a secon</w:t>
      </w:r>
      <w:r w:rsidRPr="00B06341">
        <w:rPr>
          <w:rFonts w:ascii="Times New Roman" w:hAnsi="Times New Roman" w:cs="Times New Roman"/>
          <w:color w:val="000000" w:themeColor="text1"/>
          <w:u w:val="single"/>
        </w:rPr>
        <w:lastRenderedPageBreak/>
        <w:t>d term</w:t>
      </w:r>
      <w:r w:rsidRPr="00B06341">
        <w:rPr>
          <w:rFonts w:ascii="Times New Roman" w:hAnsi="Times New Roman" w:cs="Times New Roman"/>
          <w:color w:val="000000" w:themeColor="text1"/>
        </w:rPr>
        <w:t>. His cellar-level numbers also haven't been moving in spite of an actual economy that has been defying expectations and producing positive headlines for months now.</w:t>
      </w:r>
    </w:p>
    <w:p w14:paraId="6CE1A16C"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Jim Kessler, the VP for policy at think tank Third Way, was recently asked to explain the disconnect. </w:t>
      </w:r>
      <w:r w:rsidRPr="00B06341">
        <w:rPr>
          <w:rFonts w:ascii="Times New Roman" w:hAnsi="Times New Roman" w:cs="Times New Roman"/>
          <w:color w:val="000000" w:themeColor="text1"/>
          <w:u w:val="single"/>
        </w:rPr>
        <w:t>He posits that "inflation is a mood changer" adding that </w:t>
      </w:r>
      <w:hyperlink r:id="rId136" w:history="1">
        <w:r w:rsidRPr="00B06341">
          <w:rPr>
            <w:rStyle w:val="Hyperlink"/>
            <w:rFonts w:ascii="Times New Roman" w:hAnsi="Times New Roman" w:cs="Times New Roman"/>
            <w:color w:val="000000" w:themeColor="text1"/>
          </w:rPr>
          <w:t>even as inflation declines</w:t>
        </w:r>
      </w:hyperlink>
      <w:r w:rsidRPr="00B06341">
        <w:rPr>
          <w:rFonts w:ascii="Times New Roman" w:hAnsi="Times New Roman" w:cs="Times New Roman"/>
          <w:color w:val="000000" w:themeColor="text1"/>
          <w:u w:val="single"/>
        </w:rPr>
        <w:t> "there's a lingering effect there" from rising prices as well as the recent years of economic uncertainty</w:t>
      </w:r>
      <w:r w:rsidRPr="00B06341">
        <w:rPr>
          <w:rFonts w:ascii="Times New Roman" w:hAnsi="Times New Roman" w:cs="Times New Roman"/>
          <w:color w:val="000000" w:themeColor="text1"/>
        </w:rPr>
        <w:t>.</w:t>
      </w:r>
    </w:p>
    <w:p w14:paraId="26FAAD43"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The former top aide to Sen. Chuck Schumer, Kessler knows a thing or two about Democratic economic messaging and said in the recent interview that he isn’t overly worried this early on, noting that a slew of presidents from Ronald Reagan to Bill Clinton to Barack Obama faced similar dynamics at this stage before their (ultimately successful) re-election efforts.</w:t>
      </w:r>
    </w:p>
    <w:p w14:paraId="5A1E0A16" w14:textId="77777777" w:rsidR="0000658D"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The White House often pivots to campaign mode about 18 months ahead of election day and, Kessler says, "through the summer and into the fall, when presidents have a successful reelection, this is usually when they start turning it around."</w:t>
      </w:r>
    </w:p>
    <w:p w14:paraId="771966FF" w14:textId="77777777" w:rsidR="0000658D" w:rsidRPr="00B06341" w:rsidRDefault="0000658D" w:rsidP="00600CA2">
      <w:pPr>
        <w:rPr>
          <w:rFonts w:ascii="Times New Roman" w:hAnsi="Times New Roman" w:cs="Times New Roman"/>
          <w:color w:val="000000" w:themeColor="text1"/>
        </w:rPr>
      </w:pPr>
    </w:p>
    <w:p w14:paraId="63E3C757" w14:textId="4D75C296"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Bidenomics are key to climate initiatives – solves climate</w:t>
      </w:r>
    </w:p>
    <w:p w14:paraId="34633B2F"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Wo</w:t>
      </w:r>
      <w:r w:rsidRPr="00B06341">
        <w:rPr>
          <w:rStyle w:val="Style13ptBold"/>
          <w:rFonts w:ascii="Times New Roman" w:hAnsi="Times New Roman" w:cs="Times New Roman"/>
        </w:rPr>
        <w:lastRenderedPageBreak/>
        <w:t>rland, Time magazine senior correspondent, 6-28-23</w:t>
      </w:r>
    </w:p>
    <w:p w14:paraId="5DE24719"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[Justin, 6-28-23, Time Magazine, “Why Climate Change Is Key To ‘Bidenomics’”, </w:t>
      </w:r>
      <w:hyperlink r:id="rId137" w:history="1">
        <w:r w:rsidRPr="00B06341">
          <w:rPr>
            <w:rStyle w:val="Hyperlink"/>
            <w:rFonts w:ascii="Times New Roman" w:hAnsi="Times New Roman" w:cs="Times New Roman"/>
          </w:rPr>
          <w:t>https://time.com/6291001/biden-climate-change-2024-election/</w:t>
        </w:r>
      </w:hyperlink>
      <w:r w:rsidRPr="00B06341">
        <w:rPr>
          <w:rFonts w:ascii="Times New Roman" w:hAnsi="Times New Roman" w:cs="Times New Roman"/>
        </w:rPr>
        <w:t>, accessed 7-8-23, EH]</w:t>
      </w:r>
    </w:p>
    <w:p w14:paraId="4CCE7FCB" w14:textId="77777777" w:rsidR="00600CA2" w:rsidRPr="00B06341" w:rsidRDefault="00600CA2" w:rsidP="00600CA2">
      <w:pPr>
        <w:rPr>
          <w:rFonts w:ascii="Times New Roman" w:hAnsi="Times New Roman" w:cs="Times New Roman"/>
          <w:color w:val="000000" w:themeColor="text1"/>
          <w:u w:val="single"/>
        </w:rPr>
      </w:pPr>
      <w:r w:rsidRPr="00B06341">
        <w:rPr>
          <w:rFonts w:ascii="Times New Roman" w:hAnsi="Times New Roman" w:cs="Times New Roman"/>
          <w:color w:val="000000" w:themeColor="text1"/>
          <w:u w:val="single"/>
        </w:rPr>
        <w:t>The Biden Administration is</w:t>
      </w:r>
      <w:r w:rsidRPr="00B06341">
        <w:rPr>
          <w:rFonts w:ascii="Times New Roman" w:hAnsi="Times New Roman" w:cs="Times New Roman"/>
          <w:color w:val="000000" w:themeColor="text1"/>
        </w:rPr>
        <w:t xml:space="preserve"> on tour this week, </w:t>
      </w:r>
      <w:r w:rsidRPr="00B06341">
        <w:rPr>
          <w:rFonts w:ascii="Times New Roman" w:hAnsi="Times New Roman" w:cs="Times New Roman"/>
          <w:color w:val="000000" w:themeColor="text1"/>
          <w:u w:val="single"/>
        </w:rPr>
        <w:t>fanning out across the country to show how money from his landmark spending bills is driving investments in communities across the country.</w:t>
      </w:r>
    </w:p>
    <w:p w14:paraId="2909764C"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lastRenderedPageBreak/>
        <w:t xml:space="preserve">On the surface, the tour has very little to do with climate. Indeed, </w:t>
      </w:r>
      <w:r w:rsidRPr="00B06341">
        <w:rPr>
          <w:rFonts w:ascii="Times New Roman" w:hAnsi="Times New Roman" w:cs="Times New Roman"/>
          <w:color w:val="000000" w:themeColor="text1"/>
          <w:u w:val="single"/>
        </w:rPr>
        <w:t>the</w:t>
      </w:r>
      <w:r w:rsidRPr="00B06341">
        <w:rPr>
          <w:rFonts w:ascii="Times New Roman" w:hAnsi="Times New Roman" w:cs="Times New Roman"/>
          <w:color w:val="000000" w:themeColor="text1"/>
        </w:rPr>
        <w:t xml:space="preserve"> word “</w:t>
      </w:r>
      <w:hyperlink r:id="rId138" w:history="1">
        <w:r w:rsidRPr="00B06341">
          <w:rPr>
            <w:rStyle w:val="Hyperlink"/>
            <w:rFonts w:ascii="Times New Roman" w:hAnsi="Times New Roman" w:cs="Times New Roman"/>
            <w:color w:val="000000" w:themeColor="text1"/>
          </w:rPr>
          <w:t>climate</w:t>
        </w:r>
      </w:hyperlink>
      <w:r w:rsidRPr="00B06341">
        <w:rPr>
          <w:rFonts w:ascii="Times New Roman" w:hAnsi="Times New Roman" w:cs="Times New Roman"/>
          <w:color w:val="000000" w:themeColor="text1"/>
        </w:rPr>
        <w:t>” is mentioned only once in the lengthy </w:t>
      </w:r>
      <w:hyperlink r:id="rId139" w:tgtFrame="_blank" w:history="1">
        <w:r w:rsidRPr="00B06341">
          <w:rPr>
            <w:rStyle w:val="Hyperlink"/>
            <w:rFonts w:ascii="Times New Roman" w:hAnsi="Times New Roman" w:cs="Times New Roman"/>
            <w:color w:val="000000" w:themeColor="text1"/>
          </w:rPr>
          <w:t>White House announcement</w:t>
        </w:r>
      </w:hyperlink>
      <w:r w:rsidRPr="00B06341">
        <w:rPr>
          <w:rFonts w:ascii="Times New Roman" w:hAnsi="Times New Roman" w:cs="Times New Roman"/>
          <w:color w:val="000000" w:themeColor="text1"/>
        </w:rPr>
        <w:t xml:space="preserve">. And yet climate change is everywhere. Vice President Kamala Harris </w:t>
      </w:r>
      <w:r w:rsidRPr="00B06341">
        <w:rPr>
          <w:rFonts w:ascii="Times New Roman" w:hAnsi="Times New Roman" w:cs="Times New Roman"/>
          <w:color w:val="000000" w:themeColor="text1"/>
          <w:u w:val="single"/>
        </w:rPr>
        <w:t>is highlighting communities hard hit by environmental justice challenges</w:t>
      </w:r>
      <w:r w:rsidRPr="00B06341">
        <w:rPr>
          <w:rFonts w:ascii="Times New Roman" w:hAnsi="Times New Roman" w:cs="Times New Roman"/>
          <w:color w:val="000000" w:themeColor="text1"/>
        </w:rPr>
        <w:t xml:space="preserve">. Energy Secretary Jennifer Granholm is driving around the southeast in an electric vehicle, </w:t>
      </w:r>
      <w:r w:rsidRPr="00B06341">
        <w:rPr>
          <w:rFonts w:ascii="Times New Roman" w:hAnsi="Times New Roman" w:cs="Times New Roman"/>
          <w:color w:val="000000" w:themeColor="text1"/>
          <w:u w:val="single"/>
        </w:rPr>
        <w:t>celebrating the growth of a clean-energy economy that will cut emissions.</w:t>
      </w:r>
      <w:r w:rsidRPr="00B06341">
        <w:rPr>
          <w:rFonts w:ascii="Times New Roman" w:hAnsi="Times New Roman" w:cs="Times New Roman"/>
          <w:color w:val="000000" w:themeColor="text1"/>
        </w:rPr>
        <w:t xml:space="preserve"> Environmental Protection Agency head </w:t>
      </w:r>
      <w:hyperlink r:id="rId140" w:history="1">
        <w:r w:rsidRPr="00B06341">
          <w:rPr>
            <w:rStyle w:val="Hyperlink"/>
            <w:rFonts w:ascii="Times New Roman" w:hAnsi="Times New Roman" w:cs="Times New Roman"/>
            <w:color w:val="000000" w:themeColor="text1"/>
          </w:rPr>
          <w:t>Michael Regan</w:t>
        </w:r>
      </w:hyperlink>
      <w:r w:rsidRPr="00B06341">
        <w:rPr>
          <w:rFonts w:ascii="Times New Roman" w:hAnsi="Times New Roman" w:cs="Times New Roman"/>
          <w:color w:val="000000" w:themeColor="text1"/>
        </w:rPr>
        <w:t xml:space="preserve"> is </w:t>
      </w:r>
      <w:r w:rsidRPr="00B06341">
        <w:rPr>
          <w:rFonts w:ascii="Times New Roman" w:hAnsi="Times New Roman" w:cs="Times New Roman"/>
          <w:color w:val="000000" w:themeColor="text1"/>
          <w:u w:val="single"/>
        </w:rPr>
        <w:t>announcing funding for a rooftop solar program in Vermont</w:t>
      </w:r>
      <w:r w:rsidRPr="00B06341">
        <w:rPr>
          <w:rFonts w:ascii="Times New Roman" w:hAnsi="Times New Roman" w:cs="Times New Roman"/>
          <w:color w:val="000000" w:themeColor="text1"/>
        </w:rPr>
        <w:t xml:space="preserve">. </w:t>
      </w:r>
      <w:r w:rsidRPr="00B06341">
        <w:rPr>
          <w:rFonts w:ascii="Times New Roman" w:hAnsi="Times New Roman" w:cs="Times New Roman"/>
          <w:color w:val="000000" w:themeColor="text1"/>
          <w:u w:val="single"/>
        </w:rPr>
        <w:t>Even</w:t>
      </w:r>
      <w:r w:rsidRPr="00B06341">
        <w:rPr>
          <w:rFonts w:ascii="Times New Roman" w:hAnsi="Times New Roman" w:cs="Times New Roman"/>
          <w:color w:val="000000" w:themeColor="text1"/>
        </w:rPr>
        <w:t xml:space="preserve"> Education Secretary Miguel Cardona, whose department doesn’t come to mind when one thinks of climate policy, is </w:t>
      </w:r>
      <w:r w:rsidRPr="00B06341">
        <w:rPr>
          <w:rFonts w:ascii="Times New Roman" w:hAnsi="Times New Roman" w:cs="Times New Roman"/>
          <w:color w:val="000000" w:themeColor="text1"/>
          <w:u w:val="single"/>
        </w:rPr>
        <w:t>visiting training programs designed to prepare Americans to work in the</w:t>
      </w:r>
      <w:r w:rsidRPr="00B06341">
        <w:rPr>
          <w:rFonts w:ascii="Times New Roman" w:hAnsi="Times New Roman" w:cs="Times New Roman"/>
          <w:color w:val="000000" w:themeColor="text1"/>
          <w:u w:val="single"/>
        </w:rPr>
        <w:lastRenderedPageBreak/>
        <w:t xml:space="preserve"> clean energy sector</w:t>
      </w:r>
      <w:r w:rsidRPr="00B06341">
        <w:rPr>
          <w:rFonts w:ascii="Times New Roman" w:hAnsi="Times New Roman" w:cs="Times New Roman"/>
          <w:color w:val="000000" w:themeColor="text1"/>
        </w:rPr>
        <w:t>.</w:t>
      </w:r>
    </w:p>
    <w:p w14:paraId="6B0C1C7F"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The tour is</w:t>
      </w:r>
      <w:r w:rsidRPr="00B06341">
        <w:rPr>
          <w:rFonts w:ascii="Times New Roman" w:hAnsi="Times New Roman" w:cs="Times New Roman"/>
          <w:color w:val="000000" w:themeColor="text1"/>
        </w:rPr>
        <w:t xml:space="preserve"> formally non-political, an opportunity to showcase the advances driven by President Joe Biden’s policies. But it’s also </w:t>
      </w:r>
      <w:r w:rsidRPr="00B06341">
        <w:rPr>
          <w:rFonts w:ascii="Times New Roman" w:hAnsi="Times New Roman" w:cs="Times New Roman"/>
          <w:color w:val="000000" w:themeColor="text1"/>
          <w:u w:val="single"/>
        </w:rPr>
        <w:t>a precursor to the presidential campaign</w:t>
      </w:r>
      <w:r w:rsidRPr="00B06341">
        <w:rPr>
          <w:rFonts w:ascii="Times New Roman" w:hAnsi="Times New Roman" w:cs="Times New Roman"/>
          <w:color w:val="000000" w:themeColor="text1"/>
        </w:rPr>
        <w:t xml:space="preserve">. With an election next year, </w:t>
      </w:r>
      <w:r w:rsidRPr="00B06341">
        <w:rPr>
          <w:rFonts w:ascii="Times New Roman" w:hAnsi="Times New Roman" w:cs="Times New Roman"/>
          <w:color w:val="000000" w:themeColor="text1"/>
          <w:u w:val="single"/>
        </w:rPr>
        <w:t>Biden needs to hammer home to voters that he’s getting things done</w:t>
      </w:r>
      <w:r w:rsidRPr="00B06341">
        <w:rPr>
          <w:rFonts w:ascii="Times New Roman" w:hAnsi="Times New Roman" w:cs="Times New Roman"/>
          <w:color w:val="000000" w:themeColor="text1"/>
        </w:rPr>
        <w:t>. “The best things we’re doing, because it’s pretty hard to argue against them, don’t always sizzle,” Transportation Secretary Pete Buttigieg told TIME earlier this month. “Which is one of the reasons why it’s important to make up for that dynamic by physically getting out there.”</w:t>
      </w:r>
    </w:p>
    <w:p w14:paraId="4AAE1AA3"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It’s striking that, in this case, </w:t>
      </w:r>
      <w:r w:rsidRPr="00B06341">
        <w:rPr>
          <w:rFonts w:ascii="Times New Roman" w:hAnsi="Times New Roman" w:cs="Times New Roman"/>
          <w:color w:val="000000" w:themeColor="text1"/>
          <w:u w:val="single"/>
        </w:rPr>
        <w:t>those big accomplishments tie back to climate</w:t>
      </w:r>
      <w:r w:rsidRPr="00B06341">
        <w:rPr>
          <w:rFonts w:ascii="Times New Roman" w:hAnsi="Times New Roman" w:cs="Times New Roman"/>
          <w:color w:val="000000" w:themeColor="text1"/>
        </w:rPr>
        <w:t>.</w:t>
      </w:r>
    </w:p>
    <w:p w14:paraId="1440CBA4"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Taking action on climate is popular. A </w:t>
      </w:r>
      <w:hyperlink r:id="rId141" w:tgtFrame="_blank" w:history="1">
        <w:r w:rsidRPr="00B06341">
          <w:rPr>
            <w:rStyle w:val="Hyperlink"/>
            <w:rFonts w:ascii="Times New Roman" w:hAnsi="Times New Roman" w:cs="Times New Roman"/>
            <w:color w:val="000000" w:themeColor="text1"/>
          </w:rPr>
          <w:t>Pew poll</w:t>
        </w:r>
      </w:hyperlink>
      <w:r w:rsidRPr="00B06341">
        <w:rPr>
          <w:rFonts w:ascii="Times New Roman" w:hAnsi="Times New Roman" w:cs="Times New Roman"/>
          <w:color w:val="000000" w:themeColor="text1"/>
        </w:rPr>
        <w:t> released Wednesday shows that 82% of Americans support the increased development of solar power and three-quarters favor more wind turbines. Nonetheless, it would be foolish to think that climate action will all of the sudden become a big campaign issue next year. After all, polling has consistently shown that inflation and the economy remain top of mind for votes.</w:t>
      </w:r>
    </w:p>
    <w:p w14:paraId="14D0FFB0"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But by integrating climate and economic policy from the get-go, Biden has elevated climate change, both in terms of retail politics and policymaking. Biden’s economic successes are his climate successes, and talking about one requires at least implicitly talking about the other.</w:t>
      </w:r>
    </w:p>
    <w:p w14:paraId="30EDC3C0"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At the core of this is the </w:t>
      </w:r>
      <w:hyperlink r:id="rId142" w:history="1">
        <w:r w:rsidRPr="00B06341">
          <w:rPr>
            <w:rStyle w:val="Hyperlink"/>
            <w:rFonts w:ascii="Times New Roman" w:hAnsi="Times New Roman" w:cs="Times New Roman"/>
            <w:color w:val="000000" w:themeColor="text1"/>
          </w:rPr>
          <w:t>Inflation Reduction Act</w:t>
        </w:r>
      </w:hyperlink>
      <w:r w:rsidRPr="00B06341">
        <w:rPr>
          <w:rFonts w:ascii="Times New Roman" w:hAnsi="Times New Roman" w:cs="Times New Roman"/>
          <w:color w:val="000000" w:themeColor="text1"/>
        </w:rPr>
        <w:t>. Since its passage last August, manufacturers of clean energy technology—like solar panels and batteries—have announced dozens of new investments in the southeast. Vehicle manufacturers have proposed new electric vehicle facilities in the midwest. And energy companies have thrown billions at hydrogen </w:t>
      </w:r>
      <w:hyperlink r:id="rId143" w:history="1">
        <w:r w:rsidRPr="00B06341">
          <w:rPr>
            <w:rStyle w:val="Hyperlink"/>
            <w:rFonts w:ascii="Times New Roman" w:hAnsi="Times New Roman" w:cs="Times New Roman"/>
            <w:color w:val="000000" w:themeColor="text1"/>
          </w:rPr>
          <w:t>projects in Texas</w:t>
        </w:r>
      </w:hyperlink>
      <w:r w:rsidRPr="00B06341">
        <w:rPr>
          <w:rFonts w:ascii="Times New Roman" w:hAnsi="Times New Roman" w:cs="Times New Roman"/>
          <w:color w:val="000000" w:themeColor="text1"/>
        </w:rPr>
        <w:t>. All this adds up to a new dynamic where the Administration showing off jobs created now also means highlighting the need to address climate change.</w:t>
      </w:r>
    </w:p>
    <w:p w14:paraId="2C7B7B29" w14:textId="77777777" w:rsidR="00600CA2" w:rsidRPr="00B06341" w:rsidRDefault="00600CA2" w:rsidP="00600CA2">
      <w:pPr>
        <w:rPr>
          <w:rFonts w:ascii="Times New Roman" w:hAnsi="Times New Roman" w:cs="Times New Roman"/>
          <w:color w:val="000000" w:themeColor="text1"/>
          <w:u w:val="single"/>
        </w:rPr>
      </w:pPr>
      <w:r w:rsidRPr="00B06341">
        <w:rPr>
          <w:rFonts w:ascii="Times New Roman" w:hAnsi="Times New Roman" w:cs="Times New Roman"/>
          <w:color w:val="000000" w:themeColor="text1"/>
        </w:rPr>
        <w:t xml:space="preserve">As members of the Administration hop around the country, </w:t>
      </w:r>
      <w:r w:rsidRPr="00B06341">
        <w:rPr>
          <w:rFonts w:ascii="Times New Roman" w:hAnsi="Times New Roman" w:cs="Times New Roman"/>
          <w:color w:val="000000" w:themeColor="text1"/>
          <w:u w:val="single"/>
        </w:rPr>
        <w:t>the White House has tried to coin the phrase “Bidenomics”</w:t>
      </w:r>
      <w:r w:rsidRPr="00B06341">
        <w:rPr>
          <w:rFonts w:ascii="Times New Roman" w:hAnsi="Times New Roman" w:cs="Times New Roman"/>
          <w:color w:val="000000" w:themeColor="text1"/>
        </w:rPr>
        <w:t xml:space="preserve"> to refer to the use of big investments to grow the economy from the “middle out and the bottom up.” I’ll leave it to economics commentators to weigh in on that contention. But, from a climate </w:t>
      </w:r>
      <w:r w:rsidRPr="00B06341">
        <w:rPr>
          <w:rFonts w:ascii="Times New Roman" w:hAnsi="Times New Roman" w:cs="Times New Roman"/>
          <w:color w:val="000000" w:themeColor="text1"/>
        </w:rPr>
        <w:lastRenderedPageBreak/>
        <w:t xml:space="preserve">perspective, </w:t>
      </w:r>
      <w:r w:rsidRPr="00B06341">
        <w:rPr>
          <w:rFonts w:ascii="Times New Roman" w:hAnsi="Times New Roman" w:cs="Times New Roman"/>
          <w:color w:val="000000" w:themeColor="text1"/>
          <w:u w:val="single"/>
        </w:rPr>
        <w:t>Bidenomics might refer to using climate-related investments to kickstart the economy.</w:t>
      </w:r>
    </w:p>
    <w:p w14:paraId="1830A8A4" w14:textId="77777777" w:rsidR="00600CA2" w:rsidRPr="00B06341" w:rsidRDefault="00600CA2" w:rsidP="00600CA2">
      <w:pPr>
        <w:rPr>
          <w:rFonts w:ascii="Times New Roman" w:hAnsi="Times New Roman" w:cs="Times New Roman"/>
          <w:color w:val="000000" w:themeColor="text1"/>
          <w:u w:val="single"/>
        </w:rPr>
      </w:pPr>
    </w:p>
    <w:p w14:paraId="1DC25FC4"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Biden’s upcoming economic policies are expected to improve inflation</w:t>
      </w:r>
    </w:p>
    <w:p w14:paraId="44E0A0EB"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Bose and Hunnicutt, Reuters White House reporters, 6-30-23</w:t>
      </w:r>
    </w:p>
    <w:p w14:paraId="788A327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[Nandita and Trevor, 6-30-23, Reuters, “Biden Tries To Flip Skeptical Americans On His Economic Plan”, </w:t>
      </w:r>
      <w:hyperlink r:id="rId144" w:history="1">
        <w:r w:rsidRPr="00B06341">
          <w:rPr>
            <w:rStyle w:val="Hyperlink"/>
            <w:rFonts w:ascii="Times New Roman" w:hAnsi="Times New Roman" w:cs="Times New Roman"/>
          </w:rPr>
          <w:t>https://www.reuters.com/world/us/biden-tries-flip-skeptical-americans-his-economic-plan-2023-06-28/</w:t>
        </w:r>
      </w:hyperlink>
      <w:r w:rsidRPr="00B06341">
        <w:rPr>
          <w:rFonts w:ascii="Times New Roman" w:hAnsi="Times New Roman" w:cs="Times New Roman"/>
        </w:rPr>
        <w:t>, accessed 7-8-23, EH]</w:t>
      </w:r>
    </w:p>
    <w:p w14:paraId="68BF9417"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lastRenderedPageBreak/>
        <w:t>U.S. President Joe Biden worked to lift Americans' dour mood about the economy with </w:t>
      </w:r>
      <w:hyperlink r:id="rId145" w:history="1">
        <w:r w:rsidRPr="00B06341">
          <w:rPr>
            <w:rStyle w:val="Hyperlink"/>
            <w:rFonts w:ascii="Times New Roman" w:hAnsi="Times New Roman" w:cs="Times New Roman"/>
            <w:color w:val="000000" w:themeColor="text1"/>
          </w:rPr>
          <w:t>what his aides billed as a major speech</w:t>
        </w:r>
      </w:hyperlink>
      <w:r w:rsidRPr="00B06341">
        <w:rPr>
          <w:rFonts w:ascii="Times New Roman" w:hAnsi="Times New Roman" w:cs="Times New Roman"/>
          <w:color w:val="000000" w:themeColor="text1"/>
        </w:rPr>
        <w:t> on Wednesday, an effort to shore up a top political weakness as he seeks re-election.</w:t>
      </w:r>
    </w:p>
    <w:p w14:paraId="18A1167E"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Biden</w:t>
      </w:r>
      <w:r w:rsidRPr="00B06341">
        <w:rPr>
          <w:rFonts w:ascii="Times New Roman" w:hAnsi="Times New Roman" w:cs="Times New Roman"/>
          <w:color w:val="000000" w:themeColor="text1"/>
        </w:rPr>
        <w:t>, whose two-year term as president has witnessed a </w:t>
      </w:r>
      <w:hyperlink r:id="rId146" w:history="1">
        <w:r w:rsidRPr="00B06341">
          <w:rPr>
            <w:rStyle w:val="Hyperlink"/>
            <w:rFonts w:ascii="Times New Roman" w:hAnsi="Times New Roman" w:cs="Times New Roman"/>
            <w:color w:val="000000" w:themeColor="text1"/>
          </w:rPr>
          <w:t>sharp rebound from the COVID-19 induced recession</w:t>
        </w:r>
      </w:hyperlink>
      <w:r w:rsidRPr="00B06341">
        <w:rPr>
          <w:rFonts w:ascii="Times New Roman" w:hAnsi="Times New Roman" w:cs="Times New Roman"/>
          <w:color w:val="000000" w:themeColor="text1"/>
        </w:rPr>
        <w:t>, has nonetheless </w:t>
      </w:r>
      <w:hyperlink r:id="rId147" w:history="1">
        <w:r w:rsidRPr="00B06341">
          <w:rPr>
            <w:rStyle w:val="Hyperlink"/>
            <w:rFonts w:ascii="Times New Roman" w:hAnsi="Times New Roman" w:cs="Times New Roman"/>
            <w:color w:val="000000" w:themeColor="text1"/>
          </w:rPr>
          <w:t>watched his public approval ratings sag</w:t>
        </w:r>
      </w:hyperlink>
      <w:r w:rsidRPr="00B06341">
        <w:rPr>
          <w:rFonts w:ascii="Times New Roman" w:hAnsi="Times New Roman" w:cs="Times New Roman"/>
          <w:color w:val="000000" w:themeColor="text1"/>
          <w:u w:val="single"/>
        </w:rPr>
        <w:t> under the weight of voter anxieties about the direction of the economy.</w:t>
      </w:r>
    </w:p>
    <w:p w14:paraId="76E894F8" w14:textId="77777777" w:rsidR="00600CA2" w:rsidRPr="00B06341" w:rsidRDefault="00600CA2" w:rsidP="00600CA2">
      <w:pPr>
        <w:rPr>
          <w:rFonts w:ascii="Times New Roman" w:hAnsi="Times New Roman" w:cs="Times New Roman"/>
          <w:color w:val="000000" w:themeColor="text1"/>
          <w:u w:val="single"/>
        </w:rPr>
      </w:pPr>
      <w:r w:rsidRPr="00B06341">
        <w:rPr>
          <w:rFonts w:ascii="Times New Roman" w:hAnsi="Times New Roman" w:cs="Times New Roman"/>
          <w:color w:val="000000" w:themeColor="text1"/>
        </w:rPr>
        <w:t xml:space="preserve">Job creation and low unemployment are the positives while </w:t>
      </w:r>
      <w:r w:rsidRPr="00B06341">
        <w:rPr>
          <w:rFonts w:ascii="Times New Roman" w:hAnsi="Times New Roman" w:cs="Times New Roman"/>
          <w:color w:val="000000" w:themeColor="text1"/>
          <w:u w:val="single"/>
        </w:rPr>
        <w:t>elevated inflation and the </w:t>
      </w:r>
      <w:hyperlink r:id="rId148" w:history="1">
        <w:r w:rsidRPr="00B06341">
          <w:rPr>
            <w:rStyle w:val="Hyperlink"/>
            <w:rFonts w:ascii="Times New Roman" w:hAnsi="Times New Roman" w:cs="Times New Roman"/>
            <w:color w:val="000000" w:themeColor="text1"/>
          </w:rPr>
          <w:t>knock-on effects of spiking interest rates</w:t>
        </w:r>
      </w:hyperlink>
      <w:r w:rsidRPr="00B06341">
        <w:rPr>
          <w:rFonts w:ascii="Times New Roman" w:hAnsi="Times New Roman" w:cs="Times New Roman"/>
          <w:color w:val="000000" w:themeColor="text1"/>
          <w:u w:val="single"/>
        </w:rPr>
        <w:t> over the past year in areas such as the housing market have stoked fears of recession.</w:t>
      </w:r>
    </w:p>
    <w:p w14:paraId="53A7ECF2"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Speaking in Chicago, the U.S. president re-introduced his vision of middle-class American prosperity. That includes taxing the wealthy to invest in areas critical to national security, including </w:t>
      </w:r>
      <w:hyperlink r:id="rId149" w:history="1">
        <w:r w:rsidRPr="00B06341">
          <w:rPr>
            <w:rStyle w:val="Hyperlink"/>
            <w:rFonts w:ascii="Times New Roman" w:hAnsi="Times New Roman" w:cs="Times New Roman"/>
            <w:color w:val="000000" w:themeColor="text1"/>
          </w:rPr>
          <w:t>semiconductors</w:t>
        </w:r>
      </w:hyperlink>
      <w:r w:rsidRPr="00B06341">
        <w:rPr>
          <w:rFonts w:ascii="Times New Roman" w:hAnsi="Times New Roman" w:cs="Times New Roman"/>
          <w:color w:val="000000" w:themeColor="text1"/>
        </w:rPr>
        <w:t>; educating workers; and improving economic </w:t>
      </w:r>
      <w:hyperlink r:id="rId150" w:history="1">
        <w:r w:rsidRPr="00B06341">
          <w:rPr>
            <w:rStyle w:val="Hyperlink"/>
            <w:rFonts w:ascii="Times New Roman" w:hAnsi="Times New Roman" w:cs="Times New Roman"/>
            <w:color w:val="000000" w:themeColor="text1"/>
          </w:rPr>
          <w:t>competition</w:t>
        </w:r>
      </w:hyperlink>
      <w:r w:rsidRPr="00B06341">
        <w:rPr>
          <w:rFonts w:ascii="Times New Roman" w:hAnsi="Times New Roman" w:cs="Times New Roman"/>
          <w:color w:val="000000" w:themeColor="text1"/>
        </w:rPr>
        <w:t>, Biden said.</w:t>
      </w:r>
    </w:p>
    <w:p w14:paraId="6C39EDAE"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"This vision is a fundamental break with an economic theory that has failed America's middle class for decades now," Biden said.</w:t>
      </w:r>
    </w:p>
    <w:p w14:paraId="05603063"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More than half of Americans disapprove of how Biden is handing his job, while just 35% of respondents approved of his stewardship of the economy, according to a Reuters/Ipsos poll conducted this month</w:t>
      </w:r>
      <w:r w:rsidRPr="00B06341">
        <w:rPr>
          <w:rFonts w:ascii="Times New Roman" w:hAnsi="Times New Roman" w:cs="Times New Roman"/>
          <w:color w:val="000000" w:themeColor="text1"/>
        </w:rPr>
        <w:lastRenderedPageBreak/>
        <w:t>. Voters rate the economy as their top issue.</w:t>
      </w:r>
    </w:p>
    <w:p w14:paraId="562D0953"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The U.S. economy grew at a 1.3% annualized rate in the first quarter and unemployment was at 3.7% in May, when inflation rose at a 4% year-over-year rate.</w:t>
      </w:r>
    </w:p>
    <w:p w14:paraId="18CB9A4F"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White House aides see those inflation figures as elevated but headed in the right direction under Biden-backed policies</w:t>
      </w:r>
      <w:r w:rsidRPr="00B06341">
        <w:rPr>
          <w:rFonts w:ascii="Times New Roman" w:hAnsi="Times New Roman" w:cs="Times New Roman"/>
          <w:color w:val="000000" w:themeColor="text1"/>
        </w:rPr>
        <w:t xml:space="preserve"> designed to reduce deficit spending and lower costs on a range of products from insulin to concert tickets.</w:t>
      </w:r>
    </w:p>
    <w:p w14:paraId="55EB846B"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Still, Federal Reserve officials have said they think they have </w:t>
      </w:r>
      <w:hyperlink r:id="rId151" w:history="1">
        <w:r w:rsidRPr="00B06341">
          <w:rPr>
            <w:rStyle w:val="Hyperlink"/>
            <w:rFonts w:ascii="Times New Roman" w:hAnsi="Times New Roman" w:cs="Times New Roman"/>
            <w:color w:val="000000" w:themeColor="text1"/>
          </w:rPr>
          <w:t>"a long way to go"</w:t>
        </w:r>
      </w:hyperlink>
      <w:r w:rsidRPr="00B06341">
        <w:rPr>
          <w:rFonts w:ascii="Times New Roman" w:hAnsi="Times New Roman" w:cs="Times New Roman"/>
          <w:color w:val="000000" w:themeColor="text1"/>
        </w:rPr>
        <w:t> to get inflation back down to healthy levels and may need to raise borrowing costs more, which could cause a recession.</w:t>
      </w:r>
    </w:p>
    <w:p w14:paraId="4743CDCB"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Aides are using the term "Bidenomics" to capture the Democratic president's approach, drawing a contrast with the tax-cutting ethos once called "Reaganomics" for its affiliation with Republican former President Ronald Reagan, who left office in 1989.</w:t>
      </w:r>
    </w:p>
    <w:p w14:paraId="0F3AC52F"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"I'm not here to declare victory on the economy. I'm here to say we have a plan that's turning things around incredibly quickly. We have more work to do." He said the next phase would include making the federal tax system fair by eliminating loopholes for the wealthy.</w:t>
      </w:r>
    </w:p>
    <w:p w14:paraId="5CAB46C8"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Whether his message will break through is an open question. The summertime speech came ahead of the July Fourth holiday, 16 months before voters head to the polls and as Republicans sort through a large field of possible candidates led by former President Donald Trump.</w:t>
      </w:r>
    </w:p>
    <w:p w14:paraId="31C75507"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Biden's last major address to the nation, a prime-time </w:t>
      </w:r>
      <w:hyperlink r:id="rId152" w:history="1">
        <w:r w:rsidRPr="00B06341">
          <w:rPr>
            <w:rStyle w:val="Hyperlink"/>
            <w:rFonts w:ascii="Times New Roman" w:hAnsi="Times New Roman" w:cs="Times New Roman"/>
            <w:color w:val="000000" w:themeColor="text1"/>
          </w:rPr>
          <w:t>June 2 Oval Office speech</w:t>
        </w:r>
      </w:hyperlink>
      <w:r w:rsidRPr="00B06341">
        <w:rPr>
          <w:rFonts w:ascii="Times New Roman" w:hAnsi="Times New Roman" w:cs="Times New Roman"/>
          <w:color w:val="000000" w:themeColor="text1"/>
        </w:rPr>
        <w:t> trumpeting a bipartisan deal to end the debt limit crisis, drew an audience of just 6.2 million people and was only picked up by two of the major U.S. broadcast networks, according to research firm Nielsen.</w:t>
      </w:r>
    </w:p>
    <w:p w14:paraId="4715B660"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On Wednesday, Biden's afternoon speech was aired on the major cable news networks.</w:t>
      </w:r>
    </w:p>
    <w:p w14:paraId="270249A2"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Trump has made inflation a key element of his attacks on Biden in the early months of the race.</w:t>
      </w:r>
    </w:p>
    <w:p w14:paraId="1DCF8DA4"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lastRenderedPageBreak/>
        <w:t>"Americans are worse off under Biden," said Republican National Commi</w:t>
      </w:r>
      <w:r w:rsidRPr="00B06341">
        <w:rPr>
          <w:rFonts w:ascii="Times New Roman" w:hAnsi="Times New Roman" w:cs="Times New Roman"/>
          <w:color w:val="000000" w:themeColor="text1"/>
        </w:rPr>
        <w:lastRenderedPageBreak/>
        <w:t>ttee chairwoman Ronna McDaniel in a statement. "Prices continue to skyrocket, and hardworking Americans pay the price for failed 'Bidenomics.'"</w:t>
      </w:r>
    </w:p>
    <w:p w14:paraId="3E79927D"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Biden, 80, is also expected </w:t>
      </w:r>
      <w:hyperlink r:id="rId153" w:history="1">
        <w:r w:rsidRPr="00B06341">
          <w:rPr>
            <w:rStyle w:val="Hyperlink"/>
            <w:rFonts w:ascii="Times New Roman" w:hAnsi="Times New Roman" w:cs="Times New Roman"/>
            <w:color w:val="000000" w:themeColor="text1"/>
          </w:rPr>
          <w:t>to attend a fundraising event</w:t>
        </w:r>
      </w:hyperlink>
      <w:r w:rsidRPr="00B06341">
        <w:rPr>
          <w:rFonts w:ascii="Times New Roman" w:hAnsi="Times New Roman" w:cs="Times New Roman"/>
          <w:color w:val="000000" w:themeColor="text1"/>
        </w:rPr>
        <w:t> while he is in the Chicago area ahead of a federal deadline for fundraising records. He is not expected to face a serious fight for his party's nomination.</w:t>
      </w:r>
    </w:p>
    <w:p w14:paraId="58F58AF1"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The economy will remain strong as long as Bidenomics remain strong as well</w:t>
      </w:r>
    </w:p>
    <w:p w14:paraId="5EE02EF8"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The Philadelphia Inquirer, 6-20-23</w:t>
      </w:r>
    </w:p>
    <w:p w14:paraId="5976BDC1"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[The Editorial Board, 6-20-23, The Philadelphia Inquirer, “Spread The News: US Economy Is Strong Under Biden”, </w:t>
      </w:r>
      <w:hyperlink r:id="rId154" w:history="1">
        <w:r w:rsidRPr="00B06341">
          <w:rPr>
            <w:rStyle w:val="Hyperlink"/>
            <w:rFonts w:ascii="Times New Roman" w:hAnsi="Times New Roman" w:cs="Times New Roman"/>
          </w:rPr>
          <w:t>https://www.inquirer.com/opinion/editorials/economy-joe-biden-stock-market-inflation-jobs-growth-20230620.html</w:t>
        </w:r>
      </w:hyperlink>
      <w:r w:rsidRPr="00B06341">
        <w:rPr>
          <w:rFonts w:ascii="Times New Roman" w:hAnsi="Times New Roman" w:cs="Times New Roman"/>
        </w:rPr>
        <w:t>, accessed 7-8-23, EH]</w:t>
      </w:r>
    </w:p>
    <w:p w14:paraId="3B5A70E7" w14:textId="77777777" w:rsidR="00600CA2" w:rsidRPr="00B06341" w:rsidRDefault="00600CA2" w:rsidP="00600CA2">
      <w:pPr>
        <w:rPr>
          <w:rFonts w:ascii="Times New Roman" w:hAnsi="Times New Roman" w:cs="Times New Roman"/>
          <w:color w:val="000000" w:themeColor="text1"/>
          <w:u w:val="single"/>
        </w:rPr>
      </w:pPr>
      <w:r w:rsidRPr="00B06341">
        <w:rPr>
          <w:rFonts w:ascii="Times New Roman" w:hAnsi="Times New Roman" w:cs="Times New Roman"/>
          <w:color w:val="000000" w:themeColor="text1"/>
        </w:rPr>
        <w:t xml:space="preserve">It’s a puzzling dichotomy: Many Americans remain down on </w:t>
      </w:r>
      <w:r w:rsidRPr="00B06341">
        <w:rPr>
          <w:rFonts w:ascii="Times New Roman" w:hAnsi="Times New Roman" w:cs="Times New Roman"/>
          <w:color w:val="000000" w:themeColor="text1"/>
          <w:u w:val="single"/>
        </w:rPr>
        <w:t>the economy</w:t>
      </w:r>
      <w:r w:rsidRPr="00B06341">
        <w:rPr>
          <w:rFonts w:ascii="Times New Roman" w:hAnsi="Times New Roman" w:cs="Times New Roman"/>
          <w:color w:val="000000" w:themeColor="text1"/>
        </w:rPr>
        <w:t xml:space="preserve"> even as it </w:t>
      </w:r>
      <w:r w:rsidRPr="00B06341">
        <w:rPr>
          <w:rFonts w:ascii="Times New Roman" w:hAnsi="Times New Roman" w:cs="Times New Roman"/>
          <w:color w:val="000000" w:themeColor="text1"/>
          <w:u w:val="single"/>
        </w:rPr>
        <w:t>continues to strengthen.</w:t>
      </w:r>
    </w:p>
    <w:p w14:paraId="17AA14F4" w14:textId="77777777" w:rsidR="00600CA2" w:rsidRPr="00B06341" w:rsidRDefault="00600CA2" w:rsidP="00600CA2">
      <w:pPr>
        <w:rPr>
          <w:rFonts w:ascii="Times New Roman" w:hAnsi="Times New Roman" w:cs="Times New Roman"/>
          <w:color w:val="000000" w:themeColor="text1"/>
          <w:u w:val="single"/>
        </w:rPr>
      </w:pPr>
      <w:r w:rsidRPr="00B06341">
        <w:rPr>
          <w:rFonts w:ascii="Times New Roman" w:hAnsi="Times New Roman" w:cs="Times New Roman"/>
          <w:color w:val="000000" w:themeColor="text1"/>
          <w:u w:val="single"/>
        </w:rPr>
        <w:t>Stocks</w:t>
      </w:r>
      <w:r w:rsidRPr="00B06341">
        <w:rPr>
          <w:rFonts w:ascii="Times New Roman" w:hAnsi="Times New Roman" w:cs="Times New Roman"/>
          <w:color w:val="000000" w:themeColor="text1"/>
        </w:rPr>
        <w:t xml:space="preserve"> hit </w:t>
      </w:r>
      <w:hyperlink r:id="rId155" w:history="1">
        <w:r w:rsidRPr="00B06341">
          <w:rPr>
            <w:rStyle w:val="Hyperlink"/>
            <w:rFonts w:ascii="Times New Roman" w:hAnsi="Times New Roman" w:cs="Times New Roman"/>
            <w:color w:val="000000" w:themeColor="text1"/>
          </w:rPr>
          <w:t>bull market territory</w:t>
        </w:r>
      </w:hyperlink>
      <w:r w:rsidRPr="00B06341">
        <w:rPr>
          <w:rFonts w:ascii="Times New Roman" w:hAnsi="Times New Roman" w:cs="Times New Roman"/>
          <w:color w:val="000000" w:themeColor="text1"/>
        </w:rPr>
        <w:t xml:space="preserve"> this month — </w:t>
      </w:r>
      <w:r w:rsidRPr="00B06341">
        <w:rPr>
          <w:rFonts w:ascii="Times New Roman" w:hAnsi="Times New Roman" w:cs="Times New Roman"/>
          <w:color w:val="000000" w:themeColor="text1"/>
          <w:u w:val="single"/>
        </w:rPr>
        <w:t>up 20% since October. Even better, the job market remains a juggernaut</w:t>
      </w:r>
      <w:r w:rsidRPr="00B06341">
        <w:rPr>
          <w:rFonts w:ascii="Times New Roman" w:hAnsi="Times New Roman" w:cs="Times New Roman"/>
          <w:color w:val="000000" w:themeColor="text1"/>
        </w:rPr>
        <w:t xml:space="preserve">. Employers </w:t>
      </w:r>
      <w:hyperlink r:id="rId156" w:history="1">
        <w:r w:rsidRPr="00B06341">
          <w:rPr>
            <w:rStyle w:val="Hyperlink"/>
            <w:rFonts w:ascii="Times New Roman" w:hAnsi="Times New Roman" w:cs="Times New Roman"/>
            <w:color w:val="000000" w:themeColor="text1"/>
          </w:rPr>
          <w:t>added 339,000 jobs in May</w:t>
        </w:r>
      </w:hyperlink>
      <w:r w:rsidRPr="00B06341">
        <w:rPr>
          <w:rFonts w:ascii="Times New Roman" w:hAnsi="Times New Roman" w:cs="Times New Roman"/>
          <w:color w:val="000000" w:themeColor="text1"/>
        </w:rPr>
        <w:t xml:space="preserve">, way beyond the 180,000 that economists expected. </w:t>
      </w:r>
      <w:r w:rsidRPr="00B06341">
        <w:rPr>
          <w:rFonts w:ascii="Times New Roman" w:hAnsi="Times New Roman" w:cs="Times New Roman"/>
          <w:color w:val="000000" w:themeColor="text1"/>
          <w:u w:val="single"/>
        </w:rPr>
        <w:t>This marked the 29th straight month of robust job growth.</w:t>
      </w:r>
    </w:p>
    <w:p w14:paraId="72F28F9B"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Keeping Wall Street and Main Street humming should seal reelection for most presidents, but Joe Biden’s </w:t>
      </w:r>
      <w:hyperlink r:id="rId157" w:history="1">
        <w:r w:rsidRPr="00B06341">
          <w:rPr>
            <w:rStyle w:val="Hyperlink"/>
            <w:rFonts w:ascii="Times New Roman" w:hAnsi="Times New Roman" w:cs="Times New Roman"/>
            <w:color w:val="000000" w:themeColor="text1"/>
          </w:rPr>
          <w:t>approval ratings</w:t>
        </w:r>
      </w:hyperlink>
      <w:r w:rsidRPr="00B06341">
        <w:rPr>
          <w:rFonts w:ascii="Times New Roman" w:hAnsi="Times New Roman" w:cs="Times New Roman"/>
          <w:color w:val="000000" w:themeColor="text1"/>
        </w:rPr>
        <w:t xml:space="preserve"> remain mired in the low 40s. Oddly, Biden’s poor poll numbers don’t sync with his impressive economic record.</w:t>
      </w:r>
    </w:p>
    <w:p w14:paraId="5E7C2BA3"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The unemployment rate</w:t>
      </w:r>
      <w:r w:rsidRPr="00B06341">
        <w:rPr>
          <w:rFonts w:ascii="Times New Roman" w:hAnsi="Times New Roman" w:cs="Times New Roman"/>
          <w:color w:val="000000" w:themeColor="text1"/>
        </w:rPr>
        <w:t xml:space="preserve"> was 6.3% when Biden took office. It </w:t>
      </w:r>
      <w:r w:rsidRPr="00B06341">
        <w:rPr>
          <w:rFonts w:ascii="Times New Roman" w:hAnsi="Times New Roman" w:cs="Times New Roman"/>
          <w:color w:val="000000" w:themeColor="text1"/>
          <w:u w:val="single"/>
        </w:rPr>
        <w:t>has dropped steadily</w:t>
      </w:r>
      <w:r w:rsidRPr="00B06341">
        <w:rPr>
          <w:rFonts w:ascii="Times New Roman" w:hAnsi="Times New Roman" w:cs="Times New Roman"/>
          <w:color w:val="000000" w:themeColor="text1"/>
        </w:rPr>
        <w:t xml:space="preserve"> and remained below 4% for the 16th consecutive month — a </w:t>
      </w:r>
      <w:hyperlink r:id="rId158" w:history="1">
        <w:r w:rsidRPr="00B06341">
          <w:rPr>
            <w:rStyle w:val="Hyperlink"/>
            <w:rFonts w:ascii="Times New Roman" w:hAnsi="Times New Roman" w:cs="Times New Roman"/>
            <w:color w:val="000000" w:themeColor="text1"/>
          </w:rPr>
          <w:t>historic stretch</w:t>
        </w:r>
      </w:hyperlink>
      <w:r w:rsidRPr="00B06341">
        <w:rPr>
          <w:rFonts w:ascii="Times New Roman" w:hAnsi="Times New Roman" w:cs="Times New Roman"/>
          <w:color w:val="000000" w:themeColor="text1"/>
        </w:rPr>
        <w:t xml:space="preserve"> unmatched since the 1960s. At the same time, the unemployment rate for Black Americans reached the </w:t>
      </w:r>
      <w:hyperlink r:id="rId159" w:history="1">
        <w:r w:rsidRPr="00B06341">
          <w:rPr>
            <w:rStyle w:val="Hyperlink"/>
            <w:rFonts w:ascii="Times New Roman" w:hAnsi="Times New Roman" w:cs="Times New Roman"/>
            <w:color w:val="000000" w:themeColor="text1"/>
          </w:rPr>
          <w:t>lowest level in recorded history</w:t>
        </w:r>
      </w:hyperlink>
      <w:r w:rsidRPr="00B06341">
        <w:rPr>
          <w:rFonts w:ascii="Times New Roman" w:hAnsi="Times New Roman" w:cs="Times New Roman"/>
          <w:color w:val="000000" w:themeColor="text1"/>
        </w:rPr>
        <w:t xml:space="preserve"> in April, before ticking up to 5.6% last month.</w:t>
      </w:r>
    </w:p>
    <w:p w14:paraId="5CA2EFA5"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Overall, </w:t>
      </w:r>
      <w:r w:rsidRPr="00B06341">
        <w:rPr>
          <w:rFonts w:ascii="Times New Roman" w:hAnsi="Times New Roman" w:cs="Times New Roman"/>
          <w:color w:val="000000" w:themeColor="text1"/>
          <w:u w:val="single"/>
        </w:rPr>
        <w:t>the country added 13 million jobs since Biden took office</w:t>
      </w:r>
      <w:r w:rsidRPr="00B06341">
        <w:rPr>
          <w:rFonts w:ascii="Times New Roman" w:hAnsi="Times New Roman" w:cs="Times New Roman"/>
          <w:color w:val="000000" w:themeColor="text1"/>
        </w:rPr>
        <w:t xml:space="preserve"> — more than in any president’s entire four-year term, let alone in just over two years. During Donald Trump’s calamitous one term, </w:t>
      </w:r>
      <w:hyperlink r:id="rId160" w:history="1">
        <w:r w:rsidRPr="00B06341">
          <w:rPr>
            <w:rStyle w:val="Hyperlink"/>
            <w:rFonts w:ascii="Times New Roman" w:hAnsi="Times New Roman" w:cs="Times New Roman"/>
            <w:color w:val="000000" w:themeColor="text1"/>
          </w:rPr>
          <w:t>three million jobs were lost</w:t>
        </w:r>
      </w:hyperlink>
      <w:r w:rsidRPr="00B06341">
        <w:rPr>
          <w:rFonts w:ascii="Times New Roman" w:hAnsi="Times New Roman" w:cs="Times New Roman"/>
          <w:color w:val="000000" w:themeColor="text1"/>
        </w:rPr>
        <w:t xml:space="preserve"> and the unemployment rate early in the pandemic </w:t>
      </w:r>
      <w:hyperlink r:id="rId161" w:anchor=":~:text=The%20unemployment%20rate%20in%20April,available%20back%20to%20January%201948)." w:history="1">
        <w:r w:rsidRPr="00B06341">
          <w:rPr>
            <w:rStyle w:val="Hyperlink"/>
            <w:rFonts w:ascii="Times New Roman" w:hAnsi="Times New Roman" w:cs="Times New Roman"/>
            <w:color w:val="000000" w:themeColor="text1"/>
          </w:rPr>
          <w:t>hit 14.7%</w:t>
        </w:r>
      </w:hyperlink>
      <w:r w:rsidRPr="00B06341">
        <w:rPr>
          <w:rFonts w:ascii="Times New Roman" w:hAnsi="Times New Roman" w:cs="Times New Roman"/>
          <w:color w:val="000000" w:themeColor="text1"/>
        </w:rPr>
        <w:t>.</w:t>
      </w:r>
    </w:p>
    <w:p w14:paraId="71D06834"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 xml:space="preserve">Biden’s booming labor market </w:t>
      </w:r>
      <w:hyperlink r:id="rId162" w:history="1">
        <w:r w:rsidRPr="00B06341">
          <w:rPr>
            <w:rStyle w:val="Hyperlink"/>
            <w:rFonts w:ascii="Times New Roman" w:hAnsi="Times New Roman" w:cs="Times New Roman"/>
            <w:color w:val="000000" w:themeColor="text1"/>
          </w:rPr>
          <w:t>increased incomes</w:t>
        </w:r>
      </w:hyperlink>
      <w:r w:rsidRPr="00B06341">
        <w:rPr>
          <w:rFonts w:ascii="Times New Roman" w:hAnsi="Times New Roman" w:cs="Times New Roman"/>
          <w:color w:val="000000" w:themeColor="text1"/>
          <w:u w:val="single"/>
        </w:rPr>
        <w:t xml:space="preserve"> for many Americans</w:t>
      </w:r>
      <w:r w:rsidRPr="00B06341">
        <w:rPr>
          <w:rFonts w:ascii="Times New Roman" w:hAnsi="Times New Roman" w:cs="Times New Roman"/>
          <w:color w:val="000000" w:themeColor="text1"/>
        </w:rPr>
        <w:t xml:space="preserve">, especially the </w:t>
      </w:r>
      <w:hyperlink r:id="rId163" w:history="1">
        <w:r w:rsidRPr="00B06341">
          <w:rPr>
            <w:rStyle w:val="Hyperlink"/>
            <w:rFonts w:ascii="Times New Roman" w:hAnsi="Times New Roman" w:cs="Times New Roman"/>
            <w:color w:val="000000" w:themeColor="text1"/>
          </w:rPr>
          <w:t>poorest workers</w:t>
        </w:r>
      </w:hyperlink>
      <w:r w:rsidRPr="00B06341">
        <w:rPr>
          <w:rFonts w:ascii="Times New Roman" w:hAnsi="Times New Roman" w:cs="Times New Roman"/>
          <w:color w:val="000000" w:themeColor="text1"/>
        </w:rPr>
        <w:t xml:space="preserve">. Here’s another oddity: Most Americans </w:t>
      </w:r>
      <w:hyperlink r:id="rId164" w:history="1">
        <w:r w:rsidRPr="00B06341">
          <w:rPr>
            <w:rStyle w:val="Hyperlink"/>
            <w:rFonts w:ascii="Times New Roman" w:hAnsi="Times New Roman" w:cs="Times New Roman"/>
            <w:color w:val="000000" w:themeColor="text1"/>
          </w:rPr>
          <w:t>feel good about their personal situation</w:t>
        </w:r>
      </w:hyperlink>
      <w:r w:rsidRPr="00B06341">
        <w:rPr>
          <w:rFonts w:ascii="Times New Roman" w:hAnsi="Times New Roman" w:cs="Times New Roman"/>
          <w:color w:val="000000" w:themeColor="text1"/>
        </w:rPr>
        <w:t xml:space="preserve">, but remain </w:t>
      </w:r>
      <w:hyperlink r:id="rId165" w:history="1">
        <w:r w:rsidRPr="00B06341">
          <w:rPr>
            <w:rStyle w:val="Hyperlink"/>
            <w:rFonts w:ascii="Times New Roman" w:hAnsi="Times New Roman" w:cs="Times New Roman"/>
            <w:color w:val="000000" w:themeColor="text1"/>
          </w:rPr>
          <w:t>pessimistic about the economy</w:t>
        </w:r>
      </w:hyperlink>
      <w:r w:rsidRPr="00B06341">
        <w:rPr>
          <w:rFonts w:ascii="Times New Roman" w:hAnsi="Times New Roman" w:cs="Times New Roman"/>
          <w:color w:val="000000" w:themeColor="text1"/>
        </w:rPr>
        <w:t>.</w:t>
      </w:r>
    </w:p>
    <w:p w14:paraId="633A75DE"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Gas prices often </w:t>
      </w:r>
      <w:hyperlink r:id="rId166" w:history="1">
        <w:r w:rsidRPr="00B06341">
          <w:rPr>
            <w:rStyle w:val="Hyperlink"/>
            <w:rFonts w:ascii="Times New Roman" w:hAnsi="Times New Roman" w:cs="Times New Roman"/>
            <w:color w:val="000000" w:themeColor="text1"/>
          </w:rPr>
          <w:t>shape</w:t>
        </w:r>
      </w:hyperlink>
      <w:r w:rsidRPr="00B06341">
        <w:rPr>
          <w:rFonts w:ascii="Times New Roman" w:hAnsi="Times New Roman" w:cs="Times New Roman"/>
          <w:color w:val="000000" w:themeColor="text1"/>
        </w:rPr>
        <w:t xml:space="preserve"> Americans’ economic views. Everyone was miserable when gas prices </w:t>
      </w:r>
      <w:hyperlink r:id="rId167" w:history="1">
        <w:r w:rsidRPr="00B06341">
          <w:rPr>
            <w:rStyle w:val="Hyperlink"/>
            <w:rFonts w:ascii="Times New Roman" w:hAnsi="Times New Roman" w:cs="Times New Roman"/>
            <w:color w:val="000000" w:themeColor="text1"/>
          </w:rPr>
          <w:t>topped</w:t>
        </w:r>
      </w:hyperlink>
      <w:r w:rsidRPr="00B06341">
        <w:rPr>
          <w:rFonts w:ascii="Times New Roman" w:hAnsi="Times New Roman" w:cs="Times New Roman"/>
          <w:color w:val="000000" w:themeColor="text1"/>
        </w:rPr>
        <w:t xml:space="preserve"> $5 a gallon last June. But a year later, </w:t>
      </w:r>
      <w:r w:rsidRPr="00B06341">
        <w:rPr>
          <w:rFonts w:ascii="Times New Roman" w:hAnsi="Times New Roman" w:cs="Times New Roman"/>
          <w:color w:val="000000" w:themeColor="text1"/>
          <w:u w:val="single"/>
        </w:rPr>
        <w:t xml:space="preserve">the </w:t>
      </w:r>
      <w:hyperlink r:id="rId168" w:history="1">
        <w:r w:rsidRPr="00B06341">
          <w:rPr>
            <w:rStyle w:val="Hyperlink"/>
            <w:rFonts w:ascii="Times New Roman" w:hAnsi="Times New Roman" w:cs="Times New Roman"/>
            <w:color w:val="000000" w:themeColor="text1"/>
          </w:rPr>
          <w:t>average price of gas in Pennsylvania</w:t>
        </w:r>
      </w:hyperlink>
      <w:r w:rsidRPr="00B06341">
        <w:rPr>
          <w:rFonts w:ascii="Times New Roman" w:hAnsi="Times New Roman" w:cs="Times New Roman"/>
          <w:color w:val="000000" w:themeColor="text1"/>
          <w:u w:val="single"/>
        </w:rPr>
        <w:t xml:space="preserve"> has dropped nearly 30%</w:t>
      </w:r>
      <w:r w:rsidRPr="00B06341">
        <w:rPr>
          <w:rFonts w:ascii="Times New Roman" w:hAnsi="Times New Roman" w:cs="Times New Roman"/>
          <w:color w:val="000000" w:themeColor="text1"/>
        </w:rPr>
        <w:t xml:space="preserve"> to $3.65 a gallon. Yet many remain glum.</w:t>
      </w:r>
    </w:p>
    <w:p w14:paraId="54C8C3E7"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Indeed, high prices for other goods stretched budgets and soured the mood for many in the country. But </w:t>
      </w:r>
      <w:r w:rsidRPr="00B06341">
        <w:rPr>
          <w:rFonts w:ascii="Times New Roman" w:hAnsi="Times New Roman" w:cs="Times New Roman"/>
          <w:color w:val="000000" w:themeColor="text1"/>
          <w:u w:val="single"/>
        </w:rPr>
        <w:t xml:space="preserve">inflation has </w:t>
      </w:r>
      <w:hyperlink r:id="rId169" w:history="1">
        <w:r w:rsidRPr="00B06341">
          <w:rPr>
            <w:rStyle w:val="Hyperlink"/>
            <w:rFonts w:ascii="Times New Roman" w:hAnsi="Times New Roman" w:cs="Times New Roman"/>
            <w:color w:val="000000" w:themeColor="text1"/>
          </w:rPr>
          <w:t>dropped by more than half</w:t>
        </w:r>
      </w:hyperlink>
      <w:r w:rsidRPr="00B06341">
        <w:rPr>
          <w:rFonts w:ascii="Times New Roman" w:hAnsi="Times New Roman" w:cs="Times New Roman"/>
          <w:color w:val="000000" w:themeColor="text1"/>
          <w:u w:val="single"/>
        </w:rPr>
        <w:t xml:space="preserve"> since</w:t>
      </w:r>
      <w:r w:rsidRPr="00B06341">
        <w:rPr>
          <w:rFonts w:ascii="Times New Roman" w:hAnsi="Times New Roman" w:cs="Times New Roman"/>
          <w:color w:val="000000" w:themeColor="text1"/>
        </w:rPr>
        <w:t xml:space="preserve"> hitting a peak of 9.1% in </w:t>
      </w:r>
      <w:r w:rsidRPr="00B06341">
        <w:rPr>
          <w:rFonts w:ascii="Times New Roman" w:hAnsi="Times New Roman" w:cs="Times New Roman"/>
          <w:color w:val="000000" w:themeColor="text1"/>
          <w:u w:val="single"/>
        </w:rPr>
        <w:t>June 2022</w:t>
      </w:r>
      <w:r w:rsidRPr="00B06341">
        <w:rPr>
          <w:rFonts w:ascii="Times New Roman" w:hAnsi="Times New Roman" w:cs="Times New Roman"/>
          <w:color w:val="000000" w:themeColor="text1"/>
        </w:rPr>
        <w:t xml:space="preserve">. Prices rose by an annual rate of 4% in May — </w:t>
      </w:r>
      <w:hyperlink r:id="rId170" w:history="1">
        <w:r w:rsidRPr="00B06341">
          <w:rPr>
            <w:rStyle w:val="Hyperlink"/>
            <w:rFonts w:ascii="Times New Roman" w:hAnsi="Times New Roman" w:cs="Times New Roman"/>
            <w:color w:val="000000" w:themeColor="text1"/>
          </w:rPr>
          <w:t>the lowest in two years</w:t>
        </w:r>
      </w:hyperlink>
      <w:r w:rsidRPr="00B06341">
        <w:rPr>
          <w:rFonts w:ascii="Times New Roman" w:hAnsi="Times New Roman" w:cs="Times New Roman"/>
          <w:color w:val="000000" w:themeColor="text1"/>
        </w:rPr>
        <w:t>.</w:t>
      </w:r>
    </w:p>
    <w:p w14:paraId="3510513B"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As prices cooled, the Federal Reserve </w:t>
      </w:r>
      <w:hyperlink r:id="rId171" w:history="1">
        <w:r w:rsidRPr="00B06341">
          <w:rPr>
            <w:rStyle w:val="Hyperlink"/>
            <w:rFonts w:ascii="Times New Roman" w:hAnsi="Times New Roman" w:cs="Times New Roman"/>
            <w:color w:val="000000" w:themeColor="text1"/>
          </w:rPr>
          <w:t>paused the steady rise in interest rates</w:t>
        </w:r>
      </w:hyperlink>
      <w:r w:rsidRPr="00B06341">
        <w:rPr>
          <w:rFonts w:ascii="Times New Roman" w:hAnsi="Times New Roman" w:cs="Times New Roman"/>
          <w:color w:val="000000" w:themeColor="text1"/>
        </w:rPr>
        <w:t xml:space="preserve"> that have been increased 10 times in the past 15 months. Despite talk of a recession, the economy remains resilient.</w:t>
      </w:r>
    </w:p>
    <w:p w14:paraId="4E0915E1"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lastRenderedPageBreak/>
        <w:t xml:space="preserve">All presidents get blame or credit for the economy, even though much is beyond their control. That has been true for Biden. Supply-chain pressures coming out of the pandemic were the </w:t>
      </w:r>
      <w:hyperlink r:id="rId172" w:history="1">
        <w:r w:rsidRPr="00B06341">
          <w:rPr>
            <w:rStyle w:val="Hyperlink"/>
            <w:rFonts w:ascii="Times New Roman" w:hAnsi="Times New Roman" w:cs="Times New Roman"/>
            <w:color w:val="000000" w:themeColor="text1"/>
          </w:rPr>
          <w:t>main contributor</w:t>
        </w:r>
      </w:hyperlink>
      <w:r w:rsidRPr="00B06341">
        <w:rPr>
          <w:rFonts w:ascii="Times New Roman" w:hAnsi="Times New Roman" w:cs="Times New Roman"/>
          <w:color w:val="000000" w:themeColor="text1"/>
        </w:rPr>
        <w:t xml:space="preserve"> to domestic inflation as pent-up demand exceeded supply. Corporate </w:t>
      </w:r>
      <w:hyperlink r:id="rId173" w:history="1">
        <w:r w:rsidRPr="00B06341">
          <w:rPr>
            <w:rStyle w:val="Hyperlink"/>
            <w:rFonts w:ascii="Times New Roman" w:hAnsi="Times New Roman" w:cs="Times New Roman"/>
            <w:color w:val="000000" w:themeColor="text1"/>
          </w:rPr>
          <w:t>price gouging</w:t>
        </w:r>
      </w:hyperlink>
      <w:r w:rsidRPr="00B06341">
        <w:rPr>
          <w:rFonts w:ascii="Times New Roman" w:hAnsi="Times New Roman" w:cs="Times New Roman"/>
          <w:color w:val="000000" w:themeColor="text1"/>
        </w:rPr>
        <w:t xml:space="preserve"> added to the cost hikes. Then came Russia’s unprovoked invasion of Ukraine, which even the conservative </w:t>
      </w:r>
      <w:hyperlink r:id="rId174" w:history="1">
        <w:r w:rsidRPr="00B06341">
          <w:rPr>
            <w:rStyle w:val="Hyperlink"/>
            <w:rFonts w:ascii="Times New Roman" w:hAnsi="Times New Roman" w:cs="Times New Roman"/>
            <w:color w:val="000000" w:themeColor="text1"/>
          </w:rPr>
          <w:t>Cato Institute said</w:t>
        </w:r>
      </w:hyperlink>
      <w:r w:rsidRPr="00B06341">
        <w:rPr>
          <w:rFonts w:ascii="Times New Roman" w:hAnsi="Times New Roman" w:cs="Times New Roman"/>
          <w:color w:val="000000" w:themeColor="text1"/>
        </w:rPr>
        <w:t xml:space="preserve"> added to inflation and helped boost gasoline prices.</w:t>
      </w:r>
    </w:p>
    <w:p w14:paraId="4D994396"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To be sure, trillions in government spending during the pandemic by both the Biden and Trump administrations helped fuel inflation. But it also helped avoid a catastrophic depression, </w:t>
      </w:r>
      <w:hyperlink r:id="rId175" w:history="1">
        <w:r w:rsidRPr="00B06341">
          <w:rPr>
            <w:rStyle w:val="Hyperlink"/>
            <w:rFonts w:ascii="Times New Roman" w:hAnsi="Times New Roman" w:cs="Times New Roman"/>
            <w:color w:val="000000" w:themeColor="text1"/>
          </w:rPr>
          <w:t>according to liberal and conservative economists</w:t>
        </w:r>
      </w:hyperlink>
      <w:r w:rsidRPr="00B06341">
        <w:rPr>
          <w:rFonts w:ascii="Times New Roman" w:hAnsi="Times New Roman" w:cs="Times New Roman"/>
          <w:color w:val="000000" w:themeColor="text1"/>
        </w:rPr>
        <w:t>.</w:t>
      </w:r>
    </w:p>
    <w:p w14:paraId="0BC2AC16"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Government spending comes with other lasting </w:t>
      </w:r>
      <w:r w:rsidRPr="00B06341">
        <w:rPr>
          <w:rFonts w:ascii="Times New Roman" w:hAnsi="Times New Roman" w:cs="Times New Roman"/>
          <w:color w:val="000000" w:themeColor="text1"/>
        </w:rPr>
        <w:lastRenderedPageBreak/>
        <w:t xml:space="preserve">benefits. Biden’s </w:t>
      </w:r>
      <w:hyperlink r:id="rId176" w:history="1">
        <w:r w:rsidRPr="00B06341">
          <w:rPr>
            <w:rStyle w:val="Hyperlink"/>
            <w:rFonts w:ascii="Times New Roman" w:hAnsi="Times New Roman" w:cs="Times New Roman"/>
            <w:color w:val="000000" w:themeColor="text1"/>
          </w:rPr>
          <w:t>$1.2 trillion infrastructure bill</w:t>
        </w:r>
      </w:hyperlink>
      <w:r w:rsidRPr="00B06341">
        <w:rPr>
          <w:rFonts w:ascii="Times New Roman" w:hAnsi="Times New Roman" w:cs="Times New Roman"/>
          <w:color w:val="000000" w:themeColor="text1"/>
        </w:rPr>
        <w:t xml:space="preserve"> includes $1.6 billion to repair crumbling </w:t>
      </w:r>
      <w:hyperlink r:id="rId177" w:history="1">
        <w:r w:rsidRPr="00B06341">
          <w:rPr>
            <w:rStyle w:val="Hyperlink"/>
            <w:rFonts w:ascii="Times New Roman" w:hAnsi="Times New Roman" w:cs="Times New Roman"/>
            <w:color w:val="000000" w:themeColor="text1"/>
          </w:rPr>
          <w:t>bridges in Pennsylvania</w:t>
        </w:r>
      </w:hyperlink>
      <w:r w:rsidRPr="00B06341">
        <w:rPr>
          <w:rFonts w:ascii="Times New Roman" w:hAnsi="Times New Roman" w:cs="Times New Roman"/>
          <w:color w:val="000000" w:themeColor="text1"/>
        </w:rPr>
        <w:t xml:space="preserve">, including the MLK Drive bridge near the Philadelphia Museum of Art. Likewise, Biden’s </w:t>
      </w:r>
      <w:hyperlink r:id="rId178" w:history="1">
        <w:r w:rsidRPr="00B06341">
          <w:rPr>
            <w:rStyle w:val="Hyperlink"/>
            <w:rFonts w:ascii="Times New Roman" w:hAnsi="Times New Roman" w:cs="Times New Roman"/>
            <w:color w:val="000000" w:themeColor="text1"/>
          </w:rPr>
          <w:t>Inflation Reduction Act</w:t>
        </w:r>
      </w:hyperlink>
      <w:r w:rsidRPr="00B06341">
        <w:rPr>
          <w:rFonts w:ascii="Times New Roman" w:hAnsi="Times New Roman" w:cs="Times New Roman"/>
          <w:color w:val="000000" w:themeColor="text1"/>
        </w:rPr>
        <w:t xml:space="preserve"> is helping to </w:t>
      </w:r>
      <w:hyperlink r:id="rId179" w:history="1">
        <w:r w:rsidRPr="00B06341">
          <w:rPr>
            <w:rStyle w:val="Hyperlink"/>
            <w:rFonts w:ascii="Times New Roman" w:hAnsi="Times New Roman" w:cs="Times New Roman"/>
            <w:color w:val="000000" w:themeColor="text1"/>
          </w:rPr>
          <w:t>reduce prescription drug prices for seniors</w:t>
        </w:r>
      </w:hyperlink>
      <w:r w:rsidRPr="00B06341">
        <w:rPr>
          <w:rFonts w:ascii="Times New Roman" w:hAnsi="Times New Roman" w:cs="Times New Roman"/>
          <w:color w:val="000000" w:themeColor="text1"/>
        </w:rPr>
        <w:t>,</w:t>
      </w:r>
      <w:r w:rsidRPr="00B06341">
        <w:rPr>
          <w:rFonts w:ascii="Times New Roman" w:hAnsi="Times New Roman" w:cs="Times New Roman"/>
          <w:color w:val="000000" w:themeColor="text1"/>
        </w:rPr>
        <w:lastRenderedPageBreak/>
        <w:t xml:space="preserve"> while </w:t>
      </w:r>
      <w:hyperlink r:id="rId180" w:history="1">
        <w:r w:rsidRPr="00B06341">
          <w:rPr>
            <w:rStyle w:val="Hyperlink"/>
            <w:rFonts w:ascii="Times New Roman" w:hAnsi="Times New Roman" w:cs="Times New Roman"/>
            <w:color w:val="000000" w:themeColor="text1"/>
          </w:rPr>
          <w:t>combating climate change</w:t>
        </w:r>
      </w:hyperlink>
      <w:r w:rsidRPr="00B06341">
        <w:rPr>
          <w:rFonts w:ascii="Times New Roman" w:hAnsi="Times New Roman" w:cs="Times New Roman"/>
          <w:color w:val="000000" w:themeColor="text1"/>
        </w:rPr>
        <w:t xml:space="preserve"> through funding and incentives for clean energy programs.</w:t>
      </w:r>
    </w:p>
    <w:p w14:paraId="46506C42"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Biden has racked up a </w:t>
      </w:r>
      <w:hyperlink r:id="rId181" w:history="1">
        <w:r w:rsidRPr="00B06341">
          <w:rPr>
            <w:rStyle w:val="Hyperlink"/>
            <w:rFonts w:ascii="Times New Roman" w:hAnsi="Times New Roman" w:cs="Times New Roman"/>
            <w:color w:val="000000" w:themeColor="text1"/>
          </w:rPr>
          <w:t>number of other achievements</w:t>
        </w:r>
      </w:hyperlink>
      <w:r w:rsidRPr="00B06341">
        <w:rPr>
          <w:rFonts w:ascii="Times New Roman" w:hAnsi="Times New Roman" w:cs="Times New Roman"/>
          <w:color w:val="000000" w:themeColor="text1"/>
        </w:rPr>
        <w:t xml:space="preserve"> — including the passage of several </w:t>
      </w:r>
      <w:hyperlink r:id="rId182" w:history="1">
        <w:r w:rsidRPr="00B06341">
          <w:rPr>
            <w:rStyle w:val="Hyperlink"/>
            <w:rFonts w:ascii="Times New Roman" w:hAnsi="Times New Roman" w:cs="Times New Roman"/>
            <w:color w:val="000000" w:themeColor="text1"/>
          </w:rPr>
          <w:t>bipartisan measures</w:t>
        </w:r>
      </w:hyperlink>
      <w:r w:rsidRPr="00B06341">
        <w:rPr>
          <w:rFonts w:ascii="Times New Roman" w:hAnsi="Times New Roman" w:cs="Times New Roman"/>
          <w:color w:val="000000" w:themeColor="text1"/>
        </w:rPr>
        <w:t xml:space="preserve">, such as the recent </w:t>
      </w:r>
      <w:hyperlink r:id="rId183" w:tgtFrame="_blank" w:history="1">
        <w:r w:rsidRPr="00B06341">
          <w:rPr>
            <w:rStyle w:val="Hyperlink"/>
            <w:rFonts w:ascii="Times New Roman" w:hAnsi="Times New Roman" w:cs="Times New Roman"/>
            <w:color w:val="000000" w:themeColor="text1"/>
          </w:rPr>
          <w:t>debt ceiling deal</w:t>
        </w:r>
      </w:hyperlink>
      <w:r w:rsidRPr="00B06341">
        <w:rPr>
          <w:rFonts w:ascii="Times New Roman" w:hAnsi="Times New Roman" w:cs="Times New Roman"/>
          <w:color w:val="000000" w:themeColor="text1"/>
        </w:rPr>
        <w:t xml:space="preserve"> — without getting much credit. In fact, </w:t>
      </w:r>
      <w:hyperlink r:id="rId184" w:tgtFrame="_blank" w:history="1">
        <w:r w:rsidRPr="00B06341">
          <w:rPr>
            <w:rStyle w:val="Hyperlink"/>
            <w:rFonts w:ascii="Times New Roman" w:hAnsi="Times New Roman" w:cs="Times New Roman"/>
            <w:color w:val="000000" w:themeColor="text1"/>
          </w:rPr>
          <w:t>exit polling of recent midterm voters</w:t>
        </w:r>
      </w:hyperlink>
      <w:r w:rsidRPr="00B06341">
        <w:rPr>
          <w:rFonts w:ascii="Times New Roman" w:hAnsi="Times New Roman" w:cs="Times New Roman"/>
          <w:color w:val="000000" w:themeColor="text1"/>
        </w:rPr>
        <w:t xml:space="preserve"> in several states, including Pennsylvania, found that about 75% couldn’t name a specific presidential accomplishment.</w:t>
      </w:r>
    </w:p>
    <w:p w14:paraId="1655F686"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Many say Biden </w:t>
      </w:r>
      <w:hyperlink r:id="rId185" w:history="1">
        <w:r w:rsidRPr="00B06341">
          <w:rPr>
            <w:rStyle w:val="Hyperlink"/>
            <w:rFonts w:ascii="Times New Roman" w:hAnsi="Times New Roman" w:cs="Times New Roman"/>
            <w:color w:val="000000" w:themeColor="text1"/>
          </w:rPr>
          <w:t>does a poor job messaging</w:t>
        </w:r>
      </w:hyperlink>
      <w:r w:rsidRPr="00B06341">
        <w:rPr>
          <w:rFonts w:ascii="Times New Roman" w:hAnsi="Times New Roman" w:cs="Times New Roman"/>
          <w:color w:val="000000" w:themeColor="text1"/>
        </w:rPr>
        <w:t xml:space="preserve">, while others </w:t>
      </w:r>
      <w:hyperlink r:id="rId186" w:history="1">
        <w:r w:rsidRPr="00B06341">
          <w:rPr>
            <w:rStyle w:val="Hyperlink"/>
            <w:rFonts w:ascii="Times New Roman" w:hAnsi="Times New Roman" w:cs="Times New Roman"/>
            <w:color w:val="000000" w:themeColor="text1"/>
          </w:rPr>
          <w:t>worry about his age</w:t>
        </w:r>
      </w:hyperlink>
      <w:r w:rsidRPr="00B06341">
        <w:rPr>
          <w:rFonts w:ascii="Times New Roman" w:hAnsi="Times New Roman" w:cs="Times New Roman"/>
          <w:color w:val="000000" w:themeColor="text1"/>
        </w:rPr>
        <w:t xml:space="preserve">. But his </w:t>
      </w:r>
      <w:hyperlink r:id="rId187" w:history="1">
        <w:r w:rsidRPr="00B06341">
          <w:rPr>
            <w:rStyle w:val="Hyperlink"/>
            <w:rFonts w:ascii="Times New Roman" w:hAnsi="Times New Roman" w:cs="Times New Roman"/>
            <w:color w:val="000000" w:themeColor="text1"/>
          </w:rPr>
          <w:t>quiet competence</w:t>
        </w:r>
      </w:hyperlink>
      <w:r w:rsidRPr="00B06341">
        <w:rPr>
          <w:rFonts w:ascii="Times New Roman" w:hAnsi="Times New Roman" w:cs="Times New Roman"/>
          <w:color w:val="000000" w:themeColor="text1"/>
        </w:rPr>
        <w:t xml:space="preserve"> is a welcome contrast to Trump’s </w:t>
      </w:r>
      <w:hyperlink r:id="rId188" w:history="1">
        <w:r w:rsidRPr="00B06341">
          <w:rPr>
            <w:rStyle w:val="Hyperlink"/>
            <w:rFonts w:ascii="Times New Roman" w:hAnsi="Times New Roman" w:cs="Times New Roman"/>
            <w:color w:val="000000" w:themeColor="text1"/>
          </w:rPr>
          <w:t>chaotic</w:t>
        </w:r>
      </w:hyperlink>
      <w:r w:rsidRPr="00B06341">
        <w:rPr>
          <w:rFonts w:ascii="Times New Roman" w:hAnsi="Times New Roman" w:cs="Times New Roman"/>
          <w:color w:val="000000" w:themeColor="text1"/>
        </w:rPr>
        <w:t xml:space="preserve"> </w:t>
      </w:r>
      <w:hyperlink r:id="rId189" w:history="1">
        <w:r w:rsidRPr="00B06341">
          <w:rPr>
            <w:rStyle w:val="Hyperlink"/>
            <w:rFonts w:ascii="Times New Roman" w:hAnsi="Times New Roman" w:cs="Times New Roman"/>
            <w:color w:val="000000" w:themeColor="text1"/>
          </w:rPr>
          <w:t>carnival barking</w:t>
        </w:r>
      </w:hyperlink>
      <w:r w:rsidRPr="00B06341">
        <w:rPr>
          <w:rFonts w:ascii="Times New Roman" w:hAnsi="Times New Roman" w:cs="Times New Roman"/>
          <w:color w:val="000000" w:themeColor="text1"/>
        </w:rPr>
        <w:t>.</w:t>
      </w:r>
    </w:p>
    <w:p w14:paraId="7ADF1E49"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At the same time, </w:t>
      </w:r>
      <w:hyperlink r:id="rId190" w:history="1">
        <w:r w:rsidRPr="00B06341">
          <w:rPr>
            <w:rStyle w:val="Hyperlink"/>
            <w:rFonts w:ascii="Times New Roman" w:hAnsi="Times New Roman" w:cs="Times New Roman"/>
            <w:color w:val="000000" w:themeColor="text1"/>
          </w:rPr>
          <w:t>the mainstream media</w:t>
        </w:r>
      </w:hyperlink>
      <w:r w:rsidRPr="00B06341">
        <w:rPr>
          <w:rFonts w:ascii="Times New Roman" w:hAnsi="Times New Roman" w:cs="Times New Roman"/>
          <w:color w:val="000000" w:themeColor="text1"/>
        </w:rPr>
        <w:t xml:space="preserve"> seizes on negative or superficial stories, such as when </w:t>
      </w:r>
      <w:hyperlink r:id="rId191" w:history="1">
        <w:r w:rsidRPr="00B06341">
          <w:rPr>
            <w:rStyle w:val="Hyperlink"/>
            <w:rFonts w:ascii="Times New Roman" w:hAnsi="Times New Roman" w:cs="Times New Roman"/>
            <w:color w:val="000000" w:themeColor="text1"/>
          </w:rPr>
          <w:t>Biden fell</w:t>
        </w:r>
      </w:hyperlink>
      <w:r w:rsidRPr="00B06341">
        <w:rPr>
          <w:rFonts w:ascii="Times New Roman" w:hAnsi="Times New Roman" w:cs="Times New Roman"/>
          <w:color w:val="000000" w:themeColor="text1"/>
        </w:rPr>
        <w:t xml:space="preserve"> at the Air Force Academy graduation earlier this month.</w:t>
      </w:r>
    </w:p>
    <w:p w14:paraId="5C99CBC8"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Of course, much of the country lives in a </w:t>
      </w:r>
      <w:hyperlink r:id="rId192" w:history="1">
        <w:r w:rsidRPr="00B06341">
          <w:rPr>
            <w:rStyle w:val="Hyperlink"/>
            <w:rFonts w:ascii="Times New Roman" w:hAnsi="Times New Roman" w:cs="Times New Roman"/>
            <w:color w:val="000000" w:themeColor="text1"/>
          </w:rPr>
          <w:t>misinformation</w:t>
        </w:r>
      </w:hyperlink>
      <w:r w:rsidRPr="00B06341">
        <w:rPr>
          <w:rFonts w:ascii="Times New Roman" w:hAnsi="Times New Roman" w:cs="Times New Roman"/>
          <w:color w:val="000000" w:themeColor="text1"/>
        </w:rPr>
        <w:t xml:space="preserve"> bubble, led by Fox News, long a </w:t>
      </w:r>
      <w:hyperlink r:id="rId193" w:history="1">
        <w:r w:rsidRPr="00B06341">
          <w:rPr>
            <w:rStyle w:val="Hyperlink"/>
            <w:rFonts w:ascii="Times New Roman" w:hAnsi="Times New Roman" w:cs="Times New Roman"/>
            <w:color w:val="000000" w:themeColor="text1"/>
          </w:rPr>
          <w:t>destructive force in American politics</w:t>
        </w:r>
      </w:hyperlink>
      <w:r w:rsidRPr="00B06341">
        <w:rPr>
          <w:rFonts w:ascii="Times New Roman" w:hAnsi="Times New Roman" w:cs="Times New Roman"/>
          <w:color w:val="000000" w:themeColor="text1"/>
        </w:rPr>
        <w:t xml:space="preserve">. The right-wing outlet is not so much a news network as an </w:t>
      </w:r>
      <w:hyperlink r:id="rId194" w:history="1">
        <w:r w:rsidRPr="00B06341">
          <w:rPr>
            <w:rStyle w:val="Hyperlink"/>
            <w:rFonts w:ascii="Times New Roman" w:hAnsi="Times New Roman" w:cs="Times New Roman"/>
            <w:color w:val="000000" w:themeColor="text1"/>
          </w:rPr>
          <w:t>extension of the Republican Party</w:t>
        </w:r>
      </w:hyperlink>
      <w:r w:rsidRPr="00B06341">
        <w:rPr>
          <w:rFonts w:ascii="Times New Roman" w:hAnsi="Times New Roman" w:cs="Times New Roman"/>
          <w:color w:val="000000" w:themeColor="text1"/>
        </w:rPr>
        <w:t xml:space="preserve">, complete with </w:t>
      </w:r>
      <w:hyperlink r:id="rId195" w:history="1">
        <w:r w:rsidRPr="00B06341">
          <w:rPr>
            <w:rStyle w:val="Hyperlink"/>
            <w:rFonts w:ascii="Times New Roman" w:hAnsi="Times New Roman" w:cs="Times New Roman"/>
            <w:color w:val="000000" w:themeColor="text1"/>
          </w:rPr>
          <w:t>fact-free</w:t>
        </w:r>
      </w:hyperlink>
      <w:r w:rsidRPr="00B06341">
        <w:rPr>
          <w:rFonts w:ascii="Times New Roman" w:hAnsi="Times New Roman" w:cs="Times New Roman"/>
          <w:color w:val="000000" w:themeColor="text1"/>
        </w:rPr>
        <w:t xml:space="preserve"> </w:t>
      </w:r>
      <w:hyperlink r:id="rId196" w:history="1">
        <w:r w:rsidRPr="00B06341">
          <w:rPr>
            <w:rStyle w:val="Hyperlink"/>
            <w:rFonts w:ascii="Times New Roman" w:hAnsi="Times New Roman" w:cs="Times New Roman"/>
            <w:color w:val="000000" w:themeColor="text1"/>
          </w:rPr>
          <w:t>talking points</w:t>
        </w:r>
      </w:hyperlink>
      <w:r w:rsidRPr="00B06341">
        <w:rPr>
          <w:rFonts w:ascii="Times New Roman" w:hAnsi="Times New Roman" w:cs="Times New Roman"/>
          <w:color w:val="000000" w:themeColor="text1"/>
        </w:rPr>
        <w:t>, including a recent on-air caption that called Biden a “</w:t>
      </w:r>
      <w:hyperlink r:id="rId197" w:history="1">
        <w:r w:rsidRPr="00B06341">
          <w:rPr>
            <w:rStyle w:val="Hyperlink"/>
            <w:rFonts w:ascii="Times New Roman" w:hAnsi="Times New Roman" w:cs="Times New Roman"/>
            <w:color w:val="000000" w:themeColor="text1"/>
          </w:rPr>
          <w:t>wannabe dictator</w:t>
        </w:r>
      </w:hyperlink>
      <w:r w:rsidRPr="00B06341">
        <w:rPr>
          <w:rFonts w:ascii="Times New Roman" w:hAnsi="Times New Roman" w:cs="Times New Roman"/>
          <w:color w:val="000000" w:themeColor="text1"/>
        </w:rPr>
        <w:t>.”</w:t>
      </w:r>
    </w:p>
    <w:p w14:paraId="132B9BD7"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Meanwhile</w:t>
      </w:r>
      <w:r w:rsidRPr="00B06341">
        <w:rPr>
          <w:rFonts w:ascii="Times New Roman" w:hAnsi="Times New Roman" w:cs="Times New Roman"/>
          <w:color w:val="000000" w:themeColor="text1"/>
        </w:rPr>
        <w:lastRenderedPageBreak/>
        <w:t xml:space="preserve">, the left-leaning MSNBC passes the day </w:t>
      </w:r>
      <w:hyperlink r:id="rId198" w:history="1">
        <w:r w:rsidRPr="00B06341">
          <w:rPr>
            <w:rStyle w:val="Hyperlink"/>
            <w:rFonts w:ascii="Times New Roman" w:hAnsi="Times New Roman" w:cs="Times New Roman"/>
            <w:color w:val="000000" w:themeColor="text1"/>
          </w:rPr>
          <w:t>obsessing about Trump</w:t>
        </w:r>
      </w:hyperlink>
      <w:r w:rsidRPr="00B06341">
        <w:rPr>
          <w:rFonts w:ascii="Times New Roman" w:hAnsi="Times New Roman" w:cs="Times New Roman"/>
          <w:color w:val="000000" w:themeColor="text1"/>
        </w:rPr>
        <w:t xml:space="preserve">, as if his </w:t>
      </w:r>
      <w:hyperlink r:id="rId199" w:history="1">
        <w:r w:rsidRPr="00B06341">
          <w:rPr>
            <w:rStyle w:val="Hyperlink"/>
            <w:rFonts w:ascii="Times New Roman" w:hAnsi="Times New Roman" w:cs="Times New Roman"/>
            <w:color w:val="000000" w:themeColor="text1"/>
          </w:rPr>
          <w:t>mounting legal troubles</w:t>
        </w:r>
      </w:hyperlink>
      <w:r w:rsidRPr="00B06341">
        <w:rPr>
          <w:rFonts w:ascii="Times New Roman" w:hAnsi="Times New Roman" w:cs="Times New Roman"/>
          <w:color w:val="000000" w:themeColor="text1"/>
        </w:rPr>
        <w:t xml:space="preserve"> were the only thing happening in the world.</w:t>
      </w:r>
    </w:p>
    <w:p w14:paraId="0B0634F7"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More broadly, </w:t>
      </w:r>
      <w:hyperlink r:id="rId200" w:history="1">
        <w:r w:rsidRPr="00B06341">
          <w:rPr>
            <w:rStyle w:val="Hyperlink"/>
            <w:rFonts w:ascii="Times New Roman" w:hAnsi="Times New Roman" w:cs="Times New Roman"/>
            <w:color w:val="000000" w:themeColor="text1"/>
          </w:rPr>
          <w:t>good news</w:t>
        </w:r>
      </w:hyperlink>
      <w:r w:rsidRPr="00B06341">
        <w:rPr>
          <w:rFonts w:ascii="Times New Roman" w:hAnsi="Times New Roman" w:cs="Times New Roman"/>
          <w:color w:val="000000" w:themeColor="text1"/>
        </w:rPr>
        <w:t xml:space="preserve"> does not grab the media’s or viewers’ attention. Hence Biden’s weak poll numbers despite his </w:t>
      </w:r>
      <w:hyperlink r:id="rId201" w:history="1">
        <w:r w:rsidRPr="00B06341">
          <w:rPr>
            <w:rStyle w:val="Hyperlink"/>
            <w:rFonts w:ascii="Times New Roman" w:hAnsi="Times New Roman" w:cs="Times New Roman"/>
            <w:color w:val="000000" w:themeColor="text1"/>
          </w:rPr>
          <w:t>strong economic record</w:t>
        </w:r>
      </w:hyperlink>
      <w:r w:rsidRPr="00B06341">
        <w:rPr>
          <w:rFonts w:ascii="Times New Roman" w:hAnsi="Times New Roman" w:cs="Times New Roman"/>
          <w:color w:val="000000" w:themeColor="text1"/>
        </w:rPr>
        <w:t>.</w:t>
      </w:r>
    </w:p>
    <w:p w14:paraId="082AA181"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As 2024 approaches, it is imperative that those of us who pay attention — and who don’t want to risk four more years under a President Trump — start spreading the good news. </w:t>
      </w:r>
    </w:p>
    <w:p w14:paraId="6682870F"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Biden’s economic policies are key to helping lower and middle class citizens – solves inequality</w:t>
      </w:r>
    </w:p>
    <w:p w14:paraId="3884494E"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Shapiro, Washington Monthly contributing writer, 22</w:t>
      </w:r>
    </w:p>
    <w:p w14:paraId="45FCFCA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[Robert, 8-22-22, Washington Monthly, “Yes, Americans Are Better Off Under Biden”, </w:t>
      </w:r>
      <w:hyperlink r:id="rId202" w:history="1">
        <w:r w:rsidRPr="00B06341">
          <w:rPr>
            <w:rStyle w:val="Hyperlink"/>
            <w:rFonts w:ascii="Times New Roman" w:hAnsi="Times New Roman" w:cs="Times New Roman"/>
          </w:rPr>
          <w:t>https://washingtonmonthly.com/2022/08/22/yes-americans-are-better-off-under-biden/</w:t>
        </w:r>
      </w:hyperlink>
      <w:r w:rsidRPr="00B06341">
        <w:rPr>
          <w:rFonts w:ascii="Times New Roman" w:hAnsi="Times New Roman" w:cs="Times New Roman"/>
        </w:rPr>
        <w:t>, accessed 7-9-23, EH]</w:t>
      </w:r>
    </w:p>
    <w:p w14:paraId="157602F7"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Ronald Reagan closed his presidential debate with Jimmy Carter in October 1980, urging Americans to ask themselves if they were better off than they were four years ago. Of course, </w:t>
      </w:r>
      <w:r w:rsidRPr="00B06341">
        <w:rPr>
          <w:rFonts w:ascii="Times New Roman" w:hAnsi="Times New Roman" w:cs="Times New Roman"/>
          <w:color w:val="000000" w:themeColor="text1"/>
        </w:rPr>
        <w:lastRenderedPageBreak/>
        <w:t>Reagan, like a sharp prosecutor, knew the answer before he posed the question. Inflation and unemployment were soaring. Perhaps the reason why Republicans aren’t posing that question today is that they, too, know the answer. Based on jobs, incomes, wealth, poverty, and health insurance, Americans are better off today, including inflation. </w:t>
      </w:r>
    </w:p>
    <w:p w14:paraId="6B5C8536"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No one can argue with President Joe Biden’s job record—</w:t>
      </w:r>
      <w:r w:rsidRPr="00B06341">
        <w:rPr>
          <w:rFonts w:ascii="Times New Roman" w:hAnsi="Times New Roman" w:cs="Times New Roman"/>
          <w:color w:val="000000" w:themeColor="text1"/>
          <w:u w:val="single"/>
        </w:rPr>
        <w:t>more than 9.5 million unemployed Americans found jobs over the past 18 months, and the unemployment rate fell from 6.4 to 3.5 percent</w:t>
      </w:r>
      <w:r w:rsidRPr="00B06341">
        <w:rPr>
          <w:rFonts w:ascii="Times New Roman" w:hAnsi="Times New Roman" w:cs="Times New Roman"/>
          <w:color w:val="000000" w:themeColor="text1"/>
        </w:rPr>
        <w:t>.</w:t>
      </w:r>
    </w:p>
    <w:p w14:paraId="576F4D65"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Whether Americans’ incomes are higher is more complicated, because the pandemic disrupted the economy in so many ways. First, GDP collapsed in 2020, and unemployment soared—followed by massive public spending that extended into Biden’s term in 2021 and helped us recover. But supply problems, especially energy, ignited inflation, and spending, worsened it. While the fast-rising employment has produced a record 14.9 percent surge in overall wage and salary income since Biden took office, how much has inflation eaten away at those unparalleled gains?</w:t>
      </w:r>
    </w:p>
    <w:p w14:paraId="63F9015E"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For all of the “pain at the pump” stories, the answer is that wages and salaries have kept pace with inflation since Biden took office—and by this measure, </w:t>
      </w:r>
      <w:r w:rsidRPr="00B06341">
        <w:rPr>
          <w:rFonts w:ascii="Times New Roman" w:hAnsi="Times New Roman" w:cs="Times New Roman"/>
          <w:color w:val="000000" w:themeColor="text1"/>
          <w:u w:val="single"/>
        </w:rPr>
        <w:t>most Americans are much better off than before</w:t>
      </w:r>
      <w:r w:rsidRPr="00B06341">
        <w:rPr>
          <w:rFonts w:ascii="Times New Roman" w:hAnsi="Times New Roman" w:cs="Times New Roman"/>
          <w:color w:val="000000" w:themeColor="text1"/>
        </w:rPr>
        <w:t xml:space="preserve"> the pandemic hit in 2020, and before </w:t>
      </w:r>
      <w:r w:rsidRPr="00B06341">
        <w:rPr>
          <w:rFonts w:ascii="Times New Roman" w:hAnsi="Times New Roman" w:cs="Times New Roman"/>
          <w:color w:val="000000" w:themeColor="text1"/>
          <w:u w:val="single"/>
        </w:rPr>
        <w:t>he took office in 2021</w:t>
      </w:r>
      <w:r w:rsidRPr="00B06341">
        <w:rPr>
          <w:rFonts w:ascii="Times New Roman" w:hAnsi="Times New Roman" w:cs="Times New Roman"/>
          <w:color w:val="000000" w:themeColor="text1"/>
        </w:rPr>
        <w:t>.</w:t>
      </w:r>
    </w:p>
    <w:p w14:paraId="62B65FA5"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The Bureau of Economic Analysis at the Department of Commerce provides the best data on the nation’s earnings. </w:t>
      </w:r>
      <w:hyperlink r:id="rId203" w:anchor="reqid=19&amp;step=2&amp;isuri=1&amp;1921=survey" w:history="1">
        <w:r w:rsidRPr="00B06341">
          <w:rPr>
            <w:rStyle w:val="Hyperlink"/>
            <w:rFonts w:ascii="Times New Roman" w:hAnsi="Times New Roman" w:cs="Times New Roman"/>
            <w:color w:val="000000" w:themeColor="text1"/>
          </w:rPr>
          <w:t>It reports</w:t>
        </w:r>
      </w:hyperlink>
      <w:r w:rsidRPr="00B06341">
        <w:rPr>
          <w:rFonts w:ascii="Times New Roman" w:hAnsi="Times New Roman" w:cs="Times New Roman"/>
          <w:color w:val="000000" w:themeColor="text1"/>
        </w:rPr>
        <w:t> that before adjusting for inflation, Americans earned $11,346 billion in wages and salaries in June 2022, a 14.9 percent jump from $9,872 billion in January 2021 and 16.6 percent more than the $9,734 billion total in February 2020, just before the pandemic. So, take account of inflation’s impact by applying </w:t>
      </w:r>
      <w:hyperlink r:id="rId204" w:history="1">
        <w:r w:rsidRPr="00B06341">
          <w:rPr>
            <w:rStyle w:val="Hyperlink"/>
            <w:rFonts w:ascii="Times New Roman" w:hAnsi="Times New Roman" w:cs="Times New Roman"/>
            <w:color w:val="000000" w:themeColor="text1"/>
          </w:rPr>
          <w:t>the BEA’s deflator for personal consumption expenditures</w:t>
        </w:r>
      </w:hyperlink>
      <w:r w:rsidRPr="00B06341">
        <w:rPr>
          <w:rFonts w:ascii="Times New Roman" w:hAnsi="Times New Roman" w:cs="Times New Roman"/>
          <w:color w:val="000000" w:themeColor="text1"/>
        </w:rPr>
        <w:t>, a better inflation measure than the Consumer Price Index (CPI). Using that deflator raises the original wage and salary total, now expressed in June 2022 dollars, to $10,673 billion for January 2021 and $10,717 billion for February 2020. Finally, divide the three results by the </w:t>
      </w:r>
      <w:hyperlink r:id="rId205" w:history="1">
        <w:r w:rsidRPr="00B06341">
          <w:rPr>
            <w:rStyle w:val="Hyperlink"/>
            <w:rFonts w:ascii="Times New Roman" w:hAnsi="Times New Roman" w:cs="Times New Roman"/>
            <w:color w:val="000000" w:themeColor="text1"/>
          </w:rPr>
          <w:t>number of people earning wages and salaries</w:t>
        </w:r>
      </w:hyperlink>
      <w:r w:rsidRPr="00B06341">
        <w:rPr>
          <w:rFonts w:ascii="Times New Roman" w:hAnsi="Times New Roman" w:cs="Times New Roman"/>
          <w:color w:val="000000" w:themeColor="text1"/>
        </w:rPr>
        <w:t> on each date. </w:t>
      </w:r>
    </w:p>
    <w:p w14:paraId="09801762"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The math may sound complex, but in fact it’s simple: In June 2022, the average working American earned $74,643 in wages and salaries, compared to $74,624 in January 2021 and $70,274 in February 2020. Even with 9.5 million more people working, the average working person earned as much in June, after inflation, as when Biden took office. And compared to just before the pandemic, when employment was comparable to today, the average person earns 6.2 percent even after inflation. The answer to Reagan’s question is “Yes” on wages and salaries as well as jobs, a remarkable achievement given the pandemic. </w:t>
      </w:r>
    </w:p>
    <w:p w14:paraId="120DC74C"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A technical note: Other data, especially from the Bureau of Labor Statistics (BLS), suggests that wages and salaries have not kept pace with inflation. Like most economists, I rely on the BEA because the deflator for personal consumption spending is more accurate than the CPI and because the BEA’s data on wages and salaries is more complete than the BLS’s. Both depend on the </w:t>
      </w:r>
      <w:hyperlink r:id="rId206" w:history="1">
        <w:r w:rsidRPr="00B06341">
          <w:rPr>
            <w:rStyle w:val="Hyperlink"/>
            <w:rFonts w:ascii="Times New Roman" w:hAnsi="Times New Roman" w:cs="Times New Roman"/>
            <w:color w:val="000000" w:themeColor="text1"/>
          </w:rPr>
          <w:t>National Compensation Survey</w:t>
        </w:r>
      </w:hyperlink>
      <w:r w:rsidRPr="00B06341">
        <w:rPr>
          <w:rFonts w:ascii="Times New Roman" w:hAnsi="Times New Roman" w:cs="Times New Roman"/>
          <w:color w:val="000000" w:themeColor="text1"/>
        </w:rPr>
        <w:t>. But the BEA adjusts for </w:t>
      </w:r>
      <w:hyperlink r:id="rId207" w:history="1">
        <w:r w:rsidRPr="00B06341">
          <w:rPr>
            <w:rStyle w:val="Hyperlink"/>
            <w:rFonts w:ascii="Times New Roman" w:hAnsi="Times New Roman" w:cs="Times New Roman"/>
            <w:color w:val="000000" w:themeColor="text1"/>
          </w:rPr>
          <w:t>gaps</w:t>
        </w:r>
      </w:hyperlink>
      <w:r w:rsidRPr="00B06341">
        <w:rPr>
          <w:rFonts w:ascii="Times New Roman" w:hAnsi="Times New Roman" w:cs="Times New Roman"/>
          <w:color w:val="000000" w:themeColor="text1"/>
        </w:rPr>
        <w:t> in the survey, including people working in private households, employees of nonprofit and religious membership organizations, and so on. The BEA also </w:t>
      </w:r>
      <w:hyperlink r:id="rId208" w:history="1">
        <w:r w:rsidRPr="00B06341">
          <w:rPr>
            <w:rStyle w:val="Hyperlink"/>
            <w:rFonts w:ascii="Times New Roman" w:hAnsi="Times New Roman" w:cs="Times New Roman"/>
            <w:color w:val="000000" w:themeColor="text1"/>
          </w:rPr>
          <w:t>adjusts the NCS data</w:t>
        </w:r>
      </w:hyperlink>
      <w:r w:rsidRPr="00B06341">
        <w:rPr>
          <w:rFonts w:ascii="Times New Roman" w:hAnsi="Times New Roman" w:cs="Times New Roman"/>
          <w:color w:val="000000" w:themeColor="text1"/>
        </w:rPr>
        <w:t> for COVID-19’s impact on the collection of that data, using analyses by the Federal Reserve and others.</w:t>
      </w:r>
    </w:p>
    <w:p w14:paraId="35A36708" w14:textId="2F17D276"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u w:val="single"/>
        </w:rPr>
        <w:t>Americans are also significantly wealthier</w:t>
      </w:r>
      <w:r w:rsidRPr="00B06341">
        <w:rPr>
          <w:rFonts w:ascii="Times New Roman" w:hAnsi="Times New Roman" w:cs="Times New Roman"/>
          <w:color w:val="000000" w:themeColor="text1"/>
        </w:rPr>
        <w:t xml:space="preserve"> than before Biden took office. The pandemic and the jobs boom were primarily responsible. As the Omicron variant spread, government checks </w:t>
      </w:r>
      <w:r w:rsidRPr="00B06341">
        <w:rPr>
          <w:rFonts w:ascii="Times New Roman" w:hAnsi="Times New Roman" w:cs="Times New Roman"/>
          <w:color w:val="000000" w:themeColor="text1"/>
        </w:rPr>
        <w:lastRenderedPageBreak/>
        <w:t>enabled </w:t>
      </w:r>
      <w:hyperlink r:id="rId209" w:history="1">
        <w:r w:rsidRPr="00B06341">
          <w:rPr>
            <w:rStyle w:val="Hyperlink"/>
            <w:rFonts w:ascii="Times New Roman" w:hAnsi="Times New Roman" w:cs="Times New Roman"/>
            <w:color w:val="000000" w:themeColor="text1"/>
          </w:rPr>
          <w:t>more savings</w:t>
        </w:r>
      </w:hyperlink>
      <w:r w:rsidRPr="00B06341">
        <w:rPr>
          <w:rFonts w:ascii="Times New Roman" w:hAnsi="Times New Roman" w:cs="Times New Roman"/>
          <w:color w:val="000000" w:themeColor="text1"/>
        </w:rPr>
        <w:t> and increased spending that helped drive up employment. According to the </w:t>
      </w:r>
      <w:hyperlink r:id="rId210" w:anchor="quarter:130;series:Net%20worth;demographic:income;population:all;units:levels" w:history="1">
        <w:r w:rsidRPr="00B06341">
          <w:rPr>
            <w:rStyle w:val="Hyperlink"/>
            <w:rFonts w:ascii="Times New Roman" w:hAnsi="Times New Roman" w:cs="Times New Roman"/>
            <w:color w:val="000000" w:themeColor="text1"/>
          </w:rPr>
          <w:t>Federal Reserve,</w:t>
        </w:r>
      </w:hyperlink>
      <w:r w:rsidRPr="00B06341">
        <w:rPr>
          <w:rFonts w:ascii="Times New Roman" w:hAnsi="Times New Roman" w:cs="Times New Roman"/>
          <w:color w:val="000000" w:themeColor="text1"/>
        </w:rPr>
        <w:t> after inflation the net assets of Americans increased by nearly $2 trillion from the first quarter of 2021—when Biden took office—to the first quarter of 2022. (We exclude the top 1 percent because their assets are notoriously hard to measure.)</w:t>
      </w:r>
      <w:r w:rsidR="002063E2" w:rsidRPr="00B06341">
        <w:rPr>
          <w:rFonts w:ascii="Times New Roman" w:hAnsi="Times New Roman" w:cs="Times New Roman"/>
          <w:color w:val="000000" w:themeColor="text1"/>
        </w:rPr>
        <w:t xml:space="preserve"> </w:t>
      </w:r>
    </w:p>
    <w:p w14:paraId="58B46F21"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And it’s not the typical case of the rich getting richer. </w:t>
      </w:r>
      <w:r w:rsidRPr="00B06341">
        <w:rPr>
          <w:rFonts w:ascii="Times New Roman" w:hAnsi="Times New Roman" w:cs="Times New Roman"/>
          <w:color w:val="000000" w:themeColor="text1"/>
          <w:u w:val="single"/>
        </w:rPr>
        <w:t>The fastest growth in net assets occurred among low- and moderate-income households</w:t>
      </w:r>
      <w:r w:rsidRPr="00B06341">
        <w:rPr>
          <w:rFonts w:ascii="Times New Roman" w:hAnsi="Times New Roman" w:cs="Times New Roman"/>
          <w:color w:val="000000" w:themeColor="text1"/>
        </w:rPr>
        <w:t>. From the first quarter of 2021 to the first quarter of 2022, the inflation-adjusted wealth of households in the lowest income quintile jumped 15.2 percent and just 0.8 percent for th</w:t>
      </w:r>
      <w:r w:rsidRPr="00B06341">
        <w:rPr>
          <w:rFonts w:ascii="Times New Roman" w:hAnsi="Times New Roman" w:cs="Times New Roman"/>
          <w:color w:val="000000" w:themeColor="text1"/>
        </w:rPr>
        <w:lastRenderedPageBreak/>
        <w:t>ose in the top income quintile (again, excluding the top 1 percent).</w:t>
      </w:r>
    </w:p>
    <w:p w14:paraId="1D181AEF"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Under Biden, Americans are better off in other ways, too. The </w:t>
      </w:r>
      <w:hyperlink r:id="rId211" w:history="1">
        <w:r w:rsidRPr="00B06341">
          <w:rPr>
            <w:rStyle w:val="Hyperlink"/>
            <w:rFonts w:ascii="Times New Roman" w:hAnsi="Times New Roman" w:cs="Times New Roman"/>
            <w:color w:val="000000" w:themeColor="text1"/>
          </w:rPr>
          <w:t>Center on Poverty &amp; Social Policy</w:t>
        </w:r>
      </w:hyperlink>
      <w:r w:rsidRPr="00B06341">
        <w:rPr>
          <w:rFonts w:ascii="Times New Roman" w:hAnsi="Times New Roman" w:cs="Times New Roman"/>
          <w:color w:val="000000" w:themeColor="text1"/>
        </w:rPr>
        <w:t> at Columbia University reports that the poverty rate, which reached 16.1 percent in December 2020, fell sharply under Biden to 14.1 percent by May 2022. It’s the same story on health care coverage: The </w:t>
      </w:r>
      <w:hyperlink r:id="rId212" w:history="1">
        <w:r w:rsidRPr="00B06341">
          <w:rPr>
            <w:rStyle w:val="Hyperlink"/>
            <w:rFonts w:ascii="Times New Roman" w:hAnsi="Times New Roman" w:cs="Times New Roman"/>
            <w:color w:val="000000" w:themeColor="text1"/>
          </w:rPr>
          <w:t>Department of Health and Human Services</w:t>
        </w:r>
      </w:hyperlink>
      <w:r w:rsidRPr="00B06341">
        <w:rPr>
          <w:rFonts w:ascii="Times New Roman" w:hAnsi="Times New Roman" w:cs="Times New Roman"/>
          <w:color w:val="000000" w:themeColor="text1"/>
        </w:rPr>
        <w:t> reported that from late 2020 to early 2022, the percentage of uninsured Americans fell from 14.5 percent to 11.8 percent among adults (ages 18 to 64) and from 6.4 percent to 3.7 percent among children, both record lows.</w:t>
      </w:r>
    </w:p>
    <w:p w14:paraId="40CE036A"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If not for the pandemic and the policies required to address it, inflation would be modest—and but for the inflation, Biden would have one of the best records of any postwar president (at least thus far). </w:t>
      </w:r>
    </w:p>
    <w:p w14:paraId="3A65C303" w14:textId="77777777" w:rsidR="00600CA2" w:rsidRPr="00B06341" w:rsidRDefault="00600CA2" w:rsidP="00600CA2">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Imagine how Donald Trump would brag if he could tout record job creation, record low poverty, and record health insurance coverage—not to mention wealth gains and wage and salary gains that kept up with inflation. That’s a message that Democrats should carry into the fall campaigns. </w:t>
      </w:r>
    </w:p>
    <w:p w14:paraId="6CF72B32" w14:textId="77777777" w:rsidR="00600CA2" w:rsidRPr="00B06341" w:rsidRDefault="00600CA2" w:rsidP="00600CA2">
      <w:pPr>
        <w:rPr>
          <w:rFonts w:ascii="Times New Roman" w:hAnsi="Times New Roman" w:cs="Times New Roman"/>
        </w:rPr>
      </w:pPr>
    </w:p>
    <w:p w14:paraId="61410696" w14:textId="77777777" w:rsidR="00600CA2" w:rsidRPr="00B06341" w:rsidRDefault="00600CA2" w:rsidP="00600CA2">
      <w:pPr>
        <w:pStyle w:val="Heading2"/>
        <w:rPr>
          <w:rFonts w:ascii="Times New Roman" w:hAnsi="Times New Roman" w:cs="Times New Roman"/>
        </w:rPr>
      </w:pPr>
      <w:bookmarkStart w:id="85" w:name="_Toc140420863"/>
      <w:r w:rsidRPr="00B06341">
        <w:rPr>
          <w:rFonts w:ascii="Times New Roman" w:hAnsi="Times New Roman" w:cs="Times New Roman"/>
        </w:rPr>
        <w:lastRenderedPageBreak/>
        <w:t>Links &amp; Internal Links</w:t>
      </w:r>
      <w:bookmarkEnd w:id="85"/>
    </w:p>
    <w:p w14:paraId="16A69837" w14:textId="77777777" w:rsidR="00600CA2" w:rsidRPr="00B06341" w:rsidRDefault="00600CA2" w:rsidP="00600CA2">
      <w:pPr>
        <w:pStyle w:val="Heading3"/>
        <w:rPr>
          <w:rFonts w:ascii="Times New Roman" w:hAnsi="Times New Roman" w:cs="Times New Roman"/>
        </w:rPr>
      </w:pPr>
      <w:bookmarkStart w:id="86" w:name="_Toc140420864"/>
      <w:r w:rsidRPr="00B06341">
        <w:rPr>
          <w:rFonts w:ascii="Times New Roman" w:hAnsi="Times New Roman" w:cs="Times New Roman"/>
        </w:rPr>
        <w:lastRenderedPageBreak/>
        <w:t>1NC Link – Bidenomics Focus</w:t>
      </w:r>
      <w:bookmarkEnd w:id="86"/>
    </w:p>
    <w:p w14:paraId="102A22CA" w14:textId="77777777" w:rsidR="00600CA2" w:rsidRPr="00B06341" w:rsidRDefault="00600CA2" w:rsidP="00600CA2">
      <w:pPr>
        <w:rPr>
          <w:rFonts w:ascii="Times New Roman" w:hAnsi="Times New Roman" w:cs="Times New Roman"/>
        </w:rPr>
      </w:pPr>
    </w:p>
    <w:p w14:paraId="3B856AB0"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Uniqueness and link – Biden reframing the economic debate, reshaping the negative narrative – the plan would shift attention back to the negative</w:t>
      </w:r>
    </w:p>
    <w:p w14:paraId="085AAA79"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Waldman, Washington Post columnist, 7-12-23</w:t>
      </w:r>
    </w:p>
    <w:p w14:paraId="194A90D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[Paul, 7-12-23, Washington Post, “How Biden learned to stop apologizing and love the economy”, </w:t>
      </w:r>
      <w:hyperlink r:id="rId213" w:history="1">
        <w:r w:rsidRPr="00B06341">
          <w:rPr>
            <w:rStyle w:val="Hyperlink"/>
            <w:rFonts w:ascii="Times New Roman" w:hAnsi="Times New Roman" w:cs="Times New Roman"/>
          </w:rPr>
          <w:t>https://www.washingtonpost.com/opinions/2023/07/12/bidenomics-economy-promotion/</w:t>
        </w:r>
      </w:hyperlink>
      <w:r w:rsidRPr="00B06341">
        <w:rPr>
          <w:rFonts w:ascii="Times New Roman" w:hAnsi="Times New Roman" w:cs="Times New Roman"/>
        </w:rPr>
        <w:t>, accessed 7-12-23, AFB]</w:t>
      </w:r>
    </w:p>
    <w:p w14:paraId="5CA35A60" w14:textId="77777777" w:rsidR="00600CA2" w:rsidRPr="00B06341" w:rsidRDefault="00600CA2" w:rsidP="00600CA2">
      <w:pPr>
        <w:rPr>
          <w:rFonts w:ascii="Times New Roman" w:hAnsi="Times New Roman" w:cs="Times New Roman"/>
        </w:rPr>
      </w:pPr>
    </w:p>
    <w:p w14:paraId="01CEFFA7"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Something has come over President Biden and his White House.</w:t>
      </w:r>
      <w:r w:rsidRPr="00B06341">
        <w:rPr>
          <w:rFonts w:ascii="Times New Roman" w:hAnsi="Times New Roman" w:cs="Times New Roman"/>
        </w:rPr>
        <w:t xml:space="preserve"> </w:t>
      </w:r>
      <w:r w:rsidRPr="00B06341">
        <w:rPr>
          <w:rStyle w:val="Emphasis"/>
          <w:rFonts w:ascii="Times New Roman" w:hAnsi="Times New Roman" w:cs="Times New Roman"/>
        </w:rPr>
        <w:t xml:space="preserve">Rather than talking about the economy in their usual tone of apology and nuance </w:t>
      </w:r>
      <w:r w:rsidRPr="00B06341">
        <w:rPr>
          <w:rFonts w:ascii="Times New Roman" w:hAnsi="Times New Roman" w:cs="Times New Roman"/>
        </w:rPr>
        <w:t>lest someone think they haven’t acknowledged the feelings of anyone who might be unhappy, the “</w:t>
      </w:r>
      <w:r w:rsidRPr="00B06341">
        <w:rPr>
          <w:rStyle w:val="Emphasis"/>
          <w:rFonts w:ascii="Times New Roman" w:hAnsi="Times New Roman" w:cs="Times New Roman"/>
        </w:rPr>
        <w:t>Bidenomics” push has become positively triumphal</w:t>
      </w:r>
      <w:r w:rsidRPr="00B06341">
        <w:rPr>
          <w:rFonts w:ascii="Times New Roman" w:hAnsi="Times New Roman" w:cs="Times New Roman"/>
        </w:rPr>
        <w:t>.</w:t>
      </w:r>
    </w:p>
    <w:p w14:paraId="7D3256EC" w14:textId="77777777" w:rsidR="00600CA2" w:rsidRPr="00B06341" w:rsidRDefault="00600CA2" w:rsidP="00600CA2">
      <w:pPr>
        <w:rPr>
          <w:rFonts w:ascii="Times New Roman" w:hAnsi="Times New Roman" w:cs="Times New Roman"/>
          <w:b/>
          <w:iCs/>
          <w:u w:val="single"/>
        </w:rPr>
      </w:pPr>
      <w:r w:rsidRPr="00B06341">
        <w:rPr>
          <w:rFonts w:ascii="Times New Roman" w:hAnsi="Times New Roman" w:cs="Times New Roman"/>
        </w:rPr>
        <w:t xml:space="preserve">The common Democratic impulse to make sure everyone’s pain is validated has been set aside, at least for now. Instead, </w:t>
      </w:r>
      <w:r w:rsidRPr="00B06341">
        <w:rPr>
          <w:rStyle w:val="Emphasis"/>
          <w:rFonts w:ascii="Times New Roman" w:hAnsi="Times New Roman" w:cs="Times New Roman"/>
        </w:rPr>
        <w:t xml:space="preserve">through Biden’s speeches and a wave of media appearances by administration officials, the White House has gone on something of a victory tour. It’s as though Democrats have finally realized how to frame a debate: If you want the press to tell everyone how great the economy is, you have to </w:t>
      </w:r>
      <w:r w:rsidRPr="00B06341">
        <w:rPr>
          <w:rStyle w:val="Emphasis"/>
          <w:rFonts w:ascii="Times New Roman" w:hAnsi="Times New Roman" w:cs="Times New Roman"/>
        </w:rPr>
        <w:lastRenderedPageBreak/>
        <w:t>start by saying the economy is great.</w:t>
      </w:r>
    </w:p>
    <w:p w14:paraId="0F3D90DA"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That doesn’t mean all Americans will immediately be persuaded. The media’s own skepticism remains, and news outlets will give Republicans ample time to continue claiming the economy is in desperate straits. But if nothing else, the idea that the economy is actually doing very well — how to judge that success, what produced it, how we might continue it — will move toward the center of the debate. Which means that debate will become very different from what it has been recently.</w:t>
      </w:r>
    </w:p>
    <w:p w14:paraId="47EAC201"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A robust argument is underway among wonky liberals about just how good the economy is right now</w:t>
      </w:r>
      <w:r w:rsidRPr="00B06341">
        <w:rPr>
          <w:rFonts w:ascii="Times New Roman" w:hAnsi="Times New Roman" w:cs="Times New Roman"/>
        </w:rPr>
        <w:t xml:space="preserve"> and whether Biden’s approval on the economy deserves to be as low as it is. </w:t>
      </w:r>
      <w:r w:rsidRPr="00B06341">
        <w:rPr>
          <w:rStyle w:val="Emphasis"/>
          <w:rFonts w:ascii="Times New Roman" w:hAnsi="Times New Roman" w:cs="Times New Roman"/>
        </w:rPr>
        <w:t>Meanwhile in the financial press, the default mode seems to be to present every piece of good news with a warning not to let it brighten your day. Each month’s report of job growth — and there have been an extraordinary 30 straight months of growth</w:t>
      </w:r>
      <w:r w:rsidRPr="00B06341">
        <w:rPr>
          <w:rFonts w:ascii="Times New Roman" w:hAnsi="Times New Roman" w:cs="Times New Roman"/>
        </w:rPr>
        <w:t xml:space="preserve"> — is reported with headlines that say things like “Hundreds of thousands of jobs added, but recession fears loom.”</w:t>
      </w:r>
    </w:p>
    <w:p w14:paraId="14216CCB" w14:textId="77777777" w:rsidR="00600CA2" w:rsidRPr="00B06341" w:rsidRDefault="00600CA2" w:rsidP="00600CA2">
      <w:pPr>
        <w:rPr>
          <w:rFonts w:ascii="Times New Roman" w:hAnsi="Times New Roman" w:cs="Times New Roman"/>
          <w:b/>
          <w:iCs/>
          <w:u w:val="single"/>
        </w:rPr>
      </w:pPr>
      <w:r w:rsidRPr="00B06341">
        <w:rPr>
          <w:rFonts w:ascii="Times New Roman" w:hAnsi="Times New Roman" w:cs="Times New Roman"/>
        </w:rPr>
        <w:t xml:space="preserve">As Timothy Noah of the New Republic puts it, to the business press, “Bad news is self-evidently bad, and good news is bad because markets or regulators will overreact and spoil everything.” But look at the most commonly used economic indicators. </w:t>
      </w:r>
      <w:r w:rsidRPr="00B06341">
        <w:rPr>
          <w:rStyle w:val="Emphasis"/>
          <w:rFonts w:ascii="Times New Roman" w:hAnsi="Times New Roman" w:cs="Times New Roman"/>
        </w:rPr>
        <w:t>Inflation has fallen to 4 percent, less than half what it was a year ago (and lower than in our peer countries). Unemployment is at just 3.6 percent. And on job growth, the results are nothing short of stunning.</w:t>
      </w:r>
    </w:p>
    <w:p w14:paraId="615765B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The most common objection at this point is that </w:t>
      </w:r>
      <w:r w:rsidRPr="00B06341">
        <w:rPr>
          <w:rStyle w:val="Emphasis"/>
          <w:rFonts w:ascii="Times New Roman" w:hAnsi="Times New Roman" w:cs="Times New Roman"/>
        </w:rPr>
        <w:t>the president has a limited influence on job growth. This raises complicated questions, but when has that ever stopped a president before? When Ronald Reagan was airing soft-focus ads touting “Morning in America” in 1984, unemployment was over 7 percent, and the American economy created a measly 5 million jobs during Reagan’s first term. Yet Biden has seen the creation of more than 13 million jobs in the past 2½ years. No president created that many over an entire four-year term, going back as far as government data exist,</w:t>
      </w:r>
      <w:r w:rsidRPr="00B06341">
        <w:rPr>
          <w:rFonts w:ascii="Times New Roman" w:hAnsi="Times New Roman" w:cs="Times New Roman"/>
        </w:rPr>
        <w:t xml:space="preserve"> to the presidency of Franklin D. Roosevelt.</w:t>
      </w:r>
    </w:p>
    <w:p w14:paraId="70E5D945"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However much importance you attach to those numbers, they certainly give the administration a strong case to make for Biden’s economic stewardship.</w:t>
      </w:r>
      <w:r w:rsidRPr="00B06341">
        <w:rPr>
          <w:rFonts w:ascii="Times New Roman" w:hAnsi="Times New Roman" w:cs="Times New Roman"/>
        </w:rPr>
        <w:t xml:space="preserve"> Yet his approval ratings on the economy remain absurdly low. There are a host of reasons for this, including polarization (when a Democrat is in the White House, almost no Republicans will tell pollsters things are going well) and possible lingering effects of inflation. But it’s vital to remember that how people are doing and how they think the country is doing are not the same thing. And their judgment of the latter comes in large part from the news media.</w:t>
      </w:r>
    </w:p>
    <w:p w14:paraId="3CCD2A5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That’s why it’s possible for job satisfaction to be at its highest point in decades at the same time that poll respondents give the economy terrible ratings. I’m doing fine, many people seem to believe, but everyone else is struggling.</w:t>
      </w:r>
    </w:p>
    <w:p w14:paraId="25DD682D" w14:textId="77777777" w:rsidR="00600CA2" w:rsidRPr="00B06341" w:rsidRDefault="00600CA2" w:rsidP="00600CA2">
      <w:pPr>
        <w:rPr>
          <w:rStyle w:val="Emphasis"/>
          <w:rFonts w:ascii="Times New Roman" w:hAnsi="Times New Roman" w:cs="Times New Roman"/>
        </w:rPr>
      </w:pPr>
      <w:r w:rsidRPr="00B06341">
        <w:rPr>
          <w:rFonts w:ascii="Times New Roman" w:hAnsi="Times New Roman" w:cs="Times New Roman"/>
        </w:rPr>
        <w:t xml:space="preserve">When it comes to awareness of “the economy,” people have very little to go on from their individual lives. The media tells us what’s happening in the country as a whole. </w:t>
      </w:r>
      <w:r w:rsidRPr="00B06341">
        <w:rPr>
          <w:rStyle w:val="Emphasis"/>
          <w:rFonts w:ascii="Times New Roman" w:hAnsi="Times New Roman" w:cs="Times New Roman"/>
        </w:rPr>
        <w:t xml:space="preserve">And for much </w:t>
      </w:r>
      <w:r w:rsidRPr="00B06341">
        <w:rPr>
          <w:rStyle w:val="Emphasis"/>
          <w:rFonts w:ascii="Times New Roman" w:hAnsi="Times New Roman" w:cs="Times New Roman"/>
        </w:rPr>
        <w:lastRenderedPageBreak/>
        <w:t>of Biden’s term, the debate in the media has pitted Republicans saying that we’re living through an economic catastrophe against Biden and his allies saying, A lot of people are suffering out there, we know it’s bad, but we’re making progress.</w:t>
      </w:r>
    </w:p>
    <w:p w14:paraId="39F25EC4" w14:textId="77777777" w:rsidR="00600CA2" w:rsidRPr="00B06341" w:rsidRDefault="00600CA2" w:rsidP="00600CA2">
      <w:pPr>
        <w:rPr>
          <w:rFonts w:ascii="Times New Roman" w:hAnsi="Times New Roman" w:cs="Times New Roman"/>
          <w:b/>
          <w:iCs/>
          <w:u w:val="single"/>
        </w:rPr>
      </w:pPr>
      <w:r w:rsidRPr="00B06341">
        <w:rPr>
          <w:rStyle w:val="Emphasis"/>
          <w:rFonts w:ascii="Times New Roman" w:hAnsi="Times New Roman" w:cs="Times New Roman"/>
        </w:rPr>
        <w:t>Their fear of being seen as out of touch — or their fear of being scolded by participants in an elite debate that is invisible to most of the electorate — led them into the same kind of defensive crouch that characterizes Democrats on issues such as crime. Democrats have long believed that nothing would be worse than failing to acknowledge whatever pain people are feeling.</w:t>
      </w:r>
    </w:p>
    <w:p w14:paraId="222A459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trouble with that is you end up talking a lot about what’s bad, which only reinforces your opponents’ claim that everything is bad.</w:t>
      </w:r>
    </w:p>
    <w:p w14:paraId="4ABBA6A3"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There’s a communication theory called “indexing,” which holds that journalists frame debates around what key political figures say. If none of them are saying “things are great,” then the idea that things are great doesn’t make it into the discussion.</w:t>
      </w:r>
    </w:p>
    <w:p w14:paraId="1BF4A8B0"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Yes, there are persistent problems of inequality and poverty — and we should explore and understand them. But it appears that the president and his administration have finally decided it’s not their job to keep reminding us of everything about the economy that could be better.</w:t>
      </w:r>
      <w:r w:rsidRPr="00B06341">
        <w:rPr>
          <w:rFonts w:ascii="Times New Roman" w:hAnsi="Times New Roman" w:cs="Times New Roman"/>
        </w:rPr>
        <w:t xml:space="preserve"> It’s remarkable it took them so long.</w:t>
      </w:r>
    </w:p>
    <w:p w14:paraId="13F829E1" w14:textId="77777777" w:rsidR="00600CA2" w:rsidRPr="00B06341" w:rsidRDefault="00600CA2" w:rsidP="00600CA2">
      <w:pPr>
        <w:rPr>
          <w:rFonts w:ascii="Times New Roman" w:hAnsi="Times New Roman" w:cs="Times New Roman"/>
        </w:rPr>
      </w:pPr>
    </w:p>
    <w:p w14:paraId="326B4A39" w14:textId="77777777" w:rsidR="00600CA2" w:rsidRPr="00B06341" w:rsidRDefault="00600CA2" w:rsidP="00600CA2">
      <w:pPr>
        <w:pStyle w:val="Heading3"/>
        <w:rPr>
          <w:rFonts w:ascii="Times New Roman" w:hAnsi="Times New Roman" w:cs="Times New Roman"/>
        </w:rPr>
      </w:pPr>
      <w:bookmarkStart w:id="87" w:name="_Toc140420865"/>
      <w:r w:rsidRPr="00B06341">
        <w:rPr>
          <w:rFonts w:ascii="Times New Roman" w:hAnsi="Times New Roman" w:cs="Times New Roman"/>
        </w:rPr>
        <w:t>Bidenomics Key to Biden Support</w:t>
      </w:r>
      <w:bookmarkEnd w:id="87"/>
    </w:p>
    <w:p w14:paraId="590B29FF" w14:textId="77777777" w:rsidR="00600CA2" w:rsidRPr="00B06341" w:rsidRDefault="00600CA2" w:rsidP="00600CA2">
      <w:pPr>
        <w:rPr>
          <w:rFonts w:ascii="Times New Roman" w:hAnsi="Times New Roman" w:cs="Times New Roman"/>
        </w:rPr>
      </w:pPr>
    </w:p>
    <w:p w14:paraId="1C570BCF"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Focusing on positive economic record key to Biden support</w:t>
      </w:r>
    </w:p>
    <w:p w14:paraId="526CB474"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Rubin, Washington Post columnist, 6-29-23</w:t>
      </w:r>
    </w:p>
    <w:p w14:paraId="2F539F1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[Jennifer, 6-29-23, Washington Post, “‘Bidenomics’ is transformative. Biden needs to ensure voters know it.”, </w:t>
      </w:r>
      <w:hyperlink r:id="rId214" w:history="1">
        <w:r w:rsidRPr="00B06341">
          <w:rPr>
            <w:rStyle w:val="Hyperlink"/>
            <w:rFonts w:ascii="Times New Roman" w:hAnsi="Times New Roman" w:cs="Times New Roman"/>
          </w:rPr>
          <w:t>https://www.washingtonpost.com/opinions/2023/06/29/bidenomics-voters-economy/?utm_medium=email&amp;utm_source=newsletter&amp;wpisrc=nl_opinions&amp;utm_campaign=wp_opinions</w:t>
        </w:r>
      </w:hyperlink>
      <w:r w:rsidRPr="00B06341">
        <w:rPr>
          <w:rFonts w:ascii="Times New Roman" w:hAnsi="Times New Roman" w:cs="Times New Roman"/>
        </w:rPr>
        <w:t>, accessed 7-12-23, AFB]</w:t>
      </w:r>
    </w:p>
    <w:p w14:paraId="360AB369" w14:textId="77777777" w:rsidR="00600CA2" w:rsidRPr="00B06341" w:rsidRDefault="00600CA2" w:rsidP="00600CA2">
      <w:pPr>
        <w:rPr>
          <w:rFonts w:ascii="Times New Roman" w:hAnsi="Times New Roman" w:cs="Times New Roman"/>
        </w:rPr>
      </w:pPr>
    </w:p>
    <w:p w14:paraId="53918142"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Some presidents don’t have a strong story to tell about their record, so they deflect, distract and demonize their opponents. Other presidents’ records almost speak for themselves. President Biden, however, finds himself in an unusual spot: An economic record that has been working far better than most people anticipated but that the electorate doesn’t yet recognize.</w:t>
      </w:r>
    </w:p>
    <w:p w14:paraId="1018B113" w14:textId="77777777" w:rsidR="00600CA2" w:rsidRPr="00B06341" w:rsidRDefault="00600CA2" w:rsidP="00600CA2">
      <w:pPr>
        <w:rPr>
          <w:rStyle w:val="Emphasis"/>
          <w:rFonts w:ascii="Times New Roman" w:hAnsi="Times New Roman" w:cs="Times New Roman"/>
        </w:rPr>
      </w:pPr>
      <w:r w:rsidRPr="00B06341">
        <w:rPr>
          <w:rFonts w:ascii="Times New Roman" w:hAnsi="Times New Roman" w:cs="Times New Roman"/>
        </w:rPr>
        <w:t xml:space="preserve">The economy has created 13 million jobs, inflation has been more than cut in half, huge investments are being made in infrastructure and green energy, wage growth has begun to outpace inflation, the first drug price controls are going into effect and the biggest corporations will finally be forced to pay something in federal taxes. Yet </w:t>
      </w:r>
      <w:r w:rsidRPr="00B06341">
        <w:rPr>
          <w:rStyle w:val="Emphasis"/>
          <w:rFonts w:ascii="Times New Roman" w:hAnsi="Times New Roman" w:cs="Times New Roman"/>
        </w:rPr>
        <w:t>polls show voters incorrectly think we are in a recession and remain negative about the economy.</w:t>
      </w:r>
    </w:p>
    <w:p w14:paraId="1E4DCF31"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White House is well aware of the problem.</w:t>
      </w:r>
    </w:p>
    <w:p w14:paraId="2A124180"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Beginning this week, the White House is making a focused push to narrow the gap between performance and perception</w:t>
      </w:r>
      <w:r w:rsidRPr="00B06341">
        <w:rPr>
          <w:rFonts w:ascii="Times New Roman" w:hAnsi="Times New Roman" w:cs="Times New Roman"/>
        </w:rPr>
        <w:t>. On Monday, senior Biden advisers Mike Donilon and Anita Dunn released a four-page memo explaining the president’s vision, which they call “</w:t>
      </w:r>
      <w:r w:rsidRPr="00B06341">
        <w:rPr>
          <w:rStyle w:val="Emphasis"/>
          <w:rFonts w:ascii="Times New Roman" w:hAnsi="Times New Roman" w:cs="Times New Roman"/>
        </w:rPr>
        <w:t>Bidenomics.”</w:t>
      </w:r>
    </w:p>
    <w:p w14:paraId="196795E8"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lastRenderedPageBreak/>
        <w:t>Dunn and Donilon wrote, “Bidenomics is rooted in the simple idea that we need to grow the economy from the middle out and the bottom up — not the top down. … Implementing that economic vision and plan — and decisively turning the page on the era of trickle-down economics — has been the defining project of the Biden presidency.”</w:t>
      </w:r>
      <w:r w:rsidRPr="00B06341">
        <w:rPr>
          <w:rFonts w:ascii="Times New Roman" w:hAnsi="Times New Roman" w:cs="Times New Roman"/>
        </w:rPr>
        <w:t xml:space="preserve"> They then ticked off a list of accomplishments: an economic recovery five years earlier than expected, “13 million jobs since the President took office — including nearly 800,000 manufacturing jobs,” a higher job-participation rate for working-age Americans than at anytime in the past 20 years, “transformative investments that are not only bringing back good-paying jobs that don’t require a four-year degree, but also bringing back a sense of pride and dignity to communities across America.”</w:t>
      </w:r>
    </w:p>
    <w:p w14:paraId="35EEA6E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At the White House on Monday, Biden highlighted the infrastructure bill’s $42 billion investment in fast internet. On Wednesday, he delivered what was billed as a “major” economic address in Chicago. There, he decried trickle-down economics that “failed” the country and the middle class.</w:t>
      </w:r>
    </w:p>
    <w:p w14:paraId="1F8663B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His three-part vision: “targeted investment” that encourages private investment (comparing it to Franklin D. Roosevelt’s rural electrification and Dwight D. Eisenhower’s interstate highway program); empowering workers (made-in-America provisions, increasing Pell grants and support for historically Black colleges and universities); and promoting competition (enforcing antitrust rules, cracking down on noncompete clauses, Medicare negotiation for lower drug prices). </w:t>
      </w:r>
      <w:r w:rsidRPr="00B06341">
        <w:rPr>
          <w:rStyle w:val="Emphasis"/>
          <w:rFonts w:ascii="Times New Roman" w:hAnsi="Times New Roman" w:cs="Times New Roman"/>
        </w:rPr>
        <w:t>Biden stressed that the United States is “leading the world economies since the pandemic.” As Biden said, it is “awful hard to demagogue something when it’s working.”</w:t>
      </w:r>
    </w:p>
    <w:p w14:paraId="01ABE489" w14:textId="77777777" w:rsidR="00600CA2" w:rsidRPr="00B06341" w:rsidRDefault="00600CA2" w:rsidP="00600CA2">
      <w:pPr>
        <w:rPr>
          <w:rStyle w:val="Emphasis"/>
          <w:rFonts w:ascii="Times New Roman" w:hAnsi="Times New Roman" w:cs="Times New Roman"/>
        </w:rPr>
      </w:pPr>
      <w:r w:rsidRPr="00B06341">
        <w:rPr>
          <w:rFonts w:ascii="Times New Roman" w:hAnsi="Times New Roman" w:cs="Times New Roman"/>
        </w:rPr>
        <w:t xml:space="preserve">Biden is also emphasizing a break with trickle-down economics, which, he says, increased inequality, sent jobs overseas and hollowed out towns. </w:t>
      </w:r>
      <w:r w:rsidRPr="00B06341">
        <w:rPr>
          <w:rStyle w:val="Emphasis"/>
          <w:rFonts w:ascii="Times New Roman" w:hAnsi="Times New Roman" w:cs="Times New Roman"/>
        </w:rPr>
        <w:t>He argued</w:t>
      </w:r>
      <w:r w:rsidRPr="00B06341">
        <w:rPr>
          <w:rFonts w:ascii="Times New Roman" w:hAnsi="Times New Roman" w:cs="Times New Roman"/>
        </w:rPr>
        <w:t xml:space="preserve"> that ending trickle-down and </w:t>
      </w:r>
      <w:r w:rsidRPr="00B06341">
        <w:rPr>
          <w:rStyle w:val="Emphasis"/>
          <w:rFonts w:ascii="Times New Roman" w:hAnsi="Times New Roman" w:cs="Times New Roman"/>
        </w:rPr>
        <w:t>building up the middle class will also be a recipe for healing divisions.</w:t>
      </w:r>
    </w:p>
    <w:p w14:paraId="3A6AFDB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media remains fixated on Biden’s failure to sell his pro</w:t>
      </w:r>
      <w:r w:rsidRPr="00B06341">
        <w:rPr>
          <w:rFonts w:ascii="Times New Roman" w:hAnsi="Times New Roman" w:cs="Times New Roman"/>
        </w:rPr>
        <w:lastRenderedPageBreak/>
        <w:t xml:space="preserve">gram. He should not need to sell a program that already passed. </w:t>
      </w:r>
      <w:r w:rsidRPr="00B06341">
        <w:rPr>
          <w:rStyle w:val="Emphasis"/>
          <w:rFonts w:ascii="Times New Roman" w:hAnsi="Times New Roman" w:cs="Times New Roman"/>
        </w:rPr>
        <w:t>He does need explain what he delivered</w:t>
      </w:r>
      <w:r w:rsidRPr="00B06341">
        <w:rPr>
          <w:rFonts w:ascii="Times New Roman" w:hAnsi="Times New Roman" w:cs="Times New Roman"/>
        </w:rPr>
        <w:t xml:space="preserve"> — without blaming the media for incessantly negative coverage or chalking up the gap between performance and perception to general cynicism about politics (although both are true). Instead of expressing frustration with the electorate, he often sounds like a patient parent, noting with empathy that the country has been through a lot and acknowledging that Americans still feel uneasy about the world.</w:t>
      </w:r>
    </w:p>
    <w:p w14:paraId="359413D3"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He is utterly determined to hammer his economic message home between now and Election Day. To help the average voter see what he has gotten (such as cheaper insulin and real wage growth), White House officials are providing a flood of data to highlight the transformative nature of the investments and to personalize Biden’s achievements.</w:t>
      </w:r>
    </w:p>
    <w:p w14:paraId="0CC954EE"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On a macro level, the level of private and public investment in the heartland stand out. Biden insists he is president of the entire country and that he will take care of regions that didn’t vote for him. In that sense, he is building the economy geographically from the “middle out,” as well.</w:t>
      </w:r>
    </w:p>
    <w:p w14:paraId="22CBE8A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According to a White House fact sheet, the bipartisan infrastructure law has already created 35,000 projects across the country. Its green energy push has spurred more than 150 battery plants and 50 solar plants. “In all, we’ve seen $490 billion in private investment commitments in 21st century industries since the President took office, and inflation-adjusted manufacturing construction spending has grown by nearly 100% in just two years,” the fact sheet announced. “New data … shows the clean energy workforce added nearly 300,000 jobs in 2022 and clean energy jobs grew in every state in America. … Inflation-adjusted income is up 3.5% since the President took office, and low-wage workers have seen the largest wage gains over the last year.”</w:t>
      </w:r>
    </w:p>
    <w:p w14:paraId="03AA3A39"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 recent Treasury Department report emphasized the volume of that investment and the quality of jobs created. “Real manufacturing construction spending has doubled since the end of 2021.” It found: “Within real construction spending on manufacturing, most of the growth has been driven by computer, electronics, and electrical manufacturing. Since the beginning of 2022, real spending on construction for that specific type of manufacturing has nearly quadrupled.” Because such investments increase productivity, the result should be both increased growth and downward pressure on inflation. (It is noteworthy that other industrial countries have not experienced such a boom and have higher inflation and higher unemployment.)</w:t>
      </w:r>
    </w:p>
    <w:p w14:paraId="34885C79"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Biden’s success will depend on continued growth, job creation and inflation reduction. But it’s hard to deny the results so far have been impressive. Economists may look back on this time as an inflection point when historic investments ushered in a new era of domestic manufacturing, gave a new lease on life to the Rust Belt and improved the balance sheet of middle-class Americans.</w:t>
      </w:r>
    </w:p>
    <w:p w14:paraId="6E505789" w14:textId="77777777" w:rsidR="00600CA2" w:rsidRPr="00B06341" w:rsidRDefault="00600CA2" w:rsidP="00600CA2">
      <w:pPr>
        <w:rPr>
          <w:rStyle w:val="Emphasis"/>
          <w:rFonts w:ascii="Times New Roman" w:hAnsi="Times New Roman" w:cs="Times New Roman"/>
        </w:rPr>
      </w:pPr>
      <w:r w:rsidRPr="00B06341">
        <w:rPr>
          <w:rStyle w:val="Emphasis"/>
          <w:rFonts w:ascii="Times New Roman" w:hAnsi="Times New Roman" w:cs="Times New Roman"/>
        </w:rPr>
        <w:t>The challenge for Biden, his advisers and surrogates will be to get the public to focus on these developments now, in real time. Because repetition is generally the key to political communication, be prepared to hear Bidenomics again and again over the next 16 months.</w:t>
      </w:r>
    </w:p>
    <w:p w14:paraId="1B3B0AD9" w14:textId="77777777" w:rsidR="00600CA2" w:rsidRPr="00B06341" w:rsidRDefault="00600CA2" w:rsidP="00600CA2">
      <w:pPr>
        <w:rPr>
          <w:rFonts w:ascii="Times New Roman" w:hAnsi="Times New Roman" w:cs="Times New Roman"/>
        </w:rPr>
      </w:pPr>
    </w:p>
    <w:p w14:paraId="1D9F44E6" w14:textId="77777777" w:rsidR="00A74B72" w:rsidRPr="00B06341" w:rsidRDefault="00A74B72" w:rsidP="00A74B72">
      <w:pPr>
        <w:pStyle w:val="Heading4"/>
        <w:rPr>
          <w:rFonts w:ascii="Times New Roman" w:hAnsi="Times New Roman" w:cs="Times New Roman"/>
        </w:rPr>
      </w:pPr>
      <w:r w:rsidRPr="00B06341">
        <w:rPr>
          <w:rFonts w:ascii="Times New Roman" w:hAnsi="Times New Roman" w:cs="Times New Roman"/>
        </w:rPr>
        <w:t>Continued focus on positive economy message key</w:t>
      </w:r>
    </w:p>
    <w:p w14:paraId="0222FCA2" w14:textId="77777777" w:rsidR="00A74B72" w:rsidRPr="00B06341" w:rsidRDefault="00A74B72" w:rsidP="00A74B72">
      <w:pPr>
        <w:rPr>
          <w:rStyle w:val="Style13ptBold"/>
          <w:rFonts w:ascii="Times New Roman" w:hAnsi="Times New Roman" w:cs="Times New Roman"/>
        </w:rPr>
      </w:pPr>
      <w:r w:rsidRPr="00B06341">
        <w:rPr>
          <w:rStyle w:val="Style13ptBold"/>
          <w:rFonts w:ascii="Times New Roman" w:hAnsi="Times New Roman" w:cs="Times New Roman"/>
        </w:rPr>
        <w:t>Popli, TIME, 7-7-23</w:t>
      </w:r>
    </w:p>
    <w:p w14:paraId="1342747F"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 xml:space="preserve">[Nik, 7-7-2023, "Why Joe Biden is Running on the Economy," Time, </w:t>
      </w:r>
      <w:hyperlink r:id="rId215" w:history="1">
        <w:r w:rsidRPr="00B06341">
          <w:rPr>
            <w:rStyle w:val="Hyperlink"/>
            <w:rFonts w:ascii="Times New Roman" w:hAnsi="Times New Roman" w:cs="Times New Roman"/>
          </w:rPr>
          <w:t>https://time.com/6292925/joe-biden-economy-election-2024/</w:t>
        </w:r>
      </w:hyperlink>
      <w:r w:rsidRPr="00B06341">
        <w:rPr>
          <w:rFonts w:ascii="Times New Roman" w:hAnsi="Times New Roman" w:cs="Times New Roman"/>
        </w:rPr>
        <w:t>, Accessed 7/15/23, S.A.M]</w:t>
      </w:r>
    </w:p>
    <w:p w14:paraId="777BF4F7" w14:textId="77777777" w:rsidR="00A74B72" w:rsidRPr="00B06341" w:rsidRDefault="00A74B72" w:rsidP="00A74B72">
      <w:pPr>
        <w:rPr>
          <w:rFonts w:ascii="Times New Roman" w:hAnsi="Times New Roman" w:cs="Times New Roman"/>
          <w:u w:val="single"/>
        </w:rPr>
      </w:pPr>
      <w:r w:rsidRPr="00B06341">
        <w:rPr>
          <w:rFonts w:ascii="Times New Roman" w:hAnsi="Times New Roman" w:cs="Times New Roman"/>
        </w:rPr>
        <w:t xml:space="preserve">With the presidential election just over one year away, </w:t>
      </w:r>
      <w:r w:rsidRPr="00B06341">
        <w:rPr>
          <w:rStyle w:val="StyleUnderline"/>
          <w:rFonts w:ascii="Times New Roman" w:hAnsi="Times New Roman" w:cs="Times New Roman"/>
        </w:rPr>
        <w:t>the Biden Administration faces a challenge: how to convince skeptical voters that the economy is in much better shape than they think.</w:t>
      </w:r>
    </w:p>
    <w:p w14:paraId="6971ADDA"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 xml:space="preserve">As his aides search for a message that could break through to voters, President Joe </w:t>
      </w:r>
      <w:r w:rsidRPr="00B06341">
        <w:rPr>
          <w:rStyle w:val="StyleUnderline"/>
          <w:rFonts w:ascii="Times New Roman" w:hAnsi="Times New Roman" w:cs="Times New Roman"/>
        </w:rPr>
        <w:t>Biden has been on a tour across the U.S. to tout his economic record and discuss the ways his policies are helping the middle class, making what he calls “Bidenomics</w:t>
      </w:r>
      <w:r w:rsidRPr="00B06341">
        <w:rPr>
          <w:rFonts w:ascii="Times New Roman" w:hAnsi="Times New Roman" w:cs="Times New Roman"/>
        </w:rPr>
        <w:t xml:space="preserve">” a key pillar of his reelection pitch. But </w:t>
      </w:r>
      <w:r w:rsidRPr="00B06341">
        <w:rPr>
          <w:rStyle w:val="StyleUnderline"/>
          <w:rFonts w:ascii="Times New Roman" w:hAnsi="Times New Roman" w:cs="Times New Roman"/>
        </w:rPr>
        <w:t>Biden</w:t>
      </w:r>
      <w:r w:rsidRPr="00B06341">
        <w:rPr>
          <w:rFonts w:ascii="Times New Roman" w:hAnsi="Times New Roman" w:cs="Times New Roman"/>
        </w:rPr>
        <w:t xml:space="preserve"> seems </w:t>
      </w:r>
      <w:r w:rsidRPr="00B06341">
        <w:rPr>
          <w:rStyle w:val="StyleUnderline"/>
          <w:rFonts w:ascii="Times New Roman" w:hAnsi="Times New Roman" w:cs="Times New Roman"/>
        </w:rPr>
        <w:t>aware of the risks of tying himself to an economic climate that still makes voters wary</w:t>
      </w:r>
      <w:r w:rsidRPr="00B06341">
        <w:rPr>
          <w:rFonts w:ascii="Times New Roman" w:hAnsi="Times New Roman" w:cs="Times New Roman"/>
        </w:rPr>
        <w:t>: “</w:t>
      </w:r>
      <w:r w:rsidRPr="00B06341">
        <w:rPr>
          <w:rStyle w:val="Emphasis"/>
          <w:rFonts w:ascii="Times New Roman" w:hAnsi="Times New Roman" w:cs="Times New Roman"/>
        </w:rPr>
        <w:t>I’m not here to declare victory on the economy</w:t>
      </w:r>
      <w:r w:rsidRPr="00B06341">
        <w:rPr>
          <w:rFonts w:ascii="Times New Roman" w:hAnsi="Times New Roman" w:cs="Times New Roman"/>
        </w:rPr>
        <w:t>,” Biden said on Thursday at a South Carolina manufacturing facility. “</w:t>
      </w:r>
      <w:r w:rsidRPr="00B06341">
        <w:rPr>
          <w:rStyle w:val="StyleUnderline"/>
          <w:rFonts w:ascii="Times New Roman" w:hAnsi="Times New Roman" w:cs="Times New Roman"/>
        </w:rPr>
        <w:t>I’m here to say we have a plan that’s turning things around quickly, but we have a lot more work to do.</w:t>
      </w:r>
      <w:r w:rsidRPr="00B06341">
        <w:rPr>
          <w:rFonts w:ascii="Times New Roman" w:hAnsi="Times New Roman" w:cs="Times New Roman"/>
        </w:rPr>
        <w:t>”</w:t>
      </w:r>
    </w:p>
    <w:p w14:paraId="4927636E"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 xml:space="preserve">The President’s stop in </w:t>
      </w:r>
      <w:r w:rsidRPr="00B06341">
        <w:rPr>
          <w:rStyle w:val="StyleUnderline"/>
          <w:rFonts w:ascii="Times New Roman" w:hAnsi="Times New Roman" w:cs="Times New Roman"/>
        </w:rPr>
        <w:t>South Carolina, a deep-red state that he lost by more than 10 points in the last presidential election, comes amid an Administration-wide effort to build up public awareness of Biden’s legislative victories</w:t>
      </w:r>
      <w:r w:rsidRPr="00B06341">
        <w:rPr>
          <w:rFonts w:ascii="Times New Roman" w:hAnsi="Times New Roman" w:cs="Times New Roman"/>
        </w:rPr>
        <w:t xml:space="preserve"> </w:t>
      </w:r>
      <w:r w:rsidRPr="00B06341">
        <w:rPr>
          <w:rStyle w:val="StyleUnderline"/>
          <w:rFonts w:ascii="Times New Roman" w:hAnsi="Times New Roman" w:cs="Times New Roman"/>
        </w:rPr>
        <w:t>as he runs for reelection</w:t>
      </w:r>
      <w:r w:rsidRPr="00B06341">
        <w:rPr>
          <w:rFonts w:ascii="Times New Roman" w:hAnsi="Times New Roman" w:cs="Times New Roman"/>
        </w:rPr>
        <w:t xml:space="preserve"> in 2024. </w:t>
      </w:r>
      <w:r w:rsidRPr="00B06341">
        <w:rPr>
          <w:rStyle w:val="StyleUnderline"/>
          <w:rFonts w:ascii="Times New Roman" w:hAnsi="Times New Roman" w:cs="Times New Roman"/>
        </w:rPr>
        <w:t>Polling shows voters remain discontented with the economy</w:t>
      </w:r>
      <w:r w:rsidRPr="00B06341">
        <w:rPr>
          <w:rFonts w:ascii="Times New Roman" w:hAnsi="Times New Roman" w:cs="Times New Roman"/>
        </w:rPr>
        <w:t xml:space="preserve"> as inflation holds steady, despite record job creation numbers and an unemployment rate hovering near 50-year lows. Biden’s approval rating was just below 42% in late June, according to a FiveThirtyEight polling average.</w:t>
      </w:r>
    </w:p>
    <w:p w14:paraId="071E47A2" w14:textId="77777777" w:rsidR="00A74B72" w:rsidRPr="00B06341" w:rsidRDefault="00A74B72" w:rsidP="00A74B72">
      <w:pPr>
        <w:rPr>
          <w:rStyle w:val="StyleUnderline"/>
          <w:rFonts w:ascii="Times New Roman" w:hAnsi="Times New Roman" w:cs="Times New Roman"/>
        </w:rPr>
      </w:pPr>
      <w:r w:rsidRPr="00B06341">
        <w:rPr>
          <w:rFonts w:ascii="Times New Roman" w:hAnsi="Times New Roman" w:cs="Times New Roman"/>
        </w:rPr>
        <w:t xml:space="preserve">In the past, </w:t>
      </w:r>
      <w:r w:rsidRPr="00B06341">
        <w:rPr>
          <w:rStyle w:val="StyleUnderline"/>
          <w:rFonts w:ascii="Times New Roman" w:hAnsi="Times New Roman" w:cs="Times New Roman"/>
        </w:rPr>
        <w:t>Biden has blamed his low approval rating on the COVID-19 pandemic and the war in Ukraine, both of which led to high gasoline prices, rising food costs, and increases in other cost-of-living expenses as inflation hit a 40-year high last summer</w:t>
      </w:r>
      <w:r w:rsidRPr="00B06341">
        <w:rPr>
          <w:rFonts w:ascii="Times New Roman" w:hAnsi="Times New Roman" w:cs="Times New Roman"/>
        </w:rPr>
        <w:t xml:space="preserve">. But </w:t>
      </w:r>
      <w:r w:rsidRPr="00B06341">
        <w:rPr>
          <w:rStyle w:val="Emphasis"/>
          <w:rFonts w:ascii="Times New Roman" w:hAnsi="Times New Roman" w:cs="Times New Roman"/>
        </w:rPr>
        <w:t>as inflation cools, the Biden Administration is now eager to take full political ownership of the U.S. economy</w:t>
      </w:r>
      <w:r w:rsidRPr="00B06341">
        <w:rPr>
          <w:rStyle w:val="StyleUnderline"/>
          <w:rFonts w:ascii="Times New Roman" w:hAnsi="Times New Roman" w:cs="Times New Roman"/>
        </w:rPr>
        <w:t>.</w:t>
      </w:r>
    </w:p>
    <w:p w14:paraId="2FAECF12"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w:t>
      </w:r>
      <w:r w:rsidRPr="00B06341">
        <w:rPr>
          <w:rStyle w:val="Emphasis"/>
          <w:rFonts w:ascii="Times New Roman" w:hAnsi="Times New Roman" w:cs="Times New Roman"/>
        </w:rPr>
        <w:t>I think it’s the most important issue to the race</w:t>
      </w:r>
      <w:r w:rsidRPr="00B06341">
        <w:rPr>
          <w:rFonts w:ascii="Times New Roman" w:hAnsi="Times New Roman" w:cs="Times New Roman"/>
        </w:rPr>
        <w:t>,” says Bryan DeAngelis, a longtime Democratic strategist who was involved in the 2009 Dodd-Frank Wall Street reform. “</w:t>
      </w:r>
      <w:r w:rsidRPr="00B06341">
        <w:rPr>
          <w:rStyle w:val="StyleUnderline"/>
          <w:rFonts w:ascii="Times New Roman" w:hAnsi="Times New Roman" w:cs="Times New Roman"/>
        </w:rPr>
        <w:t>The economy is always number one in voters’ minds</w:t>
      </w:r>
      <w:r w:rsidRPr="00B06341">
        <w:rPr>
          <w:rFonts w:ascii="Times New Roman" w:hAnsi="Times New Roman" w:cs="Times New Roman"/>
        </w:rPr>
        <w:t xml:space="preserve">. So </w:t>
      </w:r>
      <w:r w:rsidRPr="00B06341">
        <w:rPr>
          <w:rStyle w:val="StyleUnderline"/>
          <w:rFonts w:ascii="Times New Roman" w:hAnsi="Times New Roman" w:cs="Times New Roman"/>
        </w:rPr>
        <w:t>barring something unforeseen happening in the future, I expect this will still be issue number one on the campaign trail and then on Election Day</w:t>
      </w:r>
      <w:r w:rsidRPr="00B06341">
        <w:rPr>
          <w:rFonts w:ascii="Times New Roman" w:hAnsi="Times New Roman" w:cs="Times New Roman"/>
        </w:rPr>
        <w:t>.”</w:t>
      </w:r>
    </w:p>
    <w:p w14:paraId="604AA860"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 xml:space="preserve">Two senior </w:t>
      </w:r>
      <w:r w:rsidRPr="00B06341">
        <w:rPr>
          <w:rStyle w:val="StyleUnderline"/>
          <w:rFonts w:ascii="Times New Roman" w:hAnsi="Times New Roman" w:cs="Times New Roman"/>
        </w:rPr>
        <w:t>White House officials, requesting to speak on background, told reporters on Thursday that the President is feeling good about his economic strategy as unemployment has now stayed below 4% for the longest stretch of consecutive months since the 1960s</w:t>
      </w:r>
      <w:r w:rsidRPr="00B06341">
        <w:rPr>
          <w:rFonts w:ascii="Times New Roman" w:hAnsi="Times New Roman" w:cs="Times New Roman"/>
        </w:rPr>
        <w:t>. “</w:t>
      </w:r>
      <w:r w:rsidRPr="00B06341">
        <w:rPr>
          <w:rStyle w:val="Emphasis"/>
          <w:rFonts w:ascii="Times New Roman" w:hAnsi="Times New Roman" w:cs="Times New Roman"/>
        </w:rPr>
        <w:t>People are starting to feel the results of this</w:t>
      </w:r>
      <w:r w:rsidRPr="00B06341">
        <w:rPr>
          <w:rFonts w:ascii="Times New Roman" w:hAnsi="Times New Roman" w:cs="Times New Roman"/>
        </w:rPr>
        <w:t>,” one of the officials said. “</w:t>
      </w:r>
      <w:r w:rsidRPr="00B06341">
        <w:rPr>
          <w:rStyle w:val="Emphasis"/>
          <w:rFonts w:ascii="Times New Roman" w:hAnsi="Times New Roman" w:cs="Times New Roman"/>
        </w:rPr>
        <w:t>We need to tell the story</w:t>
      </w:r>
      <w:r w:rsidRPr="00B06341">
        <w:rPr>
          <w:rFonts w:ascii="Times New Roman" w:hAnsi="Times New Roman" w:cs="Times New Roman"/>
        </w:rPr>
        <w:t>.”</w:t>
      </w:r>
    </w:p>
    <w:p w14:paraId="2B2A459D" w14:textId="77777777" w:rsidR="00A74B72" w:rsidRPr="00B06341" w:rsidRDefault="00A74B72" w:rsidP="00A74B72">
      <w:pPr>
        <w:rPr>
          <w:rStyle w:val="StyleUnderline"/>
          <w:rFonts w:ascii="Times New Roman" w:hAnsi="Times New Roman" w:cs="Times New Roman"/>
        </w:rPr>
      </w:pPr>
      <w:r w:rsidRPr="00B06341">
        <w:rPr>
          <w:rFonts w:ascii="Times New Roman" w:hAnsi="Times New Roman" w:cs="Times New Roman"/>
        </w:rPr>
        <w:t xml:space="preserve">Part of the strategy is to </w:t>
      </w:r>
      <w:r w:rsidRPr="00B06341">
        <w:rPr>
          <w:rStyle w:val="StyleUnderline"/>
          <w:rFonts w:ascii="Times New Roman" w:hAnsi="Times New Roman" w:cs="Times New Roman"/>
        </w:rPr>
        <w:t>sell Americans on “Bidenomics</w:t>
      </w:r>
      <w:r w:rsidRPr="00B06341">
        <w:rPr>
          <w:rFonts w:ascii="Times New Roman" w:hAnsi="Times New Roman" w:cs="Times New Roman"/>
        </w:rPr>
        <w:t xml:space="preserve">,” a term White House aides have described as a </w:t>
      </w:r>
      <w:r w:rsidRPr="00B06341">
        <w:rPr>
          <w:rStyle w:val="StyleUnderline"/>
          <w:rFonts w:ascii="Times New Roman" w:hAnsi="Times New Roman" w:cs="Times New Roman"/>
        </w:rPr>
        <w:t>broad collection of policies aimed at reviving and reshaping the economy to help the middle class</w:t>
      </w:r>
      <w:r w:rsidRPr="00B06341">
        <w:rPr>
          <w:rFonts w:ascii="Times New Roman" w:hAnsi="Times New Roman" w:cs="Times New Roman"/>
        </w:rPr>
        <w:t xml:space="preserve">. The Biden Administration has pointed to a </w:t>
      </w:r>
      <w:r w:rsidRPr="00B06341">
        <w:rPr>
          <w:rStyle w:val="StyleUnderline"/>
          <w:rFonts w:ascii="Times New Roman" w:hAnsi="Times New Roman" w:cs="Times New Roman"/>
        </w:rPr>
        <w:t>range of efforts, including bolstering manufacturing investments, expanding high-speed internet access, and cracking down on industries that charge so-called junk fees.</w:t>
      </w:r>
    </w:p>
    <w:p w14:paraId="0FBD709B"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 xml:space="preserve">But while </w:t>
      </w:r>
      <w:r w:rsidRPr="00B06341">
        <w:rPr>
          <w:rStyle w:val="StyleUnderline"/>
          <w:rFonts w:ascii="Times New Roman" w:hAnsi="Times New Roman" w:cs="Times New Roman"/>
        </w:rPr>
        <w:t>Biden’s team hopes crafting a coherent message around the economy will win over voters, strategists on both sides of the aisle warn it could represent one the President’s biggest vulnerabilities in the race</w:t>
      </w:r>
      <w:r w:rsidRPr="00B06341">
        <w:rPr>
          <w:rFonts w:ascii="Times New Roman" w:hAnsi="Times New Roman" w:cs="Times New Roman"/>
        </w:rPr>
        <w:t xml:space="preserve">. Mike Lux, a long-time Democratic strategist who has worked as a senior staffer or advisor on six different presidential campaigns, </w:t>
      </w:r>
      <w:r w:rsidRPr="00B06341">
        <w:rPr>
          <w:rStyle w:val="StyleUnderline"/>
          <w:rFonts w:ascii="Times New Roman" w:hAnsi="Times New Roman" w:cs="Times New Roman"/>
        </w:rPr>
        <w:t>says economic issues are Republicans’ “strongest chance at hurting Biden</w:t>
      </w:r>
      <w:r w:rsidRPr="00B06341">
        <w:rPr>
          <w:rFonts w:ascii="Times New Roman" w:hAnsi="Times New Roman" w:cs="Times New Roman"/>
        </w:rPr>
        <w:t>.” Already, the Republican frontrunners—former President Donald Trump and Florida Governor Ron DeSantis—have doubled down on Biden’s economic record and vowed to make it a top campaign priority. “When I left office, we handed Joe Biden the fastest economic recovery ever recorded — all with no inflation,” Trump said at a campaign event in April. “</w:t>
      </w:r>
      <w:r w:rsidRPr="00B06341">
        <w:rPr>
          <w:rStyle w:val="StyleUnderline"/>
          <w:rFonts w:ascii="Times New Roman" w:hAnsi="Times New Roman" w:cs="Times New Roman"/>
        </w:rPr>
        <w:t>He took that booming economy, and he promptly blew it to shreds</w:t>
      </w:r>
      <w:r w:rsidRPr="00B06341">
        <w:rPr>
          <w:rFonts w:ascii="Times New Roman" w:hAnsi="Times New Roman" w:cs="Times New Roman"/>
        </w:rPr>
        <w:t>.”</w:t>
      </w:r>
    </w:p>
    <w:p w14:paraId="7195923E"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 xml:space="preserve">Robert Blizzard, a veteran GOP pollster, says that </w:t>
      </w:r>
      <w:r w:rsidRPr="00B06341">
        <w:rPr>
          <w:rStyle w:val="StyleUnderline"/>
          <w:rFonts w:ascii="Times New Roman" w:hAnsi="Times New Roman" w:cs="Times New Roman"/>
        </w:rPr>
        <w:t>voters are still concerned that their family’s incomes are falling behind the cost of living, and fears of a possible recession continue to loom large on people’s spending</w:t>
      </w:r>
      <w:r w:rsidRPr="00B06341">
        <w:rPr>
          <w:rFonts w:ascii="Times New Roman" w:hAnsi="Times New Roman" w:cs="Times New Roman"/>
        </w:rPr>
        <w:t xml:space="preserve">. “I think one of the challenges that this President has in particular is anytime he opens his mouth on anything, he is running the risk of alienating more Americans,” he says. “This </w:t>
      </w:r>
      <w:r w:rsidRPr="00B06341">
        <w:rPr>
          <w:rStyle w:val="StyleUnderline"/>
          <w:rFonts w:ascii="Times New Roman" w:hAnsi="Times New Roman" w:cs="Times New Roman"/>
        </w:rPr>
        <w:t>strategy has the risk of significant pushback.”</w:t>
      </w:r>
    </w:p>
    <w:p w14:paraId="12184D9C" w14:textId="77777777" w:rsidR="00A74B72" w:rsidRPr="00B06341" w:rsidRDefault="00A74B72" w:rsidP="00A74B72">
      <w:pPr>
        <w:rPr>
          <w:rFonts w:ascii="Times New Roman" w:hAnsi="Times New Roman" w:cs="Times New Roman"/>
        </w:rPr>
      </w:pPr>
      <w:r w:rsidRPr="00B06341">
        <w:rPr>
          <w:rFonts w:ascii="Times New Roman" w:hAnsi="Times New Roman" w:cs="Times New Roman"/>
        </w:rPr>
        <w:t xml:space="preserve">For much of Biden’s presidency, </w:t>
      </w:r>
      <w:r w:rsidRPr="00B06341">
        <w:rPr>
          <w:rStyle w:val="StyleUnderline"/>
          <w:rFonts w:ascii="Times New Roman" w:hAnsi="Times New Roman" w:cs="Times New Roman"/>
        </w:rPr>
        <w:t>his team has tried to defend his economic achievements, including dedicating a significant portion of his State of the Union address in February to highlight his record on job growth and unemployment</w:t>
      </w:r>
      <w:r w:rsidRPr="00B06341">
        <w:rPr>
          <w:rFonts w:ascii="Times New Roman" w:hAnsi="Times New Roman" w:cs="Times New Roman"/>
        </w:rPr>
        <w:t>. As the presidential race begins to take shape, the Administration appears set on intensifying messaging efforts about its economic agenda. “</w:t>
      </w:r>
      <w:r w:rsidRPr="00B06341">
        <w:rPr>
          <w:rStyle w:val="Emphasis"/>
          <w:rFonts w:ascii="Times New Roman" w:hAnsi="Times New Roman" w:cs="Times New Roman"/>
        </w:rPr>
        <w:t>I do think it will be easier now than it was a year ago when inflation was so high for Biden to sell his economic policies</w:t>
      </w:r>
      <w:r w:rsidRPr="00B06341">
        <w:rPr>
          <w:rFonts w:ascii="Times New Roman" w:hAnsi="Times New Roman" w:cs="Times New Roman"/>
        </w:rPr>
        <w:t xml:space="preserve">,” says Brad Bannon, a long-time Democratic strategist. “But </w:t>
      </w:r>
      <w:r w:rsidRPr="00B06341">
        <w:rPr>
          <w:rStyle w:val="StyleUnderline"/>
          <w:rFonts w:ascii="Times New Roman" w:hAnsi="Times New Roman" w:cs="Times New Roman"/>
        </w:rPr>
        <w:t>they need to keep their pedal to the metal and make a consistent effort to talk about his achievements over the next year and a half</w:t>
      </w:r>
      <w:r w:rsidRPr="00B06341">
        <w:rPr>
          <w:rFonts w:ascii="Times New Roman" w:hAnsi="Times New Roman" w:cs="Times New Roman"/>
        </w:rPr>
        <w:t>.”</w:t>
      </w:r>
    </w:p>
    <w:p w14:paraId="49662187" w14:textId="77777777" w:rsidR="00A74B72" w:rsidRPr="00B06341" w:rsidRDefault="00A74B72" w:rsidP="00A74B72">
      <w:pPr>
        <w:rPr>
          <w:rStyle w:val="Emphasis"/>
          <w:rFonts w:ascii="Times New Roman" w:hAnsi="Times New Roman" w:cs="Times New Roman"/>
        </w:rPr>
      </w:pPr>
      <w:r w:rsidRPr="00B06341">
        <w:rPr>
          <w:rFonts w:ascii="Times New Roman" w:hAnsi="Times New Roman" w:cs="Times New Roman"/>
        </w:rPr>
        <w:t>In South Carolina on Thursday, Biden declared that Republican-led states are gaining factory jobs because of economic measures he pushed through Congress despite stiff GOP opposition. He pointed to government investments in computer chips, batteries, and electric vehicles that will help bring manufacturing jobs back to the U.S. “</w:t>
      </w:r>
      <w:r w:rsidRPr="00B06341">
        <w:rPr>
          <w:rStyle w:val="Emphasis"/>
          <w:rFonts w:ascii="Times New Roman" w:hAnsi="Times New Roman" w:cs="Times New Roman"/>
        </w:rPr>
        <w:t>I didn’t get much help from the other team, but that didn’t stop us from getting it done</w:t>
      </w:r>
      <w:r w:rsidRPr="00B06341">
        <w:rPr>
          <w:rFonts w:ascii="Times New Roman" w:hAnsi="Times New Roman" w:cs="Times New Roman"/>
        </w:rPr>
        <w:t>,” Biden said. “</w:t>
      </w:r>
      <w:r w:rsidRPr="00B06341">
        <w:rPr>
          <w:rStyle w:val="Emphasis"/>
          <w:rFonts w:ascii="Times New Roman" w:hAnsi="Times New Roman" w:cs="Times New Roman"/>
        </w:rPr>
        <w:t>Every Republican member of Congress voted against the Inflation Reduction Act.”</w:t>
      </w:r>
    </w:p>
    <w:p w14:paraId="431BE5D9" w14:textId="77777777" w:rsidR="00600CA2" w:rsidRPr="00B06341" w:rsidRDefault="00600CA2" w:rsidP="00600CA2">
      <w:pPr>
        <w:pStyle w:val="Heading3"/>
        <w:rPr>
          <w:rFonts w:ascii="Times New Roman" w:hAnsi="Times New Roman" w:cs="Times New Roman"/>
        </w:rPr>
      </w:pPr>
      <w:bookmarkStart w:id="88" w:name="_Toc140420866"/>
      <w:r w:rsidRPr="00B06341">
        <w:rPr>
          <w:rFonts w:ascii="Times New Roman" w:hAnsi="Times New Roman" w:cs="Times New Roman"/>
        </w:rPr>
        <w:t>Bidenomics Narrative Key</w:t>
      </w:r>
      <w:bookmarkEnd w:id="88"/>
    </w:p>
    <w:p w14:paraId="204D8675" w14:textId="77777777" w:rsidR="00600CA2" w:rsidRPr="00B06341" w:rsidRDefault="00600CA2" w:rsidP="00600CA2">
      <w:pPr>
        <w:rPr>
          <w:rFonts w:ascii="Times New Roman" w:hAnsi="Times New Roman" w:cs="Times New Roman"/>
        </w:rPr>
      </w:pPr>
    </w:p>
    <w:p w14:paraId="592BFB10"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 is currently rallying behind Bidenomics – perceptions will be key</w:t>
      </w:r>
    </w:p>
    <w:p w14:paraId="074B765F" w14:textId="77777777" w:rsidR="00600CA2" w:rsidRPr="00B06341" w:rsidRDefault="00600CA2" w:rsidP="00600CA2">
      <w:pPr>
        <w:rPr>
          <w:rFonts w:ascii="Times New Roman" w:hAnsi="Times New Roman" w:cs="Times New Roman"/>
          <w:b/>
          <w:bCs/>
        </w:rPr>
      </w:pPr>
      <w:r w:rsidRPr="00B06341">
        <w:rPr>
          <w:rFonts w:ascii="Times New Roman" w:hAnsi="Times New Roman" w:cs="Times New Roman"/>
          <w:b/>
          <w:bCs/>
        </w:rPr>
        <w:t>Basu, Axios politics editor &amp; Nichols, Axios political reporter, 6/28/23</w:t>
      </w:r>
    </w:p>
    <w:p w14:paraId="7508E10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[Zachary and Basu, 6/28/23, Axios, “Axios Sneak Peek,” </w:t>
      </w:r>
      <w:hyperlink r:id="rId216" w:history="1">
        <w:r w:rsidRPr="00B06341">
          <w:rPr>
            <w:rStyle w:val="Hyperlink"/>
            <w:rFonts w:ascii="Times New Roman" w:hAnsi="Times New Roman" w:cs="Times New Roman"/>
          </w:rPr>
          <w:t>https://www.axios.com/newsletters/axios-sneak-peek-65b76ef6-659d-44d3-8152-5273886c9295.html?utm_source=newsletter&amp;utm_medium=email&amp;utm_campaign=newsletter_axiossneakpeek&amp;stream=top</w:t>
        </w:r>
      </w:hyperlink>
      <w:r w:rsidRPr="00B06341">
        <w:rPr>
          <w:rFonts w:ascii="Times New Roman" w:hAnsi="Times New Roman" w:cs="Times New Roman"/>
        </w:rPr>
        <w:t>, accessed 7/15/23, eo]</w:t>
      </w:r>
    </w:p>
    <w:p w14:paraId="70AD53BB" w14:textId="77777777" w:rsidR="00600CA2" w:rsidRPr="00B06341" w:rsidRDefault="00600CA2" w:rsidP="00600CA2">
      <w:pPr>
        <w:rPr>
          <w:rFonts w:ascii="Times New Roman" w:hAnsi="Times New Roman" w:cs="Times New Roman"/>
        </w:rPr>
      </w:pPr>
    </w:p>
    <w:p w14:paraId="447221BF"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President Biden has finally stopped worrying and learned to love "Bidenomics,"</w:t>
      </w:r>
      <w:r w:rsidRPr="00B06341">
        <w:rPr>
          <w:rFonts w:ascii="Times New Roman" w:hAnsi="Times New Roman" w:cs="Times New Roman"/>
        </w:rPr>
        <w:t xml:space="preserve"> less than two weeks after joking to an audience of union workers: "I don't know what the hell that is."</w:t>
      </w:r>
    </w:p>
    <w:p w14:paraId="69857D1E" w14:textId="77777777" w:rsidR="00600CA2" w:rsidRPr="00B06341" w:rsidRDefault="00600CA2" w:rsidP="00600CA2">
      <w:pPr>
        <w:rPr>
          <w:rFonts w:ascii="Times New Roman" w:hAnsi="Times New Roman" w:cs="Times New Roman"/>
        </w:rPr>
      </w:pPr>
      <w:r w:rsidRPr="00B06341">
        <w:rPr>
          <w:rFonts w:ascii="Times New Roman" w:hAnsi="Times New Roman" w:cs="Times New Roman"/>
          <w:b/>
          <w:bCs/>
        </w:rPr>
        <w:t>Why it matters:</w:t>
      </w:r>
      <w:r w:rsidRPr="00B06341">
        <w:rPr>
          <w:rFonts w:ascii="Times New Roman" w:hAnsi="Times New Roman" w:cs="Times New Roman"/>
        </w:rPr>
        <w:t xml:space="preserve"> </w:t>
      </w:r>
      <w:r w:rsidRPr="00B06341">
        <w:rPr>
          <w:rStyle w:val="StyleUnderline"/>
          <w:rFonts w:ascii="Times New Roman" w:hAnsi="Times New Roman" w:cs="Times New Roman"/>
        </w:rPr>
        <w:t>Biden's embrace of a term he's expressed some ambivalence about will fully align him with a White House communications shop that wants to run on the president's economic record and legislative accomplishments in 2024</w:t>
      </w:r>
      <w:r w:rsidRPr="00B06341">
        <w:rPr>
          <w:rFonts w:ascii="Times New Roman" w:hAnsi="Times New Roman" w:cs="Times New Roman"/>
        </w:rPr>
        <w:t>, Axios' Hans Nichols writes.</w:t>
      </w:r>
    </w:p>
    <w:p w14:paraId="411DD4D8" w14:textId="77777777" w:rsidR="00600CA2" w:rsidRPr="00B06341" w:rsidRDefault="00600CA2" w:rsidP="00600CA2">
      <w:pPr>
        <w:rPr>
          <w:rFonts w:ascii="Times New Roman" w:hAnsi="Times New Roman" w:cs="Times New Roman"/>
        </w:rPr>
      </w:pPr>
      <w:r w:rsidRPr="00B06341">
        <w:rPr>
          <w:rStyle w:val="StyleUnderline"/>
          <w:rFonts w:ascii="Times New Roman" w:hAnsi="Times New Roman" w:cs="Times New Roman"/>
        </w:rPr>
        <w:t xml:space="preserve">Biden's top advisers have made a strategic decision to own the economy, calculating that </w:t>
      </w:r>
      <w:r w:rsidRPr="00B06341">
        <w:rPr>
          <w:rStyle w:val="Emphasis"/>
          <w:rFonts w:ascii="Times New Roman" w:hAnsi="Times New Roman" w:cs="Times New Roman"/>
        </w:rPr>
        <w:t>Republicans will try to blame them for a slowdown</w:t>
      </w:r>
      <w:r w:rsidRPr="00B06341">
        <w:rPr>
          <w:rStyle w:val="StyleUnderline"/>
          <w:rFonts w:ascii="Times New Roman" w:hAnsi="Times New Roman" w:cs="Times New Roman"/>
        </w:rPr>
        <w:t xml:space="preserve"> regardless if it’s real or imaginary</w:t>
      </w:r>
      <w:r w:rsidRPr="00B06341">
        <w:rPr>
          <w:rFonts w:ascii="Times New Roman" w:hAnsi="Times New Roman" w:cs="Times New Roman"/>
        </w:rPr>
        <w:t>.</w:t>
      </w:r>
    </w:p>
    <w:p w14:paraId="307B405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With the debt ceiling raised and the Fed’s rate-hiking plans out of Biden’s control,</w:t>
      </w:r>
      <w:r w:rsidRPr="00B06341">
        <w:rPr>
          <w:rStyle w:val="Emphasis"/>
          <w:rFonts w:ascii="Times New Roman" w:hAnsi="Times New Roman" w:cs="Times New Roman"/>
        </w:rPr>
        <w:t xml:space="preserve"> the battle over the economy in the next 16 months will be about perceptions.</w:t>
      </w:r>
    </w:p>
    <w:p w14:paraId="0360AD64"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b/>
          <w:bCs/>
        </w:rPr>
        <w:t>What they're saying</w:t>
      </w:r>
      <w:r w:rsidRPr="00B06341">
        <w:rPr>
          <w:rStyle w:val="StyleUnderline"/>
          <w:rFonts w:ascii="Times New Roman" w:hAnsi="Times New Roman" w:cs="Times New Roman"/>
        </w:rPr>
        <w:t>: "Bidenomics is working,” the president declared in a speech today in Chicago</w:t>
      </w:r>
      <w:r w:rsidRPr="00B06341">
        <w:rPr>
          <w:rFonts w:ascii="Times New Roman" w:hAnsi="Times New Roman" w:cs="Times New Roman"/>
        </w:rPr>
        <w:t xml:space="preserve">, where he's expected to accept the Democratic nomination in a little over a year. </w:t>
      </w:r>
      <w:r w:rsidRPr="00B06341">
        <w:rPr>
          <w:rStyle w:val="StyleUnderline"/>
          <w:rFonts w:ascii="Times New Roman" w:hAnsi="Times New Roman" w:cs="Times New Roman"/>
        </w:rPr>
        <w:t>"The trickle-down approach failed the middle class.”</w:t>
      </w:r>
    </w:p>
    <w:p w14:paraId="2EE89000" w14:textId="77777777" w:rsidR="00600CA2" w:rsidRPr="00B06341" w:rsidRDefault="00600CA2" w:rsidP="00600CA2">
      <w:pPr>
        <w:rPr>
          <w:rFonts w:ascii="Times New Roman" w:hAnsi="Times New Roman" w:cs="Times New Roman"/>
        </w:rPr>
      </w:pPr>
    </w:p>
    <w:p w14:paraId="0A5C60D7" w14:textId="77777777" w:rsidR="007134E3" w:rsidRPr="00B06341" w:rsidRDefault="007134E3" w:rsidP="007134E3">
      <w:pPr>
        <w:pStyle w:val="Heading4"/>
        <w:rPr>
          <w:rFonts w:ascii="Times New Roman" w:hAnsi="Times New Roman" w:cs="Times New Roman"/>
        </w:rPr>
      </w:pPr>
      <w:r w:rsidRPr="00B06341">
        <w:rPr>
          <w:rFonts w:ascii="Times New Roman" w:hAnsi="Times New Roman" w:cs="Times New Roman"/>
        </w:rPr>
        <w:t>Biden is trying to change the narrative now–but he has to be very careful</w:t>
      </w:r>
    </w:p>
    <w:p w14:paraId="14FBD793" w14:textId="77777777" w:rsidR="007134E3" w:rsidRPr="00B06341" w:rsidRDefault="007134E3" w:rsidP="007134E3">
      <w:pPr>
        <w:rPr>
          <w:rStyle w:val="Style13ptBold"/>
          <w:rFonts w:ascii="Times New Roman" w:hAnsi="Times New Roman" w:cs="Times New Roman"/>
        </w:rPr>
      </w:pPr>
      <w:r w:rsidRPr="00B06341">
        <w:rPr>
          <w:rStyle w:val="Style13ptBold"/>
          <w:rFonts w:ascii="Times New Roman" w:hAnsi="Times New Roman" w:cs="Times New Roman"/>
        </w:rPr>
        <w:t>Balz, Washington post Chief Correspondent, 7-8-23</w:t>
      </w:r>
    </w:p>
    <w:p w14:paraId="1C89D01C"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[Dan, 7-8-23, Washington Post, “Can Biden make ‘Bidenomics’ a winning message in 2024?,” https://www.washingtonpost.com/politics/2023/07/08/biden-economy-voters/, accessed 7-15, DG]</w:t>
      </w:r>
    </w:p>
    <w:p w14:paraId="6E01945E"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Few political objectives are more important for President Biden than winning the economic debate in 2024. Democrats know that their chances of prevailing in the presidential election are severely diminished if the Republican nominee and the GOP are seen as more capable and trusted on this issue.</w:t>
      </w:r>
    </w:p>
    <w:p w14:paraId="4DA5BDF4"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Over the past two weeks, Biden and members of his administration have begun a campaign to win that debate. The president recently delivered a major speech in Chicago about his economic plans and record. On Thursday, he was in South Carolina reinforcing the message that “Bidenomics” is working and will deliver more for the country and working people in the months and years ahead.</w:t>
      </w:r>
    </w:p>
    <w:p w14:paraId="6A751161"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But he stopped short of suggesting all is well, an acknowledgment of the hill he has to climb. “I’m not here to declare victory on the economy. I’m here to say we have a plan that’s turning things around quickly, but we have a lot more work to do.”</w:t>
      </w:r>
    </w:p>
    <w:p w14:paraId="2828AAFA"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The effort runs straight up against the reality that the president’s approval ratings on the economy are weak. In some polls, he is close to 2-to-1 negative in people’s perceptions of his leadership on the issue. Many Americans say they believe that Donald Trump was a more effective steward of the economy than Biden is, despite the fact that the economy collapsed under Trump during the opening phase of the pandemic.</w:t>
      </w:r>
    </w:p>
    <w:p w14:paraId="3B341283"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Embracing ‘Bidenomics,’ president seeks to turn insult into strength</w:t>
      </w:r>
    </w:p>
    <w:p w14:paraId="57B6EF53"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Friday’s jobs report provided more data for the debate. The economy added 209,000 jobs in June, the 30th consecutive month of employment growth. Unemployment ticked down to 3.6 percent. The number of added jobs was a bit below forecasts, suggesting that the economy is cooling, but strong enough to keep the Federal Reserve on track to raise interest rates again next month in its bid to reduce inflation further.</w:t>
      </w:r>
    </w:p>
    <w:p w14:paraId="200824C9"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If the report pointed to the challenge for economic policymakers (continuing to ease inflation without tipping the economy into a recession), it also seemed to sum up the dilemma for the president: All sides found something to shore up their arguments.</w:t>
      </w:r>
    </w:p>
    <w:p w14:paraId="7378007E"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The White House could cheer the continued job growth and the number of jobs created since Biden took office (more than 13 million). The president said Friday’s report was proof that “Bidenomics is working.”</w:t>
      </w:r>
    </w:p>
    <w:p w14:paraId="5DB7DAEE"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Republicans found enough to criticize, arguing that the president’s policies created inflationary pressures that persist. “American families are worse off since Biden took office. That’s a recession for the middle class, and the result of Bidenomics,” Republican National Committee Chairwoman Ronna McDaniel said in a statement.</w:t>
      </w:r>
    </w:p>
    <w:p w14:paraId="7156D1B9"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There may be little Biden can do to turn around his economic approval ratings. Even Democratic loyalists concede this will be a tough sell. Part of the reason those numbers look the way they do is that they are affected by the partisan divisions in the country. And part of it relates to assessments of strength of leadership; in general, Biden has not been judged to be a strong president.</w:t>
      </w:r>
    </w:p>
    <w:p w14:paraId="2AB88A50"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Biden is working to change perceptions about what his program can and will deliver to raise people’s optimism about the economy’s future.</w:t>
      </w:r>
    </w:p>
    <w:p w14:paraId="049EEC51"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Beyond the number of jobs created, he has focused on investments now in the pipeline, whether from the huge bipartisan infrastructure package, the semiconductor legislation approved a year ago or the hundreds of billions of dollars that will be pumped into projects, many of them climate initiatives, from the Inflation Reduction Act.</w:t>
      </w:r>
    </w:p>
    <w:p w14:paraId="5FDC9D51"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Other presidents have been buffeted by public concerns about their handling of the economy. George H.W. Bush lost his reelection bid in 1992 in part because many voters perceived him as out of touch domestically, an image that he unintentionally reinforced during the campaign. Barack Obama grappled with a slow recove</w:t>
      </w:r>
      <w:r w:rsidRPr="00B06341">
        <w:rPr>
          <w:rFonts w:ascii="Times New Roman" w:hAnsi="Times New Roman" w:cs="Times New Roman"/>
        </w:rPr>
        <w:lastRenderedPageBreak/>
        <w:t>ry after the 2008 financial collapse that threatened his reelection. He overcame that less by defending his record and more by making sharp attacks on Republican nominee Mitt Romney as a tribune of the wealthy who was indifferent to working people.</w:t>
      </w:r>
    </w:p>
    <w:p w14:paraId="2D8C079D" w14:textId="77777777" w:rsidR="007134E3" w:rsidRPr="00B06341" w:rsidRDefault="007134E3" w:rsidP="007134E3">
      <w:pPr>
        <w:rPr>
          <w:rFonts w:ascii="Times New Roman" w:hAnsi="Times New Roman" w:cs="Times New Roman"/>
        </w:rPr>
      </w:pPr>
    </w:p>
    <w:p w14:paraId="2AE90C18"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Bidenomics is embraced by Biden as core piece of 2024 campaign- emphasis on American investment and empowerment</w:t>
      </w:r>
    </w:p>
    <w:p w14:paraId="4981C21F"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Blumenthal, Huffpost reporter, 6-28-23</w:t>
      </w:r>
    </w:p>
    <w:p w14:paraId="1200EB18"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[Paul, 6/28/2023, Huffpost, “In Speech On Bidenomics, Biden Tries To Turn The Page On Reagan (And Every President Since),” </w:t>
      </w:r>
      <w:hyperlink r:id="rId217" w:history="1">
        <w:r w:rsidRPr="00B06341">
          <w:rPr>
            <w:rStyle w:val="Hyperlink"/>
            <w:rFonts w:ascii="Times New Roman" w:hAnsi="Times New Roman" w:cs="Times New Roman"/>
          </w:rPr>
          <w:t>https://www.huffpost.com/entry/joe-biden-bidenomics_n_649c8effe4b038eea76d01b3?utm_source=cordial&amp;utm_medium=email&amp;utm_campaign=hp-us-reg-politics_2023-06-28&amp;utm_term=us-politics</w:t>
        </w:r>
      </w:hyperlink>
      <w:r w:rsidRPr="00B06341">
        <w:rPr>
          <w:rFonts w:ascii="Times New Roman" w:hAnsi="Times New Roman" w:cs="Times New Roman"/>
        </w:rPr>
        <w:t>, Accessed 7/8/2023, J.D.]</w:t>
      </w:r>
    </w:p>
    <w:p w14:paraId="4847A44D"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rPr>
        <w:t xml:space="preserve">In a major speech on Wednesday outlining his economic policy, Joe Biden took a page from his old pal Barack Obama. </w:t>
      </w:r>
      <w:r w:rsidRPr="00B06341">
        <w:rPr>
          <w:rFonts w:ascii="Times New Roman" w:hAnsi="Times New Roman" w:cs="Times New Roman"/>
          <w:u w:val="single"/>
        </w:rPr>
        <w:t>When Obama ran for reelection in 2012, he embraced the pejorative name given to his signature policy achievement — Obamacare. In Chicago today, Biden embraced the insult the Wall Street Journal Opinion page gave to his economic plans — Bidenomics.</w:t>
      </w:r>
    </w:p>
    <w:p w14:paraId="7F76FABB"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“I did not come up with the name,” Biden noted. But he would now embrace it to tout what the White House sees as significant economic achievements and a new vision of economic policy for the country.</w:t>
      </w:r>
    </w:p>
    <w:p w14:paraId="127DD332"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rPr>
        <w:t xml:space="preserve">And this is where Biden departed from his old ticket mate Obama. He did, also like Obama, denounce the old supply-side economics that have dominated American policy-making since Ronald Reagan put them in place in 1981. But then </w:t>
      </w:r>
      <w:r w:rsidRPr="00B06341">
        <w:rPr>
          <w:rFonts w:ascii="Times New Roman" w:hAnsi="Times New Roman" w:cs="Times New Roman"/>
          <w:u w:val="single"/>
        </w:rPr>
        <w:t>Biden explained how his policies actually mark a break with this economic model — and while he didn’t say it, how they break with the policies of both Obama and Bill Clinton.</w:t>
      </w:r>
    </w:p>
    <w:p w14:paraId="001BD100"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“Trickle-down failed the middle class, it failed America,” Biden said. “It blew up the deficit. It weakened our infrastructure and stripped the dignity, pride and hope out of communities.”</w:t>
      </w:r>
    </w:p>
    <w:p w14:paraId="462DAA71"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Bidenomics stands on three legs, Biden explained. The first is a reinvigoration of public investment in domestic industry, research and development and infrastructure. Second, the empowerment of workers by protecting and expanding labor unions. And, third, increasing competition through antitrust enforcement and policy.</w:t>
      </w:r>
    </w:p>
    <w:p w14:paraId="60F088C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These are all </w:t>
      </w:r>
      <w:r w:rsidRPr="00B06341">
        <w:rPr>
          <w:rFonts w:ascii="Times New Roman" w:hAnsi="Times New Roman" w:cs="Times New Roman"/>
          <w:u w:val="single"/>
        </w:rPr>
        <w:t>breaks from the economic consensus that has dominated within both political parties, from Reagan through Clinton up to Donald Trump.</w:t>
      </w:r>
      <w:r w:rsidRPr="00B06341">
        <w:rPr>
          <w:rFonts w:ascii="Times New Roman" w:hAnsi="Times New Roman" w:cs="Times New Roman"/>
        </w:rPr>
        <w:t xml:space="preserve"> That consensus favored private investment directed by a global financial system, not governments; free trade; workforces unburdened by labor unions (to best advantage capital); and mergers and acquisitions favoring monopolization.</w:t>
      </w:r>
    </w:p>
    <w:p w14:paraId="06BCB08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Trump first cracked that consensus by jettisoning the GOP’s embrace of free trade in 2016. Biden, who has kept Trump’s trade policy largely in place, looks to crack it further.</w:t>
      </w:r>
    </w:p>
    <w:p w14:paraId="0FCC4020"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In a key part of his speech, Biden touted the public investment his administration has undertaken in legislation passed by the Democratic-controlled Congress in his first two years, including the CHIPS and Science Act, the bipartisan infrastructure law, and the Inflation Reduction Act. These included investments in building new manufacturing facilities, providing broadband internet access, removing lead water pipes from schools and homes, upgrading power grids, and on, and on.</w:t>
      </w:r>
    </w:p>
    <w:p w14:paraId="29C4B76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Beyond the laundry list, Biden made a notable argument aimed at the heart of the old economic consensus.</w:t>
      </w:r>
    </w:p>
    <w:p w14:paraId="7ABC076F" w14:textId="77777777" w:rsidR="00600CA2" w:rsidRPr="00B06341" w:rsidRDefault="00600CA2" w:rsidP="00600CA2">
      <w:pPr>
        <w:rPr>
          <w:rFonts w:ascii="Times New Roman" w:hAnsi="Times New Roman" w:cs="Times New Roman"/>
          <w:b/>
          <w:bCs/>
          <w:u w:val="single"/>
        </w:rPr>
      </w:pPr>
      <w:r w:rsidRPr="00B06341">
        <w:rPr>
          <w:rFonts w:ascii="Times New Roman" w:hAnsi="Times New Roman" w:cs="Times New Roman"/>
          <w:u w:val="single"/>
        </w:rPr>
        <w:t xml:space="preserve">“Under trickle-down economic theory was that public investment would discourage private investment. Give me a break!” Biden said. “Public investment declined here at home. Industries that we invented started to move overseas like semiconductors. ... Over time, we went from producing 40% of those chips to producing 10%. Not anymore! </w:t>
      </w:r>
      <w:r w:rsidRPr="00B06341">
        <w:rPr>
          <w:rFonts w:ascii="Times New Roman" w:hAnsi="Times New Roman" w:cs="Times New Roman"/>
          <w:b/>
          <w:bCs/>
          <w:u w:val="single"/>
        </w:rPr>
        <w:t>Bidenomics means that industries of the future are going to grow</w:t>
      </w:r>
      <w:r w:rsidRPr="00B06341">
        <w:rPr>
          <w:rFonts w:ascii="Times New Roman" w:hAnsi="Times New Roman" w:cs="Times New Roman"/>
          <w:u w:val="single"/>
        </w:rPr>
        <w:t xml:space="preserve"> right here </w:t>
      </w:r>
      <w:r w:rsidRPr="00B06341">
        <w:rPr>
          <w:rFonts w:ascii="Times New Roman" w:hAnsi="Times New Roman" w:cs="Times New Roman"/>
          <w:b/>
          <w:bCs/>
          <w:u w:val="single"/>
        </w:rPr>
        <w:t>at home.”</w:t>
      </w:r>
    </w:p>
    <w:p w14:paraId="1A762F8D"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This is a far cry from the opinion of his Democratic predecessors that economic globalization powered by private markets was like a force of nature that could not be altered or resisted.</w:t>
      </w:r>
    </w:p>
    <w:p w14:paraId="430B025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Biden administration officials have been emphasizing this as not a one-off, but a shift in economic policy in a series of high-profile speeches in recent months.</w:t>
      </w:r>
    </w:p>
    <w:p w14:paraId="1866E1A9"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In April, national security adviser Jake Sullivan gave a speech at the Brookings Institution outlining the connection between foreign policy and the new economic thinking. In that speech, Sullivan blamed free-market ideology for gutting America’s manufacturing base, lowering wages and harming security.</w:t>
      </w:r>
    </w:p>
    <w:p w14:paraId="3DEBE07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“There was one assumption at the heart of all of this policy: that markets always allocate capital productively and efficiently — no matter what our competitors did, no matter how big our shared challenges grew, and no matter how many guardrails we took down,” Sullivan said.</w:t>
      </w:r>
    </w:p>
    <w:p w14:paraId="1D102249"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rPr>
        <w:t xml:space="preserve">Instead, </w:t>
      </w:r>
      <w:r w:rsidRPr="00B06341">
        <w:rPr>
          <w:rFonts w:ascii="Times New Roman" w:hAnsi="Times New Roman" w:cs="Times New Roman"/>
          <w:u w:val="single"/>
        </w:rPr>
        <w:t>the Biden administration would change tack to pursue “targeted public investments ... to lay a foundation for long-term growth.”</w:t>
      </w:r>
    </w:p>
    <w:p w14:paraId="0EFFFC3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“This is about crowding in private investment — not replacing it,” Sullivan said. “</w:t>
      </w:r>
      <w:r w:rsidRPr="00B06341">
        <w:rPr>
          <w:rFonts w:ascii="Times New Roman" w:hAnsi="Times New Roman" w:cs="Times New Roman"/>
          <w:u w:val="single"/>
        </w:rPr>
        <w:t xml:space="preserve">It’s about making </w:t>
      </w:r>
      <w:r w:rsidRPr="00B06341">
        <w:rPr>
          <w:rFonts w:ascii="Times New Roman" w:hAnsi="Times New Roman" w:cs="Times New Roman"/>
          <w:b/>
          <w:bCs/>
          <w:u w:val="single"/>
        </w:rPr>
        <w:t>long-term investments</w:t>
      </w:r>
      <w:r w:rsidRPr="00B06341">
        <w:rPr>
          <w:rFonts w:ascii="Times New Roman" w:hAnsi="Times New Roman" w:cs="Times New Roman"/>
          <w:u w:val="single"/>
        </w:rPr>
        <w:t xml:space="preserve"> </w:t>
      </w:r>
      <w:r w:rsidRPr="00B06341">
        <w:rPr>
          <w:rFonts w:ascii="Times New Roman" w:hAnsi="Times New Roman" w:cs="Times New Roman"/>
        </w:rPr>
        <w:t>in sectors vital to our national well-being — not picking winners and losers.”</w:t>
      </w:r>
    </w:p>
    <w:p w14:paraId="0D7AF46A"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Similarly, U.S. Trade Representative Katherine Tai criticized the old free trade consensus and announced a new direction aimed at helping small business and workers instead of “the bigs” in a major speech on June 15 at the National Press Club.</w:t>
      </w:r>
    </w:p>
    <w:p w14:paraId="40FF4FB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“Trusting markets to allocate capital efficiently ... We thought a rising tide would lift all boats,” Tai said. But, in doing so, she added, “we did not include guardrails to ensure that it would be the case.” This led, she said, to a “race to the bottom, where exploitation is rewarded and high standards are abandoned in order to compete and survive.”</w:t>
      </w:r>
    </w:p>
    <w:p w14:paraId="1DA1E4B7"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rPr>
        <w:t xml:space="preserve">Previous presidents, including Obama with his proposal for a public infrastructure bank in 2014 and Trump with the never-arriving infrastructure week and grandiose statements on trade policy, made stabs at this shift in the Washington Consensus. Now, </w:t>
      </w:r>
      <w:r w:rsidRPr="00B06341">
        <w:rPr>
          <w:rFonts w:ascii="Times New Roman" w:hAnsi="Times New Roman" w:cs="Times New Roman"/>
          <w:u w:val="single"/>
        </w:rPr>
        <w:t>Biden is arguing that unlike them, he has actually done it.</w:t>
      </w:r>
    </w:p>
    <w:p w14:paraId="66D0140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But this new economic consensus isn’t really so new, Biden argues at the same time. In his speech, he pitched it as a restoration of original American ideals and values. Of a way, if you will, to make America great again.</w:t>
      </w:r>
    </w:p>
    <w:p w14:paraId="579D185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“[Trickle-down economics] didn’t represent the best of American capitalism, let alone America. It represented a moment where we walked away from how this country was built,” he said. “</w:t>
      </w:r>
      <w:r w:rsidRPr="00B06341">
        <w:rPr>
          <w:rFonts w:ascii="Times New Roman" w:hAnsi="Times New Roman" w:cs="Times New Roman"/>
          <w:u w:val="single"/>
        </w:rPr>
        <w:t>Bidenomics is about the future. Bidenomics is another way of saying, ‘restore the American dream,’</w:t>
      </w:r>
      <w:r w:rsidRPr="00B06341">
        <w:rPr>
          <w:rFonts w:ascii="Times New Roman" w:hAnsi="Times New Roman" w:cs="Times New Roman"/>
        </w:rPr>
        <w:t xml:space="preserve"> because it’s worked before.”</w:t>
      </w:r>
    </w:p>
    <w:p w14:paraId="40BB0271" w14:textId="77777777" w:rsidR="00600CA2" w:rsidRPr="00B06341" w:rsidRDefault="00600CA2" w:rsidP="00600CA2">
      <w:pPr>
        <w:rPr>
          <w:rFonts w:ascii="Times New Roman" w:hAnsi="Times New Roman" w:cs="Times New Roman"/>
        </w:rPr>
      </w:pPr>
    </w:p>
    <w:p w14:paraId="61597E2B"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 is reorienting the narrative to boost economic successes</w:t>
      </w:r>
    </w:p>
    <w:p w14:paraId="414A1EA6" w14:textId="77777777" w:rsidR="00600CA2" w:rsidRPr="00B06341" w:rsidRDefault="00600CA2" w:rsidP="00600CA2">
      <w:pPr>
        <w:rPr>
          <w:rFonts w:ascii="Times New Roman" w:hAnsi="Times New Roman" w:cs="Times New Roman"/>
          <w:b/>
          <w:bCs/>
          <w:sz w:val="26"/>
        </w:rPr>
      </w:pPr>
      <w:r w:rsidRPr="00B06341">
        <w:rPr>
          <w:rStyle w:val="Style13ptBold"/>
          <w:rFonts w:ascii="Times New Roman" w:hAnsi="Times New Roman" w:cs="Times New Roman"/>
        </w:rPr>
        <w:t>Dionne Jr., Georgetown University Government Professor, 6-28-23</w:t>
      </w:r>
    </w:p>
    <w:p w14:paraId="538696C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[E.J, 6-28-23, The Washington Post, “If ‘Bidenomics’ works, it will be a very big deal,” </w:t>
      </w:r>
      <w:hyperlink r:id="rId218" w:history="1">
        <w:r w:rsidRPr="00B06341">
          <w:rPr>
            <w:rStyle w:val="Hyperlink"/>
            <w:rFonts w:ascii="Times New Roman" w:hAnsi="Times New Roman" w:cs="Times New Roman"/>
          </w:rPr>
          <w:t>Washington post/if bideneomicsworks-it-will-be-a-big-deal</w:t>
        </w:r>
      </w:hyperlink>
      <w:r w:rsidRPr="00B06341">
        <w:rPr>
          <w:rFonts w:ascii="Times New Roman" w:hAnsi="Times New Roman" w:cs="Times New Roman"/>
        </w:rPr>
        <w:t>, accessed 7-8-23, DG]</w:t>
      </w:r>
    </w:p>
    <w:p w14:paraId="6D532D47" w14:textId="77777777" w:rsidR="00600CA2" w:rsidRPr="00B06341" w:rsidRDefault="00600CA2" w:rsidP="00600CA2">
      <w:pPr>
        <w:rPr>
          <w:rFonts w:ascii="Times New Roman" w:hAnsi="Times New Roman" w:cs="Times New Roman"/>
        </w:rPr>
      </w:pPr>
    </w:p>
    <w:p w14:paraId="2AFCE698"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President Biden might not seem like a revolutionary, but he is presiding over a fundamental change in the nation’s approach to economics. Not only is he proposing a major break from the “trickle-down” policies of Ronald Reagan, as Biden highlighted in a speech in Chicago on Wednesday. He is also departing from many orthodoxies that shaped the presidencies of Democrats Bill Clinton and Barack Obama.</w:t>
      </w:r>
    </w:p>
    <w:p w14:paraId="43271AFA"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Government is no longer shying away from pushing investment toward specific goals and industries. Spending on public works is back in fashion. New free-trade treaties are no longer at the heart of the nation’s international strategy. Challenging monopolies and providing support for unionization efforts are higher priorities.</w:t>
      </w:r>
    </w:p>
    <w:p w14:paraId="4E42C6C8"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You can trace the break in part to new circumstances and challenges, as national security adviser Jake Sullivan argued in an important speech of his own in April.</w:t>
      </w:r>
    </w:p>
    <w:p w14:paraId="72D0B7F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Heightened competition with China and the urgency of dealing with climate change are part of the story. So is the long rise of wealth and income inequality accompanied by the collapse of many of the country’s industrial communities. The breakdown of supply chains during the pandemic put an accent on resiliency and an emphasis on bringing home manufacturing, for semiconductors especially but for other products, too.</w:t>
      </w:r>
    </w:p>
    <w:p w14:paraId="4C2DE88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“When I worked for him as vice president,” Sullivan told me earlier this month, “he would frequently talk to me about his underlying discomfort with some of the prevailing economic assumptions, both with respect to trade and domestic investment.”</w:t>
      </w:r>
    </w:p>
    <w:p w14:paraId="183F4C0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confidence Biden and his lieutenants have in the new path is reflected in their eagerness to tout the word “Bidenomics,” a label the president now embraces after initially being abashed about paternity for a school of economic thinking. The word was splashed across posters all around the Old Post Office as he spoke.</w:t>
      </w:r>
    </w:p>
    <w:p w14:paraId="4F557EF7"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As a political matter, Biden wants to show that his signature policies on technology, climate action and infrastructure are working. On Wednesday, he stressed they are producing well-paying jobs for those who have been on the short end of economic growth: Americans without college degrees and those living in places with “hollowed out” economies.</w:t>
      </w:r>
    </w:p>
    <w:p w14:paraId="1DF4A751"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Bidenomics? Most Americans disapprove of his economy.</w:t>
      </w:r>
    </w:p>
    <w:p w14:paraId="4DC3A33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address was part of a concerted administration-wide campaign to counter economic unease that has left Biden with middling approval ratings despite historic job creation. A recent Treasury Department report touted “a striking surge in construction spending for manufacturing facilities,” which has doubled since the end of 2021.</w:t>
      </w:r>
    </w:p>
    <w:p w14:paraId="655A730A"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Bidenomics has also gone global. One indicator is the exceptional and ongoing debate Sullivan’s speech provoked in proposing a “new consensus” to replace “a set of ideas that championed tax cutting and deregulation, privatization over public action and trade liberalization as an end in itself.” The old formulas, Sullivan argued, not only failed to address new problems; they didn’t work on their own terms.</w:t>
      </w:r>
    </w:p>
    <w:p w14:paraId="59FC2797"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“In the name of oversimplified market efficiency,” he said, “entire supply chains of strategic goods, along with the industries and jobs that made them, moved overseas.” The idea that freer trade “would help America export goods, not jobs and capacity, was a promise made but not kept.” He stressed the need for “a modern American industrial strategy” and the benefits of “moving beyond traditional trade deals to innovative new international economic partnerships.”</w:t>
      </w:r>
    </w:p>
    <w:p w14:paraId="3987A758"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Sullivan advised Hillary Clinton’s 2016 campaign against Donald Trump, and the election’s outcome provoked a long period of reflection on the anger he encountered throughout the country. “As I traveled across the United States on behalf of the campaign,” Sullivan wrote in Democracy Journal in 2018, “I was reminded again and again how the broken aspects of the American economy were not the inevitable product of disembodied forces like ‘globalization’; they were very much the product of policy choices shaped by decades of conditioning.”</w:t>
      </w:r>
    </w:p>
    <w:p w14:paraId="242BAC7E"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The Biden-Sullivan project amounts to a program of deconditioning. Sullivan told me his speech “is really a description not just of my own journey on these issues” but also the journey of his generation responding to “the shortcomings of the previous approach.”</w:t>
      </w:r>
    </w:p>
    <w:p w14:paraId="3A85293A"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Can Bidenomics become an international template for the center-left as Reaganomics was for the center-right in the 1980s?</w:t>
      </w:r>
    </w:p>
    <w:p w14:paraId="218B6C8A"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Already, Biden’s climate policies have echoes in the approaches of Australian Prime Minister Anthony Albanese and British Labour Party leader Keir Starmer. Wayne Swan, president of the Australian Labor Party and the country’s former treasurer, told me he regarded Sullivan’s speech as the best economic address in a decade. Rachel Reeves, prospective chancellor of the exchequer in Starmer’s shadow cabinet, referenced it during a May visit to Washington in detailing her own “Securonomics,” which bears family resemblances to Bidenomics.</w:t>
      </w:r>
    </w:p>
    <w:p w14:paraId="7CCFB522"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But Biden is selling his program hard because he knows its first test will be political. The standing of Reaganomics was secured only after Reagan’s reelection. The same will be true of the word Biden first resisted and now holds high.</w:t>
      </w:r>
    </w:p>
    <w:p w14:paraId="4764D2BC" w14:textId="77777777" w:rsidR="00600CA2" w:rsidRPr="00B06341" w:rsidRDefault="00600CA2" w:rsidP="00600CA2">
      <w:pPr>
        <w:rPr>
          <w:rFonts w:ascii="Times New Roman" w:hAnsi="Times New Roman" w:cs="Times New Roman"/>
        </w:rPr>
      </w:pPr>
    </w:p>
    <w:p w14:paraId="01F55A08"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 is finally starting to change the narrative—now is not the time for a polarizing massive plan</w:t>
      </w:r>
    </w:p>
    <w:p w14:paraId="3C8B8F51"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Krugman, University of New York Economics Ph.D. program professor, 7-3-23</w:t>
      </w:r>
    </w:p>
    <w:p w14:paraId="5105E8EC"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[Paul, 7-3-2023, The New York Times, “Can Biden Change the Economic Narrative?,” https://www.nytimes.com/2023/07/03/opinion/biden-economy-inflation-unemployment.html?campaign_id=39&amp;emc=edit_ty_20230704&amp;instance_id=96688&amp;nl=opinion-today&amp;regi_id=2215521&amp;segment_id=138334&amp;te=1&amp;user_id=1af5e18c64a5b5efd416aeca35fd0cac, accessed 7-8-23, DG]</w:t>
      </w:r>
    </w:p>
    <w:p w14:paraId="6AC5960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Back in the 1970s, Arthur Okun, an economist who had been a policy adviser to Lyndon Johnson, suggested a quick-and-dirty way to assess the nation’s economic condition: the “misery index,” the sum of inflation and unemployment. It was and is a crude, easily criticized measure. The measurable economic harm from unemployment, for instance, is much higher than that from inflation. Yet the index has historically done a quite good job of predicting overall economic sentiment.</w:t>
      </w:r>
    </w:p>
    <w:p w14:paraId="391A5547"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So it seems worth noting that the misery index — which soared along with inflation during 2021 and the first half of 2022 — has plunged over the past year. It is now all the way back to its level when President Biden took office.</w:t>
      </w:r>
    </w:p>
    <w:p w14:paraId="424655A4"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This remarkable turnaround raises several questions. First, is it real? (Yes.) Second, will ordinary Americans notice? (They already have.) Third, will they give Biden credit? (That’s a lot less clear.)</w:t>
      </w:r>
    </w:p>
    <w:p w14:paraId="1F504E0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plunge in the misery index reflects both what didn’t happen and what did. What didn’t happen, despite a drumbeat of dire warnings in the news media, was a recession. The U.S. economy added four million jobs over the past year, and the unemployment rate has remained near a 50-year low.</w:t>
      </w:r>
    </w:p>
    <w:p w14:paraId="66CED130"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What did happen was a rapid decline in inflation. But is this decline sustainable? You may have seen news reports pointing out that “core” inflation, which excludes volatile food and energy prices, has been “sticky,” suggesting that improvement on the inflation front will be only a temporary phenomenon.</w:t>
      </w:r>
    </w:p>
    <w:p w14:paraId="273C0C6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But just about every economist paying attention to the data knows that the traditional measure of core inflation has gone rotten, because it’s being driven largely by the delayed effects of a surge in rents that ended in mid-2022. This surge, by the way, was probably caused by the rise in remote work triggered by the Covid-19 pandemic rather than by any Biden administration policy. </w:t>
      </w:r>
    </w:p>
    <w:p w14:paraId="45B5CAA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Alternative measures of core inflation that exclude shelter by and large show a clear pattern of disinflation; inflation is still running higher than it was before the pandemic, but it has come down a lot. If you really work at it, it’s still possible to be pessimistic about the inflation outlook, but it’s getting harder and harder. The good news about inflation, and about the economy as a whole, does look real.</w:t>
      </w:r>
    </w:p>
    <w:p w14:paraId="6A2D2C3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But are people noticing this improvement? Traditional measures of economic sentiment have become problematic in recent years: Ask people how the economy is doing, and their response is strongly affected both by partisanship and, I believe, by </w:t>
      </w:r>
      <w:r w:rsidRPr="00B06341">
        <w:rPr>
          <w:rFonts w:ascii="Times New Roman" w:hAnsi="Times New Roman" w:cs="Times New Roman"/>
        </w:rPr>
        <w:lastRenderedPageBreak/>
        <w:t>the narratives conveyed by the new</w:t>
      </w:r>
      <w:r w:rsidRPr="00B06341">
        <w:rPr>
          <w:rFonts w:ascii="Times New Roman" w:hAnsi="Times New Roman" w:cs="Times New Roman"/>
        </w:rPr>
        <w:lastRenderedPageBreak/>
        <w:t>s media. That is, what people say about the economy is, all too often, what they think they’re supposed to say.</w:t>
      </w:r>
    </w:p>
    <w:p w14:paraId="6205D387"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But if you ask Americans more specific questions, such as whether now is a good time to find a quality job, they typically say yes. At the same time, their expectations about future inflation have declined substantially.</w:t>
      </w:r>
    </w:p>
    <w:p w14:paraId="1490DFE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And if you look at a novel indicator — what information people are searching for on the internet — you’ll find that searches for both “inflation” and “recession” soared in 2021-22 along with the misery index but have p</w:t>
      </w:r>
      <w:r w:rsidRPr="00B06341">
        <w:rPr>
          <w:rFonts w:ascii="Times New Roman" w:hAnsi="Times New Roman" w:cs="Times New Roman"/>
        </w:rPr>
        <w:lastRenderedPageBreak/>
        <w:t>lunged over the past year.</w:t>
      </w:r>
    </w:p>
    <w:p w14:paraId="14EB4092"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Finally, as always, it’s important to look at what people do as well as what they say. Strong consumer spending, record levels of air travel and many other indicators suggest that Americans are feeling pretty good about their economic circumstances.</w:t>
      </w:r>
    </w:p>
    <w:p w14:paraId="2018E0B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But will Biden get credit? Polls suggest that voters are still giving him very poor marks for his handling of the economy, despite the decline in the misery index.</w:t>
      </w:r>
    </w:p>
    <w:p w14:paraId="7572288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Some analysts have argued that this jaundiced view reflects a failure of wages to keep up with inflation. But this was true for most of the Reagan years too, and in any case real wages have been rising lately.</w:t>
      </w:r>
    </w:p>
    <w:p w14:paraId="378A48B2"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So will voters’ views of the Biden economy eventually reflect the good news? Or did the inflation shock of 2021-22 establish a narrative of Biden as a poor economic manager that has become too deeply entrenched — both in the public consciousness and in the news media — to be dislodged even as the economy rapidly improves?</w:t>
      </w:r>
    </w:p>
    <w:p w14:paraId="4F13933B"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Biden himself is trying hard to change that narrative, by pointing both to the improving data and to an impressive surge in manufacturing investment. But I have no idea whether he’ll succeed. One encouraging precedent for Biden: Ronald Reagan still had fairly low approval in mid-1983, then went on to win a landsl</w:t>
      </w:r>
      <w:r w:rsidRPr="00B06341">
        <w:rPr>
          <w:rStyle w:val="StyleUnderline"/>
          <w:rFonts w:ascii="Times New Roman" w:hAnsi="Times New Roman" w:cs="Times New Roman"/>
        </w:rPr>
        <w:lastRenderedPageBreak/>
        <w:t>ide i</w:t>
      </w:r>
      <w:r w:rsidRPr="00B06341">
        <w:rPr>
          <w:rStyle w:val="StyleUnderline"/>
          <w:rFonts w:ascii="Times New Roman" w:hAnsi="Times New Roman" w:cs="Times New Roman"/>
        </w:rPr>
        <w:lastRenderedPageBreak/>
        <w:t>n 1984 on the strength of the economy’s recovery. Biden might yet turn the narrative on his economic policy around.</w:t>
      </w:r>
    </w:p>
    <w:p w14:paraId="3D040B9C"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And even if he can’t, it might not matter. High inflation was supposed to guarantee a huge red wave in the midterm elections. Instead, Democrats did surprisingly well, probably because abortion and other socia</w:t>
      </w:r>
      <w:r w:rsidRPr="00B06341">
        <w:rPr>
          <w:rFonts w:ascii="Times New Roman" w:hAnsi="Times New Roman" w:cs="Times New Roman"/>
        </w:rPr>
        <w:lastRenderedPageBreak/>
        <w:t xml:space="preserve">l issues played a bigger role than economics. Those social issues aren’t going away, while high </w:t>
      </w:r>
      <w:r w:rsidRPr="00B06341">
        <w:rPr>
          <w:rFonts w:ascii="Times New Roman" w:hAnsi="Times New Roman" w:cs="Times New Roman"/>
        </w:rPr>
        <w:lastRenderedPageBreak/>
        <w:t>inflation is. Arguably, Biden doesn’t need to convince Americans that his economic policies have been highly successful; he just needs to make the case that the economy isn’t doing too badly.</w:t>
      </w:r>
    </w:p>
    <w:p w14:paraId="5F3E3CF5"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And it isn’t. </w:t>
      </w:r>
      <w:r w:rsidRPr="00B06341">
        <w:rPr>
          <w:rStyle w:val="StyleUnderline"/>
          <w:rFonts w:ascii="Times New Roman" w:hAnsi="Times New Roman" w:cs="Times New Roman"/>
        </w:rPr>
        <w:t>In fact, by most measures the economy is doing quite well.</w:t>
      </w:r>
    </w:p>
    <w:p w14:paraId="71B5624F" w14:textId="77777777" w:rsidR="00600CA2" w:rsidRPr="00B06341" w:rsidRDefault="00600CA2" w:rsidP="00600CA2">
      <w:pPr>
        <w:rPr>
          <w:rStyle w:val="StyleUnderline"/>
          <w:rFonts w:ascii="Times New Roman" w:hAnsi="Times New Roman" w:cs="Times New Roman"/>
        </w:rPr>
      </w:pPr>
    </w:p>
    <w:p w14:paraId="568972B3"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Outlook on increased support for Bidenomics good.</w:t>
      </w:r>
    </w:p>
    <w:p w14:paraId="72021C8F"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Boak, AP Economics Writer, et al., 6/28/23</w:t>
      </w:r>
    </w:p>
    <w:p w14:paraId="560E8A7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[Josh Boak, Emily Swanson, Associated Press Polling Editor, Chris Megerian, Associated Press White House Reporter, 6/28/23, AP, “President touts ‘Bidenomics’ though new poll shows just 34% approve his handling of the economy,” </w:t>
      </w:r>
      <w:hyperlink r:id="rId219" w:history="1">
        <w:r w:rsidRPr="00B06341">
          <w:rPr>
            <w:rStyle w:val="Hyperlink"/>
            <w:rFonts w:ascii="Times New Roman" w:hAnsi="Times New Roman" w:cs="Times New Roman"/>
          </w:rPr>
          <w:t>https://apnews.com/article/biden-poll-economy-survey-jobs-inflation-b3c77cb208f96f9b039cf48cbc4fb67b</w:t>
        </w:r>
      </w:hyperlink>
      <w:r w:rsidRPr="00B06341">
        <w:rPr>
          <w:rFonts w:ascii="Times New Roman" w:hAnsi="Times New Roman" w:cs="Times New Roman"/>
        </w:rPr>
        <w:t>, 7/8/2023, EJ]</w:t>
      </w:r>
    </w:p>
    <w:p w14:paraId="06E3D706" w14:textId="77777777" w:rsidR="00600CA2" w:rsidRPr="00B06341" w:rsidRDefault="00600CA2" w:rsidP="00600CA2">
      <w:pPr>
        <w:rPr>
          <w:rStyle w:val="StyleUnderline"/>
          <w:rFonts w:ascii="Times New Roman" w:hAnsi="Times New Roman" w:cs="Times New Roman"/>
        </w:rPr>
      </w:pPr>
      <w:r w:rsidRPr="00B06341">
        <w:rPr>
          <w:rStyle w:val="StyleUnderline"/>
          <w:rFonts w:ascii="Times New Roman" w:hAnsi="Times New Roman" w:cs="Times New Roman"/>
        </w:rPr>
        <w:t>White House aides believe that Biden’s speech on Wednesday can generate greater awareness of his policies and increase Democratic voters’ appreciation of the economy.</w:t>
      </w:r>
      <w:r w:rsidRPr="00B06341">
        <w:rPr>
          <w:rFonts w:ascii="Times New Roman" w:hAnsi="Times New Roman" w:cs="Times New Roman"/>
        </w:rPr>
        <w:t xml:space="preserve"> While the president’s allies acknowledge that many Americans still hold dim views of the economy, they note that the actual </w:t>
      </w:r>
      <w:r w:rsidRPr="00B06341">
        <w:rPr>
          <w:rStyle w:val="StyleUnderline"/>
          <w:rFonts w:ascii="Times New Roman" w:hAnsi="Times New Roman" w:cs="Times New Roman"/>
        </w:rPr>
        <w:t>economic data was far worse last November, when Democrats mounted a stronger-than-expected showing in the midterm elections.</w:t>
      </w:r>
    </w:p>
    <w:p w14:paraId="6DBCAD16" w14:textId="77777777" w:rsidR="00600CA2" w:rsidRPr="00B06341" w:rsidRDefault="00600CA2" w:rsidP="00600CA2">
      <w:pPr>
        <w:rPr>
          <w:rFonts w:ascii="Times New Roman" w:hAnsi="Times New Roman" w:cs="Times New Roman"/>
          <w:u w:val="single"/>
        </w:rPr>
      </w:pPr>
      <w:r w:rsidRPr="00B06341">
        <w:rPr>
          <w:rStyle w:val="StyleUnderline"/>
          <w:rFonts w:ascii="Times New Roman" w:hAnsi="Times New Roman" w:cs="Times New Roman"/>
        </w:rPr>
        <w:t>Biden aides say they are encouraged by data showing Americans’ views can be changed by a consistent message reinforced on multiple fronts, which is what the president and his Cabinet are setting out to do by touring the U.S. over the next three weeks. Their hope is that repetition of Biden’s accomplishments, coupled with a contrast to GOP proposals to undo those initiatives, will stick with voters for 2024.</w:t>
      </w:r>
    </w:p>
    <w:p w14:paraId="7A490FC3" w14:textId="77777777" w:rsidR="00600CA2" w:rsidRPr="00B06341" w:rsidRDefault="00600CA2" w:rsidP="00600CA2">
      <w:pPr>
        <w:rPr>
          <w:rFonts w:ascii="Times New Roman" w:hAnsi="Times New Roman" w:cs="Times New Roman"/>
        </w:rPr>
      </w:pPr>
    </w:p>
    <w:p w14:paraId="5FEEA5E5"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The Biden campaign’s future will be focused on Bidenomics</w:t>
      </w:r>
    </w:p>
    <w:p w14:paraId="615F3E59"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Bade, Politico senior Washington correspondent, et al. 6/26/23</w:t>
      </w:r>
    </w:p>
    <w:p w14:paraId="1DE7B559"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[Racheal, Eugene Daniels, Politico White House correspondent, Ryan Lizza, Politico Chief White House correspondent, 6/23/23, Politico, “Playbook: The White House goes macro on ‘Bidenomics’”, </w:t>
      </w:r>
      <w:hyperlink r:id="rId220" w:anchor=":~:text=More%20broadly%2C%20though%2C%20it%27s%20a,cuts%20focused%20on%20the%20wealthy" w:history="1">
        <w:r w:rsidRPr="00B06341">
          <w:rPr>
            <w:rStyle w:val="Hyperlink"/>
            <w:rFonts w:ascii="Times New Roman" w:hAnsi="Times New Roman" w:cs="Times New Roman"/>
          </w:rPr>
          <w:t>https://www.politico.com/newsletters/playbook/2023/06/26/the-white-house-goes-macro-on-bidenomics-00103605#:~:text=More%20broadly%2C%20though%2C%20it%27s%20a,cuts%20focused%20on%20the%20wealthy</w:t>
        </w:r>
      </w:hyperlink>
      <w:r w:rsidRPr="00B06341">
        <w:rPr>
          <w:rFonts w:ascii="Times New Roman" w:hAnsi="Times New Roman" w:cs="Times New Roman"/>
        </w:rPr>
        <w:t>. , accessed 7/8/23,eo]</w:t>
      </w:r>
    </w:p>
    <w:p w14:paraId="5D24E914" w14:textId="77777777" w:rsidR="00600CA2" w:rsidRPr="00B06341" w:rsidRDefault="00600CA2" w:rsidP="00600CA2">
      <w:pPr>
        <w:rPr>
          <w:rFonts w:ascii="Times New Roman" w:hAnsi="Times New Roman" w:cs="Times New Roman"/>
        </w:rPr>
      </w:pPr>
      <w:r w:rsidRPr="00B06341">
        <w:rPr>
          <w:rFonts w:ascii="Times New Roman" w:hAnsi="Times New Roman" w:cs="Times New Roman"/>
          <w:b/>
          <w:bCs/>
        </w:rPr>
        <w:t>BIDEN’S NEW BUZZWORD</w:t>
      </w:r>
      <w:r w:rsidRPr="00B06341">
        <w:rPr>
          <w:rFonts w:ascii="Times New Roman" w:hAnsi="Times New Roman" w:cs="Times New Roman"/>
        </w:rPr>
        <w:t xml:space="preserve"> — With Congress out for an extended July Fourth holiday recess and 2024 hopefuls hitting the donor circuit ahead of Friday’s Q2 fundraising deadline, the week is shaping up to be quieter than the chaos we’ve seen recently — at least in theory ...</w:t>
      </w:r>
    </w:p>
    <w:p w14:paraId="6C0E849F" w14:textId="77777777" w:rsidR="00600CA2" w:rsidRPr="00B06341" w:rsidRDefault="00600CA2" w:rsidP="00600CA2">
      <w:pPr>
        <w:rPr>
          <w:rFonts w:ascii="Times New Roman" w:hAnsi="Times New Roman" w:cs="Times New Roman"/>
        </w:rPr>
      </w:pPr>
      <w:r w:rsidRPr="00B06341">
        <w:rPr>
          <w:rFonts w:ascii="Times New Roman" w:hAnsi="Times New Roman" w:cs="Times New Roman"/>
          <w:b/>
          <w:bCs/>
        </w:rPr>
        <w:t>Today at the White House</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President </w:t>
      </w:r>
      <w:r w:rsidRPr="00B06341">
        <w:rPr>
          <w:rStyle w:val="StyleUnderline"/>
          <w:rFonts w:ascii="Times New Roman" w:hAnsi="Times New Roman" w:cs="Times New Roman"/>
          <w:b/>
          <w:bCs/>
        </w:rPr>
        <w:t>JOE BIDEN</w:t>
      </w:r>
      <w:r w:rsidRPr="00B06341">
        <w:rPr>
          <w:rStyle w:val="StyleUnderline"/>
          <w:rFonts w:ascii="Times New Roman" w:hAnsi="Times New Roman" w:cs="Times New Roman"/>
        </w:rPr>
        <w:t xml:space="preserve"> and VP </w:t>
      </w:r>
      <w:r w:rsidRPr="00B06341">
        <w:rPr>
          <w:rStyle w:val="StyleUnderline"/>
          <w:rFonts w:ascii="Times New Roman" w:hAnsi="Times New Roman" w:cs="Times New Roman"/>
          <w:b/>
          <w:bCs/>
        </w:rPr>
        <w:t>KAMALA HARRIS</w:t>
      </w:r>
      <w:r w:rsidRPr="00B06341">
        <w:rPr>
          <w:rStyle w:val="StyleUnderline"/>
          <w:rFonts w:ascii="Times New Roman" w:hAnsi="Times New Roman" w:cs="Times New Roman"/>
        </w:rPr>
        <w:t xml:space="preserve"> kick off Part II of the administration’s “Investing in America” tour</w:t>
      </w:r>
      <w:r w:rsidRPr="00B06341">
        <w:rPr>
          <w:rFonts w:ascii="Times New Roman" w:hAnsi="Times New Roman" w:cs="Times New Roman"/>
        </w:rPr>
        <w:t xml:space="preserve"> by announcing a more than $40 billion investment in high-speed internet infrastructure.</w:t>
      </w:r>
    </w:p>
    <w:p w14:paraId="0402B83C" w14:textId="77777777" w:rsidR="00600CA2" w:rsidRPr="00B06341" w:rsidRDefault="00600CA2" w:rsidP="00600CA2">
      <w:pPr>
        <w:rPr>
          <w:rFonts w:ascii="Times New Roman" w:hAnsi="Times New Roman" w:cs="Times New Roman"/>
        </w:rPr>
      </w:pPr>
      <w:r w:rsidRPr="00B06341">
        <w:rPr>
          <w:rStyle w:val="StyleUnderline"/>
          <w:rFonts w:ascii="Times New Roman" w:hAnsi="Times New Roman" w:cs="Times New Roman"/>
          <w:b/>
          <w:bCs/>
        </w:rPr>
        <w:t>More broadly, though, it’s a pivot</w:t>
      </w:r>
      <w:r w:rsidRPr="00B06341">
        <w:rPr>
          <w:rStyle w:val="StyleUnderline"/>
          <w:rFonts w:ascii="Times New Roman" w:hAnsi="Times New Roman" w:cs="Times New Roman"/>
        </w:rPr>
        <w:t xml:space="preserve"> into a new campaign message centered on </w:t>
      </w:r>
      <w:r w:rsidRPr="00B06341">
        <w:rPr>
          <w:rStyle w:val="StyleUnderline"/>
          <w:rFonts w:ascii="Times New Roman" w:hAnsi="Times New Roman" w:cs="Times New Roman"/>
          <w:b/>
          <w:bCs/>
        </w:rPr>
        <w:t>“Bidenomics”</w:t>
      </w:r>
      <w:r w:rsidRPr="00B06341">
        <w:rPr>
          <w:rStyle w:val="StyleUnderline"/>
          <w:rFonts w:ascii="Times New Roman" w:hAnsi="Times New Roman" w:cs="Times New Roman"/>
        </w:rPr>
        <w:t xml:space="preserve"> — shorthand fo</w:t>
      </w:r>
      <w:r w:rsidRPr="00B06341">
        <w:rPr>
          <w:rStyle w:val="StyleUnderline"/>
          <w:rFonts w:ascii="Times New Roman" w:hAnsi="Times New Roman" w:cs="Times New Roman"/>
        </w:rPr>
        <w:lastRenderedPageBreak/>
        <w:t>r the administration’s economic strategy of boosting the middle class</w:t>
      </w:r>
      <w:r w:rsidRPr="00B06341">
        <w:rPr>
          <w:rFonts w:ascii="Times New Roman" w:hAnsi="Times New Roman" w:cs="Times New Roman"/>
        </w:rPr>
        <w:t xml:space="preserve"> through government investments rather than stimulative tax cuts focused on the wealthy.</w:t>
      </w:r>
    </w:p>
    <w:p w14:paraId="77627BA2" w14:textId="77777777" w:rsidR="00600CA2" w:rsidRPr="00B06341" w:rsidRDefault="00600CA2" w:rsidP="00600CA2">
      <w:pPr>
        <w:rPr>
          <w:rFonts w:ascii="Times New Roman" w:hAnsi="Times New Roman" w:cs="Times New Roman"/>
        </w:rPr>
      </w:pPr>
      <w:r w:rsidRPr="00B06341">
        <w:rPr>
          <w:rFonts w:ascii="Times New Roman" w:hAnsi="Times New Roman" w:cs="Times New Roman"/>
          <w:b/>
          <w:bCs/>
        </w:rPr>
        <w:t xml:space="preserve">“Implementing that economic vision </w:t>
      </w:r>
      <w:r w:rsidRPr="00B06341">
        <w:rPr>
          <w:rFonts w:ascii="Times New Roman" w:hAnsi="Times New Roman" w:cs="Times New Roman"/>
        </w:rPr>
        <w:t xml:space="preserve">and plan — and decisively </w:t>
      </w:r>
      <w:r w:rsidRPr="00B06341">
        <w:rPr>
          <w:rStyle w:val="StyleUnderline"/>
          <w:rFonts w:ascii="Times New Roman" w:hAnsi="Times New Roman" w:cs="Times New Roman"/>
        </w:rPr>
        <w:t>turning the page on the era of trickle-down economics — has been the defining project of the Biden presidency,”</w:t>
      </w:r>
      <w:r w:rsidRPr="00B06341">
        <w:rPr>
          <w:rFonts w:ascii="Times New Roman" w:hAnsi="Times New Roman" w:cs="Times New Roman"/>
        </w:rPr>
        <w:t xml:space="preserve"> senior Biden advisers </w:t>
      </w:r>
      <w:r w:rsidRPr="00B06341">
        <w:rPr>
          <w:rFonts w:ascii="Times New Roman" w:hAnsi="Times New Roman" w:cs="Times New Roman"/>
          <w:b/>
          <w:bCs/>
        </w:rPr>
        <w:t>ANITA DUNN</w:t>
      </w:r>
      <w:r w:rsidRPr="00B06341">
        <w:rPr>
          <w:rFonts w:ascii="Times New Roman" w:hAnsi="Times New Roman" w:cs="Times New Roman"/>
        </w:rPr>
        <w:t xml:space="preserve"> and </w:t>
      </w:r>
      <w:r w:rsidRPr="00B06341">
        <w:rPr>
          <w:rFonts w:ascii="Times New Roman" w:hAnsi="Times New Roman" w:cs="Times New Roman"/>
          <w:b/>
          <w:bCs/>
        </w:rPr>
        <w:t>MIKE DONILON</w:t>
      </w:r>
      <w:r w:rsidRPr="00B06341">
        <w:rPr>
          <w:rFonts w:ascii="Times New Roman" w:hAnsi="Times New Roman" w:cs="Times New Roman"/>
        </w:rPr>
        <w:t xml:space="preserve"> write in a new memo this morning.</w:t>
      </w:r>
    </w:p>
    <w:p w14:paraId="182DEBA4" w14:textId="77777777" w:rsidR="00600CA2" w:rsidRPr="00B06341" w:rsidRDefault="00600CA2" w:rsidP="00600CA2">
      <w:pPr>
        <w:rPr>
          <w:rFonts w:ascii="Times New Roman" w:hAnsi="Times New Roman" w:cs="Times New Roman"/>
        </w:rPr>
      </w:pPr>
      <w:r w:rsidRPr="00B06341">
        <w:rPr>
          <w:rStyle w:val="Emphasis"/>
          <w:rFonts w:ascii="Times New Roman" w:hAnsi="Times New Roman" w:cs="Times New Roman"/>
        </w:rPr>
        <w:t>The pair make clear we’ll be hearing about “Bidenomics” a lot</w:t>
      </w:r>
      <w:r w:rsidRPr="00B06341">
        <w:rPr>
          <w:rStyle w:val="StyleUnderline"/>
          <w:rFonts w:ascii="Times New Roman" w:hAnsi="Times New Roman" w:cs="Times New Roman"/>
        </w:rPr>
        <w:t xml:space="preserve"> as the president and other members of his administration fan out across the country this summer and beyond</w:t>
      </w:r>
      <w:r w:rsidRPr="00B06341">
        <w:rPr>
          <w:rFonts w:ascii="Times New Roman" w:hAnsi="Times New Roman" w:cs="Times New Roman"/>
        </w:rPr>
        <w:t xml:space="preserve">. Previewing today’s broadband event, Dunn and Donilon aren’t shy about invoking the New Deal, likening the investment to </w:t>
      </w:r>
      <w:r w:rsidRPr="00B06341">
        <w:rPr>
          <w:rFonts w:ascii="Times New Roman" w:hAnsi="Times New Roman" w:cs="Times New Roman"/>
          <w:b/>
          <w:bCs/>
        </w:rPr>
        <w:t>FRANKLIN D. ROOSEVELT’s</w:t>
      </w:r>
      <w:r w:rsidRPr="00B06341">
        <w:rPr>
          <w:rFonts w:ascii="Times New Roman" w:hAnsi="Times New Roman" w:cs="Times New Roman"/>
        </w:rPr>
        <w:t xml:space="preserve"> Rural Electrification Act.</w:t>
      </w:r>
    </w:p>
    <w:p w14:paraId="34B5BABC" w14:textId="77777777" w:rsidR="00600CA2" w:rsidRPr="00B06341" w:rsidRDefault="00600CA2" w:rsidP="00600CA2">
      <w:pPr>
        <w:rPr>
          <w:rFonts w:ascii="Times New Roman" w:hAnsi="Times New Roman" w:cs="Times New Roman"/>
        </w:rPr>
      </w:pPr>
      <w:r w:rsidRPr="00B06341">
        <w:rPr>
          <w:rStyle w:val="StyleUnderline"/>
          <w:rFonts w:ascii="Times New Roman" w:hAnsi="Times New Roman" w:cs="Times New Roman"/>
          <w:b/>
          <w:bCs/>
        </w:rPr>
        <w:t>And on Wednesday,</w:t>
      </w:r>
      <w:r w:rsidRPr="00B06341">
        <w:rPr>
          <w:rStyle w:val="StyleUnderline"/>
          <w:rFonts w:ascii="Times New Roman" w:hAnsi="Times New Roman" w:cs="Times New Roman"/>
        </w:rPr>
        <w:t xml:space="preserve"> Biden will travel to Chicago to deliver a major economic address, </w:t>
      </w:r>
      <w:r w:rsidRPr="00B06341">
        <w:rPr>
          <w:rFonts w:ascii="Times New Roman" w:hAnsi="Times New Roman" w:cs="Times New Roman"/>
        </w:rPr>
        <w:t>where you can expect him to tout some of the numbers tucked into this morning’s memo:</w:t>
      </w:r>
    </w:p>
    <w:p w14:paraId="3AC99511"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 xml:space="preserve">Biden’s campaign focus centers around a strong economy </w:t>
      </w:r>
    </w:p>
    <w:p w14:paraId="62686DB0"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Werschkul, Yahoo Finance Washington correspondent, 6-18-23</w:t>
      </w:r>
    </w:p>
    <w:p w14:paraId="5B44E1D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[Ben, 6/18/23, Yahoo Finance, “Why Biden polls so low on the economy — and what he is trying to do about it”, https://finance.yahoo.com/news/why-biden-polls-so-low-on-the-economy--and-what-he-is-trying-to-do-about-it-142504457.html, accessed 7/8/23, eo]</w:t>
      </w:r>
    </w:p>
    <w:p w14:paraId="7C98B3F8" w14:textId="77777777" w:rsidR="00600CA2" w:rsidRPr="00B06341" w:rsidRDefault="00600CA2" w:rsidP="00600CA2">
      <w:pPr>
        <w:rPr>
          <w:rFonts w:ascii="Times New Roman" w:hAnsi="Times New Roman" w:cs="Times New Roman"/>
        </w:rPr>
      </w:pPr>
    </w:p>
    <w:p w14:paraId="093D1A2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It’s a feature of Biden’s 2024 re-election effort so far that is surely causing heartburn in his inner circle: not only are the president’s overall approval ratings low but voters usually rate his performance on the crucial issue of the economy even lower.</w:t>
      </w:r>
    </w:p>
    <w:p w14:paraId="0820CA6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Here are just a few examples from recent weeks. A Harvard/Harris poll has Biden’s approval rating at 43% with his economic rating down at 39%. A CBS/YouGov survey has the president with an approval rating of 41% and an economic rating down at 36%. Reuters/Ipsos has the numbers coming in at 41% and 35%, respectively.</w:t>
      </w:r>
    </w:p>
    <w:p w14:paraId="6D014D1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Voters' negative views of the country's (and their own) economic prospects present an immediate challenge to Biden's effort to secure a second term. His cellar-level numbers also haven't been moving in spite of an actual economy that has been defying expectations and producing positive headlines for months now.</w:t>
      </w:r>
    </w:p>
    <w:p w14:paraId="65F6973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Jim Kessler, the VP for policy at think tank Third Way, was recently asked to explain the disconnect. He posits that "inflation is a mood changer" adding that even as inflation declines "there's a lingering effect there" from rising prices as well as the recent years of economic uncertainty.</w:t>
      </w:r>
    </w:p>
    <w:p w14:paraId="4013CD3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former top aide to Sen. Chuck Schumer, Kessler knows a th</w:t>
      </w:r>
      <w:r w:rsidRPr="00B06341">
        <w:rPr>
          <w:rFonts w:ascii="Times New Roman" w:hAnsi="Times New Roman" w:cs="Times New Roman"/>
        </w:rPr>
        <w:lastRenderedPageBreak/>
        <w:t>ing or two about Democratic economic messaging and said in the recent interview that he isn’t overly worried this early on, noting that a slew of presidents from Ronald Reagan to Bill Clinton to Barack Obama faced similar dynamics at this stage before their (ultimately successful) re-election efforts.</w:t>
      </w:r>
    </w:p>
    <w:p w14:paraId="52B434E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The White House often pivots to campaign mode </w:t>
      </w:r>
      <w:r w:rsidRPr="00B06341">
        <w:rPr>
          <w:rFonts w:ascii="Times New Roman" w:hAnsi="Times New Roman" w:cs="Times New Roman"/>
        </w:rPr>
        <w:lastRenderedPageBreak/>
        <w:t>about 18 months ahead of election day and, Kessler says, "through the summer and into the fall, when presidents have a successf</w:t>
      </w:r>
      <w:r w:rsidRPr="00B06341">
        <w:rPr>
          <w:rFonts w:ascii="Times New Roman" w:hAnsi="Times New Roman" w:cs="Times New Roman"/>
        </w:rPr>
        <w:lastRenderedPageBreak/>
        <w:t>ul reelection, this is usually when they start turning it around."</w:t>
      </w:r>
    </w:p>
    <w:p w14:paraId="665D98A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‘I'm looking forward to this campaign’</w:t>
      </w:r>
    </w:p>
    <w:p w14:paraId="2FB5C3EA"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Whether or not Biden will do the same — as well as whether his economic record remains one worth touting with a recession possibly still in the offing - remains to be seen. But the president is now clearly trying.</w:t>
      </w:r>
    </w:p>
    <w:p w14:paraId="6B29B6E8" w14:textId="77777777" w:rsidR="00600CA2" w:rsidRPr="00B06341" w:rsidRDefault="00600CA2" w:rsidP="00600CA2">
      <w:pPr>
        <w:rPr>
          <w:rFonts w:ascii="Times New Roman" w:hAnsi="Times New Roman" w:cs="Times New Roman"/>
        </w:rPr>
      </w:pPr>
      <w:r w:rsidRPr="00B06341">
        <w:rPr>
          <w:rStyle w:val="StyleUnderline"/>
          <w:rFonts w:ascii="Times New Roman" w:hAnsi="Times New Roman" w:cs="Times New Roman"/>
        </w:rPr>
        <w:t>On Saturday, he began that effort in earnest with his first rally of the 2024 campai</w:t>
      </w:r>
      <w:r w:rsidRPr="00B06341">
        <w:rPr>
          <w:rFonts w:ascii="Times New Roman" w:hAnsi="Times New Roman" w:cs="Times New Roman"/>
        </w:rPr>
        <w:t xml:space="preserve">gn held before union members in Philadelphia. </w:t>
      </w:r>
      <w:r w:rsidRPr="00B06341">
        <w:rPr>
          <w:rStyle w:val="StyleUnderline"/>
          <w:rFonts w:ascii="Times New Roman" w:hAnsi="Times New Roman" w:cs="Times New Roman"/>
        </w:rPr>
        <w:t xml:space="preserve">He delivered a speech </w:t>
      </w:r>
      <w:r w:rsidRPr="00B06341">
        <w:rPr>
          <w:rStyle w:val="Emphasis"/>
          <w:rFonts w:ascii="Times New Roman" w:hAnsi="Times New Roman" w:cs="Times New Roman"/>
        </w:rPr>
        <w:t>focused almost exclusively on economic themes</w:t>
      </w:r>
      <w:r w:rsidRPr="00B06341">
        <w:rPr>
          <w:rStyle w:val="StyleUnderline"/>
          <w:rFonts w:ascii="Times New Roman" w:hAnsi="Times New Roman" w:cs="Times New Roman"/>
        </w:rPr>
        <w:t xml:space="preserve"> and made the case for drawing a direct line between his policies and an economy that has performed better than many forecasters projected</w:t>
      </w:r>
      <w:r w:rsidRPr="00B06341">
        <w:rPr>
          <w:rFonts w:ascii="Times New Roman" w:hAnsi="Times New Roman" w:cs="Times New Roman"/>
        </w:rPr>
        <w:t>.</w:t>
      </w:r>
    </w:p>
    <w:p w14:paraId="3A5AC66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"I'm looking forward to this campaign and I want you to know why: we've got a story to tell, we've got a record to run on," he told the crowd before launching into an extended </w:t>
      </w:r>
      <w:r w:rsidRPr="00B06341">
        <w:rPr>
          <w:rStyle w:val="StyleUnderline"/>
          <w:rFonts w:ascii="Times New Roman" w:hAnsi="Times New Roman" w:cs="Times New Roman"/>
        </w:rPr>
        <w:t>retelling of the state of the country when he took office and major economic legislation he has signed into law since then.</w:t>
      </w:r>
    </w:p>
    <w:p w14:paraId="4779913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 truly believe this country is about to take off," he added of what’s to come because of "the investment we made these last three years." It was a message clearly aimed at a pessimistic national mood.</w:t>
      </w:r>
    </w:p>
    <w:p w14:paraId="1DC4CF3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On the one hand, the president is sitting atop an economy that has unemployment hovering near record lows, a booming manufacturing sector as well as declining inflation. But </w:t>
      </w:r>
      <w:r w:rsidRPr="00B06341">
        <w:rPr>
          <w:rStyle w:val="StyleUnderline"/>
          <w:rFonts w:ascii="Times New Roman" w:hAnsi="Times New Roman" w:cs="Times New Roman"/>
        </w:rPr>
        <w:t>Biden’s challenge is that Americans across the spectrum don’t see a rosy picture</w:t>
      </w:r>
      <w:r w:rsidRPr="00B06341">
        <w:rPr>
          <w:rFonts w:ascii="Times New Roman" w:hAnsi="Times New Roman" w:cs="Times New Roman"/>
        </w:rPr>
        <w:t>.</w:t>
      </w:r>
    </w:p>
    <w:p w14:paraId="224F0BF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Polling shows that a solid majority of Americans expect the economy to be in a recession over the next year — many even think we're in one now. Another measure is consumer sentiment, which ticked up last month but remains far below pre-pandemic levels and has declined since Biden took office.</w:t>
      </w:r>
    </w:p>
    <w:p w14:paraId="4D8B9E8F"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 recent Harvard/Harris poll found similar results, with half of the county saying their personal financial situation is getting worse and only a quarter thinking the US will avoid a short-term recession.</w:t>
      </w:r>
    </w:p>
    <w:p w14:paraId="004EAFE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 charge from Republicans that 'Americans know better’</w:t>
      </w:r>
    </w:p>
    <w:p w14:paraId="65BE6C6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In a recent op-ed in the Wall Street Journal, Biden also began to make the economic case for his re-election with the White House also sharing talking points with allies. </w:t>
      </w:r>
      <w:r w:rsidRPr="00B06341">
        <w:rPr>
          <w:rStyle w:val="StyleUnderline"/>
          <w:rFonts w:ascii="Times New Roman" w:hAnsi="Times New Roman" w:cs="Times New Roman"/>
        </w:rPr>
        <w:t xml:space="preserve">The </w:t>
      </w:r>
      <w:r w:rsidRPr="00B06341">
        <w:rPr>
          <w:rStyle w:val="Emphasis"/>
          <w:rFonts w:ascii="Times New Roman" w:hAnsi="Times New Roman" w:cs="Times New Roman"/>
        </w:rPr>
        <w:t>president is pressing Democrats to make the economic case</w:t>
      </w:r>
      <w:r w:rsidRPr="00B06341">
        <w:rPr>
          <w:rFonts w:ascii="Times New Roman" w:hAnsi="Times New Roman" w:cs="Times New Roman"/>
        </w:rPr>
        <w:t xml:space="preserve"> on a host of issues from improving job satisfaction to the performance of the US economy versus the world.</w:t>
      </w:r>
    </w:p>
    <w:p w14:paraId="205F5389" w14:textId="77777777" w:rsidR="0000658D" w:rsidRPr="00B06341" w:rsidRDefault="00600CA2" w:rsidP="00600CA2">
      <w:pPr>
        <w:rPr>
          <w:rFonts w:ascii="Times New Roman" w:hAnsi="Times New Roman" w:cs="Times New Roman"/>
        </w:rPr>
      </w:pPr>
      <w:r w:rsidRPr="00B06341">
        <w:rPr>
          <w:rFonts w:ascii="Times New Roman" w:hAnsi="Times New Roman" w:cs="Times New Roman"/>
        </w:rPr>
        <w:t xml:space="preserve">But, as </w:t>
      </w:r>
      <w:r w:rsidRPr="00B06341">
        <w:rPr>
          <w:rStyle w:val="StyleUnderline"/>
          <w:rFonts w:ascii="Times New Roman" w:hAnsi="Times New Roman" w:cs="Times New Roman"/>
        </w:rPr>
        <w:t>Biden acknowledged in his Saturday speech, "we've got a fight on our hands" with Republicans also champing at the bit to talk about the economy nonstop.</w:t>
      </w:r>
    </w:p>
    <w:p w14:paraId="24912AEA" w14:textId="77777777" w:rsidR="0000658D" w:rsidRPr="00B06341" w:rsidRDefault="0000658D" w:rsidP="00600CA2">
      <w:pPr>
        <w:rPr>
          <w:rFonts w:ascii="Times New Roman" w:hAnsi="Times New Roman" w:cs="Times New Roman"/>
        </w:rPr>
      </w:pPr>
    </w:p>
    <w:p w14:paraId="23AD4694" w14:textId="04147668" w:rsidR="007134E3" w:rsidRPr="00B06341" w:rsidRDefault="007134E3" w:rsidP="007134E3">
      <w:pPr>
        <w:pStyle w:val="Heading4"/>
        <w:rPr>
          <w:rFonts w:ascii="Times New Roman" w:hAnsi="Times New Roman" w:cs="Times New Roman"/>
        </w:rPr>
      </w:pPr>
      <w:r w:rsidRPr="00B06341">
        <w:rPr>
          <w:rFonts w:ascii="Times New Roman" w:hAnsi="Times New Roman" w:cs="Times New Roman"/>
        </w:rPr>
        <w:t xml:space="preserve">Biden has been good for the economy–he just needs to get the public to realize that </w:t>
      </w:r>
    </w:p>
    <w:p w14:paraId="497963EC" w14:textId="77777777" w:rsidR="007134E3" w:rsidRPr="00B06341" w:rsidRDefault="007134E3" w:rsidP="007134E3">
      <w:pPr>
        <w:rPr>
          <w:rStyle w:val="Style13ptBold"/>
          <w:rFonts w:ascii="Times New Roman" w:hAnsi="Times New Roman" w:cs="Times New Roman"/>
        </w:rPr>
      </w:pPr>
      <w:r w:rsidRPr="00B06341">
        <w:rPr>
          <w:rStyle w:val="Style13ptBold"/>
          <w:rFonts w:ascii="Times New Roman" w:hAnsi="Times New Roman" w:cs="Times New Roman"/>
        </w:rPr>
        <w:t>Balz, Washington Post Chief Correspondent, 7-8-23</w:t>
      </w:r>
    </w:p>
    <w:p w14:paraId="50FB2B80"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[Dan, 7-8-23, Washington Post, “Can Biden make ‘Bidenomics’ a winning message in 2024?,” https://www.washingtonpost.com/politics/2023/07/08/biden-economy-voters/, accessed 7-15, DG]</w:t>
      </w:r>
    </w:p>
    <w:p w14:paraId="4EC0B460" w14:textId="77777777" w:rsidR="007134E3" w:rsidRPr="00B06341" w:rsidRDefault="007134E3" w:rsidP="007134E3">
      <w:pPr>
        <w:rPr>
          <w:rFonts w:ascii="Times New Roman" w:hAnsi="Times New Roman" w:cs="Times New Roman"/>
        </w:rPr>
      </w:pPr>
    </w:p>
    <w:p w14:paraId="51D4AFC6"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This president is dealing with an economy that keeps producing jobs month after month, but also an economy with inflationary pressures mixed with fears of a recession that have kept people worried. It is those concerns that the current campaign is designed to address.</w:t>
      </w:r>
    </w:p>
    <w:p w14:paraId="67682428"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Biden once was reluctant to embrace the term “Bidenomics,” a label attached to his program by, among others, the Wall Street Journal editorial page, which is no fan of his policies. Today, some Democrats regard it as a gift, a label that gives the president an easy way to brand his administration’s work, and Biden now fully embraces it.</w:t>
      </w:r>
    </w:p>
    <w:p w14:paraId="213FFB95"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Biden says he’s reshaping the economy. Economists say it’s too early to tell.</w:t>
      </w:r>
    </w:p>
    <w:p w14:paraId="2EA34FEF" w14:textId="77777777" w:rsidR="007134E3" w:rsidRPr="00B06341" w:rsidRDefault="007134E3" w:rsidP="007134E3">
      <w:pPr>
        <w:rPr>
          <w:rStyle w:val="Emphasis"/>
          <w:rFonts w:ascii="Times New Roman" w:hAnsi="Times New Roman" w:cs="Times New Roman"/>
        </w:rPr>
      </w:pPr>
      <w:r w:rsidRPr="00B06341">
        <w:rPr>
          <w:rStyle w:val="Emphasis"/>
          <w:rFonts w:ascii="Times New Roman" w:hAnsi="Times New Roman" w:cs="Times New Roman"/>
        </w:rPr>
        <w:t>Democratic pollster Celinda Lake said that, just as “Obamacare” was initially a pejorative that turned into a positive label for the Affordable Care Act, Bidenomics can become the same for t</w:t>
      </w:r>
      <w:r w:rsidRPr="00B06341">
        <w:rPr>
          <w:rStyle w:val="Emphasis"/>
          <w:rFonts w:ascii="Times New Roman" w:hAnsi="Times New Roman" w:cs="Times New Roman"/>
        </w:rPr>
        <w:lastRenderedPageBreak/>
        <w:t>his president — if he and his team remain focused on telling people what they have done.</w:t>
      </w:r>
    </w:p>
    <w:p w14:paraId="4A3E3E45"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The administration’s messaging on the economy has been called into question repeatedly, even by allies in the party. That’s in part because Biden is not always the best salesperson for his programs. But it also reflects the sour hangover in the public mood from the pandemic, a factor that affects more than economic attitudes.</w:t>
      </w:r>
    </w:p>
    <w:p w14:paraId="50E7AA9E" w14:textId="77777777" w:rsidR="007134E3" w:rsidRPr="00B06341" w:rsidRDefault="007134E3" w:rsidP="007134E3">
      <w:pPr>
        <w:rPr>
          <w:rStyle w:val="Emphasis"/>
          <w:rFonts w:ascii="Times New Roman" w:hAnsi="Times New Roman" w:cs="Times New Roman"/>
        </w:rPr>
      </w:pPr>
      <w:r w:rsidRPr="00B06341">
        <w:rPr>
          <w:rStyle w:val="Emphasis"/>
          <w:rFonts w:ascii="Times New Roman" w:hAnsi="Times New Roman" w:cs="Times New Roman"/>
        </w:rPr>
        <w:t>Recent Democratic research found that swing voters still have trouble citing anything specific that Biden has accomplished. That’s a contrast to where things were when Obama was starting his reelection campaign. People remembered, for example, that Obama had saved the auto industry from collapse — which is why what Biden has begun the past two weeks will need to continue, with growing intensity, into 2024.</w:t>
      </w:r>
    </w:p>
    <w:p w14:paraId="62894929"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One argument advanced by administration officials is that, compared with other major developed countries, the United States is doing better. The American economy recovered faster from the effects of the pandemic, and the inflation rate is lower than most other major developed countries. But for typical Americans, what’s happening in other countries is much less relevant than how they perceive their own situations.</w:t>
      </w:r>
    </w:p>
    <w:p w14:paraId="47C89AF6"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There are a few signs of improvement in the public’s assessment of economic conditions, though not enough for the Biden team to take much comfort. Consumer sentiment about current conditions, as measured by the University of Michigan, stood at 69 in June, up from 65 in May and 54 in June 2022. But it remains far below the longer-term average of 96 and well below 114 the index hit in January 2020, just before the pandemic.</w:t>
      </w:r>
    </w:p>
    <w:p w14:paraId="75EDACE0"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The Gallup organization reports that economic confidence is now the highest it’s been since January 2022 but still in negative territory in assessments of whether things are getting worse or better. A late-June Fox News poll found that 76 percent rated the economy fair or poor, better than the 83 percent who said that in May, though not materially different from the spring.</w:t>
      </w:r>
    </w:p>
    <w:p w14:paraId="3A0E0197"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Lake said winning this debate will take repetition, delivery and sharpening arguments. Biden and his team “need to continue to draw contrasts and to pick a fight,” she said.</w:t>
      </w:r>
    </w:p>
    <w:p w14:paraId="465FCD34"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People are skeptical when politicians simply cite accomplishments. They remembe</w:t>
      </w:r>
      <w:r w:rsidRPr="00B06341">
        <w:rPr>
          <w:rStyle w:val="StyleUnderline"/>
          <w:rFonts w:ascii="Times New Roman" w:hAnsi="Times New Roman" w:cs="Times New Roman"/>
        </w:rPr>
        <w:lastRenderedPageBreak/>
        <w:t>r more when those accomplish</w:t>
      </w:r>
      <w:r w:rsidRPr="00B06341">
        <w:rPr>
          <w:rStyle w:val="StyleUnderline"/>
          <w:rFonts w:ascii="Times New Roman" w:hAnsi="Times New Roman" w:cs="Times New Roman"/>
        </w:rPr>
        <w:lastRenderedPageBreak/>
        <w:t>ments are cast as part of a contrast: what Biden was for, and what his opponents were against. That’s one reason Biden speaks so frequently about lowering the cost of insulin. He took on the pharmaceutical industry and prevailed.</w:t>
      </w:r>
    </w:p>
    <w:p w14:paraId="64502B71" w14:textId="77777777" w:rsidR="007134E3" w:rsidRPr="00B06341" w:rsidRDefault="007134E3" w:rsidP="007134E3">
      <w:pPr>
        <w:rPr>
          <w:rFonts w:ascii="Times New Roman" w:hAnsi="Times New Roman" w:cs="Times New Roman"/>
        </w:rPr>
      </w:pPr>
      <w:r w:rsidRPr="00B06341">
        <w:rPr>
          <w:rFonts w:ascii="Times New Roman" w:hAnsi="Times New Roman" w:cs="Times New Roman"/>
        </w:rPr>
        <w:t>Nothing will happen quickly. Some Biden allies see the new campaign as an early step toward what will become intensified messages, backed by hundreds of millions of dollars in advertising during the campaign year.</w:t>
      </w:r>
    </w:p>
    <w:p w14:paraId="729F68F0" w14:textId="77777777" w:rsidR="007134E3" w:rsidRPr="00B06341" w:rsidRDefault="007134E3" w:rsidP="007134E3">
      <w:pPr>
        <w:rPr>
          <w:rStyle w:val="StyleUnderline"/>
          <w:rFonts w:ascii="Times New Roman" w:hAnsi="Times New Roman" w:cs="Times New Roman"/>
        </w:rPr>
      </w:pPr>
      <w:r w:rsidRPr="00B06341">
        <w:rPr>
          <w:rStyle w:val="StyleUnderline"/>
          <w:rFonts w:ascii="Times New Roman" w:hAnsi="Times New Roman" w:cs="Times New Roman"/>
        </w:rPr>
        <w:t>Biden’s goal is to raise public opinion of the direction of the economy by early next summer, when attitudes begin to lock in for the fall election. If Trump is the Republican nominee, Biden can least afford for more Americans to regard the former president as stronger on the economy. Other issues will shape voters’ attitudes and motivation, but there is no escape from the central role the economy will probably play in how persuadable voters make their choice</w:t>
      </w:r>
    </w:p>
    <w:p w14:paraId="6889A5B0" w14:textId="77777777" w:rsidR="007134E3" w:rsidRPr="00B06341" w:rsidRDefault="007134E3" w:rsidP="007134E3">
      <w:pPr>
        <w:rPr>
          <w:rFonts w:ascii="Times New Roman" w:hAnsi="Times New Roman" w:cs="Times New Roman"/>
        </w:rPr>
      </w:pPr>
    </w:p>
    <w:p w14:paraId="771DED66" w14:textId="77777777" w:rsidR="00600CA2" w:rsidRPr="00B06341" w:rsidRDefault="00600CA2" w:rsidP="00600CA2">
      <w:pPr>
        <w:pStyle w:val="Heading3"/>
        <w:rPr>
          <w:rFonts w:ascii="Times New Roman" w:hAnsi="Times New Roman" w:cs="Times New Roman"/>
        </w:rPr>
      </w:pPr>
      <w:bookmarkStart w:id="89" w:name="_Toc140420867"/>
      <w:r w:rsidRPr="00B06341">
        <w:rPr>
          <w:rFonts w:ascii="Times New Roman" w:hAnsi="Times New Roman" w:cs="Times New Roman"/>
        </w:rPr>
        <w:t>AT – Bidenomics Won’t Help Biden</w:t>
      </w:r>
      <w:bookmarkEnd w:id="89"/>
    </w:p>
    <w:p w14:paraId="52294C3A" w14:textId="77777777" w:rsidR="00600CA2" w:rsidRPr="00B06341" w:rsidRDefault="00600CA2" w:rsidP="00600CA2">
      <w:pPr>
        <w:rPr>
          <w:rFonts w:ascii="Times New Roman" w:hAnsi="Times New Roman" w:cs="Times New Roman"/>
        </w:rPr>
      </w:pPr>
    </w:p>
    <w:p w14:paraId="155E35C0"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 xml:space="preserve">Bidenomics perceived well now – helps his campaign </w:t>
      </w:r>
    </w:p>
    <w:p w14:paraId="5A40B0B5"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Sutton, Politico Financial Services Reporter, 7/5/2023</w:t>
      </w:r>
    </w:p>
    <w:p w14:paraId="7EC8052A"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[Sam, July 5</w:t>
      </w:r>
      <w:r w:rsidRPr="00B06341">
        <w:rPr>
          <w:rFonts w:ascii="Times New Roman" w:hAnsi="Times New Roman" w:cs="Times New Roman"/>
          <w:vertAlign w:val="superscript"/>
        </w:rPr>
        <w:t>th</w:t>
      </w:r>
      <w:r w:rsidRPr="00B06341">
        <w:rPr>
          <w:rFonts w:ascii="Times New Roman" w:hAnsi="Times New Roman" w:cs="Times New Roman"/>
        </w:rPr>
        <w:t xml:space="preserve"> 2023, Politico, “Voters don’t love Bidenomics. Markets are coming around.”, </w:t>
      </w:r>
      <w:hyperlink r:id="rId221" w:history="1">
        <w:r w:rsidRPr="00B06341">
          <w:rPr>
            <w:rStyle w:val="Hyperlink"/>
            <w:rFonts w:ascii="Times New Roman" w:hAnsi="Times New Roman" w:cs="Times New Roman"/>
          </w:rPr>
          <w:t>https://www.politico.com/news/2023/07/05/wall-</w:t>
        </w:r>
        <w:r w:rsidRPr="00B06341">
          <w:rPr>
            <w:rStyle w:val="Hyperlink"/>
            <w:rFonts w:ascii="Times New Roman" w:hAnsi="Times New Roman" w:cs="Times New Roman"/>
          </w:rPr>
          <w:lastRenderedPageBreak/>
          <w:t>street-biden-economy-00104480</w:t>
        </w:r>
      </w:hyperlink>
      <w:r w:rsidRPr="00B06341">
        <w:rPr>
          <w:rFonts w:ascii="Times New Roman" w:hAnsi="Times New Roman" w:cs="Times New Roman"/>
        </w:rPr>
        <w:t>, Accessed 7/8/2023, S.P.]</w:t>
      </w:r>
    </w:p>
    <w:p w14:paraId="5A7B0E4C"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President </w:t>
      </w:r>
      <w:r w:rsidRPr="00B06341">
        <w:rPr>
          <w:rStyle w:val="StyleUnderline"/>
          <w:rFonts w:ascii="Times New Roman" w:hAnsi="Times New Roman" w:cs="Times New Roman"/>
        </w:rPr>
        <w:t>Joe Biden is telling the American people that the economy is in better shape than they think. As inflation starts to fade, some on Wall Street are starting to believe it.</w:t>
      </w:r>
    </w:p>
    <w:p w14:paraId="3DE06522"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Leading </w:t>
      </w:r>
      <w:r w:rsidRPr="00B06341">
        <w:rPr>
          <w:rStyle w:val="StyleUnderline"/>
          <w:rFonts w:ascii="Times New Roman" w:hAnsi="Times New Roman" w:cs="Times New Roman"/>
        </w:rPr>
        <w:t>economists at big banks like Goldman Sachs and JPMorgan Chase have lowered their odds of an imminent recession, pointing to a resilient labor market and steady household finances</w:t>
      </w:r>
      <w:r w:rsidRPr="00B06341">
        <w:rPr>
          <w:rFonts w:ascii="Times New Roman" w:hAnsi="Times New Roman" w:cs="Times New Roman"/>
        </w:rPr>
        <w:t xml:space="preserve"> as signs that the </w:t>
      </w:r>
      <w:r w:rsidRPr="00B06341">
        <w:rPr>
          <w:rStyle w:val="StyleUnderline"/>
          <w:rFonts w:ascii="Times New Roman" w:hAnsi="Times New Roman" w:cs="Times New Roman"/>
        </w:rPr>
        <w:t>U.S. can weather the storm as the Federal Reserve continues to drive up borrowing costs</w:t>
      </w:r>
      <w:r w:rsidRPr="00B06341">
        <w:rPr>
          <w:rFonts w:ascii="Times New Roman" w:hAnsi="Times New Roman" w:cs="Times New Roman"/>
        </w:rPr>
        <w:t>.</w:t>
      </w:r>
    </w:p>
    <w:p w14:paraId="649495ED"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most anticipated recession in modern history may not come</w:t>
      </w:r>
      <w:r w:rsidRPr="00B06341">
        <w:rPr>
          <w:rFonts w:ascii="Times New Roman" w:hAnsi="Times New Roman" w:cs="Times New Roman"/>
        </w:rPr>
        <w:t>,” Jamie Cox, a managing partner at the advisory firm Harris Financial Group, said in an interview.</w:t>
      </w:r>
    </w:p>
    <w:p w14:paraId="3348975D" w14:textId="77777777" w:rsidR="00600CA2" w:rsidRPr="00B06341" w:rsidRDefault="00600CA2" w:rsidP="00600CA2">
      <w:pPr>
        <w:rPr>
          <w:rFonts w:ascii="Times New Roman" w:hAnsi="Times New Roman" w:cs="Times New Roman"/>
        </w:rPr>
      </w:pPr>
      <w:r w:rsidRPr="00B06341">
        <w:rPr>
          <w:rStyle w:val="StyleUnderline"/>
          <w:rFonts w:ascii="Times New Roman" w:hAnsi="Times New Roman" w:cs="Times New Roman"/>
        </w:rPr>
        <w:t>The job market has started to soften without pushing up unemployment</w:t>
      </w:r>
      <w:r w:rsidRPr="00B06341">
        <w:rPr>
          <w:rFonts w:ascii="Times New Roman" w:hAnsi="Times New Roman" w:cs="Times New Roman"/>
        </w:rPr>
        <w:t xml:space="preserve">, Goldman’s chief U.S. economist David Mericle said on the bank’s podcast. There’s </w:t>
      </w:r>
      <w:r w:rsidRPr="00B06341">
        <w:rPr>
          <w:rStyle w:val="StyleUnderline"/>
          <w:rFonts w:ascii="Times New Roman" w:hAnsi="Times New Roman" w:cs="Times New Roman"/>
        </w:rPr>
        <w:t>also growing confidence that the pressure banks felt following the failures of several regional lenders won’t cause a recessionary shock</w:t>
      </w:r>
      <w:r w:rsidRPr="00B06341">
        <w:rPr>
          <w:rFonts w:ascii="Times New Roman" w:hAnsi="Times New Roman" w:cs="Times New Roman"/>
        </w:rPr>
        <w:t>.</w:t>
      </w:r>
    </w:p>
    <w:p w14:paraId="02E3A4B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 feel better about the prospects for achieving a soft landing based on what we’ve seen so far,” Mericle said.</w:t>
      </w:r>
    </w:p>
    <w:p w14:paraId="72323FAA" w14:textId="77777777" w:rsidR="00600CA2" w:rsidRPr="00B06341" w:rsidRDefault="00600CA2" w:rsidP="00600CA2">
      <w:pPr>
        <w:rPr>
          <w:rStyle w:val="StyleUnderline"/>
          <w:rFonts w:ascii="Times New Roman" w:hAnsi="Times New Roman" w:cs="Times New Roman"/>
        </w:rPr>
      </w:pPr>
      <w:r w:rsidRPr="00B06341">
        <w:rPr>
          <w:rFonts w:ascii="Times New Roman" w:hAnsi="Times New Roman" w:cs="Times New Roman"/>
        </w:rPr>
        <w:t xml:space="preserve">That </w:t>
      </w:r>
      <w:r w:rsidRPr="00B06341">
        <w:rPr>
          <w:rStyle w:val="StyleUnderline"/>
          <w:rFonts w:ascii="Times New Roman" w:hAnsi="Times New Roman" w:cs="Times New Roman"/>
        </w:rPr>
        <w:t>bodes well for Biden as his administration undertakes a nationwide messaging push to sell the public on his economic track record.</w:t>
      </w:r>
    </w:p>
    <w:p w14:paraId="0CC15865" w14:textId="77777777" w:rsidR="00600CA2" w:rsidRPr="00B06341" w:rsidRDefault="00600CA2" w:rsidP="00600CA2">
      <w:pPr>
        <w:rPr>
          <w:rStyle w:val="StyleUnderline"/>
          <w:rFonts w:ascii="Times New Roman" w:hAnsi="Times New Roman" w:cs="Times New Roman"/>
        </w:rPr>
      </w:pPr>
    </w:p>
    <w:p w14:paraId="7068DA01" w14:textId="77777777" w:rsidR="00600CA2" w:rsidRPr="00B06341" w:rsidRDefault="00600CA2" w:rsidP="00600CA2">
      <w:pPr>
        <w:pStyle w:val="Heading3"/>
        <w:rPr>
          <w:rFonts w:ascii="Times New Roman" w:hAnsi="Times New Roman" w:cs="Times New Roman"/>
        </w:rPr>
      </w:pPr>
      <w:bookmarkStart w:id="90" w:name="_Toc140420868"/>
      <w:r w:rsidRPr="00B06341">
        <w:rPr>
          <w:rFonts w:ascii="Times New Roman" w:hAnsi="Times New Roman" w:cs="Times New Roman"/>
        </w:rPr>
        <w:t>Bidenomics Key to Win Progressive Support</w:t>
      </w:r>
      <w:bookmarkEnd w:id="90"/>
    </w:p>
    <w:p w14:paraId="018044DD" w14:textId="77777777" w:rsidR="00600CA2" w:rsidRPr="00B06341" w:rsidRDefault="00600CA2" w:rsidP="00600CA2">
      <w:pPr>
        <w:rPr>
          <w:rFonts w:ascii="Times New Roman" w:hAnsi="Times New Roman" w:cs="Times New Roman"/>
        </w:rPr>
      </w:pPr>
    </w:p>
    <w:p w14:paraId="30DE865D"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 xml:space="preserve">Campaigning on the economy is effective for progressives </w:t>
      </w:r>
    </w:p>
    <w:p w14:paraId="63D55A7A"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Jacobin, 6/13/23</w:t>
      </w:r>
    </w:p>
    <w:p w14:paraId="0AFCE49C"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[6/13/2023, Jacobin, “Trump’s Kryptonite: How Progressives Can Win Back the Working Class”, </w:t>
      </w:r>
      <w:hyperlink r:id="rId222" w:history="1">
        <w:r w:rsidRPr="00B06341">
          <w:rPr>
            <w:rStyle w:val="Hyperlink"/>
            <w:rFonts w:ascii="Times New Roman" w:hAnsi="Times New Roman" w:cs="Times New Roman"/>
          </w:rPr>
          <w:t>https://jacobin.com/2023/06/trumps-kryptonite-progressive-working-class-voting-report?campaign_id=9&amp;emc=edit_nn_20230613&amp;instance_id=94904&amp;nl=the-morning&amp;regi_id=2215521&amp;segment_id=135412&amp;te=1&amp;user_id=1af5e18c64a5b5efd416aeca35fd0cac</w:t>
        </w:r>
      </w:hyperlink>
      <w:r w:rsidRPr="00B06341">
        <w:rPr>
          <w:rFonts w:ascii="Times New Roman" w:hAnsi="Times New Roman" w:cs="Times New Roman"/>
        </w:rPr>
        <w:t>, accessed 7/9/23, eo]</w:t>
      </w:r>
    </w:p>
    <w:p w14:paraId="22DAEE38"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Overall, we find that </w:t>
      </w:r>
      <w:r w:rsidRPr="00B06341">
        <w:rPr>
          <w:rStyle w:val="StyleUnderline"/>
          <w:rFonts w:ascii="Times New Roman" w:hAnsi="Times New Roman" w:cs="Times New Roman"/>
        </w:rPr>
        <w:t>progressives can make inroads with working-class voters if they run campaigns that convey a credible commitment to the interests of working people</w:t>
      </w:r>
      <w:r w:rsidRPr="00B06341">
        <w:rPr>
          <w:rFonts w:ascii="Times New Roman" w:hAnsi="Times New Roman" w:cs="Times New Roman"/>
        </w:rPr>
        <w:t xml:space="preserve">. This means running more working-class candidates, </w:t>
      </w:r>
      <w:r w:rsidRPr="00B06341">
        <w:rPr>
          <w:rStyle w:val="Emphasis"/>
          <w:rFonts w:ascii="Times New Roman" w:hAnsi="Times New Roman" w:cs="Times New Roman"/>
        </w:rPr>
        <w:t>running jobs-focused campaigns</w:t>
      </w:r>
      <w:r w:rsidRPr="00B06341">
        <w:rPr>
          <w:rStyle w:val="StyleUnderline"/>
          <w:rFonts w:ascii="Times New Roman" w:hAnsi="Times New Roman" w:cs="Times New Roman"/>
        </w:rPr>
        <w:t>, and picking a fight with political and economic elites on behalf of working Americans</w:t>
      </w:r>
      <w:r w:rsidRPr="00B06341">
        <w:rPr>
          <w:rFonts w:ascii="Times New Roman" w:hAnsi="Times New Roman" w:cs="Times New Roman"/>
        </w:rPr>
        <w:t>.</w:t>
      </w:r>
    </w:p>
    <w:p w14:paraId="0A5677FB" w14:textId="77777777" w:rsidR="0000658D" w:rsidRPr="00B06341" w:rsidRDefault="00600CA2" w:rsidP="00600CA2">
      <w:pPr>
        <w:rPr>
          <w:rFonts w:ascii="Times New Roman" w:hAnsi="Times New Roman" w:cs="Times New Roman"/>
        </w:rPr>
      </w:pPr>
      <w:r w:rsidRPr="00B06341">
        <w:rPr>
          <w:rFonts w:ascii="Times New Roman" w:hAnsi="Times New Roman" w:cs="Times New Roman"/>
        </w:rPr>
        <w:t>The key takeaways of our survey, listed briefly below and discussed in greater detail in the full report and in this summary, can inform future progressive campaigns</w:t>
      </w:r>
    </w:p>
    <w:p w14:paraId="70282A99" w14:textId="77777777" w:rsidR="0000658D" w:rsidRPr="00B06341" w:rsidRDefault="0000658D" w:rsidP="00600CA2">
      <w:pPr>
        <w:rPr>
          <w:rFonts w:ascii="Times New Roman" w:hAnsi="Times New Roman" w:cs="Times New Roman"/>
        </w:rPr>
      </w:pPr>
    </w:p>
    <w:p w14:paraId="3CAFF39B" w14:textId="32458E22" w:rsidR="00600CA2" w:rsidRPr="00B06341" w:rsidRDefault="00600CA2" w:rsidP="00600CA2">
      <w:pPr>
        <w:pStyle w:val="Heading3"/>
        <w:rPr>
          <w:rFonts w:ascii="Times New Roman" w:hAnsi="Times New Roman" w:cs="Times New Roman"/>
        </w:rPr>
      </w:pPr>
      <w:bookmarkStart w:id="91" w:name="_Toc140420869"/>
      <w:r w:rsidRPr="00B06341">
        <w:rPr>
          <w:rFonts w:ascii="Times New Roman" w:hAnsi="Times New Roman" w:cs="Times New Roman"/>
        </w:rPr>
        <w:t>Bipartisan Economic Agenda Boosts Biden</w:t>
      </w:r>
      <w:bookmarkEnd w:id="91"/>
    </w:p>
    <w:p w14:paraId="45216078" w14:textId="77777777" w:rsidR="00600CA2" w:rsidRPr="00B06341" w:rsidRDefault="00600CA2" w:rsidP="00600CA2">
      <w:pPr>
        <w:rPr>
          <w:rFonts w:ascii="Times New Roman" w:hAnsi="Times New Roman" w:cs="Times New Roman"/>
        </w:rPr>
      </w:pPr>
    </w:p>
    <w:p w14:paraId="2C7EA94C" w14:textId="77777777" w:rsidR="00600CA2" w:rsidRPr="00B06341" w:rsidRDefault="00600CA2" w:rsidP="00600CA2">
      <w:pPr>
        <w:pStyle w:val="Heading4"/>
        <w:rPr>
          <w:rFonts w:ascii="Times New Roman" w:hAnsi="Times New Roman" w:cs="Times New Roman"/>
        </w:rPr>
      </w:pPr>
      <w:r w:rsidRPr="00B06341">
        <w:rPr>
          <w:rFonts w:ascii="Times New Roman" w:hAnsi="Times New Roman" w:cs="Times New Roman"/>
        </w:rPr>
        <w:t>Biden’s bipartisan economic policies tide Republican pushback on bills</w:t>
      </w:r>
    </w:p>
    <w:p w14:paraId="123189F3" w14:textId="77777777" w:rsidR="00600CA2" w:rsidRPr="00B06341" w:rsidRDefault="00600CA2" w:rsidP="00600CA2">
      <w:pPr>
        <w:rPr>
          <w:rStyle w:val="Style13ptBold"/>
          <w:rFonts w:ascii="Times New Roman" w:hAnsi="Times New Roman" w:cs="Times New Roman"/>
        </w:rPr>
      </w:pPr>
      <w:r w:rsidRPr="00B06341">
        <w:rPr>
          <w:rStyle w:val="Style13ptBold"/>
          <w:rFonts w:ascii="Times New Roman" w:hAnsi="Times New Roman" w:cs="Times New Roman"/>
        </w:rPr>
        <w:t>Weisman, The New York Times Political Correspondent &amp;Epstein, The New York Times journalist, 6-29-23</w:t>
      </w:r>
    </w:p>
    <w:p w14:paraId="1185F1B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[Jonathan, Reid, 6/29/23, The New York Times, “Republicans’ Problem in Attacking Biden: They Helped Pass His Economic Bills,” </w:t>
      </w:r>
      <w:hyperlink r:id="rId223" w:history="1">
        <w:r w:rsidRPr="00B06341">
          <w:rPr>
            <w:rStyle w:val="Hyperlink"/>
            <w:rFonts w:ascii="Times New Roman" w:hAnsi="Times New Roman" w:cs="Times New Roman"/>
          </w:rPr>
          <w:t>https://www.nytimes.com/2023/06/29/us/politics/biden-economy-republicans.html</w:t>
        </w:r>
      </w:hyperlink>
      <w:r w:rsidRPr="00B06341">
        <w:rPr>
          <w:rFonts w:ascii="Times New Roman" w:hAnsi="Times New Roman" w:cs="Times New Roman"/>
        </w:rPr>
        <w:t>, Accessed 7/8/23, J.D.]</w:t>
      </w:r>
    </w:p>
    <w:p w14:paraId="5A97BDEB"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rPr>
        <w:t xml:space="preserve">No doubt they will take swings at him anyway. But </w:t>
      </w:r>
      <w:r w:rsidRPr="00B06341">
        <w:rPr>
          <w:rFonts w:ascii="Times New Roman" w:hAnsi="Times New Roman" w:cs="Times New Roman"/>
          <w:u w:val="single"/>
        </w:rPr>
        <w:t>it may be more difficult to land punches given that plenty of them voted for the bipartisan infrastructure and semiconductor manufacturing bills.</w:t>
      </w:r>
    </w:p>
    <w:p w14:paraId="0A5DCD8C"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President Biden isn’t the only one doing a full summer embrace of federal spending on infrastructure and semiconductor manufacturing — so are some of the Republicans aiming to remove him from office next year.</w:t>
      </w:r>
    </w:p>
    <w:p w14:paraId="4BA319EC"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The White House has labeled the president’s new economic campaign Bidenomics, a portmanteau that until now has been a pejorative used by Republicans and conservative news outlets primarily to underscore inflation.</w:t>
      </w:r>
    </w:p>
    <w:p w14:paraId="4B265710" w14:textId="77777777" w:rsidR="00600CA2" w:rsidRPr="00B06341" w:rsidRDefault="00600CA2" w:rsidP="00600CA2">
      <w:pPr>
        <w:rPr>
          <w:rFonts w:ascii="Times New Roman" w:hAnsi="Times New Roman" w:cs="Times New Roman"/>
        </w:rPr>
      </w:pPr>
      <w:r w:rsidRPr="00B06341">
        <w:rPr>
          <w:rFonts w:ascii="Times New Roman" w:hAnsi="Times New Roman" w:cs="Times New Roman"/>
          <w:u w:val="single"/>
        </w:rPr>
        <w:t>But in a speech on Wednesday in Chicago about the economy, Mr. Biden latched on, with a renewed focus on the two most significant bipartisan legislative accomplishments of his term, the infrastructure bill and the CHIPS and Science Act.</w:t>
      </w:r>
      <w:r w:rsidRPr="00B06341">
        <w:rPr>
          <w:rFonts w:ascii="Times New Roman" w:hAnsi="Times New Roman" w:cs="Times New Roman"/>
        </w:rPr>
        <w:t xml:space="preserve"> He hopes these measures will help brand him as the cross-aisle deal maker he sold to voters in 2020, appeal to political moderates who formed a core of his winning electoral coalition and impress upon tuned-out voters what he has done in office.</w:t>
      </w:r>
    </w:p>
    <w:p w14:paraId="18E6E2F9"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One significant benefit for Mr. Biden: Republicans helped pass those bills.</w:t>
      </w:r>
    </w:p>
    <w:p w14:paraId="6C9E1BF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While G.O.P. presidential candidates and the Republican National </w:t>
      </w:r>
      <w:r w:rsidRPr="00B06341">
        <w:rPr>
          <w:rFonts w:ascii="Times New Roman" w:hAnsi="Times New Roman" w:cs="Times New Roman"/>
        </w:rPr>
        <w:lastRenderedPageBreak/>
        <w:t>Committee continue to paint Mr. Biden’s economic stewardship as a rolling disaster, Republican senators who helped shape the legislation say they anticipated that th</w:t>
      </w:r>
      <w:r w:rsidRPr="00B06341">
        <w:rPr>
          <w:rFonts w:ascii="Times New Roman" w:hAnsi="Times New Roman" w:cs="Times New Roman"/>
        </w:rPr>
        <w:lastRenderedPageBreak/>
        <w:t>ose accomplishments would accrue to Mr. Biden’s polit</w:t>
      </w:r>
      <w:r w:rsidRPr="00B06341">
        <w:rPr>
          <w:rFonts w:ascii="Times New Roman" w:hAnsi="Times New Roman" w:cs="Times New Roman"/>
        </w:rPr>
        <w:lastRenderedPageBreak/>
        <w:t>ical advantage — as well as to their own.</w:t>
      </w:r>
    </w:p>
    <w:p w14:paraId="08A46EDD"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Senator Todd Young, an Indiana Republican who helped write the enormous bill aimed at revitalizing the domestic semiconductor industry, said the work on a law that he called “off-the-charts popular” had started with Senator Chuck Schumer, Democrat of New York, during President Donald J. Trump’s administration.</w:t>
      </w:r>
    </w:p>
    <w:p w14:paraId="273DBF5F"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“The Biden administration deserves credit for advancing the proposal and, irrespective of the timing of its origin, helping it become law,” Mr. Young said.</w:t>
      </w:r>
    </w:p>
    <w:p w14:paraId="06E36400"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Senator Bill Cassidy, Republican of Louisiana, more grudgingly acknowledged the president’s role in securing a trillion-dollar infrastructure bill that had eluded the past two administrations.</w:t>
      </w:r>
    </w:p>
    <w:p w14:paraId="5C800839"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“When senators from different parties come together to work on solutions to our nation’s problems and then the president jumps in front of the parade, it does not mean he’s the grand marshal,” Mr. Cassidy said.</w:t>
      </w:r>
    </w:p>
    <w:p w14:paraId="36C863B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Mr. Biden’s infrastructure bill won votes from 19 Republican senators and 13 Republican House members. Sixteen Senate Republicans and 24 Republicans in the House voted for the semiconductor legislation.</w:t>
      </w:r>
    </w:p>
    <w:p w14:paraId="40A5A092" w14:textId="77777777" w:rsidR="00600CA2" w:rsidRPr="00B06341" w:rsidRDefault="00600CA2" w:rsidP="00600CA2">
      <w:pPr>
        <w:rPr>
          <w:rFonts w:ascii="Times New Roman" w:hAnsi="Times New Roman" w:cs="Times New Roman"/>
        </w:rPr>
      </w:pPr>
      <w:r w:rsidRPr="00B06341">
        <w:rPr>
          <w:rFonts w:ascii="Times New Roman" w:hAnsi="Times New Roman" w:cs="Times New Roman"/>
          <w:b/>
          <w:bCs/>
          <w:u w:val="single"/>
        </w:rPr>
        <w:t>It will be difficult for Republicans to land criticism when they themselves are taking credit for the same achievements.</w:t>
      </w:r>
      <w:r w:rsidRPr="00B06341">
        <w:rPr>
          <w:rFonts w:ascii="Times New Roman" w:hAnsi="Times New Roman" w:cs="Times New Roman"/>
        </w:rPr>
        <w:t xml:space="preserve"> The White House on Wednesday highlighted praise for the Biden administration’s broadband spending from Representatives Cathy McMorris Rodgers of Washington and Gus Bilirakis of Florida, Republicans who both voted against the infrastructure legislation that funded it, along with Senator John Cornyn, Republican of Texas.</w:t>
      </w:r>
    </w:p>
    <w:p w14:paraId="2D0DD30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But perhaps no Republican acclaim for the infrastructure legislation brought Mr. Biden more joy than a tweet from Senator Tommy Tuberville of Alabama that said it was “great to see Alabama receive crucial funds.”</w:t>
      </w:r>
    </w:p>
    <w:p w14:paraId="0664E8FE"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 xml:space="preserve">“To no one’s surprise, it’s bringing along some converts,” Mr. Biden said on Wednesday of his bipartisan legislation. “There’s a guy named Tuberville from Alabama, </w:t>
      </w:r>
      <w:r w:rsidRPr="00B06341">
        <w:rPr>
          <w:rFonts w:ascii="Times New Roman" w:hAnsi="Times New Roman" w:cs="Times New Roman"/>
          <w:u w:val="single"/>
        </w:rPr>
        <w:t>a senator from Alabama, who announced that he strongly opposed the legislation. Now he’s hailing its passage.</w:t>
      </w:r>
      <w:r w:rsidRPr="00B06341">
        <w:rPr>
          <w:rFonts w:ascii="Times New Roman" w:hAnsi="Times New Roman" w:cs="Times New Roman"/>
        </w:rPr>
        <w:t xml:space="preserve">” Mr. Biden then dryly drew the </w:t>
      </w:r>
      <w:r w:rsidRPr="00B06341">
        <w:rPr>
          <w:rFonts w:ascii="Times New Roman" w:hAnsi="Times New Roman" w:cs="Times New Roman"/>
        </w:rPr>
        <w:lastRenderedPageBreak/>
        <w:t>sign of the cross on his chest.</w:t>
      </w:r>
    </w:p>
    <w:p w14:paraId="684B1603"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Steven Stafford, a spokesman for Mr. Tuberville, said that Mr. Biden and his allies had “twisted” the senator’s words. “Now that the bill is law of the land, the people of Alabama deserve their fair share,” he said.</w:t>
      </w:r>
    </w:p>
    <w:p w14:paraId="239864B5"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And even as Mr. Biden on Monday played up the $42 billion of broadband spending in the infrastructure law, another Republican senator who did vote for it, Susan Collins of Maine, was trumpeting the $272 million from it that is going to her state.</w:t>
      </w:r>
    </w:p>
    <w:p w14:paraId="285C31A5"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Of course, the White House’s celebration of Republican plaudits for legislation Mr. Biden signed will matter little</w:t>
      </w:r>
      <w:r w:rsidRPr="00B06341">
        <w:rPr>
          <w:rFonts w:ascii="Times New Roman" w:hAnsi="Times New Roman" w:cs="Times New Roman"/>
        </w:rPr>
        <w:lastRenderedPageBreak/>
        <w:t xml:space="preserve"> unless the president can persuade voters that these achievements </w:t>
      </w:r>
      <w:r w:rsidRPr="00B06341">
        <w:rPr>
          <w:rFonts w:ascii="Times New Roman" w:hAnsi="Times New Roman" w:cs="Times New Roman"/>
        </w:rPr>
        <w:lastRenderedPageBreak/>
        <w:t>are improving their material well-being.</w:t>
      </w:r>
    </w:p>
    <w:p w14:paraId="73E96220"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Mr. Biden’s defenders have long maintained that the economic policies he is highlighting in the Bidenomics rebrand are very popular with voters. The problem, these allies say, is that few people connect them with Mr. Biden.</w:t>
      </w:r>
    </w:p>
    <w:p w14:paraId="5B666800"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And Wednesday’s speech came at a moment when Mr. Biden’s approval ratings on the economy are in dangerous territory.</w:t>
      </w:r>
    </w:p>
    <w:p w14:paraId="02B0A3F1"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An Associated Press/NOR</w:t>
      </w:r>
      <w:r w:rsidRPr="00B06341">
        <w:rPr>
          <w:rFonts w:ascii="Times New Roman" w:hAnsi="Times New Roman" w:cs="Times New Roman"/>
          <w:u w:val="single"/>
        </w:rPr>
        <w:lastRenderedPageBreak/>
        <w:t>C poll released Wednesday found that just 34 percent of adults approved of Mr. Biden’s handling of the economy. Among Democrats, only 60 percent — and a mere 47 percent of those 45 years old or younger — approved of his economic stewardship.</w:t>
      </w:r>
    </w:p>
    <w:p w14:paraId="4D8E0328" w14:textId="77777777" w:rsidR="00600CA2" w:rsidRPr="00B06341" w:rsidRDefault="00600CA2" w:rsidP="00600CA2">
      <w:pPr>
        <w:rPr>
          <w:rFonts w:ascii="Times New Roman" w:hAnsi="Times New Roman" w:cs="Times New Roman"/>
        </w:rPr>
      </w:pPr>
      <w:r w:rsidRPr="00B06341">
        <w:rPr>
          <w:rFonts w:ascii="Times New Roman" w:hAnsi="Times New Roman" w:cs="Times New Roman"/>
          <w:u w:val="single"/>
        </w:rPr>
        <w:t>The millstone is infla</w:t>
      </w:r>
      <w:r w:rsidRPr="00B06341">
        <w:rPr>
          <w:rFonts w:ascii="Times New Roman" w:hAnsi="Times New Roman" w:cs="Times New Roman"/>
          <w:u w:val="single"/>
        </w:rPr>
        <w:lastRenderedPageBreak/>
        <w:t>tion, which has tempered sharply from its peak last year but remains above the norm</w:t>
      </w:r>
      <w:r w:rsidRPr="00B06341">
        <w:rPr>
          <w:rFonts w:ascii="Times New Roman" w:hAnsi="Times New Roman" w:cs="Times New Roman"/>
        </w:rPr>
        <w:t>. Whether inflation is at 9 percent or 4 percent, prices remain high, which may be why the president speaks less about the $1.9 trillion pandemic relief plan, which passed early in his tenure and has been blamed even by the Federal Reserve for part of the surge of inflation. It is also why Republicans continue to mock what they call the inaptly named Inflation Reduction Act, which passed in 2022 on strictly Democratic votes.</w:t>
      </w:r>
    </w:p>
    <w:p w14:paraId="5C1BEE9F" w14:textId="77777777" w:rsidR="00600CA2" w:rsidRPr="00B06341" w:rsidRDefault="00600CA2" w:rsidP="00600CA2">
      <w:pPr>
        <w:rPr>
          <w:rFonts w:ascii="Times New Roman" w:hAnsi="Times New Roman" w:cs="Times New Roman"/>
        </w:rPr>
      </w:pPr>
      <w:r w:rsidRPr="00B06341">
        <w:rPr>
          <w:rFonts w:ascii="Times New Roman" w:hAnsi="Times New Roman" w:cs="Times New Roman"/>
          <w:u w:val="single"/>
        </w:rPr>
        <w:t>“It makes sense for him to emphasize the bipartisan bills that passed that should have economic impact as opposed to the totally partisan bills that drove inflation</w:t>
      </w:r>
      <w:r w:rsidRPr="00B06341">
        <w:rPr>
          <w:rFonts w:ascii="Times New Roman" w:hAnsi="Times New Roman" w:cs="Times New Roman"/>
        </w:rPr>
        <w:t>,” said former Senator Roy Blunt of Missouri, who voted for both the infrastructure and semiconductor bills before his retirement early this year.</w:t>
      </w:r>
    </w:p>
    <w:p w14:paraId="369E397B"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Representative Thomas Massie, Republican of Kentucky, made clear that his party intended to lump all of the achievements being promoted by Mr. Biden into the inflationary maw, including the infrastructure and semiconductor legislation.</w:t>
      </w:r>
    </w:p>
    <w:p w14:paraId="6F0FF6DA"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“Both of those bills caused inflation, which is Biden’s biggest albatross in the upcoming election,” he said, “so I don’t think they did him any favors,” referring to Republicans who helped pass the measures.</w:t>
      </w:r>
    </w:p>
    <w:p w14:paraId="527DFADC"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rPr>
        <w:t>In his speech on Wednesday</w:t>
      </w:r>
      <w:r w:rsidRPr="00B06341">
        <w:rPr>
          <w:rFonts w:ascii="Times New Roman" w:hAnsi="Times New Roman" w:cs="Times New Roman"/>
          <w:u w:val="single"/>
        </w:rPr>
        <w:t>, Mr. Biden said that the pandemic relief plan had driven unemployment down from above 6 percent to below 4 percent. He suggested that his economic leadership would achieve an even broader goal he placed at the center of his 2020 campaign: restoring the soul of America.</w:t>
      </w:r>
    </w:p>
    <w:p w14:paraId="460DB8E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“It’s going to help lessen the division in this country by bringing us back together,” Mr. Biden said. “It makes it awful hard to demagogue something when it’s working.”</w:t>
      </w:r>
    </w:p>
    <w:p w14:paraId="177ADD0B" w14:textId="77777777" w:rsidR="00600CA2" w:rsidRPr="00B06341" w:rsidRDefault="00600CA2" w:rsidP="00600CA2">
      <w:pPr>
        <w:rPr>
          <w:rFonts w:ascii="Times New Roman" w:hAnsi="Times New Roman" w:cs="Times New Roman"/>
        </w:rPr>
      </w:pPr>
      <w:r w:rsidRPr="00B06341">
        <w:rPr>
          <w:rFonts w:ascii="Times New Roman" w:hAnsi="Times New Roman" w:cs="Times New Roman"/>
          <w:u w:val="single"/>
        </w:rPr>
        <w:t>The Republicans aiming to unseat Mr. Biden weren’t buying the economic kumbaya.</w:t>
      </w:r>
      <w:r w:rsidRPr="00B06341">
        <w:rPr>
          <w:rFonts w:ascii="Times New Roman" w:hAnsi="Times New Roman" w:cs="Times New Roman"/>
        </w:rPr>
        <w:t xml:space="preserve"> The Trump campaign on Wednesday said “Bidenomics has created the worst economic decline since the Great Depression.” Gov. Ron DeSantis of Florida, in a Fox News appearance, said Mr. Biden’s policies mean “everybody pays more for basic staples of life.”</w:t>
      </w:r>
    </w:p>
    <w:p w14:paraId="5F7EBD25" w14:textId="77777777" w:rsidR="00600CA2" w:rsidRPr="00B06341" w:rsidRDefault="00600CA2" w:rsidP="00600CA2">
      <w:pPr>
        <w:rPr>
          <w:rFonts w:ascii="Times New Roman" w:hAnsi="Times New Roman" w:cs="Times New Roman"/>
        </w:rPr>
      </w:pPr>
      <w:r w:rsidRPr="00B06341">
        <w:rPr>
          <w:rFonts w:ascii="Times New Roman" w:hAnsi="Times New Roman" w:cs="Times New Roman"/>
          <w:u w:val="single"/>
        </w:rPr>
        <w:t xml:space="preserve">Republicans are loath to concede that the passage of two major bills makes Mr. Biden a bipartisan statesman. </w:t>
      </w:r>
      <w:r w:rsidRPr="00B06341">
        <w:rPr>
          <w:rFonts w:ascii="Times New Roman" w:hAnsi="Times New Roman" w:cs="Times New Roman"/>
        </w:rPr>
        <w:t>Those bills are “not only not emblematic, it’s the exception,” said Josh Holmes, a longtime political adviser to Senator Mitch McConnell of Kentucky, the Republican leader, who voted for the infrastructure bill.</w:t>
      </w:r>
    </w:p>
    <w:p w14:paraId="1C2B1F97"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In truth, more bills than those passed with bipartisan support in the last Congress. Mr. Biden enters the 2024 election cycle as the beneficiary of an extraordinary bout of productivity that included a modest gun control law, a legal codification of same-sex marriage, and a revamping of procedures for counting Electoral College votes after Mr. Trump tried to hijack that obscure process.</w:t>
      </w:r>
    </w:p>
    <w:p w14:paraId="3D67B3F4"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Senators from both parties put aside their tendency to push for only the legis</w:t>
      </w:r>
      <w:r w:rsidRPr="00B06341">
        <w:rPr>
          <w:rFonts w:ascii="Times New Roman" w:hAnsi="Times New Roman" w:cs="Times New Roman"/>
        </w:rPr>
        <w:lastRenderedPageBreak/>
        <w:t>lation they want or pocket the issue for the next election.</w:t>
      </w:r>
    </w:p>
    <w:p w14:paraId="4E6F7826"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“We can’t get in a place in the country where you don’t vote for something you believe needs to pass because you think it might help the other side,” Mr. Blunt said.</w:t>
      </w:r>
    </w:p>
    <w:p w14:paraId="256121D9"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Democrats point to the circumstances that Mr. Biden inherited in 2021 — the attack on the Capitol by a mob of Trump supporters determined to overturn the election results.</w:t>
      </w:r>
    </w:p>
    <w:p w14:paraId="1A5C45B8"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“There was a sizable group of Senate Republicans who looked the death of democracy in the eye on Jan. 6 and decided to try to show people that democracy could still work,” said Senator Chris Murphy, Democrat of Connecticut.</w:t>
      </w:r>
    </w:p>
    <w:p w14:paraId="60EB6D0C" w14:textId="77777777" w:rsidR="00600CA2" w:rsidRPr="00B06341" w:rsidRDefault="00600CA2" w:rsidP="00600CA2">
      <w:pPr>
        <w:rPr>
          <w:rFonts w:ascii="Times New Roman" w:hAnsi="Times New Roman" w:cs="Times New Roman"/>
        </w:rPr>
      </w:pPr>
      <w:r w:rsidRPr="00B06341">
        <w:rPr>
          <w:rFonts w:ascii="Times New Roman" w:hAnsi="Times New Roman" w:cs="Times New Roman"/>
        </w:rPr>
        <w:t>But Mr. Murphy also credited the legislative skills of Mr. Biden, honed over 36 years in the Senate.</w:t>
      </w:r>
    </w:p>
    <w:p w14:paraId="42C350F5" w14:textId="77777777" w:rsidR="00600CA2" w:rsidRPr="00B06341" w:rsidRDefault="00600CA2" w:rsidP="00600CA2">
      <w:pPr>
        <w:rPr>
          <w:rFonts w:ascii="Times New Roman" w:hAnsi="Times New Roman" w:cs="Times New Roman"/>
          <w:u w:val="single"/>
        </w:rPr>
      </w:pPr>
      <w:r w:rsidRPr="00B06341">
        <w:rPr>
          <w:rFonts w:ascii="Times New Roman" w:hAnsi="Times New Roman" w:cs="Times New Roman"/>
          <w:u w:val="single"/>
        </w:rPr>
        <w:t>“A lot of my progressive friends were angry he wasn’t punching Republicans in the mouth so much,” Mr. Murphy said, “but he kept the door open for Republicans to work with us on infrastructure, guns and industrial policy.”</w:t>
      </w:r>
    </w:p>
    <w:p w14:paraId="5A059A8C" w14:textId="77777777" w:rsidR="00600CA2" w:rsidRPr="00B06341" w:rsidRDefault="00600CA2" w:rsidP="00600CA2">
      <w:pPr>
        <w:rPr>
          <w:rFonts w:ascii="Times New Roman" w:hAnsi="Times New Roman" w:cs="Times New Roman"/>
        </w:rPr>
      </w:pPr>
    </w:p>
    <w:p w14:paraId="52D8927D" w14:textId="3BFEB3C8" w:rsidR="001C1D20" w:rsidRPr="00B06341" w:rsidRDefault="001C1D20" w:rsidP="001C1D20">
      <w:pPr>
        <w:pStyle w:val="Heading3"/>
        <w:rPr>
          <w:rFonts w:ascii="Times New Roman" w:hAnsi="Times New Roman" w:cs="Times New Roman"/>
        </w:rPr>
      </w:pPr>
      <w:bookmarkStart w:id="92" w:name="_Toc140420870"/>
      <w:r w:rsidRPr="00B06341">
        <w:rPr>
          <w:rFonts w:ascii="Times New Roman" w:hAnsi="Times New Roman" w:cs="Times New Roman"/>
        </w:rPr>
        <w:t xml:space="preserve">GOP Inflation </w:t>
      </w:r>
      <w:r w:rsidRPr="00B06341">
        <w:rPr>
          <w:rFonts w:ascii="Times New Roman" w:hAnsi="Times New Roman" w:cs="Times New Roman"/>
        </w:rPr>
        <w:t>Attack Will Hurt Biden</w:t>
      </w:r>
      <w:bookmarkEnd w:id="92"/>
    </w:p>
    <w:p w14:paraId="5978B115" w14:textId="77777777" w:rsidR="001C1D20" w:rsidRPr="00B06341" w:rsidRDefault="001C1D20" w:rsidP="001C1D20">
      <w:pPr>
        <w:rPr>
          <w:rFonts w:ascii="Times New Roman" w:hAnsi="Times New Roman" w:cs="Times New Roman"/>
        </w:rPr>
      </w:pPr>
    </w:p>
    <w:p w14:paraId="062E4D25" w14:textId="77777777" w:rsidR="001C1D20" w:rsidRPr="00B06341" w:rsidRDefault="001C1D20" w:rsidP="001C1D20">
      <w:pPr>
        <w:pStyle w:val="Heading4"/>
        <w:rPr>
          <w:rFonts w:ascii="Times New Roman" w:hAnsi="Times New Roman" w:cs="Times New Roman"/>
        </w:rPr>
      </w:pPr>
      <w:r w:rsidRPr="00B06341">
        <w:rPr>
          <w:rFonts w:ascii="Times New Roman" w:hAnsi="Times New Roman" w:cs="Times New Roman"/>
        </w:rPr>
        <w:t>GOP will try to tag Bidenomics with inflation</w:t>
      </w:r>
    </w:p>
    <w:p w14:paraId="3952481A" w14:textId="77777777" w:rsidR="001C1D20" w:rsidRPr="00B06341" w:rsidRDefault="001C1D20" w:rsidP="001C1D20">
      <w:pPr>
        <w:rPr>
          <w:rStyle w:val="Style13ptBold"/>
          <w:rFonts w:ascii="Times New Roman" w:hAnsi="Times New Roman" w:cs="Times New Roman"/>
        </w:rPr>
      </w:pPr>
      <w:r w:rsidRPr="00B06341">
        <w:rPr>
          <w:rStyle w:val="Style13ptBold"/>
          <w:rFonts w:ascii="Times New Roman" w:hAnsi="Times New Roman" w:cs="Times New Roman"/>
        </w:rPr>
        <w:t>McManus, LA Times Washington columnist, 7-9-23.</w:t>
      </w:r>
    </w:p>
    <w:p w14:paraId="24A4E81C" w14:textId="39F109A7" w:rsidR="001C1D20" w:rsidRPr="00B06341" w:rsidRDefault="001C1D20" w:rsidP="001C1D20">
      <w:pPr>
        <w:rPr>
          <w:rFonts w:ascii="Times New Roman" w:hAnsi="Times New Roman" w:cs="Times New Roman"/>
        </w:rPr>
      </w:pPr>
      <w:r w:rsidRPr="00B06341">
        <w:rPr>
          <w:rFonts w:ascii="Times New Roman" w:hAnsi="Times New Roman" w:cs="Times New Roman"/>
        </w:rPr>
        <w:t>[Doyle, 7-9-23, Los Angeles Times, "How 'Bidenomics' looks now isn't what matters. It’s how voters view it in a year that counts,"</w:t>
      </w:r>
      <w:r w:rsidR="002063E2" w:rsidRPr="00B06341">
        <w:rPr>
          <w:rFonts w:ascii="Times New Roman" w:hAnsi="Times New Roman" w:cs="Times New Roman"/>
        </w:rPr>
        <w:t xml:space="preserve"> </w:t>
      </w:r>
      <w:r w:rsidRPr="00B06341">
        <w:rPr>
          <w:rFonts w:ascii="Times New Roman" w:hAnsi="Times New Roman" w:cs="Times New Roman"/>
        </w:rPr>
        <w:t>https://www.latimes.com/politics/story/2023-07-09/bidenomics-voters-presidential-race]</w:t>
      </w:r>
    </w:p>
    <w:p w14:paraId="65694BC4" w14:textId="77777777" w:rsidR="001C1D20" w:rsidRPr="00B06341" w:rsidRDefault="001C1D20" w:rsidP="001C1D20">
      <w:pPr>
        <w:rPr>
          <w:rFonts w:ascii="Times New Roman" w:hAnsi="Times New Roman" w:cs="Times New Roman"/>
        </w:rPr>
      </w:pPr>
    </w:p>
    <w:p w14:paraId="138C96FE"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For another, the </w:t>
      </w:r>
      <w:r w:rsidRPr="00B06341">
        <w:rPr>
          <w:rStyle w:val="StyleUnderline"/>
          <w:rFonts w:ascii="Times New Roman" w:hAnsi="Times New Roman" w:cs="Times New Roman"/>
        </w:rPr>
        <w:t>facts are slowly rallying to Biden’s side.</w:t>
      </w:r>
      <w:r w:rsidRPr="00B06341">
        <w:rPr>
          <w:rFonts w:ascii="Times New Roman" w:hAnsi="Times New Roman" w:cs="Times New Roman"/>
        </w:rPr>
        <w:t xml:space="preserve"> The </w:t>
      </w:r>
      <w:r w:rsidRPr="00B06341">
        <w:rPr>
          <w:rStyle w:val="StyleUnderline"/>
          <w:rFonts w:ascii="Times New Roman" w:hAnsi="Times New Roman" w:cs="Times New Roman"/>
        </w:rPr>
        <w:t>economy is growing by about 2% a year, job creation remains strong and — most important from a political standpoint — inflation has eased to 4% from last year’s peak of 9%. After two years in which prices were rising faster than wages, real incomes are slowly growing again.</w:t>
      </w:r>
    </w:p>
    <w:p w14:paraId="13893A42" w14:textId="77777777" w:rsidR="001C1D20" w:rsidRPr="00B06341" w:rsidRDefault="001C1D20" w:rsidP="001C1D20">
      <w:pPr>
        <w:rPr>
          <w:rFonts w:ascii="Times New Roman" w:hAnsi="Times New Roman" w:cs="Times New Roman"/>
        </w:rPr>
      </w:pPr>
      <w:r w:rsidRPr="00B06341">
        <w:rPr>
          <w:rStyle w:val="StyleUnderline"/>
          <w:rFonts w:ascii="Times New Roman" w:hAnsi="Times New Roman" w:cs="Times New Roman"/>
        </w:rPr>
        <w:t>“Bidenomics in action,”</w:t>
      </w:r>
      <w:r w:rsidRPr="00B06341">
        <w:rPr>
          <w:rFonts w:ascii="Times New Roman" w:hAnsi="Times New Roman" w:cs="Times New Roman"/>
        </w:rPr>
        <w:t xml:space="preserve"> the president crowed recently when the Labor Department reported 209,000 new jobs were created in June.</w:t>
      </w:r>
    </w:p>
    <w:p w14:paraId="128CC15C" w14:textId="77777777" w:rsidR="001C1D20" w:rsidRPr="00B06341" w:rsidRDefault="001C1D20" w:rsidP="001C1D20">
      <w:pPr>
        <w:rPr>
          <w:rFonts w:ascii="Times New Roman" w:hAnsi="Times New Roman" w:cs="Times New Roman"/>
          <w:b/>
          <w:iCs/>
          <w:u w:val="single"/>
        </w:rPr>
      </w:pPr>
      <w:r w:rsidRPr="00B06341">
        <w:rPr>
          <w:rStyle w:val="Emphasis"/>
          <w:rFonts w:ascii="Times New Roman" w:hAnsi="Times New Roman" w:cs="Times New Roman"/>
        </w:rPr>
        <w:t>White House officials have expressed frustration at voters’ failure to notice — let alone celebrate — those upbeat numbers.</w:t>
      </w:r>
    </w:p>
    <w:p w14:paraId="3CE28F8F"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But the </w:t>
      </w:r>
      <w:r w:rsidRPr="00B06341">
        <w:rPr>
          <w:rStyle w:val="StyleUnderline"/>
          <w:rFonts w:ascii="Times New Roman" w:hAnsi="Times New Roman" w:cs="Times New Roman"/>
        </w:rPr>
        <w:t>public’s downbeat mood isn’t all that mystifying.</w:t>
      </w:r>
    </w:p>
    <w:p w14:paraId="5AAA3012" w14:textId="77777777" w:rsidR="001C1D20" w:rsidRPr="00B06341" w:rsidRDefault="001C1D20" w:rsidP="001C1D20">
      <w:pPr>
        <w:rPr>
          <w:rFonts w:ascii="Times New Roman" w:hAnsi="Times New Roman" w:cs="Times New Roman"/>
          <w:u w:val="single"/>
        </w:rPr>
      </w:pPr>
      <w:r w:rsidRPr="00B06341">
        <w:rPr>
          <w:rStyle w:val="StyleUnderline"/>
          <w:rFonts w:ascii="Times New Roman" w:hAnsi="Times New Roman" w:cs="Times New Roman"/>
        </w:rPr>
        <w:t>Inflation is easing, but prices are still stuck at inflation-fueled levels.</w:t>
      </w:r>
    </w:p>
    <w:p w14:paraId="4E031B8C" w14:textId="77777777" w:rsidR="001C1D20" w:rsidRPr="00B06341" w:rsidRDefault="001C1D20" w:rsidP="001C1D20">
      <w:pPr>
        <w:rPr>
          <w:rFonts w:ascii="Times New Roman" w:hAnsi="Times New Roman" w:cs="Times New Roman"/>
        </w:rPr>
      </w:pPr>
      <w:r w:rsidRPr="00B06341">
        <w:rPr>
          <w:rStyle w:val="StyleUnderline"/>
          <w:rFonts w:ascii="Times New Roman" w:hAnsi="Times New Roman" w:cs="Times New Roman"/>
        </w:rPr>
        <w:t>“The consumer price index is 16% higher than when Biden came to office</w:t>
      </w:r>
      <w:r w:rsidRPr="00B06341">
        <w:rPr>
          <w:rFonts w:ascii="Times New Roman" w:hAnsi="Times New Roman" w:cs="Times New Roman"/>
        </w:rPr>
        <w:t>,” Republican pollster David Winston pointed out.</w:t>
      </w:r>
    </w:p>
    <w:p w14:paraId="6844B11C"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And while growth app</w:t>
      </w:r>
      <w:r w:rsidRPr="00B06341">
        <w:rPr>
          <w:rFonts w:ascii="Times New Roman" w:hAnsi="Times New Roman" w:cs="Times New Roman"/>
        </w:rPr>
        <w:lastRenderedPageBreak/>
        <w:t xml:space="preserve">ears strong, </w:t>
      </w:r>
      <w:r w:rsidRPr="00B06341">
        <w:rPr>
          <w:rStyle w:val="StyleUnderline"/>
          <w:rFonts w:ascii="Times New Roman" w:hAnsi="Times New Roman" w:cs="Times New Roman"/>
        </w:rPr>
        <w:t>financial pundits keep warning that a recession could arrive any day now,</w:t>
      </w:r>
      <w:r w:rsidRPr="00B06341">
        <w:rPr>
          <w:rFonts w:ascii="Times New Roman" w:hAnsi="Times New Roman" w:cs="Times New Roman"/>
        </w:rPr>
        <w:t xml:space="preserve"> especially if the Federal Reserve raises interest rates again.</w:t>
      </w:r>
    </w:p>
    <w:p w14:paraId="2E4B648D" w14:textId="77777777" w:rsidR="001C1D20" w:rsidRPr="00B06341" w:rsidRDefault="001C1D20" w:rsidP="001C1D20">
      <w:pPr>
        <w:rPr>
          <w:rFonts w:ascii="Times New Roman" w:hAnsi="Times New Roman" w:cs="Times New Roman"/>
        </w:rPr>
      </w:pPr>
      <w:r w:rsidRPr="00B06341">
        <w:rPr>
          <w:rStyle w:val="StyleUnderline"/>
          <w:rFonts w:ascii="Times New Roman" w:hAnsi="Times New Roman" w:cs="Times New Roman"/>
        </w:rPr>
        <w:t>Biden’s bet is that if the economy continues to improve, public opinion will evolve as well — and he wants to get credit when it does.</w:t>
      </w:r>
    </w:p>
    <w:p w14:paraId="1D5D45D9"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Hence “</w:t>
      </w:r>
      <w:r w:rsidRPr="00B06341">
        <w:rPr>
          <w:rStyle w:val="StyleUnderline"/>
          <w:rFonts w:ascii="Times New Roman" w:hAnsi="Times New Roman" w:cs="Times New Roman"/>
        </w:rPr>
        <w:t>Bidenomics,” a brassy way to claim authorship of a recovery most voters don’t see yet.</w:t>
      </w:r>
    </w:p>
    <w:p w14:paraId="1E4D5A65"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w:t>
      </w:r>
      <w:r w:rsidRPr="00B06341">
        <w:rPr>
          <w:rStyle w:val="StyleUnderline"/>
          <w:rFonts w:ascii="Times New Roman" w:hAnsi="Times New Roman" w:cs="Times New Roman"/>
        </w:rPr>
        <w:t>Good things are happening in the economy, but the average American doesn’t necessarily associate them with the president,” a Biden aide told me. “We need to make sure folks are making a direct link with his economic program.”</w:t>
      </w:r>
    </w:p>
    <w:p w14:paraId="18918FE3"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As an economic strategy, </w:t>
      </w:r>
      <w:r w:rsidRPr="00B06341">
        <w:rPr>
          <w:rStyle w:val="StyleUnderline"/>
          <w:rFonts w:ascii="Times New Roman" w:hAnsi="Times New Roman" w:cs="Times New Roman"/>
        </w:rPr>
        <w:t>Bidenomics is essentially a collection of the industrial policy initiatives the president managed to get through Congress during his first two years in office, focusing on infrastructure, high-tech manufacturing and renewable energy</w:t>
      </w:r>
      <w:r w:rsidRPr="00B06341">
        <w:rPr>
          <w:rFonts w:ascii="Times New Roman" w:hAnsi="Times New Roman" w:cs="Times New Roman"/>
        </w:rPr>
        <w:t>.</w:t>
      </w:r>
    </w:p>
    <w:p w14:paraId="2349BDF9"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As a </w:t>
      </w:r>
      <w:r w:rsidRPr="00B06341">
        <w:rPr>
          <w:rStyle w:val="StyleUnderline"/>
          <w:rFonts w:ascii="Times New Roman" w:hAnsi="Times New Roman" w:cs="Times New Roman"/>
        </w:rPr>
        <w:t>political strategy, it boils down to job creation</w:t>
      </w:r>
      <w:r w:rsidRPr="00B06341">
        <w:rPr>
          <w:rFonts w:ascii="Times New Roman" w:hAnsi="Times New Roman" w:cs="Times New Roman"/>
        </w:rPr>
        <w:t xml:space="preserve">. Between now and election day, expect </w:t>
      </w:r>
      <w:r w:rsidRPr="00B06341">
        <w:rPr>
          <w:rStyle w:val="StyleUnderline"/>
          <w:rFonts w:ascii="Times New Roman" w:hAnsi="Times New Roman" w:cs="Times New Roman"/>
        </w:rPr>
        <w:t>plenty of pictures of Biden, Vice President Kamala Harris and other officials admiring bridges, tunnels and high-tech assembly lines.</w:t>
      </w:r>
    </w:p>
    <w:p w14:paraId="5F09D05F"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In South Carolina last week, the </w:t>
      </w:r>
      <w:r w:rsidRPr="00B06341">
        <w:rPr>
          <w:rStyle w:val="StyleUnderline"/>
          <w:rFonts w:ascii="Times New Roman" w:hAnsi="Times New Roman" w:cs="Times New Roman"/>
        </w:rPr>
        <w:t>president touted the bridges his grants are rebuilding, and bragged that workers in new semiconductor factories will make as much as $100,000 a year — “and you don’t need a degree!”</w:t>
      </w:r>
    </w:p>
    <w:p w14:paraId="168BC154"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he didn’t have much to say about inflation, except for promising that it’s still “one of my top priorities.”</w:t>
      </w:r>
    </w:p>
    <w:p w14:paraId="0A846DD0"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That omission drew </w:t>
      </w:r>
      <w:r w:rsidRPr="00B06341">
        <w:rPr>
          <w:rStyle w:val="StyleUnderline"/>
          <w:rFonts w:ascii="Times New Roman" w:hAnsi="Times New Roman" w:cs="Times New Roman"/>
        </w:rPr>
        <w:t>grumbles from some centrist Democrats.</w:t>
      </w:r>
    </w:p>
    <w:p w14:paraId="1575842E"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“I would have liked </w:t>
      </w:r>
      <w:r w:rsidRPr="00B06341">
        <w:rPr>
          <w:rStyle w:val="StyleUnderline"/>
          <w:rFonts w:ascii="Times New Roman" w:hAnsi="Times New Roman" w:cs="Times New Roman"/>
        </w:rPr>
        <w:t>more of a narrative about Joe Biden, Inflation Fighter</w:t>
      </w:r>
      <w:r w:rsidRPr="00B06341">
        <w:rPr>
          <w:rFonts w:ascii="Times New Roman" w:hAnsi="Times New Roman" w:cs="Times New Roman"/>
        </w:rPr>
        <w:t>,” said Will Marshall, president of the moderate Progressive Policy Institute.</w:t>
      </w:r>
    </w:p>
    <w:p w14:paraId="585C945A"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Needless to say, </w:t>
      </w:r>
      <w:r w:rsidRPr="00B06341">
        <w:rPr>
          <w:rStyle w:val="StyleUnderline"/>
          <w:rFonts w:ascii="Times New Roman" w:hAnsi="Times New Roman" w:cs="Times New Roman"/>
        </w:rPr>
        <w:t xml:space="preserve">Republicans renewed their long-standing accusation that Biden’s spending programs were what </w:t>
      </w:r>
      <w:r w:rsidRPr="00B06341">
        <w:rPr>
          <w:rStyle w:val="StyleUnderline"/>
          <w:rFonts w:ascii="Times New Roman" w:hAnsi="Times New Roman" w:cs="Times New Roman"/>
        </w:rPr>
        <w:lastRenderedPageBreak/>
        <w:t>fuel</w:t>
      </w:r>
      <w:r w:rsidRPr="00B06341">
        <w:rPr>
          <w:rStyle w:val="StyleUnderline"/>
          <w:rFonts w:ascii="Times New Roman" w:hAnsi="Times New Roman" w:cs="Times New Roman"/>
        </w:rPr>
        <w:lastRenderedPageBreak/>
        <w:t>ed inflation in the first place.</w:t>
      </w:r>
    </w:p>
    <w:p w14:paraId="72B43103"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But </w:t>
      </w:r>
      <w:r w:rsidRPr="00B06341">
        <w:rPr>
          <w:rStyle w:val="StyleUnderline"/>
          <w:rFonts w:ascii="Times New Roman" w:hAnsi="Times New Roman" w:cs="Times New Roman"/>
        </w:rPr>
        <w:t>Biden doesn’t need to persuade every voter that his policies have been a triumph. If he can sway most of the Democrats who aren’t happy with his economic stewardship, his reelection campaign will be on firmer ground.</w:t>
      </w:r>
    </w:p>
    <w:p w14:paraId="05C924A6"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What matters isn’t how </w:t>
      </w:r>
      <w:r w:rsidRPr="00B06341">
        <w:rPr>
          <w:rStyle w:val="StyleUnderline"/>
          <w:rFonts w:ascii="Times New Roman" w:hAnsi="Times New Roman" w:cs="Times New Roman"/>
        </w:rPr>
        <w:t>Bidenomics looks now, it’s how it looks a year from now, when voters are making up their minds.</w:t>
      </w:r>
    </w:p>
    <w:p w14:paraId="108F9ECB" w14:textId="77777777" w:rsidR="001C1D20" w:rsidRPr="00B06341" w:rsidRDefault="001C1D20" w:rsidP="001C1D20">
      <w:pPr>
        <w:rPr>
          <w:rFonts w:ascii="Times New Roman" w:hAnsi="Times New Roman" w:cs="Times New Roman"/>
          <w:u w:val="single"/>
        </w:rPr>
      </w:pPr>
      <w:r w:rsidRPr="00B06341">
        <w:rPr>
          <w:rStyle w:val="StyleUnderline"/>
          <w:rFonts w:ascii="Times New Roman" w:hAnsi="Times New Roman" w:cs="Times New Roman"/>
        </w:rPr>
        <w:t>That’s Biden’s gamble.</w:t>
      </w:r>
    </w:p>
    <w:p w14:paraId="70CB84D8"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If the </w:t>
      </w:r>
      <w:r w:rsidRPr="00B06341">
        <w:rPr>
          <w:rStyle w:val="StyleUnderline"/>
          <w:rFonts w:ascii="Times New Roman" w:hAnsi="Times New Roman" w:cs="Times New Roman"/>
        </w:rPr>
        <w:t>economy continues to improve, Biden will already have told voters why he deserves some credit.</w:t>
      </w:r>
    </w:p>
    <w:p w14:paraId="4AB44E06" w14:textId="77777777" w:rsidR="001C1D20" w:rsidRPr="00B06341" w:rsidRDefault="001C1D20" w:rsidP="001C1D20">
      <w:pPr>
        <w:rPr>
          <w:rStyle w:val="StyleUnderline"/>
          <w:rFonts w:ascii="Times New Roman" w:hAnsi="Times New Roman" w:cs="Times New Roman"/>
        </w:rPr>
      </w:pPr>
      <w:r w:rsidRPr="00B06341">
        <w:rPr>
          <w:rStyle w:val="StyleUnderline"/>
          <w:rFonts w:ascii="Times New Roman" w:hAnsi="Times New Roman" w:cs="Times New Roman"/>
        </w:rPr>
        <w:t>If the Fed sends the economy into a recession, he won’t be able to claim those bragging rights — but he’ll be able to argue that he tried.</w:t>
      </w:r>
    </w:p>
    <w:p w14:paraId="02222A41" w14:textId="77777777" w:rsidR="001C1D20" w:rsidRPr="00B06341" w:rsidRDefault="001C1D20" w:rsidP="001C1D20">
      <w:pPr>
        <w:rPr>
          <w:rStyle w:val="StyleUnderline"/>
          <w:rFonts w:ascii="Times New Roman" w:hAnsi="Times New Roman" w:cs="Times New Roman"/>
        </w:rPr>
      </w:pPr>
    </w:p>
    <w:p w14:paraId="73BBAC91" w14:textId="77777777" w:rsidR="001C1D20" w:rsidRPr="00B06341" w:rsidRDefault="001C1D20" w:rsidP="001C1D20">
      <w:pPr>
        <w:pStyle w:val="Heading4"/>
        <w:rPr>
          <w:rFonts w:ascii="Times New Roman" w:hAnsi="Times New Roman" w:cs="Times New Roman"/>
        </w:rPr>
      </w:pPr>
      <w:r w:rsidRPr="00B06341">
        <w:rPr>
          <w:rFonts w:ascii="Times New Roman" w:hAnsi="Times New Roman" w:cs="Times New Roman"/>
        </w:rPr>
        <w:t>Inflation issues would sink Bidenomics</w:t>
      </w:r>
    </w:p>
    <w:p w14:paraId="01D83649" w14:textId="77777777" w:rsidR="001C1D20" w:rsidRPr="00B06341" w:rsidRDefault="001C1D20" w:rsidP="001C1D20">
      <w:pPr>
        <w:rPr>
          <w:rStyle w:val="Style13ptBold"/>
          <w:rFonts w:ascii="Times New Roman" w:hAnsi="Times New Roman" w:cs="Times New Roman"/>
        </w:rPr>
      </w:pPr>
      <w:r w:rsidRPr="00B06341">
        <w:rPr>
          <w:rStyle w:val="Style13ptBold"/>
          <w:rFonts w:ascii="Times New Roman" w:hAnsi="Times New Roman" w:cs="Times New Roman"/>
        </w:rPr>
        <w:t>Sutton, Politico Financial Service Reporter 6-29-23</w:t>
      </w:r>
    </w:p>
    <w:p w14:paraId="5EA73F72"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[Sam 06-29-2023, POLITICO, "Powell and Bidenomics will have to tango," </w:t>
      </w:r>
      <w:hyperlink r:id="rId224" w:history="1">
        <w:r w:rsidRPr="00B06341">
          <w:rPr>
            <w:rStyle w:val="Hyperlink"/>
            <w:rFonts w:ascii="Times New Roman" w:hAnsi="Times New Roman" w:cs="Times New Roman"/>
          </w:rPr>
          <w:t>https://www.politico.com/newsletters/morning-money/2023/06/29/powell-and-bidenomics-will-have-to-tango-00104133</w:t>
        </w:r>
      </w:hyperlink>
      <w:r w:rsidRPr="00B06341">
        <w:rPr>
          <w:rFonts w:ascii="Times New Roman" w:hAnsi="Times New Roman" w:cs="Times New Roman"/>
        </w:rPr>
        <w:t>, Accessed 7/10/23, S.A.M]</w:t>
      </w:r>
    </w:p>
    <w:p w14:paraId="5139E9B5"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In other words, </w:t>
      </w:r>
      <w:r w:rsidRPr="00B06341">
        <w:rPr>
          <w:rStyle w:val="StyleUnderline"/>
          <w:rFonts w:ascii="Times New Roman" w:hAnsi="Times New Roman" w:cs="Times New Roman"/>
        </w:rPr>
        <w:t>inflation won’t improve until the backbone of “Bidenomics” — the labor market — starts to slip a disk.</w:t>
      </w:r>
    </w:p>
    <w:p w14:paraId="35C7A7CF"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You want to make sure you’re growing slower but not contracting</w:t>
      </w:r>
      <w:r w:rsidRPr="00B06341">
        <w:rPr>
          <w:rFonts w:ascii="Times New Roman" w:hAnsi="Times New Roman" w:cs="Times New Roman"/>
        </w:rPr>
        <w:t>,” Skanda Amarnath, executive director of worker advocacy group Employ America, told MM.</w:t>
      </w:r>
    </w:p>
    <w:p w14:paraId="477D8EFC"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“If </w:t>
      </w:r>
      <w:r w:rsidRPr="00B06341">
        <w:rPr>
          <w:rStyle w:val="StyleUnderline"/>
          <w:rFonts w:ascii="Times New Roman" w:hAnsi="Times New Roman" w:cs="Times New Roman"/>
        </w:rPr>
        <w:t>unemployment starts going up, it’s hard to stop it in its tracks</w:t>
      </w:r>
      <w:r w:rsidRPr="00B06341">
        <w:rPr>
          <w:rFonts w:ascii="Times New Roman" w:hAnsi="Times New Roman" w:cs="Times New Roman"/>
        </w:rPr>
        <w:t xml:space="preserve">,” he added. “That’s </w:t>
      </w:r>
      <w:r w:rsidRPr="00B06341">
        <w:rPr>
          <w:rStyle w:val="StyleUnderline"/>
          <w:rFonts w:ascii="Times New Roman" w:hAnsi="Times New Roman" w:cs="Times New Roman"/>
        </w:rPr>
        <w:t>the thing that worries me, it’s one thing for jobs growth to slow down, it’s another thing to have job loss.”</w:t>
      </w:r>
    </w:p>
    <w:p w14:paraId="36E32AC5"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To be clear, </w:t>
      </w:r>
      <w:r w:rsidRPr="00B06341">
        <w:rPr>
          <w:rStyle w:val="StyleUnderline"/>
          <w:rFonts w:ascii="Times New Roman" w:hAnsi="Times New Roman" w:cs="Times New Roman"/>
        </w:rPr>
        <w:t>Powell’s never gone so far as to claim that unemployment needs to skyrocket to bring inflation under control. But his continued focus on how rising wages and low unemployment are contributing to inflation could come at an inopportune moment for President Joe Biden, whose political future now hinges on a jobs market that has bolstered the middle class holding steady through 2024.</w:t>
      </w:r>
      <w:r w:rsidRPr="00B06341">
        <w:rPr>
          <w:rFonts w:ascii="Times New Roman" w:hAnsi="Times New Roman" w:cs="Times New Roman"/>
        </w:rPr>
        <w:t xml:space="preserve"> (</w:t>
      </w:r>
      <w:r w:rsidRPr="00B06341">
        <w:rPr>
          <w:rStyle w:val="StyleUnderline"/>
          <w:rFonts w:ascii="Times New Roman" w:hAnsi="Times New Roman" w:cs="Times New Roman"/>
        </w:rPr>
        <w:t>One major Biden policy aiming to benefit</w:t>
      </w:r>
      <w:r w:rsidRPr="00B06341">
        <w:rPr>
          <w:rFonts w:ascii="Times New Roman" w:hAnsi="Times New Roman" w:cs="Times New Roman"/>
        </w:rPr>
        <w:t xml:space="preserve"> that population — a </w:t>
      </w:r>
      <w:r w:rsidRPr="00B06341">
        <w:rPr>
          <w:rStyle w:val="StyleUnderline"/>
          <w:rFonts w:ascii="Times New Roman" w:hAnsi="Times New Roman" w:cs="Times New Roman"/>
        </w:rPr>
        <w:t>student debt forgiveness program</w:t>
      </w:r>
      <w:r w:rsidRPr="00B06341">
        <w:rPr>
          <w:rFonts w:ascii="Times New Roman" w:hAnsi="Times New Roman" w:cs="Times New Roman"/>
        </w:rPr>
        <w:t xml:space="preserve"> valued at $400 billion — could be </w:t>
      </w:r>
      <w:r w:rsidRPr="00B06341">
        <w:rPr>
          <w:rStyle w:val="StyleUnderline"/>
          <w:rFonts w:ascii="Times New Roman" w:hAnsi="Times New Roman" w:cs="Times New Roman"/>
        </w:rPr>
        <w:t>nixed by the Supreme Court</w:t>
      </w:r>
      <w:r w:rsidRPr="00B06341">
        <w:rPr>
          <w:rFonts w:ascii="Times New Roman" w:hAnsi="Times New Roman" w:cs="Times New Roman"/>
        </w:rPr>
        <w:t xml:space="preserve"> later today.)</w:t>
      </w:r>
    </w:p>
    <w:p w14:paraId="43EC9D82" w14:textId="77777777" w:rsidR="001C1D20" w:rsidRPr="00B06341" w:rsidRDefault="001C1D20" w:rsidP="001C1D20">
      <w:pPr>
        <w:rPr>
          <w:rFonts w:ascii="Times New Roman" w:hAnsi="Times New Roman" w:cs="Times New Roman"/>
        </w:rPr>
      </w:pPr>
      <w:r w:rsidRPr="00B06341">
        <w:rPr>
          <w:rStyle w:val="StyleUnderline"/>
          <w:rFonts w:ascii="Times New Roman" w:hAnsi="Times New Roman" w:cs="Times New Roman"/>
        </w:rPr>
        <w:t>“For</w:t>
      </w:r>
      <w:r w:rsidRPr="00B06341">
        <w:rPr>
          <w:rFonts w:ascii="Times New Roman" w:hAnsi="Times New Roman" w:cs="Times New Roman"/>
        </w:rPr>
        <w:t xml:space="preserve"> the </w:t>
      </w:r>
      <w:r w:rsidRPr="00B06341">
        <w:rPr>
          <w:rStyle w:val="StyleUnderline"/>
          <w:rFonts w:ascii="Times New Roman" w:hAnsi="Times New Roman" w:cs="Times New Roman"/>
        </w:rPr>
        <w:t>Bidenomics</w:t>
      </w:r>
      <w:r w:rsidRPr="00B06341">
        <w:rPr>
          <w:rFonts w:ascii="Times New Roman" w:hAnsi="Times New Roman" w:cs="Times New Roman"/>
        </w:rPr>
        <w:t xml:space="preserve"> theme </w:t>
      </w:r>
      <w:r w:rsidRPr="00B06341">
        <w:rPr>
          <w:rStyle w:val="StyleUnderline"/>
          <w:rFonts w:ascii="Times New Roman" w:hAnsi="Times New Roman" w:cs="Times New Roman"/>
        </w:rPr>
        <w:t>to really work</w:t>
      </w:r>
      <w:r w:rsidRPr="00B06341">
        <w:rPr>
          <w:rFonts w:ascii="Times New Roman" w:hAnsi="Times New Roman" w:cs="Times New Roman"/>
        </w:rPr>
        <w:t xml:space="preserve">, it’s </w:t>
      </w:r>
      <w:r w:rsidRPr="00B06341">
        <w:rPr>
          <w:rStyle w:val="StyleUnderline"/>
          <w:rFonts w:ascii="Times New Roman" w:hAnsi="Times New Roman" w:cs="Times New Roman"/>
        </w:rPr>
        <w:t>important for wage gains to be solid relative to inflation. And inflation is more volatile relative to wage growth</w:t>
      </w:r>
      <w:r w:rsidRPr="00B06341">
        <w:rPr>
          <w:rFonts w:ascii="Times New Roman" w:hAnsi="Times New Roman" w:cs="Times New Roman"/>
        </w:rPr>
        <w:t>,” Amarnath said.</w:t>
      </w:r>
    </w:p>
    <w:p w14:paraId="2C14FFD9" w14:textId="77777777" w:rsidR="0000658D" w:rsidRPr="00B06341" w:rsidRDefault="001C1D20" w:rsidP="001C1D20">
      <w:pPr>
        <w:rPr>
          <w:rStyle w:val="StyleUnderline"/>
          <w:rFonts w:ascii="Times New Roman" w:hAnsi="Times New Roman" w:cs="Times New Roman"/>
        </w:rPr>
      </w:pPr>
      <w:r w:rsidRPr="00B06341">
        <w:rPr>
          <w:rFonts w:ascii="Times New Roman" w:hAnsi="Times New Roman" w:cs="Times New Roman"/>
        </w:rPr>
        <w:t xml:space="preserve">And that </w:t>
      </w:r>
      <w:r w:rsidRPr="00B06341">
        <w:rPr>
          <w:rStyle w:val="StyleUnderline"/>
          <w:rFonts w:ascii="Times New Roman" w:hAnsi="Times New Roman" w:cs="Times New Roman"/>
        </w:rPr>
        <w:t>depends on the Fed tempering on monetary policy before rising borrowing costs push the economy into a recession, pushing up unemployment.</w:t>
      </w:r>
      <w:r w:rsidRPr="00B06341">
        <w:rPr>
          <w:rFonts w:ascii="Times New Roman" w:hAnsi="Times New Roman" w:cs="Times New Roman"/>
        </w:rPr>
        <w:t xml:space="preserve"> Setting aside the Fed’s “hawkish pause” in June, </w:t>
      </w:r>
      <w:r w:rsidRPr="00B06341">
        <w:rPr>
          <w:rStyle w:val="StyleUnderline"/>
          <w:rFonts w:ascii="Times New Roman" w:hAnsi="Times New Roman" w:cs="Times New Roman"/>
        </w:rPr>
        <w:t>Powell</w:t>
      </w:r>
      <w:r w:rsidRPr="00B06341">
        <w:rPr>
          <w:rFonts w:ascii="Times New Roman" w:hAnsi="Times New Roman" w:cs="Times New Roman"/>
        </w:rPr>
        <w:t xml:space="preserve"> on Wednesday made it clear that he </w:t>
      </w:r>
      <w:r w:rsidRPr="00B06341">
        <w:rPr>
          <w:rStyle w:val="StyleUnderline"/>
          <w:rFonts w:ascii="Times New Roman" w:hAnsi="Times New Roman" w:cs="Times New Roman"/>
        </w:rPr>
        <w:t>still anticipates another two rate hikes later this year.</w:t>
      </w:r>
    </w:p>
    <w:p w14:paraId="4FF71662" w14:textId="77777777" w:rsidR="0000658D" w:rsidRPr="00B06341" w:rsidRDefault="0000658D" w:rsidP="001C1D20">
      <w:pPr>
        <w:rPr>
          <w:rStyle w:val="StyleUnderline"/>
          <w:rFonts w:ascii="Times New Roman" w:hAnsi="Times New Roman" w:cs="Times New Roman"/>
        </w:rPr>
      </w:pPr>
    </w:p>
    <w:p w14:paraId="525D5386" w14:textId="77777777" w:rsidR="0000658D" w:rsidRPr="00B06341" w:rsidRDefault="0000658D" w:rsidP="004850EB">
      <w:pPr>
        <w:pStyle w:val="Heading1"/>
        <w:rPr>
          <w:rFonts w:ascii="Times New Roman" w:hAnsi="Times New Roman" w:cs="Times New Roman"/>
        </w:rPr>
      </w:pPr>
    </w:p>
    <w:p w14:paraId="2049E930" w14:textId="615A2ACC" w:rsidR="004850EB" w:rsidRPr="00B06341" w:rsidRDefault="004850EB" w:rsidP="004850EB">
      <w:pPr>
        <w:pStyle w:val="Heading1"/>
        <w:rPr>
          <w:rFonts w:ascii="Times New Roman" w:hAnsi="Times New Roman" w:cs="Times New Roman"/>
        </w:rPr>
      </w:pPr>
      <w:bookmarkStart w:id="93" w:name="_Toc140420871"/>
      <w:r w:rsidRPr="00B06341">
        <w:rPr>
          <w:rFonts w:ascii="Times New Roman" w:hAnsi="Times New Roman" w:cs="Times New Roman"/>
        </w:rPr>
        <w:t>**********</w:t>
      </w:r>
      <w:bookmarkEnd w:id="93"/>
    </w:p>
    <w:p w14:paraId="77B0460C" w14:textId="77777777" w:rsidR="0000658D" w:rsidRPr="00B06341" w:rsidRDefault="0085790E" w:rsidP="0085790E">
      <w:pPr>
        <w:pStyle w:val="Heading1"/>
        <w:rPr>
          <w:rFonts w:ascii="Times New Roman" w:hAnsi="Times New Roman" w:cs="Times New Roman"/>
        </w:rPr>
      </w:pPr>
      <w:bookmarkStart w:id="94" w:name="_Toc140420872"/>
      <w:r w:rsidRPr="00B06341">
        <w:rPr>
          <w:rFonts w:ascii="Times New Roman" w:hAnsi="Times New Roman" w:cs="Times New Roman"/>
        </w:rPr>
        <w:t>**********</w:t>
      </w:r>
      <w:bookmarkEnd w:id="0"/>
      <w:bookmarkEnd w:id="94"/>
    </w:p>
    <w:p w14:paraId="55228F88" w14:textId="77777777" w:rsidR="0000658D" w:rsidRPr="00B06341" w:rsidRDefault="0000658D" w:rsidP="0085790E">
      <w:pPr>
        <w:pStyle w:val="Heading1"/>
        <w:rPr>
          <w:rFonts w:ascii="Times New Roman" w:hAnsi="Times New Roman" w:cs="Times New Roman"/>
        </w:rPr>
      </w:pPr>
    </w:p>
    <w:p w14:paraId="7FA66B77" w14:textId="407C3AB6" w:rsidR="0000658D" w:rsidRPr="00B06341" w:rsidRDefault="00ED635B" w:rsidP="005D5096">
      <w:pPr>
        <w:pStyle w:val="Heading1"/>
        <w:rPr>
          <w:rFonts w:ascii="Times New Roman" w:hAnsi="Times New Roman" w:cs="Times New Roman"/>
        </w:rPr>
      </w:pPr>
      <w:bookmarkStart w:id="95" w:name="_Toc139301427"/>
      <w:bookmarkStart w:id="96" w:name="_Toc140420873"/>
      <w:r w:rsidRPr="00B06341">
        <w:rPr>
          <w:rFonts w:ascii="Times New Roman" w:hAnsi="Times New Roman" w:cs="Times New Roman"/>
        </w:rPr>
        <w:t>***AFFIRMATIVE</w:t>
      </w:r>
      <w:r w:rsidR="00B82E2B" w:rsidRPr="00B06341">
        <w:rPr>
          <w:rFonts w:ascii="Times New Roman" w:hAnsi="Times New Roman" w:cs="Times New Roman"/>
        </w:rPr>
        <w:t xml:space="preserve"> ANSWERS</w:t>
      </w:r>
      <w:bookmarkEnd w:id="96"/>
    </w:p>
    <w:p w14:paraId="5E14C6AC" w14:textId="17C5FD11" w:rsidR="00C307C2" w:rsidRPr="00B06341" w:rsidRDefault="00C307C2" w:rsidP="00C307C2">
      <w:pPr>
        <w:pStyle w:val="Heading1"/>
        <w:rPr>
          <w:rFonts w:ascii="Times New Roman" w:hAnsi="Times New Roman" w:cs="Times New Roman"/>
        </w:rPr>
      </w:pPr>
      <w:bookmarkStart w:id="97" w:name="_8vneaf8147zi" w:colFirst="0" w:colLast="0"/>
      <w:bookmarkStart w:id="98" w:name="_4pwqm5bcdgld" w:colFirst="0" w:colLast="0"/>
      <w:bookmarkStart w:id="99" w:name="_Toc140420874"/>
      <w:bookmarkEnd w:id="97"/>
      <w:bookmarkEnd w:id="98"/>
      <w:r w:rsidRPr="00B06341">
        <w:rPr>
          <w:rFonts w:ascii="Times New Roman" w:hAnsi="Times New Roman" w:cs="Times New Roman"/>
        </w:rPr>
        <w:t xml:space="preserve">AFF – </w:t>
      </w:r>
      <w:r w:rsidR="00600CA2" w:rsidRPr="00B06341">
        <w:rPr>
          <w:rFonts w:ascii="Times New Roman" w:hAnsi="Times New Roman" w:cs="Times New Roman"/>
        </w:rPr>
        <w:t xml:space="preserve">Topic </w:t>
      </w:r>
      <w:r w:rsidRPr="00B06341">
        <w:rPr>
          <w:rFonts w:ascii="Times New Roman" w:hAnsi="Times New Roman" w:cs="Times New Roman"/>
        </w:rPr>
        <w:t xml:space="preserve">Link </w:t>
      </w:r>
      <w:r w:rsidR="00FF286B" w:rsidRPr="00B06341">
        <w:rPr>
          <w:rFonts w:ascii="Times New Roman" w:hAnsi="Times New Roman" w:cs="Times New Roman"/>
        </w:rPr>
        <w:t>Answers</w:t>
      </w:r>
      <w:bookmarkEnd w:id="99"/>
    </w:p>
    <w:p w14:paraId="5E168C99" w14:textId="77777777" w:rsidR="00C307C2" w:rsidRPr="00B06341" w:rsidRDefault="00C307C2" w:rsidP="00C307C2">
      <w:pPr>
        <w:rPr>
          <w:rFonts w:ascii="Times New Roman" w:hAnsi="Times New Roman" w:cs="Times New Roman"/>
        </w:rPr>
      </w:pPr>
    </w:p>
    <w:p w14:paraId="221CBACD" w14:textId="77777777" w:rsidR="00C307C2" w:rsidRPr="00B06341" w:rsidRDefault="00C307C2" w:rsidP="00C307C2">
      <w:pPr>
        <w:pStyle w:val="Heading2"/>
        <w:rPr>
          <w:rFonts w:ascii="Times New Roman" w:hAnsi="Times New Roman" w:cs="Times New Roman"/>
        </w:rPr>
      </w:pPr>
      <w:bookmarkStart w:id="100" w:name="_Toc140420875"/>
      <w:r w:rsidRPr="00B06341">
        <w:rPr>
          <w:rFonts w:ascii="Times New Roman" w:hAnsi="Times New Roman" w:cs="Times New Roman"/>
        </w:rPr>
        <w:t>Basic Income Link Answers</w:t>
      </w:r>
      <w:bookmarkEnd w:id="100"/>
    </w:p>
    <w:p w14:paraId="43370F8F" w14:textId="77777777" w:rsidR="00C307C2" w:rsidRPr="00B06341" w:rsidRDefault="00C307C2" w:rsidP="00C307C2">
      <w:pPr>
        <w:rPr>
          <w:rFonts w:ascii="Times New Roman" w:hAnsi="Times New Roman" w:cs="Times New Roman"/>
        </w:rPr>
      </w:pPr>
    </w:p>
    <w:p w14:paraId="325CA68F" w14:textId="77777777" w:rsidR="00C307C2" w:rsidRPr="00B06341" w:rsidRDefault="00C307C2" w:rsidP="00C307C2">
      <w:pPr>
        <w:pStyle w:val="Heading3"/>
        <w:rPr>
          <w:rFonts w:ascii="Times New Roman" w:hAnsi="Times New Roman" w:cs="Times New Roman"/>
        </w:rPr>
      </w:pPr>
      <w:bookmarkStart w:id="101" w:name="_Toc140420876"/>
      <w:r w:rsidRPr="00B06341">
        <w:rPr>
          <w:rFonts w:ascii="Times New Roman" w:hAnsi="Times New Roman" w:cs="Times New Roman"/>
        </w:rPr>
        <w:t>Bipartisanship</w:t>
      </w:r>
      <w:bookmarkEnd w:id="101"/>
    </w:p>
    <w:p w14:paraId="276E8BF9" w14:textId="77777777" w:rsidR="00C307C2" w:rsidRPr="00B06341" w:rsidRDefault="00C307C2" w:rsidP="00C307C2">
      <w:pPr>
        <w:rPr>
          <w:rFonts w:ascii="Times New Roman" w:hAnsi="Times New Roman" w:cs="Times New Roman"/>
        </w:rPr>
      </w:pPr>
    </w:p>
    <w:p w14:paraId="56FCA8FF"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A UBI would pass with bipartisan support</w:t>
      </w:r>
    </w:p>
    <w:p w14:paraId="35EC1ACD"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Stevens, New York Times Art and Culture reporter &amp; Paz, New York Times National Desk assistant, 21</w:t>
      </w:r>
    </w:p>
    <w:p w14:paraId="3DCCEDFC"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[Matt and Isabella, 1/18/21, New York Times, “Andrew Yang’s $1,000-a-Month Idea May Have Seemed Absurd Before. Not Now.” </w:t>
      </w:r>
      <w:hyperlink r:id="rId225" w:history="1">
        <w:r w:rsidRPr="00B06341">
          <w:rPr>
            <w:rStyle w:val="Hyperlink"/>
            <w:rFonts w:ascii="Times New Roman" w:hAnsi="Times New Roman" w:cs="Times New Roman"/>
          </w:rPr>
          <w:t>https://www.nytimes.com/2020/03/18/us/politics/universal-basic-income-andrew-yang.html</w:t>
        </w:r>
      </w:hyperlink>
      <w:r w:rsidRPr="00B06341">
        <w:rPr>
          <w:rFonts w:ascii="Times New Roman" w:hAnsi="Times New Roman" w:cs="Times New Roman"/>
        </w:rPr>
        <w:t xml:space="preserve">, accessed 7/3/23, </w:t>
      </w:r>
      <w:r w:rsidRPr="00B06341">
        <w:rPr>
          <w:rFonts w:ascii="Times New Roman" w:hAnsi="Times New Roman" w:cs="Times New Roman"/>
        </w:rPr>
        <w:lastRenderedPageBreak/>
        <w:t>eo]</w:t>
      </w:r>
    </w:p>
    <w:p w14:paraId="79D2A945" w14:textId="77777777" w:rsidR="00C307C2" w:rsidRPr="00B06341" w:rsidRDefault="00C307C2" w:rsidP="00C307C2">
      <w:pPr>
        <w:rPr>
          <w:rFonts w:ascii="Times New Roman" w:hAnsi="Times New Roman" w:cs="Times New Roman"/>
        </w:rPr>
      </w:pPr>
    </w:p>
    <w:p w14:paraId="21B4BC45"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So only now — with millions of Americans facing the prospect of no work and wondering how they will pay the bills — have proposals similar t</w:t>
      </w:r>
      <w:r w:rsidRPr="00B06341">
        <w:rPr>
          <w:rStyle w:val="StyleUnderline"/>
          <w:rFonts w:ascii="Times New Roman" w:hAnsi="Times New Roman" w:cs="Times New Roman"/>
        </w:rPr>
        <w:lastRenderedPageBreak/>
        <w:t>o Mr. Yang’s signature policy prescription gained wide, bipartisan approval</w:t>
      </w:r>
      <w:r w:rsidRPr="00B06341">
        <w:rPr>
          <w:rFonts w:ascii="Times New Roman" w:hAnsi="Times New Roman" w:cs="Times New Roman"/>
        </w:rPr>
        <w:t xml:space="preserve">. </w:t>
      </w:r>
      <w:r w:rsidRPr="00B06341">
        <w:rPr>
          <w:rStyle w:val="StyleUnderline"/>
          <w:rFonts w:ascii="Times New Roman" w:hAnsi="Times New Roman" w:cs="Times New Roman"/>
        </w:rPr>
        <w:t>In the sort o</w:t>
      </w:r>
      <w:r w:rsidRPr="00B06341">
        <w:rPr>
          <w:rStyle w:val="StyleUnderline"/>
          <w:rFonts w:ascii="Times New Roman" w:hAnsi="Times New Roman" w:cs="Times New Roman"/>
        </w:rPr>
        <w:lastRenderedPageBreak/>
        <w:t>f political turnabout that may only be possible when society faces dire need</w:t>
      </w:r>
      <w:r w:rsidRPr="00B06341">
        <w:rPr>
          <w:rFonts w:ascii="Times New Roman" w:hAnsi="Times New Roman" w:cs="Times New Roman"/>
        </w:rPr>
        <w:t xml:space="preserve">, giving free money to Americans suddenly appears not only </w:t>
      </w:r>
      <w:r w:rsidRPr="00B06341">
        <w:rPr>
          <w:rStyle w:val="StyleUnderline"/>
          <w:rFonts w:ascii="Times New Roman" w:hAnsi="Times New Roman" w:cs="Times New Roman"/>
        </w:rPr>
        <w:t>rational but critically necessary to many Democrats and key Republicans.</w:t>
      </w:r>
    </w:p>
    <w:p w14:paraId="2DA774D1"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rPr>
        <w:t>In a telephone interview Tuesday night, Mr. Yang expressed confidence that legislation would soon put some form of basic income or stimulus checks into Americans’ bank accounts. “</w:t>
      </w:r>
      <w:r w:rsidRPr="00B06341">
        <w:rPr>
          <w:rStyle w:val="Emphasis"/>
          <w:rFonts w:ascii="Times New Roman" w:hAnsi="Times New Roman" w:cs="Times New Roman"/>
        </w:rPr>
        <w:t>This thing is going to pass</w:t>
      </w:r>
      <w:r w:rsidRPr="00B06341">
        <w:rPr>
          <w:rStyle w:val="StyleUnderline"/>
          <w:rFonts w:ascii="Times New Roman" w:hAnsi="Times New Roman" w:cs="Times New Roman"/>
        </w:rPr>
        <w:t>,” he said. “And it’s going to pass for a very obvious reason: Money in our hands is vital to prevent our economy from collapsing.”</w:t>
      </w:r>
    </w:p>
    <w:p w14:paraId="0C392FEC"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Over the past week, proposals to dole out </w:t>
      </w:r>
      <w:r w:rsidRPr="00B06341">
        <w:rPr>
          <w:rStyle w:val="StyleUnderline"/>
          <w:rFonts w:ascii="Times New Roman" w:hAnsi="Times New Roman" w:cs="Times New Roman"/>
        </w:rPr>
        <w:t>direct payments to workers and their families while schools and businesses shut down have come from progressives like Senator Bernie Sanders of Vermont, moderate Democrats like Senator Michael Bennet of Colorado and Republicans like Senator Mitt Romney of Utah.</w:t>
      </w:r>
    </w:p>
    <w:p w14:paraId="08F03AD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w:t>
      </w:r>
      <w:r w:rsidRPr="00B06341">
        <w:rPr>
          <w:rStyle w:val="StyleUnderline"/>
          <w:rFonts w:ascii="Times New Roman" w:hAnsi="Times New Roman" w:cs="Times New Roman"/>
        </w:rPr>
        <w:t>hose calls for relief were bolstered by the White House, which got behind the idea of rapidly sending money to Americans.</w:t>
      </w:r>
      <w:r w:rsidRPr="00B06341">
        <w:rPr>
          <w:rFonts w:ascii="Times New Roman" w:hAnsi="Times New Roman" w:cs="Times New Roman"/>
        </w:rPr>
        <w:t xml:space="preserve"> An outline of a Treasury Department proposal obtained Wednesday by The New York Times called for sending two rounds of checks directly to taxpayers on April 6 and May 18. Payments would be fixed and their sizes dependent on income and family size, according to the outline, which put the cost of each payment at $250 billion, part of a $1 trillion economic stabilization package.</w:t>
      </w:r>
    </w:p>
    <w:p w14:paraId="030E163D"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Speaking to reporters at a White House briefing on Wednesday, President Trump said the exact amount of the checks was still “to be determined,”</w:t>
      </w:r>
      <w:r w:rsidRPr="00B06341">
        <w:rPr>
          <w:rStyle w:val="StyleUnderline"/>
          <w:rFonts w:ascii="Times New Roman" w:hAnsi="Times New Roman" w:cs="Times New Roman"/>
        </w:rPr>
        <w:t xml:space="preserve"> while lauding the talks surrounding the payments as “very bipartisan.”</w:t>
      </w:r>
    </w:p>
    <w:p w14:paraId="4E77C441" w14:textId="77777777" w:rsidR="00C307C2" w:rsidRPr="00B06341" w:rsidRDefault="00C307C2" w:rsidP="00C307C2">
      <w:pPr>
        <w:rPr>
          <w:rFonts w:ascii="Times New Roman" w:hAnsi="Times New Roman" w:cs="Times New Roman"/>
        </w:rPr>
      </w:pPr>
    </w:p>
    <w:p w14:paraId="63B0BDE4" w14:textId="77777777" w:rsidR="00C307C2" w:rsidRPr="00B06341" w:rsidRDefault="00C307C2" w:rsidP="00C307C2">
      <w:pPr>
        <w:pStyle w:val="Heading3"/>
        <w:rPr>
          <w:rFonts w:ascii="Times New Roman" w:hAnsi="Times New Roman" w:cs="Times New Roman"/>
        </w:rPr>
      </w:pPr>
      <w:bookmarkStart w:id="102" w:name="_Toc140420877"/>
      <w:r w:rsidRPr="00B06341">
        <w:rPr>
          <w:rFonts w:ascii="Times New Roman" w:hAnsi="Times New Roman" w:cs="Times New Roman"/>
        </w:rPr>
        <w:t>UBI Popular</w:t>
      </w:r>
      <w:bookmarkEnd w:id="102"/>
    </w:p>
    <w:p w14:paraId="0E71C13A" w14:textId="77777777" w:rsidR="00C307C2" w:rsidRPr="00B06341" w:rsidRDefault="00C307C2" w:rsidP="00C307C2">
      <w:pPr>
        <w:rPr>
          <w:rFonts w:ascii="Times New Roman" w:hAnsi="Times New Roman" w:cs="Times New Roman"/>
        </w:rPr>
      </w:pPr>
    </w:p>
    <w:p w14:paraId="3D0E890A"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COVID has changed things – UBI support increasing post-pandemic</w:t>
      </w:r>
    </w:p>
    <w:p w14:paraId="71AC1C99"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Nettle, Newcastle University Population Health Sciences Institute, et al., 21</w:t>
      </w:r>
    </w:p>
    <w:p w14:paraId="72D1FCDC"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[Daniel, Elliott Johnson politics philosophy and religion at Lancaster UK , Matthew Johnson politics philosophy and religion at Lancaster UK, and Rebecca Saxe Brain and Cognitive science at MIT, 3/17/23, Humanities and Social Sciences Communications volume, “Why has the COVID-19 pandemic increased support for Universal Basic Income?”, </w:t>
      </w:r>
      <w:hyperlink r:id="rId226" w:history="1">
        <w:r w:rsidRPr="00B06341">
          <w:rPr>
            <w:rStyle w:val="Hyperlink"/>
            <w:rFonts w:ascii="Times New Roman" w:hAnsi="Times New Roman" w:cs="Times New Roman"/>
          </w:rPr>
          <w:t>https://www.nature.com/articles/s41599-021-00760-7</w:t>
        </w:r>
      </w:hyperlink>
      <w:r w:rsidRPr="00B06341">
        <w:rPr>
          <w:rFonts w:ascii="Times New Roman" w:hAnsi="Times New Roman" w:cs="Times New Roman"/>
        </w:rPr>
        <w:t>, accessed 7/2/23, eo]</w:t>
      </w:r>
    </w:p>
    <w:p w14:paraId="7CDE77AF"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UBI support for pandemic versus normal times</w:t>
      </w:r>
    </w:p>
    <w:p w14:paraId="7DA266D6"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Support for UBI was significantly higher for pandemic times (mean 80.27, s.d. 24.89) than normal times</w:t>
      </w:r>
      <w:r w:rsidRPr="00B06341">
        <w:rPr>
          <w:rFonts w:ascii="Times New Roman" w:hAnsi="Times New Roman" w:cs="Times New Roman"/>
        </w:rPr>
        <w:t xml:space="preserve"> (mean 64.23, s.d. 29.81; t = 22.07, p &lt; 0.001; Fig. 1A). This would be considered a large effect (Cohen’s d 0.78) by conventional criteria. </w:t>
      </w:r>
      <w:r w:rsidRPr="00B06341">
        <w:rPr>
          <w:rStyle w:val="StyleUnderline"/>
          <w:rFonts w:ascii="Times New Roman" w:hAnsi="Times New Roman" w:cs="Times New Roman"/>
        </w:rPr>
        <w:t>Of the 802 respondents, 576 supported UBI more strongly for a pandemic than normal times; 163 supported it equally</w:t>
      </w:r>
      <w:r w:rsidRPr="00B06341">
        <w:rPr>
          <w:rFonts w:ascii="Times New Roman" w:hAnsi="Times New Roman" w:cs="Times New Roman"/>
        </w:rPr>
        <w:t xml:space="preserve">; and 63 supported it less strongly. </w:t>
      </w:r>
      <w:r w:rsidRPr="00B06341">
        <w:rPr>
          <w:rStyle w:val="StyleUnderline"/>
          <w:rFonts w:ascii="Times New Roman" w:hAnsi="Times New Roman" w:cs="Times New Roman"/>
        </w:rPr>
        <w:t>The shifts were very similar in the two countries (UK: Cohen’s d 0.81, t = 16.21, p &lt; 0.001; USA: Cohen’s d 0.74, t = 14.94, p &lt; 0.001)</w:t>
      </w:r>
      <w:r w:rsidRPr="00B06341">
        <w:rPr>
          <w:rFonts w:ascii="Times New Roman" w:hAnsi="Times New Roman" w:cs="Times New Roman"/>
        </w:rPr>
        <w:t>. Political orientation weakly predicted the magnitude of pandemic-relate</w:t>
      </w:r>
      <w:r w:rsidRPr="00B06341">
        <w:rPr>
          <w:rFonts w:ascii="Times New Roman" w:hAnsi="Times New Roman" w:cs="Times New Roman"/>
        </w:rPr>
        <w:lastRenderedPageBreak/>
        <w:t xml:space="preserve">d shifts in support, with </w:t>
      </w:r>
      <w:r w:rsidRPr="00B06341">
        <w:rPr>
          <w:rStyle w:val="StyleUnderline"/>
          <w:rFonts w:ascii="Times New Roman" w:hAnsi="Times New Roman" w:cs="Times New Roman"/>
        </w:rPr>
        <w:t>more right-wing people having larger positive shifts (B = 0.11, s.e. 0.03, t = 2.64, p &lt; 0.001).</w:t>
      </w:r>
      <w:r w:rsidRPr="00B06341">
        <w:rPr>
          <w:rFonts w:ascii="Times New Roman" w:hAnsi="Times New Roman" w:cs="Times New Roman"/>
        </w:rPr>
        <w:t xml:space="preserve"> However, this was an artefact of more right-wing people having lower support in normal times, and hence more scope for an increase (Fig. 1B). Neither UBI support in pandemic times (B = 0.03, s.e. 0.03, t = 0.78, p = 0.44) nor the shift in support (B = 0.00, s.e. 0.03, t = 0.07, p = 0.95), was predicted by the extent the respondent’s own life had been negatively affected by the pandemic.</w:t>
      </w:r>
    </w:p>
    <w:p w14:paraId="5A50201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Fig. 1: Support for UBI in study 1.</w:t>
      </w:r>
    </w:p>
    <w:p w14:paraId="4EEC186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figure 1</w:t>
      </w:r>
    </w:p>
    <w:p w14:paraId="5270FF8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Boxplots of UBI support in normal and in pandemic times. Violins show the distribution of the data. B Individual responses for UBI support in normal and pandemic times. The dotted line shows the line of equality, whilst the solid line is a linear fit through the data.</w:t>
      </w:r>
    </w:p>
    <w:p w14:paraId="5407F59F"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Full size image</w:t>
      </w:r>
    </w:p>
    <w:p w14:paraId="5066C035"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Predicting support for UBI from advantages and disadvantages</w:t>
      </w:r>
    </w:p>
    <w:p w14:paraId="10E89D3B"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The importance ratings of the nine propositions relating to UBI varied substantially from individual to individual, with no proposition universally important or unimportant, especially in normal times (Fig. 2A). The normal-times importance ratings of the nine propositions together explained 49% of the variation in normal-times UBI support. The regression coefficients for each of the nine propositions are shown in Fig. 2B. Respondents supported UBI more strongly in normal times if they rated it as more important to have a system that is efficient and simple to administer; that reduces stress and anxiety; and that gives every individual a value; and, to a lesser extent, having a system that is hard to cheat. They supported UBI less strongly if they assigned more importance to labour reduction or receipt by the rich or undeserving. The remaining propositions were negligible predictors of support for UBI. We repeated the same exercise, but predicting pandemic times support for UBI from the rated importance of the nine propositions for pandemic times. The beta coefficients were virtually identical to those for normal times (Fig. 2B; variance explained 45%).</w:t>
      </w:r>
    </w:p>
    <w:p w14:paraId="46E48A1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Fig. 2: Reasons for supporting UBI, study 1.</w:t>
      </w:r>
    </w:p>
    <w:p w14:paraId="48929442"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figure 2</w:t>
      </w:r>
    </w:p>
    <w:p w14:paraId="3A4E842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Boxplots of the rated importance of the UBI-related propositions, for normal (red) and pandemic (green) times. B Regression coefficie</w:t>
      </w:r>
      <w:r w:rsidRPr="00B06341">
        <w:rPr>
          <w:rFonts w:ascii="Times New Roman" w:hAnsi="Times New Roman" w:cs="Times New Roman"/>
        </w:rPr>
        <w:lastRenderedPageBreak/>
        <w:t>nts (standardised betas) predicting support for UBI from rated importance of nine UBI-related propositions. The model was estimated separately for the normal-times data (red), and the pandemic-times data (green). Error bars show ±1 standard errors. B Shift in the importance of each proposition when comparing pandemic times to normal times. Shift is expressed in terms of Cohen’s d (mean shift expressed in units of its standard deviation).</w:t>
      </w:r>
    </w:p>
    <w:p w14:paraId="71301C96"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Full size image</w:t>
      </w:r>
    </w:p>
    <w:p w14:paraId="5DC59995"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Explaining the shift in support for UBI with the pandemic</w:t>
      </w:r>
    </w:p>
    <w:p w14:paraId="00A1C2F9"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We calculated the standardised shift in rated importance of each proposition from normal to pandemic times (Fig. 2C; all these shifts were significantly different from zero at p &lt; 0.05, apart from ‘hard to cheat’). Efficiency and simplicity to administer; reduction in stress and anxiety; and giving every individual a value all became substantially more important</w:t>
      </w:r>
      <w:r w:rsidRPr="00B06341">
        <w:rPr>
          <w:rFonts w:ascii="Times New Roman" w:hAnsi="Times New Roman" w:cs="Times New Roman"/>
        </w:rPr>
        <w:t>. By contrast, labour reduction, and receipt by the rich and undeserving, all became somewhat less important. Those propositions that became more important in the pandemic are exactly those that positively predicted support for UBI in normal times, whilst those that became less important tended to be negative predictors (compare Fig. 2B, C).</w:t>
      </w:r>
    </w:p>
    <w:p w14:paraId="58C175C4"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rPr>
        <w:t>We combined the normal-times regression model of UBI support on the rated importance of the propositions with the observed shifts in the rated mean importance of each proposition as we move to pandemic times. T</w:t>
      </w:r>
      <w:r w:rsidRPr="00B06341">
        <w:rPr>
          <w:rStyle w:val="StyleUnderline"/>
          <w:rFonts w:ascii="Times New Roman" w:hAnsi="Times New Roman" w:cs="Times New Roman"/>
        </w:rPr>
        <w:t xml:space="preserve">his predicted that UBI support should increase by a mean of 15.73 points for pandemic times, remarkably close to the </w:t>
      </w:r>
      <w:r w:rsidRPr="00B06341">
        <w:rPr>
          <w:rStyle w:val="Emphasis"/>
          <w:rFonts w:ascii="Times New Roman" w:hAnsi="Times New Roman" w:cs="Times New Roman"/>
        </w:rPr>
        <w:t>observed mean shift of 16.03 points</w:t>
      </w:r>
      <w:r w:rsidRPr="00B06341">
        <w:rPr>
          <w:rFonts w:ascii="Times New Roman" w:hAnsi="Times New Roman" w:cs="Times New Roman"/>
        </w:rPr>
        <w:t xml:space="preserve">. We then created a predictor variable for each respondent’s personal shift in support, using the between-individuals regression model of how normal-times UBI support relates to importance ratings, </w:t>
      </w:r>
      <w:r w:rsidRPr="00B06341">
        <w:rPr>
          <w:rStyle w:val="StyleUnderline"/>
          <w:rFonts w:ascii="Times New Roman" w:hAnsi="Times New Roman" w:cs="Times New Roman"/>
        </w:rPr>
        <w:t>in conjunction with that individual’s personality changes in importance ratings. This predictor variable, in interaction with normal-times support, did indeed significantly predict individuals’ actual shifts (main effect: B = −0.54, s.e. 0.07, t = 8.02, p &lt; 0.001; interaction: B = 0.004, s.e. 0.001, t = −3.02, p &lt; 0.001). It explained an additional 7% of the variation compared to normal-times support alone.</w:t>
      </w:r>
    </w:p>
    <w:p w14:paraId="10CFB99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Discussion</w:t>
      </w:r>
    </w:p>
    <w:p w14:paraId="0C0FD5E9"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We found substantially higher support for the introduction of UBI for the times of the pandemic and its aftermath than normal times. Moreover, people’s support for UBI was systematically related to what they viewed as important in a social transfer policy</w:t>
      </w:r>
      <w:r w:rsidRPr="00B06341">
        <w:rPr>
          <w:rFonts w:ascii="Times New Roman" w:hAnsi="Times New Roman" w:cs="Times New Roman"/>
        </w:rPr>
        <w:t xml:space="preserve">: the more important they rated simplicity and efficiency of administration, reducing stress and anxiety, giving every individual a value, and having a system that is hard to cheat, the more they supported UBI. Conversely, the more important they considered possible labour market reduction, and receipt by the rich and undeserving, the less they supported UBI. </w:t>
      </w:r>
      <w:r w:rsidRPr="00B06341">
        <w:rPr>
          <w:rStyle w:val="StyleUnderline"/>
          <w:rFonts w:ascii="Times New Roman" w:hAnsi="Times New Roman" w:cs="Times New Roman"/>
        </w:rPr>
        <w:t>The pandemic did not change this pattern of associations. It merely shifted the level of importance of the different considerations:</w:t>
      </w:r>
      <w:r w:rsidRPr="00B06341">
        <w:rPr>
          <w:rFonts w:ascii="Times New Roman" w:hAnsi="Times New Roman" w:cs="Times New Roman"/>
        </w:rPr>
        <w:t xml:space="preserve"> efficiency and simplicity of administration, and reducing stress and anxiety, in particular, became substantially more important to many respondents; and hence, it is logical that their degree of support for UBI increased concomitantly. </w:t>
      </w:r>
      <w:r w:rsidRPr="00B06341">
        <w:rPr>
          <w:rStyle w:val="StyleUnderline"/>
          <w:rFonts w:ascii="Times New Roman" w:hAnsi="Times New Roman" w:cs="Times New Roman"/>
        </w:rPr>
        <w:t>We found, in general, a close correspondence between the observed shift in support for UBI, and the shift we ought to have expected given the shifts in what people viewed as important under the pandemic situation.</w:t>
      </w:r>
    </w:p>
    <w:p w14:paraId="568E0F6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We found a high level of support for UBI in these samples: even for normal times, the mean support was 64 on a 100-point scale. UBI was most supported by those who viewed themselves as left-wing, and somewhat more by those whose subjective socioeconomic status was lower, but there were no significant age or gender differences. As these are features of study 2 as well, we return to them in the General Discussion. We also defer discussion of what the most important advantages and disadvantages of UBI were perceived to be until that point.</w:t>
      </w:r>
    </w:p>
    <w:p w14:paraId="22F0DDDF"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There have been many media discussions of the desirability of a UBI-style policy for the pandemic situation and its aftermath (see “Introduction” section). Whether our respondents had encountered these and been convinced by them or shifted their opinions independently, we are unable to say. </w:t>
      </w:r>
      <w:r w:rsidRPr="00B06341">
        <w:rPr>
          <w:rStyle w:val="StyleUnderline"/>
          <w:rFonts w:ascii="Times New Roman" w:hAnsi="Times New Roman" w:cs="Times New Roman"/>
        </w:rPr>
        <w:t>However, the data do show that the case for a UBI-style response to the pandemic appears to be compelling to many people in these samples, and to a very similar degree in the two countries.</w:t>
      </w:r>
      <w:r w:rsidRPr="00B06341">
        <w:rPr>
          <w:rFonts w:ascii="Times New Roman" w:hAnsi="Times New Roman" w:cs="Times New Roman"/>
        </w:rPr>
        <w:t xml:space="preserve"> We found a high degree of cognitive coherence in people’s views on UBI: they could represent both bad and good features, and their overall support for the policy was fairly well predicted by the weights they assigned to those features. The pandemic situation changed those weights, and hence changed the overall support for the policy in an explicable way.</w:t>
      </w:r>
    </w:p>
    <w:p w14:paraId="0D7C817E" w14:textId="77777777" w:rsidR="00C307C2" w:rsidRPr="00B06341" w:rsidRDefault="00C307C2" w:rsidP="00C307C2">
      <w:pPr>
        <w:rPr>
          <w:rFonts w:ascii="Times New Roman" w:hAnsi="Times New Roman" w:cs="Times New Roman"/>
        </w:rPr>
      </w:pPr>
    </w:p>
    <w:p w14:paraId="7C806B34" w14:textId="77777777" w:rsidR="00C307C2" w:rsidRPr="00B06341" w:rsidRDefault="00C307C2" w:rsidP="00C307C2">
      <w:pPr>
        <w:pStyle w:val="Heading3"/>
        <w:rPr>
          <w:rFonts w:ascii="Times New Roman" w:hAnsi="Times New Roman" w:cs="Times New Roman"/>
        </w:rPr>
      </w:pPr>
      <w:bookmarkStart w:id="103" w:name="_Toc140420878"/>
      <w:r w:rsidRPr="00B06341">
        <w:rPr>
          <w:rFonts w:ascii="Times New Roman" w:hAnsi="Times New Roman" w:cs="Times New Roman"/>
        </w:rPr>
        <w:t>UBI Support Across Political Spectrum</w:t>
      </w:r>
      <w:bookmarkEnd w:id="103"/>
    </w:p>
    <w:p w14:paraId="659D9F14" w14:textId="77777777" w:rsidR="00C307C2" w:rsidRPr="00B06341" w:rsidRDefault="00C307C2" w:rsidP="00C307C2">
      <w:pPr>
        <w:rPr>
          <w:rFonts w:ascii="Times New Roman" w:hAnsi="Times New Roman" w:cs="Times New Roman"/>
        </w:rPr>
      </w:pPr>
    </w:p>
    <w:p w14:paraId="6AEC9F66"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UBI can mobilize support across the political spectrum</w:t>
      </w:r>
    </w:p>
    <w:p w14:paraId="12AC03CB"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Lenczewska, Stanford philosophy PhD candidate &amp; Basic Income Lab fellow, 21</w:t>
      </w:r>
    </w:p>
    <w:p w14:paraId="6C1A406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[Olga, 1/4/2021, Stanford Basic Income Lab, “Can people with vastly different political beliefs support a Universal Basic Income?,” </w:t>
      </w:r>
      <w:hyperlink r:id="rId227" w:anchor=":~:text=Liberal%20egalitarians%2C%20left%20and%20right,demeaning%20process%20of%20means%2Dtesting" w:history="1">
        <w:r w:rsidRPr="00B06341">
          <w:rPr>
            <w:rStyle w:val="Hyperlink"/>
            <w:rFonts w:ascii="Times New Roman" w:hAnsi="Times New Roman" w:cs="Times New Roman"/>
          </w:rPr>
          <w:t>https://basicincome.stanford.edu/news/lab-updates/can-people-with-vastly-different-political-beliefs-support-a-universal-basic-income-1/#:~:text=Liberal%20egalitarians%2C%20left%20and%20right,demeaning%20process%20of%20means%2Dtesting</w:t>
        </w:r>
      </w:hyperlink>
      <w:r w:rsidRPr="00B06341">
        <w:rPr>
          <w:rFonts w:ascii="Times New Roman" w:hAnsi="Times New Roman" w:cs="Times New Roman"/>
        </w:rPr>
        <w:t>., accessed 7/1/2023, eo]</w:t>
      </w:r>
    </w:p>
    <w:p w14:paraId="4625E8CA" w14:textId="77777777" w:rsidR="00C307C2" w:rsidRPr="00B06341" w:rsidRDefault="00C307C2" w:rsidP="00C307C2">
      <w:pPr>
        <w:rPr>
          <w:rFonts w:ascii="Times New Roman" w:hAnsi="Times New Roman" w:cs="Times New Roman"/>
        </w:rPr>
      </w:pPr>
    </w:p>
    <w:p w14:paraId="376075E9" w14:textId="77777777" w:rsidR="00C307C2" w:rsidRPr="00B06341" w:rsidRDefault="00C307C2" w:rsidP="00C307C2">
      <w:pPr>
        <w:rPr>
          <w:rStyle w:val="Emphasis"/>
          <w:rFonts w:ascii="Times New Roman" w:hAnsi="Times New Roman" w:cs="Times New Roman"/>
        </w:rPr>
      </w:pPr>
      <w:r w:rsidRPr="00B06341">
        <w:rPr>
          <w:rFonts w:ascii="Times New Roman" w:hAnsi="Times New Roman" w:cs="Times New Roman"/>
        </w:rPr>
        <w:t xml:space="preserve">I am a fifth-year PhD candidate in philosophy at Stanford University and </w:t>
      </w:r>
      <w:r w:rsidRPr="00B06341">
        <w:rPr>
          <w:rStyle w:val="Emphasis"/>
          <w:rFonts w:ascii="Times New Roman" w:hAnsi="Times New Roman" w:cs="Times New Roman"/>
        </w:rPr>
        <w:t>I have been involved with the Basic Income Lab since its beginning in 2017. My work at the Lab has focused on surveying the academic literature on the impact of basic income on gender justice, racial justice, and wellbeing. By reviewing the interdisciplinary literature on this topic, I sought to put into dialogue the normative and the empirical dimensions of this debate. My biggest takeaway from this work has been the realization that universal basic income (UBI) has a rare potential to gather supporters who hold vastly different beliefs and ideological commitments.</w:t>
      </w:r>
    </w:p>
    <w:p w14:paraId="0A982E0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One of the crucial challenges for contemporary democracies is to arrive at agreements over particular policies despite growing antagonisms and deep polarization across ideological lines. </w:t>
      </w:r>
      <w:r w:rsidRPr="00B06341">
        <w:rPr>
          <w:rStyle w:val="Emphasis"/>
          <w:rFonts w:ascii="Times New Roman" w:hAnsi="Times New Roman" w:cs="Times New Roman"/>
        </w:rPr>
        <w:t>Drawing on a body of theoretical and empirical literature, I show that people holding vastly different political beliefs, illustrated through six theoretical frameworks of justice, have reasons to support the same policy: universal basic income.</w:t>
      </w:r>
      <w:r w:rsidRPr="00B06341">
        <w:rPr>
          <w:rFonts w:ascii="Times New Roman" w:hAnsi="Times New Roman" w:cs="Times New Roman"/>
        </w:rPr>
        <w:t xml:space="preserve"> This table, Supporting UBI from the Perspective of Different Frameworks of Justice, describes how</w:t>
      </w:r>
      <w:r w:rsidRPr="00B06341">
        <w:rPr>
          <w:rFonts w:ascii="Times New Roman" w:hAnsi="Times New Roman" w:cs="Times New Roman"/>
        </w:rPr>
        <w:lastRenderedPageBreak/>
        <w:t xml:space="preserve"> a UBI policy would be supported through different frameworks of justice. (You can also view a tabbed version of this document in the secti</w:t>
      </w:r>
      <w:r w:rsidRPr="00B06341">
        <w:rPr>
          <w:rFonts w:ascii="Times New Roman" w:hAnsi="Times New Roman" w:cs="Times New Roman"/>
        </w:rPr>
        <w:lastRenderedPageBreak/>
        <w:t xml:space="preserve">on below.) </w:t>
      </w:r>
      <w:r w:rsidRPr="00B06341">
        <w:rPr>
          <w:rStyle w:val="Emphasis"/>
          <w:rFonts w:ascii="Times New Roman" w:hAnsi="Times New Roman" w:cs="Times New Roman"/>
        </w:rPr>
        <w:t>Some examples where there could be consensus on UBI include</w:t>
      </w:r>
      <w:r w:rsidRPr="00B06341">
        <w:rPr>
          <w:rFonts w:ascii="Times New Roman" w:hAnsi="Times New Roman" w:cs="Times New Roman"/>
        </w:rPr>
        <w:t>:</w:t>
      </w:r>
    </w:p>
    <w:p w14:paraId="0B2AC034"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Liberal egalitarians, left libertarians, republicans, and feminists would likely all support a basic income because of their shared concern for equity and empowerment within the household. As a benefit paid to the individual and not to the household, a UBI has the potential to empower economic dependents and secure them with exit options</w:t>
      </w:r>
      <w:r w:rsidRPr="00B06341">
        <w:rPr>
          <w:rFonts w:ascii="Times New Roman" w:hAnsi="Times New Roman" w:cs="Times New Roman"/>
        </w:rPr>
        <w:t>. The policy, if ongoing, could also provide a lifetime of financial security and bargaining power.</w:t>
      </w:r>
    </w:p>
    <w:p w14:paraId="021C2F76" w14:textId="77777777" w:rsidR="00C307C2" w:rsidRPr="00B06341" w:rsidRDefault="00C307C2" w:rsidP="00C307C2">
      <w:pPr>
        <w:rPr>
          <w:rStyle w:val="StyleUnderline"/>
          <w:rFonts w:ascii="Times New Roman" w:hAnsi="Times New Roman" w:cs="Times New Roman"/>
        </w:rPr>
      </w:pPr>
      <w:r w:rsidRPr="00B06341">
        <w:rPr>
          <w:rStyle w:val="StyleUnderline"/>
          <w:rFonts w:ascii="Times New Roman" w:hAnsi="Times New Roman" w:cs="Times New Roman"/>
        </w:rPr>
        <w:t>Liberal egalitarians, left and right libertarians, republicans, and socialists may also support a basic income policy because of its universal and unconditional features which it would circumvent the paternalizing and demeaning process of means-testing.</w:t>
      </w:r>
    </w:p>
    <w:p w14:paraId="0E55678F"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Republicans and socialists can also get behind UBI’s potential of freeing up time to allow people to spend more time on unpaid activities within their communities</w:t>
      </w:r>
      <w:r w:rsidRPr="00B06341">
        <w:rPr>
          <w:rFonts w:ascii="Times New Roman" w:hAnsi="Times New Roman" w:cs="Times New Roman"/>
        </w:rPr>
        <w:t xml:space="preserve"> and thus promoting greater individual civic engagement.</w:t>
      </w:r>
    </w:p>
    <w:p w14:paraId="7D729A6F" w14:textId="77777777" w:rsidR="00C307C2" w:rsidRPr="00B06341" w:rsidRDefault="00C307C2" w:rsidP="00C307C2">
      <w:pPr>
        <w:rPr>
          <w:rFonts w:ascii="Times New Roman" w:hAnsi="Times New Roman" w:cs="Times New Roman"/>
        </w:rPr>
      </w:pPr>
      <w:r w:rsidRPr="00B06341">
        <w:rPr>
          <w:rStyle w:val="Emphasis"/>
          <w:rFonts w:ascii="Times New Roman" w:hAnsi="Times New Roman" w:cs="Times New Roman"/>
        </w:rPr>
        <w:t>Finally, consensus around UBI may be generated to its potential to empower individuals – in the workplace</w:t>
      </w:r>
      <w:r w:rsidRPr="00B06341">
        <w:rPr>
          <w:rFonts w:ascii="Times New Roman" w:hAnsi="Times New Roman" w:cs="Times New Roman"/>
        </w:rPr>
        <w:t xml:space="preserve"> (a reason shared by socialists, republicans, and left libertarians),</w:t>
      </w:r>
      <w:r w:rsidRPr="00B06341">
        <w:rPr>
          <w:rStyle w:val="Emphasis"/>
          <w:rFonts w:ascii="Times New Roman" w:hAnsi="Times New Roman" w:cs="Times New Roman"/>
        </w:rPr>
        <w:t xml:space="preserve"> in</w:t>
      </w:r>
      <w:r w:rsidRPr="00B06341">
        <w:rPr>
          <w:rFonts w:ascii="Times New Roman" w:hAnsi="Times New Roman" w:cs="Times New Roman"/>
        </w:rPr>
        <w:t xml:space="preserve"> his/her/</w:t>
      </w:r>
      <w:r w:rsidRPr="00B06341">
        <w:rPr>
          <w:rStyle w:val="Emphasis"/>
          <w:rFonts w:ascii="Times New Roman" w:hAnsi="Times New Roman" w:cs="Times New Roman"/>
        </w:rPr>
        <w:t xml:space="preserve">their ability to choose to work at all </w:t>
      </w:r>
      <w:r w:rsidRPr="00B06341">
        <w:rPr>
          <w:rFonts w:ascii="Times New Roman" w:hAnsi="Times New Roman" w:cs="Times New Roman"/>
        </w:rPr>
        <w:t xml:space="preserve">(a reason shared by liberal egalitarians and left libertarians), </w:t>
      </w:r>
      <w:r w:rsidRPr="00B06341">
        <w:rPr>
          <w:rStyle w:val="Emphasis"/>
          <w:rFonts w:ascii="Times New Roman" w:hAnsi="Times New Roman" w:cs="Times New Roman"/>
        </w:rPr>
        <w:t>and in promoting an equal use of land resources</w:t>
      </w:r>
      <w:r w:rsidRPr="00B06341">
        <w:rPr>
          <w:rFonts w:ascii="Times New Roman" w:hAnsi="Times New Roman" w:cs="Times New Roman"/>
        </w:rPr>
        <w:t xml:space="preserve"> (a reason shared by right and left libertarians).</w:t>
      </w:r>
    </w:p>
    <w:p w14:paraId="309BA217" w14:textId="77777777" w:rsidR="00C307C2" w:rsidRPr="00B06341" w:rsidRDefault="00C307C2" w:rsidP="00C307C2">
      <w:pPr>
        <w:rPr>
          <w:rStyle w:val="Emphasis"/>
          <w:rFonts w:ascii="Times New Roman" w:hAnsi="Times New Roman" w:cs="Times New Roman"/>
        </w:rPr>
      </w:pPr>
      <w:r w:rsidRPr="00B06341">
        <w:rPr>
          <w:rFonts w:ascii="Times New Roman" w:hAnsi="Times New Roman" w:cs="Times New Roman"/>
        </w:rPr>
        <w:t xml:space="preserve">Of course, having reasons to support this particular policy does not mean that this is the preferred policy for addressing some of the complex social and economic challenges of today. Different ideological groups might see UBI only as a second or third best solution to the problems they want to tackle. </w:t>
      </w:r>
      <w:r w:rsidRPr="00B06341">
        <w:rPr>
          <w:rFonts w:ascii="Times New Roman" w:hAnsi="Times New Roman" w:cs="Times New Roman"/>
        </w:rPr>
        <w:lastRenderedPageBreak/>
        <w:t xml:space="preserve">As such, while UBI may not be the first option policy for all to address issues of economic security, </w:t>
      </w:r>
      <w:r w:rsidRPr="00B06341">
        <w:rPr>
          <w:rStyle w:val="Emphasis"/>
          <w:rFonts w:ascii="Times New Roman" w:hAnsi="Times New Roman" w:cs="Times New Roman"/>
        </w:rPr>
        <w:t>it may be one of the rare policies that individuals with differing political beliefs may be able to agree on in the end.</w:t>
      </w:r>
    </w:p>
    <w:p w14:paraId="5DA6194E" w14:textId="77777777" w:rsidR="00C307C2" w:rsidRPr="00B06341" w:rsidRDefault="00C307C2" w:rsidP="00C307C2">
      <w:pPr>
        <w:pStyle w:val="Heading3"/>
        <w:rPr>
          <w:rFonts w:ascii="Times New Roman" w:hAnsi="Times New Roman" w:cs="Times New Roman"/>
        </w:rPr>
      </w:pPr>
      <w:bookmarkStart w:id="104" w:name="_Toc140420879"/>
      <w:r w:rsidRPr="00B06341">
        <w:rPr>
          <w:rFonts w:ascii="Times New Roman" w:hAnsi="Times New Roman" w:cs="Times New Roman"/>
        </w:rPr>
        <w:t>Republicans Support UBI</w:t>
      </w:r>
      <w:bookmarkEnd w:id="104"/>
    </w:p>
    <w:p w14:paraId="4825B414" w14:textId="77777777" w:rsidR="00C307C2" w:rsidRPr="00B06341" w:rsidRDefault="00C307C2" w:rsidP="00C307C2">
      <w:pPr>
        <w:rPr>
          <w:rFonts w:ascii="Times New Roman" w:hAnsi="Times New Roman" w:cs="Times New Roman"/>
        </w:rPr>
      </w:pPr>
    </w:p>
    <w:p w14:paraId="697A4EEF"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No backlash – prominent Republicans support basic income</w:t>
      </w:r>
    </w:p>
    <w:p w14:paraId="143327B4"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Yeung, Emory Political Science PhD candidate, 22</w:t>
      </w:r>
    </w:p>
    <w:p w14:paraId="0986E80E"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[Eddy, 10/19/22, Political Behavior, “Can Conservatives Be Persuaded? Framing Effects on Support for Universal Basic Income in the US”, </w:t>
      </w:r>
      <w:hyperlink r:id="rId228" w:history="1">
        <w:r w:rsidRPr="00B06341">
          <w:rPr>
            <w:rStyle w:val="Hyperlink"/>
            <w:rFonts w:ascii="Times New Roman" w:hAnsi="Times New Roman" w:cs="Times New Roman"/>
          </w:rPr>
          <w:t>https://link.springer.com/article/10.1007/s11109-022-09824-z</w:t>
        </w:r>
      </w:hyperlink>
      <w:r w:rsidRPr="00B06341">
        <w:rPr>
          <w:rFonts w:ascii="Times New Roman" w:hAnsi="Times New Roman" w:cs="Times New Roman"/>
        </w:rPr>
        <w:t>, accessed 7/1/2023, eo]</w:t>
      </w:r>
    </w:p>
    <w:p w14:paraId="1781156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This question is politically relevant. First, the political prospect of UBI hinges on public support for the policy. </w:t>
      </w:r>
      <w:r w:rsidRPr="00B06341">
        <w:rPr>
          <w:rStyle w:val="StyleUnderline"/>
          <w:rFonts w:ascii="Times New Roman" w:hAnsi="Times New Roman" w:cs="Times New Roman"/>
        </w:rPr>
        <w:t>In democracies, public opinion plays an impor- tant role in shaping policy outcomes, particularly in the realm of welfare</w:t>
      </w:r>
      <w:r w:rsidRPr="00B06341">
        <w:rPr>
          <w:rFonts w:ascii="Times New Roman" w:hAnsi="Times New Roman" w:cs="Times New Roman"/>
        </w:rPr>
        <w:t xml:space="preserve"> (Soroka &amp; Wlezien, 2010). This is especially true in the US, where policy changes often require strong backing of the public (Burstein, 2003). Although elites may exert dis- proportionate influence (Bartels, 2008; Gilens, 2012), </w:t>
      </w:r>
      <w:r w:rsidRPr="00B06341">
        <w:rPr>
          <w:rStyle w:val="StyleUnderline"/>
          <w:rFonts w:ascii="Times New Roman" w:hAnsi="Times New Roman" w:cs="Times New Roman"/>
        </w:rPr>
        <w:t>policy attitudes amo</w:t>
      </w:r>
      <w:r w:rsidRPr="00B06341">
        <w:rPr>
          <w:rStyle w:val="StyleUnderline"/>
          <w:rFonts w:ascii="Times New Roman" w:hAnsi="Times New Roman" w:cs="Times New Roman"/>
        </w:rPr>
        <w:lastRenderedPageBreak/>
        <w:t>ng the masses—and across the ideological spectrum</w:t>
      </w:r>
      <w:r w:rsidRPr="00B06341">
        <w:rPr>
          <w:rFonts w:ascii="Times New Roman" w:hAnsi="Times New Roman" w:cs="Times New Roman"/>
        </w:rPr>
        <w:t xml:space="preserve"> (Caughey &amp; Warshaw, 2018; Erikson et al., 1993; Lax &amp; Phillips, 2012)—also matter (Canes-Wrone, 2015; Kelly &amp; Enns, 2010). Thus, the political feasibility of UBI is a function of political support from the masses, including conservatives.1</w:t>
      </w:r>
    </w:p>
    <w:p w14:paraId="4E1E4890"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Second, UBI has been endorsed by various conservative figures, especially in the US. Historically, the conservative economist Milton Friedman and former President Richard Nixon were strong proponents of a basic income or negative income tax. More recently, conservative Senators Marco Rubio and Mitt Romney, as well as for- mer Congressman Paul Ryan, proposed welfare policies that are very close to UBI. Additionally, the Alaska Permanent Dividend—an unconditional cash transfer paid to Alaska residents annually—was introduced by Republican Governor Jay Ham- mond and has been championed by conservative governors since then</w:t>
      </w:r>
      <w:r w:rsidRPr="00B06341">
        <w:rPr>
          <w:rFonts w:ascii="Times New Roman" w:hAnsi="Times New Roman" w:cs="Times New Roman"/>
        </w:rPr>
        <w:t>.</w:t>
      </w:r>
    </w:p>
    <w:p w14:paraId="7AD28EBB" w14:textId="77777777" w:rsidR="00C307C2" w:rsidRPr="00B06341" w:rsidRDefault="00C307C2" w:rsidP="00C307C2">
      <w:pPr>
        <w:rPr>
          <w:rFonts w:ascii="Times New Roman" w:hAnsi="Times New Roman" w:cs="Times New Roman"/>
          <w:u w:val="single"/>
        </w:rPr>
      </w:pPr>
      <w:r w:rsidRPr="00B06341">
        <w:rPr>
          <w:rStyle w:val="StyleUnderline"/>
          <w:rFonts w:ascii="Times New Roman" w:hAnsi="Times New Roman" w:cs="Times New Roman"/>
        </w:rPr>
        <w:t>UBI receives political endorsement from conservative figures because it has unique features that conform to the conservative ideology</w:t>
      </w:r>
      <w:r w:rsidRPr="00B06341">
        <w:rPr>
          <w:rFonts w:ascii="Times New Roman" w:hAnsi="Times New Roman" w:cs="Times New Roman"/>
        </w:rPr>
        <w:t xml:space="preserve">. A nonmeans-tested pol- icy, UBI replaces other existing welfare programs that typically require more target- ing efforts. </w:t>
      </w:r>
      <w:r w:rsidRPr="00B06341">
        <w:rPr>
          <w:rStyle w:val="StyleUnderline"/>
          <w:rFonts w:ascii="Times New Roman" w:hAnsi="Times New Roman" w:cs="Times New Roman"/>
        </w:rPr>
        <w:t xml:space="preserve">Thus, it contrasts with other large-scale, means-tested welfare policies such as public housing and temporary assistance for needy families (TANF), which typically receive meager support from conservatives due to their opposition to big </w:t>
      </w:r>
      <w:r w:rsidRPr="00B06341">
        <w:rPr>
          <w:rFonts w:ascii="Times New Roman" w:hAnsi="Times New Roman" w:cs="Times New Roman"/>
        </w:rPr>
        <w:t>government (McClosky &amp; John, 1984). To the extent that UBI reduces bureaucracy and limits government by replacing administratively costly welfare programs, it fits the conservative ideal of laissez-faire and individualism (Feldman &amp; Zaller, 1992).</w:t>
      </w:r>
    </w:p>
    <w:p w14:paraId="7ABA94A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Leveraging such unique features, I design a framing experiment that highlights the key components of UBI that fit the conservative ideology. Specifically, I ran- domly expose respondents to one of two frames: (1) </w:t>
      </w:r>
      <w:r w:rsidRPr="00B06341">
        <w:rPr>
          <w:rStyle w:val="StyleUnderline"/>
          <w:rFonts w:ascii="Times New Roman" w:hAnsi="Times New Roman" w:cs="Times New Roman"/>
        </w:rPr>
        <w:t>an equalizing-opportunity frame which emphasizes that UBI creates a level playing field and promotes self- responsibility, or (2) a limiting-government frame which highlights UBI as a policy that limits government and reduces bureaucracy</w:t>
      </w:r>
      <w:r w:rsidRPr="00B06341">
        <w:rPr>
          <w:rFonts w:ascii="Times New Roman" w:hAnsi="Times New Roman" w:cs="Times New Roman"/>
        </w:rPr>
        <w:t>. The frames are carefully designed to omit several variables, particularly partisanship and race. This helps to preempt partisan bias (Bullock &amp; Lenz, 2019; Jerit &amp; Barabas, 2012) and racial priming (Hutchings &amp; Jardina, 2009; Mendelberg, 2008), which may confound framing effects. Thus, my design allows me to zero in on the impact of framing. Using these carefully devised, ideologically based frames, I conduct an experiment in the US to investigate how they shape conservatives’ support for UBI.</w:t>
      </w:r>
    </w:p>
    <w:p w14:paraId="62E54964"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Republicans will support the aff, they see it as a replacement for welfare</w:t>
      </w:r>
    </w:p>
    <w:p w14:paraId="113D7E3D"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Battistoni Yale Political Science PhD candidate, 17</w:t>
      </w:r>
    </w:p>
    <w:p w14:paraId="7F2095C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[Alyssa, Spring 2017, Dissent Magazine, “The False Promise of Universal Basic Income”, </w:t>
      </w:r>
      <w:hyperlink r:id="rId229" w:history="1">
        <w:r w:rsidRPr="00B06341">
          <w:rPr>
            <w:rStyle w:val="Hyperlink"/>
            <w:rFonts w:ascii="Times New Roman" w:hAnsi="Times New Roman" w:cs="Times New Roman"/>
          </w:rPr>
          <w:t>https://www.dissentmagazine.org/article/false-promise-universal-basic-income-andy-stern-ruger-bregman/</w:t>
        </w:r>
      </w:hyperlink>
      <w:r w:rsidRPr="00B06341">
        <w:rPr>
          <w:rFonts w:ascii="Times New Roman" w:hAnsi="Times New Roman" w:cs="Times New Roman"/>
        </w:rPr>
        <w:t>, accessed 7/3/2023, eo]</w:t>
      </w:r>
    </w:p>
    <w:p w14:paraId="201E7578" w14:textId="77777777" w:rsidR="00C307C2" w:rsidRPr="00B06341" w:rsidRDefault="00C307C2" w:rsidP="00C307C2">
      <w:pPr>
        <w:rPr>
          <w:rStyle w:val="Style13ptBold"/>
          <w:rFonts w:ascii="Times New Roman" w:hAnsi="Times New Roman" w:cs="Times New Roman"/>
        </w:rPr>
      </w:pPr>
    </w:p>
    <w:p w14:paraId="4B8D3A6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One version functions as a kind of noblesse oblige—a handout to the unfortunates being made obsolete by robots smarter and more efficient than they are. </w:t>
      </w:r>
      <w:r w:rsidRPr="00B06341">
        <w:rPr>
          <w:rStyle w:val="StyleUnderline"/>
          <w:rFonts w:ascii="Times New Roman" w:hAnsi="Times New Roman" w:cs="Times New Roman"/>
        </w:rPr>
        <w:t>Another version aspires to egalitarian universalism and challenges the legitimacy of privately accumulated wealth. There’s a version that sees UBI as the spark for a generation of entrepreneurs, and another that simply attempts to stave off a revolt of the precarious masses.</w:t>
      </w:r>
    </w:p>
    <w:p w14:paraId="0406A25E"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Basic income is therefore often posited as a post-ideological solution suited to a new era of politics: </w:t>
      </w:r>
      <w:r w:rsidRPr="00B06341">
        <w:rPr>
          <w:rStyle w:val="StyleUnderline"/>
          <w:rFonts w:ascii="Times New Roman" w:hAnsi="Times New Roman" w:cs="Times New Roman"/>
        </w:rPr>
        <w:t>the odd confluence of interest from the left and right tends to be read as a sign that political positions should be eschewed in favor of rational compromise. But UBI’s cross-ideological appeal is the bug, not the feature</w:t>
      </w:r>
      <w:r w:rsidRPr="00B06341">
        <w:rPr>
          <w:rFonts w:ascii="Times New Roman" w:hAnsi="Times New Roman" w:cs="Times New Roman"/>
        </w:rPr>
        <w:t xml:space="preserve">. Because </w:t>
      </w:r>
      <w:r w:rsidRPr="00B06341">
        <w:rPr>
          <w:rStyle w:val="StyleUnderline"/>
          <w:rFonts w:ascii="Times New Roman" w:hAnsi="Times New Roman" w:cs="Times New Roman"/>
        </w:rPr>
        <w:t>basic income is politically ambiguous, it also has the potential to act as a Trojan horse for the left or right</w:t>
      </w:r>
      <w:r w:rsidRPr="00B06341">
        <w:rPr>
          <w:rFonts w:ascii="Times New Roman" w:hAnsi="Times New Roman" w:cs="Times New Roman"/>
        </w:rPr>
        <w:t xml:space="preserve">: </w:t>
      </w:r>
      <w:r w:rsidRPr="00B06341">
        <w:rPr>
          <w:rStyle w:val="StyleUnderline"/>
          <w:rFonts w:ascii="Times New Roman" w:hAnsi="Times New Roman" w:cs="Times New Roman"/>
        </w:rPr>
        <w:t>left critics fret that it will serve as a vehicle for dissolving the remains of the welfare state</w:t>
      </w:r>
      <w:r w:rsidRPr="00B06341">
        <w:rPr>
          <w:rFonts w:ascii="Times New Roman" w:hAnsi="Times New Roman" w:cs="Times New Roman"/>
        </w:rPr>
        <w:t xml:space="preserve">, while proponents herald it as the “capitalist road to communism.” The </w:t>
      </w:r>
      <w:r w:rsidRPr="00B06341">
        <w:rPr>
          <w:rStyle w:val="StyleUnderline"/>
          <w:rFonts w:ascii="Times New Roman" w:hAnsi="Times New Roman" w:cs="Times New Roman"/>
        </w:rPr>
        <w:t>version of basic income we get will depend, more than policies with a clearer ideological valence, on the political forces that shape it.</w:t>
      </w:r>
    </w:p>
    <w:p w14:paraId="0D8FA9EC"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Which is why the prospect of pushing for basic income </w:t>
      </w:r>
      <w:r w:rsidRPr="00B06341">
        <w:rPr>
          <w:rFonts w:ascii="Times New Roman" w:hAnsi="Times New Roman" w:cs="Times New Roman"/>
        </w:rPr>
        <w:lastRenderedPageBreak/>
        <w:t>in the United States right now—when the right controls everything—should be cause for alarm: UBI’s supporters on the left should proceed with caution.</w:t>
      </w:r>
    </w:p>
    <w:p w14:paraId="5B7677EF"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But that doesn</w:t>
      </w:r>
      <w:r w:rsidRPr="00B06341">
        <w:rPr>
          <w:rFonts w:ascii="Times New Roman" w:hAnsi="Times New Roman" w:cs="Times New Roman"/>
        </w:rPr>
        <w:lastRenderedPageBreak/>
        <w:t>’t mean basic income is a lost cause. To the contrary, capitalism’s inability to provide a means of making a decent living for the over 7 billion people currently alive is one of its most glaring defects—and one of the most significant opportunities for the left to offer an alternative. A universal basic income, though not the only answer, might point us in the right direction.</w:t>
      </w:r>
    </w:p>
    <w:p w14:paraId="6AE3E450" w14:textId="77777777" w:rsidR="00C307C2" w:rsidRPr="00B06341" w:rsidRDefault="00C307C2" w:rsidP="00C307C2">
      <w:pPr>
        <w:rPr>
          <w:rStyle w:val="StyleUnderline"/>
          <w:rFonts w:ascii="Times New Roman" w:hAnsi="Times New Roman" w:cs="Times New Roman"/>
        </w:rPr>
      </w:pPr>
    </w:p>
    <w:p w14:paraId="43BABEC2" w14:textId="77777777" w:rsidR="00C307C2" w:rsidRPr="00B06341" w:rsidRDefault="00C307C2" w:rsidP="00C307C2">
      <w:pPr>
        <w:pStyle w:val="Heading2"/>
        <w:rPr>
          <w:rFonts w:ascii="Times New Roman" w:hAnsi="Times New Roman" w:cs="Times New Roman"/>
        </w:rPr>
      </w:pPr>
      <w:bookmarkStart w:id="105" w:name="_Toc140420880"/>
      <w:r w:rsidRPr="00B06341">
        <w:rPr>
          <w:rFonts w:ascii="Times New Roman" w:hAnsi="Times New Roman" w:cs="Times New Roman"/>
        </w:rPr>
        <w:t>Jobs Guarantee Link Answers</w:t>
      </w:r>
      <w:bookmarkEnd w:id="105"/>
    </w:p>
    <w:p w14:paraId="6E34EF51" w14:textId="77777777" w:rsidR="00C307C2" w:rsidRPr="00B06341" w:rsidRDefault="00C307C2" w:rsidP="00C307C2">
      <w:pPr>
        <w:rPr>
          <w:rFonts w:ascii="Times New Roman" w:hAnsi="Times New Roman" w:cs="Times New Roman"/>
        </w:rPr>
      </w:pPr>
    </w:p>
    <w:p w14:paraId="7FCDE444" w14:textId="77777777" w:rsidR="00C307C2" w:rsidRPr="00B06341" w:rsidRDefault="00C307C2" w:rsidP="00C307C2">
      <w:pPr>
        <w:pStyle w:val="Heading3"/>
        <w:rPr>
          <w:rFonts w:ascii="Times New Roman" w:hAnsi="Times New Roman" w:cs="Times New Roman"/>
        </w:rPr>
      </w:pPr>
      <w:bookmarkStart w:id="106" w:name="_Toc140420881"/>
      <w:r w:rsidRPr="00B06341">
        <w:rPr>
          <w:rFonts w:ascii="Times New Roman" w:hAnsi="Times New Roman" w:cs="Times New Roman"/>
        </w:rPr>
        <w:t>Job Guarantee Popular</w:t>
      </w:r>
      <w:bookmarkEnd w:id="106"/>
    </w:p>
    <w:p w14:paraId="18BB0FFF" w14:textId="77777777" w:rsidR="00C307C2" w:rsidRPr="00B06341" w:rsidRDefault="00C307C2" w:rsidP="00C307C2">
      <w:pPr>
        <w:rPr>
          <w:rFonts w:ascii="Times New Roman" w:hAnsi="Times New Roman" w:cs="Times New Roman"/>
        </w:rPr>
      </w:pPr>
    </w:p>
    <w:p w14:paraId="5B6176E3"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Jobs guarantee popular with Dems and GOP – Backlash unlikely</w:t>
      </w:r>
    </w:p>
    <w:p w14:paraId="451AC6B8"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Rader, Christopher Newport University Political Science Professor &amp; Guadron, Data Analyst, 6-15-23</w:t>
      </w:r>
    </w:p>
    <w:p w14:paraId="2F465C0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[Katie Rader, Carissa Guadron, 6-15-23, The Nation, </w:t>
      </w:r>
      <w:r w:rsidRPr="00B06341">
        <w:rPr>
          <w:rFonts w:ascii="Times New Roman" w:eastAsia="Times New Roman" w:hAnsi="Times New Roman" w:cs="Times New Roman"/>
          <w:color w:val="000000"/>
          <w:lang w:eastAsia="zh-CN"/>
        </w:rPr>
        <w:t>“What Running on a Jobs Guarantee Could Mean fo</w:t>
      </w:r>
      <w:r w:rsidRPr="00B06341">
        <w:rPr>
          <w:rFonts w:ascii="Times New Roman" w:eastAsia="Times New Roman" w:hAnsi="Times New Roman" w:cs="Times New Roman"/>
          <w:color w:val="000000"/>
          <w:lang w:eastAsia="zh-CN"/>
        </w:rPr>
        <w:lastRenderedPageBreak/>
        <w:t>r Democrat</w:t>
      </w:r>
      <w:r w:rsidRPr="00B06341">
        <w:rPr>
          <w:rFonts w:ascii="Times New Roman" w:eastAsia="Times New Roman" w:hAnsi="Times New Roman" w:cs="Times New Roman"/>
          <w:color w:val="000000"/>
          <w:lang w:eastAsia="zh-CN"/>
        </w:rPr>
        <w:lastRenderedPageBreak/>
        <w:t xml:space="preserve">s,” </w:t>
      </w:r>
      <w:hyperlink r:id="rId230" w:history="1">
        <w:r w:rsidRPr="00B06341">
          <w:rPr>
            <w:rStyle w:val="Hyperlink"/>
            <w:rFonts w:ascii="Times New Roman" w:eastAsia="Times New Roman" w:hAnsi="Times New Roman" w:cs="Times New Roman"/>
            <w:lang w:eastAsia="zh-CN"/>
          </w:rPr>
          <w:t>https://www.thenation.com/article/politics/jobs-guarantee-democrats/</w:t>
        </w:r>
      </w:hyperlink>
      <w:r w:rsidRPr="00B06341">
        <w:rPr>
          <w:rFonts w:ascii="Times New Roman" w:eastAsia="Times New Roman" w:hAnsi="Times New Roman" w:cs="Times New Roman"/>
          <w:color w:val="000000"/>
          <w:lang w:eastAsia="zh-CN"/>
        </w:rPr>
        <w:t>, 6/30/23, EJ]</w:t>
      </w:r>
    </w:p>
    <w:p w14:paraId="39457AEB"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rPr>
        <w:t xml:space="preserve">In fact, one of the clearest findings from a new survey launched by the Center for Working Class Politics (CWCP) is the persistence of support for progressive jobs proposals as part of a broader economic strategy. In our first study, titled “Commonsense Solidarity,” we found that candidates who run on bread-and-butter economic issues like jobs policies fare better with working-class voters than candidates that do not. </w:t>
      </w:r>
      <w:r w:rsidRPr="00B06341">
        <w:rPr>
          <w:rStyle w:val="StyleUnderline"/>
          <w:rFonts w:ascii="Times New Roman" w:hAnsi="Times New Roman" w:cs="Times New Roman"/>
        </w:rPr>
        <w:t>In the survey we just launched, “Trump’s Kryptonite,” respondents were given the choice between candidates with a variety of demographic characteristics and policy positions, including two jobs policies: one a more moderate and mainstream jobs proposal, and the other advocating a bold federal jobs guarantee. Both policies were broadly popular across the group of respondents, underscoring the continued importance of jobs policies for American voters.</w:t>
      </w:r>
    </w:p>
    <w:p w14:paraId="3989654F" w14:textId="77777777" w:rsidR="00C307C2" w:rsidRPr="00B06341" w:rsidRDefault="00C307C2" w:rsidP="00C307C2">
      <w:pPr>
        <w:rPr>
          <w:rStyle w:val="StyleUnderline"/>
          <w:rFonts w:ascii="Times New Roman" w:hAnsi="Times New Roman" w:cs="Times New Roman"/>
        </w:rPr>
      </w:pPr>
      <w:r w:rsidRPr="00B06341">
        <w:rPr>
          <w:rStyle w:val="StyleUnderline"/>
          <w:rFonts w:ascii="Times New Roman" w:hAnsi="Times New Roman" w:cs="Times New Roman"/>
        </w:rPr>
        <w:t xml:space="preserve">Democrats, regardless of class, </w:t>
      </w:r>
      <w:r w:rsidRPr="00B06341">
        <w:rPr>
          <w:rStyle w:val="Emphasis"/>
          <w:rFonts w:ascii="Times New Roman" w:hAnsi="Times New Roman" w:cs="Times New Roman"/>
        </w:rPr>
        <w:t>overwhelmingly</w:t>
      </w:r>
      <w:r w:rsidRPr="00B06341">
        <w:rPr>
          <w:rStyle w:val="StyleUnderline"/>
          <w:rFonts w:ascii="Times New Roman" w:hAnsi="Times New Roman" w:cs="Times New Roman"/>
        </w:rPr>
        <w:t xml:space="preserve"> supported the federal jobs guarantee</w:t>
      </w:r>
      <w:r w:rsidRPr="00B06341">
        <w:rPr>
          <w:rFonts w:ascii="Times New Roman" w:hAnsi="Times New Roman" w:cs="Times New Roman"/>
        </w:rPr>
        <w:t xml:space="preserve"> in our survey </w:t>
      </w:r>
      <w:r w:rsidRPr="00B06341">
        <w:rPr>
          <w:rStyle w:val="StyleUnderline"/>
          <w:rFonts w:ascii="Times New Roman" w:hAnsi="Times New Roman" w:cs="Times New Roman"/>
        </w:rPr>
        <w:t>by a margin of nearly four to one, signaling the popularity of this proposal across the Democratic base.</w:t>
      </w:r>
      <w:r w:rsidRPr="00B06341">
        <w:rPr>
          <w:rFonts w:ascii="Times New Roman" w:hAnsi="Times New Roman" w:cs="Times New Roman"/>
        </w:rPr>
        <w:t xml:space="preserve"> But our results revealed important differences in support for these policies based on the pa</w:t>
      </w:r>
      <w:r w:rsidRPr="00B06341">
        <w:rPr>
          <w:rFonts w:ascii="Times New Roman" w:hAnsi="Times New Roman" w:cs="Times New Roman"/>
        </w:rPr>
        <w:lastRenderedPageBreak/>
        <w:t xml:space="preserve">rty and class of respondents. First, and most significantly, while both policies were popular across the pool of respondents, </w:t>
      </w:r>
      <w:r w:rsidRPr="00B06341">
        <w:rPr>
          <w:rStyle w:val="StyleUnderline"/>
          <w:rFonts w:ascii="Times New Roman" w:hAnsi="Times New Roman" w:cs="Times New Roman"/>
        </w:rPr>
        <w:t xml:space="preserve">the progressive jobs guarantee was most popular among working-class respondents—and not just those who identified as Democrats but also working-class independents and </w:t>
      </w:r>
      <w:r w:rsidRPr="00B06341">
        <w:rPr>
          <w:rStyle w:val="Emphasis"/>
          <w:rFonts w:ascii="Times New Roman" w:hAnsi="Times New Roman" w:cs="Times New Roman"/>
        </w:rPr>
        <w:t>Republicans</w:t>
      </w:r>
      <w:r w:rsidRPr="00B06341">
        <w:rPr>
          <w:rStyle w:val="StyleUnderline"/>
          <w:rFonts w:ascii="Times New Roman" w:hAnsi="Times New Roman" w:cs="Times New Roman"/>
        </w:rPr>
        <w:t xml:space="preserve"> as well</w:t>
      </w:r>
      <w:r w:rsidRPr="00B06341">
        <w:rPr>
          <w:rFonts w:ascii="Times New Roman" w:hAnsi="Times New Roman" w:cs="Times New Roman"/>
        </w:rPr>
        <w:t>. Importantly, working-class people from either party were more likely to prefer progressive economic policies than their middle- and upper-class counterparts. Work</w:t>
      </w:r>
      <w:r w:rsidRPr="00B06341">
        <w:rPr>
          <w:rFonts w:ascii="Times New Roman" w:hAnsi="Times New Roman" w:cs="Times New Roman"/>
        </w:rPr>
        <w:lastRenderedPageBreak/>
        <w:t xml:space="preserve">ing-class independents were also much more likely to support a jobs guarantee than middle-class independents by as much as 20 percentage points. </w:t>
      </w:r>
      <w:r w:rsidRPr="00B06341">
        <w:rPr>
          <w:rStyle w:val="StyleUnderline"/>
          <w:rFonts w:ascii="Times New Roman" w:hAnsi="Times New Roman" w:cs="Times New Roman"/>
        </w:rPr>
        <w:t xml:space="preserve">Not only did some Republicans and independents respond favorably to this policy, but the jobs guarantee was also the only economic policy proposal viewed positively by respondents across </w:t>
      </w:r>
      <w:r w:rsidRPr="00B06341">
        <w:rPr>
          <w:rStyle w:val="Emphasis"/>
          <w:rFonts w:ascii="Times New Roman" w:hAnsi="Times New Roman" w:cs="Times New Roman"/>
        </w:rPr>
        <w:t>all parties</w:t>
      </w:r>
      <w:r w:rsidRPr="00B06341">
        <w:rPr>
          <w:rFonts w:ascii="Times New Roman" w:hAnsi="Times New Roman" w:cs="Times New Roman"/>
        </w:rPr>
        <w:t xml:space="preserve">, </w:t>
      </w:r>
      <w:r w:rsidRPr="00B06341">
        <w:rPr>
          <w:rStyle w:val="StyleUnderline"/>
          <w:rFonts w:ascii="Times New Roman" w:hAnsi="Times New Roman" w:cs="Times New Roman"/>
        </w:rPr>
        <w:t>which could indicate that it is less likely to generate electoral backlash for a political candidate in a competitive district. In fact, we found that even in the face of Republican opposition messaging, broad support for a jobs guarantee actually increased slightly.</w:t>
      </w:r>
    </w:p>
    <w:p w14:paraId="67005CAA" w14:textId="77777777" w:rsidR="00C307C2" w:rsidRPr="00B06341" w:rsidRDefault="00C307C2" w:rsidP="00C307C2">
      <w:pPr>
        <w:rPr>
          <w:rStyle w:val="StyleUnderline"/>
          <w:rFonts w:ascii="Times New Roman" w:hAnsi="Times New Roman" w:cs="Times New Roman"/>
        </w:rPr>
      </w:pPr>
    </w:p>
    <w:bookmarkStart w:id="107" w:name="_Toc140420882"/>
    <w:p w14:paraId="13EFE537" w14:textId="77777777" w:rsidR="00C307C2" w:rsidRPr="00B06341" w:rsidRDefault="00C307C2" w:rsidP="00C307C2">
      <w:pPr>
        <w:pStyle w:val="Heading3"/>
        <w:rPr>
          <w:rStyle w:val="StyleUnderline"/>
          <w:rFonts w:ascii="Times New Roman" w:hAnsi="Times New Roman" w:cs="Times New Roman"/>
          <w:sz w:val="30"/>
          <w:szCs w:val="30"/>
        </w:rPr>
      </w:pPr>
      <w:sdt>
        <w:sdtPr>
          <w:rPr>
            <w:rFonts w:ascii="Times New Roman" w:hAnsi="Times New Roman" w:cs="Times New Roman"/>
            <w:sz w:val="22"/>
          </w:rPr>
          <w:tag w:val="goog_rdk_24"/>
          <w:id w:val="-796066671"/>
        </w:sdtPr>
        <w:sdtContent/>
      </w:sdt>
      <w:r w:rsidRPr="00B06341">
        <w:rPr>
          <w:rStyle w:val="StyleUnderline"/>
          <w:rFonts w:ascii="Times New Roman" w:hAnsi="Times New Roman" w:cs="Times New Roman"/>
          <w:sz w:val="30"/>
          <w:szCs w:val="30"/>
        </w:rPr>
        <w:t>Jobs Guarantee Popular</w:t>
      </w:r>
      <w:bookmarkEnd w:id="107"/>
    </w:p>
    <w:p w14:paraId="75392154"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 xml:space="preserve">Bipartisan support for the federal jobs guarantee post-covid. </w:t>
      </w:r>
    </w:p>
    <w:p w14:paraId="2BC0961E"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 xml:space="preserve">Smith, </w:t>
      </w:r>
      <w:sdt>
        <w:sdtPr>
          <w:rPr>
            <w:rFonts w:ascii="Times New Roman" w:hAnsi="Times New Roman" w:cs="Times New Roman"/>
          </w:rPr>
          <w:tag w:val="goog_rdk_4"/>
          <w:id w:val="1560823190"/>
        </w:sdtPr>
        <w:sdtContent/>
      </w:sdt>
      <w:sdt>
        <w:sdtPr>
          <w:rPr>
            <w:rFonts w:ascii="Times New Roman" w:hAnsi="Times New Roman" w:cs="Times New Roman"/>
          </w:rPr>
          <w:tag w:val="goog_rdk_11"/>
          <w:id w:val="-558323817"/>
        </w:sdtPr>
        <w:sdtContent/>
      </w:sdt>
      <w:sdt>
        <w:sdtPr>
          <w:rPr>
            <w:rFonts w:ascii="Times New Roman" w:hAnsi="Times New Roman" w:cs="Times New Roman"/>
          </w:rPr>
          <w:tag w:val="goog_rdk_19"/>
          <w:id w:val="1345599782"/>
        </w:sdtPr>
        <w:sdtContent/>
      </w:sdt>
      <w:r w:rsidRPr="00B06341">
        <w:rPr>
          <w:rStyle w:val="Style13ptBold"/>
          <w:rFonts w:ascii="Times New Roman" w:hAnsi="Times New Roman" w:cs="Times New Roman"/>
        </w:rPr>
        <w:t>Prism Writer, 22</w:t>
      </w:r>
    </w:p>
    <w:p w14:paraId="164BC774" w14:textId="11348835"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[Trevor Smith, </w:t>
      </w:r>
      <w:sdt>
        <w:sdtPr>
          <w:rPr>
            <w:rFonts w:ascii="Times New Roman" w:hAnsi="Times New Roman" w:cs="Times New Roman"/>
          </w:rPr>
          <w:tag w:val="goog_rdk_5"/>
          <w:id w:val="-347177748"/>
        </w:sdtPr>
        <w:sdtContent/>
      </w:sdt>
      <w:sdt>
        <w:sdtPr>
          <w:rPr>
            <w:rFonts w:ascii="Times New Roman" w:hAnsi="Times New Roman" w:cs="Times New Roman"/>
          </w:rPr>
          <w:tag w:val="goog_rdk_12"/>
          <w:id w:val="-900977472"/>
        </w:sdtPr>
        <w:sdtContent/>
      </w:sdt>
      <w:sdt>
        <w:sdtPr>
          <w:rPr>
            <w:rFonts w:ascii="Times New Roman" w:hAnsi="Times New Roman" w:cs="Times New Roman"/>
          </w:rPr>
          <w:tag w:val="goog_rdk_20"/>
          <w:id w:val="153115636"/>
        </w:sdtPr>
        <w:sdtContent/>
      </w:sdt>
      <w:r w:rsidRPr="00B06341">
        <w:rPr>
          <w:rFonts w:ascii="Times New Roman" w:hAnsi="Times New Roman" w:cs="Times New Roman"/>
        </w:rPr>
        <w:t>1-21-22, Prism, “BIPOC workers won’t see ‘full employment’ without a federal jobs guarantee,”</w:t>
      </w:r>
      <w:r w:rsidR="002063E2" w:rsidRPr="00B06341">
        <w:rPr>
          <w:rFonts w:ascii="Times New Roman" w:hAnsi="Times New Roman" w:cs="Times New Roman"/>
        </w:rPr>
        <w:t xml:space="preserve"> </w:t>
      </w:r>
      <w:hyperlink r:id="rId231" w:history="1">
        <w:r w:rsidRPr="00B06341">
          <w:rPr>
            <w:rStyle w:val="Hyperlink"/>
            <w:rFonts w:ascii="Times New Roman" w:hAnsi="Times New Roman" w:cs="Times New Roman"/>
          </w:rPr>
          <w:t>https://prismreports.org/2022/01/21/bipoc-workers-wont-see-full-employment-without-a-federal-jobs-guarantee/</w:t>
        </w:r>
      </w:hyperlink>
      <w:r w:rsidRPr="00B06341">
        <w:rPr>
          <w:rFonts w:ascii="Times New Roman" w:hAnsi="Times New Roman" w:cs="Times New Roman"/>
        </w:rPr>
        <w:t>, accessed 7/3/23, EJ]</w:t>
      </w:r>
    </w:p>
    <w:p w14:paraId="742F7CB6" w14:textId="77777777" w:rsidR="00C307C2" w:rsidRPr="00B06341" w:rsidRDefault="00C307C2" w:rsidP="00C307C2">
      <w:pPr>
        <w:rPr>
          <w:rFonts w:ascii="Times New Roman" w:hAnsi="Times New Roman" w:cs="Times New Roman"/>
        </w:rPr>
      </w:pPr>
    </w:p>
    <w:p w14:paraId="34A85964" w14:textId="77777777" w:rsidR="0000658D" w:rsidRPr="00B06341" w:rsidRDefault="00C307C2" w:rsidP="00C307C2">
      <w:pPr>
        <w:rPr>
          <w:rFonts w:ascii="Times New Roman" w:hAnsi="Times New Roman" w:cs="Times New Roman"/>
        </w:rPr>
      </w:pPr>
      <w:r w:rsidRPr="00B06341">
        <w:rPr>
          <w:rFonts w:ascii="Times New Roman" w:hAnsi="Times New Roman" w:cs="Times New Roman"/>
        </w:rPr>
        <w:t xml:space="preserve">However, in 80 years following the success of the New Deal, no similarly ambitious and far-reaching jobs program has been implemented, but the time to do so may have finally arrived. While some opponents point to the high cost of such a program, </w:t>
      </w:r>
      <w:r w:rsidRPr="00B06341">
        <w:rPr>
          <w:rStyle w:val="StyleUnderline"/>
          <w:rFonts w:ascii="Times New Roman" w:hAnsi="Times New Roman" w:cs="Times New Roman"/>
        </w:rPr>
        <w:t>recent polls have shown that a Federal Jobs Guarantee has bipartisan support. A September 2020 Data for Progress poll found that 78% of Democrats and 53% of Republicans agreed that a Federal Jobs Guarantee was a viable way for the government to address the economic upheaval wrought by COVID-19</w:t>
      </w:r>
      <w:r w:rsidRPr="00B06341">
        <w:rPr>
          <w:rFonts w:ascii="Times New Roman" w:hAnsi="Times New Roman" w:cs="Times New Roman"/>
        </w:rPr>
        <w:t>. After Democrats regained control of the House in early 2021, Congresswoman Ayanna Pressley introduced a resolution for the federal government to recognize its duty in creating a Federal Jobs Guarantee. The resolution would fulfill the “promise of full employment, ensure a just, equitable recovery, establish a more resilient and inclusive economy, and begin to close racial and gender income gaps,” echoing former President Roosevelt’s thwarted attempts to establish an Economic Bill of Rights and pass the Employment Act of 1946.</w:t>
      </w:r>
    </w:p>
    <w:p w14:paraId="73F2FDC9" w14:textId="77777777" w:rsidR="0000658D" w:rsidRPr="00B06341" w:rsidRDefault="0000658D" w:rsidP="00C307C2">
      <w:pPr>
        <w:rPr>
          <w:rFonts w:ascii="Times New Roman" w:hAnsi="Times New Roman" w:cs="Times New Roman"/>
        </w:rPr>
      </w:pPr>
    </w:p>
    <w:bookmarkStart w:id="108" w:name="_Toc140420883"/>
    <w:p w14:paraId="6183A6F4" w14:textId="397A1789" w:rsidR="00C307C2" w:rsidRPr="00B06341" w:rsidRDefault="00C307C2" w:rsidP="00C307C2">
      <w:pPr>
        <w:pStyle w:val="Heading3"/>
        <w:rPr>
          <w:rFonts w:ascii="Times New Roman" w:hAnsi="Times New Roman" w:cs="Times New Roman"/>
        </w:rPr>
      </w:pPr>
      <w:sdt>
        <w:sdtPr>
          <w:rPr>
            <w:rFonts w:ascii="Times New Roman" w:hAnsi="Times New Roman" w:cs="Times New Roman"/>
            <w:sz w:val="22"/>
          </w:rPr>
          <w:tag w:val="goog_rdk_28"/>
          <w:id w:val="342373285"/>
        </w:sdtPr>
        <w:sdtContent/>
      </w:sdt>
      <w:r w:rsidRPr="00B06341">
        <w:rPr>
          <w:rFonts w:ascii="Times New Roman" w:hAnsi="Times New Roman" w:cs="Times New Roman"/>
        </w:rPr>
        <w:t>Democrats Support Jobs Guarantee</w:t>
      </w:r>
      <w:bookmarkEnd w:id="108"/>
    </w:p>
    <w:p w14:paraId="12A8C179"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Sen. Booker (D-NJ), Rep. Watson Colem</w:t>
      </w:r>
      <w:r w:rsidRPr="00B06341">
        <w:rPr>
          <w:rFonts w:ascii="Times New Roman" w:hAnsi="Times New Roman" w:cs="Times New Roman"/>
        </w:rPr>
        <w:lastRenderedPageBreak/>
        <w:t xml:space="preserve">on (D-NJ), and Ilhan Omar (D-MN) want </w:t>
      </w:r>
      <w:sdt>
        <w:sdtPr>
          <w:rPr>
            <w:rFonts w:ascii="Times New Roman" w:hAnsi="Times New Roman" w:cs="Times New Roman"/>
          </w:rPr>
          <w:tag w:val="goog_rdk_3"/>
          <w:id w:val="-1854952390"/>
        </w:sdtPr>
        <w:sdtContent/>
      </w:sdt>
      <w:sdt>
        <w:sdtPr>
          <w:rPr>
            <w:rFonts w:ascii="Times New Roman" w:hAnsi="Times New Roman" w:cs="Times New Roman"/>
          </w:rPr>
          <w:tag w:val="goog_rdk_10"/>
          <w:id w:val="-1638021769"/>
        </w:sdtPr>
        <w:sdtContent/>
      </w:sdt>
      <w:sdt>
        <w:sdtPr>
          <w:rPr>
            <w:rFonts w:ascii="Times New Roman" w:hAnsi="Times New Roman" w:cs="Times New Roman"/>
          </w:rPr>
          <w:tag w:val="goog_rdk_18"/>
          <w:id w:val="-946086832"/>
        </w:sdtPr>
        <w:sdtContent/>
      </w:sdt>
      <w:sdt>
        <w:sdtPr>
          <w:rPr>
            <w:rFonts w:ascii="Times New Roman" w:hAnsi="Times New Roman" w:cs="Times New Roman"/>
          </w:rPr>
          <w:tag w:val="goog_rdk_27"/>
          <w:id w:val="1275362014"/>
        </w:sdtPr>
        <w:sdtContent/>
      </w:sdt>
      <w:r w:rsidRPr="00B06341">
        <w:rPr>
          <w:rFonts w:ascii="Times New Roman" w:hAnsi="Times New Roman" w:cs="Times New Roman"/>
        </w:rPr>
        <w:t>a federal jobs guarantee</w:t>
      </w:r>
    </w:p>
    <w:p w14:paraId="6F1308D5"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Sen. Booker (D-NJ), 19</w:t>
      </w:r>
    </w:p>
    <w:p w14:paraId="4846D75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[Cory Booker, </w:t>
      </w:r>
      <w:sdt>
        <w:sdtPr>
          <w:rPr>
            <w:rFonts w:ascii="Times New Roman" w:hAnsi="Times New Roman" w:cs="Times New Roman"/>
          </w:rPr>
          <w:tag w:val="goog_rdk_0"/>
          <w:id w:val="-498041321"/>
        </w:sdtPr>
        <w:sdtContent/>
      </w:sdt>
      <w:sdt>
        <w:sdtPr>
          <w:rPr>
            <w:rFonts w:ascii="Times New Roman" w:hAnsi="Times New Roman" w:cs="Times New Roman"/>
          </w:rPr>
          <w:tag w:val="goog_rdk_6"/>
          <w:id w:val="-1685666751"/>
        </w:sdtPr>
        <w:sdtContent/>
      </w:sdt>
      <w:sdt>
        <w:sdtPr>
          <w:rPr>
            <w:rFonts w:ascii="Times New Roman" w:hAnsi="Times New Roman" w:cs="Times New Roman"/>
          </w:rPr>
          <w:tag w:val="goog_rdk_13"/>
          <w:id w:val="1635991544"/>
        </w:sdtPr>
        <w:sdtContent/>
      </w:sdt>
      <w:sdt>
        <w:sdtPr>
          <w:rPr>
            <w:rFonts w:ascii="Times New Roman" w:hAnsi="Times New Roman" w:cs="Times New Roman"/>
          </w:rPr>
          <w:tag w:val="goog_rdk_21"/>
          <w:id w:val="1739974757"/>
        </w:sdtPr>
        <w:sdtContent/>
      </w:sdt>
      <w:r w:rsidRPr="00B06341">
        <w:rPr>
          <w:rFonts w:ascii="Times New Roman" w:hAnsi="Times New Roman" w:cs="Times New Roman"/>
        </w:rPr>
        <w:t xml:space="preserve">9-12-19, Cory Booker, “Sen. Booker, Reps. Watson Coleman and Omar Introduce Bicameral Bill to Create Federal Jobs Guarantee Program,” </w:t>
      </w:r>
      <w:hyperlink r:id="rId232" w:history="1">
        <w:r w:rsidRPr="00B06341">
          <w:rPr>
            <w:rStyle w:val="Hyperlink"/>
            <w:rFonts w:ascii="Times New Roman" w:hAnsi="Times New Roman" w:cs="Times New Roman"/>
          </w:rPr>
          <w:t>https://www.booker.senate.gov/news/press/sen-booker-reps-watson-coleman-and-omar-introduce-bicameral-bill-to-create-federal-jobs-guarantee-program</w:t>
        </w:r>
      </w:hyperlink>
      <w:r w:rsidRPr="00B06341">
        <w:rPr>
          <w:rFonts w:ascii="Times New Roman" w:hAnsi="Times New Roman" w:cs="Times New Roman"/>
        </w:rPr>
        <w:t xml:space="preserve">, accessed </w:t>
      </w:r>
      <w:sdt>
        <w:sdtPr>
          <w:rPr>
            <w:rFonts w:ascii="Times New Roman" w:hAnsi="Times New Roman" w:cs="Times New Roman"/>
          </w:rPr>
          <w:tag w:val="goog_rdk_1"/>
          <w:id w:val="148187170"/>
        </w:sdtPr>
        <w:sdtContent/>
      </w:sdt>
      <w:sdt>
        <w:sdtPr>
          <w:rPr>
            <w:rFonts w:ascii="Times New Roman" w:hAnsi="Times New Roman" w:cs="Times New Roman"/>
          </w:rPr>
          <w:tag w:val="goog_rdk_8"/>
          <w:id w:val="34322387"/>
        </w:sdtPr>
        <w:sdtContent/>
      </w:sdt>
      <w:sdt>
        <w:sdtPr>
          <w:rPr>
            <w:rFonts w:ascii="Times New Roman" w:hAnsi="Times New Roman" w:cs="Times New Roman"/>
          </w:rPr>
          <w:tag w:val="goog_rdk_15"/>
          <w:id w:val="2030838422"/>
        </w:sdtPr>
        <w:sdtContent/>
      </w:sdt>
      <w:sdt>
        <w:sdtPr>
          <w:rPr>
            <w:rFonts w:ascii="Times New Roman" w:hAnsi="Times New Roman" w:cs="Times New Roman"/>
          </w:rPr>
          <w:tag w:val="goog_rdk_23"/>
          <w:id w:val="904030696"/>
        </w:sdtPr>
        <w:sdtContent/>
      </w:sdt>
      <w:r w:rsidRPr="00B06341">
        <w:rPr>
          <w:rFonts w:ascii="Times New Roman" w:hAnsi="Times New Roman" w:cs="Times New Roman"/>
        </w:rPr>
        <w:t xml:space="preserve">7/2/23, EJ] </w:t>
      </w:r>
    </w:p>
    <w:p w14:paraId="60BF866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WASHINGTON, D.C. — </w:t>
      </w:r>
      <w:r w:rsidRPr="00B06341">
        <w:rPr>
          <w:rStyle w:val="StyleUnderline"/>
          <w:rFonts w:ascii="Times New Roman" w:hAnsi="Times New Roman" w:cs="Times New Roman"/>
        </w:rPr>
        <w:t>U.S. Senator Cory Booker (D-NJ), Reps. Bonnie Watson Coleman (D-NJ), and Ilhan Omar (D-MN), today reintroduced ambitious legislation to create a three-year pilot program at the Department of Labor to test the promise and impact of a federal jobs guarantee in up to 15 communities and regions experiencing high unemployment.</w:t>
      </w:r>
      <w:r w:rsidRPr="00B06341">
        <w:rPr>
          <w:rFonts w:ascii="Times New Roman" w:hAnsi="Times New Roman" w:cs="Times New Roman"/>
        </w:rPr>
        <w:t xml:space="preserve"> The Federal Jobs Guarantee Development Act would guarantee that adults in participating communities who want to work can do so, in a job that pays a living wage and provides benefits like health insurance, paid sick leave, and paid family leave. When it was originally introduced in 2018, this was the first federal jobs guarantee legislation ever to be introduced in Congress.</w:t>
      </w:r>
    </w:p>
    <w:p w14:paraId="2E943C44" w14:textId="77777777" w:rsidR="00C307C2" w:rsidRPr="00B06341" w:rsidRDefault="00C307C2" w:rsidP="00C307C2">
      <w:pPr>
        <w:rPr>
          <w:rStyle w:val="Style13ptBold"/>
          <w:rFonts w:ascii="Times New Roman" w:hAnsi="Times New Roman" w:cs="Times New Roman"/>
        </w:rPr>
      </w:pPr>
    </w:p>
    <w:p w14:paraId="07D8D98B" w14:textId="77777777" w:rsidR="00C307C2" w:rsidRPr="00B06341" w:rsidRDefault="00C307C2" w:rsidP="00C307C2">
      <w:pPr>
        <w:pStyle w:val="Heading4"/>
        <w:rPr>
          <w:rStyle w:val="Style13ptBold"/>
          <w:rFonts w:ascii="Times New Roman" w:hAnsi="Times New Roman" w:cs="Times New Roman"/>
          <w:b/>
          <w:bCs w:val="0"/>
        </w:rPr>
      </w:pPr>
      <w:r w:rsidRPr="00B06341">
        <w:rPr>
          <w:rStyle w:val="Style13ptBold"/>
          <w:rFonts w:ascii="Times New Roman" w:hAnsi="Times New Roman" w:cs="Times New Roman"/>
          <w:b/>
        </w:rPr>
        <w:t xml:space="preserve">Sen. Booker (D-NJ) supports </w:t>
      </w:r>
      <w:r w:rsidRPr="00B06341">
        <w:rPr>
          <w:rFonts w:ascii="Times New Roman" w:hAnsi="Times New Roman" w:cs="Times New Roman"/>
        </w:rPr>
        <w:t>federal jobs guarantee</w:t>
      </w:r>
    </w:p>
    <w:p w14:paraId="251E5EFF"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Sen. Booker (D-NJ), 19</w:t>
      </w:r>
    </w:p>
    <w:p w14:paraId="192F2AA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[Cory Booker, </w:t>
      </w:r>
      <w:sdt>
        <w:sdtPr>
          <w:rPr>
            <w:rFonts w:ascii="Times New Roman" w:hAnsi="Times New Roman" w:cs="Times New Roman"/>
          </w:rPr>
          <w:tag w:val="goog_rdk_2"/>
          <w:id w:val="205761210"/>
        </w:sdtPr>
        <w:sdtContent/>
      </w:sdt>
      <w:sdt>
        <w:sdtPr>
          <w:rPr>
            <w:rFonts w:ascii="Times New Roman" w:hAnsi="Times New Roman" w:cs="Times New Roman"/>
          </w:rPr>
          <w:tag w:val="goog_rdk_9"/>
          <w:id w:val="251392956"/>
        </w:sdtPr>
        <w:sdtContent/>
      </w:sdt>
      <w:sdt>
        <w:sdtPr>
          <w:rPr>
            <w:rFonts w:ascii="Times New Roman" w:hAnsi="Times New Roman" w:cs="Times New Roman"/>
          </w:rPr>
          <w:tag w:val="goog_rdk_17"/>
          <w:id w:val="-720671726"/>
        </w:sdtPr>
        <w:sdtContent/>
      </w:sdt>
      <w:sdt>
        <w:sdtPr>
          <w:rPr>
            <w:rFonts w:ascii="Times New Roman" w:hAnsi="Times New Roman" w:cs="Times New Roman"/>
          </w:rPr>
          <w:tag w:val="goog_rdk_26"/>
          <w:id w:val="1141078229"/>
        </w:sdtPr>
        <w:sdtContent/>
      </w:sdt>
      <w:r w:rsidRPr="00B06341">
        <w:rPr>
          <w:rFonts w:ascii="Times New Roman" w:hAnsi="Times New Roman" w:cs="Times New Roman"/>
        </w:rPr>
        <w:t xml:space="preserve">9-12-19, Cory Booker, “Sen. Booker, Reps. Watson Coleman and Omar Introduce Bicameral Bill to Create Federal Jobs Guarantee Program,” </w:t>
      </w:r>
      <w:hyperlink r:id="rId233" w:history="1">
        <w:r w:rsidRPr="00B06341">
          <w:rPr>
            <w:rStyle w:val="Hyperlink"/>
            <w:rFonts w:ascii="Times New Roman" w:hAnsi="Times New Roman" w:cs="Times New Roman"/>
          </w:rPr>
          <w:t>https://www.booker.senate.gov/news/press/sen-booker-reps-watson-coleman-and-omar-introduce-bicameral-bill-to-create-federal-jobs-</w:t>
        </w:r>
        <w:r w:rsidRPr="00B06341">
          <w:rPr>
            <w:rStyle w:val="Hyperlink"/>
            <w:rFonts w:ascii="Times New Roman" w:hAnsi="Times New Roman" w:cs="Times New Roman"/>
          </w:rPr>
          <w:lastRenderedPageBreak/>
          <w:t>guarantee-program</w:t>
        </w:r>
      </w:hyperlink>
      <w:r w:rsidRPr="00B06341">
        <w:rPr>
          <w:rFonts w:ascii="Times New Roman" w:hAnsi="Times New Roman" w:cs="Times New Roman"/>
        </w:rPr>
        <w:t>, accessed 7/2/23, EJ]</w:t>
      </w:r>
    </w:p>
    <w:p w14:paraId="41838C6D" w14:textId="77777777" w:rsidR="00C307C2" w:rsidRPr="00B06341" w:rsidRDefault="00C307C2" w:rsidP="00C307C2">
      <w:pPr>
        <w:rPr>
          <w:rFonts w:ascii="Times New Roman" w:hAnsi="Times New Roman" w:cs="Times New Roman"/>
        </w:rPr>
      </w:pPr>
    </w:p>
    <w:p w14:paraId="6EAF09F0"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 xml:space="preserve"> “Both Martin Luther King, Jr., and President Franklin Roosevelt believed that </w:t>
      </w:r>
      <w:r w:rsidRPr="00B06341">
        <w:rPr>
          <w:rStyle w:val="StyleUnderline"/>
          <w:rFonts w:ascii="Times New Roman" w:hAnsi="Times New Roman" w:cs="Times New Roman"/>
        </w:rPr>
        <w:t>every American had the right to a job, and that government would see to it that every person who wants to work would be able to</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This legislation is an attempt to fulfill that ambitious vision. A federal jobs guarantee is a major investment in our country’s most valuable asset – </w:t>
      </w:r>
      <w:r w:rsidRPr="00B06341">
        <w:rPr>
          <w:rStyle w:val="Emphasis"/>
          <w:rFonts w:ascii="Times New Roman" w:hAnsi="Times New Roman" w:cs="Times New Roman"/>
        </w:rPr>
        <w:t>our workers</w:t>
      </w:r>
      <w:r w:rsidRPr="00B06341">
        <w:rPr>
          <w:rFonts w:ascii="Times New Roman" w:hAnsi="Times New Roman" w:cs="Times New Roman"/>
        </w:rPr>
        <w:t xml:space="preserve"> – by getting them off the sidelines and into the labor force with a living wage and meaningful benefits, like paid sick leave and safe working conditions. </w:t>
      </w:r>
      <w:r w:rsidRPr="00B06341">
        <w:rPr>
          <w:rStyle w:val="StyleUnderline"/>
          <w:rFonts w:ascii="Times New Roman" w:hAnsi="Times New Roman" w:cs="Times New Roman"/>
        </w:rPr>
        <w:t>Addressing the entrenched structural hurdles that hinder workers’ success by offering bold solutions is how we strengthen the working class, grow the economy, and broaden prosperity and dignity for workers in this country,” Senator Booker said.</w:t>
      </w:r>
    </w:p>
    <w:p w14:paraId="4C1D1BF2" w14:textId="77777777" w:rsidR="00C307C2" w:rsidRPr="00B06341" w:rsidRDefault="00C307C2" w:rsidP="00C307C2">
      <w:pPr>
        <w:rPr>
          <w:rFonts w:ascii="Times New Roman" w:hAnsi="Times New Roman" w:cs="Times New Roman"/>
        </w:rPr>
      </w:pPr>
    </w:p>
    <w:p w14:paraId="13C5F227"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Rep. Watson Coleman (D-NJ) supports federal jobs guarantee</w:t>
      </w:r>
    </w:p>
    <w:p w14:paraId="2BE7707A"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Sen. Booker (D-NJ), 19</w:t>
      </w:r>
    </w:p>
    <w:p w14:paraId="68D2B58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[Cory Booker, 9-12-19, Cory Booker, “Sen. Booker, Reps. Watson Coleman and Omar Introduce Bicameral Bill to Create Federal Jobs Guarantee Program,” </w:t>
      </w:r>
      <w:hyperlink r:id="rId234" w:history="1">
        <w:r w:rsidRPr="00B06341">
          <w:rPr>
            <w:rStyle w:val="Hyperlink"/>
            <w:rFonts w:ascii="Times New Roman" w:hAnsi="Times New Roman" w:cs="Times New Roman"/>
          </w:rPr>
          <w:t>https://www.booker.senate.gov/news/press/sen-booker-reps-watson-coleman-and-omar-introduce-bicameral-bill-to-create-federal-jobs-guarantee-program</w:t>
        </w:r>
      </w:hyperlink>
      <w:r w:rsidRPr="00B06341">
        <w:rPr>
          <w:rFonts w:ascii="Times New Roman" w:hAnsi="Times New Roman" w:cs="Times New Roman"/>
        </w:rPr>
        <w:t xml:space="preserve">, accessed 7/2/23, EJ] </w:t>
      </w:r>
    </w:p>
    <w:p w14:paraId="768B31F7"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 xml:space="preserve"> “We have roads and bridges in disrepair, families that can’t find childcare, aging and toxic water infrastructure, and communities paying more for their energy costs than is necessary which means there are plenty of jobs available and unfilled. This is not the result of a lack of people willing to do the work, it’s a gap created because localities cannot afford to pay them. </w:t>
      </w:r>
      <w:r w:rsidRPr="00B06341">
        <w:rPr>
          <w:rStyle w:val="StyleUnderline"/>
          <w:rFonts w:ascii="Times New Roman" w:hAnsi="Times New Roman" w:cs="Times New Roman"/>
        </w:rPr>
        <w:t xml:space="preserve">The Federal Jobs Guarantee Act creates a pilot program for the communities who need it most, giving good paying jobs to people who have suffered while both wages and opportunities have dwindled. The work they’ll do will make tangible improvements in those same communities and reverberate through the national economy,” Rep. Watson Coleman said. </w:t>
      </w:r>
    </w:p>
    <w:p w14:paraId="5508D1D5" w14:textId="77777777" w:rsidR="00C307C2" w:rsidRPr="00B06341" w:rsidRDefault="00C307C2" w:rsidP="00C307C2">
      <w:pPr>
        <w:rPr>
          <w:rFonts w:ascii="Times New Roman" w:hAnsi="Times New Roman" w:cs="Times New Roman"/>
        </w:rPr>
      </w:pPr>
    </w:p>
    <w:p w14:paraId="4E66B105"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Rep. Ilhan Omar (D-MN) supports federal jobs guarantee</w:t>
      </w:r>
    </w:p>
    <w:p w14:paraId="54A1E215"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Sen. Booker (D-NJ), 19</w:t>
      </w:r>
    </w:p>
    <w:p w14:paraId="616B349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[Cory Booker, 9-12-19, Cory Booker, “Sen. Booker, Reps. Watson Coleman and Omar Introduce Bicameral Bill to Create Federal Jobs Guarantee Program,” </w:t>
      </w:r>
      <w:hyperlink r:id="rId235" w:history="1">
        <w:r w:rsidRPr="00B06341">
          <w:rPr>
            <w:rStyle w:val="Hyperlink"/>
            <w:rFonts w:ascii="Times New Roman" w:hAnsi="Times New Roman" w:cs="Times New Roman"/>
          </w:rPr>
          <w:t>https://www.booker.senate.gov/news/press/sen-booker-reps-watson-coleman-and-omar-introduce-bicameral-bill-to-create-federal-jobs-guarantee-program</w:t>
        </w:r>
      </w:hyperlink>
      <w:r w:rsidRPr="00B06341">
        <w:rPr>
          <w:rFonts w:ascii="Times New Roman" w:hAnsi="Times New Roman" w:cs="Times New Roman"/>
        </w:rPr>
        <w:t xml:space="preserve">, 7/2/23, EJ] </w:t>
      </w:r>
    </w:p>
    <w:p w14:paraId="68CD7373" w14:textId="77777777" w:rsidR="00C307C2" w:rsidRPr="00B06341" w:rsidRDefault="00C307C2" w:rsidP="00C307C2">
      <w:pPr>
        <w:rPr>
          <w:rStyle w:val="StyleUnderline"/>
          <w:rFonts w:ascii="Times New Roman" w:hAnsi="Times New Roman" w:cs="Times New Roman"/>
        </w:rPr>
      </w:pPr>
      <w:r w:rsidRPr="00B06341">
        <w:rPr>
          <w:rStyle w:val="StyleUnderline"/>
          <w:rFonts w:ascii="Times New Roman" w:hAnsi="Times New Roman" w:cs="Times New Roman"/>
        </w:rPr>
        <w:t>“In a 21st century America, the ability to find stable work should be a human right. This is not a Democratic or Republican idea—it is an idea that is overwhelmingly popular with the American people. Over a decade after the Great Recession, communities across the country are still suffering from low wages, inconsistent work, and a tax code that prioritizes the needs of the wealthy over working people</w:t>
      </w:r>
      <w:r w:rsidRPr="00B06341">
        <w:rPr>
          <w:rFonts w:ascii="Times New Roman" w:hAnsi="Times New Roman" w:cs="Times New Roman"/>
        </w:rPr>
        <w:t>. If we are going to build an economy that works for everybody, we as a nation have a responsibility to make sure everyone who wants work can find it. In 1968, Dr. Martin Luther King, Jr. called on our government to ‘guarantee a job to all people who want to work and are able to work.</w:t>
      </w:r>
      <w:r w:rsidRPr="00B06341">
        <w:rPr>
          <w:rStyle w:val="StyleUnderline"/>
          <w:rFonts w:ascii="Times New Roman" w:hAnsi="Times New Roman" w:cs="Times New Roman"/>
        </w:rPr>
        <w:t>’ I am proud to join Senator Booker and Representative Bonnie Watson Coleman to make the vision of Dr. King’s vision a reality,” Rep. Omar said.</w:t>
      </w:r>
    </w:p>
    <w:p w14:paraId="2CD2E084" w14:textId="77777777" w:rsidR="00C307C2" w:rsidRPr="00B06341" w:rsidRDefault="00C307C2" w:rsidP="00C307C2">
      <w:pPr>
        <w:rPr>
          <w:rFonts w:ascii="Times New Roman" w:hAnsi="Times New Roman" w:cs="Times New Roman"/>
        </w:rPr>
      </w:pPr>
    </w:p>
    <w:p w14:paraId="30FBE459"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Rep. Pressley (D-MA) supports a job guarantee</w:t>
      </w:r>
    </w:p>
    <w:p w14:paraId="4A73ED3E"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Rep. Pressley Press Release, 21</w:t>
      </w:r>
    </w:p>
    <w:p w14:paraId="5C61453B"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[Ayanna, 2-18-21, Pressley website, “REP. PRESSLEY, ECONOMISTS, ADVOCATES UNVEIL HISTORIC FEDERAL JOB GUARANTEE RESOLUTION,” </w:t>
      </w:r>
      <w:hyperlink r:id="rId236">
        <w:r w:rsidRPr="00B06341">
          <w:rPr>
            <w:rStyle w:val="Hyperlink"/>
            <w:rFonts w:ascii="Times New Roman" w:hAnsi="Times New Roman" w:cs="Times New Roman"/>
          </w:rPr>
          <w:t>https://pressley.house.gov/2021/02/18/rep-pressley-economists-advocates-unveil-historic-federal-job-guarantee/</w:t>
        </w:r>
      </w:hyperlink>
      <w:r w:rsidRPr="00B06341">
        <w:rPr>
          <w:rFonts w:ascii="Times New Roman" w:hAnsi="Times New Roman" w:cs="Times New Roman"/>
        </w:rPr>
        <w:t>, accessed 6-20-23, JC]</w:t>
      </w:r>
    </w:p>
    <w:p w14:paraId="1AA9BCE1" w14:textId="77777777" w:rsidR="00C307C2" w:rsidRPr="00B06341" w:rsidRDefault="00C307C2" w:rsidP="00C307C2">
      <w:pPr>
        <w:rPr>
          <w:rFonts w:ascii="Times New Roman" w:hAnsi="Times New Roman" w:cs="Times New Roman"/>
        </w:rPr>
      </w:pPr>
    </w:p>
    <w:p w14:paraId="7CBFD26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“It’s time to establish a legal right to a job for all people in America. For years, we have legislated hate, harm and injustice in this country. It’s long past time to pursue bold, intentional policies that affirm equity and recognize the dignity and humanity of all people,” Congresswoman Pressley said. “A federal job guarantee is an important investment in the American people, our communities, and an equitable economy that works for all. It affirms the right to meaningful, dignified work and a living wage. I’m proud to build upon and honor the legacy and work of generations of Black women Civil Rights leaders by introducing this historic resolution.”</w:t>
      </w:r>
    </w:p>
    <w:p w14:paraId="65F7FBB4" w14:textId="77777777" w:rsidR="00C307C2" w:rsidRPr="00B06341" w:rsidRDefault="00C307C2" w:rsidP="00C307C2">
      <w:pPr>
        <w:rPr>
          <w:rFonts w:ascii="Times New Roman" w:hAnsi="Times New Roman" w:cs="Times New Roman"/>
        </w:rPr>
      </w:pPr>
    </w:p>
    <w:p w14:paraId="75802871" w14:textId="77777777" w:rsidR="00C307C2" w:rsidRPr="00B06341" w:rsidRDefault="00C307C2" w:rsidP="00C307C2">
      <w:pPr>
        <w:pStyle w:val="Heading3"/>
        <w:rPr>
          <w:rFonts w:ascii="Times New Roman" w:hAnsi="Times New Roman" w:cs="Times New Roman"/>
        </w:rPr>
      </w:pPr>
      <w:bookmarkStart w:id="109" w:name="_Toc140420884"/>
      <w:r w:rsidRPr="00B06341">
        <w:rPr>
          <w:rFonts w:ascii="Times New Roman" w:hAnsi="Times New Roman" w:cs="Times New Roman"/>
        </w:rPr>
        <w:t>Politically Popular</w:t>
      </w:r>
      <w:bookmarkEnd w:id="109"/>
    </w:p>
    <w:p w14:paraId="509C6126" w14:textId="77777777" w:rsidR="00C307C2" w:rsidRPr="00B06341" w:rsidRDefault="00C307C2" w:rsidP="00C307C2">
      <w:pPr>
        <w:rPr>
          <w:rFonts w:ascii="Times New Roman" w:hAnsi="Times New Roman" w:cs="Times New Roman"/>
        </w:rPr>
      </w:pPr>
    </w:p>
    <w:p w14:paraId="1A47D070"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Jobs guarantee is politically popular – job creation and tax revenue make it politically popular</w:t>
      </w:r>
    </w:p>
    <w:p w14:paraId="5014262A"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Loomis, University of Rhode Island history professor, 18</w:t>
      </w:r>
    </w:p>
    <w:p w14:paraId="3008EC0E"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[Erik, 4-25-18, The New York Times, “The Case for a Federal Jobs Guarantee,” </w:t>
      </w:r>
      <w:hyperlink r:id="rId237">
        <w:r w:rsidRPr="00B06341">
          <w:rPr>
            <w:rStyle w:val="Hyperlink"/>
            <w:rFonts w:ascii="Times New Roman" w:hAnsi="Times New Roman" w:cs="Times New Roman"/>
          </w:rPr>
          <w:t>https://www.nytimes.com/2018/04/25/opinion/sanders-booker-gillibrand-humphrey-hawkins.html</w:t>
        </w:r>
      </w:hyperlink>
      <w:r w:rsidRPr="00B06341">
        <w:rPr>
          <w:rFonts w:ascii="Times New Roman" w:hAnsi="Times New Roman" w:cs="Times New Roman"/>
        </w:rPr>
        <w:t>, accessed on 7-2-23, JC]</w:t>
      </w:r>
    </w:p>
    <w:p w14:paraId="6154A3E9" w14:textId="77777777" w:rsidR="00C307C2" w:rsidRPr="00B06341" w:rsidRDefault="00C307C2" w:rsidP="00C307C2">
      <w:pPr>
        <w:rPr>
          <w:rFonts w:ascii="Times New Roman" w:hAnsi="Times New Roman" w:cs="Times New Roman"/>
        </w:rPr>
      </w:pPr>
    </w:p>
    <w:p w14:paraId="0720FEC9" w14:textId="77777777" w:rsidR="00C307C2" w:rsidRPr="00B06341" w:rsidRDefault="00C307C2" w:rsidP="00C307C2">
      <w:pPr>
        <w:rPr>
          <w:rFonts w:ascii="Times New Roman" w:hAnsi="Times New Roman" w:cs="Times New Roman"/>
        </w:rPr>
      </w:pPr>
      <w:r w:rsidRPr="00B06341">
        <w:rPr>
          <w:rStyle w:val="Emphasis"/>
          <w:rFonts w:ascii="Times New Roman" w:hAnsi="Times New Roman" w:cs="Times New Roman"/>
        </w:rPr>
        <w:t>Job creation fits American cultural norms around work more effectively than the idea of universal basic income. It avoids politically unpopular forms of welfare</w:t>
      </w:r>
      <w:r w:rsidRPr="00B06341">
        <w:rPr>
          <w:rFonts w:ascii="Times New Roman" w:hAnsi="Times New Roman" w:cs="Times New Roman"/>
        </w:rPr>
        <w:t xml:space="preserve"> while significantly bolstering the welfare state for those who need it. </w:t>
      </w:r>
      <w:r w:rsidRPr="00B06341">
        <w:rPr>
          <w:rStyle w:val="Emphasis"/>
          <w:rFonts w:ascii="Times New Roman" w:hAnsi="Times New Roman" w:cs="Times New Roman"/>
        </w:rPr>
        <w:t>Encouraging private sector job creation would limit the impact on the deficit while adding tax money to the nation’s coffers.</w:t>
      </w:r>
    </w:p>
    <w:p w14:paraId="17DB1008" w14:textId="77777777" w:rsidR="00C307C2" w:rsidRPr="00B06341" w:rsidRDefault="00C307C2" w:rsidP="00C307C2">
      <w:pPr>
        <w:rPr>
          <w:rFonts w:ascii="Times New Roman" w:hAnsi="Times New Roman" w:cs="Times New Roman"/>
        </w:rPr>
      </w:pPr>
    </w:p>
    <w:p w14:paraId="4A02C06C"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Majorities in both parties support a job guarantee</w:t>
      </w:r>
    </w:p>
    <w:p w14:paraId="669CCDF1"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Darity, Duke Sanford School of Public Policy professor &amp; Milam The Justice Collaborative Institute Senior Advisor, 20</w:t>
      </w:r>
    </w:p>
    <w:p w14:paraId="2895872B" w14:textId="43626238" w:rsidR="00C307C2" w:rsidRPr="00B06341" w:rsidRDefault="00C307C2" w:rsidP="00C307C2">
      <w:pPr>
        <w:rPr>
          <w:rFonts w:ascii="Times New Roman" w:hAnsi="Times New Roman" w:cs="Times New Roman"/>
        </w:rPr>
      </w:pPr>
      <w:r w:rsidRPr="00B06341">
        <w:rPr>
          <w:rFonts w:ascii="Times New Roman" w:hAnsi="Times New Roman" w:cs="Times New Roman"/>
        </w:rPr>
        <w:t>[William, Jr. &amp;</w:t>
      </w:r>
      <w:r w:rsidR="002063E2" w:rsidRPr="00B06341">
        <w:rPr>
          <w:rFonts w:ascii="Times New Roman" w:hAnsi="Times New Roman" w:cs="Times New Roman"/>
        </w:rPr>
        <w:t xml:space="preserve"> </w:t>
      </w:r>
      <w:r w:rsidRPr="00B06341">
        <w:rPr>
          <w:rFonts w:ascii="Times New Roman" w:hAnsi="Times New Roman" w:cs="Times New Roman"/>
        </w:rPr>
        <w:t>Dawn, 9-18-20, The Samuel DuBois Cook Center on Social Equity, “THE CASE FOR A FEDERAL JOB GUARANTEE PROGRAM,”</w:t>
      </w:r>
      <w:hyperlink r:id="rId238">
        <w:r w:rsidRPr="00B06341">
          <w:rPr>
            <w:rStyle w:val="Hyperlink"/>
            <w:rFonts w:ascii="Times New Roman" w:hAnsi="Times New Roman" w:cs="Times New Roman"/>
          </w:rPr>
          <w:t>https://socialequity.duke.edu/wp-content/uploads/2020/09/Final.-The-Case-for-a-Federal-Job-Guarantee-Program-1.pdf</w:t>
        </w:r>
      </w:hyperlink>
      <w:r w:rsidRPr="00B06341">
        <w:rPr>
          <w:rFonts w:ascii="Times New Roman" w:hAnsi="Times New Roman" w:cs="Times New Roman"/>
        </w:rPr>
        <w:t>, accessed 7-2-23, JC]</w:t>
      </w:r>
    </w:p>
    <w:p w14:paraId="0B6F56B0" w14:textId="77777777" w:rsidR="00C307C2" w:rsidRPr="00B06341" w:rsidRDefault="00C307C2" w:rsidP="00C307C2">
      <w:pPr>
        <w:rPr>
          <w:rFonts w:ascii="Times New Roman" w:hAnsi="Times New Roman" w:cs="Times New Roman"/>
        </w:rPr>
      </w:pPr>
    </w:p>
    <w:p w14:paraId="495D5E27" w14:textId="77777777" w:rsidR="00C307C2" w:rsidRPr="00B06341" w:rsidRDefault="00C307C2" w:rsidP="00C307C2">
      <w:pPr>
        <w:rPr>
          <w:rFonts w:ascii="Times New Roman" w:hAnsi="Times New Roman" w:cs="Times New Roman"/>
        </w:rPr>
      </w:pPr>
      <w:r w:rsidRPr="00B06341">
        <w:rPr>
          <w:rStyle w:val="Emphasis"/>
          <w:rFonts w:ascii="Times New Roman" w:hAnsi="Times New Roman" w:cs="Times New Roman"/>
        </w:rPr>
        <w:t>Polling by Data for Progress and The Justice Collaborative Institute shows strong bipartisan support for a federal job guarantee program. Sixty-four percent of likely voters, including 78% of Democrats and 53% of Republicans, said they would support a federal job guarantee program</w:t>
      </w:r>
      <w:r w:rsidRPr="00B06341">
        <w:rPr>
          <w:rFonts w:ascii="Times New Roman" w:hAnsi="Times New Roman" w:cs="Times New Roman"/>
        </w:rPr>
        <w:t xml:space="preserve"> as part of the government’s response to the economic crisis. </w:t>
      </w:r>
    </w:p>
    <w:p w14:paraId="1DF1CB32" w14:textId="77777777" w:rsidR="00C307C2" w:rsidRPr="00B06341" w:rsidRDefault="00C307C2" w:rsidP="00C307C2">
      <w:pPr>
        <w:keepLines/>
        <w:shd w:val="clear" w:color="auto" w:fill="FFFFFF"/>
        <w:rPr>
          <w:rFonts w:ascii="Times New Roman" w:eastAsia="Georgia" w:hAnsi="Times New Roman" w:cs="Times New Roman"/>
          <w:color w:val="363636"/>
          <w:sz w:val="30"/>
          <w:szCs w:val="30"/>
        </w:rPr>
      </w:pPr>
    </w:p>
    <w:p w14:paraId="600D0C83"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Job guarantee can generate bipartisan support</w:t>
      </w:r>
    </w:p>
    <w:p w14:paraId="6FA5E523"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O'Neill, Brown Political Review writer, 20</w:t>
      </w:r>
    </w:p>
    <w:p w14:paraId="4A5470F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[Thomas, 12-29-20, Brown Political Review, “Radical or Reasonable? The Case for a Federal Jobs Guarantee,” </w:t>
      </w:r>
      <w:hyperlink r:id="rId239">
        <w:r w:rsidRPr="00B06341">
          <w:rPr>
            <w:rStyle w:val="Hyperlink"/>
            <w:rFonts w:ascii="Times New Roman" w:hAnsi="Times New Roman" w:cs="Times New Roman"/>
          </w:rPr>
          <w:t>https://brownpoliticalreview.org/2020/12/radical-or-reasonable-the-case-for-a-federal-jobs-guarantee/</w:t>
        </w:r>
      </w:hyperlink>
      <w:r w:rsidRPr="00B06341">
        <w:rPr>
          <w:rFonts w:ascii="Times New Roman" w:hAnsi="Times New Roman" w:cs="Times New Roman"/>
        </w:rPr>
        <w:t>, accessed 7-2-23, JC]</w:t>
      </w:r>
    </w:p>
    <w:p w14:paraId="247E9A4F" w14:textId="77777777" w:rsidR="00C307C2" w:rsidRPr="00B06341" w:rsidRDefault="00C307C2" w:rsidP="00C307C2">
      <w:pPr>
        <w:rPr>
          <w:rFonts w:ascii="Times New Roman" w:hAnsi="Times New Roman" w:cs="Times New Roman"/>
        </w:rPr>
      </w:pPr>
    </w:p>
    <w:p w14:paraId="27F295B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Several notable Democrats have already come out in favor of a federal jobs guarantee. New York Senator </w:t>
      </w:r>
      <w:hyperlink r:id="rId240">
        <w:r w:rsidRPr="00B06341">
          <w:rPr>
            <w:rStyle w:val="Hyperlink"/>
            <w:rFonts w:ascii="Times New Roman" w:hAnsi="Times New Roman" w:cs="Times New Roman"/>
          </w:rPr>
          <w:t>Kirsten Gillibrand</w:t>
        </w:r>
      </w:hyperlink>
      <w:r w:rsidRPr="00B06341">
        <w:rPr>
          <w:rFonts w:ascii="Times New Roman" w:hAnsi="Times New Roman" w:cs="Times New Roman"/>
        </w:rPr>
        <w:t xml:space="preserve"> advocated for full employment sponsored by the government during her 2020 presidential primary campaign. Known progressives, </w:t>
      </w:r>
      <w:hyperlink r:id="rId241">
        <w:r w:rsidRPr="00B06341">
          <w:rPr>
            <w:rStyle w:val="Hyperlink"/>
            <w:rFonts w:ascii="Times New Roman" w:hAnsi="Times New Roman" w:cs="Times New Roman"/>
          </w:rPr>
          <w:t>Rep. Alexandria Ocasio-Cortez</w:t>
        </w:r>
      </w:hyperlink>
      <w:r w:rsidRPr="00B06341">
        <w:rPr>
          <w:rFonts w:ascii="Times New Roman" w:hAnsi="Times New Roman" w:cs="Times New Roman"/>
        </w:rPr>
        <w:t xml:space="preserve"> of New York’s 14th District and </w:t>
      </w:r>
      <w:hyperlink r:id="rId242">
        <w:r w:rsidRPr="00B06341">
          <w:rPr>
            <w:rStyle w:val="Hyperlink"/>
            <w:rFonts w:ascii="Times New Roman" w:hAnsi="Times New Roman" w:cs="Times New Roman"/>
          </w:rPr>
          <w:t>Sen. Bernie Sanders</w:t>
        </w:r>
      </w:hyperlink>
      <w:r w:rsidRPr="00B06341">
        <w:rPr>
          <w:rFonts w:ascii="Times New Roman" w:hAnsi="Times New Roman" w:cs="Times New Roman"/>
        </w:rPr>
        <w:t xml:space="preserve"> of Vermont, have both endorsed a jobs guarantee. While no Republicans have come out in support of one, a federal jobs guarantee can appeal to the core of both the Republican and Democratic parties. For Democrats, an FJG builds upon the party’s history of commitment to the American working class. Meanwhile, Republicans can rally behind a program that rewards work with a paycheck rather than blanket unemployment payments.</w:t>
      </w:r>
    </w:p>
    <w:p w14:paraId="2066CFEC"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federal jobs guarantee is also popular among registered voters. In a recent</w:t>
      </w:r>
      <w:hyperlink r:id="rId243">
        <w:r w:rsidRPr="00B06341">
          <w:rPr>
            <w:rStyle w:val="Hyperlink"/>
            <w:rFonts w:ascii="Times New Roman" w:hAnsi="Times New Roman" w:cs="Times New Roman"/>
          </w:rPr>
          <w:t xml:space="preserve"> Civis Analytics poll</w:t>
        </w:r>
      </w:hyperlink>
      <w:r w:rsidRPr="00B06341">
        <w:rPr>
          <w:rFonts w:ascii="Times New Roman" w:hAnsi="Times New Roman" w:cs="Times New Roman"/>
        </w:rPr>
        <w:t>, voters overwhelmingly support a jobs guarantee by a 23-point margin. Even among 2016 Trump voters, 32 percent support such a plan. Support is not concentrated in deep-blue states like California or Massachusetts, either. The same poll, cross-tabulated across all 50 states, reveals a majority favorability in every single state, with its highest favorability in typically deep-red and purple states including Mississippi, North Carolina, and Georgia.</w:t>
      </w:r>
    </w:p>
    <w:p w14:paraId="234351ED" w14:textId="77777777" w:rsidR="00C307C2" w:rsidRPr="00B06341" w:rsidRDefault="00C307C2" w:rsidP="00C307C2">
      <w:pPr>
        <w:keepLines/>
        <w:shd w:val="clear" w:color="auto" w:fill="FFFFFF"/>
        <w:rPr>
          <w:rFonts w:ascii="Times New Roman" w:eastAsia="Georgia" w:hAnsi="Times New Roman" w:cs="Times New Roman"/>
          <w:color w:val="363636"/>
          <w:sz w:val="30"/>
          <w:szCs w:val="30"/>
        </w:rPr>
      </w:pPr>
    </w:p>
    <w:p w14:paraId="68AAA59F" w14:textId="77777777" w:rsidR="00C307C2" w:rsidRPr="00B06341" w:rsidRDefault="00C307C2" w:rsidP="00C307C2">
      <w:pPr>
        <w:pStyle w:val="Heading2"/>
        <w:rPr>
          <w:rFonts w:ascii="Times New Roman" w:hAnsi="Times New Roman" w:cs="Times New Roman"/>
        </w:rPr>
      </w:pPr>
      <w:bookmarkStart w:id="110" w:name="_Toc140420885"/>
      <w:r w:rsidRPr="00B06341">
        <w:rPr>
          <w:rFonts w:ascii="Times New Roman" w:hAnsi="Times New Roman" w:cs="Times New Roman"/>
        </w:rPr>
        <w:t>Green New Deal Link Answers</w:t>
      </w:r>
      <w:bookmarkEnd w:id="110"/>
    </w:p>
    <w:p w14:paraId="75A0AB43" w14:textId="77777777" w:rsidR="00C307C2" w:rsidRPr="00B06341" w:rsidRDefault="00C307C2" w:rsidP="00C307C2">
      <w:pPr>
        <w:rPr>
          <w:rFonts w:ascii="Times New Roman" w:hAnsi="Times New Roman" w:cs="Times New Roman"/>
        </w:rPr>
      </w:pPr>
    </w:p>
    <w:p w14:paraId="2FD715C3" w14:textId="77777777" w:rsidR="00C307C2" w:rsidRPr="00B06341" w:rsidRDefault="00C307C2" w:rsidP="00C307C2">
      <w:pPr>
        <w:pStyle w:val="Heading3"/>
        <w:rPr>
          <w:rFonts w:ascii="Times New Roman" w:hAnsi="Times New Roman" w:cs="Times New Roman"/>
        </w:rPr>
      </w:pPr>
      <w:bookmarkStart w:id="111" w:name="_Toc140420886"/>
      <w:r w:rsidRPr="00B06341">
        <w:rPr>
          <w:rFonts w:ascii="Times New Roman" w:hAnsi="Times New Roman" w:cs="Times New Roman"/>
        </w:rPr>
        <w:t>Democrats Support Green New Deal</w:t>
      </w:r>
      <w:bookmarkEnd w:id="111"/>
    </w:p>
    <w:p w14:paraId="696AAD62" w14:textId="77777777" w:rsidR="00C307C2" w:rsidRPr="00B06341" w:rsidRDefault="00C307C2" w:rsidP="00C307C2">
      <w:pPr>
        <w:rPr>
          <w:rFonts w:ascii="Times New Roman" w:hAnsi="Times New Roman" w:cs="Times New Roman"/>
        </w:rPr>
      </w:pPr>
    </w:p>
    <w:p w14:paraId="3C8A76BF"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Multiple Democrats from the House and Senate support the Green New Deal</w:t>
      </w:r>
    </w:p>
    <w:p w14:paraId="26FA57AD"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Sen. Markey (D-MA) Press Release 4-20-23</w:t>
      </w:r>
    </w:p>
    <w:p w14:paraId="6D025CF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(Rep. Alexandria Ocasio Cortez and Sen. Bernie Sanders are Democrats from New York and Vermont Respectively.)</w:t>
      </w:r>
    </w:p>
    <w:p w14:paraId="0EB556C3" w14:textId="77777777" w:rsidR="00C307C2" w:rsidRPr="00B06341" w:rsidRDefault="00C307C2" w:rsidP="00C307C2">
      <w:pPr>
        <w:rPr>
          <w:rFonts w:ascii="Times New Roman" w:hAnsi="Times New Roman" w:cs="Times New Roman"/>
          <w:b/>
          <w:bCs/>
          <w:sz w:val="26"/>
        </w:rPr>
      </w:pPr>
      <w:r w:rsidRPr="00B06341">
        <w:rPr>
          <w:rFonts w:ascii="Times New Roman" w:hAnsi="Times New Roman" w:cs="Times New Roman"/>
        </w:rPr>
        <w:t>[4-20-2023, The Office of Sen. Markey, “MARKEY AND OCASIO-CORTEZ REINTRODUCE GREEN NEW DEAL RESOLUTION,” https://www.markey.senate.gov/news/press-releases/markey-and-ocasio-cortez-reintroduce-green-new-deal-resolution/, accessed 6/30/23, S.A.M]</w:t>
      </w:r>
    </w:p>
    <w:p w14:paraId="5DCE2106" w14:textId="77777777" w:rsidR="00C307C2" w:rsidRPr="00B06341" w:rsidRDefault="00C307C2" w:rsidP="00C307C2">
      <w:pPr>
        <w:rPr>
          <w:rStyle w:val="Style13ptBold"/>
          <w:rFonts w:ascii="Times New Roman" w:hAnsi="Times New Roman" w:cs="Times New Roman"/>
        </w:rPr>
      </w:pPr>
    </w:p>
    <w:p w14:paraId="47D5C722"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Washington (April 20, 2023) – Today, </w:t>
      </w:r>
      <w:r w:rsidRPr="00B06341">
        <w:rPr>
          <w:rStyle w:val="StyleUnderline"/>
          <w:rFonts w:ascii="Times New Roman" w:hAnsi="Times New Roman" w:cs="Times New Roman"/>
        </w:rPr>
        <w:t>Senator</w:t>
      </w:r>
      <w:r w:rsidRPr="00B06341">
        <w:rPr>
          <w:rFonts w:ascii="Times New Roman" w:hAnsi="Times New Roman" w:cs="Times New Roman"/>
        </w:rPr>
        <w:t xml:space="preserve"> Edward J. </w:t>
      </w:r>
      <w:r w:rsidRPr="00B06341">
        <w:rPr>
          <w:rStyle w:val="StyleUnderline"/>
          <w:rFonts w:ascii="Times New Roman" w:hAnsi="Times New Roman" w:cs="Times New Roman"/>
        </w:rPr>
        <w:t>Markey</w:t>
      </w:r>
      <w:r w:rsidRPr="00B06341">
        <w:rPr>
          <w:rFonts w:ascii="Times New Roman" w:hAnsi="Times New Roman" w:cs="Times New Roman"/>
        </w:rPr>
        <w:t xml:space="preserve"> </w:t>
      </w:r>
      <w:r w:rsidRPr="00B06341">
        <w:rPr>
          <w:rStyle w:val="StyleUnderline"/>
          <w:rFonts w:ascii="Times New Roman" w:hAnsi="Times New Roman" w:cs="Times New Roman"/>
        </w:rPr>
        <w:t>(D-Mass.)</w:t>
      </w:r>
      <w:r w:rsidRPr="00B06341">
        <w:rPr>
          <w:rFonts w:ascii="Times New Roman" w:hAnsi="Times New Roman" w:cs="Times New Roman"/>
        </w:rPr>
        <w:t xml:space="preserve"> </w:t>
      </w:r>
      <w:r w:rsidRPr="00B06341">
        <w:rPr>
          <w:rStyle w:val="StyleUnderline"/>
          <w:rFonts w:ascii="Times New Roman" w:hAnsi="Times New Roman" w:cs="Times New Roman"/>
        </w:rPr>
        <w:t>and Congresswoman</w:t>
      </w:r>
      <w:r w:rsidRPr="00B06341">
        <w:rPr>
          <w:rFonts w:ascii="Times New Roman" w:hAnsi="Times New Roman" w:cs="Times New Roman"/>
        </w:rPr>
        <w:t xml:space="preserve"> </w:t>
      </w:r>
      <w:r w:rsidRPr="00B06341">
        <w:rPr>
          <w:rStyle w:val="StyleUnderline"/>
          <w:rFonts w:ascii="Times New Roman" w:hAnsi="Times New Roman" w:cs="Times New Roman"/>
        </w:rPr>
        <w:t>A</w:t>
      </w:r>
      <w:r w:rsidRPr="00B06341">
        <w:rPr>
          <w:rFonts w:ascii="Times New Roman" w:hAnsi="Times New Roman" w:cs="Times New Roman"/>
        </w:rPr>
        <w:t xml:space="preserve">lexandria </w:t>
      </w:r>
      <w:r w:rsidRPr="00B06341">
        <w:rPr>
          <w:rStyle w:val="StyleUnderline"/>
          <w:rFonts w:ascii="Times New Roman" w:hAnsi="Times New Roman" w:cs="Times New Roman"/>
        </w:rPr>
        <w:t>O</w:t>
      </w:r>
      <w:r w:rsidRPr="00B06341">
        <w:rPr>
          <w:rFonts w:ascii="Times New Roman" w:hAnsi="Times New Roman" w:cs="Times New Roman"/>
        </w:rPr>
        <w:t>casio-</w:t>
      </w:r>
      <w:r w:rsidRPr="00B06341">
        <w:rPr>
          <w:rStyle w:val="StyleUnderline"/>
          <w:rFonts w:ascii="Times New Roman" w:hAnsi="Times New Roman" w:cs="Times New Roman"/>
        </w:rPr>
        <w:t>C</w:t>
      </w:r>
      <w:r w:rsidRPr="00B06341">
        <w:rPr>
          <w:rFonts w:ascii="Times New Roman" w:hAnsi="Times New Roman" w:cs="Times New Roman"/>
        </w:rPr>
        <w:t xml:space="preserve">ortez </w:t>
      </w:r>
      <w:r w:rsidRPr="00B06341">
        <w:rPr>
          <w:rStyle w:val="StyleUnderline"/>
          <w:rFonts w:ascii="Times New Roman" w:hAnsi="Times New Roman" w:cs="Times New Roman"/>
        </w:rPr>
        <w:t>(NY-14)</w:t>
      </w:r>
      <w:r w:rsidRPr="00B06341">
        <w:rPr>
          <w:rFonts w:ascii="Times New Roman" w:hAnsi="Times New Roman" w:cs="Times New Roman"/>
        </w:rPr>
        <w:t xml:space="preserve"> </w:t>
      </w:r>
      <w:r w:rsidRPr="00B06341">
        <w:rPr>
          <w:rStyle w:val="StyleUnderline"/>
          <w:rFonts w:ascii="Times New Roman" w:hAnsi="Times New Roman" w:cs="Times New Roman"/>
        </w:rPr>
        <w:t>were joined</w:t>
      </w:r>
      <w:r w:rsidRPr="00B06341">
        <w:rPr>
          <w:rFonts w:ascii="Times New Roman" w:hAnsi="Times New Roman" w:cs="Times New Roman"/>
        </w:rPr>
        <w:t xml:space="preserve"> by labor, health, and climate justice advocates in celebrating the reintroduction of the Green New Deal Resolution. The Green New Deal proposes to tackle the climate crisis with a 10-year mobilization that puts millions of Americans to work in good-paying, union jobs. Similar to FDR’s New Deal, these jobs would be focused on strengthening the nation’s public infrastructure as well as tackling pollution and climate damage. </w:t>
      </w:r>
    </w:p>
    <w:p w14:paraId="6F45490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In the four years since the Green New Deal was first introduced, the tenacious advocacy of the movement resulted in the largest ever federal investment to fight climate change in the Inflation Reduction Act. Today, </w:t>
      </w:r>
      <w:r w:rsidRPr="00B06341">
        <w:rPr>
          <w:rStyle w:val="StyleUnderline"/>
          <w:rFonts w:ascii="Times New Roman" w:hAnsi="Times New Roman" w:cs="Times New Roman"/>
        </w:rPr>
        <w:t>Senator Markey and Congresswoman Ocasio-Cortez unveiled a Green New Deal Implementation Guide</w:t>
      </w:r>
      <w:r w:rsidRPr="00B06341">
        <w:rPr>
          <w:rFonts w:ascii="Times New Roman" w:hAnsi="Times New Roman" w:cs="Times New Roman"/>
        </w:rPr>
        <w:t xml:space="preserve"> [LINK] that provides cities, states, Tribes, nonprofits and individuals with the tools to </w:t>
      </w:r>
      <w:r w:rsidRPr="00B06341">
        <w:rPr>
          <w:rStyle w:val="StyleUnderline"/>
          <w:rFonts w:ascii="Times New Roman" w:hAnsi="Times New Roman" w:cs="Times New Roman"/>
        </w:rPr>
        <w:t>take full advantage of new federal funding in order to create on-the-ground progress toward a Green New Deal</w:t>
      </w:r>
      <w:r w:rsidRPr="00B06341">
        <w:rPr>
          <w:rFonts w:ascii="Times New Roman" w:hAnsi="Times New Roman" w:cs="Times New Roman"/>
        </w:rPr>
        <w:t xml:space="preserve"> future. </w:t>
      </w:r>
    </w:p>
    <w:p w14:paraId="500F7E0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“In the four years since we first introduced the Green New Deal, the tides of our movement have risen and lifted climate action to the top of the national agenda. Thanks to the persistence of the Green New Deal movement, we succeeded in securing historic progress through the Inflation Reduction Act and the Infrastructure Investment and Jobs Act, and now we have an obligation to honor the origins of that success – which sprung from the young people and workers who never once stopped organizing for their future – by putting those dollars to work to create dignified jobs, rectify generations of systemic injustice, and reverse climate damage,” said Senator Markey. “We have demonstrated that our movement is a potent political force, and in the run-up to the 2024 elections, we will direct this power to demanding solutions to the intersectional crises Congress has yet to address: in health care, child care, schools, housing, transit, labor, and economic and racial justice.”</w:t>
      </w:r>
    </w:p>
    <w:p w14:paraId="7D63201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When we first introduced the Green New Deal, we were told that our vision for the future was too aspirational</w:t>
      </w:r>
      <w:r w:rsidRPr="00B06341">
        <w:rPr>
          <w:rFonts w:ascii="Times New Roman" w:hAnsi="Times New Roman" w:cs="Times New Roman"/>
        </w:rPr>
        <w:t xml:space="preserve">. Four years later, </w:t>
      </w:r>
      <w:r w:rsidRPr="00B06341">
        <w:rPr>
          <w:rStyle w:val="StyleUnderline"/>
          <w:rFonts w:ascii="Times New Roman" w:hAnsi="Times New Roman" w:cs="Times New Roman"/>
        </w:rPr>
        <w:t>we see core tenets of the Green New Deal reflected in the Inflation Reduction Ac</w:t>
      </w:r>
      <w:r w:rsidRPr="00B06341">
        <w:rPr>
          <w:rFonts w:ascii="Times New Roman" w:hAnsi="Times New Roman" w:cs="Times New Roman"/>
        </w:rPr>
        <w:t xml:space="preserve">t — the largest ever federal investment in fighting climate change, with a focus on creating good, green jobs. But there is still much, much more to do to make environmental justice the center of U.S. climate policy. </w:t>
      </w:r>
      <w:r w:rsidRPr="00B06341">
        <w:rPr>
          <w:rStyle w:val="StyleUnderline"/>
          <w:rFonts w:ascii="Times New Roman" w:hAnsi="Times New Roman" w:cs="Times New Roman"/>
        </w:rPr>
        <w:t>Today’s reintroduction marks the beginning of that process — of strengthening and broadening our coalition, and of laying the policy groundwork for the next fight,</w:t>
      </w:r>
      <w:r w:rsidRPr="00B06341">
        <w:rPr>
          <w:rFonts w:ascii="Times New Roman" w:hAnsi="Times New Roman" w:cs="Times New Roman"/>
        </w:rPr>
        <w:t>” said Congresswoman Ocasio-Cortez.</w:t>
      </w:r>
    </w:p>
    <w:p w14:paraId="5ED2359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At the press conference, the lawmakers also acknowledged the shortcomings of the Inflation Reduction Act, namely in addressing health and racial justice, supporting sustainable and affordable housing, building a robust care economy, improving public transit, and investing in American education and schools. To help bridge that gap, Senator Markey joined with Representative Ro Khanna (CA-17) to announce the Green New Deal for Health, legislation that will enable the U.S. health care system to respond to climate change by improving sustainability and supporting patients, providers and communities. The Green New Deal for Health is one of 10 Green New Deal bills that have been developed to date - others include the Green New Deal for Public Housing, the Green New Deal for Cities, the Green New Deal for Public Schools, and the Civilian Climate Corps for Jobs and Justice Act. </w:t>
      </w:r>
    </w:p>
    <w:p w14:paraId="0B1B7B4D" w14:textId="77777777" w:rsidR="0000658D" w:rsidRPr="00B06341" w:rsidRDefault="00C307C2" w:rsidP="00C307C2">
      <w:pPr>
        <w:rPr>
          <w:rStyle w:val="StyleUnderline"/>
          <w:rFonts w:ascii="Times New Roman" w:hAnsi="Times New Roman" w:cs="Times New Roman"/>
        </w:rPr>
      </w:pPr>
      <w:r w:rsidRPr="00B06341">
        <w:rPr>
          <w:rStyle w:val="StyleUnderline"/>
          <w:rFonts w:ascii="Times New Roman" w:hAnsi="Times New Roman" w:cs="Times New Roman"/>
        </w:rPr>
        <w:t>Senators Richard Blumenthal (D-Conn.), Cory Booker (D-N.J.), Mazie Hirono (D- Hawaii), Jeff Merkley (D-Ore.), Chris Murphy (D-Conn.), Alex Padilla (D-Calif.), Bernie Sanders (I-Vt.), Chris Van Hollen (D-Md.), Elizabeth Warren (D-Mass.), Peter Welch (D-Vt.), and Ron Wyden (D-Ore.) are cosponsors o</w:t>
      </w:r>
      <w:r w:rsidRPr="00B06341">
        <w:rPr>
          <w:rStyle w:val="StyleUnderline"/>
          <w:rFonts w:ascii="Times New Roman" w:hAnsi="Times New Roman" w:cs="Times New Roman"/>
        </w:rPr>
        <w:lastRenderedPageBreak/>
        <w:t>f the Green New Deal Resolution.</w:t>
      </w:r>
    </w:p>
    <w:p w14:paraId="4BFEFEB5" w14:textId="77777777" w:rsidR="0000658D" w:rsidRPr="00B06341" w:rsidRDefault="0000658D" w:rsidP="00C307C2">
      <w:pPr>
        <w:rPr>
          <w:rStyle w:val="StyleUnderline"/>
          <w:rFonts w:ascii="Times New Roman" w:hAnsi="Times New Roman" w:cs="Times New Roman"/>
        </w:rPr>
      </w:pPr>
    </w:p>
    <w:p w14:paraId="1FDAFAFC" w14:textId="3855F7B0" w:rsidR="00C307C2" w:rsidRPr="00B06341" w:rsidRDefault="00C307C2" w:rsidP="00C307C2">
      <w:pPr>
        <w:pStyle w:val="Heading3"/>
        <w:rPr>
          <w:rFonts w:ascii="Times New Roman" w:hAnsi="Times New Roman" w:cs="Times New Roman"/>
        </w:rPr>
      </w:pPr>
      <w:bookmarkStart w:id="112" w:name="_Toc140420887"/>
      <w:r w:rsidRPr="00B06341">
        <w:rPr>
          <w:rFonts w:ascii="Times New Roman" w:hAnsi="Times New Roman" w:cs="Times New Roman"/>
        </w:rPr>
        <w:t>Supporters Have Clout</w:t>
      </w:r>
      <w:bookmarkEnd w:id="112"/>
    </w:p>
    <w:p w14:paraId="2EDB504B" w14:textId="77777777" w:rsidR="00C307C2" w:rsidRPr="00B06341" w:rsidRDefault="00C307C2" w:rsidP="00C307C2">
      <w:pPr>
        <w:rPr>
          <w:rFonts w:ascii="Times New Roman" w:hAnsi="Times New Roman" w:cs="Times New Roman"/>
        </w:rPr>
      </w:pPr>
    </w:p>
    <w:p w14:paraId="2EA4104F"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Green New Deal supporters have gained serious power</w:t>
      </w:r>
    </w:p>
    <w:p w14:paraId="67126FFA" w14:textId="77777777" w:rsidR="00C307C2" w:rsidRPr="00B06341" w:rsidRDefault="00C307C2" w:rsidP="00C307C2">
      <w:pPr>
        <w:rPr>
          <w:rFonts w:ascii="Times New Roman" w:hAnsi="Times New Roman" w:cs="Times New Roman"/>
          <w:b/>
          <w:sz w:val="26"/>
          <w:szCs w:val="26"/>
        </w:rPr>
      </w:pPr>
      <w:r w:rsidRPr="00B06341">
        <w:rPr>
          <w:rFonts w:ascii="Times New Roman" w:hAnsi="Times New Roman" w:cs="Times New Roman"/>
          <w:b/>
          <w:sz w:val="26"/>
          <w:szCs w:val="26"/>
        </w:rPr>
        <w:t>Skibell, Politico Power Switch reporter, 6-6-23</w:t>
      </w:r>
    </w:p>
    <w:p w14:paraId="495EBC6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[Arianna, 6-6-23, Politico, “How the Green New Deal gang gained power,” https://www.politico.com/newsletters/power-switch/2023/06/06/how-the-green-new-deal-gang-gained-power-00082767, accessed 7-2-23, DG]</w:t>
      </w:r>
    </w:p>
    <w:p w14:paraId="526DF163" w14:textId="77777777" w:rsidR="00C307C2" w:rsidRPr="00B06341" w:rsidRDefault="00C307C2" w:rsidP="00C307C2">
      <w:pPr>
        <w:rPr>
          <w:rFonts w:ascii="Times New Roman" w:hAnsi="Times New Roman" w:cs="Times New Roman"/>
        </w:rPr>
      </w:pPr>
    </w:p>
    <w:p w14:paraId="5ED2517C"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lot can change in four years.</w:t>
      </w:r>
    </w:p>
    <w:p w14:paraId="458CD8D0"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In 2019, a group of newly elected progressive lawmakers backed a grand plan to tackle climate change while democratizing the economy. They were considered radical outcasts, clashing with Democratic Party leaders and watching their sweeping Green New Deal all but die on the vine.</w:t>
      </w:r>
    </w:p>
    <w:p w14:paraId="47668A70"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Now, many of them hold top roles in Congress, where their ideas influence legislation, write Kelsey Brugger and Jeremy Dillion.</w:t>
      </w:r>
    </w:p>
    <w:p w14:paraId="43D9D396"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 xml:space="preserve">Rep. Alexandria Ocasio-Cortez of New York, who is now the top Democrat on a House Natural Resources subcommittee, put it this way </w:t>
      </w:r>
      <w:r w:rsidRPr="00B06341">
        <w:rPr>
          <w:rFonts w:ascii="Times New Roman" w:hAnsi="Times New Roman" w:cs="Times New Roman"/>
        </w:rPr>
        <w:t>(paraphrasing a quote often attributed to Gandhi):</w:t>
      </w:r>
      <w:r w:rsidRPr="00B06341">
        <w:rPr>
          <w:rFonts w:ascii="Times New Roman" w:hAnsi="Times New Roman" w:cs="Times New Roman"/>
          <w:u w:val="single"/>
        </w:rPr>
        <w:t xml:space="preserve"> “First they ridicule you, then they fight you, and then you win.”</w:t>
      </w:r>
    </w:p>
    <w:p w14:paraId="169706B9"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While the Green New Deal package stalled, a number of its hallmark ideas found a home in last year’s massive climate law, such as allocating billions of dollars for climate programs and clean energy manufacturing incentives.</w:t>
      </w:r>
    </w:p>
    <w:p w14:paraId="3AE9A9E5"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The shift is in part due to progressives’ increasing willingness to work with party leaders, which has also earned them criticism from some former supporters. Ocasio-Cortez, in particular, has fielded accusations of selling out as she has transitioned from starting high-profile fights with former House Speaker Nancy Pelosi (D-Calif.) to calling her the “mama bear of the Democratic Party.”</w:t>
      </w:r>
    </w:p>
    <w:p w14:paraId="312782FE"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But coloring within the party lines could come with a major payoff.</w:t>
      </w:r>
    </w:p>
    <w:p w14:paraId="53D92B14"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If Democrats can win back control of the House next year, climate-focused lawmakers will be well-positioned to advance some of their biggest goals. That includes creating millions of living-wage jobs in the clean energy sector and ensuring the benefits go to low-income and marginalized communities, which are overburdened by toxic air, water and soil pollution.</w:t>
      </w:r>
    </w:p>
    <w:p w14:paraId="4D56922E"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“I didn’t think we would ever become inside-baseball people,” said Rep. Jamaal Bowman of New York, referring to his fellow progressive Democrats. Bowman, now the top Democrat on the House Science, Space and Technology Subcommittee on Energy, would be chair if his party takes back the House.</w:t>
      </w:r>
    </w:p>
    <w:p w14:paraId="0D32C87A"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“It’s very important because I’m a major part of setting the [research and development] agenda for the country around the issue of energy,” he told Kelsey and Jeremy. “That’s a big deal.”</w:t>
      </w:r>
    </w:p>
    <w:p w14:paraId="7041BB05" w14:textId="77777777" w:rsidR="00C307C2" w:rsidRPr="00B06341" w:rsidRDefault="00C307C2" w:rsidP="00C307C2">
      <w:pPr>
        <w:rPr>
          <w:rFonts w:ascii="Times New Roman" w:hAnsi="Times New Roman" w:cs="Times New Roman"/>
        </w:rPr>
      </w:pPr>
    </w:p>
    <w:p w14:paraId="24B0B2B1" w14:textId="77777777" w:rsidR="00C307C2" w:rsidRPr="00B06341" w:rsidRDefault="00C307C2" w:rsidP="00C307C2">
      <w:pPr>
        <w:pStyle w:val="Heading3"/>
        <w:rPr>
          <w:rFonts w:ascii="Times New Roman" w:hAnsi="Times New Roman" w:cs="Times New Roman"/>
        </w:rPr>
      </w:pPr>
      <w:bookmarkStart w:id="113" w:name="_Toc140420888"/>
      <w:r w:rsidRPr="00B06341">
        <w:rPr>
          <w:rFonts w:ascii="Times New Roman" w:hAnsi="Times New Roman" w:cs="Times New Roman"/>
        </w:rPr>
        <w:t>AT – Green New Deal Unpopular</w:t>
      </w:r>
      <w:bookmarkEnd w:id="113"/>
    </w:p>
    <w:p w14:paraId="29C3FE27" w14:textId="77777777" w:rsidR="00C307C2" w:rsidRPr="00B06341" w:rsidRDefault="00C307C2" w:rsidP="00C307C2">
      <w:pPr>
        <w:rPr>
          <w:rFonts w:ascii="Times New Roman" w:hAnsi="Times New Roman" w:cs="Times New Roman"/>
        </w:rPr>
      </w:pPr>
    </w:p>
    <w:p w14:paraId="5EF9ED71"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Climate solutions like a Green New Deal are broadly popular among the U.S</w:t>
      </w:r>
    </w:p>
    <w:p w14:paraId="3516E8A2" w14:textId="77777777" w:rsidR="00C307C2" w:rsidRPr="00B06341" w:rsidRDefault="00C307C2" w:rsidP="00C307C2">
      <w:pPr>
        <w:rPr>
          <w:rFonts w:ascii="Times New Roman" w:hAnsi="Times New Roman" w:cs="Times New Roman"/>
          <w:b/>
          <w:sz w:val="26"/>
          <w:szCs w:val="26"/>
        </w:rPr>
      </w:pPr>
      <w:r w:rsidRPr="00B06341">
        <w:rPr>
          <w:rFonts w:ascii="Times New Roman" w:hAnsi="Times New Roman" w:cs="Times New Roman"/>
          <w:b/>
          <w:sz w:val="26"/>
          <w:szCs w:val="26"/>
        </w:rPr>
        <w:t>YouGov Blue, Democratic Political Research, 19</w:t>
      </w:r>
    </w:p>
    <w:p w14:paraId="4AE76DDC"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[YouGov Blue, 3-19-19, Data for Progress “Memo: U.S Voters Strongly Support Bold Climate Solutions,” https://www.dataforprogress.org/the-green-new-deal-is-popular, accessed 7-2-23, DG]</w:t>
      </w:r>
    </w:p>
    <w:p w14:paraId="2B6E770D"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On behalf of 350 Action and Data for Progress, YouGov Blue fielded an online survey of US voters from March 3, 2019-March 11, 2019. This survey is based on 1,025 interviews conducted by YouGov on the Internet on the population of self-identified voters. The sample was weighted according to gender, age, race, education, and Census region based on registered voters in the November 2016 Current Population Survey, conducted by the U.S. Bureau of the Census. Respondents were selected from YouGov's panel to be representative of registered voters. The weights range from 0.33 to 4.4 with a mean of 1 and a standard deviation of 0.51.</w:t>
      </w:r>
    </w:p>
    <w:p w14:paraId="47D9F74D"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This memo focuses on the results of three items related to the Green New Deal, federal climate policy and the influence of fossil fuel money in politics. The first is concerned with a policy known as “keep it in the ground,” designed to phase out fossil fuels, which are the primary drivers of climate change. The second is concerned with the creation of jobs through clean-energy investments in American communities and infrastructure. The third is concerned with a pledge candidates for office in the United States might sign to reject campaign contributions from fossil fuel corporations, which have a vested interest in stopping or curtailing climate action.</w:t>
      </w:r>
    </w:p>
    <w:p w14:paraId="0FF12D0D"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Executive summary</w:t>
      </w:r>
    </w:p>
    <w:p w14:paraId="325A0AAA" w14:textId="4384F979" w:rsidR="00C307C2" w:rsidRPr="00B06341" w:rsidRDefault="00C307C2" w:rsidP="00C307C2">
      <w:pPr>
        <w:rPr>
          <w:rFonts w:ascii="Times New Roman" w:hAnsi="Times New Roman" w:cs="Times New Roman"/>
        </w:rPr>
      </w:pPr>
      <w:r w:rsidRPr="00B06341">
        <w:rPr>
          <w:rFonts w:ascii="Segoe UI Symbol" w:eastAsia="Arial Unicode MS" w:hAnsi="Segoe UI Symbol" w:cs="Segoe UI Symbol"/>
          <w:u w:val="single"/>
        </w:rPr>
        <w:t>➔</w:t>
      </w:r>
      <w:r w:rsidR="002063E2" w:rsidRPr="00B06341">
        <w:rPr>
          <w:rFonts w:ascii="Times New Roman" w:hAnsi="Times New Roman" w:cs="Times New Roman"/>
          <w:u w:val="single"/>
        </w:rPr>
        <w:t xml:space="preserve"> </w:t>
      </w:r>
      <w:r w:rsidRPr="00B06341">
        <w:rPr>
          <w:rFonts w:ascii="Times New Roman" w:hAnsi="Times New Roman" w:cs="Times New Roman"/>
          <w:u w:val="single"/>
        </w:rPr>
        <w:t>The Green New Deal remains broadly popular, with 59 percent of US voters supporting the policy and only 28 percent opposed.</w:t>
      </w:r>
    </w:p>
    <w:p w14:paraId="4357E56A" w14:textId="0216B460" w:rsidR="00C307C2" w:rsidRPr="00B06341" w:rsidRDefault="00C307C2" w:rsidP="00C307C2">
      <w:pPr>
        <w:rPr>
          <w:rFonts w:ascii="Times New Roman" w:hAnsi="Times New Roman" w:cs="Times New Roman"/>
        </w:rPr>
      </w:pPr>
      <w:r w:rsidRPr="00B06341">
        <w:rPr>
          <w:rFonts w:ascii="Segoe UI Symbol" w:eastAsia="Arial Unicode MS" w:hAnsi="Segoe UI Symbol" w:cs="Segoe UI Symbol"/>
          <w:u w:val="single"/>
        </w:rPr>
        <w:t>➔</w:t>
      </w:r>
      <w:r w:rsidR="002063E2" w:rsidRPr="00B06341">
        <w:rPr>
          <w:rFonts w:ascii="Times New Roman" w:hAnsi="Times New Roman" w:cs="Times New Roman"/>
          <w:u w:val="single"/>
        </w:rPr>
        <w:t xml:space="preserve"> </w:t>
      </w:r>
      <w:r w:rsidRPr="00B06341">
        <w:rPr>
          <w:rFonts w:ascii="Times New Roman" w:hAnsi="Times New Roman" w:cs="Times New Roman"/>
          <w:u w:val="single"/>
        </w:rPr>
        <w:t>While support for green energy policies is strongest among Millennials, age is not as strong a divider of opinion as one might suspect.</w:t>
      </w:r>
    </w:p>
    <w:p w14:paraId="1E08DC31" w14:textId="2C42DC7E" w:rsidR="00C307C2" w:rsidRPr="00B06341" w:rsidRDefault="00C307C2" w:rsidP="00C307C2">
      <w:pPr>
        <w:rPr>
          <w:rFonts w:ascii="Times New Roman" w:hAnsi="Times New Roman" w:cs="Times New Roman"/>
          <w:u w:val="single"/>
        </w:rPr>
      </w:pPr>
      <w:r w:rsidRPr="00B06341">
        <w:rPr>
          <w:rFonts w:ascii="Segoe UI Symbol" w:eastAsia="Arial Unicode MS" w:hAnsi="Segoe UI Symbol" w:cs="Segoe UI Symbol"/>
          <w:u w:val="single"/>
        </w:rPr>
        <w:t>➔</w:t>
      </w:r>
      <w:r w:rsidR="002063E2" w:rsidRPr="00B06341">
        <w:rPr>
          <w:rFonts w:ascii="Times New Roman" w:hAnsi="Times New Roman" w:cs="Times New Roman"/>
          <w:u w:val="single"/>
        </w:rPr>
        <w:t xml:space="preserve"> </w:t>
      </w:r>
      <w:r w:rsidRPr="00B06341">
        <w:rPr>
          <w:rFonts w:ascii="Times New Roman" w:hAnsi="Times New Roman" w:cs="Times New Roman"/>
          <w:u w:val="single"/>
        </w:rPr>
        <w:t>Party ID is the central cleavage on green policy, with Democrats supporting climate action at much higher levels than Republicans, and Independents leaning closer to Democrats than Republicans on all three issues.</w:t>
      </w:r>
    </w:p>
    <w:p w14:paraId="54F3FE9E" w14:textId="77777777" w:rsidR="00C307C2" w:rsidRPr="00B06341" w:rsidRDefault="00C307C2" w:rsidP="00C307C2">
      <w:pPr>
        <w:rPr>
          <w:rFonts w:ascii="Times New Roman" w:hAnsi="Times New Roman" w:cs="Times New Roman"/>
          <w:u w:val="single"/>
        </w:rPr>
      </w:pPr>
    </w:p>
    <w:p w14:paraId="2F7BE3CB"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Green New Deal massively popular across the political spectrum - voters want their representatives to support it</w:t>
      </w:r>
    </w:p>
    <w:p w14:paraId="3EDEA7E8"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Deiseroth, Data for Progress Senior Climate Data Analyst and Blank, Data for Progress senior writer, 21</w:t>
      </w:r>
    </w:p>
    <w:p w14:paraId="7EDC3BDB"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[Danielle, Lew, 4-19-21, Data for progress, “Voters Overwhelmingly Support the Green New Deal,” https://www.dataforprogress.org/blog/2021/4/19/voters-support-green-new-deal#:~:text=The%20Green%20New%20Deal%20remains,sponsor%20the%20Green%20New%20Deal, accessed 6-30, DG]</w:t>
      </w:r>
    </w:p>
    <w:p w14:paraId="61F132D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In 2019, Representative Alexandria Ocasio-Cortez and Senator Ed Markey introduced the Green New Deal, a landmark resolution outlining the critical steps America should take to tackle the climate crisis, address environmental injustices, and ensure every American has access to a good-paying job. Since the Green New Deal’s introduction, Data for Progress has conducted extensive research and polling on the popularity of the bill and its policy planks.</w:t>
      </w:r>
    </w:p>
    <w:p w14:paraId="7D37A2A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With Representative Ocasio-Cortez set to reintroduce the Green New Deal resolution in Congress this week, Data for Progress assessed the popularity of the proposal and its policy planks among likely voters in an April 2021 national survey. Two years after the bill’s introduction, Data for Progress finds the Green New Deal resolution and its policy planks still enjoy remarkable support across party lines:</w:t>
      </w:r>
    </w:p>
    <w:p w14:paraId="5A674D2F"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The Green New Deal remains highly popular, enjoying a 31-percentage-point margin of voter support. This includes nearly all Democrats, a majority of Independents, and over one-third of Republicans</w:t>
      </w:r>
      <w:r w:rsidRPr="00B06341">
        <w:rPr>
          <w:rFonts w:ascii="Times New Roman" w:hAnsi="Times New Roman" w:cs="Times New Roman"/>
        </w:rPr>
        <w:t>.</w:t>
      </w:r>
    </w:p>
    <w:p w14:paraId="4808FB96"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Voters want their member of Congress to co-sponsor the Green New Deal. A majority of voters (57 percent) say they would support if their member of Congress co-sponsored the Green New Deal resolution when it is reintroduced in Congress.</w:t>
      </w:r>
    </w:p>
    <w:p w14:paraId="1BA87878"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Co-sponsoring the Green New Deal can help members of Congress win in the 2022 midterms. A majority of voters (51 percent) say they’d be more likely to re-elect their representative if they co-sponsor the Green New Deal.</w:t>
      </w:r>
    </w:p>
    <w:p w14:paraId="2922584E"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 xml:space="preserve">GOP attacks on the Green New Deal aren’t working. Even when presented with a right-wing talking point that the Green New Deal would be “a waste of taxpayer money that will increase the national debt”, a majority of voters (52 percent) still think lawmakers should pass the Green New Deal. </w:t>
      </w:r>
    </w:p>
    <w:p w14:paraId="25A27178"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Every major poli</w:t>
      </w:r>
      <w:r w:rsidRPr="00B06341">
        <w:rPr>
          <w:rFonts w:ascii="Times New Roman" w:hAnsi="Times New Roman" w:cs="Times New Roman"/>
          <w:u w:val="single"/>
        </w:rPr>
        <w:lastRenderedPageBreak/>
        <w:t>cy plank of the Green New Deal enjoys widespread bipartisan support. Voters strongly support lowering utility costs, reducing pollution, helping family farmers adopt sustainable practices, making communities more resilient to extreme weather, and investing in frontline communities.</w:t>
      </w:r>
    </w:p>
    <w:p w14:paraId="63E7C6DB"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 xml:space="preserve">The Green New Deal Remains Popular </w:t>
      </w:r>
    </w:p>
    <w:p w14:paraId="4DC4BD96"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After providing voters with information that the Green New Deal is being reintroduced in Congress and a brief description of the resolution, voters say they support the Green New Deal by a 31-point margin (60 percent support, 29 percent oppose). The proposal receives support from nearly all Democrats (83 percent support, 6 percent oppose) and a majority of Independents (57 percent support, 29 percent oppose). Notably, despite persistent right-wing messaging against the Green New Deal, over one-third of Republican voters support the proposal (36 percent support, 53 percent oppose).</w:t>
      </w:r>
    </w:p>
    <w:p w14:paraId="0FAA1144"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In addition to supporting the Green New Deal, voters want their representative to co-sponsor the resolution when it is re-introduced in Congress. Nearly all Democrats (81 percent), a majority of Independents (57 percent), and one-third of Republicans (33 percent) say they would support if their member of Congress becomes a co-sponsor of the Green New Deal.</w:t>
      </w:r>
    </w:p>
    <w:p w14:paraId="0A651527"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For lawmakers looking ahead to the 2022 midterm elections, supporting the Green New Deal is not a vulnerability — 51 percent of voters say they would be more likely to re-elect their representative if they co-sponsor the Green New Deal, while only 34 percent said they would be less likely. With three-quarters of Democrats (75 percent) and a plurality of independents (45 percent) indicating they would be more likely to vote for members who cosponsor the Green New Deal, representatives can feel confident backing the resolution.</w:t>
      </w:r>
    </w:p>
    <w:p w14:paraId="62E93C8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Right-Wing Talking Points Against the Green New Deal Are Failing</w:t>
      </w:r>
    </w:p>
    <w:p w14:paraId="28C3EC3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Since the introduction</w:t>
      </w:r>
      <w:r w:rsidRPr="00B06341">
        <w:rPr>
          <w:rFonts w:ascii="Times New Roman" w:hAnsi="Times New Roman" w:cs="Times New Roman"/>
        </w:rPr>
        <w:lastRenderedPageBreak/>
        <w:t xml:space="preserve"> of the Green New Deal, Republicans and the right-wing media have consistently attacked the proposal as irresponsible government spending that will burden taxpayers.</w:t>
      </w:r>
    </w:p>
    <w:p w14:paraId="7F491C3E"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To assess how partisan framing impacts support for the Green New Deal, Data for Progress presented voters with statements for and against the resolution. The positive framing highlighted how the proposal would “put Americans back to work, fight climate change, address social and racial injustice, and combat air and water pollution and related diseases like asthma and lead poisoning”, while the negative framing called the proposal “a waste of taxpayer money that will increase the national debt”.</w:t>
      </w:r>
    </w:p>
    <w:p w14:paraId="32CD6DCF"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We find that Democrats have a clear winning argument, and voters are not swayed by fears of raising the national debt. Despite seeing the oppositional talking point, voters maintain support for the Green New Deal by an 18-point margin (52 percent support, 34 percent oppose). This includes a 74-point margin of Democrats (80 percent support, 6 percent oppose) and a 13-point margin of Independents (52 percent support, 39 percent oppose). Unsurprisingly, a majority of Republicans (60 percent) align with the talking point around raising the national debt.</w:t>
      </w:r>
    </w:p>
    <w:p w14:paraId="0DFA7EA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Every Major Policy Plank of the Green New Deal is Overwhelmingly Popular</w:t>
      </w:r>
    </w:p>
    <w:p w14:paraId="5DD8DDEC"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key reason why voters view the Green New Deal so favorably is that the policy planks of the resolution are immensely popular: At least two-thirds of voters support every major plank of the Green New Deal. Among the most popular policy planks are making utilities cheaper (83 percent support), reducing pollution to improve public health and ensure clean air and water (81 percent support), and helping small and family farms adopt sustainable farming practices (80 percent support). Also enjoying high levels of support are modernizing infrastructure to make it more energy-efficient (77 percent support), building new sustainable affordable housing (75 percent support), and making communities more resilient to extreme weather (74 percent support). Over two-thirds of voters (67 percent) support both investing in innovative technologies to fight climate change and targeting investments towards frontline communities to address income and public health disparities.</w:t>
      </w:r>
    </w:p>
    <w:p w14:paraId="63C6951A"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Conclusion</w:t>
      </w:r>
    </w:p>
    <w:p w14:paraId="5452F5A3"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With control of both the White House and Congress, Democrats must take advantage of this historic legislative opportunity to fully tackle the climate crisis, create millions of new good-paying jobs, and empower frontline communities. Data for Progress polling finds that every major component of the Green New Deal enjoys support from at least two-thirds of voters, and the resolution is resilient to right-wing attacks about the cost. As lawmakers look ahead to 2022, they should feel confident backing the Green New Deal knowing that voters across party lines want the government to meet the moment and take action to ensure America is a more equitable and sustainable nation for generations to come.</w:t>
      </w:r>
    </w:p>
    <w:p w14:paraId="0DA65D56" w14:textId="77777777" w:rsidR="00C307C2" w:rsidRPr="00B06341" w:rsidRDefault="00C307C2" w:rsidP="00C307C2">
      <w:pPr>
        <w:rPr>
          <w:rFonts w:ascii="Times New Roman" w:hAnsi="Times New Roman" w:cs="Times New Roman"/>
        </w:rPr>
      </w:pPr>
    </w:p>
    <w:p w14:paraId="42576E08"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Green New Deal politically popular - polls prove majority of voters support</w:t>
      </w:r>
    </w:p>
    <w:p w14:paraId="2F24EED1"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Wilkins, Common Dreams writer, 21</w:t>
      </w:r>
    </w:p>
    <w:p w14:paraId="36EA8D76"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[Brett, 4-19-21, Common Dreams, “Poll Finds Majority of US Voters Back Green New Deal and Want Lawmakers to Co-Sponsor Resolution,” https://www.commondreams.org/news/2021/04/19/poll-finds-majority-us-voters-back-green-new-deal-and-want-lawmakers-co-sponsor, date accessed 7-1-23, DG]</w:t>
      </w:r>
    </w:p>
    <w:p w14:paraId="5F41B0EC"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As Rep. Alexandria Ocasio-Cor</w:t>
      </w:r>
      <w:r w:rsidRPr="00B06341">
        <w:rPr>
          <w:rFonts w:ascii="Times New Roman" w:hAnsi="Times New Roman" w:cs="Times New Roman"/>
          <w:u w:val="single"/>
        </w:rPr>
        <w:lastRenderedPageBreak/>
        <w:t>tez and Sen. Bernie Sanders rein</w:t>
      </w:r>
      <w:r w:rsidRPr="00B06341">
        <w:rPr>
          <w:rFonts w:ascii="Times New Roman" w:hAnsi="Times New Roman" w:cs="Times New Roman"/>
          <w:u w:val="single"/>
        </w:rPr>
        <w:lastRenderedPageBreak/>
        <w:t>troduced their "Green New Deal for Public Housing," a survey published Monday affirmed that most U.S. voters support the Green New Deal and want their members of Congress to co-sponsor legislation to make the ambitious climate emergency plan a reality.</w:t>
      </w:r>
    </w:p>
    <w:p w14:paraId="762D2B64"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The Data for Progress survey (pdf) found that 60% of likely U.S. voters back the Green New Deal (GND), with 83% of respondents identifying as Democrats, 57% of independents, and 36% of Republicans saying they support it. Fifty-seven percent of those surveyed said they support their members of Congress co-sponsoring a GND resolution, with 81% of likely Democratic voters, 57% of independents, and one-third of Republicans in favor of such a move.</w:t>
      </w:r>
    </w:p>
    <w:p w14:paraId="3DE69D7B"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slim majority (51%) of respondents said they are more likely to vote to reelect their congressional representatives if they co-sponsor GND legislation, while 34% said such a move would make them less likely to vote for them. Three-quarters of likely Democratic voters said GND co-sponsorship would make them likelier to vote for their lawmakers.</w:t>
      </w:r>
    </w:p>
    <w:p w14:paraId="53343ECA"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majority (52%) of respondents, including 80% of those who identify as Democrats, also agree that "lawmakers should pass the Green New Deal because we need to put Americans back to work, fight climate change, address social and racial injustice, and combat air and water pollution and related diseases like asthma and lead poisoning."</w:t>
      </w:r>
    </w:p>
    <w:p w14:paraId="1659B3B0"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The survey also found that a majority of all likely U.S. voters overwhelmingly support individual components of the GND:</w:t>
      </w:r>
    </w:p>
    <w:p w14:paraId="0A4F146C"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In 2019, Ocasio-Cortez (D-N.Y.) and Sen. Ed Markey (D-Mass.) introduced the first GND resolution, which called for a "national mobilization" to transition to 100% renewable energy by 2030.</w:t>
      </w:r>
    </w:p>
    <w:p w14:paraId="16CF308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The measure failed to advance in the GOP-controlled Senate, however, with Democratic caucus members Joe Manchin (D-W.V.), Kyrsten Sinema (D-Ariz.), Doug Jones (D-Ala.), and Angus King (I-Maine) joining all 57 Republicans to torpedo the resolution.</w:t>
      </w:r>
    </w:p>
    <w:p w14:paraId="258574D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Ocasio-Cortez and Sanders (I-Vt.) also introduced a Green New Deal for Public Housing in 2019, although it failed to advance. On Monday, they reintroduced the measure, with Ocasio-Cortez tweeting that "investing in our housing infrastructure has never been more important."</w:t>
      </w:r>
    </w:p>
    <w:p w14:paraId="0BE07F7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Sanders added that "at this time of unprecedented crisis, we must move forward to boldly</w:t>
      </w:r>
      <w:r w:rsidRPr="00B06341">
        <w:rPr>
          <w:rFonts w:ascii="Times New Roman" w:hAnsi="Times New Roman" w:cs="Times New Roman"/>
        </w:rPr>
        <w:lastRenderedPageBreak/>
        <w:t xml:space="preserve"> address the systemic and existential threats facing us today and that includes combating climate change and making sure that every American has a safe and decent place to live."</w:t>
      </w:r>
    </w:p>
    <w:p w14:paraId="769BFC34" w14:textId="77777777" w:rsidR="0000658D" w:rsidRPr="00B06341" w:rsidRDefault="00C307C2" w:rsidP="00C307C2">
      <w:pPr>
        <w:rPr>
          <w:rFonts w:ascii="Times New Roman" w:hAnsi="Times New Roman" w:cs="Times New Roman"/>
        </w:rPr>
      </w:pPr>
      <w:r w:rsidRPr="00B06341">
        <w:rPr>
          <w:rFonts w:ascii="Times New Roman" w:hAnsi="Times New Roman" w:cs="Times New Roman"/>
        </w:rPr>
        <w:t>Shortly after the bill's introduction, Markey tweeted that he and Ocasio-Cortez will re-introduce GND legislation on Tuesday.</w:t>
      </w:r>
    </w:p>
    <w:p w14:paraId="107E34CE" w14:textId="77777777" w:rsidR="0000658D" w:rsidRPr="00B06341" w:rsidRDefault="0000658D" w:rsidP="00C307C2">
      <w:pPr>
        <w:rPr>
          <w:rFonts w:ascii="Times New Roman" w:hAnsi="Times New Roman" w:cs="Times New Roman"/>
        </w:rPr>
      </w:pPr>
    </w:p>
    <w:p w14:paraId="55AE0440" w14:textId="59274BB4"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Green New Deal is popular and people want change to address climate</w:t>
      </w:r>
    </w:p>
    <w:p w14:paraId="0FE60144" w14:textId="77777777" w:rsidR="00C307C2" w:rsidRPr="00B06341" w:rsidRDefault="00C307C2" w:rsidP="00C307C2">
      <w:pPr>
        <w:rPr>
          <w:rFonts w:ascii="Times New Roman" w:hAnsi="Times New Roman" w:cs="Times New Roman"/>
          <w:b/>
          <w:sz w:val="26"/>
          <w:szCs w:val="26"/>
        </w:rPr>
      </w:pPr>
      <w:r w:rsidRPr="00B06341">
        <w:rPr>
          <w:rFonts w:ascii="Times New Roman" w:hAnsi="Times New Roman" w:cs="Times New Roman"/>
          <w:b/>
          <w:sz w:val="26"/>
          <w:szCs w:val="26"/>
        </w:rPr>
        <w:t>Teirstein, Grist staff writer, 20</w:t>
      </w:r>
    </w:p>
    <w:p w14:paraId="05CB446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[Zoya, 10-14-20, Grist, “Feeling the Heat How the Green New Deal lit a fire under the GOP,” https://grist.org/politics/republican-party-climate-change/, accessed 7-3-23, DG]</w:t>
      </w:r>
    </w:p>
    <w:p w14:paraId="620BEDD2"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Regardless, the Green New Deal was a hit with Americans. In July 2019, it had a higher approval rating in a survey of adults than a wealth tax, a semi-automatic assault gun ban, and free college tuition. (It polled on par with legalizing m</w:t>
      </w:r>
      <w:r w:rsidRPr="00B06341">
        <w:rPr>
          <w:rFonts w:ascii="Times New Roman" w:hAnsi="Times New Roman" w:cs="Times New Roman"/>
          <w:u w:val="single"/>
        </w:rPr>
        <w:lastRenderedPageBreak/>
        <w:t>arijuana.) The unexpected popularity of the proposal forced Republicans to start coming up with a plan of their own.</w:t>
      </w:r>
    </w:p>
    <w:p w14:paraId="7EAF7949"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“What the Green New Deal did is bring the issue of climate change to greater prominence,” Carlos Curbelo, a Republican climate hawk who lost his House seat in Sou</w:t>
      </w:r>
      <w:r w:rsidRPr="00B06341">
        <w:rPr>
          <w:rFonts w:ascii="Times New Roman" w:hAnsi="Times New Roman" w:cs="Times New Roman"/>
          <w:u w:val="single"/>
        </w:rPr>
        <w:lastRenderedPageBreak/>
        <w:t>th Florida amid the 2018 Democratic wave, told Grist. “So it became harder for conservatives to ignore the issue.”</w:t>
      </w:r>
    </w:p>
    <w:p w14:paraId="2CCCEA38"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In the year and a half since Trump, Simpson, and Graham derided the Green New Deal, each has sought to bolster his climate bona fides. Trump has attempted to paint himself as an environmentalist (though his environmental rollbacks are deeply unpopular with swing-state voters). Last April, Simpson told a crowd in Idaho — a ruby-red state where he’s in no danger of losing this fall — that “climate change is a reality.” And Graham has publicly highlighted the daylight between himself and Trump on climate. “I would encourage the president to look long and hard at the science and find a solution,” he said.</w:t>
      </w:r>
    </w:p>
    <w:p w14:paraId="4C423432"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Average LCV score, two-year moving average</w:t>
      </w:r>
    </w:p>
    <w:p w14:paraId="22D9317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modest improvement</w:t>
      </w:r>
    </w:p>
    <w:p w14:paraId="014A7646"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The League of Conservation Voters (LCV) scores the environmental inclinations of members of Congress using their ratios of pro-environment votes to the total number of key environmental votes each year. Since 2017, </w:t>
      </w:r>
      <w:r w:rsidRPr="00B06341">
        <w:rPr>
          <w:rFonts w:ascii="Times New Roman" w:hAnsi="Times New Roman" w:cs="Times New Roman"/>
          <w:u w:val="single"/>
        </w:rPr>
        <w:t>House Republicans’ mean LCV score has risen from about 4.9 percent to roughly 11.1 percent. Senate Republicans have moved from 1.2 percent to 15.7 percent.</w:t>
      </w:r>
      <w:r w:rsidRPr="00B06341">
        <w:rPr>
          <w:rFonts w:ascii="Times New Roman" w:hAnsi="Times New Roman" w:cs="Times New Roman"/>
        </w:rPr>
        <w:t xml:space="preserve"> That said, Republicans’ annual LCV scores are still down drastically since their senators hit their high of 46.7 percent in 1987 and House members’ combined score rose to 39.5 percent in 1990.</w:t>
      </w:r>
    </w:p>
    <w:p w14:paraId="20A8141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Clayton Aldern</w:t>
      </w:r>
    </w:p>
    <w:p w14:paraId="6B170307"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They’re not alone. A growing number of Republican politicians are suddenly talking about climate change. Some of them have even introduced climate policy. “The shift has been drastic,” Curbelo said. “A lot of it has been in rhetoric and language, but, of course, those are leading indicators that foretell what can happen in the right-of-center climate movement.”</w:t>
      </w:r>
    </w:p>
    <w:p w14:paraId="6CDC1EFC"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Republicans (not all, but some) are waking up to the reality that they have something to lose by not talking about rising temperatures — perhaps more than they stand to gain by denying the existence of climate change. But there’s still a lot of distance between acknowledging that warming is happening and proposing a workable solution to the problem — or reaching a consensus with Democrats on a bipartisan path forward.</w:t>
      </w:r>
    </w:p>
    <w:p w14:paraId="539DA04F"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few Republican members of Congress have the beginnings of a plan to tackle emissions. Conservative environmental groups, which have been waiting in the wings for the GOP to come around on this issue, have a pile of ambitious proposals ripe for the plucking. And with the right combination of luck, courage, and political momentum, some of those ideas could garner serious Republican support in the next Congress.</w:t>
      </w:r>
    </w:p>
    <w:p w14:paraId="611BCCCA"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This past February, four months after McCarthy attended the conference in Georgia, the minority leader and seven of his allies in the House of Representatives — Garret Graves of Louisiana, Greg Walden of Oregon, Brad Wenstrup of Ohio, David Schweikert of Arizona, David McKinley of West Virginia, Dan Crenshaw of Texas, and Bruce Westerman of Arkansas — introduced an alternative to the Green New Deal composed of fo</w:t>
      </w:r>
      <w:r w:rsidRPr="00B06341">
        <w:rPr>
          <w:rFonts w:ascii="Times New Roman" w:hAnsi="Times New Roman" w:cs="Times New Roman"/>
          <w:u w:val="single"/>
        </w:rPr>
        <w:lastRenderedPageBreak/>
        <w:t>ur bills.</w:t>
      </w:r>
    </w:p>
    <w:p w14:paraId="028C5646"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It’s not the only piece of bipartisan climate legislation introduced on the Hill. The Growing Climate Solutions Act focuses on the role of agriculture in reducing greenhouse gas emissions. Senators Mike Braun of Indiana and Lindsey Graham joined two Democrats in June to sponsor the bill, which would make it simpler for farmers to sell carbon credits — generated by adopting green farming practices on their land — on existing carbon trading markets in California and in the Northeast. A motley crew of groups and corporations, including the Environmental Defense Fund, McDonald’s, and Microsoft, endorsed the proposal.</w:t>
      </w:r>
    </w:p>
    <w:p w14:paraId="5CD67CB1" w14:textId="77777777" w:rsidR="00C307C2" w:rsidRPr="00B06341" w:rsidRDefault="00C307C2" w:rsidP="00C307C2">
      <w:pPr>
        <w:rPr>
          <w:rFonts w:ascii="Times New Roman" w:hAnsi="Times New Roman" w:cs="Times New Roman"/>
          <w:u w:val="single"/>
        </w:rPr>
      </w:pPr>
    </w:p>
    <w:p w14:paraId="2B7A7429"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Another bipartisan effort that could meaningfully bring down emissions is the Super Pollutants Act of 2019. It would create a public-private task force with the aim of curtailing short-lived climate pollutants in the atmosphere and reducing leaks from refrigerators, air conditioners, landfills, and other sources of potent greenhouse gases. Senator Susan Collins of Maine, a Republican currently locked in a tough reelection campaign, introduced the bill last summer with Democratic Senator Chris Murphy from Connecticut. Representatives Scott Peters, a California Democrat, and Matt Gaetz, a Florida Republican and Trump loyalist, introduced companion legislation in the House.</w:t>
      </w:r>
    </w:p>
    <w:p w14:paraId="13C71BEB"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While these proposals and the handful of other bipartisan climate-related bills introduced in the 116th Congress show a portion of GOP legislators moving beyond rhetoric on climate, none of those four initiatives — McCarthy’s raft of policies, Murkowski’s blue carbon bill, the Growing Climate Solutions Act, nor the Super Pollutants Act — has made it out of committee, let alone come to a vote in either chamber of Congress. And none of them has a higher than 4 percent chance of passing, according to the policy analytics group Skopos Labs.</w:t>
      </w:r>
    </w:p>
    <w:p w14:paraId="5886C3BC"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Further, with scientists saying that major progress needs to be made on climate within roughly the next decade, there’s an argument that the GOP’s proposals don’t meet the moment. They certainly pale in comparison to the boldness of recent Democratic plans — further evidenc</w:t>
      </w:r>
      <w:r w:rsidRPr="00B06341">
        <w:rPr>
          <w:rFonts w:ascii="Times New Roman" w:hAnsi="Times New Roman" w:cs="Times New Roman"/>
          <w:u w:val="single"/>
        </w:rPr>
        <w:lastRenderedPageBreak/>
        <w:t>e that a chasm remains between the two sides on climate.</w:t>
      </w:r>
    </w:p>
    <w:p w14:paraId="450FFA6F"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The Green New Deal may have spurred Republicans to start thinking critically about the greatest threat facing the planet, but it’s also had that effect on Democrats. The idea turned into a litmus test in the Democratic presidential primary. At least half of the 28 candidates voiced support for</w:t>
      </w:r>
      <w:r w:rsidRPr="00B06341">
        <w:rPr>
          <w:rFonts w:ascii="Times New Roman" w:hAnsi="Times New Roman" w:cs="Times New Roman"/>
          <w:u w:val="single"/>
        </w:rPr>
        <w:lastRenderedPageBreak/>
        <w:t xml:space="preserve"> the proposal (and those who didn’t immediately and full-throatedly endorse it got an earful from youth climate activists). With the Green New Deal setting the terms of the climate debate within the party, candidates tried to one-up each other with increasingly aggressive climate action plans as the field narrowed over the course of 2019.</w:t>
      </w:r>
    </w:p>
    <w:p w14:paraId="110746D3" w14:textId="77777777" w:rsidR="00C307C2" w:rsidRPr="00B06341" w:rsidRDefault="00C307C2" w:rsidP="00C307C2">
      <w:pPr>
        <w:rPr>
          <w:rFonts w:ascii="Times New Roman" w:hAnsi="Times New Roman" w:cs="Times New Roman"/>
        </w:rPr>
      </w:pPr>
    </w:p>
    <w:p w14:paraId="5F34BF9A"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 xml:space="preserve">Americans want action to occur to help stop climate change—Green New Deal is key to solve </w:t>
      </w:r>
    </w:p>
    <w:p w14:paraId="05A76492" w14:textId="77777777" w:rsidR="00C307C2" w:rsidRPr="00B06341" w:rsidRDefault="00C307C2" w:rsidP="00C307C2">
      <w:pPr>
        <w:rPr>
          <w:rFonts w:ascii="Times New Roman" w:hAnsi="Times New Roman" w:cs="Times New Roman"/>
          <w:b/>
          <w:sz w:val="26"/>
          <w:szCs w:val="26"/>
        </w:rPr>
      </w:pPr>
      <w:r w:rsidRPr="00B06341">
        <w:rPr>
          <w:rFonts w:ascii="Times New Roman" w:hAnsi="Times New Roman" w:cs="Times New Roman"/>
          <w:b/>
          <w:sz w:val="26"/>
          <w:szCs w:val="26"/>
        </w:rPr>
        <w:t>Tyson, Pew Research Center associate director of research, et al., 23</w:t>
      </w:r>
    </w:p>
    <w:p w14:paraId="01C9DE8E"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[Alec, Cary Funk, director of science and society research at Pew Research Center, Brian Kennedy, senior researcher at Pew Research Center, 4-18-2023, Pew Research Center, “What the data says about Americans’ views of climate change,” https://www.pewresearch.org/short-reads/2023/04/18/for-earth-day-key-facts-about-americans-views-of-climate-change-and-renewable-energy/, accessed 7-2-23, DG]</w:t>
      </w:r>
    </w:p>
    <w:p w14:paraId="386B92D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recent report from the United Nations’ Intergovernmental Panel on Climate Change has underscored the need for international action to avoid increasingly severe climate impacts in the years to come. Steps outlined in the report, and by climate experts, include major reductions in greenhouse gas emissions from sectors such as energy production and transportation.</w:t>
      </w:r>
    </w:p>
    <w:p w14:paraId="11EC8D10"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But how do Americans feel about climate change, and what steps do they think the United States should take to address it? Here are eight charts that illustrate Americans’ views on the issue, based on recent Pew Research Center surveys.</w:t>
      </w:r>
    </w:p>
    <w:p w14:paraId="3AEC523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How we did this</w:t>
      </w:r>
    </w:p>
    <w:p w14:paraId="171AD2B0"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majority of Americans support the U.S. becoming carbon neutral by 2050. Nearly seven-in-ten Americans (69%) favor the U.S. taking steps to become carbon neutral by 2050, a goal outlined by President Joe Biden at the outset of his administration. The same share of Americans (69%) say the U.S. should prioritize developing renewable energy sources, such as wind and solar, over expanding the production of oil, coal and natural gas. Carbon neutrality means releasing no more carbon dioxide into the atmosphere than is removed.</w:t>
      </w:r>
    </w:p>
    <w:p w14:paraId="7B116115"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chart that shows about seven-in-ten Americans prioritize alternative energy development and carbon neutrality.</w:t>
      </w:r>
    </w:p>
    <w:p w14:paraId="64C656D7"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Nine-in-ten Democrats and Democratic-leaning independents support the U.S. taking steps to become carbon neutral by 2050. Among Republicans and Republican leaners, 44% support this goal and 53% oppose it. But there are important differences by age within the GOP: Two-thirds of Republicans under age 30 (67%) favor the U.S.</w:t>
      </w:r>
      <w:r w:rsidRPr="00B06341">
        <w:rPr>
          <w:rFonts w:ascii="Times New Roman" w:hAnsi="Times New Roman" w:cs="Times New Roman"/>
          <w:u w:val="single"/>
        </w:rPr>
        <w:lastRenderedPageBreak/>
        <w:t xml:space="preserve"> taking steps to become carbon neutral, but about the same share of Republicans ages 65 and older (64%) oppose this.</w:t>
      </w:r>
    </w:p>
    <w:p w14:paraId="27FE6BD2"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 xml:space="preserve">Climate experts say it’s necessary to significantly reduce carbon emissions in order to slow the pace of climate change. Energy production and transportation are two high-emission sectors where efforts are being made to reduce </w:t>
      </w:r>
      <w:r w:rsidRPr="00B06341">
        <w:rPr>
          <w:rFonts w:ascii="Times New Roman" w:hAnsi="Times New Roman" w:cs="Times New Roman"/>
          <w:u w:val="single"/>
        </w:rPr>
        <w:lastRenderedPageBreak/>
        <w:t>emissions.</w:t>
      </w:r>
    </w:p>
    <w:p w14:paraId="667B187A"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Americans are reluctant to phase out fossil fuels altogether, but younger adults are more open to it. Americans are wary of relying exclusively on renewable energy sources. About three-in-ten (31%) say the U.S. should completely phase out oil, coal and natural gas. More than twice as many (67%) say the country should use a mix of energy sources, including fossil fuels and renewables.</w:t>
      </w:r>
    </w:p>
    <w:p w14:paraId="1B66DB36"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chart showing that younger U.S. adults are more open than older adults to phasing out fossil fuels completely.</w:t>
      </w:r>
    </w:p>
    <w:p w14:paraId="53F466C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While the public is generally reluctant to phase out fossil fuels altogether, younger adults are more open to this idea. Among Americans ages 18 to 29, 50% say the U.</w:t>
      </w:r>
      <w:r w:rsidRPr="00B06341">
        <w:rPr>
          <w:rFonts w:ascii="Times New Roman" w:hAnsi="Times New Roman" w:cs="Times New Roman"/>
        </w:rPr>
        <w:lastRenderedPageBreak/>
        <w:t>S. should use a mix of energy sources, including fossil fuels, while about as many (48%) say the U.S. should exclusively use renewables.</w:t>
      </w:r>
    </w:p>
    <w:p w14:paraId="6216E688"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There are also age differences within both political parties. Among Democrats and Democratic leaners, a majority of those ages 18 to 29 (62%) favor phasing out fossil fuels entirely, compared with about four-in-ten Democrats ages 50 and older. Republicans of all age groups back continuing to use a mix of energy sources, including oil, coal and natural gas. However, about one-in-five Republicans ages 18 to 29 (22%) say the U.S. should phase out fossil fuels altogether, compared with fewer than one-in-ten Republicans 50 and older.</w:t>
      </w:r>
    </w:p>
    <w:p w14:paraId="2396E93E" w14:textId="77777777" w:rsidR="00C307C2" w:rsidRPr="00B06341" w:rsidRDefault="00C307C2" w:rsidP="00C307C2">
      <w:pPr>
        <w:rPr>
          <w:rFonts w:ascii="Times New Roman" w:hAnsi="Times New Roman" w:cs="Times New Roman"/>
          <w:u w:val="single"/>
        </w:rPr>
      </w:pPr>
    </w:p>
    <w:p w14:paraId="6F7EB055"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There are multiple potential routes to carbon neutrality in the U.S. All involve major reductions to carbon emissions in sectors such as energy and transportation by increasing the use of things like wind and solar power and electric vehicles. There are also ways to potentially remove carbon from the atmosphere and store it, such as capturing it directly from the air or using trees and algae to facilitate carbon sequestration.</w:t>
      </w:r>
    </w:p>
    <w:p w14:paraId="6A3FB1A6"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The public supports the federal government incentivizing wind and solar energy production. In many sectors, including energy and transportation, federal incentives and regulations significantly influence investment and development.</w:t>
      </w:r>
    </w:p>
    <w:p w14:paraId="288F286A"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 chart showing that two-thirds of U.S. adults say the federal government should encourage production of wind and solar power.</w:t>
      </w:r>
    </w:p>
    <w:p w14:paraId="170E2EB2"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Two-thirds of Americans think the federal government should encourage domestic production of wind and solar power. Just 7% say the government should discourage this, while 26% think it should neither encourage nor discourage it.</w:t>
      </w:r>
    </w:p>
    <w:p w14:paraId="16222162"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Green New Deal incredibly popular – polling data proves</w:t>
      </w:r>
    </w:p>
    <w:p w14:paraId="3667615A" w14:textId="77777777" w:rsidR="00C307C2" w:rsidRPr="00B06341" w:rsidRDefault="00C307C2" w:rsidP="00C307C2">
      <w:pPr>
        <w:rPr>
          <w:rFonts w:ascii="Times New Roman" w:hAnsi="Times New Roman" w:cs="Times New Roman"/>
          <w:b/>
          <w:sz w:val="26"/>
          <w:szCs w:val="26"/>
        </w:rPr>
      </w:pPr>
      <w:r w:rsidRPr="00B06341">
        <w:rPr>
          <w:rFonts w:ascii="Times New Roman" w:hAnsi="Times New Roman" w:cs="Times New Roman"/>
          <w:b/>
          <w:sz w:val="26"/>
          <w:szCs w:val="26"/>
        </w:rPr>
        <w:t>Mulholland, Data for Progress political director &amp; Levin, Data for Progress research fellow, 22</w:t>
      </w:r>
    </w:p>
    <w:p w14:paraId="370E8EBD"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[Marcela, Saul, 3-11-22, Data for Progress, “The Green New Deal is Incredibly Popular,” https://www.dataforprogre</w:t>
      </w:r>
      <w:r w:rsidRPr="00B06341">
        <w:rPr>
          <w:rFonts w:ascii="Times New Roman" w:hAnsi="Times New Roman" w:cs="Times New Roman"/>
        </w:rPr>
        <w:lastRenderedPageBreak/>
        <w:t>ss.org/blog/2022/3/11/the-green-new-deal-is-incredibly-popular, date accessed 6-30-23, DG]</w:t>
      </w:r>
    </w:p>
    <w:p w14:paraId="4486C8B8"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rPr>
        <w:t>The climate crisis is in full swing, and by now, nearly every community in the United States has experienced a hurricane, flood, wildfire, heat wave, or other event that is unfamiliarly severe or strangely timed. Over the past three years, the campaign for a Green New Deal (GND) has successfully reframed the conversation away from strictly technology and market solutions, and toward heavy public investment as the core solution needed to stabilize the climate. In many ways, the Infrastructure Investment and Jobs Act and the reconciliation bill are watered-down policies carrying many pieces of the Green New</w:t>
      </w:r>
      <w:r w:rsidRPr="00B06341">
        <w:rPr>
          <w:rFonts w:ascii="Times New Roman" w:hAnsi="Times New Roman" w:cs="Times New Roman"/>
        </w:rPr>
        <w:lastRenderedPageBreak/>
        <w:t xml:space="preserve"> Deal. </w:t>
      </w:r>
      <w:r w:rsidRPr="00B06341">
        <w:rPr>
          <w:rFonts w:ascii="Times New Roman" w:hAnsi="Times New Roman" w:cs="Times New Roman"/>
          <w:u w:val="single"/>
        </w:rPr>
        <w:t xml:space="preserve">But as the negotiations for the reconciliation bill drag on, the Green New Deal is gaining steam once again. </w:t>
      </w:r>
    </w:p>
    <w:p w14:paraId="01CF0F71"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 xml:space="preserve">New polling finds the Green New Deal is incredibly popular among voters — nearly across the board. Three new core GND bills were introduced for the first time last year in Congress: the Green New Deal for Cities, the Green New Deal for Public Schools, and the Civilian Climate Corps. Numerous other bills have shifted the climate conversation, improved existing bills, and built out other aspects of the vision. </w:t>
      </w:r>
    </w:p>
    <w:p w14:paraId="7F90184C"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Support for these landmark bills is also growing in Congress. Last summer, a group of Squad climate staffers made a new push, and after dozens of sign-ons to the GND bills, more than 50 percent of House Democrats now support some piece of Green New Deal legislation. Eleven Democrats are signed onto every core bill.</w:t>
      </w:r>
    </w:p>
    <w:p w14:paraId="560108EE" w14:textId="7C2A5B83" w:rsidR="00C307C2" w:rsidRPr="00B06341" w:rsidRDefault="00C307C2" w:rsidP="00C307C2">
      <w:pPr>
        <w:rPr>
          <w:rFonts w:ascii="Times New Roman" w:hAnsi="Times New Roman" w:cs="Times New Roman"/>
        </w:rPr>
      </w:pPr>
      <w:r w:rsidRPr="00B06341">
        <w:rPr>
          <w:rFonts w:ascii="Times New Roman" w:hAnsi="Times New Roman" w:cs="Times New Roman"/>
        </w:rPr>
        <w:t>While the Build Back Better agenda is urgently needed, no scenario currently on the table, even its passage, comes close to the scale of investment and transformation required to fully take on the climate crisis. With that in mind, the time has come to lean into a push for a Green New Deal once again.</w:t>
      </w:r>
      <w:r w:rsidR="002063E2" w:rsidRPr="00B06341">
        <w:rPr>
          <w:rFonts w:ascii="Times New Roman" w:hAnsi="Times New Roman" w:cs="Times New Roman"/>
        </w:rPr>
        <w:t xml:space="preserve"> </w:t>
      </w:r>
    </w:p>
    <w:p w14:paraId="00C083D5"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The good news is that the Green New Deal is incredibly popular, while the bad news is that Congress is not close to k</w:t>
      </w:r>
      <w:r w:rsidRPr="00B06341">
        <w:rPr>
          <w:rFonts w:ascii="Times New Roman" w:hAnsi="Times New Roman" w:cs="Times New Roman"/>
        </w:rPr>
        <w:lastRenderedPageBreak/>
        <w:t xml:space="preserve">eeping up. Our latest polling finds support among the public is already there, and it is strong. We can and must grow GND support. </w:t>
      </w:r>
    </w:p>
    <w:p w14:paraId="748E2F0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Looking at three GND-branded bills, for example, reveals that over 65 percent of likely voters support each one, while none enjoys even 20 percent support among members of the House and Senate. The gap, shown in the graph below, is stark to say the least. The United States Congress is not coming close to representing the climate ambition of the people of the United States of America, and we’re ready to change that. </w:t>
      </w:r>
    </w:p>
    <w:p w14:paraId="0DAF500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In early 2022, Data for Progress conducted new polling on a larger group of six core Green New Deal bills with extensive demographic detail. Even with high costs disclosed, every bill has majority support from every demographic polled other than Republicans. That means that men, women, voters over and under 45 all strongly support every bill, as do Black, white, and Latino/a voters, and urban, rural, and suburban voters. </w:t>
      </w:r>
    </w:p>
    <w:p w14:paraId="199CEC64"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 xml:space="preserve">Black voters are by far the biggest proponents of the legislation. They support every core piece of GND legislation by at least +60 percentage points, with an overwhelming average of 78 percent supporting. </w:t>
      </w:r>
    </w:p>
    <w:p w14:paraId="34256A62"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Various findings are edifying for prop</w:t>
      </w:r>
      <w:r w:rsidRPr="00B06341">
        <w:rPr>
          <w:rFonts w:ascii="Times New Roman" w:hAnsi="Times New Roman" w:cs="Times New Roman"/>
          <w:u w:val="single"/>
        </w:rPr>
        <w:lastRenderedPageBreak/>
        <w:t>onents of specific bills. For example, the Green New Deal for Cities, which would fund climate projects in every city or county, enjoys support from rural voters by an +35-point margin. Republicans support the Green New Deal for Schools by a thin +4-point margin. All bills enjoy some GOP voter</w:t>
      </w:r>
      <w:r w:rsidRPr="00B06341">
        <w:rPr>
          <w:rFonts w:ascii="Times New Roman" w:hAnsi="Times New Roman" w:cs="Times New Roman"/>
          <w:u w:val="single"/>
        </w:rPr>
        <w:lastRenderedPageBreak/>
        <w:t xml:space="preserve"> support while they receive zero GOP support in Congress. </w:t>
      </w:r>
    </w:p>
    <w:p w14:paraId="1A6EF1F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Progressives have shown pragmatic and effective leadership during the infrastructure fight during this crucial two-year period. As a key strategy to maintain moment</w:t>
      </w:r>
      <w:r w:rsidRPr="00B06341">
        <w:rPr>
          <w:rFonts w:ascii="Times New Roman" w:hAnsi="Times New Roman" w:cs="Times New Roman"/>
        </w:rPr>
        <w:lastRenderedPageBreak/>
        <w:t>um toward passing the Build Back Better agenda, we must keep building toward a beautiful, visionary future that minimizes suffering, creates jobs, and improves lives in the process of taking on the climate crisis at scale.</w:t>
      </w:r>
    </w:p>
    <w:p w14:paraId="2D456BB2" w14:textId="77777777" w:rsidR="00C307C2" w:rsidRPr="00B06341" w:rsidRDefault="00C307C2" w:rsidP="00C307C2">
      <w:pPr>
        <w:rPr>
          <w:rFonts w:ascii="Times New Roman" w:hAnsi="Times New Roman" w:cs="Times New Roman"/>
        </w:rPr>
      </w:pPr>
    </w:p>
    <w:p w14:paraId="5B4152C5" w14:textId="77777777" w:rsidR="00C307C2" w:rsidRPr="00B06341" w:rsidRDefault="00C307C2" w:rsidP="00C307C2">
      <w:pPr>
        <w:pStyle w:val="Heading3"/>
        <w:rPr>
          <w:rFonts w:ascii="Times New Roman" w:hAnsi="Times New Roman" w:cs="Times New Roman"/>
        </w:rPr>
      </w:pPr>
      <w:bookmarkStart w:id="114" w:name="_Toc140420889"/>
      <w:r w:rsidRPr="00B06341">
        <w:rPr>
          <w:rFonts w:ascii="Times New Roman" w:hAnsi="Times New Roman" w:cs="Times New Roman"/>
        </w:rPr>
        <w:t>AT – Public Won’t Support Climate Policies</w:t>
      </w:r>
      <w:bookmarkEnd w:id="114"/>
    </w:p>
    <w:p w14:paraId="741137DD" w14:textId="77777777" w:rsidR="00C307C2" w:rsidRPr="00B06341" w:rsidRDefault="00C307C2" w:rsidP="00C307C2">
      <w:pPr>
        <w:rPr>
          <w:rFonts w:ascii="Times New Roman" w:hAnsi="Times New Roman" w:cs="Times New Roman"/>
        </w:rPr>
      </w:pPr>
    </w:p>
    <w:p w14:paraId="5399137E"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 xml:space="preserve">The public supports climate policies, but studies show the public underestimates </w:t>
      </w:r>
      <w:r w:rsidRPr="00B06341">
        <w:rPr>
          <w:rFonts w:ascii="Times New Roman" w:hAnsi="Times New Roman" w:cs="Times New Roman"/>
          <w:i/>
          <w:iCs w:val="0"/>
        </w:rPr>
        <w:t>other peoples’</w:t>
      </w:r>
      <w:r w:rsidRPr="00B06341">
        <w:rPr>
          <w:rFonts w:ascii="Times New Roman" w:hAnsi="Times New Roman" w:cs="Times New Roman"/>
        </w:rPr>
        <w:t xml:space="preserve"> support for climate policies</w:t>
      </w:r>
    </w:p>
    <w:p w14:paraId="328DAC81"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Lloyd, Scientific American, 22</w:t>
      </w:r>
    </w:p>
    <w:p w14:paraId="001FA1A4" w14:textId="70BF4F93" w:rsidR="00C307C2" w:rsidRPr="00B06341" w:rsidRDefault="00C307C2" w:rsidP="00C307C2">
      <w:pPr>
        <w:rPr>
          <w:rFonts w:ascii="Times New Roman" w:hAnsi="Times New Roman" w:cs="Times New Roman"/>
        </w:rPr>
      </w:pPr>
      <w:r w:rsidRPr="00B06341">
        <w:rPr>
          <w:rFonts w:ascii="Times New Roman" w:hAnsi="Times New Roman" w:cs="Times New Roman"/>
        </w:rPr>
        <w:t>[Robin, 8-23-2022, Scientific American,</w:t>
      </w:r>
      <w:r w:rsidR="002063E2" w:rsidRPr="00B06341">
        <w:rPr>
          <w:rFonts w:ascii="Times New Roman" w:hAnsi="Times New Roman" w:cs="Times New Roman"/>
        </w:rPr>
        <w:t xml:space="preserve"> </w:t>
      </w:r>
      <w:r w:rsidRPr="00B06341">
        <w:rPr>
          <w:rFonts w:ascii="Times New Roman" w:hAnsi="Times New Roman" w:cs="Times New Roman"/>
        </w:rPr>
        <w:t>"Climate Change Actions Are Far More Popular Than People in U.S. Realize,"</w:t>
      </w:r>
      <w:r w:rsidR="002063E2" w:rsidRPr="00B06341">
        <w:rPr>
          <w:rFonts w:ascii="Times New Roman" w:hAnsi="Times New Roman" w:cs="Times New Roman"/>
        </w:rPr>
        <w:t xml:space="preserve"> </w:t>
      </w:r>
      <w:hyperlink r:id="rId244" w:history="1">
        <w:r w:rsidRPr="00B06341">
          <w:rPr>
            <w:rStyle w:val="Hyperlink"/>
            <w:rFonts w:ascii="Times New Roman" w:hAnsi="Times New Roman" w:cs="Times New Roman"/>
          </w:rPr>
          <w:t>https://www.scientificamerican.com/article/climate-change-actions-are-far-more-popular-than-people-in-u-s-realize/</w:t>
        </w:r>
      </w:hyperlink>
      <w:r w:rsidRPr="00B06341">
        <w:rPr>
          <w:rFonts w:ascii="Times New Roman" w:hAnsi="Times New Roman" w:cs="Times New Roman"/>
        </w:rPr>
        <w:t xml:space="preserve"> accessed 7-2-2023, S.A.M]</w:t>
      </w:r>
    </w:p>
    <w:p w14:paraId="5888BCB6" w14:textId="77777777" w:rsidR="00C307C2" w:rsidRPr="00B06341" w:rsidRDefault="00C307C2" w:rsidP="00C307C2">
      <w:pPr>
        <w:rPr>
          <w:rFonts w:ascii="Times New Roman" w:hAnsi="Times New Roman" w:cs="Times New Roman"/>
          <w:u w:val="single"/>
        </w:rPr>
      </w:pPr>
      <w:r w:rsidRPr="00B06341">
        <w:rPr>
          <w:rStyle w:val="StyleUnderline"/>
          <w:rFonts w:ascii="Times New Roman" w:hAnsi="Times New Roman" w:cs="Times New Roman"/>
        </w:rPr>
        <w:t>A multibillion-dollar slate of moderate climate-mitigation measures</w:t>
      </w:r>
      <w:r w:rsidRPr="00B06341">
        <w:rPr>
          <w:rFonts w:ascii="Times New Roman" w:hAnsi="Times New Roman" w:cs="Times New Roman"/>
        </w:rPr>
        <w:t xml:space="preserve"> in the Biden administration’s Inflation Reduction Act has been </w:t>
      </w:r>
      <w:r w:rsidRPr="00B06341">
        <w:rPr>
          <w:rStyle w:val="StyleUnderline"/>
          <w:rFonts w:ascii="Times New Roman" w:hAnsi="Times New Roman" w:cs="Times New Roman"/>
        </w:rPr>
        <w:t>met so far with general public approval</w:t>
      </w:r>
      <w:r w:rsidRPr="00B06341">
        <w:rPr>
          <w:rFonts w:ascii="Times New Roman" w:hAnsi="Times New Roman" w:cs="Times New Roman"/>
        </w:rPr>
        <w:t xml:space="preserve">. But a broader reaction to the historic federal action underlies the discourse: </w:t>
      </w:r>
      <w:r w:rsidRPr="00B06341">
        <w:rPr>
          <w:rStyle w:val="StyleUnderline"/>
          <w:rFonts w:ascii="Times New Roman" w:hAnsi="Times New Roman" w:cs="Times New Roman"/>
        </w:rPr>
        <w:t>What took you so long?</w:t>
      </w:r>
    </w:p>
    <w:p w14:paraId="10BC6B70"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survey-based study published on Tuesday sugge</w:t>
      </w:r>
      <w:r w:rsidRPr="00B06341">
        <w:rPr>
          <w:rFonts w:ascii="Times New Roman" w:hAnsi="Times New Roman" w:cs="Times New Roman"/>
        </w:rPr>
        <w:lastRenderedPageBreak/>
        <w:t xml:space="preserve">sts that a shared delusion among nearly all Americans could contribute to the long delay in significant federal climate policy. Despite polls showing widespread concern about climate change and majority support for policies to mitigate it, the new study shows that </w:t>
      </w:r>
      <w:r w:rsidRPr="00B06341">
        <w:rPr>
          <w:rStyle w:val="StyleUnderline"/>
          <w:rFonts w:ascii="Times New Roman" w:hAnsi="Times New Roman" w:cs="Times New Roman"/>
        </w:rPr>
        <w:t>Americans almost universally underestimate the extent of climate concern among their compatriots.</w:t>
      </w:r>
      <w:r w:rsidRPr="00B06341">
        <w:rPr>
          <w:rFonts w:ascii="Times New Roman" w:hAnsi="Times New Roman" w:cs="Times New Roman"/>
        </w:rPr>
        <w:t xml:space="preserve"> They also underestimate the extent of public support—at the state and national level alike—for policy measures to address the climate emergency.</w:t>
      </w:r>
    </w:p>
    <w:p w14:paraId="277256F8"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 xml:space="preserve">Distorted beliefs about support for climate policy, and about concerns over climate change in general, are so commonly held among the more than 6,000 American adults in the researchers’ nationally representative sample that the study’s authors call these misperceptions a “false social reality.” Recent polls from the Yale Program on Climate Change Communication show that </w:t>
      </w:r>
      <w:r w:rsidRPr="00B06341">
        <w:rPr>
          <w:rStyle w:val="StyleUnderline"/>
          <w:rFonts w:ascii="Times New Roman" w:hAnsi="Times New Roman" w:cs="Times New Roman"/>
        </w:rPr>
        <w:t>66 to 80 percent of people in the U.S. support major climate mitigation policies</w:t>
      </w:r>
      <w:r w:rsidRPr="00B06341">
        <w:rPr>
          <w:rFonts w:ascii="Times New Roman" w:hAnsi="Times New Roman" w:cs="Times New Roman"/>
        </w:rPr>
        <w:t xml:space="preserve">. But participants in the new study estimated that only between 37 and 43 percent do so. </w:t>
      </w:r>
      <w:r w:rsidRPr="00B06341">
        <w:rPr>
          <w:rStyle w:val="StyleUnderline"/>
          <w:rFonts w:ascii="Times New Roman" w:hAnsi="Times New Roman" w:cs="Times New Roman"/>
        </w:rPr>
        <w:t>A range of 80 to 90 percent of those polled by the researchers underestimated the U.S. population’s climate concern and support for major climate mitigation policies.</w:t>
      </w:r>
    </w:p>
    <w:p w14:paraId="687F332B"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Democrats, Republicans, and Independents like the Green New Deal.</w:t>
      </w:r>
    </w:p>
    <w:p w14:paraId="72DAF8F8"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Deiseroth, Data for Progress Interim Executive Director and Blank, Data for Progress Journalist 21</w:t>
      </w:r>
    </w:p>
    <w:p w14:paraId="558E481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[Danielle, Lew, 4/19/21, Data for Progress, “Voters Overwhelmingly Support the Green New Deal,”</w:t>
      </w:r>
      <w:hyperlink r:id="rId245" w:anchor=":~:text=The%20Green%20New%20Deal%20Remains%20Popular&amp;text=The%20proposal%20receives%20support%20from,support%2C%2029%20percent%20oppose" w:history="1">
        <w:r w:rsidRPr="00B06341">
          <w:rPr>
            <w:rStyle w:val="Hyperlink"/>
            <w:rFonts w:ascii="Times New Roman" w:hAnsi="Times New Roman" w:cs="Times New Roman"/>
          </w:rPr>
          <w:t>https://www.dataforprogress.org/blog/2021/4/19/voters-support-green-new-deal#:~:text=The%20Green%20New%20Deal%20Remains%20Popular&amp;text=The%20proposal%20receives%20support%20from,support%2C%2029%20percent%20oppose</w:t>
        </w:r>
      </w:hyperlink>
      <w:r w:rsidRPr="00B06341">
        <w:rPr>
          <w:rFonts w:ascii="Times New Roman" w:hAnsi="Times New Roman" w:cs="Times New Roman"/>
        </w:rPr>
        <w:t xml:space="preserve"> Accessed 7/2/23, S.A.M]</w:t>
      </w:r>
    </w:p>
    <w:p w14:paraId="4E6F855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Green New Deal</w:t>
      </w:r>
      <w:r w:rsidRPr="00B06341">
        <w:rPr>
          <w:rFonts w:ascii="Times New Roman" w:hAnsi="Times New Roman" w:cs="Times New Roman"/>
        </w:rPr>
        <w:t xml:space="preserve"> </w:t>
      </w:r>
      <w:r w:rsidRPr="00B06341">
        <w:rPr>
          <w:rStyle w:val="StyleUnderline"/>
          <w:rFonts w:ascii="Times New Roman" w:hAnsi="Times New Roman" w:cs="Times New Roman"/>
        </w:rPr>
        <w:t>Remains Popular</w:t>
      </w:r>
      <w:r w:rsidRPr="00B06341">
        <w:rPr>
          <w:rFonts w:ascii="Times New Roman" w:hAnsi="Times New Roman" w:cs="Times New Roman"/>
        </w:rPr>
        <w:t xml:space="preserve"> </w:t>
      </w:r>
    </w:p>
    <w:p w14:paraId="275A9021"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 xml:space="preserve">After providing voters with information that the Green New Deal is being reintroduced in Congress and a brief description of the resolution, </w:t>
      </w:r>
      <w:r w:rsidRPr="00B06341">
        <w:rPr>
          <w:rStyle w:val="StyleUnderline"/>
          <w:rFonts w:ascii="Times New Roman" w:hAnsi="Times New Roman" w:cs="Times New Roman"/>
        </w:rPr>
        <w:t>voters say they support the Green New Deal by a 31-point margin</w:t>
      </w:r>
      <w:r w:rsidRPr="00B06341">
        <w:rPr>
          <w:rFonts w:ascii="Times New Roman" w:hAnsi="Times New Roman" w:cs="Times New Roman"/>
        </w:rPr>
        <w:t xml:space="preserve"> (</w:t>
      </w:r>
      <w:r w:rsidRPr="00B06341">
        <w:rPr>
          <w:rStyle w:val="StyleUnderline"/>
          <w:rFonts w:ascii="Times New Roman" w:hAnsi="Times New Roman" w:cs="Times New Roman"/>
        </w:rPr>
        <w:t>60 percent support, 29 percent oppose).</w:t>
      </w:r>
      <w:r w:rsidRPr="00B06341">
        <w:rPr>
          <w:rFonts w:ascii="Times New Roman" w:hAnsi="Times New Roman" w:cs="Times New Roman"/>
        </w:rPr>
        <w:t xml:space="preserve"> The proposal </w:t>
      </w:r>
      <w:r w:rsidRPr="00B06341">
        <w:rPr>
          <w:rStyle w:val="StyleUnderline"/>
          <w:rFonts w:ascii="Times New Roman" w:hAnsi="Times New Roman" w:cs="Times New Roman"/>
        </w:rPr>
        <w:t>receives support from nearly all Democrats</w:t>
      </w:r>
      <w:r w:rsidRPr="00B06341">
        <w:rPr>
          <w:rFonts w:ascii="Times New Roman" w:hAnsi="Times New Roman" w:cs="Times New Roman"/>
        </w:rPr>
        <w:t xml:space="preserve"> </w:t>
      </w:r>
      <w:r w:rsidRPr="00B06341">
        <w:rPr>
          <w:rStyle w:val="StyleUnderline"/>
          <w:rFonts w:ascii="Times New Roman" w:hAnsi="Times New Roman" w:cs="Times New Roman"/>
        </w:rPr>
        <w:t>(83 percent support, 6 percent oppose)</w:t>
      </w:r>
      <w:r w:rsidRPr="00B06341">
        <w:rPr>
          <w:rFonts w:ascii="Times New Roman" w:hAnsi="Times New Roman" w:cs="Times New Roman"/>
        </w:rPr>
        <w:t xml:space="preserve"> and </w:t>
      </w:r>
      <w:r w:rsidRPr="00B06341">
        <w:rPr>
          <w:rStyle w:val="StyleUnderline"/>
          <w:rFonts w:ascii="Times New Roman" w:hAnsi="Times New Roman" w:cs="Times New Roman"/>
        </w:rPr>
        <w:t>a majority of Independents</w:t>
      </w:r>
      <w:r w:rsidRPr="00B06341">
        <w:rPr>
          <w:rFonts w:ascii="Times New Roman" w:hAnsi="Times New Roman" w:cs="Times New Roman"/>
        </w:rPr>
        <w:t xml:space="preserve"> </w:t>
      </w:r>
      <w:r w:rsidRPr="00B06341">
        <w:rPr>
          <w:rStyle w:val="StyleUnderline"/>
          <w:rFonts w:ascii="Times New Roman" w:hAnsi="Times New Roman" w:cs="Times New Roman"/>
        </w:rPr>
        <w:t>(57 percent support, 29 percent oppose).</w:t>
      </w:r>
      <w:r w:rsidRPr="00B06341">
        <w:rPr>
          <w:rFonts w:ascii="Times New Roman" w:hAnsi="Times New Roman" w:cs="Times New Roman"/>
        </w:rPr>
        <w:t xml:space="preserve"> </w:t>
      </w:r>
      <w:r w:rsidRPr="00B06341">
        <w:rPr>
          <w:rStyle w:val="StyleUnderline"/>
          <w:rFonts w:ascii="Times New Roman" w:hAnsi="Times New Roman" w:cs="Times New Roman"/>
        </w:rPr>
        <w:t>Notably, despite persistent right-wing messaging against the Green New Deal,</w:t>
      </w:r>
      <w:r w:rsidRPr="00B06341">
        <w:rPr>
          <w:rFonts w:ascii="Times New Roman" w:hAnsi="Times New Roman" w:cs="Times New Roman"/>
        </w:rPr>
        <w:t xml:space="preserve"> </w:t>
      </w:r>
      <w:r w:rsidRPr="00B06341">
        <w:rPr>
          <w:rStyle w:val="StyleUnderline"/>
          <w:rFonts w:ascii="Times New Roman" w:hAnsi="Times New Roman" w:cs="Times New Roman"/>
        </w:rPr>
        <w:t>over one-third of Republican voters support the proposal</w:t>
      </w:r>
      <w:r w:rsidRPr="00B06341">
        <w:rPr>
          <w:rFonts w:ascii="Times New Roman" w:hAnsi="Times New Roman" w:cs="Times New Roman"/>
        </w:rPr>
        <w:t xml:space="preserve"> </w:t>
      </w:r>
      <w:r w:rsidRPr="00B06341">
        <w:rPr>
          <w:rStyle w:val="StyleUnderline"/>
          <w:rFonts w:ascii="Times New Roman" w:hAnsi="Times New Roman" w:cs="Times New Roman"/>
        </w:rPr>
        <w:t>(36 percent support, 53 percent oppose).</w:t>
      </w:r>
    </w:p>
    <w:p w14:paraId="585806B2" w14:textId="77777777" w:rsidR="00C307C2" w:rsidRPr="00B06341" w:rsidRDefault="00C307C2" w:rsidP="00C307C2">
      <w:pPr>
        <w:rPr>
          <w:rStyle w:val="StyleUnderline"/>
          <w:rFonts w:ascii="Times New Roman" w:hAnsi="Times New Roman" w:cs="Times New Roman"/>
        </w:rPr>
      </w:pPr>
      <w:r w:rsidRPr="00B06341">
        <w:rPr>
          <w:rStyle w:val="StyleUnderline"/>
          <w:rFonts w:ascii="Times New Roman" w:hAnsi="Times New Roman" w:cs="Times New Roman"/>
        </w:rPr>
        <w:t>In addition to supporting</w:t>
      </w:r>
      <w:r w:rsidRPr="00B06341">
        <w:rPr>
          <w:rFonts w:ascii="Times New Roman" w:hAnsi="Times New Roman" w:cs="Times New Roman"/>
        </w:rPr>
        <w:t xml:space="preserve"> the Green New Deal, </w:t>
      </w:r>
      <w:r w:rsidRPr="00B06341">
        <w:rPr>
          <w:rStyle w:val="StyleUnderline"/>
          <w:rFonts w:ascii="Times New Roman" w:hAnsi="Times New Roman" w:cs="Times New Roman"/>
        </w:rPr>
        <w:t>voters want their representative to co-sponsor the resolution</w:t>
      </w:r>
      <w:r w:rsidRPr="00B06341">
        <w:rPr>
          <w:rFonts w:ascii="Times New Roman" w:hAnsi="Times New Roman" w:cs="Times New Roman"/>
        </w:rPr>
        <w:t xml:space="preserve"> when it is re-introduced in Congress. </w:t>
      </w:r>
      <w:r w:rsidRPr="00B06341">
        <w:rPr>
          <w:rStyle w:val="StyleUnderline"/>
          <w:rFonts w:ascii="Times New Roman" w:hAnsi="Times New Roman" w:cs="Times New Roman"/>
        </w:rPr>
        <w:t>Nearly all Democrats (81 percent), a majority of Independents (57 percent), and one-third of Republicans (33 percent) say they would support if their member of Congress becomes a co-sponsor of the Green New Dea</w:t>
      </w:r>
      <w:r w:rsidRPr="00B06341">
        <w:rPr>
          <w:rStyle w:val="StyleUnderline"/>
          <w:rFonts w:ascii="Times New Roman" w:hAnsi="Times New Roman" w:cs="Times New Roman"/>
        </w:rPr>
        <w:lastRenderedPageBreak/>
        <w:t>l.</w:t>
      </w:r>
    </w:p>
    <w:p w14:paraId="4405CA28" w14:textId="77777777" w:rsidR="00C307C2" w:rsidRPr="00B06341" w:rsidRDefault="00C307C2" w:rsidP="00C307C2">
      <w:pPr>
        <w:rPr>
          <w:rStyle w:val="StyleUnderline"/>
          <w:rFonts w:ascii="Times New Roman" w:hAnsi="Times New Roman" w:cs="Times New Roman"/>
        </w:rPr>
      </w:pPr>
    </w:p>
    <w:p w14:paraId="2D294529" w14:textId="77777777" w:rsidR="00C307C2" w:rsidRPr="00B06341" w:rsidRDefault="00C307C2" w:rsidP="00C307C2">
      <w:pPr>
        <w:pStyle w:val="Heading2"/>
        <w:rPr>
          <w:rFonts w:ascii="Times New Roman" w:hAnsi="Times New Roman" w:cs="Times New Roman"/>
        </w:rPr>
      </w:pPr>
      <w:bookmarkStart w:id="115" w:name="_Toc140420890"/>
      <w:r w:rsidRPr="00B06341">
        <w:rPr>
          <w:rFonts w:ascii="Times New Roman" w:hAnsi="Times New Roman" w:cs="Times New Roman"/>
        </w:rPr>
        <w:t>Social Security Link Answers</w:t>
      </w:r>
      <w:bookmarkEnd w:id="115"/>
    </w:p>
    <w:p w14:paraId="234F0D90" w14:textId="77777777" w:rsidR="00C307C2" w:rsidRPr="00B06341" w:rsidRDefault="00C307C2" w:rsidP="00C307C2">
      <w:pPr>
        <w:rPr>
          <w:rFonts w:ascii="Times New Roman" w:hAnsi="Times New Roman" w:cs="Times New Roman"/>
        </w:rPr>
      </w:pPr>
    </w:p>
    <w:p w14:paraId="2AC814B9" w14:textId="77777777" w:rsidR="00C307C2" w:rsidRPr="00B06341" w:rsidRDefault="00C307C2" w:rsidP="00C307C2">
      <w:pPr>
        <w:pStyle w:val="Heading3"/>
        <w:rPr>
          <w:rFonts w:ascii="Times New Roman" w:hAnsi="Times New Roman" w:cs="Times New Roman"/>
        </w:rPr>
      </w:pPr>
      <w:bookmarkStart w:id="116" w:name="_Toc140420891"/>
      <w:r w:rsidRPr="00B06341">
        <w:rPr>
          <w:rFonts w:ascii="Times New Roman" w:hAnsi="Times New Roman" w:cs="Times New Roman"/>
        </w:rPr>
        <w:t>Bipartisanship</w:t>
      </w:r>
      <w:bookmarkEnd w:id="116"/>
    </w:p>
    <w:p w14:paraId="58CFB4A7" w14:textId="77777777" w:rsidR="00C307C2" w:rsidRPr="00B06341" w:rsidRDefault="00C307C2" w:rsidP="00C307C2">
      <w:pPr>
        <w:rPr>
          <w:rFonts w:ascii="Times New Roman" w:hAnsi="Times New Roman" w:cs="Times New Roman"/>
        </w:rPr>
      </w:pPr>
    </w:p>
    <w:p w14:paraId="33525465"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Social Security expansion has widespread bipartisan public support</w:t>
      </w:r>
    </w:p>
    <w:p w14:paraId="787C657A"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Brin, Think Advisor Financial Journalist, 22</w:t>
      </w:r>
    </w:p>
    <w:p w14:paraId="574E01C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[Diana, 9/16/22, Think Advisor, “New Study Finds Broad Bipartisan Support for Social Security Fixes,” https://www.thinkadvisor.com/2022/09/16/new-study-finds-broad-bipartisan-support-for-social-security-fixes/, Accessed 7/2/23, J.D.]</w:t>
      </w:r>
    </w:p>
    <w:p w14:paraId="66A68D3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What You Need to Know</w:t>
      </w:r>
    </w:p>
    <w:p w14:paraId="1E83C4EE"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Large bipartisan majorities favored options that would eliminate most of the Social Security shortfall</w:t>
      </w:r>
      <w:r w:rsidRPr="00B06341">
        <w:rPr>
          <w:rFonts w:ascii="Times New Roman" w:hAnsi="Times New Roman" w:cs="Times New Roman"/>
        </w:rPr>
        <w:t>.</w:t>
      </w:r>
    </w:p>
    <w:p w14:paraId="4026AB6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Most res</w:t>
      </w:r>
      <w:r w:rsidRPr="00B06341">
        <w:rPr>
          <w:rFonts w:ascii="Times New Roman" w:hAnsi="Times New Roman" w:cs="Times New Roman"/>
        </w:rPr>
        <w:lastRenderedPageBreak/>
        <w:t>pondents favored raising the retirement age.</w:t>
      </w:r>
    </w:p>
    <w:p w14:paraId="268AC9E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Most supported cutting benefits for top earners and a higher threshold for wages subject to payroll tax.</w:t>
      </w:r>
    </w:p>
    <w:p w14:paraId="356FF523"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Large majorities of surveyed U.S. voters favor options for reforming Social Security</w:t>
      </w:r>
      <w:r w:rsidRPr="00B06341">
        <w:rPr>
          <w:rFonts w:ascii="Times New Roman" w:hAnsi="Times New Roman" w:cs="Times New Roman"/>
        </w:rPr>
        <w:t xml:space="preserve"> — including boosting revenue, reducing benefits for high-income earners and raising the full retirement age — </w:t>
      </w:r>
      <w:r w:rsidRPr="00B06341">
        <w:rPr>
          <w:rFonts w:ascii="Times New Roman" w:hAnsi="Times New Roman" w:cs="Times New Roman"/>
          <w:u w:val="single"/>
        </w:rPr>
        <w:t>that together would eliminate most of the government retirement program’s projected shortfall, according to a new study.</w:t>
      </w:r>
    </w:p>
    <w:p w14:paraId="231C1A3B"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The University of Maryland’s School of Public Policy, in a public policy consultation conducted earlier this year, briefed 2,545 Americans on issues facing Social Security, offered them different policy options, gave the pro and con arguments and asked the participants to choose solutions for reforming the program, as policymakers would.</w:t>
      </w:r>
    </w:p>
    <w:p w14:paraId="08270D19" w14:textId="5C111944" w:rsidR="00C307C2" w:rsidRPr="00B06341" w:rsidRDefault="00C307C2" w:rsidP="00C307C2">
      <w:pPr>
        <w:rPr>
          <w:rFonts w:ascii="Times New Roman" w:hAnsi="Times New Roman" w:cs="Times New Roman"/>
        </w:rPr>
      </w:pPr>
      <w:r w:rsidRPr="00B06341">
        <w:rPr>
          <w:rFonts w:ascii="Times New Roman" w:hAnsi="Times New Roman" w:cs="Times New Roman"/>
        </w:rPr>
        <w:t>“</w:t>
      </w:r>
      <w:r w:rsidRPr="00B06341">
        <w:rPr>
          <w:rFonts w:ascii="Times New Roman" w:hAnsi="Times New Roman" w:cs="Times New Roman"/>
          <w:u w:val="single"/>
        </w:rPr>
        <w:t xml:space="preserve">The degree of bipartisanship is really striking,” </w:t>
      </w:r>
      <w:r w:rsidRPr="00B06341">
        <w:rPr>
          <w:rFonts w:ascii="Times New Roman" w:hAnsi="Times New Roman" w:cs="Times New Roman"/>
        </w:rPr>
        <w:t>said Steven Kull, director of the school’s</w:t>
      </w:r>
      <w:r w:rsidR="002063E2" w:rsidRPr="00B06341">
        <w:rPr>
          <w:rFonts w:ascii="Times New Roman" w:hAnsi="Times New Roman" w:cs="Times New Roman"/>
        </w:rPr>
        <w:t xml:space="preserve"> </w:t>
      </w:r>
      <w:r w:rsidRPr="00B06341">
        <w:rPr>
          <w:rFonts w:ascii="Times New Roman" w:hAnsi="Times New Roman" w:cs="Times New Roman"/>
        </w:rPr>
        <w:t>Program for Public Consultation, who presented the findings Thursday on a webcast hosted by the Committee for a Responsible Federal Budget. “</w:t>
      </w:r>
      <w:r w:rsidRPr="00B06341">
        <w:rPr>
          <w:rFonts w:ascii="Times New Roman" w:hAnsi="Times New Roman" w:cs="Times New Roman"/>
          <w:u w:val="single"/>
        </w:rPr>
        <w:t>There was basically bipartisan agreement on every proposal.”</w:t>
      </w:r>
    </w:p>
    <w:p w14:paraId="5D2E2C6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All majority-supported proposals combined would reduce the anticipated Social Security shortfall by 78% and delay by decades the Social Security Trust Fund’s insolvency, now projected for 2035. These include certain proposals that would raise benefits and therefore add to the shortfall.</w:t>
      </w:r>
    </w:p>
    <w:p w14:paraId="4F697D33"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 xml:space="preserve">Large bipartisan majorities supported a set of proposals that would cut the projected Social Security shortfall by 95%, </w:t>
      </w:r>
      <w:r w:rsidRPr="00B06341">
        <w:rPr>
          <w:rFonts w:ascii="Times New Roman" w:hAnsi="Times New Roman" w:cs="Times New Roman"/>
        </w:rPr>
        <w:t>according to the study, which engaged with a respondent sample provided by Nielsen Scarborough.</w:t>
      </w:r>
    </w:p>
    <w:p w14:paraId="1CF4DFF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When participants looke</w:t>
      </w:r>
      <w:r w:rsidRPr="00B06341">
        <w:rPr>
          <w:rFonts w:ascii="Times New Roman" w:hAnsi="Times New Roman" w:cs="Times New Roman"/>
        </w:rPr>
        <w:lastRenderedPageBreak/>
        <w:t xml:space="preserve">d through the proposals, Kull said, </w:t>
      </w:r>
      <w:r w:rsidRPr="00B06341">
        <w:rPr>
          <w:rFonts w:ascii="Times New Roman" w:hAnsi="Times New Roman" w:cs="Times New Roman"/>
          <w:u w:val="single"/>
        </w:rPr>
        <w:t>“they actually did find a lot of common ground.”</w:t>
      </w:r>
    </w:p>
    <w:p w14:paraId="79403F9F"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Participants were given options to raise the full retirement age, increase the payroll tax</w:t>
      </w:r>
      <w:r w:rsidRPr="00B06341">
        <w:rPr>
          <w:rFonts w:ascii="Times New Roman" w:hAnsi="Times New Roman" w:cs="Times New Roman"/>
        </w:rPr>
        <w:lastRenderedPageBreak/>
        <w:t>, raise the amount of wages subject to payroll tax, cut benefits for high-income earners, increase the minimum benefit for those who have worked for 30 years, boost benefits for those 85 and older, and enhance benefits by changing cost-of-living adjustments to reflect items older people tend to buy.</w:t>
      </w:r>
    </w:p>
    <w:p w14:paraId="30D5A88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“Every approach to reducing the shortfall was selected by large bipartisan majorities, though in every case where there was a range of options, the most moderate one was chosen by the largest number. This was true overall, for Republicans and Dem</w:t>
      </w:r>
      <w:r w:rsidRPr="00B06341">
        <w:rPr>
          <w:rFonts w:ascii="Times New Roman" w:hAnsi="Times New Roman" w:cs="Times New Roman"/>
        </w:rPr>
        <w:lastRenderedPageBreak/>
        <w:t>ocrats, as well as those in very red and very blue congressional districts,” the report said.</w:t>
      </w:r>
    </w:p>
    <w:p w14:paraId="0FAE2C8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Among the national survey results, which have a margin of error of 1.9 percentage points:</w:t>
      </w:r>
    </w:p>
    <w:p w14:paraId="27EE7AA7"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Eight in 10 respondents supported subjecting all annual wages over $400,000 to the payroll tax, which would eliminate 61% of the shortfall.</w:t>
      </w:r>
      <w:r w:rsidRPr="00B06341">
        <w:rPr>
          <w:rFonts w:ascii="Times New Roman" w:hAnsi="Times New Roman" w:cs="Times New Roman"/>
        </w:rPr>
        <w:t xml:space="preserve"> This includes 8 in 10 Republicans, nearly 9 in 10 Democrats and more than 7 in 10 independents. Payroll taxes are currently capped at $147,000 of income. (Wages between $147,000 and $400,000 wouldn’t be subject initially, but eventually all pay levels would be taxed.)</w:t>
      </w:r>
    </w:p>
    <w:p w14:paraId="02E42313"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Nearly 3 in 4 participants supported raising the payroll tax to at least 6.5% from 6.2%, which would cut 16% of the shortfall. Seven in 10 Republicans and independents and nearly 8 in 10 Democrats favored this proposal.</w:t>
      </w:r>
    </w:p>
    <w:p w14:paraId="0522518B"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Three in 4 of those surveyed, including Democrats and Republicans, supported raising the retirement age from 67 to least 68, which would cut the shortfall by 14%.</w:t>
      </w:r>
    </w:p>
    <w:p w14:paraId="109EF97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Eight in 10 favored lowering benefits for the top 20% of earners, including nearly 8 in 10 Republicans and independents and close to 9 in 10 Democrats. This would cut 11% from the shortfall.</w:t>
      </w:r>
    </w:p>
    <w:p w14:paraId="3DD5555D"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Nearly 2 in 3 supported raising the minimum monthly benefit for those who have worked for at least 30 years to $1,341 from $951, which would increase the shortfall by 7%. This includes nearly 6 in 10 Republicans, 7 in 10 Democrats and more than 6 in 10 independents.</w:t>
      </w:r>
    </w:p>
    <w:p w14:paraId="3C38A72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slight majority, including small majorities of Republicans and Democrats, favored increasing benefits for those 85 and older by about 5%, which would increase the shortfall by 5%. (Only about 4 in 10 independents supported this idea.)</w:t>
      </w:r>
    </w:p>
    <w:p w14:paraId="6470E3D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 modest majority also favored changing COLA calculations to reflect the goods and services that older people tend to buy, which would boost the shortfall by 12%. Nearly half of independents supported this idea.</w:t>
      </w:r>
    </w:p>
    <w:p w14:paraId="59E1D884" w14:textId="71A3BDB6" w:rsidR="00C307C2" w:rsidRPr="00B06341" w:rsidRDefault="00C307C2" w:rsidP="00C307C2">
      <w:pPr>
        <w:rPr>
          <w:rFonts w:ascii="Times New Roman" w:hAnsi="Times New Roman" w:cs="Times New Roman"/>
        </w:rPr>
      </w:pPr>
      <w:r w:rsidRPr="00B06341">
        <w:rPr>
          <w:rFonts w:ascii="Times New Roman" w:hAnsi="Times New Roman" w:cs="Times New Roman"/>
        </w:rPr>
        <w:t>Social Security accounts for at least half the income for half of beneficiaries, while it provides at least 90% of income for one-fifth of older Americans,</w:t>
      </w:r>
      <w:r w:rsidR="002063E2" w:rsidRPr="00B06341">
        <w:rPr>
          <w:rFonts w:ascii="Times New Roman" w:hAnsi="Times New Roman" w:cs="Times New Roman"/>
        </w:rPr>
        <w:t xml:space="preserve"> </w:t>
      </w:r>
      <w:r w:rsidRPr="00B06341">
        <w:rPr>
          <w:rFonts w:ascii="Times New Roman" w:hAnsi="Times New Roman" w:cs="Times New Roman"/>
        </w:rPr>
        <w:t>according to the University of Maryland report.</w:t>
      </w:r>
    </w:p>
    <w:p w14:paraId="483C343E"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Social Security trustees expect the program’s trust fund, which has run at a growing deficit since 2010, to be insolvent by 2035</w:t>
      </w:r>
      <w:r w:rsidRPr="00B06341">
        <w:rPr>
          <w:rFonts w:ascii="Times New Roman" w:hAnsi="Times New Roman" w:cs="Times New Roman"/>
        </w:rPr>
        <w:t xml:space="preserve">, noted Marc Goldwein, senior vice president at the Committee for a Responsible Federal Budget. </w:t>
      </w:r>
    </w:p>
    <w:p w14:paraId="48AD04C4"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If the fund becomes insolvent, Social Security recipients could see a 20% to 25% benefit cut across the board, Goldwein said on the webcast, noting that the program faces demographic pressures, among other issues. This year’s high inflation could hasten the insolvency timeline</w:t>
      </w:r>
      <w:r w:rsidRPr="00B06341">
        <w:rPr>
          <w:rFonts w:ascii="Times New Roman" w:hAnsi="Times New Roman" w:cs="Times New Roman"/>
        </w:rPr>
        <w:t>, he said.</w:t>
      </w:r>
    </w:p>
    <w:p w14:paraId="309CAFA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“A relatively small number of workers are going to be supporting an increasingly large number of retirees,” he said. </w:t>
      </w:r>
    </w:p>
    <w:p w14:paraId="060BEC25"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 xml:space="preserve">“The problem is getting worse because we’ve been waiting to fix it,” Goldwein said, suggesting that smaller cuts now can make solutions more feasible than if policymakers delay. </w:t>
      </w:r>
    </w:p>
    <w:p w14:paraId="126F03B0"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For workers, it may also be time to rethink retirement and consider alternatives to fully and suddenly stepping away from the workforce, such as phasing in retirement and embarking on encore careers or consulting work, Goldwein said.</w:t>
      </w:r>
    </w:p>
    <w:p w14:paraId="47ED2BE9" w14:textId="77777777" w:rsidR="00C307C2" w:rsidRPr="00B06341" w:rsidRDefault="00C307C2" w:rsidP="00C307C2">
      <w:pPr>
        <w:rPr>
          <w:rFonts w:ascii="Times New Roman" w:hAnsi="Times New Roman" w:cs="Times New Roman"/>
        </w:rPr>
      </w:pPr>
    </w:p>
    <w:p w14:paraId="70BA7397"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Bolstering Social Security has bipartisan support – ensuring cooperation</w:t>
      </w:r>
    </w:p>
    <w:p w14:paraId="3BF161EA"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Kull, University of Maryland Program for Public Consultation director, Youngblood, Common Ground Solutions executive director, ‘21</w:t>
      </w:r>
    </w:p>
    <w:p w14:paraId="364623CD"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[Steven, Jillian, 1/08/21, The Hill, “Congress Must Listen to the People,” </w:t>
      </w:r>
      <w:hyperlink r:id="rId246" w:history="1">
        <w:r w:rsidRPr="00B06341">
          <w:rPr>
            <w:rStyle w:val="Hyperlink"/>
            <w:rFonts w:ascii="Times New Roman" w:hAnsi="Times New Roman" w:cs="Times New Roman"/>
          </w:rPr>
          <w:t>https://thehill.com/opinion/campaign/533359-congress-must-listen-to-the-people/</w:t>
        </w:r>
      </w:hyperlink>
      <w:r w:rsidRPr="00B06341">
        <w:rPr>
          <w:rFonts w:ascii="Times New Roman" w:hAnsi="Times New Roman" w:cs="Times New Roman"/>
        </w:rPr>
        <w:t>, Accessed 7/2/2023, J.D.]</w:t>
      </w:r>
    </w:p>
    <w:p w14:paraId="3BD8487D"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As</w:t>
      </w:r>
      <w:r w:rsidRPr="00B06341">
        <w:rPr>
          <w:rFonts w:ascii="Times New Roman" w:hAnsi="Times New Roman" w:cs="Times New Roman"/>
        </w:rPr>
        <w:t xml:space="preserve"> the new session of </w:t>
      </w:r>
      <w:r w:rsidRPr="00B06341">
        <w:rPr>
          <w:rFonts w:ascii="Times New Roman" w:hAnsi="Times New Roman" w:cs="Times New Roman"/>
          <w:u w:val="single"/>
        </w:rPr>
        <w:t>Congress kicks off</w:t>
      </w:r>
      <w:r w:rsidRPr="00B06341">
        <w:rPr>
          <w:rFonts w:ascii="Times New Roman" w:hAnsi="Times New Roman" w:cs="Times New Roman"/>
        </w:rPr>
        <w:t xml:space="preserve">, </w:t>
      </w:r>
      <w:r w:rsidRPr="00B06341">
        <w:rPr>
          <w:rFonts w:ascii="Times New Roman" w:hAnsi="Times New Roman" w:cs="Times New Roman"/>
          <w:u w:val="single"/>
        </w:rPr>
        <w:t xml:space="preserve">there is substantial concern that it is headed for the </w:t>
      </w:r>
      <w:r w:rsidRPr="00B06341">
        <w:rPr>
          <w:rFonts w:ascii="Times New Roman" w:hAnsi="Times New Roman" w:cs="Times New Roman"/>
          <w:u w:val="single"/>
        </w:rPr>
        <w:lastRenderedPageBreak/>
        <w:t>same kind of gridlock</w:t>
      </w:r>
      <w:r w:rsidRPr="00B06341">
        <w:rPr>
          <w:rFonts w:ascii="Times New Roman" w:hAnsi="Times New Roman" w:cs="Times New Roman"/>
        </w:rPr>
        <w:t xml:space="preserve"> as in the last one. Indeed, 2020 was the least productive year for Congress in recent memory. The violent clashes at the Capitol this week have further added to the public notion of a fractured country. </w:t>
      </w:r>
      <w:r w:rsidRPr="00B06341">
        <w:rPr>
          <w:rFonts w:ascii="Times New Roman" w:hAnsi="Times New Roman" w:cs="Times New Roman"/>
          <w:u w:val="single"/>
        </w:rPr>
        <w:t>One of the common reasons for this state of affairs is that Americans are divided on the issues and there is little that lawmakers can do without fear of backlash from their constituents.</w:t>
      </w:r>
    </w:p>
    <w:p w14:paraId="7361B52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While there are groups of Americans who are intensely divided, </w:t>
      </w:r>
      <w:r w:rsidRPr="00B06341">
        <w:rPr>
          <w:rFonts w:ascii="Times New Roman" w:hAnsi="Times New Roman" w:cs="Times New Roman"/>
          <w:u w:val="single"/>
        </w:rPr>
        <w:t>there is strong evidence of shared interests in the public and that if members of Congress were guided in the sensibilities of their constituents, they can have one of the most productive sessions in history</w:t>
      </w:r>
      <w:r w:rsidRPr="00B06341">
        <w:rPr>
          <w:rFonts w:ascii="Times New Roman" w:hAnsi="Times New Roman" w:cs="Times New Roman"/>
        </w:rPr>
        <w:t>. Several legislative proposals stuck inside committee in the last session of Congress elicit majority support from both Democrats and Republicans.</w:t>
      </w:r>
    </w:p>
    <w:p w14:paraId="066F9FE5"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This is the conclusion of a research project</w:t>
      </w:r>
      <w:r w:rsidRPr="00B06341">
        <w:rPr>
          <w:rFonts w:ascii="Times New Roman" w:hAnsi="Times New Roman" w:cs="Times New Roman"/>
        </w:rPr>
        <w:t xml:space="preserve"> from Voice of the People and Common Ground Solutions</w:t>
      </w:r>
      <w:r w:rsidRPr="00B06341">
        <w:rPr>
          <w:rFonts w:ascii="Times New Roman" w:hAnsi="Times New Roman" w:cs="Times New Roman"/>
          <w:u w:val="single"/>
        </w:rPr>
        <w:t>. It looks at a series of surveys, most of which were conducted by the Program for Public Consultation with University of Maryland.</w:t>
      </w:r>
      <w:r w:rsidRPr="00B06341">
        <w:rPr>
          <w:rFonts w:ascii="Times New Roman" w:hAnsi="Times New Roman" w:cs="Times New Roman"/>
        </w:rPr>
        <w:t xml:space="preserve"> Respondents did an online exercise where they were briefed on policy proposals then considered arguments for and against each before making recommendations. The content was evaluated by opponents and proponents of every policy to ensure accuracy and balance, and to have the strongest arguments. The project also included data from the Center for Deliberative Democracy based at Stanford University.</w:t>
      </w:r>
    </w:p>
    <w:p w14:paraId="0355B816"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Based on the limited number of surveys, we found over 60 proposals in legislation, across a broad range for policy areas, with majority support from Democrats and Republicans. Let us view, for instance, the George Floyd Justice in Policing Act, which calls for a slate of police reforms. Of ten critical proposals in the bill, six garnered bipartisan majority support, such as making it a duty for officers to intervene when other officers use excessive force and creating a national database for police misconduct. </w:t>
      </w:r>
      <w:r w:rsidRPr="00B06341">
        <w:rPr>
          <w:rFonts w:ascii="Times New Roman" w:hAnsi="Times New Roman" w:cs="Times New Roman"/>
          <w:u w:val="single"/>
        </w:rPr>
        <w:t>Although the other four proposals in the bill found majority support only with Democrats and independents, the majority of Republicans with our project indicated that they found the proposals tolerable.</w:t>
      </w:r>
    </w:p>
    <w:p w14:paraId="0A83D7B2"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u w:val="single"/>
        </w:rPr>
        <w:t>Our project found bipartisan support for some proposals that appeal to both liberals and conservatives</w:t>
      </w:r>
      <w:r w:rsidRPr="00B06341">
        <w:rPr>
          <w:rFonts w:ascii="Times New Roman" w:hAnsi="Times New Roman" w:cs="Times New Roman"/>
        </w:rPr>
        <w:t xml:space="preserve">. Majorities favor a path to citizenship for the undocumented immigrants and raising the number of guest worker visas, but also more efforts to deter illegal immigration by mandating all employers to utilize the online verification system to ensure staffers are authorized to work in the United States. </w:t>
      </w:r>
      <w:r w:rsidRPr="00B06341">
        <w:rPr>
          <w:rFonts w:ascii="Times New Roman" w:hAnsi="Times New Roman" w:cs="Times New Roman"/>
          <w:u w:val="single"/>
        </w:rPr>
        <w:t>Majorities favor raising the limit on income subject to payroll taxes to address the Social Security crisis, but also the idea of increasing the federal retirement age.</w:t>
      </w:r>
    </w:p>
    <w:p w14:paraId="7EF687E0"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Majorities would also extend the waiting periods before any members of Congress and senior staffers can become lobbyists, and support a variety of proposals to increase transparency with the campaign finance system. Americans do not concur on everything. The research found many issues of partisan division, such as the idea of Medicare for All or building a wall on the southern border. Congress can continue a debate on the areas of difference and estab</w:t>
      </w:r>
      <w:r w:rsidRPr="00B06341">
        <w:rPr>
          <w:rFonts w:ascii="Times New Roman" w:hAnsi="Times New Roman" w:cs="Times New Roman"/>
        </w:rPr>
        <w:lastRenderedPageBreak/>
        <w:t>li</w:t>
      </w:r>
      <w:r w:rsidRPr="00B06341">
        <w:rPr>
          <w:rFonts w:ascii="Times New Roman" w:hAnsi="Times New Roman" w:cs="Times New Roman"/>
        </w:rPr>
        <w:lastRenderedPageBreak/>
        <w:t>sh their bona fides with their bases.</w:t>
      </w:r>
    </w:p>
    <w:p w14:paraId="52C78FC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At the same time, they can go after the low hanging fruit</w:t>
      </w:r>
      <w:r w:rsidRPr="00B06341">
        <w:rPr>
          <w:rFonts w:ascii="Times New Roman" w:hAnsi="Times New Roman" w:cs="Times New Roman"/>
          <w:u w:val="single"/>
        </w:rPr>
        <w:t>. Lawmakers can achieve easy and popular wins with reintroducing proposals with majority support in the new session</w:t>
      </w:r>
      <w:r w:rsidRPr="00B06341">
        <w:rPr>
          <w:rFonts w:ascii="Times New Roman" w:hAnsi="Times New Roman" w:cs="Times New Roman"/>
        </w:rPr>
        <w:t>. Action on policy that wide swaths of ordinary Americans like is what we need to resuscitate confidence in the ability of Congress to govern. We could finally see some revival of public approval of the institution at less than 20 percent</w:t>
      </w:r>
      <w:r w:rsidRPr="00B06341">
        <w:rPr>
          <w:rFonts w:ascii="Times New Roman" w:hAnsi="Times New Roman" w:cs="Times New Roman"/>
          <w:u w:val="single"/>
        </w:rPr>
        <w:t>. It seems almost like nature that Congress is divided, but our elected representatives have a chance right now to start healing the wounds of the last few years.</w:t>
      </w:r>
      <w:r w:rsidRPr="00B06341">
        <w:rPr>
          <w:rFonts w:ascii="Times New Roman" w:hAnsi="Times New Roman" w:cs="Times New Roman"/>
        </w:rPr>
        <w:t xml:space="preserve"> A path to achieve this is clear, if our lawmakers let the people lead the way.</w:t>
      </w:r>
    </w:p>
    <w:p w14:paraId="4CE3218D" w14:textId="77777777" w:rsidR="00C307C2" w:rsidRPr="00B06341" w:rsidRDefault="00C307C2" w:rsidP="00C307C2">
      <w:pPr>
        <w:rPr>
          <w:rFonts w:ascii="Times New Roman" w:hAnsi="Times New Roman" w:cs="Times New Roman"/>
        </w:rPr>
      </w:pPr>
    </w:p>
    <w:p w14:paraId="408B05C6" w14:textId="77777777" w:rsidR="00C307C2" w:rsidRPr="00B06341" w:rsidRDefault="00C307C2" w:rsidP="00C307C2">
      <w:pPr>
        <w:pStyle w:val="Heading3"/>
        <w:rPr>
          <w:rFonts w:ascii="Times New Roman" w:hAnsi="Times New Roman" w:cs="Times New Roman"/>
        </w:rPr>
      </w:pPr>
      <w:bookmarkStart w:id="117" w:name="_Toc140420892"/>
      <w:r w:rsidRPr="00B06341">
        <w:rPr>
          <w:rFonts w:ascii="Times New Roman" w:hAnsi="Times New Roman" w:cs="Times New Roman"/>
        </w:rPr>
        <w:t>Democrats Support Social Security Expansion Act</w:t>
      </w:r>
      <w:bookmarkEnd w:id="117"/>
    </w:p>
    <w:p w14:paraId="306957D2" w14:textId="77777777" w:rsidR="00C307C2" w:rsidRPr="00B06341" w:rsidRDefault="00C307C2" w:rsidP="00C307C2">
      <w:pPr>
        <w:rPr>
          <w:rFonts w:ascii="Times New Roman" w:hAnsi="Times New Roman" w:cs="Times New Roman"/>
        </w:rPr>
      </w:pPr>
    </w:p>
    <w:p w14:paraId="545AD36D"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Multiple Democrats support the Social Security Expansion Act</w:t>
      </w:r>
    </w:p>
    <w:p w14:paraId="3B6DE905"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Sen. Gillibrand (D-NY) Press Release, 23</w:t>
      </w:r>
    </w:p>
    <w:p w14:paraId="0291384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[Kirsten, 3/2/23, Kirsten Gillibrand Press Release, “Gillibrand Fights to Expand Social Security Benefits and Extend Program’s Solvency Through 2096,” </w:t>
      </w:r>
      <w:hyperlink r:id="rId247" w:history="1">
        <w:r w:rsidRPr="00B06341">
          <w:rPr>
            <w:rStyle w:val="Hyperlink"/>
            <w:rFonts w:ascii="Times New Roman" w:hAnsi="Times New Roman" w:cs="Times New Roman"/>
          </w:rPr>
          <w:t>https://www.gillibrand.senate.gov/news/press/release/gillibrand-fights-to-expand-social-security-benefits-and-extend-programs-solvency-through-2096/</w:t>
        </w:r>
      </w:hyperlink>
      <w:r w:rsidRPr="00B06341">
        <w:rPr>
          <w:rFonts w:ascii="Times New Roman" w:hAnsi="Times New Roman" w:cs="Times New Roman"/>
        </w:rPr>
        <w:t>, Accessed 7/2/23 J.D.]</w:t>
      </w:r>
    </w:p>
    <w:p w14:paraId="18292FB3" w14:textId="77777777" w:rsidR="00C307C2" w:rsidRPr="00B06341" w:rsidRDefault="00C307C2" w:rsidP="00C307C2">
      <w:pPr>
        <w:rPr>
          <w:rFonts w:ascii="Times New Roman" w:hAnsi="Times New Roman" w:cs="Times New Roman"/>
        </w:rPr>
      </w:pPr>
    </w:p>
    <w:p w14:paraId="7F179E13" w14:textId="77777777" w:rsidR="00C307C2" w:rsidRPr="00B06341" w:rsidRDefault="00C307C2" w:rsidP="00C307C2">
      <w:pPr>
        <w:rPr>
          <w:rFonts w:ascii="Times New Roman" w:hAnsi="Times New Roman" w:cs="Times New Roman"/>
          <w:u w:val="single"/>
        </w:rPr>
      </w:pPr>
      <w:r w:rsidRPr="00B06341">
        <w:rPr>
          <w:rFonts w:ascii="Times New Roman" w:hAnsi="Times New Roman" w:cs="Times New Roman"/>
        </w:rPr>
        <w:t>Today, U.S. Senator Kirsten Gillibrand [Dem- NY] held a video press conference announcing the Social Security Expansion Act of 2023</w:t>
      </w:r>
      <w:r w:rsidRPr="00B06341">
        <w:rPr>
          <w:rFonts w:ascii="Times New Roman" w:hAnsi="Times New Roman" w:cs="Times New Roman"/>
          <w:u w:val="single"/>
        </w:rPr>
        <w:t>. In 2021, Social Security lifted 26.3 million Americans out of poverty, but fast-rising costs and the aging population are putting benefits of current retirees and future generations at risk.</w:t>
      </w:r>
      <w:r w:rsidRPr="00B06341">
        <w:rPr>
          <w:rFonts w:ascii="Times New Roman" w:hAnsi="Times New Roman" w:cs="Times New Roman"/>
        </w:rPr>
        <w:t xml:space="preserve"> </w:t>
      </w:r>
      <w:r w:rsidRPr="00B06341">
        <w:rPr>
          <w:rFonts w:ascii="Times New Roman" w:hAnsi="Times New Roman" w:cs="Times New Roman"/>
          <w:u w:val="single"/>
        </w:rPr>
        <w:t>This bill would expand Social Security benefits by $2,400 a year and ensure Social Security is fully funded for the next 70+ years – all without raising taxes by one penny on over 93% of American households that make $250,000 or less.</w:t>
      </w:r>
    </w:p>
    <w:p w14:paraId="48182AA6"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“Social Security touches the lives of every American, directly or indirectly. It impacts the lives of older Americans, people with disabilities, and wounded warriors. We must not only protect our Social Security system, but we must also strengthen and expand it,” said Senator Gillibrand. “</w:t>
      </w:r>
      <w:r w:rsidRPr="00B06341">
        <w:rPr>
          <w:rFonts w:ascii="Times New Roman" w:hAnsi="Times New Roman" w:cs="Times New Roman"/>
          <w:u w:val="single"/>
        </w:rPr>
        <w:t xml:space="preserve">In 2021, Social Security lifted 26.3 million Americans out of poverty, including more than 18 million older adults. We have to ensure that it’s </w:t>
      </w:r>
      <w:r w:rsidRPr="00B06341">
        <w:rPr>
          <w:rFonts w:ascii="Times New Roman" w:hAnsi="Times New Roman" w:cs="Times New Roman"/>
          <w:u w:val="single"/>
        </w:rPr>
        <w:lastRenderedPageBreak/>
        <w:t>giving retirees and their families the support they need – and the support they spent their entire lives earning.</w:t>
      </w:r>
      <w:r w:rsidRPr="00B06341">
        <w:rPr>
          <w:rFonts w:ascii="Times New Roman" w:hAnsi="Times New Roman" w:cs="Times New Roman"/>
        </w:rPr>
        <w:t xml:space="preserve"> Social Security is truly a matter of survival for so many retirees and th</w:t>
      </w:r>
      <w:r w:rsidRPr="00B06341">
        <w:rPr>
          <w:rFonts w:ascii="Times New Roman" w:hAnsi="Times New Roman" w:cs="Times New Roman"/>
        </w:rPr>
        <w:lastRenderedPageBreak/>
        <w:t>eir families across New York and the country. Social Security is essential, and it’s something that I will do everything in my power to protect and strengthen.”</w:t>
      </w:r>
    </w:p>
    <w:p w14:paraId="622903EF"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Nearly 90 years after Social Security was enacted, it remains one of the most popular and successful government programs in the history of the United States. Today, the nation’s older adult poverty rate is just 10.3%. Social Security provides an essential lifeline to the one in seven older adults who rely on the program for 90% or more of their income, as well as the roughly 50% of Americans who are 55 years old and older living without retirement savings</w:t>
      </w:r>
      <w:r w:rsidRPr="00B06341">
        <w:rPr>
          <w:rFonts w:ascii="Times New Roman" w:hAnsi="Times New Roman" w:cs="Times New Roman"/>
          <w:u w:val="single"/>
        </w:rPr>
        <w:t>. The Social Security Expansion Act would ensure the program’s solvency through nearly the end of the century and require millionaires and billionaires to finally pay their fair share into the program.</w:t>
      </w:r>
      <w:r w:rsidRPr="00B06341">
        <w:rPr>
          <w:rFonts w:ascii="Times New Roman" w:hAnsi="Times New Roman" w:cs="Times New Roman"/>
        </w:rPr>
        <w:t xml:space="preserve"> This bill would also help low-income workers stay out of poverty by:</w:t>
      </w:r>
    </w:p>
    <w:p w14:paraId="5A88DBA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Improving the Special Minimum Benefit;</w:t>
      </w:r>
    </w:p>
    <w:p w14:paraId="4F5FDB8E"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Restoring student benefits up to age 22 for children of disabled or deceased workers;</w:t>
      </w:r>
    </w:p>
    <w:p w14:paraId="2B76A56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Strengthening benefits for older Americans and people with disabilities;</w:t>
      </w:r>
    </w:p>
    <w:p w14:paraId="01B48A4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Increasing cost-of-living adjustments (COLAs);</w:t>
      </w:r>
    </w:p>
    <w:p w14:paraId="0629BD88"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Expanding program benefits across the board.</w:t>
      </w:r>
    </w:p>
    <w:p w14:paraId="0A58C7EE" w14:textId="77777777" w:rsidR="00C307C2" w:rsidRPr="00B06341" w:rsidRDefault="00C307C2" w:rsidP="00C307C2">
      <w:pPr>
        <w:rPr>
          <w:rFonts w:ascii="Times New Roman" w:hAnsi="Times New Roman" w:cs="Times New Roman"/>
        </w:rPr>
      </w:pPr>
      <w:r w:rsidRPr="00B06341">
        <w:rPr>
          <w:rFonts w:ascii="Times New Roman" w:hAnsi="Times New Roman" w:cs="Times New Roman"/>
          <w:u w:val="single"/>
        </w:rPr>
        <w:t>The Social Security Expansion Act has been endorsed by more than 50 major organizations</w:t>
      </w:r>
      <w:r w:rsidRPr="00B06341">
        <w:rPr>
          <w:rFonts w:ascii="Times New Roman" w:hAnsi="Times New Roman" w:cs="Times New Roman"/>
        </w:rPr>
        <w:t>, including: Social Security Works, AFA CWA, AFSCME, Alliance for Retired Americans, American Federation of Government Employees, American Federation of Teachers, American Postal Workers Union, BMWED/IBT, International Federation of Professional and Technical Engineers (IFPTE), United Electrical, Radio &amp; Machine Workers of America (UE), United Food and Commercial Workers International Union, National Education Association, Indivisible, MoveOn, National Domestic Workers Alliance, People’s Action, Public Citizen, Care in Action, CASA, Center for Medicare Advocacy, Center for Popular Democracy, Blue Future, Church World Service, CommonDefense.us, Connecticut Citizen Action Group, Demand Progress, Health Care Awareness Month, Hunger Free America, Iowa Citizens for Community Improvement, Just Care USA, National Partnership for Women &amp; Families, NETWORK Lobby for Catholic Social Justice, NJ State Industrial Union Council, Oregonizers, Our Revolution, Right to Health Action (R2H Action), Sunrise Movement, The National Employment Law Project, Upper West Side Action Group: MoveOn/Indivisible/SwingLeft, Working Families Party, National Korean American Service &amp; Education Consortium (NAKASEC), Indivisible Marin, Children’s Aid, P Street, East New York Farms, Partners for Dignity &amp; Rights, Generations United, Broadway Community, Inc., National Council of Jewish Women, New York State Public Health Association, Justice in Aging, National Women’s Law Center, Americans for Tax Fairness, National Committee to Preserve Social Security and Medicare, Labor Campaign for Single Payer, and American Medical Student Association.</w:t>
      </w:r>
    </w:p>
    <w:p w14:paraId="0AFA9E71"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T</w:t>
      </w:r>
      <w:r w:rsidRPr="00B06341">
        <w:rPr>
          <w:rFonts w:ascii="Times New Roman" w:hAnsi="Times New Roman" w:cs="Times New Roman"/>
          <w:u w:val="single"/>
        </w:rPr>
        <w:t>his bill is led by Senator Sanders (I-Vt.), Senator Warren (D-Mass.), Representative Schakowsky (D-Ill.), and Representative Hoyle (D-Ore.)</w:t>
      </w:r>
      <w:r w:rsidRPr="00B06341">
        <w:rPr>
          <w:rFonts w:ascii="Times New Roman" w:hAnsi="Times New Roman" w:cs="Times New Roman"/>
        </w:rPr>
        <w:t>. In addition to Senator Gillibrand, this bill is supported by Sens. Sheldon Whitehouse (D-R.I.), Jeff Merkley (D-Ore.), Chris Van Hollen (D-Md.), Alex Padilla (D-Calif.), Cory Booker (D-N.J.), Tina Smith (D-Minn.), and Ed Markey (D-Mass.), as well as 25 cosponsors in the House including Reps. Alma Adams (D-N.C.), Jamaal Bowman (D-N.Y.), Cori Bush (D-Mo.), Troy A. Carter (D-La.), Greg Casar (D-Texas), Steve Cohen (D-Tenn.), Alexandria Ocasio-Cortez (D-N.Y.), Jesús Chuy García (D-Ill.), Raúl M. Grijalva (D-Ariz.), Sheila Jackson Lee (D-Texas), Pramila Jayapal (D-Wash.), Ro Khanna (D-Calif.), Rick Larsen (D-Wash.), Barbara Lee (D-Calif.), Stephen F. Lynch (D-Mass.), Jim McGovern (D-Mass.), Gwen Moore (D-Wis.), Jerrold Nadler (D-N.Y.), Grace Napolitano (D-Calif.), Eleanor Holmes-Norton (D-D.C.), Donald M. Payne, Jr. (D-N.J.), Chellie Pingree (D-Maine), Mark Pocan (D-Wis.), Jamie Raskin (D-Md.), and Rashida Tlaib (D-Mich.).</w:t>
      </w:r>
    </w:p>
    <w:p w14:paraId="4B9D06FB" w14:textId="77777777" w:rsidR="00C307C2" w:rsidRPr="00B06341" w:rsidRDefault="00C307C2" w:rsidP="00C307C2">
      <w:pPr>
        <w:rPr>
          <w:rFonts w:ascii="Times New Roman" w:hAnsi="Times New Roman" w:cs="Times New Roman"/>
        </w:rPr>
      </w:pPr>
    </w:p>
    <w:p w14:paraId="6221AB61" w14:textId="77777777" w:rsidR="00C307C2" w:rsidRPr="00B06341" w:rsidRDefault="00C307C2" w:rsidP="00C307C2">
      <w:pPr>
        <w:pStyle w:val="Heading3"/>
        <w:rPr>
          <w:rFonts w:ascii="Times New Roman" w:hAnsi="Times New Roman" w:cs="Times New Roman"/>
        </w:rPr>
      </w:pPr>
      <w:bookmarkStart w:id="118" w:name="_Toc140420893"/>
      <w:r w:rsidRPr="00B06341">
        <w:rPr>
          <w:rFonts w:ascii="Times New Roman" w:hAnsi="Times New Roman" w:cs="Times New Roman"/>
        </w:rPr>
        <w:t>AT – GOP Backlash</w:t>
      </w:r>
      <w:bookmarkEnd w:id="118"/>
    </w:p>
    <w:p w14:paraId="40B8A1D9" w14:textId="77777777" w:rsidR="00C307C2" w:rsidRPr="00B06341" w:rsidRDefault="00C307C2" w:rsidP="00C307C2">
      <w:pPr>
        <w:rPr>
          <w:rFonts w:ascii="Times New Roman" w:hAnsi="Times New Roman" w:cs="Times New Roman"/>
        </w:rPr>
      </w:pPr>
    </w:p>
    <w:p w14:paraId="0625D41B"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Its political suicide if Congress doesn’t reform Social Security</w:t>
      </w:r>
    </w:p>
    <w:p w14:paraId="7446D437"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Gloor, AMAC Social Security Advisor, 7-12-23</w:t>
      </w:r>
    </w:p>
    <w:p w14:paraId="5C483BF6"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[Russell Gloor, 7-12-23, Main Line Times &amp; Suburban, “Ask Rusty: Will Social Security be there for me?,” </w:t>
      </w:r>
      <w:hyperlink r:id="rId248" w:history="1">
        <w:r w:rsidRPr="00B06341">
          <w:rPr>
            <w:rStyle w:val="Hyperlink"/>
            <w:rFonts w:ascii="Times New Roman" w:hAnsi="Times New Roman" w:cs="Times New Roman"/>
          </w:rPr>
          <w:t>https://www.mainlinemedianews.com/2023/07/12/ask-rusty-will-social-security-be-there-for-me/</w:t>
        </w:r>
      </w:hyperlink>
      <w:r w:rsidRPr="00B06341">
        <w:rPr>
          <w:rFonts w:ascii="Times New Roman" w:hAnsi="Times New Roman" w:cs="Times New Roman"/>
        </w:rPr>
        <w:t xml:space="preserve">, accessed 7-15-23, EJ]. </w:t>
      </w:r>
    </w:p>
    <w:p w14:paraId="5A31417B"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Dear Weary Worker: I don’t suggest changing your strategy due to fears of Social Security not being there — it will be.</w:t>
      </w:r>
    </w:p>
    <w:p w14:paraId="2EA9E1D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Although the program is facing some future financial issues, the very worst that could happen is that everyone’s benefits might be cut by 20+% if Congress fails to act to restore the program to solvency before the Trust Funds are depleted in the early to mid-2030s.</w:t>
      </w:r>
    </w:p>
    <w:p w14:paraId="464A3DB0"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 xml:space="preserve">In my opinion, </w:t>
      </w:r>
      <w:r w:rsidRPr="00B06341">
        <w:rPr>
          <w:rStyle w:val="StyleUnderline"/>
          <w:rFonts w:ascii="Times New Roman" w:hAnsi="Times New Roman" w:cs="Times New Roman"/>
        </w:rPr>
        <w:t>Congress will not likely fail to act because to do so would be political suicide</w:t>
      </w:r>
      <w:r w:rsidRPr="00B06341">
        <w:rPr>
          <w:rFonts w:ascii="Times New Roman" w:hAnsi="Times New Roman" w:cs="Times New Roman"/>
        </w:rPr>
        <w:t>. The fact is</w:t>
      </w:r>
      <w:r w:rsidRPr="00B06341">
        <w:rPr>
          <w:rStyle w:val="StyleUnderline"/>
          <w:rFonts w:ascii="Times New Roman" w:hAnsi="Times New Roman" w:cs="Times New Roman"/>
        </w:rPr>
        <w:t>, they already know how to fix Social Security’s financial issues; they just lack the bipartisan spirit and political fortitude to do so until they extract every possible ounce of political capital from the issue.</w:t>
      </w:r>
    </w:p>
    <w:p w14:paraId="36ABED6B" w14:textId="77777777" w:rsidR="0000658D" w:rsidRPr="00B06341" w:rsidRDefault="00C307C2" w:rsidP="00C307C2">
      <w:pPr>
        <w:rPr>
          <w:rFonts w:ascii="Times New Roman" w:hAnsi="Times New Roman" w:cs="Times New Roman"/>
        </w:rPr>
      </w:pPr>
      <w:r w:rsidRPr="00B06341">
        <w:rPr>
          <w:rFonts w:ascii="Times New Roman" w:hAnsi="Times New Roman" w:cs="Times New Roman"/>
        </w:rPr>
        <w:t xml:space="preserve">So, </w:t>
      </w:r>
      <w:r w:rsidRPr="00B06341">
        <w:rPr>
          <w:rStyle w:val="StyleUnderline"/>
          <w:rFonts w:ascii="Times New Roman" w:hAnsi="Times New Roman" w:cs="Times New Roman"/>
        </w:rPr>
        <w:t>it’s largely a matter of how long Congress will wait to reform the program</w:t>
      </w:r>
      <w:r w:rsidRPr="00B06341">
        <w:rPr>
          <w:rFonts w:ascii="Times New Roman" w:hAnsi="Times New Roman" w:cs="Times New Roman"/>
        </w:rPr>
        <w:t>.</w:t>
      </w:r>
    </w:p>
    <w:p w14:paraId="54BC8E83" w14:textId="77777777" w:rsidR="0000658D" w:rsidRPr="00B06341" w:rsidRDefault="0000658D" w:rsidP="00C307C2">
      <w:pPr>
        <w:rPr>
          <w:rFonts w:ascii="Times New Roman" w:hAnsi="Times New Roman" w:cs="Times New Roman"/>
        </w:rPr>
      </w:pPr>
    </w:p>
    <w:p w14:paraId="00B50BA6" w14:textId="7CBFE3CE"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No link – Republicans don’t want to cut Social Security</w:t>
      </w:r>
    </w:p>
    <w:p w14:paraId="3C8C8AC3"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Pandolfo, Fox News Reporter, 23</w:t>
      </w:r>
    </w:p>
    <w:p w14:paraId="76B4422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[Chris, 2-8-23, Fox News, “Republicans blast Biden for 'lying shamelessly' about Social Security, Medicar</w:t>
      </w:r>
      <w:r w:rsidRPr="00B06341">
        <w:rPr>
          <w:rFonts w:ascii="Times New Roman" w:hAnsi="Times New Roman" w:cs="Times New Roman"/>
        </w:rPr>
        <w:lastRenderedPageBreak/>
        <w:t xml:space="preserve">e during State of the Union”, </w:t>
      </w:r>
      <w:hyperlink r:id="rId249" w:history="1">
        <w:r w:rsidRPr="00B06341">
          <w:rPr>
            <w:rStyle w:val="Hyperlink"/>
            <w:rFonts w:ascii="Times New Roman" w:hAnsi="Times New Roman" w:cs="Times New Roman"/>
          </w:rPr>
          <w:t>https://www.foxnews.com/politics/republicans-blast-biden-lying-shamelessly-social-security-medicare-state-of-the-union</w:t>
        </w:r>
      </w:hyperlink>
      <w:r w:rsidRPr="00B06341">
        <w:rPr>
          <w:rFonts w:ascii="Times New Roman" w:hAnsi="Times New Roman" w:cs="Times New Roman"/>
        </w:rPr>
        <w:t>, Accessed 6/30/23, S.P.]</w:t>
      </w:r>
    </w:p>
    <w:p w14:paraId="7C5B3D11"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GOP lawmakers are furious with the president, who accused them of wanting to hold the economy "hostage" and sunset Social Security</w:t>
      </w:r>
      <w:r w:rsidRPr="00B06341">
        <w:rPr>
          <w:rFonts w:ascii="Times New Roman" w:hAnsi="Times New Roman" w:cs="Times New Roman"/>
        </w:rPr>
        <w:t xml:space="preserve"> and Medicare. </w:t>
      </w:r>
      <w:r w:rsidRPr="00B06341">
        <w:rPr>
          <w:rStyle w:val="StyleUnderline"/>
          <w:rFonts w:ascii="Times New Roman" w:hAnsi="Times New Roman" w:cs="Times New Roman"/>
        </w:rPr>
        <w:t>Biden's statements were met with raucous boos in the House chamber, and Rep. Marjorie Taylor Greene, R-Ga., was seen shouting "Liar!"</w:t>
      </w:r>
      <w:r w:rsidRPr="00B06341">
        <w:rPr>
          <w:rFonts w:ascii="Times New Roman" w:hAnsi="Times New Roman" w:cs="Times New Roman"/>
        </w:rPr>
        <w:t xml:space="preserve"> at the president. </w:t>
      </w:r>
      <w:r w:rsidRPr="00B06341">
        <w:rPr>
          <w:rStyle w:val="StyleUnderline"/>
          <w:rFonts w:ascii="Times New Roman" w:hAnsi="Times New Roman" w:cs="Times New Roman"/>
        </w:rPr>
        <w:t>Others joined in on social media</w:t>
      </w:r>
      <w:r w:rsidRPr="00B06341">
        <w:rPr>
          <w:rFonts w:ascii="Times New Roman" w:hAnsi="Times New Roman" w:cs="Times New Roman"/>
        </w:rPr>
        <w:t xml:space="preserve"> during and after Biden's speech. </w:t>
      </w:r>
    </w:p>
    <w:p w14:paraId="5342A01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President has devolved into just lying shamelessly about GOP positions to frighten seniors citizens into voting for him," Rep.</w:t>
      </w:r>
      <w:r w:rsidRPr="00B06341">
        <w:rPr>
          <w:rFonts w:ascii="Times New Roman" w:hAnsi="Times New Roman" w:cs="Times New Roman"/>
        </w:rPr>
        <w:t xml:space="preserve"> Dan</w:t>
      </w:r>
      <w:r w:rsidRPr="00B06341">
        <w:rPr>
          <w:rStyle w:val="StyleUnderline"/>
          <w:rFonts w:ascii="Times New Roman" w:hAnsi="Times New Roman" w:cs="Times New Roman"/>
        </w:rPr>
        <w:t xml:space="preserve"> Crenshaw, R-Texas, tweeted</w:t>
      </w:r>
      <w:r w:rsidRPr="00B06341">
        <w:rPr>
          <w:rFonts w:ascii="Times New Roman" w:hAnsi="Times New Roman" w:cs="Times New Roman"/>
        </w:rPr>
        <w:t xml:space="preserve"> from his personal account. </w:t>
      </w:r>
    </w:p>
    <w:p w14:paraId="3E04C0B7"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 xml:space="preserve">In a follow-up statement on his official account, </w:t>
      </w:r>
      <w:r w:rsidRPr="00B06341">
        <w:rPr>
          <w:rStyle w:val="StyleUnderline"/>
          <w:rFonts w:ascii="Times New Roman" w:hAnsi="Times New Roman" w:cs="Times New Roman"/>
        </w:rPr>
        <w:t xml:space="preserve">Crenshaw described Biden's address as "a long, disjointed, rambling cacophony of lies with a side of gaslighting for good measure." </w:t>
      </w:r>
    </w:p>
    <w:p w14:paraId="5761F9F5" w14:textId="77777777" w:rsidR="00C307C2" w:rsidRPr="00B06341" w:rsidRDefault="00C307C2" w:rsidP="00C307C2">
      <w:pPr>
        <w:rPr>
          <w:rStyle w:val="StyleUnderline"/>
          <w:rFonts w:ascii="Times New Roman" w:hAnsi="Times New Roman" w:cs="Times New Roman"/>
        </w:rPr>
      </w:pPr>
    </w:p>
    <w:p w14:paraId="64BEFECC" w14:textId="77777777" w:rsidR="00C307C2" w:rsidRPr="00B06341" w:rsidRDefault="00C307C2" w:rsidP="00C307C2">
      <w:pPr>
        <w:pStyle w:val="Heading3"/>
        <w:rPr>
          <w:rFonts w:ascii="Times New Roman" w:hAnsi="Times New Roman" w:cs="Times New Roman"/>
        </w:rPr>
      </w:pPr>
      <w:bookmarkStart w:id="119" w:name="_Toc140420894"/>
      <w:r w:rsidRPr="00B06341">
        <w:rPr>
          <w:rFonts w:ascii="Times New Roman" w:hAnsi="Times New Roman" w:cs="Times New Roman"/>
        </w:rPr>
        <w:t>AT – Trump Wants to Cut Social Security</w:t>
      </w:r>
      <w:bookmarkEnd w:id="119"/>
    </w:p>
    <w:p w14:paraId="0E41CD4D" w14:textId="77777777" w:rsidR="00C307C2" w:rsidRPr="00B06341" w:rsidRDefault="00C307C2" w:rsidP="00C307C2">
      <w:pPr>
        <w:rPr>
          <w:rFonts w:ascii="Times New Roman" w:hAnsi="Times New Roman" w:cs="Times New Roman"/>
        </w:rPr>
      </w:pPr>
    </w:p>
    <w:p w14:paraId="0D6DB9C0"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Trump opposes Social Security cuts</w:t>
      </w:r>
    </w:p>
    <w:p w14:paraId="457BA5C2"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 xml:space="preserve">McGraw, </w:t>
      </w:r>
      <w:sdt>
        <w:sdtPr>
          <w:rPr>
            <w:rFonts w:ascii="Times New Roman" w:hAnsi="Times New Roman" w:cs="Times New Roman"/>
          </w:rPr>
          <w:tag w:val="goog_rdk_5"/>
          <w:id w:val="-145365885"/>
        </w:sdtPr>
        <w:sdtContent/>
      </w:sdt>
      <w:sdt>
        <w:sdtPr>
          <w:rPr>
            <w:rFonts w:ascii="Times New Roman" w:hAnsi="Times New Roman" w:cs="Times New Roman"/>
          </w:rPr>
          <w:tag w:val="goog_rdk_12"/>
          <w:id w:val="-215201410"/>
        </w:sdtPr>
        <w:sdtContent/>
      </w:sdt>
      <w:r w:rsidRPr="00B06341">
        <w:rPr>
          <w:rStyle w:val="Style13ptBold"/>
          <w:rFonts w:ascii="Times New Roman" w:hAnsi="Times New Roman" w:cs="Times New Roman"/>
        </w:rPr>
        <w:t>Politico White House Reporter, 23</w:t>
      </w:r>
    </w:p>
    <w:p w14:paraId="3392E75B"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[Meridith, </w:t>
      </w:r>
      <w:sdt>
        <w:sdtPr>
          <w:rPr>
            <w:rFonts w:ascii="Times New Roman" w:hAnsi="Times New Roman" w:cs="Times New Roman"/>
          </w:rPr>
          <w:tag w:val="goog_rdk_6"/>
          <w:id w:val="-968975716"/>
        </w:sdtPr>
        <w:sdtContent/>
      </w:sdt>
      <w:sdt>
        <w:sdtPr>
          <w:rPr>
            <w:rFonts w:ascii="Times New Roman" w:hAnsi="Times New Roman" w:cs="Times New Roman"/>
          </w:rPr>
          <w:tag w:val="goog_rdk_13"/>
          <w:id w:val="-1034037597"/>
        </w:sdtPr>
        <w:sdtContent/>
      </w:sdt>
      <w:r w:rsidRPr="00B06341">
        <w:rPr>
          <w:rFonts w:ascii="Times New Roman" w:hAnsi="Times New Roman" w:cs="Times New Roman"/>
        </w:rPr>
        <w:t xml:space="preserve">1-20-23, Politico, “Trump to GOP: Don’t touch Medicare or Social Security in debt ceiling fight”, </w:t>
      </w:r>
      <w:hyperlink r:id="rId250" w:history="1">
        <w:r w:rsidRPr="00B06341">
          <w:rPr>
            <w:rStyle w:val="Hyperlink"/>
            <w:rFonts w:ascii="Times New Roman" w:hAnsi="Times New Roman" w:cs="Times New Roman"/>
          </w:rPr>
          <w:t>https://www.politico.com/news/2023/01/20/trump-gop-medicare-social-security-debt-ceiling-00078731</w:t>
        </w:r>
      </w:hyperlink>
      <w:r w:rsidRPr="00B06341">
        <w:rPr>
          <w:rFonts w:ascii="Times New Roman" w:hAnsi="Times New Roman" w:cs="Times New Roman"/>
        </w:rPr>
        <w:t xml:space="preserve">, accessed </w:t>
      </w:r>
      <w:sdt>
        <w:sdtPr>
          <w:rPr>
            <w:rFonts w:ascii="Times New Roman" w:hAnsi="Times New Roman" w:cs="Times New Roman"/>
          </w:rPr>
          <w:tag w:val="goog_rdk_7"/>
          <w:id w:val="-862052536"/>
        </w:sdtPr>
        <w:sdtContent/>
      </w:sdt>
      <w:sdt>
        <w:sdtPr>
          <w:rPr>
            <w:rFonts w:ascii="Times New Roman" w:hAnsi="Times New Roman" w:cs="Times New Roman"/>
          </w:rPr>
          <w:tag w:val="goog_rdk_15"/>
          <w:id w:val="1529061068"/>
        </w:sdtPr>
        <w:sdtContent/>
      </w:sdt>
      <w:r w:rsidRPr="00B06341">
        <w:rPr>
          <w:rFonts w:ascii="Times New Roman" w:hAnsi="Times New Roman" w:cs="Times New Roman"/>
        </w:rPr>
        <w:t>7/2/23, S.P.]</w:t>
      </w:r>
    </w:p>
    <w:p w14:paraId="25C26CC5" w14:textId="77777777" w:rsidR="00C307C2" w:rsidRPr="00B06341" w:rsidRDefault="00C307C2" w:rsidP="00C307C2">
      <w:pPr>
        <w:rPr>
          <w:rFonts w:ascii="Times New Roman" w:hAnsi="Times New Roman" w:cs="Times New Roman"/>
        </w:rPr>
      </w:pPr>
      <w:r w:rsidRPr="00B06341">
        <w:rPr>
          <w:rStyle w:val="StyleUnderline"/>
          <w:rFonts w:ascii="Times New Roman" w:hAnsi="Times New Roman" w:cs="Times New Roman"/>
        </w:rPr>
        <w:t>Republicans have vowed not to raise the federal government’s borrowing capacity unless Biden makes steep cuts to federal spending, potentially impacting social insurance programs like Social Security and Medicare. Trump’s video is a warning to his fellow party members not to go there</w:t>
      </w:r>
      <w:r w:rsidRPr="00B06341">
        <w:rPr>
          <w:rFonts w:ascii="Times New Roman" w:hAnsi="Times New Roman" w:cs="Times New Roman"/>
        </w:rPr>
        <w:t>. Instead, he suggests targeting foreign aid, cracking down on migration, ending “left wing gender programs from our military,” and “billions being spent on climate extremism.”</w:t>
      </w:r>
    </w:p>
    <w:p w14:paraId="2ED38BD2" w14:textId="77777777" w:rsidR="00C307C2" w:rsidRPr="00B06341" w:rsidRDefault="00C307C2" w:rsidP="00C307C2">
      <w:pPr>
        <w:rPr>
          <w:rStyle w:val="StyleUnderline"/>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Cut waste, fraud and abuse everywhere that we can find it and there is plenty there’s plenty of it,” Trump says</w:t>
      </w:r>
      <w:r w:rsidRPr="00B06341">
        <w:rPr>
          <w:rFonts w:ascii="Times New Roman" w:hAnsi="Times New Roman" w:cs="Times New Roman"/>
        </w:rPr>
        <w:t>. “</w:t>
      </w:r>
      <w:r w:rsidRPr="00B06341">
        <w:rPr>
          <w:rStyle w:val="StyleUnderline"/>
          <w:rFonts w:ascii="Times New Roman" w:hAnsi="Times New Roman" w:cs="Times New Roman"/>
        </w:rPr>
        <w:t>But do not cut the benefits our seniors worked for and paid for their entire lives. Save Social Security, don’t destroy it.”</w:t>
      </w:r>
    </w:p>
    <w:p w14:paraId="04A7D15B" w14:textId="77777777" w:rsidR="00C307C2" w:rsidRPr="00B06341" w:rsidRDefault="00C307C2" w:rsidP="00C307C2">
      <w:pPr>
        <w:rPr>
          <w:rStyle w:val="StyleUnderline"/>
          <w:rFonts w:ascii="Times New Roman" w:hAnsi="Times New Roman" w:cs="Times New Roman"/>
        </w:rPr>
      </w:pPr>
    </w:p>
    <w:p w14:paraId="35175046" w14:textId="77777777" w:rsidR="00C307C2" w:rsidRPr="00B06341" w:rsidRDefault="00C307C2" w:rsidP="00C307C2">
      <w:pPr>
        <w:pStyle w:val="Heading2"/>
        <w:rPr>
          <w:rFonts w:ascii="Times New Roman" w:hAnsi="Times New Roman" w:cs="Times New Roman"/>
        </w:rPr>
      </w:pPr>
      <w:bookmarkStart w:id="120" w:name="_Toc140420895"/>
      <w:r w:rsidRPr="00B06341">
        <w:rPr>
          <w:rFonts w:ascii="Times New Roman" w:hAnsi="Times New Roman" w:cs="Times New Roman"/>
        </w:rPr>
        <w:t>CP Links to Politics</w:t>
      </w:r>
      <w:bookmarkEnd w:id="120"/>
    </w:p>
    <w:p w14:paraId="5A6F5A74" w14:textId="77777777" w:rsidR="00C307C2" w:rsidRPr="00B06341" w:rsidRDefault="00C307C2" w:rsidP="00C307C2">
      <w:pPr>
        <w:rPr>
          <w:rFonts w:ascii="Times New Roman" w:hAnsi="Times New Roman" w:cs="Times New Roman"/>
        </w:rPr>
      </w:pPr>
    </w:p>
    <w:p w14:paraId="7CEE09D9" w14:textId="77777777" w:rsidR="00C307C2" w:rsidRPr="00B06341" w:rsidRDefault="00C307C2" w:rsidP="00C307C2">
      <w:pPr>
        <w:pStyle w:val="Heading3"/>
        <w:rPr>
          <w:rFonts w:ascii="Times New Roman" w:hAnsi="Times New Roman" w:cs="Times New Roman"/>
        </w:rPr>
      </w:pPr>
      <w:bookmarkStart w:id="121" w:name="_Toc140420896"/>
      <w:r w:rsidRPr="00B06341">
        <w:rPr>
          <w:rFonts w:ascii="Times New Roman" w:hAnsi="Times New Roman" w:cs="Times New Roman"/>
        </w:rPr>
        <w:t>EITC Links to Politics</w:t>
      </w:r>
      <w:bookmarkEnd w:id="121"/>
    </w:p>
    <w:p w14:paraId="52FCD7BF" w14:textId="77777777" w:rsidR="00C307C2" w:rsidRPr="00B06341" w:rsidRDefault="00C307C2" w:rsidP="00C307C2">
      <w:pPr>
        <w:rPr>
          <w:rFonts w:ascii="Times New Roman" w:hAnsi="Times New Roman" w:cs="Times New Roman"/>
        </w:rPr>
      </w:pPr>
    </w:p>
    <w:p w14:paraId="48ED956D" w14:textId="77777777" w:rsidR="00C307C2" w:rsidRPr="00B06341" w:rsidRDefault="00C307C2" w:rsidP="00C307C2">
      <w:pPr>
        <w:pStyle w:val="Heading4"/>
        <w:rPr>
          <w:rFonts w:ascii="Times New Roman" w:hAnsi="Times New Roman" w:cs="Times New Roman"/>
        </w:rPr>
      </w:pPr>
      <w:r w:rsidRPr="00B06341">
        <w:rPr>
          <w:rFonts w:ascii="Times New Roman" w:hAnsi="Times New Roman" w:cs="Times New Roman"/>
        </w:rPr>
        <w:t>Democrats and Republicans don’t see eye-to-eye on EITC – the program is not bipartisan, and it links to their politics DA.</w:t>
      </w:r>
    </w:p>
    <w:p w14:paraId="5D8A44AC" w14:textId="77777777" w:rsidR="00C307C2" w:rsidRPr="00B06341" w:rsidRDefault="00C307C2" w:rsidP="00C307C2">
      <w:pPr>
        <w:rPr>
          <w:rStyle w:val="Style13ptBold"/>
          <w:rFonts w:ascii="Times New Roman" w:hAnsi="Times New Roman" w:cs="Times New Roman"/>
        </w:rPr>
      </w:pPr>
      <w:r w:rsidRPr="00B06341">
        <w:rPr>
          <w:rStyle w:val="Style13ptBold"/>
          <w:rFonts w:ascii="Times New Roman" w:hAnsi="Times New Roman" w:cs="Times New Roman"/>
        </w:rPr>
        <w:t>Rep. Auchincloss (D-MA), 6/28/23</w:t>
      </w:r>
    </w:p>
    <w:p w14:paraId="1C795EAA"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[Jake, 6/28/23, Fox News, “I’m a Democrat, and here’s what I think Republicans should do if they want to pass tax reform,” </w:t>
      </w:r>
      <w:hyperlink r:id="rId251" w:history="1">
        <w:r w:rsidRPr="00B06341">
          <w:rPr>
            <w:rStyle w:val="Hyperlink"/>
            <w:rFonts w:ascii="Times New Roman" w:hAnsi="Times New Roman" w:cs="Times New Roman"/>
          </w:rPr>
          <w:t>https://www.foxnews.com/opinion/democrat-heres-think-republicans-should-pass-tax-reform</w:t>
        </w:r>
      </w:hyperlink>
      <w:r w:rsidRPr="00B06341">
        <w:rPr>
          <w:rFonts w:ascii="Times New Roman" w:hAnsi="Times New Roman" w:cs="Times New Roman"/>
        </w:rPr>
        <w:t>, ACCESSED 7/13/23, PE]</w:t>
      </w:r>
    </w:p>
    <w:p w14:paraId="773173F9"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One – reward work, not wealth. </w:t>
      </w:r>
      <w:r w:rsidRPr="00B06341">
        <w:rPr>
          <w:rStyle w:val="StyleUnderline"/>
          <w:rFonts w:ascii="Times New Roman" w:hAnsi="Times New Roman" w:cs="Times New Roman"/>
        </w:rPr>
        <w:t>The earned income tax credit (EITC) was Ronald Reagan's favorite tax. Democrats like it, too. It's a negative income tax for the working poor. Congress should expand the EITC by up to 20 percent. To pay for it, repeal the step-up in basis for inheritance taxes, a provision that cuts capital gains taxes for heirs</w:t>
      </w:r>
      <w:r w:rsidRPr="00B06341">
        <w:rPr>
          <w:rFonts w:ascii="Times New Roman" w:hAnsi="Times New Roman" w:cs="Times New Roman"/>
        </w:rPr>
        <w:t xml:space="preserve">. </w:t>
      </w:r>
    </w:p>
    <w:p w14:paraId="3F3B1DF4"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Another conversation starter is research and development. It's close to home</w:t>
      </w:r>
      <w:r w:rsidRPr="00B06341">
        <w:rPr>
          <w:rFonts w:ascii="Times New Roman" w:hAnsi="Times New Roman" w:cs="Times New Roman"/>
        </w:rPr>
        <w:lastRenderedPageBreak/>
        <w:t xml:space="preserve">: thirteen million Americans could have Alzheimer's disease by 2050. And, it's strategic: a recent report suggested that China is out-innovating the United States in 37 of 44 critical and emerging technologies. The Trump tax cuts impaired corporate R&amp;D by requiring it to be amortized, instead of expensed, in an attempt to scrape together revenue in an otherwise budget-busting bill. </w:t>
      </w:r>
    </w:p>
    <w:p w14:paraId="59F8F547" w14:textId="77777777" w:rsidR="00C307C2" w:rsidRPr="00B06341" w:rsidRDefault="00C307C2" w:rsidP="00C307C2">
      <w:pPr>
        <w:rPr>
          <w:rFonts w:ascii="Times New Roman" w:hAnsi="Times New Roman" w:cs="Times New Roman"/>
        </w:rPr>
      </w:pPr>
      <w:r w:rsidRPr="00B06341">
        <w:rPr>
          <w:rFonts w:ascii="Times New Roman" w:hAnsi="Times New Roman" w:cs="Times New Roman"/>
        </w:rPr>
        <w:t xml:space="preserve">Republicans are now reversing course on expensing versus amortization; better late than never. More R&amp;D would provide a big economic boost in the long run. To pay for this improved R&amp;D tax treatment, Congress should raise the minimum tax rate on corporate international income to 15 percent, in line with the OECD agreement known as Pillar Two. Developed economies are increasingly aligned on the 15% floor, and the United States will generate economic and political blowback by staying in the 10 to 13 percent range. </w:t>
      </w:r>
    </w:p>
    <w:p w14:paraId="18069725" w14:textId="77777777" w:rsidR="0000658D" w:rsidRPr="00B06341" w:rsidRDefault="00C307C2" w:rsidP="00C307C2">
      <w:pPr>
        <w:rPr>
          <w:rStyle w:val="StyleUnderline"/>
          <w:rFonts w:ascii="Times New Roman" w:hAnsi="Times New Roman" w:cs="Times New Roman"/>
        </w:rPr>
      </w:pPr>
      <w:r w:rsidRPr="00B06341">
        <w:rPr>
          <w:rFonts w:ascii="Times New Roman" w:hAnsi="Times New Roman" w:cs="Times New Roman"/>
        </w:rPr>
        <w:t xml:space="preserve">Finally, help children. </w:t>
      </w:r>
      <w:r w:rsidRPr="00B06341">
        <w:rPr>
          <w:rStyle w:val="StyleUnderline"/>
          <w:rFonts w:ascii="Times New Roman" w:hAnsi="Times New Roman" w:cs="Times New Roman"/>
        </w:rPr>
        <w:t>The fully refundable child tax credit, in law for just one year in 2021, is totemic for the Democratic caucus. No Republicans supported that law, but Senator Mitt Romney did propose another version. This Republican counter-offer has some good ideas, like phasing in the credit faster; and some bad ideas, like cutting the EITC. In other words, it's a fair discussion draft to start dealmaking.</w:t>
      </w:r>
    </w:p>
    <w:p w14:paraId="60B422F6" w14:textId="77777777" w:rsidR="0000658D" w:rsidRPr="00B06341" w:rsidRDefault="0000658D" w:rsidP="00C307C2">
      <w:pPr>
        <w:rPr>
          <w:rStyle w:val="StyleUnderline"/>
          <w:rFonts w:ascii="Times New Roman" w:hAnsi="Times New Roman" w:cs="Times New Roman"/>
        </w:rPr>
      </w:pPr>
    </w:p>
    <w:p w14:paraId="1ED057C9" w14:textId="4FE11D83" w:rsidR="00DF268A" w:rsidRPr="00B06341" w:rsidRDefault="00DF268A" w:rsidP="00DF268A">
      <w:pPr>
        <w:pStyle w:val="Heading1"/>
        <w:rPr>
          <w:rFonts w:ascii="Times New Roman" w:hAnsi="Times New Roman" w:cs="Times New Roman"/>
        </w:rPr>
      </w:pPr>
      <w:bookmarkStart w:id="122" w:name="_Toc140420897"/>
      <w:r w:rsidRPr="00B06341">
        <w:rPr>
          <w:rFonts w:ascii="Times New Roman" w:hAnsi="Times New Roman" w:cs="Times New Roman"/>
        </w:rPr>
        <w:t>AFF – McCarthy Link Answers</w:t>
      </w:r>
      <w:bookmarkEnd w:id="122"/>
    </w:p>
    <w:p w14:paraId="39C46FAB" w14:textId="77777777" w:rsidR="00DF268A" w:rsidRPr="00B06341" w:rsidRDefault="00DF268A" w:rsidP="00DF268A">
      <w:pPr>
        <w:pStyle w:val="Heading2"/>
        <w:rPr>
          <w:rFonts w:ascii="Times New Roman" w:hAnsi="Times New Roman" w:cs="Times New Roman"/>
        </w:rPr>
      </w:pPr>
      <w:bookmarkStart w:id="123" w:name="_Toc140420898"/>
      <w:r w:rsidRPr="00B06341">
        <w:rPr>
          <w:rFonts w:ascii="Times New Roman" w:hAnsi="Times New Roman" w:cs="Times New Roman"/>
        </w:rPr>
        <w:t>Uniqueness Answers</w:t>
      </w:r>
      <w:bookmarkEnd w:id="123"/>
    </w:p>
    <w:p w14:paraId="3FFCCF0F" w14:textId="77777777" w:rsidR="00DF268A" w:rsidRPr="00B06341" w:rsidRDefault="00DF268A" w:rsidP="00DF268A">
      <w:pPr>
        <w:rPr>
          <w:rFonts w:ascii="Times New Roman" w:hAnsi="Times New Roman" w:cs="Times New Roman"/>
        </w:rPr>
      </w:pPr>
    </w:p>
    <w:p w14:paraId="60A0476B" w14:textId="77777777" w:rsidR="00DF268A" w:rsidRPr="00B06341" w:rsidRDefault="00DF268A" w:rsidP="00DF268A">
      <w:pPr>
        <w:pStyle w:val="Heading3"/>
        <w:rPr>
          <w:rFonts w:ascii="Times New Roman" w:hAnsi="Times New Roman" w:cs="Times New Roman"/>
        </w:rPr>
      </w:pPr>
      <w:bookmarkStart w:id="124" w:name="_Toc140420899"/>
      <w:r w:rsidRPr="00B06341">
        <w:rPr>
          <w:rFonts w:ascii="Times New Roman" w:hAnsi="Times New Roman" w:cs="Times New Roman"/>
        </w:rPr>
        <w:t>GOP Divided Now</w:t>
      </w:r>
      <w:bookmarkEnd w:id="124"/>
    </w:p>
    <w:p w14:paraId="7FE0ACF5" w14:textId="77777777" w:rsidR="00DF268A" w:rsidRPr="00B06341" w:rsidRDefault="00DF268A" w:rsidP="00DF268A">
      <w:pPr>
        <w:rPr>
          <w:rFonts w:ascii="Times New Roman" w:hAnsi="Times New Roman" w:cs="Times New Roman"/>
        </w:rPr>
      </w:pPr>
    </w:p>
    <w:p w14:paraId="69583215"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Non-unique – GOP angry at McCarthy now</w:t>
      </w:r>
    </w:p>
    <w:p w14:paraId="77862BDD"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Punchbowl News Staff, 6-8-2023</w:t>
      </w:r>
    </w:p>
    <w:p w14:paraId="714DAE20"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[Punchbowl News Staff, 6-8-2023, Punchbowl News, “Scalise says Republicans are angry at McCarthy,” </w:t>
      </w:r>
      <w:hyperlink r:id="rId252" w:history="1">
        <w:r w:rsidRPr="00B06341">
          <w:rPr>
            <w:rStyle w:val="Hyperlink"/>
            <w:rFonts w:ascii="Times New Roman" w:hAnsi="Times New Roman" w:cs="Times New Roman"/>
          </w:rPr>
          <w:t>https://punchbowl.news/archive/6823-punchbowl-news-am/</w:t>
        </w:r>
      </w:hyperlink>
      <w:r w:rsidRPr="00B06341">
        <w:rPr>
          <w:rFonts w:ascii="Times New Roman" w:hAnsi="Times New Roman" w:cs="Times New Roman"/>
        </w:rPr>
        <w:t>, accessed 7-15-23, EJ]</w:t>
      </w:r>
    </w:p>
    <w:p w14:paraId="4C1DF0BE"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We had a chance to speak at length Wednesday afternoon with McCarthy’s No. 2, House Majority Leader Steve Scalise, about the situation. It was a fascinating conversation.</w:t>
      </w:r>
    </w:p>
    <w:p w14:paraId="33A99140"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We asked Scalise if McCarthy had broken any promises to conservatives.</w:t>
      </w:r>
    </w:p>
    <w:p w14:paraId="0B361121" w14:textId="77777777" w:rsidR="00DF268A" w:rsidRPr="00B06341" w:rsidRDefault="00DF268A" w:rsidP="00DF268A">
      <w:pPr>
        <w:rPr>
          <w:rStyle w:val="StyleUnderline"/>
          <w:rFonts w:ascii="Times New Roman" w:hAnsi="Times New Roman" w:cs="Times New Roman"/>
        </w:rPr>
      </w:pPr>
      <w:r w:rsidRPr="00B06341">
        <w:rPr>
          <w:rStyle w:val="StyleUnderline"/>
          <w:rFonts w:ascii="Times New Roman" w:hAnsi="Times New Roman" w:cs="Times New Roman"/>
        </w:rPr>
        <w:t>Scalise’s reply provides insight into the current state of the House GOP leadership. The short answer — it’s not good.</w:t>
      </w:r>
    </w:p>
    <w:p w14:paraId="343BE067"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Here’s how Scalise responded: “I don’t know.”</w:t>
      </w:r>
    </w:p>
    <w:p w14:paraId="781C98D8"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“I don’t know what the promises were. I wasn’t part of that. … So I still don’t know what those agreements were. Whatever they are, </w:t>
      </w:r>
      <w:r w:rsidRPr="00B06341">
        <w:rPr>
          <w:rStyle w:val="Emphasis"/>
          <w:rFonts w:ascii="Times New Roman" w:hAnsi="Times New Roman" w:cs="Times New Roman"/>
        </w:rPr>
        <w:t>[conservatives] feel that the agreements were broken</w:t>
      </w:r>
      <w:r w:rsidRPr="00B06341">
        <w:rPr>
          <w:rFonts w:ascii="Times New Roman" w:hAnsi="Times New Roman" w:cs="Times New Roman"/>
        </w:rPr>
        <w:t>. That’s got to get resolved. Hopefully it does.”</w:t>
      </w:r>
    </w:p>
    <w:p w14:paraId="7C2096F8"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As McCarthy wrestles with conservatives over the lingering anger from the debt-limit vote, Scalise clearly feels as if he has been on the outside looking in. Scalise wasn’t involved in the negotiations that made McCarthy the speaker. Nor was he part of the McCarthy-led talks that resulted in the Fiscal Responsibility Act</w:t>
      </w:r>
    </w:p>
    <w:p w14:paraId="094C95B8"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Instead, McCarthy relied on Reps. Garret Graves (R-La.) and Patrick McHenry (R-N.C.). Graves, of course, is a member of Scalise’s Louisiana delegation. McHenry was once Scalise’s chief deputy whip, but their relationship has frayed in recent years, partially due to the North Carolina Republican’s close relationship with</w:t>
      </w:r>
      <w:r w:rsidRPr="00B06341">
        <w:rPr>
          <w:rFonts w:ascii="Times New Roman" w:hAnsi="Times New Roman" w:cs="Times New Roman"/>
        </w:rPr>
        <w:lastRenderedPageBreak/>
        <w:t xml:space="preserve"> McCarthy.</w:t>
      </w:r>
    </w:p>
    <w:p w14:paraId="5A185D6D"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Scalise said in the interview that McCarthy is still viable as speaker of the House.</w:t>
      </w:r>
    </w:p>
    <w:p w14:paraId="73C51787"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But the House majority leader noted repeatedly that </w:t>
      </w:r>
      <w:r w:rsidRPr="00B06341">
        <w:rPr>
          <w:rStyle w:val="Emphasis"/>
          <w:rFonts w:ascii="Times New Roman" w:hAnsi="Times New Roman" w:cs="Times New Roman"/>
        </w:rPr>
        <w:t>there is “a lot of anger on a lot of sides of our conference</w:t>
      </w:r>
      <w:r w:rsidRPr="00B06341">
        <w:rPr>
          <w:rFonts w:ascii="Times New Roman" w:hAnsi="Times New Roman" w:cs="Times New Roman"/>
        </w:rPr>
        <w:t>.”</w:t>
      </w:r>
    </w:p>
    <w:p w14:paraId="6B249CB0" w14:textId="77777777" w:rsidR="00DF268A" w:rsidRPr="00B06341" w:rsidRDefault="00DF268A" w:rsidP="00DF268A">
      <w:pPr>
        <w:rPr>
          <w:rStyle w:val="StyleUnderline"/>
          <w:rFonts w:ascii="Times New Roman" w:hAnsi="Times New Roman" w:cs="Times New Roman"/>
        </w:rPr>
      </w:pPr>
    </w:p>
    <w:p w14:paraId="769BF582"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GOP House is a clown show</w:t>
      </w:r>
    </w:p>
    <w:p w14:paraId="582679E1" w14:textId="77777777" w:rsidR="00DF268A" w:rsidRPr="00B06341" w:rsidRDefault="00DF268A" w:rsidP="00DF268A">
      <w:pPr>
        <w:rPr>
          <w:rFonts w:ascii="Times New Roman" w:hAnsi="Times New Roman" w:cs="Times New Roman"/>
          <w:b/>
          <w:sz w:val="26"/>
          <w:szCs w:val="26"/>
        </w:rPr>
      </w:pPr>
      <w:r w:rsidRPr="00B06341">
        <w:rPr>
          <w:rFonts w:ascii="Times New Roman" w:hAnsi="Times New Roman" w:cs="Times New Roman"/>
          <w:b/>
          <w:sz w:val="26"/>
          <w:szCs w:val="26"/>
        </w:rPr>
        <w:t>Shephard, New Republic staff writer, 23</w:t>
      </w:r>
    </w:p>
    <w:p w14:paraId="571E9E1B"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[Alex, 4-28-2023, New Republic, “Kevin McCarthy Is Not Good at This,” https://newrepublic.com/article/172251/kevin-mccarthy-debt-ceiling-bill, accessed 7-2-23, DG]</w:t>
      </w:r>
    </w:p>
    <w:p w14:paraId="4CA444D4" w14:textId="77777777" w:rsidR="00DF268A" w:rsidRPr="00B06341" w:rsidRDefault="00DF268A" w:rsidP="00DF268A">
      <w:pPr>
        <w:rPr>
          <w:rFonts w:ascii="Times New Roman" w:hAnsi="Times New Roman" w:cs="Times New Roman"/>
        </w:rPr>
      </w:pPr>
    </w:p>
    <w:p w14:paraId="54F15CBF"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The debt limit bill narrowly passed by the Republican-controlled House of Representatives on Wednesday evening contains few surprises. The measure is cruel and draconian; it is full of deep and devastating cuts to a series of essential federal programs. It slashes aid for health care, education, and veterans; it cuts taxes for the rich. Its main purpose is to own the libs: It cuts $200 million in maintenance to Nancy Pelosi’s district in California because, well, that’s what Republicans are there to do. </w:t>
      </w:r>
    </w:p>
    <w:p w14:paraId="4A7FDC29"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One reason this bill has ended up being particularly bad is that Republicans are currently having to bend over backward to pretend that they’re not actually interested in cutting Medicare and Social Security—just Medicaid. Donald Trump threw a wrench into the party’s decades-long effort to roll back the New Deal by acknowledging that doing so was wildly unpopular—and by making preserving those programs a litmus test in the budding Republican primary. (For what it’s worth, Trump, like all Republicans, isn’t serious about maintaining them either; unlike them, he realizes that actively trying to eviscerate them is bad politics.) </w:t>
      </w:r>
    </w:p>
    <w:p w14:paraId="262DE364"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But Republicans had to make a big show, play-acting as protectors of these popular programs. So, in order to make the math work, steep cuts were required pretty much everywhere except in Medicare and Social Security—hence the billions slashed from veterans programs, for instance. Eleventh-hour changes made the bill even worse. Tougher Medicaid work requirements on a faster timetable were added, and ethanol subsidies (to please corn state Republicans, of course) were restored in order to secure its passage. </w:t>
      </w:r>
    </w:p>
    <w:p w14:paraId="49794CA4"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But mostly the bill is bad because it couldn’t be any other way. To even begin negotiating with the White House, House Majority Leader Kevin McCarthy needed something on the table—even if President Joe Biden is (rightly) insisting that he will not negotiate over a budget and a debt limit increase at the same time. As a result, we’re left with this Frankenstein’s monster: a bill that is chock full of garbage meant to appease enough of McCarthy’s Republican colleagues for it to pass—and the end result is a measure that doesn’t really solve the original problem and creates new hardships, in the service of just doing something that will piss liberals off. </w:t>
      </w:r>
    </w:p>
    <w:p w14:paraId="4D7E1D33"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It’s also the case that it has no chance of being signed into law by the president. For that matter, it has little to no chance of passing the Senate—though the absence of Dianne Feinstein has once again elevated the West Virginia senator to the position of Grand Vizier. Regardless of what might happen between now and its gettin</w:t>
      </w:r>
      <w:r w:rsidRPr="00B06341">
        <w:rPr>
          <w:rFonts w:ascii="Times New Roman" w:hAnsi="Times New Roman" w:cs="Times New Roman"/>
          <w:u w:val="single"/>
        </w:rPr>
        <w:lastRenderedPageBreak/>
        <w:t xml:space="preserve">g nuked on Biden’s desk, Republicans have replaced a debt ceiling bill with a messaging bill. And the message it sends doesn’t cast a flattering light on the GOP. </w:t>
      </w:r>
    </w:p>
    <w:p w14:paraId="7A32FD66"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And that’s not how this is supposed to work. Messaging bills are typically executed with one goal in mind: Make your party look good and the other party look bad. They are symbolic and inextricably political gestures, with an ultimate aim of making a pitch pitch to voters, particularly those in swing states and districts: Look at what the libs took from you; give us an even bigger majority and look what we will do for you! But no one was exactly clamoring for steep and immiserating cuts to vital government programs. </w:t>
      </w:r>
    </w:p>
    <w:p w14:paraId="11302406"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McCarthy has been more or less open about the fact that this is not a real bill. “This bill is to get us to the negotiations,” he said on Tuesday. “It is not the final provisions, and there’s a number of members who will vote for it going forward to say there are some concerns they have with it. But they want to make sure the negotiation goes forward because we are sitting at $31 trillion of debt.” </w:t>
      </w:r>
    </w:p>
    <w:p w14:paraId="7EE2B84B"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This bill may get the Republican Party to those negotiations over raising the debt limit, which must be done by early June or the United States will face potentially calamitous economic consequences. It’s hard to assess what the outcome of potential negotiations will be, especially since the White House’s position is “Send a clean debt limit bill, or pound sand.” What is clear, however, is that this bill is a disaster for Republicans. </w:t>
      </w:r>
    </w:p>
    <w:p w14:paraId="5AC50556"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It is not being treated that way everywhere. The New York Times’ Carl Hulse, who should know better, described it as “a narrow win but a win for Speaker Kevin McCarthy nonetheless.” Politico’s Playbook, meanwhile, declared that this was a coronation of sorts, an occasion in which McCarthy “proved his naysayers wrong.” I suppose if you squint a certain way, you can see it, but these laurels should actually be seen as participation trophies. </w:t>
      </w:r>
    </w:p>
    <w:p w14:paraId="536AAA41"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Sure, if McCarthy had failed to get anything across the line he would have looked completely incompetent, even by the standards of recent Republican House leaders. Nevertheless, a bill filled with devastating cuts and manifestly unpopular positions is arguably worse than getting nothing done at all. The GOP passed a messaging bill that provides Democrats with the better message, something that they can use to hurt the GOP in swing districts for the next two years; a bill that shows that Republicans’ ultimate goal is to gut health care and food stamps and education—and even veterans benefits. There is no universe in which a clean bill, raising the debt ceiling and moving on, isn’t more politically advantageous for the GOP. </w:t>
      </w:r>
    </w:p>
    <w:p w14:paraId="3E125CAD"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The whole sorry episode has only shown that Kevin McCarthy just isn’t good at this. It’s never been entirely clear why he wanted to be speaker of the House in the first place. It’s always been clear, however, that he is not up to the task. To gain the gavel, McCarthy had to make a series of humiliating, enfeebling concessions to his far-right flank that more or less disempowered him. Now, put in a position where he needed to get something done, he once again had to cave to the same right flank—indeed, it was Matt Gaetz, who had previously relished holding back McCarthy’s ascendence to the speakership, who forced him to add more draconian Medicaid work requirements to the bill. </w:t>
      </w:r>
    </w:p>
    <w:p w14:paraId="617A2340"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McCarthy essentially wakes up every morning conscripted into a race to the bottom by those in his party with the worst political instincts and ideas. Th</w:t>
      </w:r>
      <w:r w:rsidRPr="00B06341">
        <w:rPr>
          <w:rFonts w:ascii="Times New Roman" w:hAnsi="Times New Roman" w:cs="Times New Roman"/>
          <w:u w:val="single"/>
        </w:rPr>
        <w:lastRenderedPageBreak/>
        <w:t>is should not be particularly surprising to McCarthy, but his abject supplication is nevertheless notable. This bill does not matter. It will not pass. It is not intended to pass. Republicans had an opportunity to aim a productive salvo at swing voters, the better to convince them that GOP majorities can deliver prosperity, and giving them some sign that the party was tacking back from the heights of extremism that alienated voters in the last midterm elections. Instead, the message being sent is that the party is all about owning the libs and slashing aid for veterans and the poor. The GOP can’t even fake being a party interested in governing anymore. That’s bad news for the man stuck presiding over this clown show.</w:t>
      </w:r>
    </w:p>
    <w:p w14:paraId="25A73641" w14:textId="77777777" w:rsidR="00DF268A" w:rsidRPr="00B06341" w:rsidRDefault="00DF268A" w:rsidP="00DF268A">
      <w:pPr>
        <w:rPr>
          <w:rFonts w:ascii="Times New Roman" w:hAnsi="Times New Roman" w:cs="Times New Roman"/>
        </w:rPr>
      </w:pPr>
    </w:p>
    <w:p w14:paraId="1AD91396"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Inconsistencies in Republican Party make strong agenda changes unlikely</w:t>
      </w:r>
    </w:p>
    <w:p w14:paraId="14D12F45"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Waldman, Washington Post Columnist, 6/19/23</w:t>
      </w:r>
    </w:p>
    <w:p w14:paraId="380F325F"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[Paul, 6/19/23, The Washington Post, “Opinion | How Republicans Are Wasting Their House Majority,” </w:t>
      </w:r>
      <w:hyperlink r:id="rId253" w:history="1">
        <w:r w:rsidRPr="00B06341">
          <w:rPr>
            <w:rStyle w:val="Hyperlink"/>
            <w:rFonts w:ascii="Times New Roman" w:hAnsi="Times New Roman" w:cs="Times New Roman"/>
          </w:rPr>
          <w:t>https://www.washingtonpost.com/opinions/2023/06/19/republicans-wasting-gop-house-majority/?utm_medium=email&amp;utm_source=newsletter&amp;wpisrc=nl_opinions&amp;utm_campaign=wp_opinions</w:t>
        </w:r>
      </w:hyperlink>
      <w:r w:rsidRPr="00B06341">
        <w:rPr>
          <w:rFonts w:ascii="Times New Roman" w:hAnsi="Times New Roman" w:cs="Times New Roman"/>
        </w:rPr>
        <w:t>, Accessed 7/3/23, J.D.]</w:t>
      </w:r>
    </w:p>
    <w:p w14:paraId="3A0C4B37"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Watching the antics of House Republicans right now, one can imagine an alternate universe in which they made good use of their control of the lower chamber. They would have devised a plan of action compelling in both substance and political strategy, one shrewdly designed to convince the American public that they have a thoughtful vision for governing that can lead the country to a brighter future.</w:t>
      </w:r>
    </w:p>
    <w:p w14:paraId="04AE5B9E"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Instead, </w:t>
      </w:r>
      <w:r w:rsidRPr="00B06341">
        <w:rPr>
          <w:rFonts w:ascii="Times New Roman" w:hAnsi="Times New Roman" w:cs="Times New Roman"/>
          <w:u w:val="single"/>
        </w:rPr>
        <w:t xml:space="preserve">Republicans are </w:t>
      </w:r>
      <w:r w:rsidRPr="00B06341">
        <w:rPr>
          <w:rFonts w:ascii="Times New Roman" w:hAnsi="Times New Roman" w:cs="Times New Roman"/>
          <w:b/>
          <w:bCs/>
          <w:u w:val="single"/>
        </w:rPr>
        <w:t>squandering their House majority</w:t>
      </w:r>
      <w:r w:rsidRPr="00B06341">
        <w:rPr>
          <w:rFonts w:ascii="Times New Roman" w:hAnsi="Times New Roman" w:cs="Times New Roman"/>
          <w:u w:val="single"/>
        </w:rPr>
        <w:t xml:space="preserve"> on silly obsessions, weird conspiracy theories and embarrassing defenses of their party’s endlessly corrupt leader</w:t>
      </w:r>
      <w:r w:rsidRPr="00B06341">
        <w:rPr>
          <w:rFonts w:ascii="Times New Roman" w:hAnsi="Times New Roman" w:cs="Times New Roman"/>
        </w:rPr>
        <w:t>. If you’re a Democrat, this is great news. If you’re a Republican, you may be wondering why your party never seems to learn from its mistakes.</w:t>
      </w:r>
    </w:p>
    <w:p w14:paraId="2FFD7FAF"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That’s not to say this Congress has all been a waste of time for Republicans. </w:t>
      </w:r>
      <w:r w:rsidRPr="00B06341">
        <w:rPr>
          <w:rFonts w:ascii="Times New Roman" w:hAnsi="Times New Roman" w:cs="Times New Roman"/>
          <w:u w:val="single"/>
        </w:rPr>
        <w:t>The House GOP’s recent exercise in debt limit extortion yielded some limits on federal spending. And simply by controlling one house of Congress, Republicans have stopped much of President Biden’s agenda: Though he’s achieved some bipartisan successes, he won’t be able to pass a public health insurance option, a sweeping pro-labor bill or many of the other more progressive goals he ran on in 2020.</w:t>
      </w:r>
    </w:p>
    <w:p w14:paraId="2B183AC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But that aside, ask yourself this: </w:t>
      </w:r>
      <w:r w:rsidRPr="00B06341">
        <w:rPr>
          <w:rFonts w:ascii="Times New Roman" w:hAnsi="Times New Roman" w:cs="Times New Roman"/>
          <w:u w:val="single"/>
        </w:rPr>
        <w:t>How, exactly</w:t>
      </w:r>
      <w:r w:rsidRPr="00B06341">
        <w:rPr>
          <w:rFonts w:ascii="Times New Roman" w:hAnsi="Times New Roman" w:cs="Times New Roman"/>
          <w:b/>
          <w:bCs/>
          <w:u w:val="single"/>
        </w:rPr>
        <w:t>, have Republicans used the House to seize control of the political agenda</w:t>
      </w:r>
      <w:r w:rsidRPr="00B06341">
        <w:rPr>
          <w:rFonts w:ascii="Times New Roman" w:hAnsi="Times New Roman" w:cs="Times New Roman"/>
          <w:u w:val="single"/>
        </w:rPr>
        <w:t xml:space="preserve"> and make their case for </w:t>
      </w:r>
      <w:r w:rsidRPr="00B06341">
        <w:rPr>
          <w:rFonts w:ascii="Times New Roman" w:hAnsi="Times New Roman" w:cs="Times New Roman"/>
          <w:b/>
          <w:bCs/>
          <w:u w:val="single"/>
        </w:rPr>
        <w:t>one-party GOP rule</w:t>
      </w:r>
      <w:r w:rsidRPr="00B06341">
        <w:rPr>
          <w:rFonts w:ascii="Times New Roman" w:hAnsi="Times New Roman" w:cs="Times New Roman"/>
          <w:u w:val="single"/>
        </w:rPr>
        <w:t xml:space="preserve"> after 2024?</w:t>
      </w:r>
      <w:r w:rsidRPr="00B06341">
        <w:rPr>
          <w:rFonts w:ascii="Times New Roman" w:hAnsi="Times New Roman" w:cs="Times New Roman"/>
        </w:rPr>
        <w:t xml:space="preserve"> Let’s take a quick tour:</w:t>
      </w:r>
    </w:p>
    <w:p w14:paraId="5B930AAD"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After promising meaningful oversight of the Biden administration, </w:t>
      </w:r>
      <w:r w:rsidRPr="00B06341">
        <w:rPr>
          <w:rFonts w:ascii="Times New Roman" w:hAnsi="Times New Roman" w:cs="Times New Roman"/>
          <w:u w:val="single"/>
        </w:rPr>
        <w:t>they are consumed with a bizarre allegation that Biden was given a $5 million bribe by a foreign so</w:t>
      </w:r>
      <w:r w:rsidRPr="00B06341">
        <w:rPr>
          <w:rFonts w:ascii="Times New Roman" w:hAnsi="Times New Roman" w:cs="Times New Roman"/>
          <w:u w:val="single"/>
        </w:rPr>
        <w:lastRenderedPageBreak/>
        <w:t>urce.</w:t>
      </w:r>
      <w:r w:rsidRPr="00B06341">
        <w:rPr>
          <w:rFonts w:ascii="Times New Roman" w:hAnsi="Times New Roman" w:cs="Times New Roman"/>
        </w:rPr>
        <w:t xml:space="preserve"> It appears that the story originates with Rudy Giuliani (which tells you how credible it is), and it was dismissed by the Justice Department under Donald Trump’s appointees.</w:t>
      </w:r>
    </w:p>
    <w:p w14:paraId="330D85C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Their latest economic proposal is a deficit-ballooning tax cut that the White House is gleefully attacking as a giveaway to corporations and the wealthy.</w:t>
      </w:r>
    </w:p>
    <w:p w14:paraId="28D1476F" w14:textId="77777777" w:rsidR="00DF268A" w:rsidRPr="00B06341" w:rsidRDefault="00DF268A" w:rsidP="00DF268A">
      <w:pPr>
        <w:rPr>
          <w:rFonts w:ascii="Times New Roman" w:hAnsi="Times New Roman" w:cs="Times New Roman"/>
        </w:rPr>
      </w:pPr>
      <w:r w:rsidRPr="00B06341">
        <w:rPr>
          <w:rFonts w:ascii="Times New Roman" w:hAnsi="Times New Roman" w:cs="Times New Roman"/>
          <w:b/>
          <w:bCs/>
          <w:u w:val="single"/>
        </w:rPr>
        <w:t>They’ve taken their obsession</w:t>
      </w:r>
      <w:r w:rsidRPr="00B06341">
        <w:rPr>
          <w:rFonts w:ascii="Times New Roman" w:hAnsi="Times New Roman" w:cs="Times New Roman"/>
          <w:u w:val="single"/>
        </w:rPr>
        <w:t xml:space="preserve"> with gas stoves </w:t>
      </w:r>
      <w:r w:rsidRPr="00B06341">
        <w:rPr>
          <w:rFonts w:ascii="Times New Roman" w:hAnsi="Times New Roman" w:cs="Times New Roman"/>
          <w:b/>
          <w:bCs/>
          <w:u w:val="single"/>
        </w:rPr>
        <w:t>to a comical level</w:t>
      </w:r>
      <w:r w:rsidRPr="00B06341">
        <w:rPr>
          <w:rFonts w:ascii="Times New Roman" w:hAnsi="Times New Roman" w:cs="Times New Roman"/>
          <w:u w:val="single"/>
        </w:rPr>
        <w:t>, passing not one but two bills to prevent the federal government from regulating indoor pollution from stoves.</w:t>
      </w:r>
      <w:r w:rsidRPr="00B06341">
        <w:rPr>
          <w:rFonts w:ascii="Times New Roman" w:hAnsi="Times New Roman" w:cs="Times New Roman"/>
        </w:rPr>
        <w:t xml:space="preserve"> Should that prove insufficient to safeguard this foundation of human liberty, they may move ahead with two more: </w:t>
      </w:r>
      <w:r w:rsidRPr="00B06341">
        <w:rPr>
          <w:rFonts w:ascii="Times New Roman" w:hAnsi="Times New Roman" w:cs="Times New Roman"/>
          <w:u w:val="single"/>
        </w:rPr>
        <w:t>The Stop Trying to Obsessively Vilify Energy (STOVE) Act and the Guarding America’s Stoves (GAS) Act</w:t>
      </w:r>
      <w:r w:rsidRPr="00B06341">
        <w:rPr>
          <w:rFonts w:ascii="Times New Roman" w:hAnsi="Times New Roman" w:cs="Times New Roman"/>
        </w:rPr>
        <w:t>, which are the actual names of real bills.</w:t>
      </w:r>
    </w:p>
    <w:p w14:paraId="7FAE2CA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Though they haven’t quite decided how best to sabotage the various criminal cases against Trump, they are certainly working on it. Look for Rep. Jim Jordan (R-Ohio), the shoutiest of all House Republicans, to lay siege to the Justice Department until it leaves the former president in peace.</w:t>
      </w:r>
    </w:p>
    <w:p w14:paraId="57F355B6"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Of course, other, more mundane activities take place in the House, ones that feature Republicans doing something resembling governing as opposed to merely seeking right-wing media plaudits. Hearings of the Subcommittee on Livestock, Dairy, and Poultry of the House Agriculture Committee haven’t featured desk-pounding denunciations of liberals for trying to produce a generation of woke transgender Holsteins, at least not yet.</w:t>
      </w:r>
    </w:p>
    <w:p w14:paraId="2D2C018F"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But on the subjects that </w:t>
      </w:r>
      <w:r w:rsidRPr="00B06341">
        <w:rPr>
          <w:rFonts w:ascii="Times New Roman" w:hAnsi="Times New Roman" w:cs="Times New Roman"/>
          <w:u w:val="single"/>
        </w:rPr>
        <w:t>Republicans</w:t>
      </w:r>
      <w:r w:rsidRPr="00B06341">
        <w:rPr>
          <w:rFonts w:ascii="Times New Roman" w:hAnsi="Times New Roman" w:cs="Times New Roman"/>
        </w:rPr>
        <w:t xml:space="preserve"> want the public to notice, they </w:t>
      </w:r>
      <w:r w:rsidRPr="00B06341">
        <w:rPr>
          <w:rFonts w:ascii="Times New Roman" w:hAnsi="Times New Roman" w:cs="Times New Roman"/>
          <w:u w:val="single"/>
        </w:rPr>
        <w:t>seem determined to highlight some of their greatest vulnerabilities</w:t>
      </w:r>
      <w:r w:rsidRPr="00B06341">
        <w:rPr>
          <w:rFonts w:ascii="Times New Roman" w:hAnsi="Times New Roman" w:cs="Times New Roman"/>
        </w:rPr>
        <w:t>. They are reinforcing their image as a bunch of conspiracy-minded far-right culture warriors who spin up ludicrous fake controversies while demonstrating yet again what toadies they are for a deeply unpopular and indicted ex-president.</w:t>
      </w:r>
    </w:p>
    <w:p w14:paraId="0C4487A5"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What might they have done instead? </w:t>
      </w:r>
      <w:r w:rsidRPr="00B06341">
        <w:rPr>
          <w:rFonts w:ascii="Times New Roman" w:hAnsi="Times New Roman" w:cs="Times New Roman"/>
          <w:b/>
          <w:bCs/>
          <w:u w:val="single"/>
        </w:rPr>
        <w:t>The sensible playbook for a party’s control</w:t>
      </w:r>
      <w:r w:rsidRPr="00B06341">
        <w:rPr>
          <w:rFonts w:ascii="Times New Roman" w:hAnsi="Times New Roman" w:cs="Times New Roman"/>
          <w:u w:val="single"/>
        </w:rPr>
        <w:t xml:space="preserve"> of a house of Congress would entail oversight that actually constrains the administration or </w:t>
      </w:r>
      <w:r w:rsidRPr="00B06341">
        <w:rPr>
          <w:rFonts w:ascii="Times New Roman" w:hAnsi="Times New Roman" w:cs="Times New Roman"/>
          <w:b/>
          <w:bCs/>
          <w:u w:val="single"/>
        </w:rPr>
        <w:t>uncovers meaningful wrongdoing</w:t>
      </w:r>
      <w:r w:rsidRPr="00B06341">
        <w:rPr>
          <w:rFonts w:ascii="Times New Roman" w:hAnsi="Times New Roman" w:cs="Times New Roman"/>
        </w:rPr>
        <w:t>. It would be designed to influence the news agenda to highlight the issues on which the party has an advantage, and clarify for the public how the party would improve people’s lives if given full control of government again.</w:t>
      </w:r>
    </w:p>
    <w:p w14:paraId="3C147D5D"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It </w:t>
      </w:r>
      <w:r w:rsidRPr="00B06341">
        <w:rPr>
          <w:rFonts w:ascii="Times New Roman" w:hAnsi="Times New Roman" w:cs="Times New Roman"/>
          <w:b/>
          <w:bCs/>
          <w:u w:val="single"/>
        </w:rPr>
        <w:t>could even entail using leverage to forge bipartisan compromises</w:t>
      </w:r>
      <w:r w:rsidRPr="00B06341">
        <w:rPr>
          <w:rFonts w:ascii="Times New Roman" w:hAnsi="Times New Roman" w:cs="Times New Roman"/>
          <w:u w:val="single"/>
        </w:rPr>
        <w:t>. For instance, Republicans could work with Democrats to create real reform that would provide a long-term solution to the problems of our immigration system.</w:t>
      </w:r>
    </w:p>
    <w:p w14:paraId="791A2A01" w14:textId="77777777" w:rsidR="00DF268A" w:rsidRPr="00B06341" w:rsidRDefault="00DF268A" w:rsidP="00DF268A">
      <w:pPr>
        <w:rPr>
          <w:rFonts w:ascii="Times New Roman" w:hAnsi="Times New Roman" w:cs="Times New Roman"/>
        </w:rPr>
      </w:pPr>
      <w:r w:rsidRPr="00B06341">
        <w:rPr>
          <w:rFonts w:ascii="Times New Roman" w:hAnsi="Times New Roman" w:cs="Times New Roman"/>
          <w:b/>
          <w:bCs/>
          <w:u w:val="single"/>
        </w:rPr>
        <w:t>Republicans are doing none of that</w:t>
      </w:r>
      <w:r w:rsidRPr="00B06341">
        <w:rPr>
          <w:rFonts w:ascii="Times New Roman" w:hAnsi="Times New Roman" w:cs="Times New Roman"/>
          <w:u w:val="single"/>
        </w:rPr>
        <w:t>.</w:t>
      </w:r>
      <w:r w:rsidRPr="00B06341">
        <w:rPr>
          <w:rFonts w:ascii="Times New Roman" w:hAnsi="Times New Roman" w:cs="Times New Roman"/>
        </w:rPr>
        <w:t xml:space="preserve"> They’re passing “messaging bills,” the message of which seems to be, “Have you ever wondered what an episode of ‘Hannity’ would look like in the form of legislation? Well, here you go.”</w:t>
      </w:r>
    </w:p>
    <w:p w14:paraId="7BCA64AA"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Three times in recent years — in the elections of 1994, 2010 and 2022 — Republicans have managed to take control of the </w:t>
      </w:r>
      <w:r w:rsidRPr="00B06341">
        <w:rPr>
          <w:rFonts w:ascii="Times New Roman" w:hAnsi="Times New Roman" w:cs="Times New Roman"/>
        </w:rPr>
        <w:lastRenderedPageBreak/>
        <w:t>House. In the previous two iterations, the result was an eruption of unbridled buffoonery and reckless radicalism, ultimately helping to contribute to the reelection of a Democratic president.</w:t>
      </w:r>
    </w:p>
    <w:p w14:paraId="1E84DB26"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Today, all the incentives for Republicans point even more strongly toward a repeat of this pattern. The base they have to satisfy is even more radical. The conservative forces inside the House are even more reckless. </w:t>
      </w:r>
      <w:r w:rsidRPr="00B06341">
        <w:rPr>
          <w:rFonts w:ascii="Times New Roman" w:hAnsi="Times New Roman" w:cs="Times New Roman"/>
          <w:u w:val="single"/>
        </w:rPr>
        <w:t>The right-wing media is even more vigilant about striking down anyone who displays a hint of moderation or common sense.</w:t>
      </w:r>
      <w:r w:rsidRPr="00B06341">
        <w:rPr>
          <w:rFonts w:ascii="Times New Roman" w:hAnsi="Times New Roman" w:cs="Times New Roman"/>
        </w:rPr>
        <w:t xml:space="preserve"> And looming over the whole mess is Donald Trump, who is still likely to be their presidential nominee next year.</w:t>
      </w:r>
    </w:p>
    <w:p w14:paraId="69D8115A"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Put it together, and it’s a </w:t>
      </w:r>
      <w:r w:rsidRPr="00B06341">
        <w:rPr>
          <w:rFonts w:ascii="Times New Roman" w:hAnsi="Times New Roman" w:cs="Times New Roman"/>
          <w:u w:val="single"/>
        </w:rPr>
        <w:t>formula for alienating much of the public rather than winning them over.</w:t>
      </w:r>
      <w:r w:rsidRPr="00B06341">
        <w:rPr>
          <w:rFonts w:ascii="Times New Roman" w:hAnsi="Times New Roman" w:cs="Times New Roman"/>
        </w:rPr>
        <w:t xml:space="preserve"> Oddly, few Republicans seem to realize how they’re squandering their opportunity, or that there might have been a better way.</w:t>
      </w:r>
    </w:p>
    <w:p w14:paraId="211E8DA7" w14:textId="77777777" w:rsidR="00DF268A" w:rsidRPr="00B06341" w:rsidRDefault="00DF268A" w:rsidP="00DF268A">
      <w:pPr>
        <w:rPr>
          <w:rFonts w:ascii="Times New Roman" w:hAnsi="Times New Roman" w:cs="Times New Roman"/>
        </w:rPr>
      </w:pPr>
    </w:p>
    <w:p w14:paraId="2C2CFEFC"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Republican governing weakened by tumultuous House majority</w:t>
      </w:r>
    </w:p>
    <w:p w14:paraId="553ECFAE"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Weaver, The Hill Staff Writer, 6/11/23</w:t>
      </w:r>
    </w:p>
    <w:p w14:paraId="65B220A6"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[Al, 6/11/23, The Hill, “Conservative Revolt In House Alarms Senate GOP,” </w:t>
      </w:r>
      <w:hyperlink r:id="rId254" w:history="1">
        <w:r w:rsidRPr="00B06341">
          <w:rPr>
            <w:rStyle w:val="Hyperlink"/>
            <w:rFonts w:ascii="Times New Roman" w:hAnsi="Times New Roman" w:cs="Times New Roman"/>
          </w:rPr>
          <w:t>https://thehill.com/homenews/senate/4043199-senate-gop-alarmed-conservative-revolt-paralyzed-house/</w:t>
        </w:r>
      </w:hyperlink>
      <w:r w:rsidRPr="00B06341">
        <w:rPr>
          <w:rFonts w:ascii="Times New Roman" w:hAnsi="Times New Roman" w:cs="Times New Roman"/>
        </w:rPr>
        <w:t>, Accessed 7/3/23, J.D.]</w:t>
      </w:r>
    </w:p>
    <w:p w14:paraId="7D9B635B"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Senate Republicans are growing increasingly concerned with the antics of </w:t>
      </w:r>
      <w:r w:rsidRPr="00B06341">
        <w:rPr>
          <w:rFonts w:ascii="Times New Roman" w:hAnsi="Times New Roman" w:cs="Times New Roman"/>
          <w:b/>
          <w:bCs/>
          <w:u w:val="single"/>
        </w:rPr>
        <w:t>House conservatives</w:t>
      </w:r>
      <w:r w:rsidRPr="00B06341">
        <w:rPr>
          <w:rFonts w:ascii="Times New Roman" w:hAnsi="Times New Roman" w:cs="Times New Roman"/>
          <w:u w:val="single"/>
        </w:rPr>
        <w:t xml:space="preserve"> as they </w:t>
      </w:r>
      <w:r w:rsidRPr="00B06341">
        <w:rPr>
          <w:rFonts w:ascii="Times New Roman" w:hAnsi="Times New Roman" w:cs="Times New Roman"/>
          <w:b/>
          <w:bCs/>
          <w:u w:val="single"/>
        </w:rPr>
        <w:t>paralyze business</w:t>
      </w:r>
      <w:r w:rsidRPr="00B06341">
        <w:rPr>
          <w:rFonts w:ascii="Times New Roman" w:hAnsi="Times New Roman" w:cs="Times New Roman"/>
          <w:u w:val="single"/>
        </w:rPr>
        <w:t xml:space="preserve"> in the lower chamber with key legislative battles looming in the coming months.</w:t>
      </w:r>
    </w:p>
    <w:p w14:paraId="4D3F9F35"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Eleven conservative members blocked a handful of messaging bills from reaching the House floor for votes last week — and vowed to keep doing so — effectively </w:t>
      </w:r>
      <w:r w:rsidRPr="00B06341">
        <w:rPr>
          <w:rFonts w:ascii="Times New Roman" w:hAnsi="Times New Roman" w:cs="Times New Roman"/>
          <w:u w:val="single"/>
        </w:rPr>
        <w:t xml:space="preserve">grinding the chamber to a halt over Speaker Kevin McCarthy’s (R-Calif.) handling of debt ceiling talks last month. </w:t>
      </w:r>
    </w:p>
    <w:p w14:paraId="1CCB858E"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This is giving Republicans across the Capitol agita as they brace for it to be a preview of coming attractions. </w:t>
      </w:r>
      <w:r w:rsidRPr="00B06341">
        <w:rPr>
          <w:rFonts w:ascii="Times New Roman" w:hAnsi="Times New Roman" w:cs="Times New Roman"/>
          <w:u w:val="single"/>
        </w:rPr>
        <w:t xml:space="preserve">Lawmakers still need to pass government funding bills, the farm bill and the annual National Defense Authorization Act, among other things, in the near term. </w:t>
      </w:r>
    </w:p>
    <w:p w14:paraId="46CF4F22"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“They’re going to have to sort it out over there. Maybe there’s some bruised feelings. … There’s a lot of governing to do,” Sen. Shelley Moore Capito (R-W.Va.), a former House member, told The Hill. “If you’re just going to pull the lever for the sake of pulling the lever — yes or no — as a protest, there’s too many important things out there that we need to have addressed with thought.” </w:t>
      </w:r>
    </w:p>
    <w:p w14:paraId="1A1BAE2F"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b/>
          <w:bCs/>
          <w:u w:val="single"/>
        </w:rPr>
        <w:t>McCarthy’s debt ceiling package won well north of a majority of support</w:t>
      </w:r>
      <w:r w:rsidRPr="00B06341">
        <w:rPr>
          <w:rFonts w:ascii="Times New Roman" w:hAnsi="Times New Roman" w:cs="Times New Roman"/>
          <w:u w:val="single"/>
        </w:rPr>
        <w:t xml:space="preserve"> in the House, including two-thirds of his conference. </w:t>
      </w:r>
    </w:p>
    <w:p w14:paraId="32F60AF4"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The bill received less GOP support in the Senate, where 31 Republicans voted against i</w:t>
      </w:r>
      <w:r w:rsidRPr="00B06341">
        <w:rPr>
          <w:rFonts w:ascii="Times New Roman" w:hAnsi="Times New Roman" w:cs="Times New Roman"/>
          <w:u w:val="single"/>
        </w:rPr>
        <w:lastRenderedPageBreak/>
        <w:t xml:space="preserve">t, but </w:t>
      </w:r>
      <w:r w:rsidRPr="00B06341">
        <w:rPr>
          <w:rFonts w:ascii="Times New Roman" w:hAnsi="Times New Roman" w:cs="Times New Roman"/>
          <w:b/>
          <w:bCs/>
          <w:u w:val="single"/>
        </w:rPr>
        <w:t>many in the upper chamber</w:t>
      </w:r>
      <w:r w:rsidRPr="00B06341">
        <w:rPr>
          <w:rFonts w:ascii="Times New Roman" w:hAnsi="Times New Roman" w:cs="Times New Roman"/>
          <w:u w:val="single"/>
        </w:rPr>
        <w:t xml:space="preserve"> gave the Speaker </w:t>
      </w:r>
      <w:r w:rsidRPr="00B06341">
        <w:rPr>
          <w:rFonts w:ascii="Times New Roman" w:hAnsi="Times New Roman" w:cs="Times New Roman"/>
          <w:b/>
          <w:bCs/>
          <w:u w:val="single"/>
        </w:rPr>
        <w:t>high marks for his negotiations</w:t>
      </w:r>
      <w:r w:rsidRPr="00B06341">
        <w:rPr>
          <w:rFonts w:ascii="Times New Roman" w:hAnsi="Times New Roman" w:cs="Times New Roman"/>
          <w:u w:val="single"/>
        </w:rPr>
        <w:t xml:space="preserve"> with the White House.</w:t>
      </w:r>
    </w:p>
    <w:p w14:paraId="240F103A"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House floor paralyzed by conservative revolt </w:t>
      </w:r>
    </w:p>
    <w:p w14:paraId="70EE55E3"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Nevertheless, some Senate Republicans are dismayed by what happened last week with their House counterparts. Adding insult to injury, there </w:t>
      </w:r>
      <w:r w:rsidRPr="00B06341">
        <w:rPr>
          <w:rFonts w:ascii="Times New Roman" w:hAnsi="Times New Roman" w:cs="Times New Roman"/>
          <w:u w:val="single"/>
        </w:rPr>
        <w:t xml:space="preserve">is no indication yet that conservatives will yield and allow the House to continue to conduct its usual business when members reconvene on Monday. </w:t>
      </w:r>
    </w:p>
    <w:p w14:paraId="0261D6FC" w14:textId="77777777" w:rsidR="00DF268A" w:rsidRPr="00B06341" w:rsidRDefault="00DF268A" w:rsidP="00DF268A">
      <w:pPr>
        <w:rPr>
          <w:rFonts w:ascii="Times New Roman" w:hAnsi="Times New Roman" w:cs="Times New Roman"/>
        </w:rPr>
      </w:pPr>
      <w:r w:rsidRPr="00B06341">
        <w:rPr>
          <w:rFonts w:ascii="Times New Roman" w:hAnsi="Times New Roman" w:cs="Times New Roman"/>
          <w:u w:val="single"/>
        </w:rPr>
        <w:t>Sen. Kevin Cramer</w:t>
      </w:r>
      <w:r w:rsidRPr="00B06341">
        <w:rPr>
          <w:rFonts w:ascii="Times New Roman" w:hAnsi="Times New Roman" w:cs="Times New Roman"/>
        </w:rPr>
        <w:t xml:space="preserve"> (R-N.D.), a former House member who is a frequenter of the House gym during work weeks</w:t>
      </w:r>
      <w:r w:rsidRPr="00B06341">
        <w:rPr>
          <w:rFonts w:ascii="Times New Roman" w:hAnsi="Times New Roman" w:cs="Times New Roman"/>
          <w:u w:val="single"/>
        </w:rPr>
        <w:t>, laughed openly when asked about the House’s issues</w:t>
      </w:r>
      <w:r w:rsidRPr="00B06341">
        <w:rPr>
          <w:rFonts w:ascii="Times New Roman" w:hAnsi="Times New Roman" w:cs="Times New Roman"/>
        </w:rPr>
        <w:t xml:space="preserve"> and shook his head before likening their actions to those of his grandchildren.</w:t>
      </w:r>
    </w:p>
    <w:p w14:paraId="7E813C36"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“They love attention, and they behave well when you’re giving them a lot of it. And then as soon as you’re done giving them attention, they get mad and you’ve got to give them more attention,” Cramer said. “I’m not sure some of them understand the magnitude of their responsibility, quite honestly. </w:t>
      </w:r>
      <w:r w:rsidRPr="00B06341">
        <w:rPr>
          <w:rFonts w:ascii="Times New Roman" w:hAnsi="Times New Roman" w:cs="Times New Roman"/>
          <w:u w:val="single"/>
        </w:rPr>
        <w:t xml:space="preserve">There’s a group of them, evidently, who didn’t want a Republican Speaker. They wanted a Republican king.” </w:t>
      </w:r>
    </w:p>
    <w:p w14:paraId="3EEFEC70" w14:textId="77777777" w:rsidR="00DF268A" w:rsidRPr="00B06341" w:rsidRDefault="00DF268A" w:rsidP="00DF268A">
      <w:pPr>
        <w:rPr>
          <w:rFonts w:ascii="Times New Roman" w:hAnsi="Times New Roman" w:cs="Times New Roman"/>
        </w:rPr>
      </w:pPr>
      <w:r w:rsidRPr="00B06341">
        <w:rPr>
          <w:rFonts w:ascii="Times New Roman" w:hAnsi="Times New Roman" w:cs="Times New Roman"/>
          <w:u w:val="single"/>
        </w:rPr>
        <w:t>“We have a majority in one chamber, but they’re not governing,” Cramer added. “I’m concerned about their ability to function</w:t>
      </w:r>
      <w:r w:rsidRPr="00B06341">
        <w:rPr>
          <w:rFonts w:ascii="Times New Roman" w:hAnsi="Times New Roman" w:cs="Times New Roman"/>
        </w:rPr>
        <w:t>.” Sen. Kevin Cramer (R-N.D.)</w:t>
      </w:r>
    </w:p>
    <w:p w14:paraId="154E692B"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Sen. Kevin Cramer (R-N.D.) questions from Federal Reserve Chairman Jerome Powell on March 7 in Washington. (Greg Nash)</w:t>
      </w:r>
    </w:p>
    <w:p w14:paraId="7C256059"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The conservatives have met with House GOP leaders in recent days but have yet to ease up on their move to essentially take the House floor hostage. They are furious that the debt ceiling deal McCarthy cut included lower spending cuts and fewer Republican priorities than their debt limit bill. But their demands of the </w:t>
      </w:r>
      <w:r w:rsidRPr="00B06341">
        <w:rPr>
          <w:rFonts w:ascii="Times New Roman" w:hAnsi="Times New Roman" w:cs="Times New Roman"/>
          <w:u w:val="single"/>
        </w:rPr>
        <w:t>Speaker are unclear five months after they paved the way for him to win the gavel on the 15th vote.</w:t>
      </w:r>
    </w:p>
    <w:p w14:paraId="40EE2C58"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None of the members has threatened to oust McCarthy from his long-coveted post, but </w:t>
      </w:r>
      <w:r w:rsidRPr="00B06341">
        <w:rPr>
          <w:rFonts w:ascii="Times New Roman" w:hAnsi="Times New Roman" w:cs="Times New Roman"/>
          <w:b/>
          <w:bCs/>
          <w:u w:val="single"/>
        </w:rPr>
        <w:t>the situation represents the biggest threat thus far to his short tenure</w:t>
      </w:r>
      <w:r w:rsidRPr="00B06341">
        <w:rPr>
          <w:rFonts w:ascii="Times New Roman" w:hAnsi="Times New Roman" w:cs="Times New Roman"/>
          <w:u w:val="single"/>
        </w:rPr>
        <w:t xml:space="preserve">. </w:t>
      </w:r>
    </w:p>
    <w:p w14:paraId="0C28091C"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Some Republicans indicated they are alarmed by what’s going on, but said that they are confident McCarthy will be able to quash the situation to allow the House to resume its work. </w:t>
      </w:r>
    </w:p>
    <w:p w14:paraId="76F2222D"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“The House is emotional,” Sen. Mike Rounds (R-S.D.) told reporters, that it generally “reflects the mood of the country.” </w:t>
      </w:r>
    </w:p>
    <w:p w14:paraId="42162297"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“This is just the way, once in a while, people act out, and that’s just part of the process,” Rounds continued. “They’ll handle it. It’ll be okay.”</w:t>
      </w:r>
    </w:p>
    <w:p w14:paraId="6639D9A3"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Sen. Markwayne Mullin (R-Okla.), a former House GOP member who is an ally and friend of the Speaker, told The Hill he was </w:t>
      </w:r>
      <w:r w:rsidRPr="00B06341">
        <w:rPr>
          <w:rFonts w:ascii="Times New Roman" w:hAnsi="Times New Roman" w:cs="Times New Roman"/>
          <w:u w:val="single"/>
        </w:rPr>
        <w:t>not surprised to see the revolt</w:t>
      </w:r>
      <w:r w:rsidRPr="00B06341">
        <w:rPr>
          <w:rFonts w:ascii="Times New Roman" w:hAnsi="Times New Roman" w:cs="Times New Roman"/>
        </w:rPr>
        <w:t xml:space="preserve"> and </w:t>
      </w:r>
      <w:r w:rsidRPr="00B06341">
        <w:rPr>
          <w:rFonts w:ascii="Times New Roman" w:hAnsi="Times New Roman" w:cs="Times New Roman"/>
          <w:u w:val="single"/>
        </w:rPr>
        <w:t>argu</w:t>
      </w:r>
      <w:r w:rsidRPr="00B06341">
        <w:rPr>
          <w:rFonts w:ascii="Times New Roman" w:hAnsi="Times New Roman" w:cs="Times New Roman"/>
          <w:u w:val="single"/>
        </w:rPr>
        <w:lastRenderedPageBreak/>
        <w:t xml:space="preserve">ed McCarthy is uniquely qualified to get the House train back on the tracks. </w:t>
      </w:r>
    </w:p>
    <w:p w14:paraId="545F39CD"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“Not at all,” Mullin said, echoing Cramer and labeling those involved as “attention seekers.” </w:t>
      </w:r>
    </w:p>
    <w:p w14:paraId="6439436A"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“Kevin is very good at what he does. He’s got more relationships, he builds better relationships than any Speaker I’ve ever served with,” Mullin explained. “If anybody can do it, it’s him, and I’m pretty confident he can get it done.” </w:t>
      </w:r>
    </w:p>
    <w:p w14:paraId="03DC2077"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Lawmakers have already started staking out positions on the farm bill, which deals primarily with food and agricultural policy, and pressure has already started to mount on the push to move all 12 appropriations bills through Congress. </w:t>
      </w:r>
      <w:r w:rsidRPr="00B06341">
        <w:rPr>
          <w:rFonts w:ascii="Times New Roman" w:hAnsi="Times New Roman" w:cs="Times New Roman"/>
          <w:u w:val="single"/>
        </w:rPr>
        <w:t xml:space="preserve">A </w:t>
      </w:r>
      <w:r w:rsidRPr="00B06341">
        <w:rPr>
          <w:rFonts w:ascii="Times New Roman" w:hAnsi="Times New Roman" w:cs="Times New Roman"/>
          <w:b/>
          <w:bCs/>
          <w:u w:val="single"/>
        </w:rPr>
        <w:t>government shutdown could also be in order</w:t>
      </w:r>
      <w:r w:rsidRPr="00B06341">
        <w:rPr>
          <w:rFonts w:ascii="Times New Roman" w:hAnsi="Times New Roman" w:cs="Times New Roman"/>
          <w:u w:val="single"/>
        </w:rPr>
        <w:t xml:space="preserve"> if the dozen legislative items are not passed, in addition to an eventual 1 percent cut on defense and nondefense spending if they aren’t passed this and next year.</w:t>
      </w:r>
      <w:r w:rsidRPr="00B06341">
        <w:rPr>
          <w:rFonts w:ascii="Times New Roman" w:hAnsi="Times New Roman" w:cs="Times New Roman"/>
        </w:rPr>
        <w:t xml:space="preserve"> </w:t>
      </w:r>
    </w:p>
    <w:p w14:paraId="2ED61860"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Some GOP members are also warning about the party weakening its hand in talks if the continued intransigence by hardline conservatives stretches into the coming weeks as they have signaled a willingness to bog things down further.</w:t>
      </w:r>
    </w:p>
    <w:p w14:paraId="6671D59E"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“I just think they ought to take a deep breath, step back and imagine the next day if their position prevailed,” Cramer said. “What they will be doing is handing the control of the House of Representatives over to Democrats, and that’s the part that disturbs me as much as anything.”</w:t>
      </w:r>
    </w:p>
    <w:p w14:paraId="381CF7D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“‘No, because it’s not good enough.’ If that’s going to be the prevailing position all the time, you’re going to just turn over governing to the Democrats. I wish they’d come to that realization,” he added. </w:t>
      </w:r>
    </w:p>
    <w:p w14:paraId="4A5C22EF" w14:textId="77777777" w:rsidR="00DF268A" w:rsidRPr="00B06341" w:rsidRDefault="00DF268A" w:rsidP="00DF268A">
      <w:pPr>
        <w:rPr>
          <w:rFonts w:ascii="Times New Roman" w:hAnsi="Times New Roman" w:cs="Times New Roman"/>
        </w:rPr>
      </w:pPr>
    </w:p>
    <w:p w14:paraId="4BB4F707" w14:textId="77777777" w:rsidR="00DF268A" w:rsidRPr="00B06341" w:rsidRDefault="00DF268A" w:rsidP="00DF268A">
      <w:pPr>
        <w:pStyle w:val="Heading3"/>
        <w:rPr>
          <w:rFonts w:ascii="Times New Roman" w:hAnsi="Times New Roman" w:cs="Times New Roman"/>
        </w:rPr>
      </w:pPr>
      <w:bookmarkStart w:id="125" w:name="_Toc140420900"/>
      <w:r w:rsidRPr="00B06341">
        <w:rPr>
          <w:rFonts w:ascii="Times New Roman" w:hAnsi="Times New Roman" w:cs="Times New Roman"/>
        </w:rPr>
        <w:t>McCarthy Concessions to Right Now</w:t>
      </w:r>
      <w:bookmarkEnd w:id="125"/>
    </w:p>
    <w:p w14:paraId="787596F7" w14:textId="77777777" w:rsidR="00DF268A" w:rsidRPr="00B06341" w:rsidRDefault="00DF268A" w:rsidP="00DF268A">
      <w:pPr>
        <w:rPr>
          <w:rFonts w:ascii="Times New Roman" w:hAnsi="Times New Roman" w:cs="Times New Roman"/>
        </w:rPr>
      </w:pPr>
    </w:p>
    <w:p w14:paraId="522D7040"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is conceding everything to the Far Right</w:t>
      </w:r>
    </w:p>
    <w:p w14:paraId="34381E18"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Perano, Daily Beast, 7-14-23</w:t>
      </w:r>
    </w:p>
    <w:p w14:paraId="67E7463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[Ursula, 7-14-2023, Daily Beast "Kevin McCarthy Cedes Speakership to the Far Right Once Again,", </w:t>
      </w:r>
      <w:hyperlink r:id="rId255" w:history="1">
        <w:r w:rsidRPr="00B06341">
          <w:rPr>
            <w:rStyle w:val="Hyperlink"/>
            <w:rFonts w:ascii="Times New Roman" w:hAnsi="Times New Roman" w:cs="Times New Roman"/>
          </w:rPr>
          <w:t>https://www.thedailybeast.com/kevin-mccarthy-cedes-speakership-to-the-far-right-once-again</w:t>
        </w:r>
      </w:hyperlink>
      <w:r w:rsidRPr="00B06341">
        <w:rPr>
          <w:rFonts w:ascii="Times New Roman" w:hAnsi="Times New Roman" w:cs="Times New Roman"/>
        </w:rPr>
        <w:t>, Accessed 7/14/23, S.A.M]</w:t>
      </w:r>
    </w:p>
    <w:p w14:paraId="2E7CF74F" w14:textId="77777777" w:rsidR="00DF268A" w:rsidRPr="00B06341" w:rsidRDefault="00DF268A" w:rsidP="00DF268A">
      <w:pPr>
        <w:rPr>
          <w:rFonts w:ascii="Times New Roman" w:hAnsi="Times New Roman" w:cs="Times New Roman"/>
          <w:b/>
          <w:iCs/>
          <w:u w:val="single"/>
        </w:rPr>
      </w:pPr>
      <w:r w:rsidRPr="00B06341">
        <w:rPr>
          <w:rFonts w:ascii="Times New Roman" w:hAnsi="Times New Roman" w:cs="Times New Roman"/>
        </w:rPr>
        <w:t xml:space="preserve">If there’s </w:t>
      </w:r>
      <w:r w:rsidRPr="00B06341">
        <w:rPr>
          <w:rStyle w:val="StyleUnderline"/>
          <w:rFonts w:ascii="Times New Roman" w:hAnsi="Times New Roman" w:cs="Times New Roman"/>
        </w:rPr>
        <w:t xml:space="preserve">one lesson from Kevin McCarthy’s speakership, it’s this: </w:t>
      </w:r>
      <w:r w:rsidRPr="00B06341">
        <w:rPr>
          <w:rStyle w:val="Emphasis"/>
          <w:rFonts w:ascii="Times New Roman" w:hAnsi="Times New Roman" w:cs="Times New Roman"/>
        </w:rPr>
        <w:t>In order to stay in power, you have to give up control.</w:t>
      </w:r>
    </w:p>
    <w:p w14:paraId="0B2850F1" w14:textId="77777777" w:rsidR="00DF268A" w:rsidRPr="00B06341" w:rsidRDefault="00DF268A" w:rsidP="00DF268A">
      <w:pPr>
        <w:rPr>
          <w:rFonts w:ascii="Times New Roman" w:hAnsi="Times New Roman" w:cs="Times New Roman"/>
          <w:u w:val="single"/>
        </w:rPr>
      </w:pPr>
      <w:r w:rsidRPr="00B06341">
        <w:rPr>
          <w:rStyle w:val="StyleUnderline"/>
          <w:rFonts w:ascii="Times New Roman" w:hAnsi="Times New Roman" w:cs="Times New Roman"/>
        </w:rPr>
        <w:t>Facing the prospect of yet another conservative mutiny that would derail the House floor</w:t>
      </w:r>
      <w:r w:rsidRPr="00B06341">
        <w:rPr>
          <w:rFonts w:ascii="Times New Roman" w:hAnsi="Times New Roman" w:cs="Times New Roman"/>
        </w:rPr>
        <w:t xml:space="preserve">, </w:t>
      </w:r>
      <w:r w:rsidRPr="00B06341">
        <w:rPr>
          <w:rStyle w:val="StyleUnderline"/>
          <w:rFonts w:ascii="Times New Roman" w:hAnsi="Times New Roman" w:cs="Times New Roman"/>
        </w:rPr>
        <w:t>McCarthy</w:t>
      </w:r>
      <w:r w:rsidRPr="00B06341">
        <w:rPr>
          <w:rFonts w:ascii="Times New Roman" w:hAnsi="Times New Roman" w:cs="Times New Roman"/>
        </w:rPr>
        <w:t xml:space="preserve"> once </w:t>
      </w:r>
      <w:r w:rsidRPr="00B06341">
        <w:rPr>
          <w:rStyle w:val="StyleUnderline"/>
          <w:rFonts w:ascii="Times New Roman" w:hAnsi="Times New Roman" w:cs="Times New Roman"/>
        </w:rPr>
        <w:t>again conceded to far-right demands and set up votes on controversial topics that conservatives want to go on the record about and GOP moderates wanted to avoid.</w:t>
      </w:r>
    </w:p>
    <w:p w14:paraId="24B5ECB8"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rPr>
        <w:t xml:space="preserve">In doing so, </w:t>
      </w:r>
      <w:r w:rsidRPr="00B06341">
        <w:rPr>
          <w:rStyle w:val="StyleUnderline"/>
          <w:rFonts w:ascii="Times New Roman" w:hAnsi="Times New Roman" w:cs="Times New Roman"/>
        </w:rPr>
        <w:t xml:space="preserve">McCarthy is </w:t>
      </w:r>
      <w:r w:rsidRPr="00B06341">
        <w:rPr>
          <w:rStyle w:val="Emphasis"/>
          <w:rFonts w:ascii="Times New Roman" w:hAnsi="Times New Roman" w:cs="Times New Roman"/>
        </w:rPr>
        <w:t>exposing some of his most vulnerable members to votes that could be used against them in their re-election campaigns</w:t>
      </w:r>
      <w:r w:rsidRPr="00B06341">
        <w:rPr>
          <w:rStyle w:val="StyleUnderline"/>
          <w:rFonts w:ascii="Times New Roman" w:hAnsi="Times New Roman" w:cs="Times New Roman"/>
        </w:rPr>
        <w:t xml:space="preserve"> while also threatening the overall passage of the annual Pentagon policy bill.</w:t>
      </w:r>
    </w:p>
    <w:p w14:paraId="7247070A" w14:textId="77777777" w:rsidR="00DF268A" w:rsidRPr="00B06341" w:rsidRDefault="00DF268A" w:rsidP="00DF268A">
      <w:pPr>
        <w:rPr>
          <w:rStyle w:val="Emphasis"/>
          <w:rFonts w:ascii="Times New Roman" w:hAnsi="Times New Roman" w:cs="Times New Roman"/>
        </w:rPr>
      </w:pPr>
      <w:r w:rsidRPr="00B06341">
        <w:rPr>
          <w:rFonts w:ascii="Times New Roman" w:hAnsi="Times New Roman" w:cs="Times New Roman"/>
        </w:rPr>
        <w:t xml:space="preserve">But like </w:t>
      </w:r>
      <w:r w:rsidRPr="00B06341">
        <w:rPr>
          <w:rStyle w:val="StyleUnderline"/>
          <w:rFonts w:ascii="Times New Roman" w:hAnsi="Times New Roman" w:cs="Times New Roman"/>
        </w:rPr>
        <w:t>he’s done time and again, McCarthy is handling the most immediate problem first</w:t>
      </w:r>
      <w:r w:rsidRPr="00B06341">
        <w:rPr>
          <w:rFonts w:ascii="Times New Roman" w:hAnsi="Times New Roman" w:cs="Times New Roman"/>
        </w:rPr>
        <w:t xml:space="preserve">: the </w:t>
      </w:r>
      <w:r w:rsidRPr="00B06341">
        <w:rPr>
          <w:rStyle w:val="Emphasis"/>
          <w:rFonts w:ascii="Times New Roman" w:hAnsi="Times New Roman" w:cs="Times New Roman"/>
        </w:rPr>
        <w:t xml:space="preserve">prospect of losing control of the House floor. </w:t>
      </w:r>
      <w:r w:rsidRPr="00B06341">
        <w:rPr>
          <w:rFonts w:ascii="Times New Roman" w:hAnsi="Times New Roman" w:cs="Times New Roman"/>
        </w:rPr>
        <w:t xml:space="preserve">And </w:t>
      </w:r>
      <w:r w:rsidRPr="00B06341">
        <w:rPr>
          <w:rStyle w:val="Emphasis"/>
          <w:rFonts w:ascii="Times New Roman" w:hAnsi="Times New Roman" w:cs="Times New Roman"/>
        </w:rPr>
        <w:t>he’s handling secondary problems—like helping Republicans retain control of the House—second.</w:t>
      </w:r>
    </w:p>
    <w:p w14:paraId="29E5ED51" w14:textId="77777777" w:rsidR="00DF268A" w:rsidRPr="00B06341" w:rsidRDefault="00DF268A" w:rsidP="00DF268A">
      <w:pPr>
        <w:rPr>
          <w:rFonts w:ascii="Times New Roman" w:hAnsi="Times New Roman" w:cs="Times New Roman"/>
          <w:u w:val="single"/>
        </w:rPr>
      </w:pPr>
      <w:r w:rsidRPr="00B06341">
        <w:rPr>
          <w:rStyle w:val="StyleUnderline"/>
          <w:rFonts w:ascii="Times New Roman" w:hAnsi="Times New Roman" w:cs="Times New Roman"/>
        </w:rPr>
        <w:t>The National Defense Authorization Act</w:t>
      </w:r>
      <w:r w:rsidRPr="00B06341">
        <w:rPr>
          <w:rFonts w:ascii="Times New Roman" w:hAnsi="Times New Roman" w:cs="Times New Roman"/>
        </w:rPr>
        <w:t xml:space="preserve">, a sprawling </w:t>
      </w:r>
      <w:r w:rsidRPr="00B06341">
        <w:rPr>
          <w:rStyle w:val="Emphasis"/>
          <w:rFonts w:ascii="Times New Roman" w:hAnsi="Times New Roman" w:cs="Times New Roman"/>
        </w:rPr>
        <w:t>Pentagon policy bill that has become the closest thing to an annual must-pass bill over the last five decades, was in danger</w:t>
      </w:r>
      <w:r w:rsidRPr="00B06341">
        <w:rPr>
          <w:rFonts w:ascii="Times New Roman" w:hAnsi="Times New Roman" w:cs="Times New Roman"/>
        </w:rPr>
        <w:t xml:space="preserve"> earlier this week b</w:t>
      </w:r>
      <w:r w:rsidRPr="00B06341">
        <w:rPr>
          <w:rFonts w:ascii="Times New Roman" w:hAnsi="Times New Roman" w:cs="Times New Roman"/>
        </w:rPr>
        <w:lastRenderedPageBreak/>
        <w:t xml:space="preserve">ecause </w:t>
      </w:r>
      <w:r w:rsidRPr="00B06341">
        <w:rPr>
          <w:rStyle w:val="StyleUnderline"/>
          <w:rFonts w:ascii="Times New Roman" w:hAnsi="Times New Roman" w:cs="Times New Roman"/>
        </w:rPr>
        <w:t>conservatives weren’t getting votes on all the amendments they wanted</w:t>
      </w:r>
      <w:r w:rsidRPr="00B06341">
        <w:rPr>
          <w:rFonts w:ascii="Times New Roman" w:hAnsi="Times New Roman" w:cs="Times New Roman"/>
        </w:rPr>
        <w:t xml:space="preserve">. That’s typical enough. </w:t>
      </w:r>
      <w:r w:rsidRPr="00B06341">
        <w:rPr>
          <w:rStyle w:val="StyleUnderline"/>
          <w:rFonts w:ascii="Times New Roman" w:hAnsi="Times New Roman" w:cs="Times New Roman"/>
        </w:rPr>
        <w:t>Lawmakers usually set up debate on hundreds of amendments for the NDAA, while also denying consideration to hundreds more proposals.</w:t>
      </w:r>
    </w:p>
    <w:p w14:paraId="74CDF871"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instead of just accepting that some amendments weren’t going to make it into the defense policy bill—or even get a vote</w:t>
      </w:r>
      <w:r w:rsidRPr="00B06341">
        <w:rPr>
          <w:rFonts w:ascii="Times New Roman" w:hAnsi="Times New Roman" w:cs="Times New Roman"/>
        </w:rPr>
        <w:t>—</w:t>
      </w:r>
      <w:r w:rsidRPr="00B06341">
        <w:rPr>
          <w:rStyle w:val="Emphasis"/>
          <w:rFonts w:ascii="Times New Roman" w:hAnsi="Times New Roman" w:cs="Times New Roman"/>
        </w:rPr>
        <w:t>conservatives banded together and threatened to stymie the legislation before it even reached the floor.</w:t>
      </w:r>
      <w:r w:rsidRPr="00B06341">
        <w:rPr>
          <w:rFonts w:ascii="Times New Roman" w:hAnsi="Times New Roman" w:cs="Times New Roman"/>
        </w:rPr>
        <w:t xml:space="preserve"> It would have been </w:t>
      </w:r>
      <w:r w:rsidRPr="00B06341">
        <w:rPr>
          <w:rStyle w:val="Emphasis"/>
          <w:rFonts w:ascii="Times New Roman" w:hAnsi="Times New Roman" w:cs="Times New Roman"/>
        </w:rPr>
        <w:t>another embarrassing failure for McCarthy</w:t>
      </w:r>
      <w:r w:rsidRPr="00B06341">
        <w:rPr>
          <w:rFonts w:ascii="Times New Roman" w:hAnsi="Times New Roman" w:cs="Times New Roman"/>
        </w:rPr>
        <w:t xml:space="preserve">, who has </w:t>
      </w:r>
      <w:r w:rsidRPr="00B06341">
        <w:rPr>
          <w:rStyle w:val="Emphasis"/>
          <w:rFonts w:ascii="Times New Roman" w:hAnsi="Times New Roman" w:cs="Times New Roman"/>
        </w:rPr>
        <w:t>endured embarrassing setback after embarrassing setback already</w:t>
      </w:r>
      <w:r w:rsidRPr="00B06341">
        <w:rPr>
          <w:rFonts w:ascii="Times New Roman" w:hAnsi="Times New Roman" w:cs="Times New Roman"/>
        </w:rPr>
        <w:t>.</w:t>
      </w:r>
    </w:p>
    <w:p w14:paraId="1CC0F3D9" w14:textId="77777777" w:rsidR="00DF268A" w:rsidRPr="00B06341" w:rsidRDefault="00DF268A" w:rsidP="00DF268A">
      <w:pPr>
        <w:rPr>
          <w:rStyle w:val="StyleUnderline"/>
          <w:rFonts w:ascii="Times New Roman" w:hAnsi="Times New Roman" w:cs="Times New Roman"/>
        </w:rPr>
      </w:pPr>
      <w:r w:rsidRPr="00B06341">
        <w:rPr>
          <w:rStyle w:val="Emphasis"/>
          <w:rFonts w:ascii="Times New Roman" w:hAnsi="Times New Roman" w:cs="Times New Roman"/>
        </w:rPr>
        <w:t>So McCarthy did what he’s had to do multiple times this year: He caved</w:t>
      </w:r>
      <w:r w:rsidRPr="00B06341">
        <w:rPr>
          <w:rFonts w:ascii="Times New Roman" w:hAnsi="Times New Roman" w:cs="Times New Roman"/>
        </w:rPr>
        <w:t xml:space="preserve">. </w:t>
      </w:r>
      <w:r w:rsidRPr="00B06341">
        <w:rPr>
          <w:rStyle w:val="StyleUnderline"/>
          <w:rFonts w:ascii="Times New Roman" w:hAnsi="Times New Roman" w:cs="Times New Roman"/>
        </w:rPr>
        <w:t>And in caving, he may have imperiled the legislation anyway</w:t>
      </w:r>
      <w:r w:rsidRPr="00B06341">
        <w:rPr>
          <w:rFonts w:ascii="Times New Roman" w:hAnsi="Times New Roman" w:cs="Times New Roman"/>
        </w:rPr>
        <w:t xml:space="preserve">—all while still </w:t>
      </w:r>
      <w:r w:rsidRPr="00B06341">
        <w:rPr>
          <w:rStyle w:val="StyleUnderline"/>
          <w:rFonts w:ascii="Times New Roman" w:hAnsi="Times New Roman" w:cs="Times New Roman"/>
        </w:rPr>
        <w:t>exposing members to tough votes that frontline members would have preferred to avoid.</w:t>
      </w:r>
    </w:p>
    <w:p w14:paraId="31579BC8" w14:textId="77777777" w:rsidR="00DF268A" w:rsidRPr="00B06341" w:rsidRDefault="00DF268A" w:rsidP="00DF268A">
      <w:pPr>
        <w:rPr>
          <w:rFonts w:ascii="Times New Roman" w:hAnsi="Times New Roman" w:cs="Times New Roman"/>
          <w:b/>
          <w:iCs/>
          <w:u w:val="single"/>
        </w:rPr>
      </w:pPr>
      <w:r w:rsidRPr="00B06341">
        <w:rPr>
          <w:rFonts w:ascii="Times New Roman" w:hAnsi="Times New Roman" w:cs="Times New Roman"/>
        </w:rPr>
        <w:t xml:space="preserve">The </w:t>
      </w:r>
      <w:r w:rsidRPr="00B06341">
        <w:rPr>
          <w:rStyle w:val="Emphasis"/>
          <w:rFonts w:ascii="Times New Roman" w:hAnsi="Times New Roman" w:cs="Times New Roman"/>
        </w:rPr>
        <w:t>Speaker gave conservatives the votes they wanted on dozens of amendments</w:t>
      </w:r>
      <w:r w:rsidRPr="00B06341">
        <w:rPr>
          <w:rFonts w:ascii="Times New Roman" w:hAnsi="Times New Roman" w:cs="Times New Roman"/>
        </w:rPr>
        <w:t xml:space="preserve">, including ones </w:t>
      </w:r>
      <w:r w:rsidRPr="00B06341">
        <w:rPr>
          <w:rStyle w:val="Emphasis"/>
          <w:rFonts w:ascii="Times New Roman" w:hAnsi="Times New Roman" w:cs="Times New Roman"/>
        </w:rPr>
        <w:t>targeting the Department of Defense’s abortion reimbursement policies, access to transgender health care, slashing Ukraine aid, diversity initiatives at the Pentagon, and plenty more.</w:t>
      </w:r>
    </w:p>
    <w:p w14:paraId="09001A3B" w14:textId="77777777" w:rsidR="00DF268A" w:rsidRPr="00B06341" w:rsidRDefault="00DF268A" w:rsidP="00DF268A">
      <w:pPr>
        <w:rPr>
          <w:rStyle w:val="StyleUnderline"/>
          <w:rFonts w:ascii="Times New Roman" w:hAnsi="Times New Roman" w:cs="Times New Roman"/>
        </w:rPr>
      </w:pPr>
      <w:r w:rsidRPr="00B06341">
        <w:rPr>
          <w:rStyle w:val="Emphasis"/>
          <w:rFonts w:ascii="Times New Roman" w:hAnsi="Times New Roman" w:cs="Times New Roman"/>
        </w:rPr>
        <w:t>Democrats are already indicating they will make Republicans pay politically</w:t>
      </w:r>
      <w:r w:rsidRPr="00B06341">
        <w:rPr>
          <w:rFonts w:ascii="Times New Roman" w:hAnsi="Times New Roman" w:cs="Times New Roman"/>
        </w:rPr>
        <w:t xml:space="preserve"> for </w:t>
      </w:r>
      <w:r w:rsidRPr="00B06341">
        <w:rPr>
          <w:rStyle w:val="StyleUnderline"/>
          <w:rFonts w:ascii="Times New Roman" w:hAnsi="Times New Roman" w:cs="Times New Roman"/>
        </w:rPr>
        <w:t>advancing extreme policies out of step with the majority of America.</w:t>
      </w:r>
    </w:p>
    <w:p w14:paraId="63FB035A" w14:textId="77777777" w:rsidR="00DF268A" w:rsidRPr="00B06341" w:rsidRDefault="00DF268A" w:rsidP="00DF268A">
      <w:pPr>
        <w:rPr>
          <w:rStyle w:val="StyleUnderline"/>
          <w:rFonts w:ascii="Times New Roman" w:hAnsi="Times New Roman" w:cs="Times New Roman"/>
        </w:rPr>
      </w:pPr>
    </w:p>
    <w:p w14:paraId="2FBC7D32"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is putting the NDAA in danger from concessions – he needs everyone together</w:t>
      </w:r>
    </w:p>
    <w:p w14:paraId="6D1BB769" w14:textId="77777777" w:rsidR="00DF268A" w:rsidRPr="00B06341" w:rsidRDefault="00DF268A" w:rsidP="00DF268A">
      <w:pPr>
        <w:rPr>
          <w:rStyle w:val="Style13ptBold"/>
          <w:rFonts w:ascii="Times New Roman" w:hAnsi="Times New Roman" w:cs="Times New Roman"/>
        </w:rPr>
      </w:pPr>
      <w:r w:rsidRPr="00B06341">
        <w:rPr>
          <w:rStyle w:val="Style13ptBold"/>
          <w:rFonts w:ascii="Times New Roman" w:hAnsi="Times New Roman" w:cs="Times New Roman"/>
        </w:rPr>
        <w:t>Perano, Daily Beast, 7-14-23</w:t>
      </w:r>
    </w:p>
    <w:p w14:paraId="5B582596"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[Ursula, 7-14-2023, Daily Beast "Kevin McCarthy Cedes Speakership to the Far Right Once Again,", </w:t>
      </w:r>
      <w:hyperlink r:id="rId256" w:history="1">
        <w:r w:rsidRPr="00B06341">
          <w:rPr>
            <w:rStyle w:val="Hyperlink"/>
            <w:rFonts w:ascii="Times New Roman" w:hAnsi="Times New Roman" w:cs="Times New Roman"/>
          </w:rPr>
          <w:t>https://www.thedailybeast.com/kevin-mccarthy-cedes-speakership-to-the-far-right-once-again</w:t>
        </w:r>
      </w:hyperlink>
      <w:r w:rsidRPr="00B06341">
        <w:rPr>
          <w:rFonts w:ascii="Times New Roman" w:hAnsi="Times New Roman" w:cs="Times New Roman"/>
        </w:rPr>
        <w:t>, Accessed 7/14/23, S.A.M]</w:t>
      </w:r>
    </w:p>
    <w:p w14:paraId="5FA6E1CD" w14:textId="77777777" w:rsidR="00DF268A" w:rsidRPr="00B06341" w:rsidRDefault="00DF268A" w:rsidP="00DF268A">
      <w:pPr>
        <w:rPr>
          <w:rFonts w:ascii="Times New Roman" w:hAnsi="Times New Roman" w:cs="Times New Roman"/>
          <w:b/>
          <w:iCs/>
          <w:u w:val="single"/>
        </w:rPr>
      </w:pPr>
      <w:r w:rsidRPr="00B06341">
        <w:rPr>
          <w:rFonts w:ascii="Times New Roman" w:hAnsi="Times New Roman" w:cs="Times New Roman"/>
        </w:rPr>
        <w:t xml:space="preserve">Indeed, </w:t>
      </w:r>
      <w:r w:rsidRPr="00B06341">
        <w:rPr>
          <w:rStyle w:val="StyleUnderline"/>
          <w:rFonts w:ascii="Times New Roman" w:hAnsi="Times New Roman" w:cs="Times New Roman"/>
        </w:rPr>
        <w:t>not only are these votes jeopardizing the GOP’s political prospects come next November</w:t>
      </w:r>
      <w:r w:rsidRPr="00B06341">
        <w:rPr>
          <w:rFonts w:ascii="Times New Roman" w:hAnsi="Times New Roman" w:cs="Times New Roman"/>
        </w:rPr>
        <w:t xml:space="preserve">, they’re also </w:t>
      </w:r>
      <w:r w:rsidRPr="00B06341">
        <w:rPr>
          <w:rStyle w:val="Emphasis"/>
          <w:rFonts w:ascii="Times New Roman" w:hAnsi="Times New Roman" w:cs="Times New Roman"/>
        </w:rPr>
        <w:t>jeopardizing passage of the overall bill.</w:t>
      </w:r>
    </w:p>
    <w:p w14:paraId="20316E69" w14:textId="77777777" w:rsidR="00DF268A" w:rsidRPr="00B06341" w:rsidRDefault="00DF268A" w:rsidP="00DF268A">
      <w:pPr>
        <w:rPr>
          <w:rFonts w:ascii="Times New Roman" w:hAnsi="Times New Roman" w:cs="Times New Roman"/>
        </w:rPr>
      </w:pPr>
      <w:r w:rsidRPr="00B06341">
        <w:rPr>
          <w:rStyle w:val="Emphasis"/>
          <w:rFonts w:ascii="Times New Roman" w:hAnsi="Times New Roman" w:cs="Times New Roman"/>
        </w:rPr>
        <w:t>The most controversial amendment</w:t>
      </w:r>
      <w:r w:rsidRPr="00B06341">
        <w:rPr>
          <w:rFonts w:ascii="Times New Roman" w:hAnsi="Times New Roman" w:cs="Times New Roman"/>
        </w:rPr>
        <w:t xml:space="preserve">—the </w:t>
      </w:r>
      <w:r w:rsidRPr="00B06341">
        <w:rPr>
          <w:rStyle w:val="Emphasis"/>
          <w:rFonts w:ascii="Times New Roman" w:hAnsi="Times New Roman" w:cs="Times New Roman"/>
        </w:rPr>
        <w:t>one barring the Pentagon from paying for abortions—was narrowly adopte</w:t>
      </w:r>
      <w:r w:rsidRPr="00B06341">
        <w:rPr>
          <w:rFonts w:ascii="Times New Roman" w:hAnsi="Times New Roman" w:cs="Times New Roman"/>
        </w:rPr>
        <w:t xml:space="preserve">d on Thursday. Just </w:t>
      </w:r>
      <w:r w:rsidRPr="00B06341">
        <w:rPr>
          <w:rStyle w:val="StyleUnderline"/>
          <w:rFonts w:ascii="Times New Roman" w:hAnsi="Times New Roman" w:cs="Times New Roman"/>
        </w:rPr>
        <w:t>two Republicans, John Duarte (R-CA) and Brian Fitzpatrick (R-PA),</w:t>
      </w:r>
      <w:r w:rsidRPr="00B06341">
        <w:rPr>
          <w:rFonts w:ascii="Times New Roman" w:hAnsi="Times New Roman" w:cs="Times New Roman"/>
        </w:rPr>
        <w:t xml:space="preserve"> </w:t>
      </w:r>
      <w:r w:rsidRPr="00B06341">
        <w:rPr>
          <w:rStyle w:val="StyleUnderline"/>
          <w:rFonts w:ascii="Times New Roman" w:hAnsi="Times New Roman" w:cs="Times New Roman"/>
        </w:rPr>
        <w:t>voted against the amendment,</w:t>
      </w:r>
      <w:r w:rsidRPr="00B06341">
        <w:rPr>
          <w:rFonts w:ascii="Times New Roman" w:hAnsi="Times New Roman" w:cs="Times New Roman"/>
        </w:rPr>
        <w:t xml:space="preserve"> </w:t>
      </w:r>
      <w:r w:rsidRPr="00B06341">
        <w:rPr>
          <w:rStyle w:val="StyleUnderline"/>
          <w:rFonts w:ascii="Times New Roman" w:hAnsi="Times New Roman" w:cs="Times New Roman"/>
        </w:rPr>
        <w:t>while</w:t>
      </w:r>
      <w:r w:rsidRPr="00B06341">
        <w:rPr>
          <w:rFonts w:ascii="Times New Roman" w:hAnsi="Times New Roman" w:cs="Times New Roman"/>
        </w:rPr>
        <w:t xml:space="preserve"> just one Democrat—Rep.</w:t>
      </w:r>
      <w:r w:rsidRPr="00B06341">
        <w:rPr>
          <w:rFonts w:ascii="Times New Roman" w:hAnsi="Times New Roman" w:cs="Times New Roman"/>
        </w:rPr>
        <w:lastRenderedPageBreak/>
        <w:t xml:space="preserve"> </w:t>
      </w:r>
      <w:r w:rsidRPr="00B06341">
        <w:rPr>
          <w:rStyle w:val="StyleUnderline"/>
          <w:rFonts w:ascii="Times New Roman" w:hAnsi="Times New Roman" w:cs="Times New Roman"/>
        </w:rPr>
        <w:t>Henry Cuellar</w:t>
      </w:r>
      <w:r w:rsidRPr="00B06341">
        <w:rPr>
          <w:rFonts w:ascii="Times New Roman" w:hAnsi="Times New Roman" w:cs="Times New Roman"/>
        </w:rPr>
        <w:t xml:space="preserve"> (D-TX)—</w:t>
      </w:r>
      <w:r w:rsidRPr="00B06341">
        <w:rPr>
          <w:rStyle w:val="StyleUnderline"/>
          <w:rFonts w:ascii="Times New Roman" w:hAnsi="Times New Roman" w:cs="Times New Roman"/>
        </w:rPr>
        <w:t>voted for it. It was adopted 221-213.</w:t>
      </w:r>
    </w:p>
    <w:p w14:paraId="23656C11" w14:textId="77777777" w:rsidR="00DF268A" w:rsidRPr="00B06341" w:rsidRDefault="00DF268A" w:rsidP="00DF268A">
      <w:pPr>
        <w:rPr>
          <w:rFonts w:ascii="Times New Roman" w:hAnsi="Times New Roman" w:cs="Times New Roman"/>
          <w:b/>
          <w:iCs/>
          <w:u w:val="single"/>
        </w:rPr>
      </w:pPr>
      <w:r w:rsidRPr="00B06341">
        <w:rPr>
          <w:rStyle w:val="StyleUnderline"/>
          <w:rFonts w:ascii="Times New Roman" w:hAnsi="Times New Roman" w:cs="Times New Roman"/>
        </w:rPr>
        <w:t>But with the inclusion of that policy in the overall bill</w:t>
      </w:r>
      <w:r w:rsidRPr="00B06341">
        <w:rPr>
          <w:rFonts w:ascii="Times New Roman" w:hAnsi="Times New Roman" w:cs="Times New Roman"/>
        </w:rPr>
        <w:t xml:space="preserve">, just about </w:t>
      </w:r>
      <w:r w:rsidRPr="00B06341">
        <w:rPr>
          <w:rStyle w:val="Emphasis"/>
          <w:rFonts w:ascii="Times New Roman" w:hAnsi="Times New Roman" w:cs="Times New Roman"/>
        </w:rPr>
        <w:t>every Democrat is now expected to vote against final passage of the NDAA.</w:t>
      </w:r>
    </w:p>
    <w:p w14:paraId="04EF8B51"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That means that, </w:t>
      </w:r>
      <w:r w:rsidRPr="00B06341">
        <w:rPr>
          <w:rStyle w:val="Emphasis"/>
          <w:rFonts w:ascii="Times New Roman" w:hAnsi="Times New Roman" w:cs="Times New Roman"/>
        </w:rPr>
        <w:t>unless McCarthy can convince nearly every Republican to support the defense bill</w:t>
      </w:r>
      <w:r w:rsidRPr="00B06341">
        <w:rPr>
          <w:rFonts w:ascii="Times New Roman" w:hAnsi="Times New Roman" w:cs="Times New Roman"/>
        </w:rPr>
        <w:t xml:space="preserve">—a </w:t>
      </w:r>
      <w:r w:rsidRPr="00B06341">
        <w:rPr>
          <w:rStyle w:val="StyleUnderline"/>
          <w:rFonts w:ascii="Times New Roman" w:hAnsi="Times New Roman" w:cs="Times New Roman"/>
        </w:rPr>
        <w:t>tough prospect in a five-seat majority</w:t>
      </w:r>
      <w:r w:rsidRPr="00B06341">
        <w:rPr>
          <w:rFonts w:ascii="Times New Roman" w:hAnsi="Times New Roman" w:cs="Times New Roman"/>
        </w:rPr>
        <w:t xml:space="preserve">—the </w:t>
      </w:r>
      <w:r w:rsidRPr="00B06341">
        <w:rPr>
          <w:rStyle w:val="StyleUnderline"/>
          <w:rFonts w:ascii="Times New Roman" w:hAnsi="Times New Roman" w:cs="Times New Roman"/>
        </w:rPr>
        <w:t>entire effort this week of allowing these amendment votes will be for naught.</w:t>
      </w:r>
      <w:r w:rsidRPr="00B06341">
        <w:rPr>
          <w:rFonts w:ascii="Times New Roman" w:hAnsi="Times New Roman" w:cs="Times New Roman"/>
        </w:rPr>
        <w:t xml:space="preserve"> The </w:t>
      </w:r>
      <w:r w:rsidRPr="00B06341">
        <w:rPr>
          <w:rStyle w:val="StyleUnderline"/>
          <w:rFonts w:ascii="Times New Roman" w:hAnsi="Times New Roman" w:cs="Times New Roman"/>
        </w:rPr>
        <w:t>amendment will either have to be stripped, or the House GOP will cede ground to the Democratic Senate</w:t>
      </w:r>
      <w:r w:rsidRPr="00B06341">
        <w:rPr>
          <w:rFonts w:ascii="Times New Roman" w:hAnsi="Times New Roman" w:cs="Times New Roman"/>
        </w:rPr>
        <w:t xml:space="preserve">, which is </w:t>
      </w:r>
      <w:r w:rsidRPr="00B06341">
        <w:rPr>
          <w:rStyle w:val="StyleUnderline"/>
          <w:rFonts w:ascii="Times New Roman" w:hAnsi="Times New Roman" w:cs="Times New Roman"/>
        </w:rPr>
        <w:t>working on its own defense policy bill</w:t>
      </w:r>
      <w:r w:rsidRPr="00B06341">
        <w:rPr>
          <w:rFonts w:ascii="Times New Roman" w:hAnsi="Times New Roman" w:cs="Times New Roman"/>
        </w:rPr>
        <w:t>. (Usually, both chambers pass their versions of the defense measure, and then the leaders in each chamber come together in a conference to work out the differences before final passage near the end of the year.)</w:t>
      </w:r>
    </w:p>
    <w:p w14:paraId="74C04C4F" w14:textId="77777777" w:rsidR="00DF268A" w:rsidRPr="00B06341" w:rsidRDefault="00DF268A" w:rsidP="00DF268A">
      <w:pPr>
        <w:rPr>
          <w:rFonts w:ascii="Times New Roman" w:hAnsi="Times New Roman" w:cs="Times New Roman"/>
        </w:rPr>
      </w:pPr>
    </w:p>
    <w:p w14:paraId="103C6126"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will inevitably cave to the right</w:t>
      </w:r>
    </w:p>
    <w:p w14:paraId="77679863" w14:textId="77777777" w:rsidR="00DF268A" w:rsidRPr="00B06341" w:rsidRDefault="00DF268A" w:rsidP="00DF268A">
      <w:pPr>
        <w:rPr>
          <w:rFonts w:ascii="Times New Roman" w:hAnsi="Times New Roman" w:cs="Times New Roman"/>
          <w:b/>
          <w:sz w:val="26"/>
          <w:szCs w:val="26"/>
        </w:rPr>
      </w:pPr>
      <w:r w:rsidRPr="00B06341">
        <w:rPr>
          <w:rFonts w:ascii="Times New Roman" w:hAnsi="Times New Roman" w:cs="Times New Roman"/>
          <w:b/>
          <w:sz w:val="26"/>
          <w:szCs w:val="26"/>
        </w:rPr>
        <w:t>Garcia, The Independent Chief and senior Washington Correspondent, 6-22-23</w:t>
      </w:r>
    </w:p>
    <w:p w14:paraId="5C4E06E6"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[Eric, 6-22-23, The Independent, “Kevin McCarthy has turned the House of Representatives into a circus to keep power,” https://www.independent.co.uk/voices/kevin-mccarthy-house-biden-schiff-b2362492.html, accessed 7-3-23, DG]</w:t>
      </w:r>
    </w:p>
    <w:p w14:paraId="386B85FD" w14:textId="77777777" w:rsidR="00DF268A" w:rsidRPr="00B06341" w:rsidRDefault="00DF268A" w:rsidP="00DF268A">
      <w:pPr>
        <w:rPr>
          <w:rFonts w:ascii="Times New Roman" w:hAnsi="Times New Roman" w:cs="Times New Roman"/>
        </w:rPr>
      </w:pPr>
    </w:p>
    <w:p w14:paraId="10000BFC"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Earlier this month, House Speaker Kevin McCarthy looked like a hero after he successfully brokered an agreement with the White House to raise the debt limit. Rather than a protracted and drawn-out fight with his own conference that his Republican predecessors faced, most of his conference joined him.</w:t>
      </w:r>
    </w:p>
    <w:p w14:paraId="6CD88A8D"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Nevertheless, it looked like his strategy of embracing right-wing lawmakers like Reps Marjorie Taylor Greene (R-GA), Jim Jordan (R-OH) and Thomas Massie (R-KY) might have paid off. All three voted to make him speaker and then voted to raise the debt limit.</w:t>
      </w:r>
    </w:p>
    <w:p w14:paraId="4A48326A"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Similarly, as much as members of the once-mighty Freedom Caucus might have crowed, they lacked the votes, the strategy or the guts to actually mete out punishment against Mr McCarthy the way they did to former speaker John Boehner. Even when the right-wingers committed a minor revolt and bottlenecked votes in the House for a few days, the conflict seemed to resolve itself.</w:t>
      </w:r>
    </w:p>
    <w:p w14:paraId="4EC2FBA0"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But bringing them into the fold always had a cost and Mr McCarthy is now paying the price. With a potential Republican-created economic crisis off the table, Mr McCarthy now faces a House GOP conference that has turned into a full-blown circus, with the California Republican alternating between being a ringmaster orchestrating the spectacle and being stuck in the arena as a lion licks its chops.</w:t>
      </w:r>
    </w:p>
    <w:p w14:paraId="293C1147"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On Wednesday, the House floor devolved into chaos when it voted to censure Rep Adam Schiff (D-CA), with Democrats shouting “shame,” in an almost exclusively party-line vote.</w:t>
      </w:r>
    </w:p>
    <w:p w14:paraId="006F96B5"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In fairness to Mr McCarthy, he has long disliked Mr Schiff, the former chairman of the House Intelligence Committee, and booted him from his seat on the panel for allegedly spreading misinformation about former president Donald Trump and Russia, so there is no love lost between the two. But it was Rep Anna Paulina Luna (R-FL), one of the initial holdouts against Mr McCarthy during the marathon 15 rounds to make him speaker before she flipped, who proposed the legislation.</w:t>
      </w:r>
    </w:p>
    <w:p w14:paraId="53F53CEC"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Mr McCarthy and Republicans as a whole have wanted revenge against Democrats who they feel unfairly pursued Donald Trump during his presidency and it makes sense that they’d want to go after Mr Schiff, who led the first impeachment against Mr Trump. But having shouting and chaos on the House floor and taking the extraordinary step of censuring Mr Schiff shows that he is basically letting the House conservatives do whatever they please to stay in their good graces. (Incidentally, the whole censure might be moot since Mr Schiff is running for Senate and will either go back to California or pack up his boxes and move to the big kids’ table).</w:t>
      </w:r>
    </w:p>
    <w:p w14:paraId="022F1928"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The real headache for Mr McCarthy became apparent when Rep Lauren Boebert (R-CO), who never voted for him to be speaker, began to push for a privileged motion to impeach President Joe Biden. Holding such a vote would certainly be political suicide for the House GOP conference when many people would see it as simple retaliation after Mr Biden’s son entered a plea deal and Mr Trump faces indictment.</w:t>
      </w:r>
    </w:p>
    <w:p w14:paraId="63E4D64A"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Rep Maxwell Frost (D-FL), the progressive Generation Z congressman, articulated it perfectly to me when he said: “I think it puts a lot of their members in a tough position, especially the what, 18-plus Republicans who are in districts that the president won.” Those blue-district Republicans would almost certainly lose their re-elections if they voted to impeach Mr Biden on spurious charges.</w:t>
      </w:r>
    </w:p>
    <w:p w14:paraId="5CFDCF04"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But Mr McCarthy might not have a choice since, as I reported on Wednesday, his ally Ms Greene has said impeachment and a vote on her legislation to restrict gender-affirming care for transgender youth are her price for being his close ally.</w:t>
      </w:r>
    </w:p>
    <w:p w14:paraId="0FFBC025"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“I got the votes for McCarthy to become speaker. I voted on the debt ceiling bill even though I called it a s*** sandwich because I found things I liked in it,” she said. “But I can't get my protect children's innocence bill passed? I can't get that to happen? Protecting kids? And then I can't have them even start the process on [House Judiciary Committee] for impeachment?”</w:t>
      </w:r>
    </w:p>
    <w:p w14:paraId="4807104D"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Mr McCarthy must have known when he decided to cozy up to Ms Greene that it was the equivalent of taking a credit card with conservatives and running up the bill. Now, it’s time for him to pay, which might cost him his House majority. But to defer on paying his bill would mean surrendering the very gavel which he fought so desperately to earn.</w:t>
      </w:r>
    </w:p>
    <w:p w14:paraId="5209310A" w14:textId="77777777" w:rsidR="00DF268A" w:rsidRPr="00B06341" w:rsidRDefault="00DF268A" w:rsidP="00DF268A">
      <w:pPr>
        <w:rPr>
          <w:rFonts w:ascii="Times New Roman" w:hAnsi="Times New Roman" w:cs="Times New Roman"/>
          <w:u w:val="single"/>
        </w:rPr>
      </w:pPr>
    </w:p>
    <w:p w14:paraId="45AB2905" w14:textId="77777777" w:rsidR="00DF268A" w:rsidRPr="00B06341" w:rsidRDefault="00DF268A" w:rsidP="00DF268A">
      <w:pPr>
        <w:pStyle w:val="Heading3"/>
        <w:rPr>
          <w:rFonts w:ascii="Times New Roman" w:hAnsi="Times New Roman" w:cs="Times New Roman"/>
        </w:rPr>
      </w:pPr>
      <w:bookmarkStart w:id="126" w:name="_Toc140420901"/>
      <w:r w:rsidRPr="00B06341">
        <w:rPr>
          <w:rFonts w:ascii="Times New Roman" w:hAnsi="Times New Roman" w:cs="Times New Roman"/>
        </w:rPr>
        <w:t>No Internal Link – McCarthy Savvy</w:t>
      </w:r>
      <w:bookmarkEnd w:id="126"/>
    </w:p>
    <w:p w14:paraId="52517D3B" w14:textId="77777777" w:rsidR="00DF268A" w:rsidRPr="00B06341" w:rsidRDefault="00DF268A" w:rsidP="00DF268A">
      <w:pPr>
        <w:rPr>
          <w:rFonts w:ascii="Times New Roman" w:hAnsi="Times New Roman" w:cs="Times New Roman"/>
        </w:rPr>
      </w:pPr>
    </w:p>
    <w:p w14:paraId="1B3E272A" w14:textId="77777777" w:rsidR="00DF268A" w:rsidRPr="00B06341" w:rsidRDefault="00DF268A" w:rsidP="00DF268A">
      <w:pPr>
        <w:pStyle w:val="Heading4"/>
        <w:rPr>
          <w:rFonts w:ascii="Times New Roman" w:hAnsi="Times New Roman" w:cs="Times New Roman"/>
        </w:rPr>
      </w:pPr>
      <w:r w:rsidRPr="00B06341">
        <w:rPr>
          <w:rFonts w:ascii="Times New Roman" w:hAnsi="Times New Roman" w:cs="Times New Roman"/>
        </w:rPr>
        <w:t>McCarthy is more politically savvy than his critics and the DA is mostly hype</w:t>
      </w:r>
    </w:p>
    <w:p w14:paraId="3A712ADC" w14:textId="77777777" w:rsidR="00DF268A" w:rsidRPr="00B06341" w:rsidRDefault="00DF268A" w:rsidP="00DF268A">
      <w:pPr>
        <w:rPr>
          <w:rFonts w:ascii="Times New Roman" w:hAnsi="Times New Roman" w:cs="Times New Roman"/>
          <w:b/>
          <w:sz w:val="26"/>
          <w:szCs w:val="26"/>
        </w:rPr>
      </w:pPr>
      <w:r w:rsidRPr="00B06341">
        <w:rPr>
          <w:rFonts w:ascii="Times New Roman" w:hAnsi="Times New Roman" w:cs="Times New Roman"/>
          <w:b/>
          <w:sz w:val="26"/>
          <w:szCs w:val="26"/>
        </w:rPr>
        <w:t>Mulvaney, Former White House Chief of Staff and house representative, 23</w:t>
      </w:r>
    </w:p>
    <w:p w14:paraId="22860108"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[Mick, 6-5-2023, The Hill, “Is Kevin McCarthy just really that good at his job?,” https://thehill.com/opinion/4032447-is-kevin-mccarthy-just-really-that-good-at-his-job/, accessed 7-2-23, DG]</w:t>
      </w:r>
    </w:p>
    <w:p w14:paraId="09E251D9"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I’m a little confused. I watch lots of cable news, I read a lot of mainstream media, and I even talk to a lot of elected officials — including sources that lean left (sometimes far left) of how I see the world. And I keep getting the impression that many folks in that universe live in a different Washington, D.C., than the one I know.</w:t>
      </w:r>
    </w:p>
    <w:p w14:paraId="4A6A9F50"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This has been especially true recently when it comes to Rep. Kevin McCarthy (R-Calif.).</w:t>
      </w:r>
    </w:p>
    <w:p w14:paraId="776EA3B7"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For example, back in January, it was taken as gospel by many that McCarthy had zero chance of getting elected Speaker of the House. After a couple of failed votes, Politico declared that “Kevin McCarthy’s Speaker bid (was) starting to look pathetic.” Time Magazine gave voice to a GOP commentator who opined that McCarthy would “never be Speaker.” It was a popular parlor game inside the Beltway to guess who would be Speaker when the dust settled, as clearly it wouldn’t be McCarthy.</w:t>
      </w:r>
    </w:p>
    <w:p w14:paraId="6A8B93A5"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After McCarthy became Speaker, the narrative became instead that he would preside over such a divided House of Representatives that nothing of any significance, and certainly nothing bipartisan, could ever pass the body. </w:t>
      </w:r>
    </w:p>
    <w:p w14:paraId="07AC1E00"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The new Speaker quietly responded by creating the House Select Committee on Strategic Competition Between the United States and China. Sixty-five Democrats voted against it, but 146 Democrats joined every Republican to approve the committee. (I say “quietly” mostly because many of the outlets that predicted McCarthy’s impotence seemed to have ignored the entire event.)</w:t>
      </w:r>
    </w:p>
    <w:p w14:paraId="71079F8B"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The same sources were quick to suggest that a committee drawing attention to competition with China wasn’t really that important. After all, it wasn’t even legislation. And they turned their attention to something everyone agreed was gravely critical: the debt ceiling. </w:t>
      </w:r>
    </w:p>
    <w:p w14:paraId="4C808484"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 xml:space="preserve">The conventional wisdom in Washington was that McCarthy and House Republicans would be incapable of passing a bill — any bill — to raise the debt ceiling. The White House, in fact, was so sure of this that President Joe Biden took the unrealistic position of refusing to negotiate the matter. </w:t>
      </w:r>
    </w:p>
    <w:p w14:paraId="7968A0E1"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Debt ceiling bills are always negotiated, as they require 60 votes in the Senate. This almost always means they have to be bipartisan, and thus they always require at least some negotiation. So Biden put himself way out on a limb.</w:t>
      </w:r>
    </w:p>
    <w:p w14:paraId="3DF0CB47"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After McCarthy and the House Republicans, with no Democratic help, did in fact pass a bill to raise the debt ceiling in late April, a stunned White House had little choice but to start the negotiations it had sworn would never happen. </w:t>
      </w:r>
    </w:p>
    <w:p w14:paraId="59B3403A"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Although that process resulted in a compromise bill, some leading Democrats were even then pessimistic about McCarthy being able to deliver his promised 150 GOP votes in the House on final passage.</w:t>
      </w:r>
    </w:p>
    <w:p w14:paraId="4CB3DE51"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This one the left got right, I suppose, as McCarthy was only able to deliver 149 Republican votes.</w:t>
      </w:r>
    </w:p>
    <w:p w14:paraId="2B649CD3"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Buttressed by what might suffice for a stunning victory in the world of D.C. predictions, the left’s new favorite talking point is that McCarthy isn’t long for the Speaker’s chair. After all, he lost 71 Republican votes on the debt ceiling. Surely that must bespeak a tidal wave of discontent within the Republican ranks. (Of course, that leaves one to wonder whether the 46 Democratic votes against the bill signal President Biden’s or Minority Leader Hakeem Jeffries’s lack of control over their own party.)</w:t>
      </w:r>
    </w:p>
    <w:p w14:paraId="4DE1047F" w14:textId="77777777" w:rsidR="00DF268A" w:rsidRPr="00B06341" w:rsidRDefault="00DF268A" w:rsidP="00DF268A">
      <w:pPr>
        <w:rPr>
          <w:rFonts w:ascii="Times New Roman" w:hAnsi="Times New Roman" w:cs="Times New Roman"/>
          <w:u w:val="single"/>
        </w:rPr>
      </w:pPr>
      <w:r w:rsidRPr="00B06341">
        <w:rPr>
          <w:rFonts w:ascii="Times New Roman" w:hAnsi="Times New Roman" w:cs="Times New Roman"/>
          <w:u w:val="single"/>
        </w:rPr>
        <w:t xml:space="preserve">But if you didn’t notice, there doesn’t seem to be much clamoring for McCarthy’s head. Yes, more than a few of his colleagues have complained, at times bitterly, about the substance of the deal he cut — something probably to be expected on any bipartisan bill. Yet few seem to be whining about McCarthy’s process or demanding his resignation. </w:t>
      </w:r>
    </w:p>
    <w:p w14:paraId="4C765EAB"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This is a marked departure from the last Speaker to lose his gavel. Indeed, when John Boehner was forced out the door in 2015, it was his style as much as anything that had worn out his welcome. Top-heavy, opaque, exclusionary and at times even condescending, Boehner’s style of running the House was as much a factor in his departure as the nature of the bills he brought to the floor.</w:t>
      </w:r>
    </w:p>
    <w:p w14:paraId="741A9A7D"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This time around, however, members actually had time to read and discuss the debt ceiling deal before voting on it. The Republican conference also spent more than two hours reviewing the bill together before the vote. That level of transparency has little precedent in a chamber where rank-and-file members of both parties are painfully familiar with the concept of having to vote for a bill so you can find out what’s really in it.</w:t>
      </w:r>
    </w:p>
    <w:p w14:paraId="3BA59B7B" w14:textId="77777777" w:rsidR="00DF268A" w:rsidRPr="00B06341" w:rsidRDefault="00DF268A" w:rsidP="00DF268A">
      <w:pPr>
        <w:rPr>
          <w:rFonts w:ascii="Times New Roman" w:hAnsi="Times New Roman" w:cs="Times New Roman"/>
        </w:rPr>
      </w:pPr>
      <w:r w:rsidRPr="00B06341">
        <w:rPr>
          <w:rFonts w:ascii="Times New Roman" w:hAnsi="Times New Roman" w:cs="Times New Roman"/>
        </w:rPr>
        <w:t>Of course, the left could be correct. Maybe they were just premature in all of their predictions of McCarthy’s imminent demise. Maybe they will be proven right in the long run.</w:t>
      </w:r>
    </w:p>
    <w:p w14:paraId="219B4F63" w14:textId="77777777" w:rsidR="0000658D" w:rsidRPr="00B06341" w:rsidRDefault="00DF268A" w:rsidP="00DF268A">
      <w:pPr>
        <w:rPr>
          <w:rFonts w:ascii="Times New Roman" w:hAnsi="Times New Roman" w:cs="Times New Roman"/>
          <w:u w:val="single"/>
        </w:rPr>
      </w:pPr>
      <w:r w:rsidRPr="00B06341">
        <w:rPr>
          <w:rFonts w:ascii="Times New Roman" w:hAnsi="Times New Roman" w:cs="Times New Roman"/>
          <w:u w:val="single"/>
        </w:rPr>
        <w:t>There is another possibility, however: McCarthy might just be pretty good at his job.</w:t>
      </w:r>
    </w:p>
    <w:p w14:paraId="79AE1C5E" w14:textId="77777777" w:rsidR="0000658D" w:rsidRPr="00B06341" w:rsidRDefault="0000658D" w:rsidP="00DF268A">
      <w:pPr>
        <w:rPr>
          <w:rFonts w:ascii="Times New Roman" w:hAnsi="Times New Roman" w:cs="Times New Roman"/>
          <w:u w:val="single"/>
        </w:rPr>
      </w:pPr>
    </w:p>
    <w:p w14:paraId="2FE30127" w14:textId="5E414521" w:rsidR="00037EB5" w:rsidRPr="00B06341" w:rsidRDefault="00037EB5" w:rsidP="00037EB5">
      <w:pPr>
        <w:pStyle w:val="Heading1"/>
        <w:rPr>
          <w:rFonts w:ascii="Times New Roman" w:hAnsi="Times New Roman" w:cs="Times New Roman"/>
        </w:rPr>
      </w:pPr>
      <w:bookmarkStart w:id="127" w:name="_Toc140420902"/>
      <w:r w:rsidRPr="00B06341">
        <w:rPr>
          <w:rFonts w:ascii="Times New Roman" w:hAnsi="Times New Roman" w:cs="Times New Roman"/>
        </w:rPr>
        <w:t>AFF – Bidenomics Link Answers</w:t>
      </w:r>
      <w:bookmarkEnd w:id="127"/>
    </w:p>
    <w:p w14:paraId="32B00A23" w14:textId="77777777" w:rsidR="00037EB5" w:rsidRPr="00B06341" w:rsidRDefault="00037EB5" w:rsidP="00037EB5">
      <w:pPr>
        <w:rPr>
          <w:rFonts w:ascii="Times New Roman" w:hAnsi="Times New Roman" w:cs="Times New Roman"/>
        </w:rPr>
      </w:pPr>
    </w:p>
    <w:p w14:paraId="2681B9CE" w14:textId="77777777" w:rsidR="00037EB5" w:rsidRPr="00B06341" w:rsidRDefault="00037EB5" w:rsidP="00037EB5">
      <w:pPr>
        <w:pStyle w:val="Heading2"/>
        <w:rPr>
          <w:rFonts w:ascii="Times New Roman" w:hAnsi="Times New Roman" w:cs="Times New Roman"/>
        </w:rPr>
      </w:pPr>
      <w:bookmarkStart w:id="128" w:name="_Toc140420903"/>
      <w:r w:rsidRPr="00B06341">
        <w:rPr>
          <w:rFonts w:ascii="Times New Roman" w:hAnsi="Times New Roman" w:cs="Times New Roman"/>
        </w:rPr>
        <w:t>Uniqueness Answers</w:t>
      </w:r>
      <w:bookmarkEnd w:id="128"/>
    </w:p>
    <w:p w14:paraId="59C1EC8D" w14:textId="77777777" w:rsidR="00037EB5" w:rsidRPr="00B06341" w:rsidRDefault="00037EB5" w:rsidP="00037EB5">
      <w:pPr>
        <w:rPr>
          <w:rFonts w:ascii="Times New Roman" w:hAnsi="Times New Roman" w:cs="Times New Roman"/>
        </w:rPr>
      </w:pPr>
    </w:p>
    <w:p w14:paraId="7F9CB975" w14:textId="77777777" w:rsidR="00037EB5" w:rsidRPr="00B06341" w:rsidRDefault="00037EB5" w:rsidP="00037EB5">
      <w:pPr>
        <w:pStyle w:val="Heading3"/>
        <w:rPr>
          <w:rFonts w:ascii="Times New Roman" w:hAnsi="Times New Roman" w:cs="Times New Roman"/>
        </w:rPr>
      </w:pPr>
      <w:bookmarkStart w:id="129" w:name="_Toc140420904"/>
      <w:r w:rsidRPr="00B06341">
        <w:rPr>
          <w:rFonts w:ascii="Times New Roman" w:hAnsi="Times New Roman" w:cs="Times New Roman"/>
        </w:rPr>
        <w:t>Public Perception of Economy Is Bad</w:t>
      </w:r>
      <w:bookmarkEnd w:id="129"/>
    </w:p>
    <w:p w14:paraId="3A83AE59" w14:textId="77777777" w:rsidR="00037EB5" w:rsidRPr="00B06341" w:rsidRDefault="00037EB5" w:rsidP="00037EB5">
      <w:pPr>
        <w:rPr>
          <w:rFonts w:ascii="Times New Roman" w:hAnsi="Times New Roman" w:cs="Times New Roman"/>
        </w:rPr>
      </w:pPr>
    </w:p>
    <w:p w14:paraId="68C45516"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Americans generally don’t think the economy is good</w:t>
      </w:r>
    </w:p>
    <w:p w14:paraId="4F011524"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Boak, White House and Economics Writer, et al., 6/28/23</w:t>
      </w:r>
    </w:p>
    <w:p w14:paraId="7794F259"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[Josh Boak, Emily Swanson, Associated Press Polling Editor, Chris Megerian, Associated Press White House Reporter, 6/28/23, AP, “President touts ‘Bidenomics’ though new poll shows just 34% approve his handling of the economy,” </w:t>
      </w:r>
      <w:hyperlink r:id="rId257" w:history="1">
        <w:r w:rsidRPr="00B06341">
          <w:rPr>
            <w:rStyle w:val="Hyperlink"/>
            <w:rFonts w:ascii="Times New Roman" w:hAnsi="Times New Roman" w:cs="Times New Roman"/>
          </w:rPr>
          <w:t>https://apnews.com/article/biden-poll-economy-survey-jobs-inflation-b3c77cb208f96f9b039cf48cbc4fb67b</w:t>
        </w:r>
      </w:hyperlink>
      <w:r w:rsidRPr="00B06341">
        <w:rPr>
          <w:rFonts w:ascii="Times New Roman" w:hAnsi="Times New Roman" w:cs="Times New Roman"/>
        </w:rPr>
        <w:t>, 7/8/2023, EJ]</w:t>
      </w:r>
    </w:p>
    <w:p w14:paraId="28222C3B"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Overall</w:t>
      </w:r>
      <w:r w:rsidRPr="00B06341">
        <w:rPr>
          <w:rStyle w:val="StyleUnderline"/>
          <w:rFonts w:ascii="Times New Roman" w:hAnsi="Times New Roman" w:cs="Times New Roman"/>
        </w:rPr>
        <w:t>, 30% of U.S. adults say they think the national economy is good, up slightly from the 25% who said that last month, when the president and congressional Republicans were in the midst of negotiations over raising the nation’s debt limit and a historic government default was a risk. No more than about a third have called the economy good since 2021</w:t>
      </w:r>
      <w:r w:rsidRPr="00B06341">
        <w:rPr>
          <w:rFonts w:ascii="Times New Roman" w:hAnsi="Times New Roman" w:cs="Times New Roman"/>
        </w:rPr>
        <w:t>.</w:t>
      </w:r>
    </w:p>
    <w:p w14:paraId="42079C7D" w14:textId="77777777" w:rsidR="00037EB5" w:rsidRPr="00B06341" w:rsidRDefault="00037EB5" w:rsidP="00037EB5">
      <w:pPr>
        <w:rPr>
          <w:rFonts w:ascii="Times New Roman" w:hAnsi="Times New Roman" w:cs="Times New Roman"/>
        </w:rPr>
      </w:pPr>
    </w:p>
    <w:p w14:paraId="390B4512"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Bidenomics perceived badly now</w:t>
      </w:r>
    </w:p>
    <w:p w14:paraId="00659F55"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Bade, Politico Senior Washington Correspondent, et al., 7/5/23</w:t>
      </w:r>
    </w:p>
    <w:p w14:paraId="559E208C"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[Rachael, Eugene Daniels, Politico White House Correspondent, Ryan Lizza, Politico Chief Washington Correspondent, July 5 2023, Politico, “Playbook: The looming battle over ‘Bidenomics”, </w:t>
      </w:r>
      <w:hyperlink r:id="rId258" w:history="1">
        <w:r w:rsidRPr="00B06341">
          <w:rPr>
            <w:rStyle w:val="Hyperlink"/>
            <w:rFonts w:ascii="Times New Roman" w:hAnsi="Times New Roman" w:cs="Times New Roman"/>
          </w:rPr>
          <w:t>https://www.politico.com/newsletters/playbook/2023/07/05/the-looming-battle-over-bidenomics-00104685?nname=playbook&amp;nid=0000014f-1646-d88f-a1cf-5f46b7bd0000&amp;nrid=00000156-866e-dfaf-affe-bf7f6dff0000&amp;nlid=630318</w:t>
        </w:r>
      </w:hyperlink>
      <w:r w:rsidRPr="00B06341">
        <w:rPr>
          <w:rFonts w:ascii="Times New Roman" w:hAnsi="Times New Roman" w:cs="Times New Roman"/>
        </w:rPr>
        <w:t>, accessed 7/8/2023, S.P.]</w:t>
      </w:r>
    </w:p>
    <w:p w14:paraId="2E537C32"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BUT, BUT, BUT </w:t>
      </w:r>
      <w:r w:rsidRPr="00B06341">
        <w:rPr>
          <w:rStyle w:val="StyleUnderline"/>
          <w:rFonts w:ascii="Times New Roman" w:hAnsi="Times New Roman" w:cs="Times New Roman"/>
        </w:rPr>
        <w:t>— Biden’s sales pitch continues on Friday</w:t>
      </w:r>
      <w:r w:rsidRPr="00B06341">
        <w:rPr>
          <w:rFonts w:ascii="Times New Roman" w:hAnsi="Times New Roman" w:cs="Times New Roman"/>
        </w:rPr>
        <w:t xml:space="preserve">, when POTUS will pivot to a focus on his work lowering prescription drug prices for seniors and cracking down on junk fees. The real question is: </w:t>
      </w:r>
      <w:r w:rsidRPr="00B06341">
        <w:rPr>
          <w:rStyle w:val="StyleUnderline"/>
          <w:rFonts w:ascii="Times New Roman" w:hAnsi="Times New Roman" w:cs="Times New Roman"/>
        </w:rPr>
        <w:t>Are voters even buying what he’s selling?</w:t>
      </w:r>
    </w:p>
    <w:p w14:paraId="53D04A27" w14:textId="77777777" w:rsidR="00037EB5" w:rsidRPr="00B06341" w:rsidRDefault="00037EB5" w:rsidP="00037EB5">
      <w:pPr>
        <w:rPr>
          <w:rFonts w:ascii="Times New Roman" w:hAnsi="Times New Roman" w:cs="Times New Roman"/>
        </w:rPr>
      </w:pPr>
      <w:r w:rsidRPr="00B06341">
        <w:rPr>
          <w:rStyle w:val="StyleUnderline"/>
          <w:rFonts w:ascii="Times New Roman" w:hAnsi="Times New Roman" w:cs="Times New Roman"/>
        </w:rPr>
        <w:t>So far, not so much</w:t>
      </w:r>
      <w:r w:rsidRPr="00B06341">
        <w:rPr>
          <w:rFonts w:ascii="Times New Roman" w:hAnsi="Times New Roman" w:cs="Times New Roman"/>
        </w:rPr>
        <w:t xml:space="preserve">. Despite low unemployment, a rebounding stock market and wage growth, </w:t>
      </w:r>
      <w:r w:rsidRPr="00B06341">
        <w:rPr>
          <w:rStyle w:val="StyleUnderline"/>
          <w:rFonts w:ascii="Times New Roman" w:hAnsi="Times New Roman" w:cs="Times New Roman"/>
        </w:rPr>
        <w:t>voters still limping from inflation aren’t exactly happy with Biden’s economic policies: Only a third of those surveyed in a recent AP-NORC Center poll approved of his leadership</w:t>
      </w:r>
      <w:r w:rsidRPr="00B06341">
        <w:rPr>
          <w:rFonts w:ascii="Times New Roman" w:hAnsi="Times New Roman" w:cs="Times New Roman"/>
        </w:rPr>
        <w:t xml:space="preserve"> on the economy.</w:t>
      </w:r>
    </w:p>
    <w:p w14:paraId="78B998A6"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That’s precisely why, in recent weeks, Republicans — from 2024 hopefuls to congressional leaders — have been positively giddy over the White House’s embrace of the one-word catchall phrase “Bidenomics.”</w:t>
      </w:r>
    </w:p>
    <w:p w14:paraId="03221A62"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Their goal? To ensure “Bidenomics” is defined by all the negative feelings voters have about the economy. And the GOP is betting that the administration’s “Mission Accomplished” sentiment will only repel voters who are still struggling, making Biden seem out of touch.</w:t>
      </w:r>
    </w:p>
    <w:p w14:paraId="4E5AE1AA"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Highest inflation in 40 years. 24 straight months of pay cuts</w:t>
      </w:r>
      <w:r w:rsidRPr="00B06341">
        <w:rPr>
          <w:rFonts w:ascii="Times New Roman" w:hAnsi="Times New Roman" w:cs="Times New Roman"/>
        </w:rPr>
        <w:t xml:space="preserve">. </w:t>
      </w:r>
      <w:r w:rsidRPr="00B06341">
        <w:rPr>
          <w:rStyle w:val="StyleUnderline"/>
          <w:rFonts w:ascii="Times New Roman" w:hAnsi="Times New Roman" w:cs="Times New Roman"/>
        </w:rPr>
        <w:t>37.2% increase in energy prices. That’s Bidenomics in action</w:t>
      </w:r>
      <w:r w:rsidRPr="00B06341">
        <w:rPr>
          <w:rFonts w:ascii="Times New Roman" w:hAnsi="Times New Roman" w:cs="Times New Roman"/>
        </w:rPr>
        <w:t>!” Sen. MARSHA BLACKBURN (R-Tenn.) cheekily tweeted last week — a perfect encapsulation of how Republicans are mocking the White House.</w:t>
      </w:r>
    </w:p>
    <w:p w14:paraId="0F901C37" w14:textId="77777777" w:rsidR="00037EB5" w:rsidRPr="00B06341" w:rsidRDefault="00037EB5" w:rsidP="00037EB5">
      <w:pPr>
        <w:rPr>
          <w:rFonts w:ascii="Times New Roman" w:hAnsi="Times New Roman" w:cs="Times New Roman"/>
        </w:rPr>
      </w:pPr>
    </w:p>
    <w:p w14:paraId="26973237" w14:textId="77777777" w:rsidR="00037EB5" w:rsidRPr="00B06341" w:rsidRDefault="00037EB5" w:rsidP="00037EB5">
      <w:pPr>
        <w:pStyle w:val="Heading3"/>
        <w:rPr>
          <w:rFonts w:ascii="Times New Roman" w:hAnsi="Times New Roman" w:cs="Times New Roman"/>
        </w:rPr>
      </w:pPr>
      <w:bookmarkStart w:id="130" w:name="_Toc140420905"/>
      <w:r w:rsidRPr="00B06341">
        <w:rPr>
          <w:rFonts w:ascii="Times New Roman" w:hAnsi="Times New Roman" w:cs="Times New Roman"/>
        </w:rPr>
        <w:t>GOP Using Inflation Against Biden Now</w:t>
      </w:r>
      <w:bookmarkEnd w:id="130"/>
    </w:p>
    <w:p w14:paraId="116E1F5B" w14:textId="77777777" w:rsidR="00037EB5" w:rsidRPr="00B06341" w:rsidRDefault="00037EB5" w:rsidP="00037EB5">
      <w:pPr>
        <w:rPr>
          <w:rFonts w:ascii="Times New Roman" w:hAnsi="Times New Roman" w:cs="Times New Roman"/>
        </w:rPr>
      </w:pPr>
    </w:p>
    <w:p w14:paraId="48B5A273"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Despite dropping inflation rates, Republicans bashing Biden on the economy</w:t>
      </w:r>
    </w:p>
    <w:p w14:paraId="7B25FF0C"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Bolton, The Hill Senior Staff Writer, 7-14-23</w:t>
      </w:r>
    </w:p>
    <w:p w14:paraId="7BB6776D"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[Alexander, 7/14/2023, The Hill, “GOP mulls retooling message as inflation rate plummets,” </w:t>
      </w:r>
      <w:hyperlink r:id="rId259" w:history="1">
        <w:r w:rsidRPr="00B06341">
          <w:rPr>
            <w:rStyle w:val="Hyperlink"/>
            <w:rFonts w:ascii="Times New Roman" w:hAnsi="Times New Roman" w:cs="Times New Roman"/>
          </w:rPr>
          <w:t>https://thehill.com/homenews/senate/4096609-gop-mulls-retooling-message-as-inflation-rate-plummets/?email=98915c9220fcc927837c361c14dca029d00af519&amp;emaila=1af5e18c64a5b5efd416aeca35fd0cac&amp;emailb=9bde5505f10695246a6e4f49298d8b6e190fa07b6be72520e94287fa25b73913&amp;utm_source=Sailthru&amp;utm_medium=email&amp;utm_campaign=retool</w:t>
        </w:r>
      </w:hyperlink>
      <w:r w:rsidRPr="00B06341">
        <w:rPr>
          <w:rFonts w:ascii="Times New Roman" w:hAnsi="Times New Roman" w:cs="Times New Roman"/>
        </w:rPr>
        <w:t>, Accessed 7/15/2023, J.D.</w:t>
      </w:r>
    </w:p>
    <w:p w14:paraId="22108B68"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u w:val="single"/>
        </w:rPr>
        <w:t xml:space="preserve">Some Republicans continue to hammer away on the inflation theme. </w:t>
      </w:r>
    </w:p>
    <w:p w14:paraId="6FC0E387"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u w:val="single"/>
        </w:rPr>
        <w:t xml:space="preserve">Senate Republican Whip John Thune (R-S.D.) accused Biden of “turning a blind eye and deaf ear to what the American people are experiencing.” </w:t>
      </w:r>
    </w:p>
    <w:p w14:paraId="55E5AE93"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“Bidenomics in action means the fact that they’ve had 16.2 percent inflation since this president took office and that it cost $10,000 more per year for the same goods and services that they purchase on an annual basis because of this inflation,” he said. </w:t>
      </w:r>
    </w:p>
    <w:p w14:paraId="6767130B" w14:textId="119BB586" w:rsidR="00037EB5" w:rsidRPr="00B06341" w:rsidRDefault="00037EB5" w:rsidP="00037EB5">
      <w:pPr>
        <w:rPr>
          <w:rFonts w:ascii="Times New Roman" w:hAnsi="Times New Roman" w:cs="Times New Roman"/>
          <w:u w:val="single"/>
        </w:rPr>
      </w:pPr>
      <w:r w:rsidRPr="00B06341">
        <w:rPr>
          <w:rFonts w:ascii="Times New Roman" w:hAnsi="Times New Roman" w:cs="Times New Roman"/>
          <w:u w:val="single"/>
        </w:rPr>
        <w:t>Sen. Kevin Cramer (R-N.D.) said it still makes sense for Republicans to talk about inflation because prices have increased substantially since Biden took office more than two years ago.</w:t>
      </w:r>
      <w:r w:rsidR="002063E2" w:rsidRPr="00B06341">
        <w:rPr>
          <w:rFonts w:ascii="Times New Roman" w:hAnsi="Times New Roman" w:cs="Times New Roman"/>
          <w:u w:val="single"/>
        </w:rPr>
        <w:t xml:space="preserve"> </w:t>
      </w:r>
    </w:p>
    <w:p w14:paraId="78527E6F"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u w:val="single"/>
        </w:rPr>
        <w:t xml:space="preserve">“The floor is raised,” he said. “When you add 3 percent on top of 9 percent, you’ve got a 12 percent inflation since the last time you bought a car … While inflation as a metric may be lower than it was, the impact of higher priced everything is still hitting people and they know it.” </w:t>
      </w:r>
    </w:p>
    <w:p w14:paraId="0FC968AE" w14:textId="26627725" w:rsidR="00037EB5" w:rsidRPr="00B06341" w:rsidRDefault="00037EB5" w:rsidP="00037EB5">
      <w:pPr>
        <w:rPr>
          <w:rFonts w:ascii="Times New Roman" w:hAnsi="Times New Roman" w:cs="Times New Roman"/>
        </w:rPr>
      </w:pPr>
      <w:r w:rsidRPr="00B06341">
        <w:rPr>
          <w:rFonts w:ascii="Times New Roman" w:hAnsi="Times New Roman" w:cs="Times New Roman"/>
          <w:u w:val="single"/>
        </w:rPr>
        <w:t>But Cramer noted that there are many signs of economic strength</w:t>
      </w:r>
      <w:r w:rsidRPr="00B06341">
        <w:rPr>
          <w:rFonts w:ascii="Times New Roman" w:hAnsi="Times New Roman" w:cs="Times New Roman"/>
        </w:rPr>
        <w:t>, such as strong corporate profits</w:t>
      </w:r>
      <w:r w:rsidRPr="00B06341">
        <w:rPr>
          <w:rFonts w:ascii="Times New Roman" w:hAnsi="Times New Roman" w:cs="Times New Roman"/>
          <w:b/>
          <w:bCs/>
        </w:rPr>
        <w:t>.</w:t>
      </w:r>
      <w:r w:rsidR="002063E2" w:rsidRPr="00B06341">
        <w:rPr>
          <w:rFonts w:ascii="Times New Roman" w:hAnsi="Times New Roman" w:cs="Times New Roman"/>
          <w:b/>
          <w:bCs/>
        </w:rPr>
        <w:t xml:space="preserve"> </w:t>
      </w:r>
    </w:p>
    <w:p w14:paraId="3CC19488"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“It seems to me that the soft landing that the Fed was hoping to have, they’ve done a reasonable good job,” he said. “I’m encouraged by the numbers.” </w:t>
      </w:r>
    </w:p>
    <w:p w14:paraId="7C724009" w14:textId="77777777" w:rsidR="0000658D" w:rsidRPr="00B06341" w:rsidRDefault="00037EB5" w:rsidP="00037EB5">
      <w:pPr>
        <w:rPr>
          <w:rFonts w:ascii="Times New Roman" w:hAnsi="Times New Roman" w:cs="Times New Roman"/>
        </w:rPr>
      </w:pPr>
      <w:r w:rsidRPr="00B06341">
        <w:rPr>
          <w:rFonts w:ascii="Times New Roman" w:hAnsi="Times New Roman" w:cs="Times New Roman"/>
          <w:u w:val="single"/>
        </w:rPr>
        <w:t xml:space="preserve">But he argued “the price of money is way too high,” </w:t>
      </w:r>
      <w:r w:rsidRPr="00B06341">
        <w:rPr>
          <w:rFonts w:ascii="Times New Roman" w:hAnsi="Times New Roman" w:cs="Times New Roman"/>
        </w:rPr>
        <w:t>referring to the impact of interest rates on the housing market and broader economy.</w:t>
      </w:r>
      <w:r w:rsidR="002063E2" w:rsidRPr="00B06341">
        <w:rPr>
          <w:rFonts w:ascii="Times New Roman" w:hAnsi="Times New Roman" w:cs="Times New Roman"/>
        </w:rPr>
        <w:t xml:space="preserve"> </w:t>
      </w:r>
    </w:p>
    <w:p w14:paraId="27833CA8" w14:textId="77777777" w:rsidR="0000658D" w:rsidRPr="00B06341" w:rsidRDefault="0000658D" w:rsidP="00037EB5">
      <w:pPr>
        <w:rPr>
          <w:rFonts w:ascii="Times New Roman" w:hAnsi="Times New Roman" w:cs="Times New Roman"/>
        </w:rPr>
      </w:pPr>
    </w:p>
    <w:p w14:paraId="4DC43B51" w14:textId="460F9700" w:rsidR="00037EB5" w:rsidRPr="00B06341" w:rsidRDefault="00037EB5" w:rsidP="00037EB5">
      <w:pPr>
        <w:pStyle w:val="Heading3"/>
        <w:rPr>
          <w:rFonts w:ascii="Times New Roman" w:hAnsi="Times New Roman" w:cs="Times New Roman"/>
        </w:rPr>
      </w:pPr>
      <w:bookmarkStart w:id="131" w:name="_Toc140420906"/>
      <w:r w:rsidRPr="00B06341">
        <w:rPr>
          <w:rFonts w:ascii="Times New Roman" w:hAnsi="Times New Roman" w:cs="Times New Roman"/>
        </w:rPr>
        <w:t>AT – Bidenomics Helps Biden</w:t>
      </w:r>
      <w:bookmarkEnd w:id="131"/>
    </w:p>
    <w:p w14:paraId="7C247062" w14:textId="77777777" w:rsidR="00037EB5" w:rsidRPr="00B06341" w:rsidRDefault="00037EB5" w:rsidP="00037EB5">
      <w:pPr>
        <w:rPr>
          <w:rFonts w:ascii="Times New Roman" w:hAnsi="Times New Roman" w:cs="Times New Roman"/>
        </w:rPr>
      </w:pPr>
    </w:p>
    <w:p w14:paraId="612BB741" w14:textId="77777777" w:rsidR="001C1D20" w:rsidRPr="00B06341" w:rsidRDefault="001C1D20" w:rsidP="001C1D20">
      <w:pPr>
        <w:pStyle w:val="Heading4"/>
        <w:rPr>
          <w:rFonts w:ascii="Times New Roman" w:hAnsi="Times New Roman" w:cs="Times New Roman"/>
        </w:rPr>
      </w:pPr>
      <w:r w:rsidRPr="00B06341">
        <w:rPr>
          <w:rFonts w:ascii="Times New Roman" w:hAnsi="Times New Roman" w:cs="Times New Roman"/>
        </w:rPr>
        <w:t>Bidenomics messaging flawed – going all-in on the economy will not pay off</w:t>
      </w:r>
    </w:p>
    <w:p w14:paraId="65222688" w14:textId="77777777" w:rsidR="001C1D20" w:rsidRPr="00B06341" w:rsidRDefault="001C1D20" w:rsidP="001C1D20">
      <w:pPr>
        <w:rPr>
          <w:rStyle w:val="Style13ptBold"/>
          <w:rFonts w:ascii="Times New Roman" w:hAnsi="Times New Roman" w:cs="Times New Roman"/>
        </w:rPr>
      </w:pPr>
      <w:r w:rsidRPr="00B06341">
        <w:rPr>
          <w:rStyle w:val="Style13ptBold"/>
          <w:rFonts w:ascii="Times New Roman" w:hAnsi="Times New Roman" w:cs="Times New Roman"/>
        </w:rPr>
        <w:t>Schoen, Former advisor to President Clinton, 7-10-23</w:t>
      </w:r>
    </w:p>
    <w:p w14:paraId="6A2D269D" w14:textId="47296370" w:rsidR="001C1D20" w:rsidRPr="00B06341" w:rsidRDefault="001C1D20" w:rsidP="001C1D20">
      <w:pPr>
        <w:rPr>
          <w:rFonts w:ascii="Times New Roman" w:hAnsi="Times New Roman" w:cs="Times New Roman"/>
        </w:rPr>
      </w:pPr>
      <w:r w:rsidRPr="00B06341">
        <w:rPr>
          <w:rFonts w:ascii="Times New Roman" w:hAnsi="Times New Roman" w:cs="Times New Roman"/>
        </w:rPr>
        <w:t>[Douglas E., 7-10-23, The Hill, "Why going all in on ‘Bidenomics’ is flawed ,"</w:t>
      </w:r>
      <w:r w:rsidR="002063E2" w:rsidRPr="00B06341">
        <w:rPr>
          <w:rFonts w:ascii="Times New Roman" w:hAnsi="Times New Roman" w:cs="Times New Roman"/>
        </w:rPr>
        <w:t xml:space="preserve"> </w:t>
      </w:r>
      <w:hyperlink r:id="rId260" w:history="1">
        <w:r w:rsidRPr="00B06341">
          <w:rPr>
            <w:rStyle w:val="Hyperlink"/>
            <w:rFonts w:ascii="Times New Roman" w:hAnsi="Times New Roman" w:cs="Times New Roman"/>
          </w:rPr>
          <w:t>https://thehill.com/o</w:t>
        </w:r>
        <w:r w:rsidRPr="00B06341">
          <w:rPr>
            <w:rStyle w:val="Hyperlink"/>
            <w:rFonts w:ascii="Times New Roman" w:hAnsi="Times New Roman" w:cs="Times New Roman"/>
          </w:rPr>
          <w:t>p</w:t>
        </w:r>
        <w:r w:rsidRPr="00B06341">
          <w:rPr>
            <w:rStyle w:val="Hyperlink"/>
            <w:rFonts w:ascii="Times New Roman" w:hAnsi="Times New Roman" w:cs="Times New Roman"/>
          </w:rPr>
          <w:t>inion/white-house/4088051-why-going-all-in-on-bidenomics-is-flawed/</w:t>
        </w:r>
      </w:hyperlink>
      <w:r w:rsidRPr="00B06341">
        <w:rPr>
          <w:rFonts w:ascii="Times New Roman" w:hAnsi="Times New Roman" w:cs="Times New Roman"/>
        </w:rPr>
        <w:t>, Accessed 7-10-23, S.A.M]</w:t>
      </w:r>
    </w:p>
    <w:p w14:paraId="612F54DC" w14:textId="77777777" w:rsidR="001C1D20" w:rsidRPr="00B06341" w:rsidRDefault="001C1D20" w:rsidP="001C1D20">
      <w:pPr>
        <w:rPr>
          <w:rStyle w:val="StyleUnderline"/>
          <w:rFonts w:ascii="Times New Roman" w:hAnsi="Times New Roman" w:cs="Times New Roman"/>
        </w:rPr>
      </w:pPr>
      <w:r w:rsidRPr="00B06341">
        <w:rPr>
          <w:rStyle w:val="StyleUnderline"/>
          <w:rFonts w:ascii="Times New Roman" w:hAnsi="Times New Roman" w:cs="Times New Roman"/>
        </w:rPr>
        <w:t xml:space="preserve">Last month, the Biden administration kicked off an ambitious nationwide initiative to tout the president’s economic record, labeling it “Bidenomics.” They are framing it as a “middle-out” and “bottom-up” approach to the economy, in direct contrast to the GOP’s longstanding philosophy of supply-side, “trickle-down” economics. </w:t>
      </w:r>
    </w:p>
    <w:p w14:paraId="6FD7777A" w14:textId="77777777" w:rsidR="001C1D20" w:rsidRPr="00B06341" w:rsidRDefault="001C1D20" w:rsidP="001C1D20">
      <w:pPr>
        <w:rPr>
          <w:rStyle w:val="StyleUnderline"/>
          <w:rFonts w:ascii="Times New Roman" w:hAnsi="Times New Roman" w:cs="Times New Roman"/>
        </w:rPr>
      </w:pPr>
      <w:r w:rsidRPr="00B06341">
        <w:rPr>
          <w:rStyle w:val="StyleUnderline"/>
          <w:rFonts w:ascii="Times New Roman" w:hAnsi="Times New Roman" w:cs="Times New Roman"/>
        </w:rPr>
        <w:t xml:space="preserve">President Joe Biden suffers from stubbornly low ratings with American voters, in terms of his overall job approval, specifically on the issue of the economy. A very high number express a desire to vote for someone other than him or Trump in 2024, which will make it difficult for him to defeat any candidate less extreme than Trump. This is why the administration feels the need for this pitch. </w:t>
      </w:r>
    </w:p>
    <w:p w14:paraId="380F7151" w14:textId="77777777" w:rsidR="001C1D20" w:rsidRPr="00B06341" w:rsidRDefault="001C1D20" w:rsidP="001C1D20">
      <w:pPr>
        <w:rPr>
          <w:rStyle w:val="StyleUnderline"/>
          <w:rFonts w:ascii="Times New Roman" w:hAnsi="Times New Roman" w:cs="Times New Roman"/>
        </w:rPr>
      </w:pPr>
      <w:r w:rsidRPr="00B06341">
        <w:rPr>
          <w:rFonts w:ascii="Times New Roman" w:hAnsi="Times New Roman" w:cs="Times New Roman"/>
        </w:rPr>
        <w:t>To be sure</w:t>
      </w:r>
      <w:r w:rsidRPr="00B06341">
        <w:rPr>
          <w:rStyle w:val="StyleUnderline"/>
          <w:rFonts w:ascii="Times New Roman" w:hAnsi="Times New Roman" w:cs="Times New Roman"/>
        </w:rPr>
        <w:t xml:space="preserve">, this effort is a strategic gamble due, to the choppiness of the economy over the better part of the last three years. </w:t>
      </w:r>
    </w:p>
    <w:p w14:paraId="437AFCC7" w14:textId="77777777" w:rsidR="001C1D20" w:rsidRPr="00B06341" w:rsidRDefault="001C1D20" w:rsidP="001C1D20">
      <w:pPr>
        <w:rPr>
          <w:rFonts w:ascii="Times New Roman" w:hAnsi="Times New Roman" w:cs="Times New Roman"/>
          <w:u w:val="single"/>
        </w:rPr>
      </w:pPr>
      <w:r w:rsidRPr="00B06341">
        <w:rPr>
          <w:rFonts w:ascii="Times New Roman" w:hAnsi="Times New Roman" w:cs="Times New Roman"/>
        </w:rPr>
        <w:t xml:space="preserve">Yet </w:t>
      </w:r>
      <w:r w:rsidRPr="00B06341">
        <w:rPr>
          <w:rStyle w:val="StyleUnderline"/>
          <w:rFonts w:ascii="Times New Roman" w:hAnsi="Times New Roman" w:cs="Times New Roman"/>
        </w:rPr>
        <w:t>top economists, who have for over a year been saying a recession is on the horizon, are gradually revising their estimates for the better. Fortunately for the administration, the data bear this message out, with record job growth, steadily slowing inflation, billions in new infrastructure investment and a historically fast comeback in manufacturing.</w:t>
      </w:r>
      <w:r w:rsidRPr="00B06341">
        <w:rPr>
          <w:rFonts w:ascii="Times New Roman" w:hAnsi="Times New Roman" w:cs="Times New Roman"/>
          <w:u w:val="single"/>
        </w:rPr>
        <w:t xml:space="preserve"> </w:t>
      </w:r>
    </w:p>
    <w:p w14:paraId="60403BA7" w14:textId="77777777" w:rsidR="001C1D20" w:rsidRPr="00B06341" w:rsidRDefault="001C1D20" w:rsidP="001C1D20">
      <w:pPr>
        <w:rPr>
          <w:rStyle w:val="StyleUnderline"/>
          <w:rFonts w:ascii="Times New Roman" w:hAnsi="Times New Roman" w:cs="Times New Roman"/>
        </w:rPr>
      </w:pPr>
      <w:r w:rsidRPr="00B06341">
        <w:rPr>
          <w:rFonts w:ascii="Times New Roman" w:hAnsi="Times New Roman" w:cs="Times New Roman"/>
        </w:rPr>
        <w:t xml:space="preserve">However, </w:t>
      </w:r>
      <w:r w:rsidRPr="00B06341">
        <w:rPr>
          <w:rStyle w:val="StyleUnderline"/>
          <w:rFonts w:ascii="Times New Roman" w:hAnsi="Times New Roman" w:cs="Times New Roman"/>
        </w:rPr>
        <w:t xml:space="preserve">Biden is missing the mark by going all in on the economy. </w:t>
      </w:r>
    </w:p>
    <w:p w14:paraId="1B3D5BF3" w14:textId="77777777" w:rsidR="001C1D20" w:rsidRPr="00B06341" w:rsidRDefault="001C1D20" w:rsidP="001C1D20">
      <w:pPr>
        <w:rPr>
          <w:rFonts w:ascii="Times New Roman" w:hAnsi="Times New Roman" w:cs="Times New Roman"/>
        </w:rPr>
      </w:pPr>
      <w:r w:rsidRPr="00B06341">
        <w:rPr>
          <w:rFonts w:ascii="Times New Roman" w:hAnsi="Times New Roman" w:cs="Times New Roman"/>
        </w:rPr>
        <w:t xml:space="preserve">First, the Biden administration has been </w:t>
      </w:r>
      <w:r w:rsidRPr="00B06341">
        <w:rPr>
          <w:rStyle w:val="StyleUnderline"/>
          <w:rFonts w:ascii="Times New Roman" w:hAnsi="Times New Roman" w:cs="Times New Roman"/>
        </w:rPr>
        <w:t>using the same economic messaging since before the midterms, with virtually no impact on his job approval rating.</w:t>
      </w:r>
      <w:r w:rsidRPr="00B06341">
        <w:rPr>
          <w:rFonts w:ascii="Times New Roman" w:hAnsi="Times New Roman" w:cs="Times New Roman"/>
        </w:rPr>
        <w:t xml:space="preserve"> </w:t>
      </w:r>
    </w:p>
    <w:p w14:paraId="1BFD2A6F" w14:textId="77777777" w:rsidR="001C1D20" w:rsidRPr="00B06341" w:rsidRDefault="001C1D20" w:rsidP="001C1D20">
      <w:pPr>
        <w:rPr>
          <w:rStyle w:val="StyleUnderline"/>
          <w:rFonts w:ascii="Times New Roman" w:hAnsi="Times New Roman" w:cs="Times New Roman"/>
        </w:rPr>
      </w:pPr>
      <w:r w:rsidRPr="00B06341">
        <w:rPr>
          <w:rStyle w:val="StyleUnderline"/>
          <w:rFonts w:ascii="Times New Roman" w:hAnsi="Times New Roman" w:cs="Times New Roman"/>
        </w:rPr>
        <w:t xml:space="preserve">Second, simply emphasizing the economy will not resonate with voters due to the record-high inflation they have had to deal with over the last couple of years. This has raised the cost of living significantly. Real wages have fallen, which has exacerbated the financial difficulties facing working-class Americans. The rise in interest rates that inflation necessitated has also served to increase the cost of credit. Voters will not soon forget this in 2024. </w:t>
      </w:r>
    </w:p>
    <w:p w14:paraId="5A519DCB" w14:textId="77777777" w:rsidR="001C1D20" w:rsidRPr="00B06341" w:rsidRDefault="001C1D20" w:rsidP="001C1D20">
      <w:pPr>
        <w:rPr>
          <w:rStyle w:val="StyleUnderline"/>
          <w:rFonts w:ascii="Times New Roman" w:hAnsi="Times New Roman" w:cs="Times New Roman"/>
        </w:rPr>
      </w:pPr>
      <w:r w:rsidRPr="00B06341">
        <w:rPr>
          <w:rStyle w:val="StyleUnderline"/>
          <w:rFonts w:ascii="Times New Roman" w:hAnsi="Times New Roman" w:cs="Times New Roman"/>
        </w:rPr>
        <w:t xml:space="preserve">Instead, to win back moderate and independent voters in the 2024 general election, Biden would be wise to run on a centrist message highlighting his bipartisan legislative successes as well as his efforts to reduce the deficit and the national debt. </w:t>
      </w:r>
    </w:p>
    <w:p w14:paraId="081F5ACD" w14:textId="77777777" w:rsidR="001C1D20" w:rsidRPr="00B06341" w:rsidRDefault="001C1D20" w:rsidP="001C1D20">
      <w:pPr>
        <w:rPr>
          <w:rStyle w:val="StyleUnderline"/>
          <w:rFonts w:ascii="Times New Roman" w:hAnsi="Times New Roman" w:cs="Times New Roman"/>
        </w:rPr>
      </w:pPr>
      <w:r w:rsidRPr="00B06341">
        <w:rPr>
          <w:rFonts w:ascii="Times New Roman" w:hAnsi="Times New Roman" w:cs="Times New Roman"/>
        </w:rPr>
        <w:t xml:space="preserve">Winning these voters </w:t>
      </w:r>
      <w:r w:rsidRPr="00B06341">
        <w:rPr>
          <w:rStyle w:val="StyleUnderline"/>
          <w:rFonts w:ascii="Times New Roman" w:hAnsi="Times New Roman" w:cs="Times New Roman"/>
        </w:rPr>
        <w:t xml:space="preserve">will be crucial, especially if Republican primary voters manage to nominate a mainstream, moderate alternative to Donald Trump. </w:t>
      </w:r>
    </w:p>
    <w:p w14:paraId="1CF85744"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Biden leaning in on the economy – but polling on it is NOT GOOD</w:t>
      </w:r>
    </w:p>
    <w:p w14:paraId="7E388253"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Knox, Washington Post National Political Correspondent, 6-28-23</w:t>
      </w:r>
    </w:p>
    <w:p w14:paraId="58EC93F3"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[Olivier, 6/28/23, Washington Post, “everything – on ‘Bidenomics’”, https://www.washingtonpost.com/politics/2023/06/28/biden-bets-lot-not-everything-bidenomics/, Accessed 7/15/23, KCD]</w:t>
      </w:r>
    </w:p>
    <w:p w14:paraId="06F4BD67" w14:textId="77777777" w:rsidR="00037EB5" w:rsidRPr="00B06341" w:rsidRDefault="00037EB5" w:rsidP="00037EB5">
      <w:pPr>
        <w:rPr>
          <w:rFonts w:ascii="Times New Roman" w:hAnsi="Times New Roman" w:cs="Times New Roman"/>
        </w:rPr>
      </w:pPr>
    </w:p>
    <w:p w14:paraId="7612D003" w14:textId="77777777" w:rsidR="00037EB5" w:rsidRPr="00B06341" w:rsidRDefault="00037EB5" w:rsidP="00037EB5">
      <w:pPr>
        <w:rPr>
          <w:rStyle w:val="Emphasis"/>
          <w:rFonts w:ascii="Times New Roman" w:hAnsi="Times New Roman" w:cs="Times New Roman"/>
        </w:rPr>
      </w:pPr>
      <w:r w:rsidRPr="00B06341">
        <w:rPr>
          <w:rFonts w:ascii="Times New Roman" w:hAnsi="Times New Roman" w:cs="Times New Roman"/>
        </w:rPr>
        <w:t>Today,</w:t>
      </w:r>
      <w:r w:rsidRPr="00B06341">
        <w:rPr>
          <w:rFonts w:ascii="Times New Roman" w:hAnsi="Times New Roman" w:cs="Times New Roman"/>
          <w:u w:val="single"/>
        </w:rPr>
        <w:t xml:space="preserve"> </w:t>
      </w:r>
      <w:r w:rsidRPr="00B06341">
        <w:rPr>
          <w:rStyle w:val="Emphasis"/>
          <w:rFonts w:ascii="Times New Roman" w:hAnsi="Times New Roman" w:cs="Times New Roman"/>
        </w:rPr>
        <w:t>Biden will give what the White House has billed as a “major address” on “Bidenomics” in Chicago.</w:t>
      </w:r>
      <w:r w:rsidRPr="00B06341">
        <w:rPr>
          <w:rFonts w:ascii="Times New Roman" w:hAnsi="Times New Roman" w:cs="Times New Roman"/>
        </w:rPr>
        <w:t xml:space="preserve"> It’s technically an official event, not a campaign speech, but </w:t>
      </w:r>
      <w:r w:rsidRPr="00B06341">
        <w:rPr>
          <w:rStyle w:val="Emphasis"/>
          <w:rFonts w:ascii="Times New Roman" w:hAnsi="Times New Roman" w:cs="Times New Roman"/>
        </w:rPr>
        <w:t>it’s impossible not to see the relevance to his effort to win reelection in 2024. It’s the economy, stupid, to borrow a phrase.</w:t>
      </w:r>
    </w:p>
    <w:p w14:paraId="4AC2FAC0" w14:textId="77777777" w:rsidR="00037EB5" w:rsidRPr="00B06341" w:rsidRDefault="00037EB5" w:rsidP="00037EB5">
      <w:pPr>
        <w:rPr>
          <w:rFonts w:ascii="Times New Roman" w:hAnsi="Times New Roman" w:cs="Times New Roman"/>
        </w:rPr>
      </w:pPr>
      <w:r w:rsidRPr="00B06341">
        <w:rPr>
          <w:rStyle w:val="Emphasis"/>
          <w:rFonts w:ascii="Times New Roman" w:hAnsi="Times New Roman" w:cs="Times New Roman"/>
        </w:rPr>
        <w:t xml:space="preserve">My colleague Viser has </w:t>
      </w:r>
      <w:hyperlink r:id="rId261">
        <w:r w:rsidRPr="00B06341">
          <w:rPr>
            <w:rStyle w:val="Emphasis"/>
            <w:rFonts w:ascii="Times New Roman" w:hAnsi="Times New Roman" w:cs="Times New Roman"/>
          </w:rPr>
          <w:t>an informative and entertaining look at Bidenomics</w:t>
        </w:r>
      </w:hyperlink>
      <w:r w:rsidRPr="00B06341">
        <w:rPr>
          <w:rStyle w:val="Emphasis"/>
          <w:rFonts w:ascii="Times New Roman" w:hAnsi="Times New Roman" w:cs="Times New Roman"/>
        </w:rPr>
        <w:t>,</w:t>
      </w:r>
      <w:r w:rsidRPr="00B06341">
        <w:rPr>
          <w:rFonts w:ascii="Times New Roman" w:hAnsi="Times New Roman" w:cs="Times New Roman"/>
        </w:rPr>
        <w:t xml:space="preserve"> Biden’s relationship to the term, and the White House theory of the case. And don’t miss the etymology of -nomics.</w:t>
      </w:r>
    </w:p>
    <w:p w14:paraId="351A74BD"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Crucial paragraphs:</w:t>
      </w:r>
    </w:p>
    <w:p w14:paraId="52FD3A18" w14:textId="77777777" w:rsidR="00037EB5" w:rsidRPr="00B06341" w:rsidRDefault="00037EB5" w:rsidP="00037EB5">
      <w:pPr>
        <w:ind w:left="720"/>
        <w:rPr>
          <w:rStyle w:val="Emphasis"/>
          <w:rFonts w:ascii="Times New Roman" w:hAnsi="Times New Roman" w:cs="Times New Roman"/>
        </w:rPr>
      </w:pPr>
      <w:r w:rsidRPr="00B06341">
        <w:rPr>
          <w:rStyle w:val="Emphasis"/>
          <w:rFonts w:ascii="Times New Roman" w:hAnsi="Times New Roman" w:cs="Times New Roman"/>
        </w:rPr>
        <w:t xml:space="preserve">“For the past two years, that has at times meant Americans were blaming Biden for inflation without crediting him for job creation, or punishing him for higher grocery prices without applauding lower drug costs. </w:t>
      </w:r>
    </w:p>
    <w:p w14:paraId="57AA96D7" w14:textId="77777777" w:rsidR="00037EB5" w:rsidRPr="00B06341" w:rsidRDefault="00037EB5" w:rsidP="00037EB5">
      <w:pPr>
        <w:ind w:left="720"/>
        <w:rPr>
          <w:rStyle w:val="Emphasis"/>
          <w:rFonts w:ascii="Times New Roman" w:hAnsi="Times New Roman" w:cs="Times New Roman"/>
        </w:rPr>
      </w:pPr>
      <w:r w:rsidRPr="00B06341">
        <w:rPr>
          <w:rStyle w:val="Emphasis"/>
          <w:rFonts w:ascii="Times New Roman" w:hAnsi="Times New Roman" w:cs="Times New Roman"/>
        </w:rPr>
        <w:t xml:space="preserve">“But despite enormous job growth and a fast-paced recovery from the pandemic, Biden and his advisers have long been frustrated that the president is not getting more credit for an economy that by many measures is thriving. Employers </w:t>
      </w:r>
      <w:hyperlink r:id="rId262">
        <w:r w:rsidRPr="00B06341">
          <w:rPr>
            <w:rStyle w:val="Emphasis"/>
            <w:rFonts w:ascii="Times New Roman" w:hAnsi="Times New Roman" w:cs="Times New Roman"/>
          </w:rPr>
          <w:t>added nearly 340,000 jobs last month</w:t>
        </w:r>
      </w:hyperlink>
      <w:r w:rsidRPr="00B06341">
        <w:rPr>
          <w:rStyle w:val="Emphasis"/>
          <w:rFonts w:ascii="Times New Roman" w:hAnsi="Times New Roman" w:cs="Times New Roman"/>
        </w:rPr>
        <w:t xml:space="preserve">, defying predictions and continuing a blistering expansion of the labor market. Yet inflation, </w:t>
      </w:r>
      <w:hyperlink r:id="rId263">
        <w:r w:rsidRPr="00B06341">
          <w:rPr>
            <w:rStyle w:val="Emphasis"/>
            <w:rFonts w:ascii="Times New Roman" w:hAnsi="Times New Roman" w:cs="Times New Roman"/>
          </w:rPr>
          <w:t>while slowing to 4 percent</w:t>
        </w:r>
      </w:hyperlink>
      <w:r w:rsidRPr="00B06341">
        <w:rPr>
          <w:rStyle w:val="Emphasis"/>
          <w:rFonts w:ascii="Times New Roman" w:hAnsi="Times New Roman" w:cs="Times New Roman"/>
        </w:rPr>
        <w:t xml:space="preserve"> in May, remains persistent in some of the areas that have hurt Americans’ budgets.”</w:t>
      </w:r>
    </w:p>
    <w:p w14:paraId="163C26A6" w14:textId="77777777" w:rsidR="0000658D" w:rsidRPr="00B06341" w:rsidRDefault="00037EB5" w:rsidP="00037EB5">
      <w:pPr>
        <w:rPr>
          <w:rStyle w:val="Emphasis"/>
          <w:rFonts w:ascii="Times New Roman" w:hAnsi="Times New Roman" w:cs="Times New Roman"/>
        </w:rPr>
      </w:pPr>
      <w:r w:rsidRPr="00B06341">
        <w:rPr>
          <w:rStyle w:val="Emphasis"/>
          <w:rFonts w:ascii="Times New Roman" w:hAnsi="Times New Roman" w:cs="Times New Roman"/>
        </w:rPr>
        <w:t>Biden’s job approval numbers on the economy are wretched. But he’ll be judged on the economy whether he tries to frame it to his advantage or not.</w:t>
      </w:r>
    </w:p>
    <w:p w14:paraId="70BAD245" w14:textId="77777777" w:rsidR="0000658D" w:rsidRPr="00B06341" w:rsidRDefault="0000658D" w:rsidP="00037EB5">
      <w:pPr>
        <w:rPr>
          <w:rStyle w:val="Emphasis"/>
          <w:rFonts w:ascii="Times New Roman" w:hAnsi="Times New Roman" w:cs="Times New Roman"/>
        </w:rPr>
      </w:pPr>
    </w:p>
    <w:p w14:paraId="293B7691" w14:textId="1CA36262"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Biden in trouble on economics – misery index proves</w:t>
      </w:r>
    </w:p>
    <w:p w14:paraId="69404FE5"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Brooks, Commentator and New York Times Opinion Columnist, 6-29-23</w:t>
      </w:r>
    </w:p>
    <w:p w14:paraId="6345FF5F"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[David, 6-29-2023, New York Times, "Why Biden isn’t getting the credit he deserves" </w:t>
      </w:r>
      <w:hyperlink r:id="rId264" w:history="1">
        <w:r w:rsidRPr="00B06341">
          <w:rPr>
            <w:rStyle w:val="Hyperlink"/>
            <w:rFonts w:ascii="Times New Roman" w:hAnsi="Times New Roman" w:cs="Times New Roman"/>
          </w:rPr>
          <w:t>https://www.nytimes.com/2023/06/29/opinion/biden-economy-inflation-plan.html</w:t>
        </w:r>
      </w:hyperlink>
      <w:r w:rsidRPr="00B06341">
        <w:rPr>
          <w:rFonts w:ascii="Times New Roman" w:hAnsi="Times New Roman" w:cs="Times New Roman"/>
        </w:rPr>
        <w:t>, Accessed 7/15/23, S.A.M]</w:t>
      </w:r>
    </w:p>
    <w:p w14:paraId="0F62D108"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misery index is a crude but effective way to measure the health of the economy</w:t>
      </w:r>
      <w:r w:rsidRPr="00B06341">
        <w:rPr>
          <w:rFonts w:ascii="Times New Roman" w:hAnsi="Times New Roman" w:cs="Times New Roman"/>
        </w:rPr>
        <w:t xml:space="preserve">. You </w:t>
      </w:r>
      <w:r w:rsidRPr="00B06341">
        <w:rPr>
          <w:rStyle w:val="StyleUnderline"/>
          <w:rFonts w:ascii="Times New Roman" w:hAnsi="Times New Roman" w:cs="Times New Roman"/>
        </w:rPr>
        <w:t>add up the inflation rate and the unemployment rate</w:t>
      </w:r>
      <w:r w:rsidRPr="00B06341">
        <w:rPr>
          <w:rFonts w:ascii="Times New Roman" w:hAnsi="Times New Roman" w:cs="Times New Roman"/>
        </w:rPr>
        <w:t xml:space="preserve">. </w:t>
      </w:r>
      <w:r w:rsidRPr="00B06341">
        <w:rPr>
          <w:rStyle w:val="Emphasis"/>
          <w:rFonts w:ascii="Times New Roman" w:hAnsi="Times New Roman" w:cs="Times New Roman"/>
        </w:rPr>
        <w:t>If you’re a president running for re-election, you want that number to be as low as possible</w:t>
      </w:r>
      <w:r w:rsidRPr="00B06341">
        <w:rPr>
          <w:rFonts w:ascii="Times New Roman" w:hAnsi="Times New Roman" w:cs="Times New Roman"/>
        </w:rPr>
        <w:t>.</w:t>
      </w:r>
    </w:p>
    <w:p w14:paraId="5CF9DA80" w14:textId="77777777" w:rsidR="00037EB5" w:rsidRPr="00B06341" w:rsidRDefault="00037EB5" w:rsidP="00037EB5">
      <w:pPr>
        <w:rPr>
          <w:rFonts w:ascii="Times New Roman" w:hAnsi="Times New Roman" w:cs="Times New Roman"/>
          <w:u w:val="single"/>
        </w:rPr>
      </w:pPr>
      <w:r w:rsidRPr="00B06341">
        <w:rPr>
          <w:rStyle w:val="StyleUnderline"/>
          <w:rFonts w:ascii="Times New Roman" w:hAnsi="Times New Roman" w:cs="Times New Roman"/>
        </w:rPr>
        <w:t>When</w:t>
      </w:r>
      <w:r w:rsidRPr="00B06341">
        <w:rPr>
          <w:rFonts w:ascii="Times New Roman" w:hAnsi="Times New Roman" w:cs="Times New Roman"/>
        </w:rPr>
        <w:t xml:space="preserve"> Ronald </w:t>
      </w:r>
      <w:r w:rsidRPr="00B06341">
        <w:rPr>
          <w:rStyle w:val="StyleUnderline"/>
          <w:rFonts w:ascii="Times New Roman" w:hAnsi="Times New Roman" w:cs="Times New Roman"/>
        </w:rPr>
        <w:t>Reagan won re-election, it was about 11.4</w:t>
      </w:r>
      <w:r w:rsidRPr="00B06341">
        <w:rPr>
          <w:rFonts w:ascii="Times New Roman" w:hAnsi="Times New Roman" w:cs="Times New Roman"/>
        </w:rPr>
        <w:t xml:space="preserve">, </w:t>
      </w:r>
      <w:r w:rsidRPr="00B06341">
        <w:rPr>
          <w:rStyle w:val="StyleUnderline"/>
          <w:rFonts w:ascii="Times New Roman" w:hAnsi="Times New Roman" w:cs="Times New Roman"/>
        </w:rPr>
        <w:t>when</w:t>
      </w:r>
      <w:r w:rsidRPr="00B06341">
        <w:rPr>
          <w:rFonts w:ascii="Times New Roman" w:hAnsi="Times New Roman" w:cs="Times New Roman"/>
        </w:rPr>
        <w:t xml:space="preserve"> George </w:t>
      </w:r>
      <w:r w:rsidRPr="00B06341">
        <w:rPr>
          <w:rStyle w:val="StyleUnderline"/>
          <w:rFonts w:ascii="Times New Roman" w:hAnsi="Times New Roman" w:cs="Times New Roman"/>
        </w:rPr>
        <w:t>W. Bush did so it was 9</w:t>
      </w:r>
      <w:r w:rsidRPr="00B06341">
        <w:rPr>
          <w:rFonts w:ascii="Times New Roman" w:hAnsi="Times New Roman" w:cs="Times New Roman"/>
        </w:rPr>
        <w:t xml:space="preserve">, </w:t>
      </w:r>
      <w:r w:rsidRPr="00B06341">
        <w:rPr>
          <w:rStyle w:val="StyleUnderline"/>
          <w:rFonts w:ascii="Times New Roman" w:hAnsi="Times New Roman" w:cs="Times New Roman"/>
        </w:rPr>
        <w:t>for</w:t>
      </w:r>
      <w:r w:rsidRPr="00B06341">
        <w:rPr>
          <w:rFonts w:ascii="Times New Roman" w:hAnsi="Times New Roman" w:cs="Times New Roman"/>
        </w:rPr>
        <w:t xml:space="preserve"> Barack </w:t>
      </w:r>
      <w:r w:rsidRPr="00B06341">
        <w:rPr>
          <w:rStyle w:val="StyleUnderline"/>
          <w:rFonts w:ascii="Times New Roman" w:hAnsi="Times New Roman" w:cs="Times New Roman"/>
        </w:rPr>
        <w:t>Obama it was 9.5</w:t>
      </w:r>
      <w:r w:rsidRPr="00B06341">
        <w:rPr>
          <w:rFonts w:ascii="Times New Roman" w:hAnsi="Times New Roman" w:cs="Times New Roman"/>
        </w:rPr>
        <w:t xml:space="preserve">, </w:t>
      </w:r>
      <w:r w:rsidRPr="00B06341">
        <w:rPr>
          <w:rStyle w:val="StyleUnderline"/>
          <w:rFonts w:ascii="Times New Roman" w:hAnsi="Times New Roman" w:cs="Times New Roman"/>
        </w:rPr>
        <w:t>and today, as</w:t>
      </w:r>
      <w:r w:rsidRPr="00B06341">
        <w:rPr>
          <w:rFonts w:ascii="Times New Roman" w:hAnsi="Times New Roman" w:cs="Times New Roman"/>
        </w:rPr>
        <w:t xml:space="preserve"> Joe </w:t>
      </w:r>
      <w:r w:rsidRPr="00B06341">
        <w:rPr>
          <w:rStyle w:val="StyleUnderline"/>
          <w:rFonts w:ascii="Times New Roman" w:hAnsi="Times New Roman" w:cs="Times New Roman"/>
        </w:rPr>
        <w:t>Biden runs for re-election, it’s only 7.7.</w:t>
      </w:r>
    </w:p>
    <w:p w14:paraId="78403BFC" w14:textId="77777777" w:rsidR="00037EB5" w:rsidRPr="00B06341" w:rsidRDefault="00037EB5" w:rsidP="00037EB5">
      <w:pPr>
        <w:rPr>
          <w:rFonts w:ascii="Times New Roman" w:hAnsi="Times New Roman" w:cs="Times New Roman"/>
          <w:u w:val="single"/>
        </w:rPr>
      </w:pPr>
      <w:r w:rsidRPr="00B06341">
        <w:rPr>
          <w:rStyle w:val="Emphasis"/>
          <w:rFonts w:ascii="Times New Roman" w:hAnsi="Times New Roman" w:cs="Times New Roman"/>
        </w:rPr>
        <w:t>Biden should be cruising to an easy re-election victory</w:t>
      </w:r>
      <w:r w:rsidRPr="00B06341">
        <w:rPr>
          <w:rFonts w:ascii="Times New Roman" w:hAnsi="Times New Roman" w:cs="Times New Roman"/>
        </w:rPr>
        <w:t xml:space="preserve">. And </w:t>
      </w:r>
      <w:r w:rsidRPr="00B06341">
        <w:rPr>
          <w:rStyle w:val="StyleUnderline"/>
          <w:rFonts w:ascii="Times New Roman" w:hAnsi="Times New Roman" w:cs="Times New Roman"/>
        </w:rPr>
        <w:t>that misery index number doesn’t even begin to capture the strength of the American economy at the moment.</w:t>
      </w:r>
      <w:r w:rsidRPr="00B06341">
        <w:rPr>
          <w:rFonts w:ascii="Times New Roman" w:hAnsi="Times New Roman" w:cs="Times New Roman"/>
        </w:rPr>
        <w:t xml:space="preserve"> There are </w:t>
      </w:r>
      <w:r w:rsidRPr="00B06341">
        <w:rPr>
          <w:rStyle w:val="StyleUnderline"/>
          <w:rFonts w:ascii="Times New Roman" w:hAnsi="Times New Roman" w:cs="Times New Roman"/>
        </w:rPr>
        <w:t>a zillion positive indicators right now</w:t>
      </w:r>
      <w:r w:rsidRPr="00B06341">
        <w:rPr>
          <w:rFonts w:ascii="Times New Roman" w:hAnsi="Times New Roman" w:cs="Times New Roman"/>
        </w:rPr>
        <w:t xml:space="preserve">, as the folks in the administration will be quick to tell you. </w:t>
      </w:r>
      <w:r w:rsidRPr="00B06341">
        <w:rPr>
          <w:rStyle w:val="StyleUnderline"/>
          <w:rFonts w:ascii="Times New Roman" w:hAnsi="Times New Roman" w:cs="Times New Roman"/>
        </w:rPr>
        <w:t>The economy has created 13 million jobs since Biden’s Inauguration Day.</w:t>
      </w:r>
      <w:r w:rsidRPr="00B06341">
        <w:rPr>
          <w:rFonts w:ascii="Times New Roman" w:hAnsi="Times New Roman" w:cs="Times New Roman"/>
        </w:rPr>
        <w:t xml:space="preserve"> According to the Conference Board, a business research firm, </w:t>
      </w:r>
      <w:r w:rsidRPr="00B06341">
        <w:rPr>
          <w:rStyle w:val="StyleUnderline"/>
          <w:rFonts w:ascii="Times New Roman" w:hAnsi="Times New Roman" w:cs="Times New Roman"/>
        </w:rPr>
        <w:t>Americans’ job satisfaction is at its highest level in 36 years. Household net worth is surging.</w:t>
      </w:r>
    </w:p>
    <w:p w14:paraId="534A2A6E"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We learned Thursday that the </w:t>
      </w:r>
      <w:r w:rsidRPr="00B06341">
        <w:rPr>
          <w:rStyle w:val="StyleUnderline"/>
          <w:rFonts w:ascii="Times New Roman" w:hAnsi="Times New Roman" w:cs="Times New Roman"/>
        </w:rPr>
        <w:t>U.S. economy grew at an annualized 2 percent rate in the first quarter of this year</w:t>
      </w:r>
      <w:r w:rsidRPr="00B06341">
        <w:rPr>
          <w:rFonts w:ascii="Times New Roman" w:hAnsi="Times New Roman" w:cs="Times New Roman"/>
        </w:rPr>
        <w:t xml:space="preserve">, well </w:t>
      </w:r>
      <w:r w:rsidRPr="00B06341">
        <w:rPr>
          <w:rStyle w:val="StyleUnderline"/>
          <w:rFonts w:ascii="Times New Roman" w:hAnsi="Times New Roman" w:cs="Times New Roman"/>
        </w:rPr>
        <w:t>above the economists’ expectations of around 1.4 percent</w:t>
      </w:r>
      <w:r w:rsidRPr="00B06341">
        <w:rPr>
          <w:rFonts w:ascii="Times New Roman" w:hAnsi="Times New Roman" w:cs="Times New Roman"/>
        </w:rPr>
        <w:t xml:space="preserve">. The best part of it is that the </w:t>
      </w:r>
      <w:r w:rsidRPr="00B06341">
        <w:rPr>
          <w:rStyle w:val="StyleUnderline"/>
          <w:rFonts w:ascii="Times New Roman" w:hAnsi="Times New Roman" w:cs="Times New Roman"/>
        </w:rPr>
        <w:t>new prosperity is helping those who have long been left behind.</w:t>
      </w:r>
      <w:r w:rsidRPr="00B06341">
        <w:rPr>
          <w:rFonts w:ascii="Times New Roman" w:hAnsi="Times New Roman" w:cs="Times New Roman"/>
        </w:rPr>
        <w:t xml:space="preserve"> </w:t>
      </w:r>
      <w:r w:rsidRPr="00B06341">
        <w:rPr>
          <w:rStyle w:val="StyleUnderline"/>
          <w:rFonts w:ascii="Times New Roman" w:hAnsi="Times New Roman" w:cs="Times New Roman"/>
        </w:rPr>
        <w:t>In the four years of</w:t>
      </w:r>
      <w:r w:rsidRPr="00B06341">
        <w:rPr>
          <w:rFonts w:ascii="Times New Roman" w:hAnsi="Times New Roman" w:cs="Times New Roman"/>
        </w:rPr>
        <w:t xml:space="preserve"> Donald </w:t>
      </w:r>
      <w:r w:rsidRPr="00B06341">
        <w:rPr>
          <w:rStyle w:val="StyleUnderline"/>
          <w:rFonts w:ascii="Times New Roman" w:hAnsi="Times New Roman" w:cs="Times New Roman"/>
        </w:rPr>
        <w:t>Trump’s administration, spending on manufacturing facilities grew by 5 percent.</w:t>
      </w:r>
      <w:r w:rsidRPr="00B06341">
        <w:rPr>
          <w:rFonts w:ascii="Times New Roman" w:hAnsi="Times New Roman" w:cs="Times New Roman"/>
        </w:rPr>
        <w:t xml:space="preserve"> </w:t>
      </w:r>
      <w:r w:rsidRPr="00B06341">
        <w:rPr>
          <w:rStyle w:val="StyleUnderline"/>
          <w:rFonts w:ascii="Times New Roman" w:hAnsi="Times New Roman" w:cs="Times New Roman"/>
        </w:rPr>
        <w:t>During the first two years of Biden’s</w:t>
      </w:r>
      <w:r w:rsidRPr="00B06341">
        <w:rPr>
          <w:rFonts w:ascii="Times New Roman" w:hAnsi="Times New Roman" w:cs="Times New Roman"/>
        </w:rPr>
        <w:t xml:space="preserve"> administration, such </w:t>
      </w:r>
      <w:r w:rsidRPr="00B06341">
        <w:rPr>
          <w:rStyle w:val="StyleUnderline"/>
          <w:rFonts w:ascii="Times New Roman" w:hAnsi="Times New Roman" w:cs="Times New Roman"/>
        </w:rPr>
        <w:t>investment more than doubled and about 800,000 manufacturing jobs were created.</w:t>
      </w:r>
    </w:p>
    <w:p w14:paraId="5F4AAFC7"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This is </w:t>
      </w:r>
      <w:r w:rsidRPr="00B06341">
        <w:rPr>
          <w:rStyle w:val="StyleUnderline"/>
          <w:rFonts w:ascii="Times New Roman" w:hAnsi="Times New Roman" w:cs="Times New Roman"/>
        </w:rPr>
        <w:t>not just coincidence. It’s a direct outcome of Biden policies:</w:t>
      </w:r>
      <w:r w:rsidRPr="00B06341">
        <w:rPr>
          <w:rFonts w:ascii="Times New Roman" w:hAnsi="Times New Roman" w:cs="Times New Roman"/>
        </w:rPr>
        <w:t xml:space="preserve"> the Inflation Reduction Act, with its green technology provisions, the infrastructure bill, the CHIPS Act.</w:t>
      </w:r>
    </w:p>
    <w:p w14:paraId="4F463BC2" w14:textId="77777777" w:rsidR="00037EB5" w:rsidRPr="00B06341" w:rsidRDefault="00037EB5" w:rsidP="00037EB5">
      <w:pPr>
        <w:rPr>
          <w:rFonts w:ascii="Times New Roman" w:hAnsi="Times New Roman" w:cs="Times New Roman"/>
          <w:b/>
          <w:iCs/>
          <w:u w:val="single"/>
        </w:rPr>
      </w:pPr>
      <w:r w:rsidRPr="00B06341">
        <w:rPr>
          <w:rStyle w:val="Emphasis"/>
          <w:rFonts w:ascii="Times New Roman" w:hAnsi="Times New Roman" w:cs="Times New Roman"/>
        </w:rPr>
        <w:t>Biden’s stimulative spending did boost the inflation rate, but inflation is now lower than in many other developed nations and our economy is stronger.</w:t>
      </w:r>
    </w:p>
    <w:p w14:paraId="546F72D8"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So </w:t>
      </w:r>
      <w:r w:rsidRPr="00B06341">
        <w:rPr>
          <w:rStyle w:val="StyleUnderline"/>
          <w:rFonts w:ascii="Times New Roman" w:hAnsi="Times New Roman" w:cs="Times New Roman"/>
        </w:rPr>
        <w:t>Americans should be celebrating. But they are not</w:t>
      </w:r>
      <w:r w:rsidRPr="00B06341">
        <w:rPr>
          <w:rFonts w:ascii="Times New Roman" w:hAnsi="Times New Roman" w:cs="Times New Roman"/>
        </w:rPr>
        <w:t xml:space="preserve">. According to an NBC News survey conducted this month, at least </w:t>
      </w:r>
      <w:r w:rsidRPr="00B06341">
        <w:rPr>
          <w:rStyle w:val="StyleUnderline"/>
          <w:rFonts w:ascii="Times New Roman" w:hAnsi="Times New Roman" w:cs="Times New Roman"/>
        </w:rPr>
        <w:t xml:space="preserve">74 percent of Americans say the country is on the wrong track. </w:t>
      </w:r>
      <w:r w:rsidRPr="00B06341">
        <w:rPr>
          <w:rFonts w:ascii="Times New Roman" w:hAnsi="Times New Roman" w:cs="Times New Roman"/>
        </w:rPr>
        <w:t xml:space="preserve">The </w:t>
      </w:r>
      <w:r w:rsidRPr="00B06341">
        <w:rPr>
          <w:rStyle w:val="StyleUnderline"/>
          <w:rFonts w:ascii="Times New Roman" w:hAnsi="Times New Roman" w:cs="Times New Roman"/>
        </w:rPr>
        <w:t>Gallup economic confidence index over the past year has been starkly negative; people haven’t felt this bad about the economy since the throes of the global financial crisis in 2008 and 2009</w:t>
      </w:r>
      <w:r w:rsidRPr="00B06341">
        <w:rPr>
          <w:rFonts w:ascii="Times New Roman" w:hAnsi="Times New Roman" w:cs="Times New Roman"/>
        </w:rPr>
        <w:t xml:space="preserve">. The </w:t>
      </w:r>
      <w:r w:rsidRPr="00B06341">
        <w:rPr>
          <w:rStyle w:val="StyleUnderline"/>
          <w:rFonts w:ascii="Times New Roman" w:hAnsi="Times New Roman" w:cs="Times New Roman"/>
        </w:rPr>
        <w:t>University of Michigan’s Consumer Sentiment Index is also tremendously downbeat</w:t>
      </w:r>
      <w:r w:rsidRPr="00B06341">
        <w:rPr>
          <w:rFonts w:ascii="Times New Roman" w:hAnsi="Times New Roman" w:cs="Times New Roman"/>
        </w:rPr>
        <w:t xml:space="preserve">. Joe </w:t>
      </w:r>
      <w:r w:rsidRPr="00B06341">
        <w:rPr>
          <w:rStyle w:val="StyleUnderline"/>
          <w:rFonts w:ascii="Times New Roman" w:hAnsi="Times New Roman" w:cs="Times New Roman"/>
        </w:rPr>
        <w:t>Biden’s approval numbers have been stuck around a perilously low 43 percent for a year.</w:t>
      </w:r>
    </w:p>
    <w:p w14:paraId="52959B7D"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As the maestro political analyst Charlie Cook noted in 2020</w:t>
      </w:r>
      <w:r w:rsidRPr="00B06341">
        <w:rPr>
          <w:rFonts w:ascii="Times New Roman" w:hAnsi="Times New Roman" w:cs="Times New Roman"/>
        </w:rPr>
        <w:t xml:space="preserve">, on average, </w:t>
      </w:r>
      <w:r w:rsidRPr="00B06341">
        <w:rPr>
          <w:rStyle w:val="StyleUnderline"/>
          <w:rFonts w:ascii="Times New Roman" w:hAnsi="Times New Roman" w:cs="Times New Roman"/>
        </w:rPr>
        <w:t>presidents tend to lose their re-election bids when about 70 percent of Americans think the country is on the wrong track, and they tend to win when fewer than half of Americans think that.</w:t>
      </w:r>
    </w:p>
    <w:p w14:paraId="507AEE24" w14:textId="77777777" w:rsidR="00037EB5" w:rsidRPr="00B06341" w:rsidRDefault="00037EB5" w:rsidP="00037EB5">
      <w:pPr>
        <w:rPr>
          <w:rFonts w:ascii="Times New Roman" w:hAnsi="Times New Roman" w:cs="Times New Roman"/>
        </w:rPr>
      </w:pPr>
    </w:p>
    <w:p w14:paraId="170EABDB"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Why are </w:t>
      </w:r>
      <w:r w:rsidRPr="00B06341">
        <w:rPr>
          <w:rStyle w:val="Emphasis"/>
          <w:rFonts w:ascii="Times New Roman" w:hAnsi="Times New Roman" w:cs="Times New Roman"/>
        </w:rPr>
        <w:t>Americans feeling so bad about an economy that’s so good? Partly, it’s inflation</w:t>
      </w:r>
      <w:r w:rsidRPr="00B06341">
        <w:rPr>
          <w:rFonts w:ascii="Times New Roman" w:hAnsi="Times New Roman" w:cs="Times New Roman"/>
        </w:rPr>
        <w:t xml:space="preserve">. Things </w:t>
      </w:r>
      <w:r w:rsidRPr="00B06341">
        <w:rPr>
          <w:rStyle w:val="StyleUnderline"/>
          <w:rFonts w:ascii="Times New Roman" w:hAnsi="Times New Roman" w:cs="Times New Roman"/>
        </w:rPr>
        <w:t>have stabilized recently as inflation has dropped, but for a while there, real wages really were falling. Prices on things like gas and food are now significantly higher than they were three years ago.</w:t>
      </w:r>
    </w:p>
    <w:p w14:paraId="28E39CB1" w14:textId="77777777" w:rsidR="00037EB5" w:rsidRPr="00B06341" w:rsidRDefault="00037EB5" w:rsidP="00037EB5">
      <w:pPr>
        <w:rPr>
          <w:rFonts w:ascii="Times New Roman" w:hAnsi="Times New Roman" w:cs="Times New Roman"/>
        </w:rPr>
      </w:pPr>
    </w:p>
    <w:p w14:paraId="3EFF0B9E"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Biden folks are hoping that as inflation continues to decline and as they get the word out, Americans will begin to feel better about things. But it’s not that simple.</w:t>
      </w:r>
    </w:p>
    <w:p w14:paraId="596D73A7" w14:textId="77777777" w:rsidR="00037EB5" w:rsidRPr="00B06341" w:rsidRDefault="00037EB5" w:rsidP="00037EB5">
      <w:pPr>
        <w:rPr>
          <w:rFonts w:ascii="Times New Roman" w:hAnsi="Times New Roman" w:cs="Times New Roman"/>
        </w:rPr>
      </w:pPr>
    </w:p>
    <w:p w14:paraId="56FAC3E7" w14:textId="77777777" w:rsidR="00037EB5" w:rsidRPr="00B06341" w:rsidRDefault="00037EB5" w:rsidP="00037EB5">
      <w:pPr>
        <w:rPr>
          <w:rStyle w:val="StyleUnderline"/>
          <w:rFonts w:ascii="Times New Roman" w:hAnsi="Times New Roman" w:cs="Times New Roman"/>
        </w:rPr>
      </w:pPr>
      <w:r w:rsidRPr="00B06341">
        <w:rPr>
          <w:rStyle w:val="Emphasis"/>
          <w:rFonts w:ascii="Times New Roman" w:hAnsi="Times New Roman" w:cs="Times New Roman"/>
        </w:rPr>
        <w:t>Part of it is the media.</w:t>
      </w:r>
      <w:r w:rsidRPr="00B06341">
        <w:rPr>
          <w:rFonts w:ascii="Times New Roman" w:hAnsi="Times New Roman" w:cs="Times New Roman"/>
        </w:rPr>
        <w:t xml:space="preserve"> A recent study found that over the past couple of decades </w:t>
      </w:r>
      <w:r w:rsidRPr="00B06341">
        <w:rPr>
          <w:rStyle w:val="StyleUnderline"/>
          <w:rFonts w:ascii="Times New Roman" w:hAnsi="Times New Roman" w:cs="Times New Roman"/>
        </w:rPr>
        <w:t>headlines have grown starkly more negative, conveying anger and fear. That’s bound to spread bad vibes through the populace.</w:t>
      </w:r>
    </w:p>
    <w:p w14:paraId="6D3A66E2" w14:textId="77777777" w:rsidR="00037EB5" w:rsidRPr="00B06341" w:rsidRDefault="00037EB5" w:rsidP="00037EB5">
      <w:pPr>
        <w:rPr>
          <w:rFonts w:ascii="Times New Roman" w:hAnsi="Times New Roman" w:cs="Times New Roman"/>
        </w:rPr>
      </w:pPr>
    </w:p>
    <w:p w14:paraId="7489D081" w14:textId="77777777" w:rsidR="00037EB5" w:rsidRPr="00B06341" w:rsidRDefault="00037EB5" w:rsidP="00037EB5">
      <w:pPr>
        <w:rPr>
          <w:rStyle w:val="Emphasis"/>
          <w:rFonts w:ascii="Times New Roman" w:hAnsi="Times New Roman" w:cs="Times New Roman"/>
        </w:rPr>
      </w:pPr>
      <w:r w:rsidRPr="00B06341">
        <w:rPr>
          <w:rFonts w:ascii="Times New Roman" w:hAnsi="Times New Roman" w:cs="Times New Roman"/>
        </w:rPr>
        <w:t xml:space="preserve">But the </w:t>
      </w:r>
      <w:r w:rsidRPr="00B06341">
        <w:rPr>
          <w:rStyle w:val="Emphasis"/>
          <w:rFonts w:ascii="Times New Roman" w:hAnsi="Times New Roman" w:cs="Times New Roman"/>
        </w:rPr>
        <w:t>main problem is national psychology</w:t>
      </w:r>
      <w:r w:rsidRPr="00B06341">
        <w:rPr>
          <w:rFonts w:ascii="Times New Roman" w:hAnsi="Times New Roman" w:cs="Times New Roman"/>
        </w:rPr>
        <w:t xml:space="preserve">. Americans’ </w:t>
      </w:r>
      <w:r w:rsidRPr="00B06341">
        <w:rPr>
          <w:rStyle w:val="StyleUnderline"/>
          <w:rFonts w:ascii="Times New Roman" w:hAnsi="Times New Roman" w:cs="Times New Roman"/>
        </w:rPr>
        <w:t>satisfaction with their personal lives is nearly four times as high as their satisfaction with the state of the nation</w:t>
      </w:r>
      <w:r w:rsidRPr="00B06341">
        <w:rPr>
          <w:rFonts w:ascii="Times New Roman" w:hAnsi="Times New Roman" w:cs="Times New Roman"/>
        </w:rPr>
        <w:t xml:space="preserve">. That’s </w:t>
      </w:r>
      <w:r w:rsidRPr="00B06341">
        <w:rPr>
          <w:rStyle w:val="Emphasis"/>
          <w:rFonts w:ascii="Times New Roman" w:hAnsi="Times New Roman" w:cs="Times New Roman"/>
        </w:rPr>
        <w:t>likely because during the Trump era we have suffered a collective moral injury, a collective loss of confidence, a loss of faith in ourselves as a nation.</w:t>
      </w:r>
    </w:p>
    <w:p w14:paraId="6610CDFC"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America has suffered two recent periods of national demoralization</w:t>
      </w:r>
      <w:r w:rsidRPr="00B06341">
        <w:rPr>
          <w:rFonts w:ascii="Times New Roman" w:hAnsi="Times New Roman" w:cs="Times New Roman"/>
        </w:rPr>
        <w:t xml:space="preserve">. </w:t>
      </w:r>
      <w:r w:rsidRPr="00B06341">
        <w:rPr>
          <w:rStyle w:val="StyleUnderline"/>
          <w:rFonts w:ascii="Times New Roman" w:hAnsi="Times New Roman" w:cs="Times New Roman"/>
        </w:rPr>
        <w:t>In the</w:t>
      </w:r>
      <w:r w:rsidRPr="00B06341">
        <w:rPr>
          <w:rFonts w:ascii="Times New Roman" w:hAnsi="Times New Roman" w:cs="Times New Roman"/>
        </w:rPr>
        <w:t xml:space="preserve"> 19</w:t>
      </w:r>
      <w:r w:rsidRPr="00B06341">
        <w:rPr>
          <w:rStyle w:val="StyleUnderline"/>
          <w:rFonts w:ascii="Times New Roman" w:hAnsi="Times New Roman" w:cs="Times New Roman"/>
        </w:rPr>
        <w:t>70s</w:t>
      </w:r>
      <w:r w:rsidRPr="00B06341">
        <w:rPr>
          <w:rFonts w:ascii="Times New Roman" w:hAnsi="Times New Roman" w:cs="Times New Roman"/>
        </w:rPr>
        <w:t xml:space="preserve">, </w:t>
      </w:r>
      <w:r w:rsidRPr="00B06341">
        <w:rPr>
          <w:rStyle w:val="StyleUnderline"/>
          <w:rFonts w:ascii="Times New Roman" w:hAnsi="Times New Roman" w:cs="Times New Roman"/>
        </w:rPr>
        <w:t>during Vietnam and Watergate, Americans lost faith in their institutions. During the Trump era, Americans also lost faith in one another</w:t>
      </w:r>
      <w:r w:rsidRPr="00B06341">
        <w:rPr>
          <w:rFonts w:ascii="Times New Roman" w:hAnsi="Times New Roman" w:cs="Times New Roman"/>
        </w:rPr>
        <w:t xml:space="preserve">. </w:t>
      </w:r>
      <w:r w:rsidRPr="00B06341">
        <w:rPr>
          <w:rStyle w:val="StyleUnderline"/>
          <w:rFonts w:ascii="Times New Roman" w:hAnsi="Times New Roman" w:cs="Times New Roman"/>
        </w:rPr>
        <w:t>Those who supported Trump were converted to the gospel of American Carnage</w:t>
      </w:r>
      <w:r w:rsidRPr="00B06341">
        <w:rPr>
          <w:rFonts w:ascii="Times New Roman" w:hAnsi="Times New Roman" w:cs="Times New Roman"/>
        </w:rPr>
        <w:t xml:space="preserve">, the idea that elite Americans seek to destroy other Americans, that we are on the precipice of disaster. </w:t>
      </w:r>
      <w:r w:rsidRPr="00B06341">
        <w:rPr>
          <w:rStyle w:val="StyleUnderline"/>
          <w:rFonts w:ascii="Times New Roman" w:hAnsi="Times New Roman" w:cs="Times New Roman"/>
        </w:rPr>
        <w:t>Those who opposed Trump were appalled that their countrymen could support him, disgusted by his rampant immorality, alarmed that their democracy was suddenly in peril.</w:t>
      </w:r>
    </w:p>
    <w:p w14:paraId="2DBB36C2"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Bidenomics unpopular now – polls prove</w:t>
      </w:r>
    </w:p>
    <w:p w14:paraId="02306DC6"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Sutton, Politico Financial Services Reporter, 7/5/2023</w:t>
      </w:r>
    </w:p>
    <w:p w14:paraId="16EFE860"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[Sam, July 5</w:t>
      </w:r>
      <w:r w:rsidRPr="00B06341">
        <w:rPr>
          <w:rFonts w:ascii="Times New Roman" w:hAnsi="Times New Roman" w:cs="Times New Roman"/>
          <w:vertAlign w:val="superscript"/>
        </w:rPr>
        <w:t>th</w:t>
      </w:r>
      <w:r w:rsidRPr="00B06341">
        <w:rPr>
          <w:rFonts w:ascii="Times New Roman" w:hAnsi="Times New Roman" w:cs="Times New Roman"/>
        </w:rPr>
        <w:t xml:space="preserve"> 2023, Politico, “Voters don’t love Bidenomics. Markets are coming around.”, </w:t>
      </w:r>
      <w:hyperlink r:id="rId265" w:history="1">
        <w:r w:rsidRPr="00B06341">
          <w:rPr>
            <w:rStyle w:val="Hyperlink"/>
            <w:rFonts w:ascii="Times New Roman" w:hAnsi="Times New Roman" w:cs="Times New Roman"/>
          </w:rPr>
          <w:t>https://www.politico.com/news/2023/07/05/wall-street-biden-economy-00104480</w:t>
        </w:r>
      </w:hyperlink>
      <w:r w:rsidRPr="00B06341">
        <w:rPr>
          <w:rFonts w:ascii="Times New Roman" w:hAnsi="Times New Roman" w:cs="Times New Roman"/>
        </w:rPr>
        <w:t>, Accessed 7/8/2023, S.P.]</w:t>
      </w:r>
    </w:p>
    <w:p w14:paraId="0CB25B22"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Still, despite low unemployment, wage growth and a relatively robust stock market</w:t>
      </w:r>
      <w:r w:rsidRPr="00B06341">
        <w:rPr>
          <w:rStyle w:val="StyleUnderline"/>
          <w:rFonts w:ascii="Times New Roman" w:hAnsi="Times New Roman" w:cs="Times New Roman"/>
        </w:rPr>
        <w:t>, Americans have given the president dismal marks on economic policy</w:t>
      </w:r>
      <w:r w:rsidRPr="00B06341">
        <w:rPr>
          <w:rFonts w:ascii="Times New Roman" w:hAnsi="Times New Roman" w:cs="Times New Roman"/>
        </w:rPr>
        <w:t>. An Associated Press-</w:t>
      </w:r>
      <w:r w:rsidRPr="00B06341">
        <w:rPr>
          <w:rStyle w:val="StyleUnderline"/>
          <w:rFonts w:ascii="Times New Roman" w:hAnsi="Times New Roman" w:cs="Times New Roman"/>
        </w:rPr>
        <w:t>NORC Center for Public Affairs Research poll released last week found that barely a third of respondents approve of Biden’s leadership on economic matters.</w:t>
      </w:r>
    </w:p>
    <w:p w14:paraId="315EF0EF"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That reflects lingering frustration with elevated consumer prices that have eaten away at paychecks for more than a year, particularly in the service sector, which hasn’t been as sensitive to Fed rate hikes that are intended to bring down prices</w:t>
      </w:r>
      <w:r w:rsidRPr="00B06341">
        <w:rPr>
          <w:rFonts w:ascii="Times New Roman" w:hAnsi="Times New Roman" w:cs="Times New Roman"/>
        </w:rPr>
        <w:t xml:space="preserve">. </w:t>
      </w:r>
      <w:r w:rsidRPr="00B06341">
        <w:rPr>
          <w:rStyle w:val="StyleUnderline"/>
          <w:rFonts w:ascii="Times New Roman" w:hAnsi="Times New Roman" w:cs="Times New Roman"/>
        </w:rPr>
        <w:t>The personal consumption index, the central bank’s preferred inflation gauge, on Friday showed that prices climbed in May by 3.8 percent</w:t>
      </w:r>
      <w:r w:rsidRPr="00B06341">
        <w:rPr>
          <w:rFonts w:ascii="Times New Roman" w:hAnsi="Times New Roman" w:cs="Times New Roman"/>
        </w:rPr>
        <w:t xml:space="preserve"> — the slowest annual rate since April 2021 but </w:t>
      </w:r>
      <w:r w:rsidRPr="00B06341">
        <w:rPr>
          <w:rStyle w:val="StyleUnderline"/>
          <w:rFonts w:ascii="Times New Roman" w:hAnsi="Times New Roman" w:cs="Times New Roman"/>
        </w:rPr>
        <w:t>still well above the Fed’s 2 percent target.</w:t>
      </w:r>
    </w:p>
    <w:p w14:paraId="224DC28A" w14:textId="77777777" w:rsidR="00037EB5" w:rsidRPr="00B06341" w:rsidRDefault="00037EB5" w:rsidP="00037EB5">
      <w:pPr>
        <w:rPr>
          <w:rFonts w:ascii="Times New Roman" w:hAnsi="Times New Roman" w:cs="Times New Roman"/>
        </w:rPr>
      </w:pPr>
    </w:p>
    <w:p w14:paraId="1C2CE713"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Biden economic leadership unpopular</w:t>
      </w:r>
    </w:p>
    <w:p w14:paraId="01A98D90"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Boak, Associated Press White House and Economics Writer, et al., 6/28/23</w:t>
      </w:r>
    </w:p>
    <w:p w14:paraId="60A86FA1"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[Josh Boak, Emily Swanson, Associated Press Polling Editor, Chris Megerian, Associated Press White House Reporter, 6/28/23, AP, “President touts ‘Bidenomics’ though new poll shows just 34% approve his handling of the economy,” </w:t>
      </w:r>
      <w:hyperlink r:id="rId266" w:history="1">
        <w:r w:rsidRPr="00B06341">
          <w:rPr>
            <w:rStyle w:val="Hyperlink"/>
            <w:rFonts w:ascii="Times New Roman" w:hAnsi="Times New Roman" w:cs="Times New Roman"/>
          </w:rPr>
          <w:t>https://apnews.com/article/biden-poll-economy-survey-jobs-inflation-b3c77cb208f96f9b039cf48cbc4fb67b</w:t>
        </w:r>
      </w:hyperlink>
      <w:r w:rsidRPr="00B06341">
        <w:rPr>
          <w:rFonts w:ascii="Times New Roman" w:hAnsi="Times New Roman" w:cs="Times New Roman"/>
        </w:rPr>
        <w:t>, 7/8/2023, EJ]</w:t>
      </w:r>
    </w:p>
    <w:p w14:paraId="38CF54AC"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CHICAGO (AP) — </w:t>
      </w:r>
      <w:r w:rsidRPr="00B06341">
        <w:rPr>
          <w:rStyle w:val="StyleUnderline"/>
          <w:rFonts w:ascii="Times New Roman" w:hAnsi="Times New Roman" w:cs="Times New Roman"/>
        </w:rPr>
        <w:t>President Joe Biden made his pitch Wednesday to a skeptical public that the U.S. economy is thriving under what he now touts as “Bidenomics” -- even as a new poll showed that could be a hard sell as the foundation for his 2024 reelection campaign.</w:t>
      </w:r>
    </w:p>
    <w:p w14:paraId="04F01FFB"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In a major economic speech in Chicago, </w:t>
      </w:r>
      <w:r w:rsidRPr="00B06341">
        <w:rPr>
          <w:rStyle w:val="StyleUnderline"/>
          <w:rFonts w:ascii="Times New Roman" w:hAnsi="Times New Roman" w:cs="Times New Roman"/>
        </w:rPr>
        <w:t xml:space="preserve">Biden said his administration’s efforts were sparking recovery after Republican policies had crushed America’s middle class. But the poll said only </w:t>
      </w:r>
      <w:r w:rsidRPr="00B06341">
        <w:rPr>
          <w:rStyle w:val="Emphasis"/>
          <w:rFonts w:ascii="Times New Roman" w:hAnsi="Times New Roman" w:cs="Times New Roman"/>
        </w:rPr>
        <w:t xml:space="preserve">one in three </w:t>
      </w:r>
      <w:r w:rsidRPr="00B06341">
        <w:rPr>
          <w:rStyle w:val="StyleUnderline"/>
          <w:rFonts w:ascii="Times New Roman" w:hAnsi="Times New Roman" w:cs="Times New Roman"/>
        </w:rPr>
        <w:t>U.S. adults approve of his economic leadership.</w:t>
      </w:r>
    </w:p>
    <w:p w14:paraId="625DAC20" w14:textId="77777777" w:rsidR="0000658D" w:rsidRPr="00B06341" w:rsidRDefault="00037EB5" w:rsidP="00037EB5">
      <w:pPr>
        <w:rPr>
          <w:rFonts w:ascii="Times New Roman" w:hAnsi="Times New Roman" w:cs="Times New Roman"/>
        </w:rPr>
      </w:pPr>
      <w:r w:rsidRPr="00B06341">
        <w:rPr>
          <w:rStyle w:val="StyleUnderline"/>
          <w:rFonts w:ascii="Times New Roman" w:hAnsi="Times New Roman" w:cs="Times New Roman"/>
        </w:rPr>
        <w:t>That 34% figure is even lower than his overall approval rating of 41%,</w:t>
      </w:r>
      <w:r w:rsidRPr="00B06341">
        <w:rPr>
          <w:rFonts w:ascii="Times New Roman" w:hAnsi="Times New Roman" w:cs="Times New Roman"/>
        </w:rPr>
        <w:t xml:space="preserve"> according to the survey from The Associated Press-NORC Center for Public Affairs Research.</w:t>
      </w:r>
    </w:p>
    <w:p w14:paraId="4A2187B8" w14:textId="77777777" w:rsidR="0000658D" w:rsidRPr="00B06341" w:rsidRDefault="0000658D" w:rsidP="00037EB5">
      <w:pPr>
        <w:rPr>
          <w:rFonts w:ascii="Times New Roman" w:hAnsi="Times New Roman" w:cs="Times New Roman"/>
        </w:rPr>
      </w:pPr>
    </w:p>
    <w:p w14:paraId="426E900F" w14:textId="3EA12908" w:rsidR="00037EB5" w:rsidRPr="00B06341" w:rsidRDefault="00037EB5" w:rsidP="00037EB5">
      <w:pPr>
        <w:pStyle w:val="Heading3"/>
        <w:rPr>
          <w:rFonts w:ascii="Times New Roman" w:hAnsi="Times New Roman" w:cs="Times New Roman"/>
        </w:rPr>
      </w:pPr>
      <w:bookmarkStart w:id="132" w:name="_Toc140420907"/>
      <w:r w:rsidRPr="00B06341">
        <w:rPr>
          <w:rFonts w:ascii="Times New Roman" w:hAnsi="Times New Roman" w:cs="Times New Roman"/>
        </w:rPr>
        <w:t>AT – Voters Like Bidenomics</w:t>
      </w:r>
      <w:bookmarkEnd w:id="132"/>
    </w:p>
    <w:p w14:paraId="26996146" w14:textId="77777777" w:rsidR="00037EB5" w:rsidRPr="00B06341" w:rsidRDefault="00037EB5" w:rsidP="00037EB5">
      <w:pPr>
        <w:rPr>
          <w:rFonts w:ascii="Times New Roman" w:hAnsi="Times New Roman" w:cs="Times New Roman"/>
        </w:rPr>
      </w:pPr>
    </w:p>
    <w:p w14:paraId="65357B64"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No one is buying Bidenomics</w:t>
      </w:r>
    </w:p>
    <w:p w14:paraId="4FCB97AC"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Bade, Politico Senior Washington Correspondent, et al, 7-5-23</w:t>
      </w:r>
    </w:p>
    <w:p w14:paraId="50869459"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[Rachel, Eugene Daniels, Politico Washington Correspondent, Ryan Lizza, Playbook Author, 07-05-2022, "Playbook: The looming battle over ‘Bidenomics’," POLITICO, </w:t>
      </w:r>
      <w:hyperlink r:id="rId267" w:history="1">
        <w:r w:rsidRPr="00B06341">
          <w:rPr>
            <w:rStyle w:val="Hyperlink"/>
            <w:rFonts w:ascii="Times New Roman" w:hAnsi="Times New Roman" w:cs="Times New Roman"/>
          </w:rPr>
          <w:t>https://www.politico.com/newsletters/playbook/2023/07/05/the-looming-battle-over-bidenomics-00104685?nname=playbook&amp;nid=0000014f-1646-d88f-a1cf-5f46b7bd0000&amp;nrid=00000156-866e-dfaf-affe-bf7f6dff0000&amp;nlid=630318</w:t>
        </w:r>
      </w:hyperlink>
      <w:r w:rsidRPr="00B06341">
        <w:rPr>
          <w:rFonts w:ascii="Times New Roman" w:hAnsi="Times New Roman" w:cs="Times New Roman"/>
        </w:rPr>
        <w:t>]</w:t>
      </w:r>
    </w:p>
    <w:p w14:paraId="55F605A1" w14:textId="77777777" w:rsidR="00037EB5" w:rsidRPr="00B06341" w:rsidRDefault="00037EB5" w:rsidP="00037EB5">
      <w:pPr>
        <w:rPr>
          <w:rFonts w:ascii="Times New Roman" w:hAnsi="Times New Roman" w:cs="Times New Roman"/>
          <w:b/>
          <w:iCs/>
          <w:u w:val="single"/>
        </w:rPr>
      </w:pPr>
      <w:r w:rsidRPr="00B06341">
        <w:rPr>
          <w:rFonts w:ascii="Times New Roman" w:hAnsi="Times New Roman" w:cs="Times New Roman"/>
        </w:rPr>
        <w:t xml:space="preserve">BUT, BUT, BUT — </w:t>
      </w:r>
      <w:r w:rsidRPr="00B06341">
        <w:rPr>
          <w:rStyle w:val="StyleUnderline"/>
          <w:rFonts w:ascii="Times New Roman" w:hAnsi="Times New Roman" w:cs="Times New Roman"/>
        </w:rPr>
        <w:t>Biden’s sales pitch continues on</w:t>
      </w:r>
      <w:r w:rsidRPr="00B06341">
        <w:rPr>
          <w:rFonts w:ascii="Times New Roman" w:hAnsi="Times New Roman" w:cs="Times New Roman"/>
        </w:rPr>
        <w:t xml:space="preserve"> Friday, when POTUS will </w:t>
      </w:r>
      <w:r w:rsidRPr="00B06341">
        <w:rPr>
          <w:rStyle w:val="StyleUnderline"/>
          <w:rFonts w:ascii="Times New Roman" w:hAnsi="Times New Roman" w:cs="Times New Roman"/>
        </w:rPr>
        <w:t>pivot to a focus on his work lowering prescription drug prices for seniors and cracking down on junk fees</w:t>
      </w:r>
      <w:r w:rsidRPr="00B06341">
        <w:rPr>
          <w:rFonts w:ascii="Times New Roman" w:hAnsi="Times New Roman" w:cs="Times New Roman"/>
        </w:rPr>
        <w:t xml:space="preserve">. The real question is: </w:t>
      </w:r>
      <w:r w:rsidRPr="00B06341">
        <w:rPr>
          <w:rStyle w:val="Emphasis"/>
          <w:rFonts w:ascii="Times New Roman" w:hAnsi="Times New Roman" w:cs="Times New Roman"/>
        </w:rPr>
        <w:t>Are voters even buying what he’s selling?</w:t>
      </w:r>
    </w:p>
    <w:p w14:paraId="5A42CF86"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So far, </w:t>
      </w:r>
      <w:r w:rsidRPr="00B06341">
        <w:rPr>
          <w:rStyle w:val="Emphasis"/>
          <w:rFonts w:ascii="Times New Roman" w:hAnsi="Times New Roman" w:cs="Times New Roman"/>
        </w:rPr>
        <w:t>not so much</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Despite low unemployment, a rebounding stock market and wage growth, voters still limping from inflation aren’t exactly happy with Biden’s economic policies: </w:t>
      </w:r>
      <w:r w:rsidRPr="00B06341">
        <w:rPr>
          <w:rFonts w:ascii="Times New Roman" w:hAnsi="Times New Roman" w:cs="Times New Roman"/>
        </w:rPr>
        <w:t xml:space="preserve">Only a </w:t>
      </w:r>
      <w:r w:rsidRPr="00B06341">
        <w:rPr>
          <w:rStyle w:val="StyleUnderline"/>
          <w:rFonts w:ascii="Times New Roman" w:hAnsi="Times New Roman" w:cs="Times New Roman"/>
        </w:rPr>
        <w:t>third of those surveyed</w:t>
      </w:r>
      <w:r w:rsidRPr="00B06341">
        <w:rPr>
          <w:rFonts w:ascii="Times New Roman" w:hAnsi="Times New Roman" w:cs="Times New Roman"/>
        </w:rPr>
        <w:t xml:space="preserve"> in a recent AP-NORC Center poll </w:t>
      </w:r>
      <w:r w:rsidRPr="00B06341">
        <w:rPr>
          <w:rStyle w:val="StyleUnderline"/>
          <w:rFonts w:ascii="Times New Roman" w:hAnsi="Times New Roman" w:cs="Times New Roman"/>
        </w:rPr>
        <w:t>approved of his leadership on the economy.</w:t>
      </w:r>
    </w:p>
    <w:p w14:paraId="50201FF2"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That’s precisely why, </w:t>
      </w:r>
      <w:r w:rsidRPr="00B06341">
        <w:rPr>
          <w:rStyle w:val="StyleUnderline"/>
          <w:rFonts w:ascii="Times New Roman" w:hAnsi="Times New Roman" w:cs="Times New Roman"/>
        </w:rPr>
        <w:t>in recent weeks, Republicans — from 2024 hopefuls to congressional leaders</w:t>
      </w:r>
      <w:r w:rsidRPr="00B06341">
        <w:rPr>
          <w:rFonts w:ascii="Times New Roman" w:hAnsi="Times New Roman" w:cs="Times New Roman"/>
        </w:rPr>
        <w:t xml:space="preserve"> — have been positively </w:t>
      </w:r>
      <w:r w:rsidRPr="00B06341">
        <w:rPr>
          <w:rStyle w:val="StyleUnderline"/>
          <w:rFonts w:ascii="Times New Roman" w:hAnsi="Times New Roman" w:cs="Times New Roman"/>
        </w:rPr>
        <w:t>giddy over the White House’s embrace of the one-word catchall phrase “Bidenomics.”</w:t>
      </w:r>
    </w:p>
    <w:p w14:paraId="7B765FB3" w14:textId="77777777" w:rsidR="00037EB5" w:rsidRPr="00B06341" w:rsidRDefault="00037EB5" w:rsidP="00037EB5">
      <w:pPr>
        <w:rPr>
          <w:rFonts w:ascii="Times New Roman" w:hAnsi="Times New Roman" w:cs="Times New Roman"/>
          <w:b/>
          <w:iCs/>
          <w:u w:val="single"/>
        </w:rPr>
      </w:pPr>
      <w:r w:rsidRPr="00B06341">
        <w:rPr>
          <w:rStyle w:val="Emphasis"/>
          <w:rFonts w:ascii="Times New Roman" w:hAnsi="Times New Roman" w:cs="Times New Roman"/>
        </w:rPr>
        <w:t>Their goal? To ensure “Bidenomics” is defined by all the negative feelings voters have about the economy</w:t>
      </w:r>
      <w:r w:rsidRPr="00B06341">
        <w:rPr>
          <w:rFonts w:ascii="Times New Roman" w:hAnsi="Times New Roman" w:cs="Times New Roman"/>
        </w:rPr>
        <w:t xml:space="preserve">. And </w:t>
      </w:r>
      <w:r w:rsidRPr="00B06341">
        <w:rPr>
          <w:rStyle w:val="Emphasis"/>
          <w:rFonts w:ascii="Times New Roman" w:hAnsi="Times New Roman" w:cs="Times New Roman"/>
        </w:rPr>
        <w:t>the GOP is betting that the administration’s “Mission Accomplished” sentiment will only repel voters who are still struggling, making Biden seem out of touch.</w:t>
      </w:r>
    </w:p>
    <w:p w14:paraId="07425F99" w14:textId="77777777" w:rsidR="00037EB5" w:rsidRPr="00B06341" w:rsidRDefault="00037EB5" w:rsidP="00037EB5">
      <w:pPr>
        <w:rPr>
          <w:rFonts w:ascii="Times New Roman" w:hAnsi="Times New Roman" w:cs="Times New Roman"/>
          <w:u w:val="single"/>
        </w:rPr>
      </w:pPr>
      <w:r w:rsidRPr="00B06341">
        <w:rPr>
          <w:rStyle w:val="Emphasis"/>
          <w:rFonts w:ascii="Times New Roman" w:hAnsi="Times New Roman" w:cs="Times New Roman"/>
        </w:rPr>
        <w:t xml:space="preserve">“Highest inflation in 40 years. 24 straight months of pay cuts. 37.2% increase in energy prices. That’s Bidenomics in action!” </w:t>
      </w:r>
      <w:r w:rsidRPr="00B06341">
        <w:rPr>
          <w:rStyle w:val="StyleUnderline"/>
          <w:rFonts w:ascii="Times New Roman" w:hAnsi="Times New Roman" w:cs="Times New Roman"/>
        </w:rPr>
        <w:t>Sen. MARSHA BLACKBURN (R-Tenn.)</w:t>
      </w:r>
      <w:r w:rsidRPr="00B06341">
        <w:rPr>
          <w:rFonts w:ascii="Times New Roman" w:hAnsi="Times New Roman" w:cs="Times New Roman"/>
        </w:rPr>
        <w:t xml:space="preserve"> cheekily </w:t>
      </w:r>
      <w:r w:rsidRPr="00B06341">
        <w:rPr>
          <w:rStyle w:val="StyleUnderline"/>
          <w:rFonts w:ascii="Times New Roman" w:hAnsi="Times New Roman" w:cs="Times New Roman"/>
        </w:rPr>
        <w:t>tweeted last week — a perfect encapsulation of how Republicans are mocking the White House.</w:t>
      </w:r>
    </w:p>
    <w:p w14:paraId="185A36F1" w14:textId="77777777" w:rsidR="00037EB5" w:rsidRPr="00B06341" w:rsidRDefault="00037EB5" w:rsidP="00037EB5">
      <w:pPr>
        <w:rPr>
          <w:rStyle w:val="Emphasis"/>
          <w:rFonts w:ascii="Times New Roman" w:hAnsi="Times New Roman" w:cs="Times New Roman"/>
        </w:rPr>
      </w:pPr>
      <w:r w:rsidRPr="00B06341">
        <w:rPr>
          <w:rStyle w:val="Emphasis"/>
          <w:rFonts w:ascii="Times New Roman" w:hAnsi="Times New Roman" w:cs="Times New Roman"/>
        </w:rPr>
        <w:t>Let the messaging wars begin.</w:t>
      </w:r>
    </w:p>
    <w:p w14:paraId="57FA8488" w14:textId="77777777" w:rsidR="00037EB5" w:rsidRPr="00B06341" w:rsidRDefault="00037EB5" w:rsidP="00037EB5">
      <w:pPr>
        <w:rPr>
          <w:rStyle w:val="Emphasis"/>
          <w:rFonts w:ascii="Times New Roman" w:hAnsi="Times New Roman" w:cs="Times New Roman"/>
        </w:rPr>
      </w:pPr>
    </w:p>
    <w:p w14:paraId="40BB2C19"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Americans of all parties hate Bidenomics.</w:t>
      </w:r>
    </w:p>
    <w:p w14:paraId="67979AFD"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Potts, FiveThirtyEight, 7-11-23</w:t>
      </w:r>
    </w:p>
    <w:p w14:paraId="3E21C8EE"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[Monica, 7-11-2023, FiveThirtyEight, "Biden Says The Economy’s Doing Great. Lots Of His Own Voters Don’t Believe Him.," </w:t>
      </w:r>
      <w:hyperlink r:id="rId268" w:history="1">
        <w:r w:rsidRPr="00B06341">
          <w:rPr>
            <w:rStyle w:val="Hyperlink"/>
            <w:rFonts w:ascii="Times New Roman" w:hAnsi="Times New Roman" w:cs="Times New Roman"/>
          </w:rPr>
          <w:t>https://fivethirtyeight.com/features/biden-says-the-economys-doing-great-lots-of-his-own-voters-dont-believe-him/</w:t>
        </w:r>
      </w:hyperlink>
      <w:r w:rsidRPr="00B06341">
        <w:rPr>
          <w:rFonts w:ascii="Times New Roman" w:hAnsi="Times New Roman" w:cs="Times New Roman"/>
        </w:rPr>
        <w:t>, accessed 7/14/23, S.A.M]</w:t>
      </w:r>
    </w:p>
    <w:p w14:paraId="31263751" w14:textId="77777777" w:rsidR="00037EB5" w:rsidRPr="00B06341" w:rsidRDefault="00037EB5" w:rsidP="00037EB5">
      <w:pPr>
        <w:rPr>
          <w:rFonts w:ascii="Times New Roman" w:hAnsi="Times New Roman" w:cs="Times New Roman"/>
          <w:b/>
          <w:iCs/>
          <w:u w:val="single"/>
        </w:rPr>
      </w:pPr>
      <w:r w:rsidRPr="00B06341">
        <w:rPr>
          <w:rStyle w:val="Emphasis"/>
          <w:rFonts w:ascii="Times New Roman" w:hAnsi="Times New Roman" w:cs="Times New Roman"/>
        </w:rPr>
        <w:t>The economy is doing well. Americans just don’t believe it.</w:t>
      </w:r>
    </w:p>
    <w:p w14:paraId="2224E4A3"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By </w:t>
      </w:r>
      <w:r w:rsidRPr="00B06341">
        <w:rPr>
          <w:rStyle w:val="StyleUnderline"/>
          <w:rFonts w:ascii="Times New Roman" w:hAnsi="Times New Roman" w:cs="Times New Roman"/>
        </w:rPr>
        <w:t xml:space="preserve">many metrics — employment, consumer spending and wages — the economic recovery </w:t>
      </w:r>
      <w:r w:rsidRPr="00B06341">
        <w:rPr>
          <w:rFonts w:ascii="Times New Roman" w:hAnsi="Times New Roman" w:cs="Times New Roman"/>
        </w:rPr>
        <w:t xml:space="preserve">from the fallout of the COVID-19 pandemic </w:t>
      </w:r>
      <w:r w:rsidRPr="00B06341">
        <w:rPr>
          <w:rStyle w:val="StyleUnderline"/>
          <w:rFonts w:ascii="Times New Roman" w:hAnsi="Times New Roman" w:cs="Times New Roman"/>
        </w:rPr>
        <w:t>was rapid</w:t>
      </w:r>
      <w:r w:rsidRPr="00B06341">
        <w:rPr>
          <w:rFonts w:ascii="Times New Roman" w:hAnsi="Times New Roman" w:cs="Times New Roman"/>
        </w:rPr>
        <w:t xml:space="preserve">. </w:t>
      </w:r>
      <w:r w:rsidRPr="00B06341">
        <w:rPr>
          <w:rStyle w:val="StyleUnderline"/>
          <w:rFonts w:ascii="Times New Roman" w:hAnsi="Times New Roman" w:cs="Times New Roman"/>
        </w:rPr>
        <w:t>But Americans have been displeased with President Biden’s handling of the economy since he moved into the job</w:t>
      </w:r>
      <w:r w:rsidRPr="00B06341">
        <w:rPr>
          <w:rFonts w:ascii="Times New Roman" w:hAnsi="Times New Roman" w:cs="Times New Roman"/>
        </w:rPr>
        <w:t xml:space="preserve">. An Associated Press/NORC Center for Public Affairs Research </w:t>
      </w:r>
      <w:r w:rsidRPr="00B06341">
        <w:rPr>
          <w:rStyle w:val="StyleUnderline"/>
          <w:rFonts w:ascii="Times New Roman" w:hAnsi="Times New Roman" w:cs="Times New Roman"/>
        </w:rPr>
        <w:t>poll from June found that just 34 percent approved his handling of the economy, barely up from 33 percent from the same pollster in May</w:t>
      </w:r>
      <w:r w:rsidRPr="00B06341">
        <w:rPr>
          <w:rFonts w:ascii="Times New Roman" w:hAnsi="Times New Roman" w:cs="Times New Roman"/>
        </w:rPr>
        <w:t xml:space="preserve">. A </w:t>
      </w:r>
      <w:r w:rsidRPr="00B06341">
        <w:rPr>
          <w:rStyle w:val="StyleUnderline"/>
          <w:rFonts w:ascii="Times New Roman" w:hAnsi="Times New Roman" w:cs="Times New Roman"/>
        </w:rPr>
        <w:t xml:space="preserve">Gallup survey from April found that 64 percent of Americans had little or almost no confidence in Biden on economic issues. </w:t>
      </w:r>
    </w:p>
    <w:p w14:paraId="7C63FC41" w14:textId="77777777" w:rsidR="00037EB5" w:rsidRPr="00B06341" w:rsidRDefault="00037EB5" w:rsidP="00037EB5">
      <w:pPr>
        <w:rPr>
          <w:rFonts w:ascii="Times New Roman" w:hAnsi="Times New Roman" w:cs="Times New Roman"/>
          <w:u w:val="single"/>
        </w:rPr>
      </w:pPr>
      <w:r w:rsidRPr="00B06341">
        <w:rPr>
          <w:rStyle w:val="StyleUnderline"/>
          <w:rFonts w:ascii="Times New Roman" w:hAnsi="Times New Roman" w:cs="Times New Roman"/>
        </w:rPr>
        <w:t>Biden is trying to change that narrative</w:t>
      </w:r>
      <w:r w:rsidRPr="00B06341">
        <w:rPr>
          <w:rFonts w:ascii="Times New Roman" w:hAnsi="Times New Roman" w:cs="Times New Roman"/>
        </w:rPr>
        <w:t xml:space="preserve">. In a </w:t>
      </w:r>
      <w:r w:rsidRPr="00B06341">
        <w:rPr>
          <w:rStyle w:val="StyleUnderline"/>
          <w:rFonts w:ascii="Times New Roman" w:hAnsi="Times New Roman" w:cs="Times New Roman"/>
        </w:rPr>
        <w:t>speech in Chicago</w:t>
      </w:r>
      <w:r w:rsidRPr="00B06341">
        <w:rPr>
          <w:rFonts w:ascii="Times New Roman" w:hAnsi="Times New Roman" w:cs="Times New Roman"/>
        </w:rPr>
        <w:t xml:space="preserve"> last month, </w:t>
      </w:r>
      <w:r w:rsidRPr="00B06341">
        <w:rPr>
          <w:rStyle w:val="StyleUnderline"/>
          <w:rFonts w:ascii="Times New Roman" w:hAnsi="Times New Roman" w:cs="Times New Roman"/>
        </w:rPr>
        <w:t>Biden introduced</w:t>
      </w:r>
      <w:r w:rsidRPr="00B06341">
        <w:rPr>
          <w:rFonts w:ascii="Times New Roman" w:hAnsi="Times New Roman" w:cs="Times New Roman"/>
        </w:rPr>
        <w:t xml:space="preserve"> his economic messaging, one that focuses on the middle class, infrastructure investments and job creation. “</w:t>
      </w:r>
      <w:r w:rsidRPr="00B06341">
        <w:rPr>
          <w:rStyle w:val="StyleUnderline"/>
          <w:rFonts w:ascii="Times New Roman" w:hAnsi="Times New Roman" w:cs="Times New Roman"/>
        </w:rPr>
        <w:t>Bidenomics</w:t>
      </w:r>
      <w:r w:rsidRPr="00B06341">
        <w:rPr>
          <w:rFonts w:ascii="Times New Roman" w:hAnsi="Times New Roman" w:cs="Times New Roman"/>
        </w:rPr>
        <w:t xml:space="preserve"> is about the future,” he said. “Bidenomics is just </w:t>
      </w:r>
      <w:r w:rsidRPr="00B06341">
        <w:rPr>
          <w:rStyle w:val="StyleUnderline"/>
          <w:rFonts w:ascii="Times New Roman" w:hAnsi="Times New Roman" w:cs="Times New Roman"/>
        </w:rPr>
        <w:t xml:space="preserve">another way of saying ‘restore the American Dream because it worked before.’” </w:t>
      </w:r>
    </w:p>
    <w:p w14:paraId="22D14EEA" w14:textId="77777777" w:rsidR="00037EB5" w:rsidRPr="00B06341" w:rsidRDefault="00037EB5" w:rsidP="00037EB5">
      <w:pPr>
        <w:rPr>
          <w:rFonts w:ascii="Times New Roman" w:hAnsi="Times New Roman" w:cs="Times New Roman"/>
          <w:b/>
          <w:iCs/>
          <w:u w:val="single"/>
        </w:rPr>
      </w:pPr>
      <w:r w:rsidRPr="00B06341">
        <w:rPr>
          <w:rStyle w:val="Emphasis"/>
          <w:rFonts w:ascii="Times New Roman" w:hAnsi="Times New Roman" w:cs="Times New Roman"/>
        </w:rPr>
        <w:t xml:space="preserve">But that message may be hard to sell, because arguably those economic shifts haven’t led to dramatic improvements in most Americans’ day-to-day lives. </w:t>
      </w:r>
    </w:p>
    <w:p w14:paraId="52CD1FE1" w14:textId="77777777" w:rsidR="00037EB5" w:rsidRPr="00B06341" w:rsidRDefault="00037EB5" w:rsidP="00037EB5">
      <w:pPr>
        <w:rPr>
          <w:rFonts w:ascii="Times New Roman" w:hAnsi="Times New Roman" w:cs="Times New Roman"/>
          <w:u w:val="single"/>
        </w:rPr>
      </w:pPr>
      <w:r w:rsidRPr="00B06341">
        <w:rPr>
          <w:rStyle w:val="StyleUnderline"/>
          <w:rFonts w:ascii="Times New Roman" w:hAnsi="Times New Roman" w:cs="Times New Roman"/>
        </w:rPr>
        <w:t>While the U.S. bounced back quickly from the COVID-19 pandemic and shutdowns,</w:t>
      </w:r>
      <w:r w:rsidRPr="00B06341">
        <w:rPr>
          <w:rFonts w:ascii="Times New Roman" w:hAnsi="Times New Roman" w:cs="Times New Roman"/>
        </w:rPr>
        <w:t xml:space="preserve"> that </w:t>
      </w:r>
      <w:r w:rsidRPr="00B06341">
        <w:rPr>
          <w:rStyle w:val="StyleUnderline"/>
          <w:rFonts w:ascii="Times New Roman" w:hAnsi="Times New Roman" w:cs="Times New Roman"/>
        </w:rPr>
        <w:t>recovery was also marked by record-high inflation and nearly a year of historic interest rate hikes from the Federal Reserve.</w:t>
      </w:r>
      <w:r w:rsidRPr="00B06341">
        <w:rPr>
          <w:rFonts w:ascii="Times New Roman" w:hAnsi="Times New Roman" w:cs="Times New Roman"/>
        </w:rPr>
        <w:t xml:space="preserve"> That’s left </w:t>
      </w:r>
      <w:r w:rsidRPr="00B06341">
        <w:rPr>
          <w:rStyle w:val="Emphasis"/>
          <w:rFonts w:ascii="Times New Roman" w:hAnsi="Times New Roman" w:cs="Times New Roman"/>
        </w:rPr>
        <w:t>economists forecasting a recession like a dark cloud on the horizon</w:t>
      </w:r>
      <w:r w:rsidRPr="00B06341">
        <w:rPr>
          <w:rFonts w:ascii="Times New Roman" w:hAnsi="Times New Roman" w:cs="Times New Roman"/>
        </w:rPr>
        <w:t xml:space="preserve">. Some </w:t>
      </w:r>
      <w:r w:rsidRPr="00B06341">
        <w:rPr>
          <w:rStyle w:val="StyleUnderline"/>
          <w:rFonts w:ascii="Times New Roman" w:hAnsi="Times New Roman" w:cs="Times New Roman"/>
        </w:rPr>
        <w:t>significant wage gains were made, especially for low-income workers, but those were on top of pre-COVID wages that were long considered by many economists and workers to be too low</w:t>
      </w:r>
      <w:r w:rsidRPr="00B06341">
        <w:rPr>
          <w:rFonts w:ascii="Times New Roman" w:hAnsi="Times New Roman" w:cs="Times New Roman"/>
        </w:rPr>
        <w:t xml:space="preserve">. And </w:t>
      </w:r>
      <w:r w:rsidRPr="00B06341">
        <w:rPr>
          <w:rStyle w:val="StyleUnderline"/>
          <w:rFonts w:ascii="Times New Roman" w:hAnsi="Times New Roman" w:cs="Times New Roman"/>
        </w:rPr>
        <w:t>wage improvements were smaller for the middle class, which made them easier to ignore in the face of rising inflation.</w:t>
      </w:r>
      <w:r w:rsidRPr="00B06341">
        <w:rPr>
          <w:rFonts w:ascii="Times New Roman" w:hAnsi="Times New Roman" w:cs="Times New Roman"/>
        </w:rPr>
        <w:t xml:space="preserve"> Add </w:t>
      </w:r>
      <w:r w:rsidRPr="00B06341">
        <w:rPr>
          <w:rStyle w:val="StyleUnderline"/>
          <w:rFonts w:ascii="Times New Roman" w:hAnsi="Times New Roman" w:cs="Times New Roman"/>
        </w:rPr>
        <w:t xml:space="preserve">all of this together and it’s not hard to understand why even some Democrats are feeling kind of blah about the economy, and why they might not be too excited about Biden’s promises for the future. </w:t>
      </w:r>
    </w:p>
    <w:p w14:paraId="224CCF69" w14:textId="281EA3D8" w:rsidR="00037EB5" w:rsidRPr="00B06341" w:rsidRDefault="00037EB5" w:rsidP="00037EB5">
      <w:pPr>
        <w:rPr>
          <w:rStyle w:val="Emphasis"/>
          <w:rFonts w:ascii="Times New Roman" w:hAnsi="Times New Roman" w:cs="Times New Roman"/>
        </w:rPr>
      </w:pPr>
      <w:r w:rsidRPr="00B06341">
        <w:rPr>
          <w:rFonts w:ascii="Times New Roman" w:hAnsi="Times New Roman" w:cs="Times New Roman"/>
        </w:rPr>
        <w:t xml:space="preserve">Let’s get one thing out of the way — yes, </w:t>
      </w:r>
      <w:r w:rsidRPr="00B06341">
        <w:rPr>
          <w:rStyle w:val="StyleUnderline"/>
          <w:rFonts w:ascii="Times New Roman" w:hAnsi="Times New Roman" w:cs="Times New Roman"/>
        </w:rPr>
        <w:t>some</w:t>
      </w:r>
      <w:r w:rsidR="002063E2" w:rsidRPr="00B06341">
        <w:rPr>
          <w:rStyle w:val="StyleUnderline"/>
          <w:rFonts w:ascii="Times New Roman" w:hAnsi="Times New Roman" w:cs="Times New Roman"/>
        </w:rPr>
        <w:t xml:space="preserve"> </w:t>
      </w:r>
      <w:r w:rsidRPr="00B06341">
        <w:rPr>
          <w:rStyle w:val="StyleUnderline"/>
          <w:rFonts w:ascii="Times New Roman" w:hAnsi="Times New Roman" w:cs="Times New Roman"/>
        </w:rPr>
        <w:t xml:space="preserve">of the displeasure with Biden’s economic performance is influenced by partisanship. </w:t>
      </w:r>
      <w:r w:rsidRPr="00B06341">
        <w:rPr>
          <w:rFonts w:ascii="Times New Roman" w:hAnsi="Times New Roman" w:cs="Times New Roman"/>
        </w:rPr>
        <w:t xml:space="preserve">Republicans are the most likely to disapprove of his handling of the economy, and they really disapprove. In the AP poll, only 10 percent ranked him positively on that score. But the surveys are picking up more than just partisan differences. </w:t>
      </w:r>
      <w:r w:rsidRPr="00B06341">
        <w:rPr>
          <w:rStyle w:val="StyleUnderline"/>
          <w:rFonts w:ascii="Times New Roman" w:hAnsi="Times New Roman" w:cs="Times New Roman"/>
        </w:rPr>
        <w:t>Only 60 percent of Democrats and Democratic-leaners1 approved of his handling of the economy,</w:t>
      </w:r>
      <w:r w:rsidRPr="00B06341">
        <w:rPr>
          <w:rFonts w:ascii="Times New Roman" w:hAnsi="Times New Roman" w:cs="Times New Roman"/>
        </w:rPr>
        <w:t xml:space="preserve"> and in many cases </w:t>
      </w:r>
      <w:r w:rsidRPr="00B06341">
        <w:rPr>
          <w:rStyle w:val="StyleUnderline"/>
          <w:rFonts w:ascii="Times New Roman" w:hAnsi="Times New Roman" w:cs="Times New Roman"/>
        </w:rPr>
        <w:t>that approval is lukewarm</w:t>
      </w:r>
      <w:r w:rsidRPr="00B06341">
        <w:rPr>
          <w:rFonts w:ascii="Times New Roman" w:hAnsi="Times New Roman" w:cs="Times New Roman"/>
        </w:rPr>
        <w:t xml:space="preserve">. In a Navigator Research poll of registered voters, just </w:t>
      </w:r>
      <w:r w:rsidRPr="00B06341">
        <w:rPr>
          <w:rStyle w:val="StyleUnderline"/>
          <w:rFonts w:ascii="Times New Roman" w:hAnsi="Times New Roman" w:cs="Times New Roman"/>
        </w:rPr>
        <w:t>over a quarter of Democrats strongly approved of Biden’s handling of the economic issues</w:t>
      </w:r>
      <w:r w:rsidRPr="00B06341">
        <w:rPr>
          <w:rFonts w:ascii="Times New Roman" w:hAnsi="Times New Roman" w:cs="Times New Roman"/>
        </w:rPr>
        <w:t xml:space="preserve">, while </w:t>
      </w:r>
      <w:r w:rsidRPr="00B06341">
        <w:rPr>
          <w:rStyle w:val="StyleUnderline"/>
          <w:rFonts w:ascii="Times New Roman" w:hAnsi="Times New Roman" w:cs="Times New Roman"/>
        </w:rPr>
        <w:t>46 percent somewhat approved</w:t>
      </w:r>
      <w:r w:rsidRPr="00B06341">
        <w:rPr>
          <w:rFonts w:ascii="Times New Roman" w:hAnsi="Times New Roman" w:cs="Times New Roman"/>
        </w:rPr>
        <w:t xml:space="preserve">. In a Morning Consult poll from April, </w:t>
      </w:r>
      <w:r w:rsidRPr="00B06341">
        <w:rPr>
          <w:rStyle w:val="Emphasis"/>
          <w:rFonts w:ascii="Times New Roman" w:hAnsi="Times New Roman" w:cs="Times New Roman"/>
        </w:rPr>
        <w:t xml:space="preserve">Democrats graded Biden a B on the economy. </w:t>
      </w:r>
    </w:p>
    <w:p w14:paraId="77BDAC5C" w14:textId="77777777" w:rsidR="00037EB5" w:rsidRPr="00B06341" w:rsidRDefault="00037EB5" w:rsidP="00037EB5">
      <w:pPr>
        <w:rPr>
          <w:rStyle w:val="Emphasis"/>
          <w:rFonts w:ascii="Times New Roman" w:hAnsi="Times New Roman" w:cs="Times New Roman"/>
        </w:rPr>
      </w:pPr>
    </w:p>
    <w:p w14:paraId="428A2E9F" w14:textId="77777777" w:rsidR="00037EB5" w:rsidRPr="00B06341" w:rsidRDefault="00037EB5" w:rsidP="00037EB5">
      <w:pPr>
        <w:rPr>
          <w:rStyle w:val="Emphasis"/>
          <w:rFonts w:ascii="Times New Roman" w:hAnsi="Times New Roman" w:cs="Times New Roman"/>
        </w:rPr>
      </w:pPr>
      <w:r w:rsidRPr="00B06341">
        <w:rPr>
          <w:rFonts w:ascii="Times New Roman" w:hAnsi="Times New Roman" w:cs="Times New Roman"/>
        </w:rPr>
        <w:t xml:space="preserve">That </w:t>
      </w:r>
      <w:r w:rsidRPr="00B06341">
        <w:rPr>
          <w:rStyle w:val="StyleUnderline"/>
          <w:rFonts w:ascii="Times New Roman" w:hAnsi="Times New Roman" w:cs="Times New Roman"/>
        </w:rPr>
        <w:t>pervasive middling feeling among many Democrats is a problem for a president who’s trying to convince the country that his economic policies can improve their lives</w:t>
      </w:r>
      <w:r w:rsidRPr="00B06341">
        <w:rPr>
          <w:rFonts w:ascii="Times New Roman" w:hAnsi="Times New Roman" w:cs="Times New Roman"/>
        </w:rPr>
        <w:t xml:space="preserve">. </w:t>
      </w:r>
      <w:r w:rsidRPr="00B06341">
        <w:rPr>
          <w:rStyle w:val="StyleUnderline"/>
          <w:rFonts w:ascii="Times New Roman" w:hAnsi="Times New Roman" w:cs="Times New Roman"/>
        </w:rPr>
        <w:t>Biden has begun his campaign touting his focus on growing the middle class and creating jobs.</w:t>
      </w:r>
      <w:r w:rsidRPr="00B06341">
        <w:rPr>
          <w:rFonts w:ascii="Times New Roman" w:hAnsi="Times New Roman" w:cs="Times New Roman"/>
        </w:rPr>
        <w:t xml:space="preserve"> But the </w:t>
      </w:r>
      <w:r w:rsidRPr="00B06341">
        <w:rPr>
          <w:rStyle w:val="Emphasis"/>
          <w:rFonts w:ascii="Times New Roman" w:hAnsi="Times New Roman" w:cs="Times New Roman"/>
        </w:rPr>
        <w:t>reality is more complicated than that</w:t>
      </w:r>
      <w:r w:rsidRPr="00B06341">
        <w:rPr>
          <w:rFonts w:ascii="Times New Roman" w:hAnsi="Times New Roman" w:cs="Times New Roman"/>
        </w:rPr>
        <w:t xml:space="preserve">. While it’s </w:t>
      </w:r>
      <w:r w:rsidRPr="00B06341">
        <w:rPr>
          <w:rStyle w:val="StyleUnderline"/>
          <w:rFonts w:ascii="Times New Roman" w:hAnsi="Times New Roman" w:cs="Times New Roman"/>
        </w:rPr>
        <w:t xml:space="preserve">technically true that the economy added millions of jobs under Biden’s watch, that’s at </w:t>
      </w:r>
      <w:r w:rsidRPr="00B06341">
        <w:rPr>
          <w:rStyle w:val="Emphasis"/>
          <w:rFonts w:ascii="Times New Roman" w:hAnsi="Times New Roman" w:cs="Times New Roman"/>
        </w:rPr>
        <w:t>least partly a circumstance of when he took office</w:t>
      </w:r>
      <w:r w:rsidRPr="00B06341">
        <w:rPr>
          <w:rFonts w:ascii="Times New Roman" w:hAnsi="Times New Roman" w:cs="Times New Roman"/>
        </w:rPr>
        <w:t xml:space="preserve">. The </w:t>
      </w:r>
      <w:r w:rsidRPr="00B06341">
        <w:rPr>
          <w:rStyle w:val="StyleUnderline"/>
          <w:rFonts w:ascii="Times New Roman" w:hAnsi="Times New Roman" w:cs="Times New Roman"/>
        </w:rPr>
        <w:t xml:space="preserve">pandemic and resulting economic shutdowns created a deep and sudden recession in the spring of 2020, </w:t>
      </w:r>
      <w:r w:rsidRPr="00B06341">
        <w:rPr>
          <w:rFonts w:ascii="Times New Roman" w:hAnsi="Times New Roman" w:cs="Times New Roman"/>
        </w:rPr>
        <w:t xml:space="preserve">when </w:t>
      </w:r>
      <w:r w:rsidRPr="00B06341">
        <w:rPr>
          <w:rStyle w:val="StyleUnderline"/>
          <w:rFonts w:ascii="Times New Roman" w:hAnsi="Times New Roman" w:cs="Times New Roman"/>
        </w:rPr>
        <w:t>millions of Americans lost their jobs in the span of a few weeks</w:t>
      </w:r>
      <w:r w:rsidRPr="00B06341">
        <w:rPr>
          <w:rFonts w:ascii="Times New Roman" w:hAnsi="Times New Roman" w:cs="Times New Roman"/>
        </w:rPr>
        <w:t xml:space="preserve">, but the </w:t>
      </w:r>
      <w:r w:rsidRPr="00B06341">
        <w:rPr>
          <w:rStyle w:val="StyleUnderline"/>
          <w:rFonts w:ascii="Times New Roman" w:hAnsi="Times New Roman" w:cs="Times New Roman"/>
        </w:rPr>
        <w:t>recovery began under</w:t>
      </w:r>
      <w:r w:rsidRPr="00B06341">
        <w:rPr>
          <w:rFonts w:ascii="Times New Roman" w:hAnsi="Times New Roman" w:cs="Times New Roman"/>
        </w:rPr>
        <w:t xml:space="preserve"> former President Donald </w:t>
      </w:r>
      <w:r w:rsidRPr="00B06341">
        <w:rPr>
          <w:rStyle w:val="StyleUnderline"/>
          <w:rFonts w:ascii="Times New Roman" w:hAnsi="Times New Roman" w:cs="Times New Roman"/>
        </w:rPr>
        <w:t>Trump, and Biden came in during the upward swing</w:t>
      </w:r>
      <w:r w:rsidRPr="00B06341">
        <w:rPr>
          <w:rFonts w:ascii="Times New Roman" w:hAnsi="Times New Roman" w:cs="Times New Roman"/>
        </w:rPr>
        <w:t xml:space="preserve">. And </w:t>
      </w:r>
      <w:r w:rsidRPr="00B06341">
        <w:rPr>
          <w:rStyle w:val="Emphasis"/>
          <w:rFonts w:ascii="Times New Roman" w:hAnsi="Times New Roman" w:cs="Times New Roman"/>
        </w:rPr>
        <w:t>much of the job growth has been in industries disproportionately impacted by the pandemic, which means a lot of the jobs that are being “created” under Biden are making up for the early pandemic losses.</w:t>
      </w:r>
    </w:p>
    <w:p w14:paraId="4A2B6480" w14:textId="77777777" w:rsidR="00037EB5" w:rsidRPr="00B06341" w:rsidRDefault="00037EB5" w:rsidP="00037EB5">
      <w:pPr>
        <w:rPr>
          <w:rStyle w:val="Emphasis"/>
          <w:rFonts w:ascii="Times New Roman" w:hAnsi="Times New Roman" w:cs="Times New Roman"/>
        </w:rPr>
      </w:pPr>
    </w:p>
    <w:p w14:paraId="7DBB5B10"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Voters want concrete solutions, not Bidenomics</w:t>
      </w:r>
    </w:p>
    <w:p w14:paraId="17A1697B"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Potts, FiveThirtyEight 7-11-23</w:t>
      </w:r>
    </w:p>
    <w:p w14:paraId="2658401E"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[Monica, 7-11-2023, FiveThirtyEight, "Biden Says The Economy’s Doing Great. Lots Of His Own Voters Don’t Believe Him.," </w:t>
      </w:r>
      <w:hyperlink r:id="rId269" w:history="1">
        <w:r w:rsidRPr="00B06341">
          <w:rPr>
            <w:rStyle w:val="Hyperlink"/>
            <w:rFonts w:ascii="Times New Roman" w:hAnsi="Times New Roman" w:cs="Times New Roman"/>
          </w:rPr>
          <w:t>https://fivethirtyeight.com/features/biden-says-the-economys-doing-great-lots-of-his-own-voters-dont-believe-him/</w:t>
        </w:r>
      </w:hyperlink>
      <w:r w:rsidRPr="00B06341">
        <w:rPr>
          <w:rFonts w:ascii="Times New Roman" w:hAnsi="Times New Roman" w:cs="Times New Roman"/>
        </w:rPr>
        <w:t>, accessed 7/14/23, S.A.M]</w:t>
      </w:r>
    </w:p>
    <w:p w14:paraId="22A08DBA"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And </w:t>
      </w:r>
      <w:r w:rsidRPr="00B06341">
        <w:rPr>
          <w:rStyle w:val="StyleUnderline"/>
          <w:rFonts w:ascii="Times New Roman" w:hAnsi="Times New Roman" w:cs="Times New Roman"/>
        </w:rPr>
        <w:t xml:space="preserve">it’s not clear that the job market will continue to boom </w:t>
      </w:r>
      <w:r w:rsidRPr="00B06341">
        <w:rPr>
          <w:rFonts w:ascii="Times New Roman" w:hAnsi="Times New Roman" w:cs="Times New Roman"/>
        </w:rPr>
        <w:t xml:space="preserve">— </w:t>
      </w:r>
      <w:r w:rsidRPr="00B06341">
        <w:rPr>
          <w:rStyle w:val="StyleUnderline"/>
          <w:rFonts w:ascii="Times New Roman" w:hAnsi="Times New Roman" w:cs="Times New Roman"/>
        </w:rPr>
        <w:t>or that people are all that happy with it</w:t>
      </w:r>
      <w:r w:rsidRPr="00B06341">
        <w:rPr>
          <w:rFonts w:ascii="Times New Roman" w:hAnsi="Times New Roman" w:cs="Times New Roman"/>
        </w:rPr>
        <w:t xml:space="preserve">. In June, unemployment remained low but job growth slowed somewhat, according to the Bureau of Labor Statistics. A slim majority of workers are extremely or very satisfied with their jobs overall, according to a Pew Research Center survey from March, but only </w:t>
      </w:r>
      <w:r w:rsidRPr="00B06341">
        <w:rPr>
          <w:rStyle w:val="StyleUnderline"/>
          <w:rFonts w:ascii="Times New Roman" w:hAnsi="Times New Roman" w:cs="Times New Roman"/>
        </w:rPr>
        <w:t>34 percent say they’re satisfied with how much they’re paid</w:t>
      </w:r>
      <w:r w:rsidRPr="00B06341">
        <w:rPr>
          <w:rFonts w:ascii="Times New Roman" w:hAnsi="Times New Roman" w:cs="Times New Roman"/>
        </w:rPr>
        <w:t xml:space="preserve">. Quit rates have also declined since last spring, meaning fewer workers are confident they could find a new and better job if they left their current one. </w:t>
      </w:r>
    </w:p>
    <w:p w14:paraId="0469CF59" w14:textId="77777777" w:rsidR="00037EB5" w:rsidRPr="00B06341" w:rsidRDefault="00037EB5" w:rsidP="00037EB5">
      <w:pPr>
        <w:rPr>
          <w:rFonts w:ascii="Times New Roman" w:hAnsi="Times New Roman" w:cs="Times New Roman"/>
          <w:b/>
          <w:iCs/>
          <w:u w:val="single"/>
        </w:rPr>
      </w:pPr>
      <w:r w:rsidRPr="00B06341">
        <w:rPr>
          <w:rFonts w:ascii="Times New Roman" w:hAnsi="Times New Roman" w:cs="Times New Roman"/>
        </w:rPr>
        <w:t xml:space="preserve">Meanwhile, </w:t>
      </w:r>
      <w:r w:rsidRPr="00B06341">
        <w:rPr>
          <w:rStyle w:val="Emphasis"/>
          <w:rFonts w:ascii="Times New Roman" w:hAnsi="Times New Roman" w:cs="Times New Roman"/>
        </w:rPr>
        <w:t>inflation remains high, at just over 4 percent</w:t>
      </w:r>
      <w:r w:rsidRPr="00B06341">
        <w:rPr>
          <w:rFonts w:ascii="Times New Roman" w:hAnsi="Times New Roman" w:cs="Times New Roman"/>
        </w:rPr>
        <w:t xml:space="preserve">. That’s a marked improvement from a year ago, when inflation reached a peak of 9.1 percent, a 41-year high. </w:t>
      </w:r>
      <w:r w:rsidRPr="00B06341">
        <w:rPr>
          <w:rStyle w:val="StyleUnderline"/>
          <w:rFonts w:ascii="Times New Roman" w:hAnsi="Times New Roman" w:cs="Times New Roman"/>
        </w:rPr>
        <w:t>The Fed</w:t>
      </w:r>
      <w:r w:rsidRPr="00B06341">
        <w:rPr>
          <w:rFonts w:ascii="Times New Roman" w:hAnsi="Times New Roman" w:cs="Times New Roman"/>
        </w:rPr>
        <w:t xml:space="preserve"> </w:t>
      </w:r>
      <w:r w:rsidRPr="00B06341">
        <w:rPr>
          <w:rStyle w:val="StyleUnderline"/>
          <w:rFonts w:ascii="Times New Roman" w:hAnsi="Times New Roman" w:cs="Times New Roman"/>
        </w:rPr>
        <w:t>temporarily paused its rate hikes</w:t>
      </w:r>
      <w:r w:rsidRPr="00B06341">
        <w:rPr>
          <w:rFonts w:ascii="Times New Roman" w:hAnsi="Times New Roman" w:cs="Times New Roman"/>
        </w:rPr>
        <w:t xml:space="preserve"> in response, but </w:t>
      </w:r>
      <w:r w:rsidRPr="00B06341">
        <w:rPr>
          <w:rStyle w:val="StyleUnderline"/>
          <w:rFonts w:ascii="Times New Roman" w:hAnsi="Times New Roman" w:cs="Times New Roman"/>
        </w:rPr>
        <w:t>they might resume again later this summer</w:t>
      </w:r>
      <w:r w:rsidRPr="00B06341">
        <w:rPr>
          <w:rFonts w:ascii="Times New Roman" w:hAnsi="Times New Roman" w:cs="Times New Roman"/>
        </w:rPr>
        <w:t xml:space="preserve">. </w:t>
      </w:r>
      <w:r w:rsidRPr="00B06341">
        <w:rPr>
          <w:rStyle w:val="Emphasis"/>
          <w:rFonts w:ascii="Times New Roman" w:hAnsi="Times New Roman" w:cs="Times New Roman"/>
        </w:rPr>
        <w:t>Inflation has been one of the highest-ranking voter concerns in polls since before the midterms</w:t>
      </w:r>
      <w:r w:rsidRPr="00B06341">
        <w:rPr>
          <w:rFonts w:ascii="Times New Roman" w:hAnsi="Times New Roman" w:cs="Times New Roman"/>
        </w:rPr>
        <w:t xml:space="preserve">, but a recent Echelon Insights poll from June offers more specifics about what concerns voters. </w:t>
      </w:r>
      <w:r w:rsidRPr="00B06341">
        <w:rPr>
          <w:rStyle w:val="StyleUnderline"/>
          <w:rFonts w:ascii="Times New Roman" w:hAnsi="Times New Roman" w:cs="Times New Roman"/>
        </w:rPr>
        <w:t>When asked to rank their concerns from among a more detailed list of choices, 28 percent of Republicans named “cost of living” and 17 percent said “jobs and the economy.” Among Democrats, those figures were 20 and 11 percent,</w:t>
      </w:r>
      <w:r w:rsidRPr="00B06341">
        <w:rPr>
          <w:rFonts w:ascii="Times New Roman" w:hAnsi="Times New Roman" w:cs="Times New Roman"/>
        </w:rPr>
        <w:t xml:space="preserve"> respectively. </w:t>
      </w:r>
      <w:r w:rsidRPr="00B06341">
        <w:rPr>
          <w:rStyle w:val="Emphasis"/>
          <w:rFonts w:ascii="Times New Roman" w:hAnsi="Times New Roman" w:cs="Times New Roman"/>
        </w:rPr>
        <w:t>Cost of living includes everything from grocery store prices to rents, which are finally easing but have been historically high.</w:t>
      </w:r>
    </w:p>
    <w:p w14:paraId="6A443457" w14:textId="25E8948C"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Much of what happens with inflation is beyond Biden’s control, and it’s not clear whether or when inflation will return to normal or what the new normal might be. </w:t>
      </w:r>
      <w:r w:rsidRPr="00B06341">
        <w:rPr>
          <w:rStyle w:val="StyleUnderline"/>
          <w:rFonts w:ascii="Times New Roman" w:hAnsi="Times New Roman" w:cs="Times New Roman"/>
        </w:rPr>
        <w:t>Families are still paying more for goods and services than they were before the pandemic, and they may be locked into high rents or mortgage payments, which means they’ll continue to feel squeezed even as inflation goes down.</w:t>
      </w:r>
      <w:r w:rsidR="002063E2" w:rsidRPr="00B06341">
        <w:rPr>
          <w:rStyle w:val="StyleUnderline"/>
          <w:rFonts w:ascii="Times New Roman" w:hAnsi="Times New Roman" w:cs="Times New Roman"/>
        </w:rPr>
        <w:t xml:space="preserve"> </w:t>
      </w:r>
    </w:p>
    <w:p w14:paraId="5598D17C"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And </w:t>
      </w:r>
      <w:r w:rsidRPr="00B06341">
        <w:rPr>
          <w:rStyle w:val="StyleUnderline"/>
          <w:rFonts w:ascii="Times New Roman" w:hAnsi="Times New Roman" w:cs="Times New Roman"/>
        </w:rPr>
        <w:t>while concern about rapid wage growth drove the Fed’s rate hikes, it’s not clear that higher wages are leading to markedly better living conditions for some Americans.</w:t>
      </w:r>
      <w:r w:rsidRPr="00B06341">
        <w:rPr>
          <w:rFonts w:ascii="Times New Roman" w:hAnsi="Times New Roman" w:cs="Times New Roman"/>
        </w:rPr>
        <w:t xml:space="preserve"> Post-COVID-19 </w:t>
      </w:r>
      <w:r w:rsidRPr="00B06341">
        <w:rPr>
          <w:rStyle w:val="StyleUnderline"/>
          <w:rFonts w:ascii="Times New Roman" w:hAnsi="Times New Roman" w:cs="Times New Roman"/>
        </w:rPr>
        <w:t>wages have been growing, but mostly from the bottom</w:t>
      </w:r>
      <w:r w:rsidRPr="00B06341">
        <w:rPr>
          <w:rFonts w:ascii="Times New Roman" w:hAnsi="Times New Roman" w:cs="Times New Roman"/>
        </w:rPr>
        <w:t xml:space="preserve">. Real </w:t>
      </w:r>
      <w:r w:rsidRPr="00B06341">
        <w:rPr>
          <w:rStyle w:val="StyleUnderline"/>
          <w:rFonts w:ascii="Times New Roman" w:hAnsi="Times New Roman" w:cs="Times New Roman"/>
        </w:rPr>
        <w:t>wage growth for low-wage workers from 2019 to 2022 was 9 percent</w:t>
      </w:r>
      <w:r w:rsidRPr="00B06341">
        <w:rPr>
          <w:rFonts w:ascii="Times New Roman" w:hAnsi="Times New Roman" w:cs="Times New Roman"/>
        </w:rPr>
        <w:t xml:space="preserve">, according to an analysis from the left-leaning Economic Policy Institute, which means it’s </w:t>
      </w:r>
      <w:r w:rsidRPr="00B06341">
        <w:rPr>
          <w:rStyle w:val="StyleUnderline"/>
          <w:rFonts w:ascii="Times New Roman" w:hAnsi="Times New Roman" w:cs="Times New Roman"/>
        </w:rPr>
        <w:t>grown faster than inflation</w:t>
      </w:r>
      <w:r w:rsidRPr="00B06341">
        <w:rPr>
          <w:rFonts w:ascii="Times New Roman" w:hAnsi="Times New Roman" w:cs="Times New Roman"/>
        </w:rPr>
        <w:t xml:space="preserve">. That was partly </w:t>
      </w:r>
      <w:r w:rsidRPr="00B06341">
        <w:rPr>
          <w:rStyle w:val="StyleUnderline"/>
          <w:rFonts w:ascii="Times New Roman" w:hAnsi="Times New Roman" w:cs="Times New Roman"/>
        </w:rPr>
        <w:t>driven by a high quit rate</w:t>
      </w:r>
      <w:r w:rsidRPr="00B06341">
        <w:rPr>
          <w:rFonts w:ascii="Times New Roman" w:hAnsi="Times New Roman" w:cs="Times New Roman"/>
        </w:rPr>
        <w:t xml:space="preserve">: The </w:t>
      </w:r>
      <w:r w:rsidRPr="00B06341">
        <w:rPr>
          <w:rStyle w:val="StyleUnderline"/>
          <w:rFonts w:ascii="Times New Roman" w:hAnsi="Times New Roman" w:cs="Times New Roman"/>
        </w:rPr>
        <w:t>tight labor market meant that employees could leave jobs that weren’t satisfying or well-paying enough for better jobs.</w:t>
      </w:r>
      <w:r w:rsidRPr="00B06341">
        <w:rPr>
          <w:rFonts w:ascii="Times New Roman" w:hAnsi="Times New Roman" w:cs="Times New Roman"/>
        </w:rPr>
        <w:t xml:space="preserve"> That often meant </w:t>
      </w:r>
      <w:r w:rsidRPr="00B06341">
        <w:rPr>
          <w:rStyle w:val="StyleUnderline"/>
          <w:rFonts w:ascii="Times New Roman" w:hAnsi="Times New Roman" w:cs="Times New Roman"/>
        </w:rPr>
        <w:t xml:space="preserve">leaving low-paying service sector jobs, like in restaurants, and service sector employers had to raise their wages to lure employees back. </w:t>
      </w:r>
    </w:p>
    <w:p w14:paraId="62A960C1"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But while that wage growth has been real, </w:t>
      </w:r>
      <w:r w:rsidRPr="00B06341">
        <w:rPr>
          <w:rStyle w:val="StyleUnderline"/>
          <w:rFonts w:ascii="Times New Roman" w:hAnsi="Times New Roman" w:cs="Times New Roman"/>
        </w:rPr>
        <w:t xml:space="preserve">wages were starting from a low place. Inflation, meanwhile, has still meant that those workers are paying more for everyday goods and services than they were before, eating into the feeling that they’re making more. </w:t>
      </w:r>
      <w:r w:rsidRPr="00B06341">
        <w:rPr>
          <w:rFonts w:ascii="Times New Roman" w:hAnsi="Times New Roman" w:cs="Times New Roman"/>
        </w:rPr>
        <w:t xml:space="preserve">“Often, if you are more working class or struggling at the bottom, you are probably spending more than you’re earning, perhaps because you’re in debt, perhaps because you’re working with government assistance,” said Mike Konczal, a director of macroeconomic analysis at the Roosevelt Institute. “And </w:t>
      </w:r>
      <w:r w:rsidRPr="00B06341">
        <w:rPr>
          <w:rStyle w:val="StyleUnderline"/>
          <w:rFonts w:ascii="Times New Roman" w:hAnsi="Times New Roman" w:cs="Times New Roman"/>
        </w:rPr>
        <w:t>those things are not adjusted for inflation.”</w:t>
      </w:r>
    </w:p>
    <w:p w14:paraId="16F1BCBC"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And some of the </w:t>
      </w:r>
      <w:r w:rsidRPr="00B06341">
        <w:rPr>
          <w:rStyle w:val="StyleUnderline"/>
          <w:rFonts w:ascii="Times New Roman" w:hAnsi="Times New Roman" w:cs="Times New Roman"/>
        </w:rPr>
        <w:t>recent gains for low-wage work may be temporary</w:t>
      </w:r>
      <w:r w:rsidRPr="00B06341">
        <w:rPr>
          <w:rFonts w:ascii="Times New Roman" w:hAnsi="Times New Roman" w:cs="Times New Roman"/>
        </w:rPr>
        <w:t xml:space="preserve">. Elise Gould, a senior economist at the EPI, said that </w:t>
      </w:r>
      <w:r w:rsidRPr="00B06341">
        <w:rPr>
          <w:rStyle w:val="StyleUnderline"/>
          <w:rFonts w:ascii="Times New Roman" w:hAnsi="Times New Roman" w:cs="Times New Roman"/>
        </w:rPr>
        <w:t>Biden-era policies were actually responsible for some of that wage growth among the lowest-earning workers</w:t>
      </w:r>
      <w:r w:rsidRPr="00B06341">
        <w:rPr>
          <w:rFonts w:ascii="Times New Roman" w:hAnsi="Times New Roman" w:cs="Times New Roman"/>
        </w:rPr>
        <w:t xml:space="preserve">. </w:t>
      </w:r>
      <w:r w:rsidRPr="00B06341">
        <w:rPr>
          <w:rStyle w:val="StyleUnderline"/>
          <w:rFonts w:ascii="Times New Roman" w:hAnsi="Times New Roman" w:cs="Times New Roman"/>
        </w:rPr>
        <w:t>Pandemic-era programs like enhanced unemployment benefits and child tax credits gave low-income workers the cushion they needed to be able to look for new jobs with higher wages</w:t>
      </w:r>
      <w:r w:rsidRPr="00B06341">
        <w:rPr>
          <w:rFonts w:ascii="Times New Roman" w:hAnsi="Times New Roman" w:cs="Times New Roman"/>
        </w:rPr>
        <w:t xml:space="preserve">, she said. But </w:t>
      </w:r>
      <w:r w:rsidRPr="00B06341">
        <w:rPr>
          <w:rStyle w:val="StyleUnderline"/>
          <w:rFonts w:ascii="Times New Roman" w:hAnsi="Times New Roman" w:cs="Times New Roman"/>
        </w:rPr>
        <w:t>much of that assistance is gone or is drying up, and the gains could disappear.</w:t>
      </w:r>
      <w:r w:rsidRPr="00B06341">
        <w:rPr>
          <w:rFonts w:ascii="Times New Roman" w:hAnsi="Times New Roman" w:cs="Times New Roman"/>
        </w:rPr>
        <w:t xml:space="preserve"> “There’s nothing that we have right now, in terms of labor standards … that’s going to lock in the wage gains that we have,” she said.</w:t>
      </w:r>
    </w:p>
    <w:p w14:paraId="52E22BFF" w14:textId="77777777" w:rsidR="00037EB5" w:rsidRPr="00B06341" w:rsidRDefault="00037EB5" w:rsidP="00037EB5">
      <w:pPr>
        <w:rPr>
          <w:rFonts w:ascii="Times New Roman" w:hAnsi="Times New Roman" w:cs="Times New Roman"/>
        </w:rPr>
      </w:pPr>
      <w:r w:rsidRPr="00B06341">
        <w:rPr>
          <w:rStyle w:val="Emphasis"/>
          <w:rFonts w:ascii="Times New Roman" w:hAnsi="Times New Roman" w:cs="Times New Roman"/>
        </w:rPr>
        <w:t>For those in the middle class, wage growth hasn’t been as high.</w:t>
      </w:r>
      <w:r w:rsidRPr="00B06341">
        <w:rPr>
          <w:rFonts w:ascii="Times New Roman" w:hAnsi="Times New Roman" w:cs="Times New Roman"/>
        </w:rPr>
        <w:t xml:space="preserve"> The EPI report found that </w:t>
      </w:r>
      <w:r w:rsidRPr="00B06341">
        <w:rPr>
          <w:rStyle w:val="StyleUnderline"/>
          <w:rFonts w:ascii="Times New Roman" w:hAnsi="Times New Roman" w:cs="Times New Roman"/>
        </w:rPr>
        <w:t>real wage growth for lower-middle-wage workers was 3.9 percent, 2.4 percent for middle-wage workers and 1.8 percent for those in the upper middle class.</w:t>
      </w:r>
      <w:r w:rsidRPr="00B06341">
        <w:rPr>
          <w:rFonts w:ascii="Times New Roman" w:hAnsi="Times New Roman" w:cs="Times New Roman"/>
        </w:rPr>
        <w:t xml:space="preserve"> The </w:t>
      </w:r>
      <w:r w:rsidRPr="00B06341">
        <w:rPr>
          <w:rStyle w:val="StyleUnderline"/>
          <w:rFonts w:ascii="Times New Roman" w:hAnsi="Times New Roman" w:cs="Times New Roman"/>
        </w:rPr>
        <w:t>change was driven largely by those who found new jobs, though, which meant that those who stayed in the same jobs likely saw less benefit.</w:t>
      </w:r>
      <w:r w:rsidRPr="00B06341">
        <w:rPr>
          <w:rFonts w:ascii="Times New Roman" w:hAnsi="Times New Roman" w:cs="Times New Roman"/>
        </w:rPr>
        <w:t xml:space="preserve"> And </w:t>
      </w:r>
      <w:r w:rsidRPr="00B06341">
        <w:rPr>
          <w:rStyle w:val="StyleUnderline"/>
          <w:rFonts w:ascii="Times New Roman" w:hAnsi="Times New Roman" w:cs="Times New Roman"/>
        </w:rPr>
        <w:t>middle-class Americans have seen their wealth take a hit because of higher interest rates,</w:t>
      </w:r>
      <w:r w:rsidRPr="00B06341">
        <w:rPr>
          <w:rFonts w:ascii="Times New Roman" w:hAnsi="Times New Roman" w:cs="Times New Roman"/>
        </w:rPr>
        <w:t xml:space="preserve"> according to a recent Bloomberg analysis.</w:t>
      </w:r>
    </w:p>
    <w:p w14:paraId="49BEBC37" w14:textId="77777777" w:rsidR="00037EB5" w:rsidRPr="00B06341" w:rsidRDefault="00037EB5" w:rsidP="00037EB5">
      <w:pPr>
        <w:rPr>
          <w:rFonts w:ascii="Times New Roman" w:hAnsi="Times New Roman" w:cs="Times New Roman"/>
        </w:rPr>
      </w:pPr>
      <w:r w:rsidRPr="00B06341">
        <w:rPr>
          <w:rStyle w:val="StyleUnderline"/>
          <w:rFonts w:ascii="Times New Roman" w:hAnsi="Times New Roman" w:cs="Times New Roman"/>
        </w:rPr>
        <w:t>For younger voters, who are overwhelmingly Democratic, high rents and home prices and general cost-of-living squeeze is about to run into student loan repayment</w:t>
      </w:r>
      <w:r w:rsidRPr="00B06341">
        <w:rPr>
          <w:rFonts w:ascii="Times New Roman" w:hAnsi="Times New Roman" w:cs="Times New Roman"/>
        </w:rPr>
        <w:t xml:space="preserve">. For the past three years, </w:t>
      </w:r>
      <w:r w:rsidRPr="00B06341">
        <w:rPr>
          <w:rStyle w:val="Emphasis"/>
          <w:rFonts w:ascii="Times New Roman" w:hAnsi="Times New Roman" w:cs="Times New Roman"/>
        </w:rPr>
        <w:t>student debt payments have been paused, but that reprieve will stop at the end of the summer, and a recent Supreme Court ruling guaranteed that the promise of reduced or completely forgiven monthly payments is gone,</w:t>
      </w:r>
      <w:r w:rsidRPr="00B06341">
        <w:rPr>
          <w:rFonts w:ascii="Times New Roman" w:hAnsi="Times New Roman" w:cs="Times New Roman"/>
        </w:rPr>
        <w:t xml:space="preserve"> at least in the near term.</w:t>
      </w:r>
    </w:p>
    <w:p w14:paraId="35475702"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For voters affected by student loans, any economic plan probably has to address relief because it’s integral to those other economic worries. “University and college used to be a guarantee to getting a job,” said Rahhel Haile, a founder of the Minnesota Youth Collective, which advocates for student loan relief and other issues important to younger voters. “And now it’s not as much of a guarantee as it used to be in previous generations.” What Biden does next on student loans, and the costs of college more generally, will determine whether young voters think he has their interests in mind, she said. “I think they need to see more effort … I think he needs to advocate more for young people,” she said.</w:t>
      </w:r>
    </w:p>
    <w:p w14:paraId="0CE1B714" w14:textId="77777777" w:rsidR="00037EB5" w:rsidRPr="00B06341" w:rsidRDefault="00037EB5" w:rsidP="00037EB5">
      <w:pPr>
        <w:rPr>
          <w:rStyle w:val="Emphasis"/>
          <w:rFonts w:ascii="Times New Roman" w:hAnsi="Times New Roman" w:cs="Times New Roman"/>
        </w:rPr>
      </w:pPr>
      <w:r w:rsidRPr="00B06341">
        <w:rPr>
          <w:rStyle w:val="StyleUnderline"/>
          <w:rFonts w:ascii="Times New Roman" w:hAnsi="Times New Roman" w:cs="Times New Roman"/>
        </w:rPr>
        <w:t>In the same</w:t>
      </w:r>
      <w:r w:rsidRPr="00B06341">
        <w:rPr>
          <w:rFonts w:ascii="Times New Roman" w:hAnsi="Times New Roman" w:cs="Times New Roman"/>
        </w:rPr>
        <w:t xml:space="preserve"> Echelon </w:t>
      </w:r>
      <w:r w:rsidRPr="00B06341">
        <w:rPr>
          <w:rStyle w:val="StyleUnderline"/>
          <w:rFonts w:ascii="Times New Roman" w:hAnsi="Times New Roman" w:cs="Times New Roman"/>
        </w:rPr>
        <w:t>poll</w:t>
      </w:r>
      <w:r w:rsidRPr="00B06341">
        <w:rPr>
          <w:rFonts w:ascii="Times New Roman" w:hAnsi="Times New Roman" w:cs="Times New Roman"/>
        </w:rPr>
        <w:t xml:space="preserve">, </w:t>
      </w:r>
      <w:r w:rsidRPr="00B06341">
        <w:rPr>
          <w:rStyle w:val="StyleUnderline"/>
          <w:rFonts w:ascii="Times New Roman" w:hAnsi="Times New Roman" w:cs="Times New Roman"/>
        </w:rPr>
        <w:t>respondents were allowed to choose a hypothetical third party that could get their votes</w:t>
      </w:r>
      <w:r w:rsidRPr="00B06341">
        <w:rPr>
          <w:rFonts w:ascii="Times New Roman" w:hAnsi="Times New Roman" w:cs="Times New Roman"/>
        </w:rPr>
        <w:t xml:space="preserve">. A </w:t>
      </w:r>
      <w:r w:rsidRPr="00B06341">
        <w:rPr>
          <w:rStyle w:val="StyleUnderline"/>
          <w:rFonts w:ascii="Times New Roman" w:hAnsi="Times New Roman" w:cs="Times New Roman"/>
        </w:rPr>
        <w:t>plurality of Democrats said they wanted a party that would “Put the middle class first, pass universal health insurance, strengthen labor unions, and raise taxes on the wealthy.</w:t>
      </w:r>
      <w:r w:rsidRPr="00B06341">
        <w:rPr>
          <w:rFonts w:ascii="Times New Roman" w:hAnsi="Times New Roman" w:cs="Times New Roman"/>
        </w:rPr>
        <w:t xml:space="preserve">” Overall, this option was the </w:t>
      </w:r>
      <w:r w:rsidRPr="00B06341">
        <w:rPr>
          <w:rStyle w:val="StyleUnderline"/>
          <w:rFonts w:ascii="Times New Roman" w:hAnsi="Times New Roman" w:cs="Times New Roman"/>
        </w:rPr>
        <w:t>most popular overall, with support from 31 percent of all respondents and 45 percent from Democrats. That’s the kind of agenda the Biden administration says it has, but he has yet to deliver on most of it.</w:t>
      </w:r>
      <w:r w:rsidRPr="00B06341">
        <w:rPr>
          <w:rFonts w:ascii="Times New Roman" w:hAnsi="Times New Roman" w:cs="Times New Roman"/>
        </w:rPr>
        <w:t xml:space="preserve"> </w:t>
      </w:r>
      <w:r w:rsidRPr="00B06341">
        <w:rPr>
          <w:rStyle w:val="Emphasis"/>
          <w:rFonts w:ascii="Times New Roman" w:hAnsi="Times New Roman" w:cs="Times New Roman"/>
        </w:rPr>
        <w:t>And asking voters to trust in the future is different than pointing to concrete results.</w:t>
      </w:r>
    </w:p>
    <w:p w14:paraId="4A393B74" w14:textId="77777777" w:rsidR="00037EB5" w:rsidRPr="00B06341" w:rsidRDefault="00037EB5" w:rsidP="00037EB5">
      <w:pPr>
        <w:rPr>
          <w:rStyle w:val="Emphasis"/>
          <w:rFonts w:ascii="Times New Roman" w:hAnsi="Times New Roman" w:cs="Times New Roman"/>
        </w:rPr>
      </w:pPr>
    </w:p>
    <w:p w14:paraId="10AAAC08" w14:textId="77777777" w:rsidR="00037EB5" w:rsidRPr="00B06341" w:rsidRDefault="00037EB5" w:rsidP="00037EB5">
      <w:pPr>
        <w:pStyle w:val="Heading2"/>
        <w:rPr>
          <w:rFonts w:ascii="Times New Roman" w:hAnsi="Times New Roman" w:cs="Times New Roman"/>
        </w:rPr>
      </w:pPr>
      <w:bookmarkStart w:id="133" w:name="_Toc140420908"/>
      <w:r w:rsidRPr="00B06341">
        <w:rPr>
          <w:rFonts w:ascii="Times New Roman" w:hAnsi="Times New Roman" w:cs="Times New Roman"/>
        </w:rPr>
        <w:t>Dem Internal Link Answers</w:t>
      </w:r>
      <w:bookmarkEnd w:id="133"/>
    </w:p>
    <w:p w14:paraId="7E966F0B" w14:textId="77777777" w:rsidR="00037EB5" w:rsidRPr="00B06341" w:rsidRDefault="00037EB5" w:rsidP="00037EB5">
      <w:pPr>
        <w:pStyle w:val="Heading3"/>
        <w:rPr>
          <w:rStyle w:val="StyleUnderline"/>
          <w:rFonts w:ascii="Times New Roman" w:hAnsi="Times New Roman" w:cs="Times New Roman"/>
        </w:rPr>
      </w:pPr>
      <w:bookmarkStart w:id="134" w:name="_Toc140420909"/>
      <w:r w:rsidRPr="00B06341">
        <w:rPr>
          <w:rStyle w:val="StyleUnderline"/>
          <w:rFonts w:ascii="Times New Roman" w:hAnsi="Times New Roman" w:cs="Times New Roman"/>
        </w:rPr>
        <w:t>AT – Bidenomics Boosts Support with Dems</w:t>
      </w:r>
      <w:bookmarkEnd w:id="134"/>
    </w:p>
    <w:p w14:paraId="6C2EE56A" w14:textId="77777777" w:rsidR="00037EB5" w:rsidRPr="00B06341" w:rsidRDefault="00037EB5" w:rsidP="00037EB5">
      <w:pPr>
        <w:rPr>
          <w:rFonts w:ascii="Times New Roman" w:hAnsi="Times New Roman" w:cs="Times New Roman"/>
        </w:rPr>
      </w:pPr>
    </w:p>
    <w:p w14:paraId="5E240D6A"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Dems don’t love Biden’s handling of the economy</w:t>
      </w:r>
    </w:p>
    <w:p w14:paraId="282389BB"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Boak, Associated Press White House and Economics Writer, et al., 6/28/23</w:t>
      </w:r>
    </w:p>
    <w:p w14:paraId="766785D3"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[Josh, Emily Swanson, Associated Press Polling Editor, Chris Megerian, Associated Press White House Reporter, 6/28/23, AP, “President touts ‘Bidenomics’ though new poll shows just 34% approve his handling of the economy,” </w:t>
      </w:r>
      <w:hyperlink r:id="rId270" w:history="1">
        <w:r w:rsidRPr="00B06341">
          <w:rPr>
            <w:rStyle w:val="Hyperlink"/>
            <w:rFonts w:ascii="Times New Roman" w:hAnsi="Times New Roman" w:cs="Times New Roman"/>
          </w:rPr>
          <w:t>https://apnews.com/article/biden-poll-economy-survey-jobs-inflation-b3c77cb208f96f9b039cf48cbc4fb67b</w:t>
        </w:r>
      </w:hyperlink>
      <w:r w:rsidRPr="00B06341">
        <w:rPr>
          <w:rFonts w:ascii="Times New Roman" w:hAnsi="Times New Roman" w:cs="Times New Roman"/>
        </w:rPr>
        <w:t>, 7/8/2023, EJ]</w:t>
      </w:r>
    </w:p>
    <w:p w14:paraId="7C85E702" w14:textId="77777777" w:rsidR="00037EB5" w:rsidRPr="00B06341" w:rsidRDefault="00037EB5" w:rsidP="00037EB5">
      <w:pPr>
        <w:rPr>
          <w:rFonts w:ascii="Times New Roman" w:hAnsi="Times New Roman" w:cs="Times New Roman"/>
        </w:rPr>
      </w:pPr>
    </w:p>
    <w:p w14:paraId="37FC4591"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The new poll identifies a weakness within Biden’s own base</w:t>
      </w:r>
      <w:r w:rsidRPr="00B06341">
        <w:rPr>
          <w:rStyle w:val="StyleUnderline"/>
          <w:rFonts w:ascii="Times New Roman" w:hAnsi="Times New Roman" w:cs="Times New Roman"/>
        </w:rPr>
        <w:t>. Many of the Democrats he needs to marshal in 2024 are comparatively unenthusiastic about his economic record</w:t>
      </w:r>
      <w:r w:rsidRPr="00B06341">
        <w:rPr>
          <w:rFonts w:ascii="Times New Roman" w:hAnsi="Times New Roman" w:cs="Times New Roman"/>
        </w:rPr>
        <w:t xml:space="preserve">. Seventy-two percent within his party say they approve of his handling of his job overall, </w:t>
      </w:r>
      <w:r w:rsidRPr="00B06341">
        <w:rPr>
          <w:rStyle w:val="StyleUnderline"/>
          <w:rFonts w:ascii="Times New Roman" w:hAnsi="Times New Roman" w:cs="Times New Roman"/>
        </w:rPr>
        <w:t>but just 60% say they approve of his handling of the economy.</w:t>
      </w:r>
    </w:p>
    <w:p w14:paraId="64059FAB"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By comparison, during the depths of the pandemic as unemployment spiked, Republicans approved by overwhelming numbers of then-President Donald Trump’s economic leadership. </w:t>
      </w:r>
      <w:r w:rsidRPr="00B06341">
        <w:rPr>
          <w:rStyle w:val="StyleUnderline"/>
          <w:rFonts w:ascii="Times New Roman" w:hAnsi="Times New Roman" w:cs="Times New Roman"/>
        </w:rPr>
        <w:t>Only about 1 in 10 Republicans now approve of Biden overall or on the economy, a testament to the polarization that defines modern U.S. politics.</w:t>
      </w:r>
    </w:p>
    <w:p w14:paraId="46CB54B6" w14:textId="77777777" w:rsidR="00037EB5" w:rsidRPr="00B06341" w:rsidRDefault="00037EB5" w:rsidP="00037EB5">
      <w:pPr>
        <w:rPr>
          <w:rStyle w:val="StyleUnderline"/>
          <w:rFonts w:ascii="Times New Roman" w:hAnsi="Times New Roman" w:cs="Times New Roman"/>
        </w:rPr>
      </w:pPr>
    </w:p>
    <w:p w14:paraId="017DB20C" w14:textId="77777777" w:rsidR="00037EB5" w:rsidRPr="00B06341" w:rsidRDefault="00037EB5" w:rsidP="00037EB5">
      <w:pPr>
        <w:pStyle w:val="Heading2"/>
        <w:rPr>
          <w:rFonts w:ascii="Times New Roman" w:hAnsi="Times New Roman" w:cs="Times New Roman"/>
        </w:rPr>
      </w:pPr>
      <w:bookmarkStart w:id="135" w:name="_Toc140420910"/>
      <w:r w:rsidRPr="00B06341">
        <w:rPr>
          <w:rFonts w:ascii="Times New Roman" w:hAnsi="Times New Roman" w:cs="Times New Roman"/>
        </w:rPr>
        <w:t>Bidenomics Can’t Save Biden</w:t>
      </w:r>
      <w:bookmarkEnd w:id="135"/>
    </w:p>
    <w:p w14:paraId="4E24275D" w14:textId="77777777" w:rsidR="00037EB5" w:rsidRPr="00B06341" w:rsidRDefault="00037EB5" w:rsidP="00037EB5">
      <w:pPr>
        <w:pStyle w:val="Heading3"/>
        <w:rPr>
          <w:rFonts w:ascii="Times New Roman" w:hAnsi="Times New Roman" w:cs="Times New Roman"/>
        </w:rPr>
      </w:pPr>
      <w:bookmarkStart w:id="136" w:name="_Toc140420911"/>
      <w:r w:rsidRPr="00B06341">
        <w:rPr>
          <w:rFonts w:ascii="Times New Roman" w:hAnsi="Times New Roman" w:cs="Times New Roman"/>
        </w:rPr>
        <w:t>Bidenomics Won’t Solve</w:t>
      </w:r>
      <w:bookmarkEnd w:id="136"/>
    </w:p>
    <w:p w14:paraId="5C06ECAE" w14:textId="77777777" w:rsidR="00037EB5" w:rsidRPr="00B06341" w:rsidRDefault="00037EB5" w:rsidP="00037EB5">
      <w:pPr>
        <w:rPr>
          <w:rFonts w:ascii="Times New Roman" w:hAnsi="Times New Roman" w:cs="Times New Roman"/>
        </w:rPr>
      </w:pPr>
    </w:p>
    <w:p w14:paraId="7998BF1C" w14:textId="77777777" w:rsidR="006719AA" w:rsidRPr="00B06341" w:rsidRDefault="006719AA" w:rsidP="006719AA">
      <w:pPr>
        <w:pStyle w:val="Heading4"/>
        <w:rPr>
          <w:rFonts w:ascii="Times New Roman" w:hAnsi="Times New Roman" w:cs="Times New Roman"/>
        </w:rPr>
      </w:pPr>
      <w:r w:rsidRPr="00B06341">
        <w:rPr>
          <w:rFonts w:ascii="Times New Roman" w:hAnsi="Times New Roman" w:cs="Times New Roman"/>
        </w:rPr>
        <w:t>Bidenomics not key to reelection or agenda</w:t>
      </w:r>
    </w:p>
    <w:p w14:paraId="73E885A3" w14:textId="77777777" w:rsidR="006719AA" w:rsidRPr="00B06341" w:rsidRDefault="006719AA" w:rsidP="006719AA">
      <w:pPr>
        <w:rPr>
          <w:rStyle w:val="Style13ptBold"/>
          <w:rFonts w:ascii="Times New Roman" w:hAnsi="Times New Roman" w:cs="Times New Roman"/>
        </w:rPr>
      </w:pPr>
      <w:r w:rsidRPr="00B06341">
        <w:rPr>
          <w:rStyle w:val="Style13ptBold"/>
          <w:rFonts w:ascii="Times New Roman" w:hAnsi="Times New Roman" w:cs="Times New Roman"/>
        </w:rPr>
        <w:t>Continetti, American Enterprise Institute Senior Fellow, 6-30-23</w:t>
      </w:r>
    </w:p>
    <w:p w14:paraId="3A5BB0C8" w14:textId="77777777" w:rsidR="006719AA" w:rsidRPr="00B06341" w:rsidRDefault="006719AA" w:rsidP="006719AA">
      <w:pPr>
        <w:rPr>
          <w:rFonts w:ascii="Times New Roman" w:hAnsi="Times New Roman" w:cs="Times New Roman"/>
        </w:rPr>
      </w:pPr>
      <w:r w:rsidRPr="00B06341">
        <w:rPr>
          <w:rFonts w:ascii="Times New Roman" w:hAnsi="Times New Roman" w:cs="Times New Roman"/>
        </w:rPr>
        <w:t>[Matthew, 6/30/23, American Enterprise Institute, “’Bidenomics’ Won’t Save This Presidency,” https://www.aei.org/op-eds/bidenomics-wont-save-this-presidency, Accessed 7/8/2023, J.D.]</w:t>
      </w:r>
    </w:p>
    <w:p w14:paraId="6A99B827" w14:textId="77777777" w:rsidR="006719AA" w:rsidRPr="00B06341" w:rsidRDefault="006719AA" w:rsidP="006719AA">
      <w:pPr>
        <w:rPr>
          <w:rFonts w:ascii="Times New Roman" w:hAnsi="Times New Roman" w:cs="Times New Roman"/>
        </w:rPr>
      </w:pPr>
      <w:r w:rsidRPr="00B06341">
        <w:rPr>
          <w:rFonts w:ascii="Times New Roman" w:hAnsi="Times New Roman" w:cs="Times New Roman"/>
          <w:u w:val="single"/>
        </w:rPr>
        <w:t xml:space="preserve">President Biden’s latest pitch for “Bidenomics” is an </w:t>
      </w:r>
      <w:r w:rsidRPr="00B06341">
        <w:rPr>
          <w:rFonts w:ascii="Times New Roman" w:hAnsi="Times New Roman" w:cs="Times New Roman"/>
          <w:b/>
          <w:bCs/>
          <w:u w:val="single"/>
        </w:rPr>
        <w:t>admission of weakness</w:t>
      </w:r>
      <w:r w:rsidRPr="00B06341">
        <w:rPr>
          <w:rFonts w:ascii="Times New Roman" w:hAnsi="Times New Roman" w:cs="Times New Roman"/>
          <w:u w:val="single"/>
        </w:rPr>
        <w:t>.</w:t>
      </w:r>
      <w:r w:rsidRPr="00B06341">
        <w:rPr>
          <w:rFonts w:ascii="Times New Roman" w:hAnsi="Times New Roman" w:cs="Times New Roman"/>
        </w:rPr>
        <w:t xml:space="preserve"> Biden knows he’s vulnerable. He and his team can read the polls. They can see that voters’ dismal assessment of the economy is dragging him down.</w:t>
      </w:r>
    </w:p>
    <w:p w14:paraId="263AA5A8" w14:textId="77777777" w:rsidR="006719AA" w:rsidRPr="00B06341" w:rsidRDefault="006719AA" w:rsidP="006719AA">
      <w:pPr>
        <w:rPr>
          <w:rFonts w:ascii="Times New Roman" w:hAnsi="Times New Roman" w:cs="Times New Roman"/>
        </w:rPr>
      </w:pPr>
      <w:r w:rsidRPr="00B06341">
        <w:rPr>
          <w:rFonts w:ascii="Times New Roman" w:hAnsi="Times New Roman" w:cs="Times New Roman"/>
        </w:rPr>
        <w:t xml:space="preserve">Solution: </w:t>
      </w:r>
      <w:r w:rsidRPr="00B06341">
        <w:rPr>
          <w:rFonts w:ascii="Times New Roman" w:hAnsi="Times New Roman" w:cs="Times New Roman"/>
          <w:u w:val="single"/>
        </w:rPr>
        <w:t>Talk up job numbers and investment figures. Boast about factory construction. Note that inflation is on a downward slope.</w:t>
      </w:r>
      <w:r w:rsidRPr="00B06341">
        <w:rPr>
          <w:rFonts w:ascii="Times New Roman" w:hAnsi="Times New Roman" w:cs="Times New Roman"/>
        </w:rPr>
        <w:t xml:space="preserve"> Highlight your ties to organized labor. Remind the electorate that you are doing your best to eliminate annoying consumer fees. Admit that more work needs to be done, but that America’s brightest days are ahead. “There is nothing beyond our capacity if we work together,” Biden said in Chicago on Wednesday. Clap, clap, clap. End of speech.</w:t>
      </w:r>
    </w:p>
    <w:p w14:paraId="32F1F0AE" w14:textId="77777777" w:rsidR="006719AA" w:rsidRPr="00B06341" w:rsidRDefault="006719AA" w:rsidP="006719AA">
      <w:pPr>
        <w:rPr>
          <w:rFonts w:ascii="Times New Roman" w:hAnsi="Times New Roman" w:cs="Times New Roman"/>
        </w:rPr>
      </w:pPr>
      <w:r w:rsidRPr="00B06341">
        <w:rPr>
          <w:rFonts w:ascii="Times New Roman" w:hAnsi="Times New Roman" w:cs="Times New Roman"/>
          <w:u w:val="single"/>
        </w:rPr>
        <w:t>The strategy is familiar. Use rhetoric as a substitute for performance. If voters dislike what you are selling, don’t change the product. Market it differently. Call it Bidenomics.</w:t>
      </w:r>
      <w:r w:rsidRPr="00B06341">
        <w:rPr>
          <w:rFonts w:ascii="Times New Roman" w:hAnsi="Times New Roman" w:cs="Times New Roman"/>
        </w:rPr>
        <w:t xml:space="preserve"> Light fire once more to the “trickle-down” straw man. Barack Obama did this all the time.</w:t>
      </w:r>
    </w:p>
    <w:p w14:paraId="06AB041A" w14:textId="77777777" w:rsidR="006719AA" w:rsidRPr="00B06341" w:rsidRDefault="006719AA" w:rsidP="006719AA">
      <w:pPr>
        <w:rPr>
          <w:rFonts w:ascii="Times New Roman" w:hAnsi="Times New Roman" w:cs="Times New Roman"/>
        </w:rPr>
      </w:pPr>
      <w:r w:rsidRPr="00B06341">
        <w:rPr>
          <w:rFonts w:ascii="Times New Roman" w:hAnsi="Times New Roman" w:cs="Times New Roman"/>
        </w:rPr>
        <w:t>Nor is an aggressive economic message new to Biden. His arguments in Chicago were the same ones he’s been making for years. He rehearsed these lines at the last State of the Union address in February. Biden’s job approval average that night: 43 percent. His approval average today: 43 percent.</w:t>
      </w:r>
    </w:p>
    <w:p w14:paraId="69C91875" w14:textId="77777777" w:rsidR="006719AA" w:rsidRPr="00B06341" w:rsidRDefault="006719AA" w:rsidP="006719AA">
      <w:pPr>
        <w:rPr>
          <w:rFonts w:ascii="Times New Roman" w:hAnsi="Times New Roman" w:cs="Times New Roman"/>
          <w:u w:val="single"/>
        </w:rPr>
      </w:pPr>
      <w:r w:rsidRPr="00B06341">
        <w:rPr>
          <w:rFonts w:ascii="Times New Roman" w:hAnsi="Times New Roman" w:cs="Times New Roman"/>
        </w:rPr>
        <w:t xml:space="preserve">The words have no effect. Why? </w:t>
      </w:r>
      <w:r w:rsidRPr="00B06341">
        <w:rPr>
          <w:rFonts w:ascii="Times New Roman" w:hAnsi="Times New Roman" w:cs="Times New Roman"/>
          <w:u w:val="single"/>
        </w:rPr>
        <w:t>Because neither the cleverest slogan nor the most eloquent spokesman can disguise the underlying reality: Not only has Biden presided over a decline in real average hourly earnings, his policies are responsible for the loss of purchasing power.</w:t>
      </w:r>
    </w:p>
    <w:p w14:paraId="62BC377D" w14:textId="77777777" w:rsidR="006719AA" w:rsidRPr="00B06341" w:rsidRDefault="006719AA" w:rsidP="006719AA">
      <w:pPr>
        <w:rPr>
          <w:rFonts w:ascii="Times New Roman" w:hAnsi="Times New Roman" w:cs="Times New Roman"/>
        </w:rPr>
      </w:pPr>
      <w:r w:rsidRPr="00B06341">
        <w:rPr>
          <w:rFonts w:ascii="Times New Roman" w:hAnsi="Times New Roman" w:cs="Times New Roman"/>
        </w:rPr>
        <w:t>The worst inflation in 40 years did not come out of nowhere. It was goosed by Biden’s American Rescue Plan Act. That bill, passed early in 2021, flooded a recovering economy with $2 trillion in fiscal stimulus on top of the trillions spent the previous year to sustain America during the pandemic. The spending splurge, in combination with restrictive energy and trade policies, generated the inflation that has dogged Biden’s presidency.</w:t>
      </w:r>
    </w:p>
    <w:p w14:paraId="69A9A155" w14:textId="77777777" w:rsidR="006719AA" w:rsidRPr="00B06341" w:rsidRDefault="006719AA" w:rsidP="006719AA">
      <w:pPr>
        <w:rPr>
          <w:rFonts w:ascii="Times New Roman" w:hAnsi="Times New Roman" w:cs="Times New Roman"/>
        </w:rPr>
      </w:pPr>
      <w:r w:rsidRPr="00B06341">
        <w:rPr>
          <w:rFonts w:ascii="Times New Roman" w:hAnsi="Times New Roman" w:cs="Times New Roman"/>
        </w:rPr>
        <w:t xml:space="preserve">Biden has no answer for it. </w:t>
      </w:r>
      <w:r w:rsidRPr="00B06341">
        <w:rPr>
          <w:rFonts w:ascii="Times New Roman" w:hAnsi="Times New Roman" w:cs="Times New Roman"/>
          <w:u w:val="single"/>
        </w:rPr>
        <w:t>He cherry-picks the positive data while hoping that the Federal Reserve and the tendency of economies to find equilibrium will solve the problem for him.</w:t>
      </w:r>
      <w:r w:rsidRPr="00B06341">
        <w:rPr>
          <w:rFonts w:ascii="Times New Roman" w:hAnsi="Times New Roman" w:cs="Times New Roman"/>
        </w:rPr>
        <w:t xml:space="preserve"> All he needs is for inflation to reach 2 percent and for real hourly wages to climb into positive territory. Then he can declare victory. The tenor of his speeches would harmonize with the public mood. He could campaign for reelection not as the least bad alternative, but as a genuine bringer of prosperity.</w:t>
      </w:r>
    </w:p>
    <w:p w14:paraId="2B9F1B70" w14:textId="77777777" w:rsidR="006719AA" w:rsidRPr="00B06341" w:rsidRDefault="006719AA" w:rsidP="006719AA">
      <w:pPr>
        <w:rPr>
          <w:rFonts w:ascii="Times New Roman" w:hAnsi="Times New Roman" w:cs="Times New Roman"/>
          <w:u w:val="single"/>
        </w:rPr>
      </w:pPr>
      <w:r w:rsidRPr="00B06341">
        <w:rPr>
          <w:rFonts w:ascii="Times New Roman" w:hAnsi="Times New Roman" w:cs="Times New Roman"/>
        </w:rPr>
        <w:t xml:space="preserve">Or so the theory runs. A lot must go right for the public to judge Bidenomics a success. The Fed, for example, must fine-tune its coming interest rate hikes. If not, the central bank could set off a long-predicted recession just as the presidential election gets underway. Higher interest rates might also trigger additional bank failures along the lines of spring’s financial mini-crisis. Neither outcome is desirable; both are plausible. </w:t>
      </w:r>
      <w:r w:rsidRPr="00B06341">
        <w:rPr>
          <w:rFonts w:ascii="Times New Roman" w:hAnsi="Times New Roman" w:cs="Times New Roman"/>
          <w:u w:val="single"/>
        </w:rPr>
        <w:t>The Fed’s track record is not encouraging. And inflation has been more persistent than anyone would like.</w:t>
      </w:r>
    </w:p>
    <w:p w14:paraId="11EC5E33" w14:textId="77777777" w:rsidR="006719AA" w:rsidRPr="00B06341" w:rsidRDefault="006719AA" w:rsidP="006719AA">
      <w:pPr>
        <w:rPr>
          <w:rFonts w:ascii="Times New Roman" w:hAnsi="Times New Roman" w:cs="Times New Roman"/>
          <w:u w:val="single"/>
        </w:rPr>
      </w:pPr>
      <w:r w:rsidRPr="00B06341">
        <w:rPr>
          <w:rFonts w:ascii="Times New Roman" w:hAnsi="Times New Roman" w:cs="Times New Roman"/>
          <w:u w:val="single"/>
        </w:rPr>
        <w:t>Biden faces other dangers</w:t>
      </w:r>
      <w:r w:rsidRPr="00B06341">
        <w:rPr>
          <w:rFonts w:ascii="Times New Roman" w:hAnsi="Times New Roman" w:cs="Times New Roman"/>
        </w:rPr>
        <w:t xml:space="preserve">. To quote the late great Jack Germond: When the economy is bad, it’s the only issue. </w:t>
      </w:r>
      <w:r w:rsidRPr="00B06341">
        <w:rPr>
          <w:rFonts w:ascii="Times New Roman" w:hAnsi="Times New Roman" w:cs="Times New Roman"/>
          <w:u w:val="single"/>
        </w:rPr>
        <w:t>When the economy is good, different issues come to the fore. Issues that may not play to Biden’s strengths.</w:t>
      </w:r>
    </w:p>
    <w:p w14:paraId="33E67B15" w14:textId="77777777" w:rsidR="006719AA" w:rsidRPr="00B06341" w:rsidRDefault="006719AA" w:rsidP="006719AA">
      <w:pPr>
        <w:rPr>
          <w:rFonts w:ascii="Times New Roman" w:hAnsi="Times New Roman" w:cs="Times New Roman"/>
          <w:u w:val="single"/>
        </w:rPr>
      </w:pPr>
      <w:r w:rsidRPr="00B06341">
        <w:rPr>
          <w:rFonts w:ascii="Times New Roman" w:hAnsi="Times New Roman" w:cs="Times New Roman"/>
        </w:rPr>
        <w:t xml:space="preserve">Say Fed chairman Jerome Powell is a genius—in other words, suspend your sense of disbelief—and the economy avoids recession and financial implosion. Inflation subsides. Real wages recover and grow. Would Biden be a sure bet for reelection? He’d be helped, of course. </w:t>
      </w:r>
      <w:r w:rsidRPr="00B06341">
        <w:rPr>
          <w:rFonts w:ascii="Times New Roman" w:hAnsi="Times New Roman" w:cs="Times New Roman"/>
          <w:u w:val="single"/>
        </w:rPr>
        <w:t>But this economy is not the president’s sole liability. The public doesn’t just reject Bidenomics. It also rejects Bidenomics’s namesake.</w:t>
      </w:r>
    </w:p>
    <w:p w14:paraId="2C0CA315" w14:textId="77777777" w:rsidR="006719AA" w:rsidRPr="00B06341" w:rsidRDefault="006719AA" w:rsidP="006719AA">
      <w:pPr>
        <w:rPr>
          <w:rFonts w:ascii="Times New Roman" w:hAnsi="Times New Roman" w:cs="Times New Roman"/>
          <w:u w:val="single"/>
        </w:rPr>
      </w:pPr>
      <w:r w:rsidRPr="00B06341">
        <w:rPr>
          <w:rFonts w:ascii="Times New Roman" w:hAnsi="Times New Roman" w:cs="Times New Roman"/>
        </w:rPr>
        <w:t xml:space="preserve">Biden’s fitness for office is already in doubt. Americans have grave concerns over the 80-year-old president’s physical and mental capacity. And people age in only one direction. Nothing in Biden’s domestic program will make the president any younger. Not only do </w:t>
      </w:r>
      <w:r w:rsidRPr="00B06341">
        <w:rPr>
          <w:rFonts w:ascii="Times New Roman" w:hAnsi="Times New Roman" w:cs="Times New Roman"/>
          <w:u w:val="single"/>
        </w:rPr>
        <w:t>voters prefer the Trump economy—when real wages were rising faster than prices—they also say the 77-year-old former president is in better condition than his successor.</w:t>
      </w:r>
    </w:p>
    <w:p w14:paraId="7BD916EB" w14:textId="77777777" w:rsidR="006719AA" w:rsidRPr="00B06341" w:rsidRDefault="006719AA" w:rsidP="006719AA">
      <w:pPr>
        <w:rPr>
          <w:rFonts w:ascii="Times New Roman" w:hAnsi="Times New Roman" w:cs="Times New Roman"/>
          <w:u w:val="single"/>
        </w:rPr>
      </w:pPr>
      <w:r w:rsidRPr="00B06341">
        <w:rPr>
          <w:rFonts w:ascii="Times New Roman" w:hAnsi="Times New Roman" w:cs="Times New Roman"/>
        </w:rPr>
        <w:t xml:space="preserve">The worries over Biden’s infirmity spill over into views of his vice president. Kamala Harris, who would inherit the office of president if something happens to Biden, is the most unpopular vice president in the history of the NBC poll. </w:t>
      </w:r>
      <w:r w:rsidRPr="00B06341">
        <w:rPr>
          <w:rFonts w:ascii="Times New Roman" w:hAnsi="Times New Roman" w:cs="Times New Roman"/>
          <w:u w:val="single"/>
        </w:rPr>
        <w:t>Bidenomics may make Democratic partisans feel better about the economy. Nothing can make them feel good about Harris.</w:t>
      </w:r>
    </w:p>
    <w:p w14:paraId="525141B6" w14:textId="77777777" w:rsidR="006719AA" w:rsidRPr="00B06341" w:rsidRDefault="006719AA" w:rsidP="006719AA">
      <w:pPr>
        <w:rPr>
          <w:rFonts w:ascii="Times New Roman" w:hAnsi="Times New Roman" w:cs="Times New Roman"/>
        </w:rPr>
      </w:pPr>
      <w:r w:rsidRPr="00B06341">
        <w:rPr>
          <w:rFonts w:ascii="Times New Roman" w:hAnsi="Times New Roman" w:cs="Times New Roman"/>
        </w:rPr>
        <w:t>Meanwhile, IRS whistleblowers have revealed the true meaning of Bidenomics: The term well describes the buckraking schemes that some members of the Biden family, including the president’s son Hunter, have used to get rich while avoiding federal taxes. Biden’s entanglement in this scandal is sure to grow in the coming year, as the House of Representatives and intrepid reporters seek to uncover, or restate, the details of the Biden family operation. What they find won’t make the president more popular.</w:t>
      </w:r>
    </w:p>
    <w:p w14:paraId="1252C534" w14:textId="77777777" w:rsidR="006719AA" w:rsidRPr="00B06341" w:rsidRDefault="006719AA" w:rsidP="006719AA">
      <w:pPr>
        <w:rPr>
          <w:rFonts w:ascii="Times New Roman" w:hAnsi="Times New Roman" w:cs="Times New Roman"/>
          <w:u w:val="single"/>
        </w:rPr>
      </w:pPr>
      <w:r w:rsidRPr="00B06341">
        <w:rPr>
          <w:rFonts w:ascii="Times New Roman" w:hAnsi="Times New Roman" w:cs="Times New Roman"/>
          <w:u w:val="single"/>
        </w:rPr>
        <w:t>It would be a mistake to ascribe Biden’s political position to the economy alone. A decline in the standard of living has interacted with, and intensified, the public’s revised attitude toward Biden the man. No longer is he the genial grandpa who issues reassuring platitudes from his Delaware basement. He is rather a cranky and out-of-it octogenarian with a spotty record and an estranged relationship to the truth.</w:t>
      </w:r>
    </w:p>
    <w:p w14:paraId="0C640674" w14:textId="77777777" w:rsidR="006719AA" w:rsidRPr="00B06341" w:rsidRDefault="006719AA" w:rsidP="006719AA">
      <w:pPr>
        <w:rPr>
          <w:rFonts w:ascii="Times New Roman" w:hAnsi="Times New Roman" w:cs="Times New Roman"/>
        </w:rPr>
      </w:pPr>
      <w:r w:rsidRPr="00B06341">
        <w:rPr>
          <w:rFonts w:ascii="Times New Roman" w:hAnsi="Times New Roman" w:cs="Times New Roman"/>
        </w:rPr>
        <w:t>This transformation in how voters perceive Biden explains why the presidential election is competitive. Biden led Donald Trump throughout 2019 and 2020. Now the two candidates are neck-and-neck. Indeed, Trump is slightly ahead. The coming presidential election looks like it will resemble 2016 more than 2020. Which helps Donald Trump.</w:t>
      </w:r>
    </w:p>
    <w:p w14:paraId="4A23B075" w14:textId="080F70F8" w:rsidR="006719AA" w:rsidRPr="00B06341" w:rsidRDefault="006719AA" w:rsidP="006719AA">
      <w:pPr>
        <w:rPr>
          <w:rFonts w:ascii="Times New Roman" w:hAnsi="Times New Roman" w:cs="Times New Roman"/>
        </w:rPr>
      </w:pPr>
      <w:r w:rsidRPr="00B06341">
        <w:rPr>
          <w:rFonts w:ascii="Times New Roman" w:hAnsi="Times New Roman" w:cs="Times New Roman"/>
        </w:rPr>
        <w:t xml:space="preserve">The nation is on autopilot, gliding toward a general election that voters do not want, determined by sure-to-be-narrow outcomes in three or four states: Arizona, Georgia, Wisconsin, and Nevada. </w:t>
      </w:r>
      <w:r w:rsidRPr="00B06341">
        <w:rPr>
          <w:rStyle w:val="Emphasis"/>
          <w:rFonts w:ascii="Times New Roman" w:hAnsi="Times New Roman" w:cs="Times New Roman"/>
        </w:rPr>
        <w:t>The president’s fate rests not on Bidenomics but on long-running trends in the electorate. Biden’s future depends not on his agenda, nor on his charisma, but on the anti-MAGA coalition that cost Republicans in 2017, 2018, 2020, and 2022. He’s counted on this coalition before. Will it save him again?</w:t>
      </w:r>
    </w:p>
    <w:p w14:paraId="10B2C8F9"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People just don’t like Joe Biden, there is nothing he can do about it</w:t>
      </w:r>
    </w:p>
    <w:p w14:paraId="35D4B24D" w14:textId="77777777" w:rsidR="00037EB5" w:rsidRPr="00B06341" w:rsidRDefault="00037EB5" w:rsidP="00037EB5">
      <w:pPr>
        <w:rPr>
          <w:rFonts w:ascii="Times New Roman" w:hAnsi="Times New Roman" w:cs="Times New Roman"/>
        </w:rPr>
      </w:pPr>
      <w:r w:rsidRPr="00B06341">
        <w:rPr>
          <w:rStyle w:val="Style13ptBold"/>
          <w:rFonts w:ascii="Times New Roman" w:hAnsi="Times New Roman" w:cs="Times New Roman"/>
        </w:rPr>
        <w:t>Werschkul, Yahoo Finance Economic Policy Washington Correspondent, 6-18-23</w:t>
      </w:r>
    </w:p>
    <w:p w14:paraId="3BC91681"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[Ben, 6-18-23, Yahoo, “Why Biden polls so low on the economy — and what he is trying to do about it,” https://finance.yahoo.com/news/why-biden-polls-so-low-on-the-economy--and-what-he-is-trying-to-do-about-it-142504457.html, accessed 7-8-23, DG]</w:t>
      </w:r>
    </w:p>
    <w:p w14:paraId="2C71273C"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It’s a feature of Biden’s 2024 re-election effort so far that is surely causing heartburn in his inner circle: not only are the president’s overall approval ratings low but voters usually rate his performance on the crucial issue of the economy even lower.</w:t>
      </w:r>
    </w:p>
    <w:p w14:paraId="0BFAF082"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Here are just a few examples from recent weeks. A Harvard/Harris poll has Biden’s approval rating at 43% with his economic rating down at 39%. A CBS/YouGov survey has the president with an approval rating of 41% and an economic rating down at 36%. Reuters/Ipsos has the numbers coming in at 41% and 35%, respectively.</w:t>
      </w:r>
    </w:p>
    <w:p w14:paraId="34E9582F"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Voters' negative views of the country's (and their own) economic prospects present an immediate challenge to Biden's effort to secure a second term. His cellar-level numbers also haven't been moving in spite of an actual economy that has been defying expectations and producing positive headlines for months now.</w:t>
      </w:r>
    </w:p>
    <w:p w14:paraId="76E8DC50"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Jim Kessler, the VP for policy at think tank Third Way, was recently asked to explain the disconnect. He posits that "inflation is a mood changer" adding that even as inflation declines "there's a lingering effect there" from rising prices as well as the recent years of economic uncertainty.</w:t>
      </w:r>
    </w:p>
    <w:p w14:paraId="5E58CFB6" w14:textId="77777777" w:rsidR="00037EB5"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The former top aide to Sen. Chuck Schumer, Kessler knows a thing or two about Democratic economic messaging and said in the recent interview that he isn’t overly worried this early on, noting that a slew of presidents from Ronald Reagan to Bill Clinton to Barack Obama faced similar dynamics at this stage before their (ultimately successful) re-election efforts.</w:t>
      </w:r>
    </w:p>
    <w:p w14:paraId="3CC81603" w14:textId="77777777" w:rsidR="0000658D" w:rsidRPr="00B06341" w:rsidRDefault="00037EB5" w:rsidP="00037EB5">
      <w:pPr>
        <w:rPr>
          <w:rStyle w:val="StyleUnderline"/>
          <w:rFonts w:ascii="Times New Roman" w:hAnsi="Times New Roman" w:cs="Times New Roman"/>
        </w:rPr>
      </w:pPr>
      <w:r w:rsidRPr="00B06341">
        <w:rPr>
          <w:rStyle w:val="StyleUnderline"/>
          <w:rFonts w:ascii="Times New Roman" w:hAnsi="Times New Roman" w:cs="Times New Roman"/>
        </w:rPr>
        <w:t>The White House often pivots to campaign mode about 18 months ahead of election day and, Kessler says, "through the summer and into the fall, when presidents have a successful reelection, this is usually when they start turning it around."</w:t>
      </w:r>
    </w:p>
    <w:p w14:paraId="036071FE" w14:textId="77777777" w:rsidR="0000658D" w:rsidRPr="00B06341" w:rsidRDefault="0000658D" w:rsidP="00037EB5">
      <w:pPr>
        <w:rPr>
          <w:rStyle w:val="StyleUnderline"/>
          <w:rFonts w:ascii="Times New Roman" w:hAnsi="Times New Roman" w:cs="Times New Roman"/>
        </w:rPr>
      </w:pPr>
    </w:p>
    <w:p w14:paraId="6A455E09" w14:textId="63015232" w:rsidR="0029684F" w:rsidRPr="00B06341" w:rsidRDefault="0029684F" w:rsidP="0029684F">
      <w:pPr>
        <w:pStyle w:val="Heading4"/>
        <w:rPr>
          <w:rFonts w:ascii="Times New Roman" w:hAnsi="Times New Roman" w:cs="Times New Roman"/>
        </w:rPr>
      </w:pPr>
      <w:r w:rsidRPr="00B06341">
        <w:rPr>
          <w:rFonts w:ascii="Times New Roman" w:hAnsi="Times New Roman" w:cs="Times New Roman"/>
        </w:rPr>
        <w:t>Bidenomics won’t save Biden AND Biden’s family scandal undermines his case against Trump</w:t>
      </w:r>
    </w:p>
    <w:p w14:paraId="02357330" w14:textId="77777777" w:rsidR="0029684F" w:rsidRPr="00B06341" w:rsidRDefault="0029684F" w:rsidP="0029684F">
      <w:pPr>
        <w:rPr>
          <w:rStyle w:val="Style13ptBold"/>
          <w:rFonts w:ascii="Times New Roman" w:hAnsi="Times New Roman" w:cs="Times New Roman"/>
        </w:rPr>
      </w:pPr>
      <w:r w:rsidRPr="00B06341">
        <w:rPr>
          <w:rStyle w:val="Style13ptBold"/>
          <w:rFonts w:ascii="Times New Roman" w:hAnsi="Times New Roman" w:cs="Times New Roman"/>
        </w:rPr>
        <w:t>Tomasky, The New Republic, 7-10-23</w:t>
      </w:r>
    </w:p>
    <w:p w14:paraId="5790ABD6" w14:textId="77777777" w:rsidR="0029684F" w:rsidRPr="00B06341" w:rsidRDefault="0029684F" w:rsidP="0029684F">
      <w:pPr>
        <w:rPr>
          <w:rFonts w:ascii="Times New Roman" w:hAnsi="Times New Roman" w:cs="Times New Roman"/>
        </w:rPr>
      </w:pPr>
      <w:r w:rsidRPr="00B06341">
        <w:rPr>
          <w:rFonts w:ascii="Times New Roman" w:hAnsi="Times New Roman" w:cs="Times New Roman"/>
        </w:rPr>
        <w:t xml:space="preserve">[Michael, 7-10-2023, New Republic, “What Do Bidenomics and the President’s Grandchild Have to Do with Each Other? Everything. ," New Republic, </w:t>
      </w:r>
      <w:hyperlink r:id="rId271" w:history="1">
        <w:r w:rsidRPr="00B06341">
          <w:rPr>
            <w:rStyle w:val="Hyperlink"/>
            <w:rFonts w:ascii="Times New Roman" w:hAnsi="Times New Roman" w:cs="Times New Roman"/>
          </w:rPr>
          <w:t>https://newrepublic.com/article/174193/bidenomics-hunter-biden-grandchild-media-bias</w:t>
        </w:r>
      </w:hyperlink>
      <w:r w:rsidRPr="00B06341">
        <w:rPr>
          <w:rFonts w:ascii="Times New Roman" w:hAnsi="Times New Roman" w:cs="Times New Roman"/>
        </w:rPr>
        <w:t>, accessed 7-10-23, S.A.M]</w:t>
      </w:r>
    </w:p>
    <w:p w14:paraId="641D21CF" w14:textId="77777777" w:rsidR="0029684F" w:rsidRPr="00B06341" w:rsidRDefault="0029684F" w:rsidP="0029684F">
      <w:pPr>
        <w:rPr>
          <w:rFonts w:ascii="Times New Roman" w:hAnsi="Times New Roman" w:cs="Times New Roman"/>
        </w:rPr>
      </w:pPr>
      <w:r w:rsidRPr="00B06341">
        <w:rPr>
          <w:rFonts w:ascii="Times New Roman" w:hAnsi="Times New Roman" w:cs="Times New Roman"/>
        </w:rPr>
        <w:t xml:space="preserve">Joe </w:t>
      </w:r>
      <w:r w:rsidRPr="00B06341">
        <w:rPr>
          <w:rStyle w:val="StyleUnderline"/>
          <w:rFonts w:ascii="Times New Roman" w:hAnsi="Times New Roman" w:cs="Times New Roman"/>
        </w:rPr>
        <w:t>Biden recently unveiled the term “Bidenomics</w:t>
      </w:r>
      <w:r w:rsidRPr="00B06341">
        <w:rPr>
          <w:rFonts w:ascii="Times New Roman" w:hAnsi="Times New Roman" w:cs="Times New Roman"/>
        </w:rPr>
        <w:t xml:space="preserve">” to express and encompass the positive economic news—and there’s a lot of it—that </w:t>
      </w:r>
      <w:r w:rsidRPr="00B06341">
        <w:rPr>
          <w:rStyle w:val="StyleUnderline"/>
          <w:rFonts w:ascii="Times New Roman" w:hAnsi="Times New Roman" w:cs="Times New Roman"/>
        </w:rPr>
        <w:t>he hopes will lift him to reelection</w:t>
      </w:r>
      <w:r w:rsidRPr="00B06341">
        <w:rPr>
          <w:rFonts w:ascii="Times New Roman" w:hAnsi="Times New Roman" w:cs="Times New Roman"/>
        </w:rPr>
        <w:t>.</w:t>
      </w:r>
    </w:p>
    <w:p w14:paraId="4CA6F6B6" w14:textId="77777777" w:rsidR="0029684F" w:rsidRPr="00B06341" w:rsidRDefault="0029684F" w:rsidP="0029684F">
      <w:pPr>
        <w:rPr>
          <w:rStyle w:val="StyleUnderline"/>
          <w:rFonts w:ascii="Times New Roman" w:hAnsi="Times New Roman" w:cs="Times New Roman"/>
        </w:rPr>
      </w:pPr>
      <w:r w:rsidRPr="00B06341">
        <w:rPr>
          <w:rStyle w:val="StyleUnderline"/>
          <w:rFonts w:ascii="Times New Roman" w:hAnsi="Times New Roman" w:cs="Times New Roman"/>
        </w:rPr>
        <w:t>Also recently unveiled</w:t>
      </w:r>
      <w:r w:rsidRPr="00B06341">
        <w:rPr>
          <w:rFonts w:ascii="Times New Roman" w:hAnsi="Times New Roman" w:cs="Times New Roman"/>
        </w:rPr>
        <w:t>—</w:t>
      </w:r>
      <w:r w:rsidRPr="00B06341">
        <w:rPr>
          <w:rStyle w:val="StyleUnderline"/>
          <w:rFonts w:ascii="Times New Roman" w:hAnsi="Times New Roman" w:cs="Times New Roman"/>
        </w:rPr>
        <w:t>not by Biden, but about him</w:t>
      </w:r>
      <w:r w:rsidRPr="00B06341">
        <w:rPr>
          <w:rFonts w:ascii="Times New Roman" w:hAnsi="Times New Roman" w:cs="Times New Roman"/>
        </w:rPr>
        <w:t>, and presumably against his preferences—</w:t>
      </w:r>
      <w:r w:rsidRPr="00B06341">
        <w:rPr>
          <w:rStyle w:val="StyleUnderline"/>
          <w:rFonts w:ascii="Times New Roman" w:hAnsi="Times New Roman" w:cs="Times New Roman"/>
        </w:rPr>
        <w:t>is the existence</w:t>
      </w:r>
      <w:r w:rsidRPr="00B06341">
        <w:rPr>
          <w:rFonts w:ascii="Times New Roman" w:hAnsi="Times New Roman" w:cs="Times New Roman"/>
        </w:rPr>
        <w:t xml:space="preserve"> </w:t>
      </w:r>
      <w:r w:rsidRPr="00B06341">
        <w:rPr>
          <w:rStyle w:val="StyleUnderline"/>
          <w:rFonts w:ascii="Times New Roman" w:hAnsi="Times New Roman" w:cs="Times New Roman"/>
        </w:rPr>
        <w:t>of</w:t>
      </w:r>
      <w:r w:rsidRPr="00B06341">
        <w:rPr>
          <w:rFonts w:ascii="Times New Roman" w:hAnsi="Times New Roman" w:cs="Times New Roman"/>
        </w:rPr>
        <w:t xml:space="preserve"> four-year-old Navy Joan Roberts, </w:t>
      </w:r>
      <w:r w:rsidRPr="00B06341">
        <w:rPr>
          <w:rStyle w:val="StyleUnderline"/>
          <w:rFonts w:ascii="Times New Roman" w:hAnsi="Times New Roman" w:cs="Times New Roman"/>
        </w:rPr>
        <w:t>a grandchild of the president whom he has never publicly acknowledged.*</w:t>
      </w:r>
    </w:p>
    <w:p w14:paraId="3C538F44" w14:textId="77777777" w:rsidR="0029684F" w:rsidRPr="00B06341" w:rsidRDefault="0029684F" w:rsidP="0029684F">
      <w:pPr>
        <w:rPr>
          <w:rFonts w:ascii="Times New Roman" w:hAnsi="Times New Roman" w:cs="Times New Roman"/>
        </w:rPr>
      </w:pPr>
      <w:r w:rsidRPr="00B06341">
        <w:rPr>
          <w:rFonts w:ascii="Times New Roman" w:hAnsi="Times New Roman" w:cs="Times New Roman"/>
        </w:rPr>
        <w:t xml:space="preserve">Why do I </w:t>
      </w:r>
      <w:r w:rsidRPr="00B06341">
        <w:rPr>
          <w:rStyle w:val="StyleUnderline"/>
          <w:rFonts w:ascii="Times New Roman" w:hAnsi="Times New Roman" w:cs="Times New Roman"/>
        </w:rPr>
        <w:t>juxtapose these two seemingly unrelated developments</w:t>
      </w:r>
      <w:r w:rsidRPr="00B06341">
        <w:rPr>
          <w:rFonts w:ascii="Times New Roman" w:hAnsi="Times New Roman" w:cs="Times New Roman"/>
        </w:rPr>
        <w:t xml:space="preserve">? Because they </w:t>
      </w:r>
      <w:r w:rsidRPr="00B06341">
        <w:rPr>
          <w:rStyle w:val="StyleUnderline"/>
          <w:rFonts w:ascii="Times New Roman" w:hAnsi="Times New Roman" w:cs="Times New Roman"/>
        </w:rPr>
        <w:t>may not be so unrelated after all</w:t>
      </w:r>
      <w:r w:rsidRPr="00B06341">
        <w:rPr>
          <w:rFonts w:ascii="Times New Roman" w:hAnsi="Times New Roman" w:cs="Times New Roman"/>
        </w:rPr>
        <w:t xml:space="preserve">. The </w:t>
      </w:r>
      <w:r w:rsidRPr="00B06341">
        <w:rPr>
          <w:rStyle w:val="StyleUnderline"/>
          <w:rFonts w:ascii="Times New Roman" w:hAnsi="Times New Roman" w:cs="Times New Roman"/>
        </w:rPr>
        <w:t>media coverage of both tells us a lot about the political culture we inhabit today. It’s a culture that has been shaped and defined by the political right, and it works almost entirely to their advantage.</w:t>
      </w:r>
      <w:r w:rsidRPr="00B06341">
        <w:rPr>
          <w:rFonts w:ascii="Times New Roman" w:hAnsi="Times New Roman" w:cs="Times New Roman"/>
        </w:rPr>
        <w:t xml:space="preserve"> In sum: </w:t>
      </w:r>
      <w:r w:rsidRPr="00B06341">
        <w:rPr>
          <w:rStyle w:val="StyleUnderline"/>
          <w:rFonts w:ascii="Times New Roman" w:hAnsi="Times New Roman" w:cs="Times New Roman"/>
        </w:rPr>
        <w:t>We live now in a political culture where the party that is trying to uphold some standards and values gets judged and punished because it sometimes falls short of those standards and values, while the party that makes no effort along those lines gets away with everything because no one expects any better of it in the first place.</w:t>
      </w:r>
    </w:p>
    <w:p w14:paraId="6CABF3CD" w14:textId="77777777" w:rsidR="0029684F" w:rsidRPr="00B06341" w:rsidRDefault="0029684F" w:rsidP="0029684F">
      <w:pPr>
        <w:rPr>
          <w:rFonts w:ascii="Times New Roman" w:hAnsi="Times New Roman" w:cs="Times New Roman"/>
          <w:u w:val="single"/>
        </w:rPr>
      </w:pPr>
      <w:r w:rsidRPr="00B06341">
        <w:rPr>
          <w:rFonts w:ascii="Times New Roman" w:hAnsi="Times New Roman" w:cs="Times New Roman"/>
        </w:rPr>
        <w:t xml:space="preserve">Let’s </w:t>
      </w:r>
      <w:r w:rsidRPr="00B06341">
        <w:rPr>
          <w:rStyle w:val="StyleUnderline"/>
          <w:rFonts w:ascii="Times New Roman" w:hAnsi="Times New Roman" w:cs="Times New Roman"/>
        </w:rPr>
        <w:t>start with Bidenomics</w:t>
      </w:r>
      <w:r w:rsidRPr="00B06341">
        <w:rPr>
          <w:rFonts w:ascii="Times New Roman" w:hAnsi="Times New Roman" w:cs="Times New Roman"/>
        </w:rPr>
        <w:t xml:space="preserve">. I followed the coverage over the last several days after the president unveiled the term. </w:t>
      </w:r>
      <w:r w:rsidRPr="00B06341">
        <w:rPr>
          <w:rStyle w:val="StyleUnderline"/>
          <w:rFonts w:ascii="Times New Roman" w:hAnsi="Times New Roman" w:cs="Times New Roman"/>
        </w:rPr>
        <w:t>It wasn’t all negative by any means. But it did emphasize the risk Biden was taking in attaching his name to an economy that, despite nearly 14 million new jobs and very low unemployment, most people still find lackluster because of inflation and its aftereffects.</w:t>
      </w:r>
    </w:p>
    <w:p w14:paraId="1BB4DFFC" w14:textId="77777777" w:rsidR="0029684F" w:rsidRPr="00B06341" w:rsidRDefault="0029684F" w:rsidP="0029684F">
      <w:pPr>
        <w:rPr>
          <w:rStyle w:val="StyleUnderline"/>
          <w:rFonts w:ascii="Times New Roman" w:hAnsi="Times New Roman" w:cs="Times New Roman"/>
        </w:rPr>
      </w:pPr>
      <w:r w:rsidRPr="00B06341">
        <w:rPr>
          <w:rFonts w:ascii="Times New Roman" w:hAnsi="Times New Roman" w:cs="Times New Roman"/>
        </w:rPr>
        <w:t>Emphasizing risk isn’t unreasonable, necessarily, at a time when only one-third of people approve of Biden’s handling of the economy. At the same time, surely part of the reason that number isn’t higher, as TNR’s Tim Noah pointed out on June 30, is that to the business press all economic news is bad news: “</w:t>
      </w:r>
      <w:r w:rsidRPr="00B06341">
        <w:rPr>
          <w:rStyle w:val="StyleUnderline"/>
          <w:rFonts w:ascii="Times New Roman" w:hAnsi="Times New Roman" w:cs="Times New Roman"/>
        </w:rPr>
        <w:t>Bad news is self-evidently bad, and good news is bad because markets or regulators will overreact and spoil everything.”</w:t>
      </w:r>
    </w:p>
    <w:p w14:paraId="0501783A" w14:textId="77777777" w:rsidR="0029684F" w:rsidRPr="00B06341" w:rsidRDefault="0029684F" w:rsidP="0029684F">
      <w:pPr>
        <w:rPr>
          <w:rStyle w:val="StyleUnderline"/>
          <w:rFonts w:ascii="Times New Roman" w:hAnsi="Times New Roman" w:cs="Times New Roman"/>
        </w:rPr>
      </w:pPr>
      <w:r w:rsidRPr="00B06341">
        <w:rPr>
          <w:rStyle w:val="StyleUnderline"/>
          <w:rFonts w:ascii="Times New Roman" w:hAnsi="Times New Roman" w:cs="Times New Roman"/>
        </w:rPr>
        <w:t>And so you have a lot of stories like this one, from The Washington Post in late June, that had various economists throwing shade on Biden’s claim that he’s transforming the economy. The piece quoted seven outside experts. Four could be called favorably inclined toward the administration, or at least not hostile, while three were hostile. But only two of the seven spoke favorably.</w:t>
      </w:r>
    </w:p>
    <w:p w14:paraId="246E0CF5" w14:textId="77777777" w:rsidR="0029684F" w:rsidRPr="00B06341" w:rsidRDefault="0029684F" w:rsidP="0029684F">
      <w:pPr>
        <w:rPr>
          <w:rFonts w:ascii="Times New Roman" w:hAnsi="Times New Roman" w:cs="Times New Roman"/>
        </w:rPr>
      </w:pPr>
      <w:r w:rsidRPr="00B06341">
        <w:rPr>
          <w:rStyle w:val="StyleUnderline"/>
          <w:rFonts w:ascii="Times New Roman" w:hAnsi="Times New Roman" w:cs="Times New Roman"/>
        </w:rPr>
        <w:t>That’s not the Post’s fault</w:t>
      </w:r>
      <w:r w:rsidRPr="00B06341">
        <w:rPr>
          <w:rFonts w:ascii="Times New Roman" w:hAnsi="Times New Roman" w:cs="Times New Roman"/>
        </w:rPr>
        <w:t>, I guess (but maybe it is; we never know what quotes reporters left on the cutting-room floor). I’m just saying that the skepticism of this piece typifies the way the media covers Biden and economy.</w:t>
      </w:r>
    </w:p>
    <w:p w14:paraId="2CF3DC36" w14:textId="77777777" w:rsidR="0029684F" w:rsidRPr="00B06341" w:rsidRDefault="0029684F" w:rsidP="0029684F">
      <w:pPr>
        <w:rPr>
          <w:rStyle w:val="StyleUnderline"/>
          <w:rFonts w:ascii="Times New Roman" w:hAnsi="Times New Roman" w:cs="Times New Roman"/>
        </w:rPr>
      </w:pPr>
      <w:r w:rsidRPr="00B06341">
        <w:rPr>
          <w:rFonts w:ascii="Times New Roman" w:hAnsi="Times New Roman" w:cs="Times New Roman"/>
        </w:rPr>
        <w:t xml:space="preserve">Which brings me to the </w:t>
      </w:r>
      <w:r w:rsidRPr="00B06341">
        <w:rPr>
          <w:rStyle w:val="StyleUnderline"/>
          <w:rFonts w:ascii="Times New Roman" w:hAnsi="Times New Roman" w:cs="Times New Roman"/>
        </w:rPr>
        <w:t>larger point. Biden has made a greater effort than any president in decades to shift wealth from the top to the middle class and working poor. We might live in a political culture that applauded that effort. But we don’t. We live in a political culture that is far more inclined to punish that effort as insufficient in this or that particular.</w:t>
      </w:r>
    </w:p>
    <w:p w14:paraId="2253C8DA" w14:textId="77777777" w:rsidR="0029684F" w:rsidRPr="00B06341" w:rsidRDefault="0029684F" w:rsidP="0029684F">
      <w:pPr>
        <w:rPr>
          <w:rFonts w:ascii="Times New Roman" w:hAnsi="Times New Roman" w:cs="Times New Roman"/>
        </w:rPr>
      </w:pPr>
      <w:r w:rsidRPr="00B06341">
        <w:rPr>
          <w:rStyle w:val="StyleUnderline"/>
          <w:rFonts w:ascii="Times New Roman" w:hAnsi="Times New Roman" w:cs="Times New Roman"/>
        </w:rPr>
        <w:t>Some of that comes from liberals themselves</w:t>
      </w:r>
      <w:r w:rsidRPr="00B06341">
        <w:rPr>
          <w:rFonts w:ascii="Times New Roman" w:hAnsi="Times New Roman" w:cs="Times New Roman"/>
        </w:rPr>
        <w:t>. People on the broad left are disappointed that Biden didn’t get even more legislation passed. And that’s fine; activists should always agitate for more.</w:t>
      </w:r>
    </w:p>
    <w:p w14:paraId="034D26BF" w14:textId="77777777" w:rsidR="0029684F" w:rsidRPr="00B06341" w:rsidRDefault="0029684F" w:rsidP="0029684F">
      <w:pPr>
        <w:rPr>
          <w:rFonts w:ascii="Times New Roman" w:hAnsi="Times New Roman" w:cs="Times New Roman"/>
          <w:u w:val="single"/>
        </w:rPr>
      </w:pPr>
      <w:r w:rsidRPr="00B06341">
        <w:rPr>
          <w:rFonts w:ascii="Times New Roman" w:hAnsi="Times New Roman" w:cs="Times New Roman"/>
        </w:rPr>
        <w:t xml:space="preserve">Let’s just be aware, though, of the imbalance this creates. </w:t>
      </w:r>
      <w:r w:rsidRPr="00B06341">
        <w:rPr>
          <w:rStyle w:val="StyleUnderline"/>
          <w:rFonts w:ascii="Times New Roman" w:hAnsi="Times New Roman" w:cs="Times New Roman"/>
        </w:rPr>
        <w:t>While Biden is trying to do stuff, Republicans don’t try to do anything. Cut taxes. That’s about it. Oh, and repeal the biggest expansion of health care in half a century. But the party has no domestic economic agenda and hasn’t for years.</w:t>
      </w:r>
    </w:p>
    <w:p w14:paraId="41D40ECE" w14:textId="77777777" w:rsidR="0029684F" w:rsidRPr="00B06341" w:rsidRDefault="0029684F" w:rsidP="0029684F">
      <w:pPr>
        <w:rPr>
          <w:rFonts w:ascii="Times New Roman" w:hAnsi="Times New Roman" w:cs="Times New Roman"/>
          <w:u w:val="single"/>
        </w:rPr>
      </w:pPr>
      <w:r w:rsidRPr="00B06341">
        <w:rPr>
          <w:rStyle w:val="StyleUnderline"/>
          <w:rFonts w:ascii="Times New Roman" w:hAnsi="Times New Roman" w:cs="Times New Roman"/>
        </w:rPr>
        <w:t>And because they’re not trying to do anything, nobody expects anything of them. So they skate. And on top of that, the right-wing press, which wouldn’t utter one positive syllable about Biden if the GDP grew by 10 percent while he simultaneously cured Alzheimer’s and brought democracy to North Korea, hammers at Biden relentlessly, which further advances people’s negative perceptions.</w:t>
      </w:r>
    </w:p>
    <w:p w14:paraId="7F48CF20" w14:textId="77777777" w:rsidR="0029684F" w:rsidRPr="00B06341" w:rsidRDefault="0029684F" w:rsidP="0029684F">
      <w:pPr>
        <w:rPr>
          <w:rFonts w:ascii="Times New Roman" w:hAnsi="Times New Roman" w:cs="Times New Roman"/>
        </w:rPr>
      </w:pPr>
      <w:r w:rsidRPr="00B06341">
        <w:rPr>
          <w:rFonts w:ascii="Times New Roman" w:hAnsi="Times New Roman" w:cs="Times New Roman"/>
        </w:rPr>
        <w:t xml:space="preserve">Now </w:t>
      </w:r>
      <w:r w:rsidRPr="00B06341">
        <w:rPr>
          <w:rStyle w:val="StyleUnderline"/>
          <w:rFonts w:ascii="Times New Roman" w:hAnsi="Times New Roman" w:cs="Times New Roman"/>
        </w:rPr>
        <w:t>let’s turn to this granddaughter</w:t>
      </w:r>
      <w:r w:rsidRPr="00B06341">
        <w:rPr>
          <w:rFonts w:ascii="Times New Roman" w:hAnsi="Times New Roman" w:cs="Times New Roman"/>
        </w:rPr>
        <w:t xml:space="preserve">. I presume there are a </w:t>
      </w:r>
      <w:r w:rsidRPr="00B06341">
        <w:rPr>
          <w:rStyle w:val="StyleUnderline"/>
          <w:rFonts w:ascii="Times New Roman" w:hAnsi="Times New Roman" w:cs="Times New Roman"/>
        </w:rPr>
        <w:t>lot of facts about this that we don’t know.</w:t>
      </w:r>
      <w:r w:rsidRPr="00B06341">
        <w:rPr>
          <w:rFonts w:ascii="Times New Roman" w:hAnsi="Times New Roman" w:cs="Times New Roman"/>
        </w:rPr>
        <w:t xml:space="preserve"> We do know that she was the product of a fling Hunter Biden had with a woman while he was deep in his drug-abusing phase. He has made some provisions for the girl but isn’t in her life, and one suspects his father is supporting his son’s posture. That doesn’t seem that unusual to me, but it does feel like maybe Joe Biden, who after all has plenty of money, should set up a stipend or college fund for the child and have her to the White House a few times. Whatever.</w:t>
      </w:r>
    </w:p>
    <w:p w14:paraId="273EEAC0" w14:textId="77777777" w:rsidR="0029684F" w:rsidRPr="00B06341" w:rsidRDefault="0029684F" w:rsidP="0029684F">
      <w:pPr>
        <w:rPr>
          <w:rFonts w:ascii="Times New Roman" w:hAnsi="Times New Roman" w:cs="Times New Roman"/>
        </w:rPr>
      </w:pPr>
      <w:r w:rsidRPr="00B06341">
        <w:rPr>
          <w:rStyle w:val="StyleUnderline"/>
          <w:rFonts w:ascii="Times New Roman" w:hAnsi="Times New Roman" w:cs="Times New Roman"/>
        </w:rPr>
        <w:t>The point is this. Biden is getting dinged,</w:t>
      </w:r>
      <w:r w:rsidRPr="00B06341">
        <w:rPr>
          <w:rFonts w:ascii="Times New Roman" w:hAnsi="Times New Roman" w:cs="Times New Roman"/>
        </w:rPr>
        <w:t xml:space="preserve"> as by Maureen Dowd on Sunday, </w:t>
      </w:r>
      <w:r w:rsidRPr="00B06341">
        <w:rPr>
          <w:rStyle w:val="Emphasis"/>
          <w:rFonts w:ascii="Times New Roman" w:hAnsi="Times New Roman" w:cs="Times New Roman"/>
        </w:rPr>
        <w:t>because he has made family and biography and empathy so central to his public identity</w:t>
      </w:r>
      <w:r w:rsidRPr="00B06341">
        <w:rPr>
          <w:rFonts w:ascii="Times New Roman" w:hAnsi="Times New Roman" w:cs="Times New Roman"/>
        </w:rPr>
        <w:t xml:space="preserve">, and this seems to </w:t>
      </w:r>
      <w:r w:rsidRPr="00B06341">
        <w:rPr>
          <w:rStyle w:val="StyleUnderline"/>
          <w:rFonts w:ascii="Times New Roman" w:hAnsi="Times New Roman" w:cs="Times New Roman"/>
        </w:rPr>
        <w:t>contradict that.</w:t>
      </w:r>
      <w:r w:rsidRPr="00B06341">
        <w:rPr>
          <w:rFonts w:ascii="Times New Roman" w:hAnsi="Times New Roman" w:cs="Times New Roman"/>
        </w:rPr>
        <w:t xml:space="preserve"> That criticism is fair enough—to a point.</w:t>
      </w:r>
    </w:p>
    <w:p w14:paraId="33C07F6C" w14:textId="77777777" w:rsidR="0029684F" w:rsidRPr="00B06341" w:rsidRDefault="0029684F" w:rsidP="0029684F">
      <w:pPr>
        <w:rPr>
          <w:rStyle w:val="StyleUnderline"/>
          <w:rFonts w:ascii="Times New Roman" w:hAnsi="Times New Roman" w:cs="Times New Roman"/>
        </w:rPr>
      </w:pPr>
      <w:r w:rsidRPr="00B06341">
        <w:rPr>
          <w:rFonts w:ascii="Times New Roman" w:hAnsi="Times New Roman" w:cs="Times New Roman"/>
        </w:rPr>
        <w:t xml:space="preserve">But here is its </w:t>
      </w:r>
      <w:r w:rsidRPr="00B06341">
        <w:rPr>
          <w:rStyle w:val="StyleUnderline"/>
          <w:rFonts w:ascii="Times New Roman" w:hAnsi="Times New Roman" w:cs="Times New Roman"/>
        </w:rPr>
        <w:t>corollary: There are no such expectations of Donald Trump</w:t>
      </w:r>
      <w:r w:rsidRPr="00B06341">
        <w:rPr>
          <w:rFonts w:ascii="Times New Roman" w:hAnsi="Times New Roman" w:cs="Times New Roman"/>
        </w:rPr>
        <w:t xml:space="preserve">. If we discovered that Trump had an unacknowledged grandchild, the media would cover it, certainly, but I doubt Dowd would be writing any columns accusing Trump of hypocrisy. </w:t>
      </w:r>
      <w:r w:rsidRPr="00B06341">
        <w:rPr>
          <w:rStyle w:val="StyleUnderline"/>
          <w:rFonts w:ascii="Times New Roman" w:hAnsi="Times New Roman" w:cs="Times New Roman"/>
        </w:rPr>
        <w:t>Trump’s personal behavior is so low, so crude, so immoral, so rife with tawdriness and sin and misogyny and you name it that nobody expects him to behave in any other way.</w:t>
      </w:r>
    </w:p>
    <w:p w14:paraId="7AE52A7F" w14:textId="77777777" w:rsidR="0029684F" w:rsidRPr="00B06341" w:rsidRDefault="0029684F" w:rsidP="0029684F">
      <w:pPr>
        <w:rPr>
          <w:rFonts w:ascii="Times New Roman" w:hAnsi="Times New Roman" w:cs="Times New Roman"/>
        </w:rPr>
      </w:pPr>
    </w:p>
    <w:p w14:paraId="6E3C6899" w14:textId="77777777" w:rsidR="00037EB5" w:rsidRPr="00B06341" w:rsidRDefault="00037EB5" w:rsidP="00037EB5">
      <w:pPr>
        <w:pStyle w:val="Heading3"/>
        <w:rPr>
          <w:rFonts w:ascii="Times New Roman" w:hAnsi="Times New Roman" w:cs="Times New Roman"/>
        </w:rPr>
      </w:pPr>
      <w:bookmarkStart w:id="137" w:name="_Toc140420912"/>
      <w:r w:rsidRPr="00B06341">
        <w:rPr>
          <w:rFonts w:ascii="Times New Roman" w:hAnsi="Times New Roman" w:cs="Times New Roman"/>
        </w:rPr>
        <w:t>Too Late for Credit</w:t>
      </w:r>
      <w:bookmarkEnd w:id="137"/>
    </w:p>
    <w:p w14:paraId="1E85A108" w14:textId="77777777" w:rsidR="00037EB5" w:rsidRPr="00B06341" w:rsidRDefault="00037EB5" w:rsidP="00037EB5">
      <w:pPr>
        <w:rPr>
          <w:rFonts w:ascii="Times New Roman" w:hAnsi="Times New Roman" w:cs="Times New Roman"/>
        </w:rPr>
      </w:pPr>
    </w:p>
    <w:p w14:paraId="077F75AB"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Too late to claim credit – the moment has passed on Bidenomics</w:t>
      </w:r>
    </w:p>
    <w:p w14:paraId="3FD1D8B8"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Shapiro, Georgetown University McDonough School of Business Senior Fellow, 23</w:t>
      </w:r>
    </w:p>
    <w:p w14:paraId="7073DC23"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[Robert J, 5-23-2023, Washington Monthly, "Why Don't Americans Recognize that Inflation is Down and Incomes Are Up, </w:t>
      </w:r>
      <w:hyperlink r:id="rId272" w:history="1">
        <w:r w:rsidRPr="00B06341">
          <w:rPr>
            <w:rStyle w:val="Hyperlink"/>
            <w:rFonts w:ascii="Times New Roman" w:hAnsi="Times New Roman" w:cs="Times New Roman"/>
          </w:rPr>
          <w:t>https://washingtonmonthly.com/2023/05/23/why-dont-americans-recognize-that-inflation-is-down-and-incomes-are-up/</w:t>
        </w:r>
      </w:hyperlink>
      <w:r w:rsidRPr="00B06341">
        <w:rPr>
          <w:rFonts w:ascii="Times New Roman" w:hAnsi="Times New Roman" w:cs="Times New Roman"/>
        </w:rPr>
        <w:t>, Accessed 7/14/23, S.A.M]</w:t>
      </w:r>
    </w:p>
    <w:p w14:paraId="27D12DFE" w14:textId="50A99A5F"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My late boss, Senator Daniel Patrick Moynihan, a sage and successful politician, once told me that in politics, </w:t>
      </w:r>
      <w:r w:rsidRPr="00B06341">
        <w:rPr>
          <w:rStyle w:val="StyleUnderline"/>
          <w:rFonts w:ascii="Times New Roman" w:hAnsi="Times New Roman" w:cs="Times New Roman"/>
        </w:rPr>
        <w:t>“If you don’t get credit, it didn’t happen</w:t>
      </w:r>
      <w:r w:rsidRPr="00B06341">
        <w:rPr>
          <w:rFonts w:ascii="Times New Roman" w:hAnsi="Times New Roman" w:cs="Times New Roman"/>
        </w:rPr>
        <w:t xml:space="preserve">.” The </w:t>
      </w:r>
      <w:r w:rsidRPr="00B06341">
        <w:rPr>
          <w:rStyle w:val="StyleUnderline"/>
          <w:rFonts w:ascii="Times New Roman" w:hAnsi="Times New Roman" w:cs="Times New Roman"/>
        </w:rPr>
        <w:t>White House and congressional Democrats need to relearn that lesson</w:t>
      </w:r>
      <w:r w:rsidRPr="00B06341">
        <w:rPr>
          <w:rFonts w:ascii="Times New Roman" w:hAnsi="Times New Roman" w:cs="Times New Roman"/>
        </w:rPr>
        <w:t xml:space="preserve">. In </w:t>
      </w:r>
      <w:r w:rsidRPr="00B06341">
        <w:rPr>
          <w:rStyle w:val="StyleUnderline"/>
          <w:rFonts w:ascii="Times New Roman" w:hAnsi="Times New Roman" w:cs="Times New Roman"/>
        </w:rPr>
        <w:t>March 2022, 75 percent of Americans thought the economy was flailing despite more than a year of historic gains in GDP and jobs. Today, the public’s discontent is focused on inflation and incomes, with 68 percent disapproving of the president’s performance on inflation and 50 percent feeling worse off economically than a year earlier.</w:t>
      </w:r>
      <w:r w:rsidRPr="00B06341">
        <w:rPr>
          <w:rFonts w:ascii="Times New Roman" w:hAnsi="Times New Roman" w:cs="Times New Roman"/>
        </w:rPr>
        <w:t xml:space="preserve"> Yet, the reality is that </w:t>
      </w:r>
      <w:r w:rsidRPr="00B06341">
        <w:rPr>
          <w:rStyle w:val="StyleUnderline"/>
          <w:rFonts w:ascii="Times New Roman" w:hAnsi="Times New Roman" w:cs="Times New Roman"/>
        </w:rPr>
        <w:t>inflation has been falling fast, and people’s incomes after inflation have been rising rapidly.</w:t>
      </w:r>
      <w:r w:rsidR="002063E2" w:rsidRPr="00B06341">
        <w:rPr>
          <w:rStyle w:val="StyleUnderline"/>
          <w:rFonts w:ascii="Times New Roman" w:hAnsi="Times New Roman" w:cs="Times New Roman"/>
        </w:rPr>
        <w:t xml:space="preserve"> </w:t>
      </w:r>
    </w:p>
    <w:p w14:paraId="1EDE25BE"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For example, the latest data from the Bureau of Economic Analysis (BEA) </w:t>
      </w:r>
      <w:r w:rsidRPr="00B06341">
        <w:rPr>
          <w:rStyle w:val="StyleUnderline"/>
          <w:rFonts w:ascii="Times New Roman" w:hAnsi="Times New Roman" w:cs="Times New Roman"/>
        </w:rPr>
        <w:t>shows that prices for consumer goods and services (technically, the “deflator” for personal consumption spending) increased an average of 0.2 percent per month in February and March of this year. On an annual basis, that comes to 2.6 percent inflation, or less than half the 5.6 percent rate in 2022.</w:t>
      </w:r>
      <w:r w:rsidRPr="00B06341">
        <w:rPr>
          <w:rFonts w:ascii="Times New Roman" w:hAnsi="Times New Roman" w:cs="Times New Roman"/>
        </w:rPr>
        <w:t xml:space="preserve"> The BEA also reports that the inflation-adjusted disposable incomes of Americans per capita jumped 1.8 percent in the first quarter of this year, following two previous quarters of income progress. That is a sharp reversal of the 6.9 percent decline in 2022, driven mainly by that year’s inflation. </w:t>
      </w:r>
    </w:p>
    <w:p w14:paraId="4B5AB3E7"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Economists know better than to trust one or two months’ worth of economic numbers. Still, </w:t>
      </w:r>
      <w:r w:rsidRPr="00B06341">
        <w:rPr>
          <w:rStyle w:val="StyleUnderline"/>
          <w:rFonts w:ascii="Times New Roman" w:hAnsi="Times New Roman" w:cs="Times New Roman"/>
        </w:rPr>
        <w:t>other data covering the last four to nine months shows rapid disinflation and healthy income gains across the economy</w:t>
      </w:r>
      <w:r w:rsidRPr="00B06341">
        <w:rPr>
          <w:rFonts w:ascii="Times New Roman" w:hAnsi="Times New Roman" w:cs="Times New Roman"/>
        </w:rPr>
        <w:t xml:space="preserve">. According to the Bureau of Labor Statistics, household energy bills fell 4.1 percent from December 2022 to April this year, compared to a 6.6 percent increase for the same months in 2021-2022. Similarly, food prices climbed less than 1 percent from December to April, or 2.8 percent on an annual basis, compared to a 10.5 percent jump in 2022. </w:t>
      </w:r>
    </w:p>
    <w:p w14:paraId="71B48280" w14:textId="6DBD5796" w:rsidR="00037EB5" w:rsidRPr="00B06341" w:rsidRDefault="00037EB5" w:rsidP="00037EB5">
      <w:pPr>
        <w:rPr>
          <w:rFonts w:ascii="Times New Roman" w:hAnsi="Times New Roman" w:cs="Times New Roman"/>
          <w:u w:val="single"/>
        </w:rPr>
      </w:pPr>
      <w:r w:rsidRPr="00B06341">
        <w:rPr>
          <w:rStyle w:val="StyleUnderline"/>
          <w:rFonts w:ascii="Times New Roman" w:hAnsi="Times New Roman" w:cs="Times New Roman"/>
        </w:rPr>
        <w:t>Gasoline prices rose by less than 1 percent from last December to April, compared to an 11.4 percent increase over the same months in 2021-2022. Prices for all durable goods—appliances, automobiles, computers, home furnishings, and so forth—also rose barely 1 percent from December 2022 to April, or 3.2 percent on an annual basis, versus price hikes of 10.5 percent in 2022. And businesses expect this sharp slowdown in inflation to last: A monthly survey by the Federal Reserve Bank of Atlanta found that from January to May, business expectations for inflation one year out averaged less than 3 percent.</w:t>
      </w:r>
      <w:r w:rsidR="002063E2" w:rsidRPr="00B06341">
        <w:rPr>
          <w:rStyle w:val="StyleUnderline"/>
          <w:rFonts w:ascii="Times New Roman" w:hAnsi="Times New Roman" w:cs="Times New Roman"/>
        </w:rPr>
        <w:t xml:space="preserve"> </w:t>
      </w:r>
    </w:p>
    <w:p w14:paraId="34FF63AF" w14:textId="77777777"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Why are so many </w:t>
      </w:r>
      <w:r w:rsidRPr="00B06341">
        <w:rPr>
          <w:rStyle w:val="Emphasis"/>
          <w:rFonts w:ascii="Times New Roman" w:hAnsi="Times New Roman" w:cs="Times New Roman"/>
        </w:rPr>
        <w:t>Americans so off-base about inflation? Psychologists say people are more sensitive to losses than comparable gains</w:t>
      </w:r>
      <w:r w:rsidRPr="00B06341">
        <w:rPr>
          <w:rFonts w:ascii="Times New Roman" w:hAnsi="Times New Roman" w:cs="Times New Roman"/>
        </w:rPr>
        <w:t xml:space="preserve">, so perhaps much of the </w:t>
      </w:r>
      <w:r w:rsidRPr="00B06341">
        <w:rPr>
          <w:rStyle w:val="StyleUnderline"/>
          <w:rFonts w:ascii="Times New Roman" w:hAnsi="Times New Roman" w:cs="Times New Roman"/>
        </w:rPr>
        <w:t>public hasn’t gotten past the significant inflation in 2021 and much of 2022.</w:t>
      </w:r>
      <w:r w:rsidRPr="00B06341">
        <w:rPr>
          <w:rFonts w:ascii="Times New Roman" w:hAnsi="Times New Roman" w:cs="Times New Roman"/>
        </w:rPr>
        <w:t xml:space="preserve"> And why should they, when </w:t>
      </w:r>
      <w:r w:rsidRPr="00B06341">
        <w:rPr>
          <w:rStyle w:val="StyleUnderline"/>
          <w:rFonts w:ascii="Times New Roman" w:hAnsi="Times New Roman" w:cs="Times New Roman"/>
        </w:rPr>
        <w:t>the mainstream media usually report inflation in ways that encourage a backward-looking view? Plus, it doesn’t help that the White House has been largely silent about its slowdown.</w:t>
      </w:r>
    </w:p>
    <w:p w14:paraId="449FFBBA" w14:textId="77777777" w:rsidR="00037EB5" w:rsidRPr="00B06341" w:rsidRDefault="00037EB5" w:rsidP="00037EB5">
      <w:pPr>
        <w:rPr>
          <w:rStyle w:val="StyleUnderline"/>
          <w:rFonts w:ascii="Times New Roman" w:hAnsi="Times New Roman" w:cs="Times New Roman"/>
        </w:rPr>
      </w:pPr>
    </w:p>
    <w:p w14:paraId="4888EF87" w14:textId="77777777" w:rsidR="00037EB5" w:rsidRPr="00B06341" w:rsidRDefault="00037EB5" w:rsidP="00037EB5">
      <w:pPr>
        <w:pStyle w:val="Heading4"/>
        <w:rPr>
          <w:rFonts w:ascii="Times New Roman" w:hAnsi="Times New Roman" w:cs="Times New Roman"/>
        </w:rPr>
      </w:pPr>
      <w:r w:rsidRPr="00B06341">
        <w:rPr>
          <w:rFonts w:ascii="Times New Roman" w:hAnsi="Times New Roman" w:cs="Times New Roman"/>
        </w:rPr>
        <w:t>Bidenomics Sucks, makes Joe lose.</w:t>
      </w:r>
    </w:p>
    <w:p w14:paraId="4859E988" w14:textId="77777777" w:rsidR="00037EB5" w:rsidRPr="00B06341" w:rsidRDefault="00037EB5" w:rsidP="00037EB5">
      <w:pPr>
        <w:rPr>
          <w:rStyle w:val="Style13ptBold"/>
          <w:rFonts w:ascii="Times New Roman" w:hAnsi="Times New Roman" w:cs="Times New Roman"/>
        </w:rPr>
      </w:pPr>
      <w:r w:rsidRPr="00B06341">
        <w:rPr>
          <w:rStyle w:val="Style13ptBold"/>
          <w:rFonts w:ascii="Times New Roman" w:hAnsi="Times New Roman" w:cs="Times New Roman"/>
        </w:rPr>
        <w:t>Marshall, Progressive Policy Institute President &amp; Founder, 7-14-23</w:t>
      </w:r>
    </w:p>
    <w:p w14:paraId="3C60D7EE" w14:textId="13B845B2" w:rsidR="00037EB5" w:rsidRPr="00B06341" w:rsidRDefault="00037EB5" w:rsidP="00037EB5">
      <w:pPr>
        <w:rPr>
          <w:rFonts w:ascii="Times New Roman" w:hAnsi="Times New Roman" w:cs="Times New Roman"/>
        </w:rPr>
      </w:pPr>
      <w:r w:rsidRPr="00B06341">
        <w:rPr>
          <w:rFonts w:ascii="Times New Roman" w:hAnsi="Times New Roman" w:cs="Times New Roman"/>
        </w:rPr>
        <w:t>[Will, 7-14-23, Hill,</w:t>
      </w:r>
      <w:r w:rsidR="002063E2" w:rsidRPr="00B06341">
        <w:rPr>
          <w:rFonts w:ascii="Times New Roman" w:hAnsi="Times New Roman" w:cs="Times New Roman"/>
        </w:rPr>
        <w:t xml:space="preserve"> </w:t>
      </w:r>
      <w:r w:rsidRPr="00B06341">
        <w:rPr>
          <w:rFonts w:ascii="Times New Roman" w:hAnsi="Times New Roman" w:cs="Times New Roman"/>
        </w:rPr>
        <w:t xml:space="preserve">"Why working families aren’t sold on Bidenomics," </w:t>
      </w:r>
      <w:hyperlink r:id="rId273" w:history="1">
        <w:r w:rsidRPr="00B06341">
          <w:rPr>
            <w:rStyle w:val="Hyperlink"/>
            <w:rFonts w:ascii="Times New Roman" w:hAnsi="Times New Roman" w:cs="Times New Roman"/>
          </w:rPr>
          <w:t>https://thehill.com/opinion/finance/4095230-what-bidenomics-is-missing-the-needs-of-everyday-people/</w:t>
        </w:r>
      </w:hyperlink>
      <w:r w:rsidRPr="00B06341">
        <w:rPr>
          <w:rFonts w:ascii="Times New Roman" w:hAnsi="Times New Roman" w:cs="Times New Roman"/>
        </w:rPr>
        <w:t>, Accessed 7-14-23, S.A.M]</w:t>
      </w:r>
    </w:p>
    <w:p w14:paraId="6A4890E9" w14:textId="77777777" w:rsidR="00037EB5" w:rsidRPr="00B06341" w:rsidRDefault="00037EB5" w:rsidP="00037EB5">
      <w:pPr>
        <w:rPr>
          <w:rFonts w:ascii="Times New Roman" w:hAnsi="Times New Roman" w:cs="Times New Roman"/>
          <w:b/>
          <w:iCs/>
          <w:u w:val="single"/>
        </w:rPr>
      </w:pPr>
      <w:r w:rsidRPr="00B06341">
        <w:rPr>
          <w:rFonts w:ascii="Times New Roman" w:hAnsi="Times New Roman" w:cs="Times New Roman"/>
        </w:rPr>
        <w:t xml:space="preserve">The </w:t>
      </w:r>
      <w:r w:rsidRPr="00B06341">
        <w:rPr>
          <w:rStyle w:val="Emphasis"/>
          <w:rFonts w:ascii="Times New Roman" w:hAnsi="Times New Roman" w:cs="Times New Roman"/>
        </w:rPr>
        <w:t>U.S. economy presents a frustratingly mixed picture.</w:t>
      </w:r>
      <w:r w:rsidRPr="00B06341">
        <w:rPr>
          <w:rFonts w:ascii="Times New Roman" w:hAnsi="Times New Roman" w:cs="Times New Roman"/>
        </w:rPr>
        <w:t xml:space="preserve"> Viewed from </w:t>
      </w:r>
      <w:r w:rsidRPr="00B06341">
        <w:rPr>
          <w:rStyle w:val="StyleUnderline"/>
          <w:rFonts w:ascii="Times New Roman" w:hAnsi="Times New Roman" w:cs="Times New Roman"/>
        </w:rPr>
        <w:t xml:space="preserve">some angles — low unemployment, rising wages and bullish financial markets — it conveys strength. From others – high prices, interest rates and debt — it </w:t>
      </w:r>
      <w:r w:rsidRPr="00B06341">
        <w:rPr>
          <w:rStyle w:val="Emphasis"/>
          <w:rFonts w:ascii="Times New Roman" w:hAnsi="Times New Roman" w:cs="Times New Roman"/>
        </w:rPr>
        <w:t xml:space="preserve">looks heavily burdened and susceptible to recession. </w:t>
      </w:r>
    </w:p>
    <w:p w14:paraId="7CEC3779" w14:textId="520E65F3" w:rsidR="00037EB5" w:rsidRPr="00B06341" w:rsidRDefault="00037EB5" w:rsidP="00037EB5">
      <w:pPr>
        <w:rPr>
          <w:rFonts w:ascii="Times New Roman" w:hAnsi="Times New Roman" w:cs="Times New Roman"/>
          <w:u w:val="single"/>
        </w:rPr>
      </w:pPr>
      <w:r w:rsidRPr="00B06341">
        <w:rPr>
          <w:rFonts w:ascii="Times New Roman" w:hAnsi="Times New Roman" w:cs="Times New Roman"/>
        </w:rPr>
        <w:t>While economists debate whether the glass is half empty or full</w:t>
      </w:r>
      <w:r w:rsidRPr="00B06341">
        <w:rPr>
          <w:rStyle w:val="StyleUnderline"/>
          <w:rFonts w:ascii="Times New Roman" w:hAnsi="Times New Roman" w:cs="Times New Roman"/>
        </w:rPr>
        <w:t>, the public’s verdict is clear. Americans are strikingly pessimistic about the nation’s economy, with only 30 percent describing it as good.</w:t>
      </w:r>
      <w:r w:rsidR="002063E2" w:rsidRPr="00B06341">
        <w:rPr>
          <w:rStyle w:val="StyleUnderline"/>
          <w:rFonts w:ascii="Times New Roman" w:hAnsi="Times New Roman" w:cs="Times New Roman"/>
        </w:rPr>
        <w:t xml:space="preserve"> </w:t>
      </w:r>
    </w:p>
    <w:p w14:paraId="0D190E54" w14:textId="77777777" w:rsidR="00037EB5" w:rsidRPr="00B06341" w:rsidRDefault="00037EB5" w:rsidP="00037EB5">
      <w:pPr>
        <w:rPr>
          <w:rFonts w:ascii="Times New Roman" w:hAnsi="Times New Roman" w:cs="Times New Roman"/>
          <w:u w:val="single"/>
        </w:rPr>
      </w:pPr>
      <w:r w:rsidRPr="00B06341">
        <w:rPr>
          <w:rStyle w:val="StyleUnderline"/>
          <w:rFonts w:ascii="Times New Roman" w:hAnsi="Times New Roman" w:cs="Times New Roman"/>
        </w:rPr>
        <w:t>The White House thinks it’s found just the thing to lift the country’s glum spirits — a new economic doctrine</w:t>
      </w:r>
      <w:r w:rsidRPr="00B06341">
        <w:rPr>
          <w:rFonts w:ascii="Times New Roman" w:hAnsi="Times New Roman" w:cs="Times New Roman"/>
        </w:rPr>
        <w:t xml:space="preserve">. In recent weeks, President </w:t>
      </w:r>
      <w:r w:rsidRPr="00B06341">
        <w:rPr>
          <w:rStyle w:val="StyleUnderline"/>
          <w:rFonts w:ascii="Times New Roman" w:hAnsi="Times New Roman" w:cs="Times New Roman"/>
        </w:rPr>
        <w:t xml:space="preserve">Biden and his advisors have been touting “Bidenomics” as a bold new departure from the “trickle-down” theories that supposedly held sway over the past 40 years. </w:t>
      </w:r>
    </w:p>
    <w:p w14:paraId="15475940" w14:textId="77777777"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This grandiose claim hardly seems fair to the Democrats who occupied the White House for 16 of those years. Did the Obama-Biden administration really embrace the tax-cutting, trickle-down policies of Ronald Reagan and subsequent Republican presidents? </w:t>
      </w:r>
    </w:p>
    <w:p w14:paraId="6D37B095" w14:textId="77777777" w:rsidR="00037EB5" w:rsidRPr="00B06341" w:rsidRDefault="00037EB5" w:rsidP="00037EB5">
      <w:pPr>
        <w:rPr>
          <w:rFonts w:ascii="Times New Roman" w:hAnsi="Times New Roman" w:cs="Times New Roman"/>
          <w:b/>
          <w:iCs/>
          <w:u w:val="single"/>
        </w:rPr>
      </w:pPr>
      <w:r w:rsidRPr="00B06341">
        <w:rPr>
          <w:rFonts w:ascii="Times New Roman" w:hAnsi="Times New Roman" w:cs="Times New Roman"/>
        </w:rPr>
        <w:t xml:space="preserve">It also strikes a jarringly </w:t>
      </w:r>
      <w:r w:rsidRPr="00B06341">
        <w:rPr>
          <w:rStyle w:val="Emphasis"/>
          <w:rFonts w:ascii="Times New Roman" w:hAnsi="Times New Roman" w:cs="Times New Roman"/>
        </w:rPr>
        <w:t>self-congratulatory note at a time when middle and low-income Americans are struggling with high living costs.</w:t>
      </w:r>
      <w:r w:rsidRPr="00B06341">
        <w:rPr>
          <w:rFonts w:ascii="Times New Roman" w:hAnsi="Times New Roman" w:cs="Times New Roman"/>
        </w:rPr>
        <w:t xml:space="preserve"> The political class may find </w:t>
      </w:r>
      <w:r w:rsidRPr="00B06341">
        <w:rPr>
          <w:rStyle w:val="StyleUnderline"/>
          <w:rFonts w:ascii="Times New Roman" w:hAnsi="Times New Roman" w:cs="Times New Roman"/>
        </w:rPr>
        <w:t xml:space="preserve">dueling economic doctrines scintillating, but what </w:t>
      </w:r>
      <w:r w:rsidRPr="00B06341">
        <w:rPr>
          <w:rStyle w:val="Emphasis"/>
          <w:rFonts w:ascii="Times New Roman" w:hAnsi="Times New Roman" w:cs="Times New Roman"/>
        </w:rPr>
        <w:t xml:space="preserve">working families want is relief from hefty price increases for everyday goods and services that are gouging holes in their disposable income. </w:t>
      </w:r>
    </w:p>
    <w:p w14:paraId="0C7E3726" w14:textId="33DC3DDB"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Instead, </w:t>
      </w:r>
      <w:r w:rsidRPr="00B06341">
        <w:rPr>
          <w:rStyle w:val="StyleUnderline"/>
          <w:rFonts w:ascii="Times New Roman" w:hAnsi="Times New Roman" w:cs="Times New Roman"/>
        </w:rPr>
        <w:t>Bidenomics seeks to change the subject by focusing public attention on Biden’s big public investments</w:t>
      </w:r>
      <w:r w:rsidRPr="00B06341">
        <w:rPr>
          <w:rFonts w:ascii="Times New Roman" w:hAnsi="Times New Roman" w:cs="Times New Roman"/>
        </w:rPr>
        <w:t xml:space="preserve"> in </w:t>
      </w:r>
      <w:r w:rsidRPr="00B06341">
        <w:rPr>
          <w:rStyle w:val="StyleUnderline"/>
          <w:rFonts w:ascii="Times New Roman" w:hAnsi="Times New Roman" w:cs="Times New Roman"/>
        </w:rPr>
        <w:t>economic infrastructure, clean energy and silicon chips. These are impressive achievements, though their real-world effects are only beginning to be felt.</w:t>
      </w:r>
      <w:r w:rsidR="002063E2" w:rsidRPr="00B06341">
        <w:rPr>
          <w:rStyle w:val="StyleUnderline"/>
          <w:rFonts w:ascii="Times New Roman" w:hAnsi="Times New Roman" w:cs="Times New Roman"/>
        </w:rPr>
        <w:t xml:space="preserve"> </w:t>
      </w:r>
    </w:p>
    <w:p w14:paraId="61165963" w14:textId="77777777" w:rsidR="00037EB5" w:rsidRPr="00B06341" w:rsidRDefault="00037EB5" w:rsidP="00037EB5">
      <w:pPr>
        <w:rPr>
          <w:rFonts w:ascii="Times New Roman" w:hAnsi="Times New Roman" w:cs="Times New Roman"/>
          <w:u w:val="single"/>
        </w:rPr>
      </w:pPr>
      <w:r w:rsidRPr="00B06341">
        <w:rPr>
          <w:rFonts w:ascii="Times New Roman" w:hAnsi="Times New Roman" w:cs="Times New Roman"/>
        </w:rPr>
        <w:t xml:space="preserve">Team Biden has </w:t>
      </w:r>
      <w:r w:rsidRPr="00B06341">
        <w:rPr>
          <w:rStyle w:val="StyleUnderline"/>
          <w:rFonts w:ascii="Times New Roman" w:hAnsi="Times New Roman" w:cs="Times New Roman"/>
        </w:rPr>
        <w:t>fanned out across the country to highlight new construction and broadband projects</w:t>
      </w:r>
      <w:r w:rsidRPr="00B06341">
        <w:rPr>
          <w:rFonts w:ascii="Times New Roman" w:hAnsi="Times New Roman" w:cs="Times New Roman"/>
        </w:rPr>
        <w:t xml:space="preserve">. He’s clearly having a </w:t>
      </w:r>
      <w:r w:rsidRPr="00B06341">
        <w:rPr>
          <w:rStyle w:val="StyleUnderline"/>
          <w:rFonts w:ascii="Times New Roman" w:hAnsi="Times New Roman" w:cs="Times New Roman"/>
        </w:rPr>
        <w:t xml:space="preserve">grand time doing that in red states and districts represented by Republicans who voted against his big bills, but now want to share credit for their results. </w:t>
      </w:r>
    </w:p>
    <w:p w14:paraId="317007BA" w14:textId="1726B1ED" w:rsidR="00037EB5" w:rsidRPr="00B06341" w:rsidRDefault="00037EB5" w:rsidP="00037EB5">
      <w:pPr>
        <w:rPr>
          <w:rFonts w:ascii="Times New Roman" w:hAnsi="Times New Roman" w:cs="Times New Roman"/>
        </w:rPr>
      </w:pPr>
      <w:r w:rsidRPr="00B06341">
        <w:rPr>
          <w:rStyle w:val="Emphasis"/>
          <w:rFonts w:ascii="Times New Roman" w:hAnsi="Times New Roman" w:cs="Times New Roman"/>
        </w:rPr>
        <w:t>GOP hypocrisy aside, the president can rightly say that the U.S. economy is in much better shape now than when he took office in 2021.</w:t>
      </w:r>
      <w:r w:rsidRPr="00B06341">
        <w:rPr>
          <w:rFonts w:ascii="Times New Roman" w:hAnsi="Times New Roman" w:cs="Times New Roman"/>
        </w:rPr>
        <w:t xml:space="preserve"> The COVID recession is behind us, the jobless rate (3.6 percent) is at a 50-year low, and wages are growing briskly — up 4.4 percent in June.</w:t>
      </w:r>
      <w:r w:rsidR="002063E2" w:rsidRPr="00B06341">
        <w:rPr>
          <w:rFonts w:ascii="Times New Roman" w:hAnsi="Times New Roman" w:cs="Times New Roman"/>
        </w:rPr>
        <w:t xml:space="preserve"> </w:t>
      </w:r>
    </w:p>
    <w:p w14:paraId="31E53F77" w14:textId="72E715AA" w:rsidR="00037EB5" w:rsidRPr="00B06341" w:rsidRDefault="00037EB5" w:rsidP="00037EB5">
      <w:pPr>
        <w:rPr>
          <w:rFonts w:ascii="Times New Roman" w:hAnsi="Times New Roman" w:cs="Times New Roman"/>
        </w:rPr>
      </w:pPr>
      <w:r w:rsidRPr="00B06341">
        <w:rPr>
          <w:rFonts w:ascii="Times New Roman" w:hAnsi="Times New Roman" w:cs="Times New Roman"/>
        </w:rPr>
        <w:t xml:space="preserve">If any </w:t>
      </w:r>
      <w:r w:rsidRPr="00B06341">
        <w:rPr>
          <w:rStyle w:val="StyleUnderline"/>
          <w:rFonts w:ascii="Times New Roman" w:hAnsi="Times New Roman" w:cs="Times New Roman"/>
        </w:rPr>
        <w:t>economic theory is at work here, however, it’s not Bidenomics but good old-fashioned Keynesian economics.</w:t>
      </w:r>
      <w:r w:rsidRPr="00B06341">
        <w:rPr>
          <w:rFonts w:ascii="Times New Roman" w:hAnsi="Times New Roman" w:cs="Times New Roman"/>
        </w:rPr>
        <w:t xml:space="preserve"> Biden went big on fiscal stimulus, signing into law (and executive actions) over $4 trillion in federal spending for COVID relief, infrastructure, rural broadband, semiconductor research and development, clean energy subsidies and more.</w:t>
      </w:r>
      <w:r w:rsidR="002063E2" w:rsidRPr="00B06341">
        <w:rPr>
          <w:rFonts w:ascii="Times New Roman" w:hAnsi="Times New Roman" w:cs="Times New Roman"/>
        </w:rPr>
        <w:t xml:space="preserve"> </w:t>
      </w:r>
    </w:p>
    <w:p w14:paraId="42C08A5A" w14:textId="28745F53" w:rsidR="00037EB5" w:rsidRPr="00B06341" w:rsidRDefault="00037EB5" w:rsidP="00037EB5">
      <w:pPr>
        <w:rPr>
          <w:rFonts w:ascii="Times New Roman" w:hAnsi="Times New Roman" w:cs="Times New Roman"/>
          <w:b/>
          <w:iCs/>
          <w:u w:val="single"/>
        </w:rPr>
      </w:pPr>
      <w:r w:rsidRPr="00B06341">
        <w:rPr>
          <w:rFonts w:ascii="Times New Roman" w:hAnsi="Times New Roman" w:cs="Times New Roman"/>
        </w:rPr>
        <w:t xml:space="preserve">All this </w:t>
      </w:r>
      <w:r w:rsidRPr="00B06341">
        <w:rPr>
          <w:rStyle w:val="StyleUnderline"/>
          <w:rFonts w:ascii="Times New Roman" w:hAnsi="Times New Roman" w:cs="Times New Roman"/>
        </w:rPr>
        <w:t>pump priming goosed demand and sped economic recovery. Running the economy “hot,” however, has downsides.</w:t>
      </w:r>
      <w:r w:rsidRPr="00B06341">
        <w:rPr>
          <w:rFonts w:ascii="Times New Roman" w:hAnsi="Times New Roman" w:cs="Times New Roman"/>
        </w:rPr>
        <w:t xml:space="preserve"> </w:t>
      </w:r>
      <w:r w:rsidRPr="00B06341">
        <w:rPr>
          <w:rStyle w:val="Emphasis"/>
          <w:rFonts w:ascii="Times New Roman" w:hAnsi="Times New Roman" w:cs="Times New Roman"/>
        </w:rPr>
        <w:t>Inflation</w:t>
      </w:r>
      <w:r w:rsidRPr="00B06341">
        <w:rPr>
          <w:rFonts w:ascii="Times New Roman" w:hAnsi="Times New Roman" w:cs="Times New Roman"/>
        </w:rPr>
        <w:t xml:space="preserve"> is a global phenomenon, but </w:t>
      </w:r>
      <w:r w:rsidRPr="00B06341">
        <w:rPr>
          <w:rStyle w:val="Emphasis"/>
          <w:rFonts w:ascii="Times New Roman" w:hAnsi="Times New Roman" w:cs="Times New Roman"/>
        </w:rPr>
        <w:t>studies show that Washington’s spending surge contributed significantly to soaring prices here.</w:t>
      </w:r>
      <w:r w:rsidRPr="00B06341">
        <w:rPr>
          <w:rFonts w:ascii="Times New Roman" w:hAnsi="Times New Roman" w:cs="Times New Roman"/>
        </w:rPr>
        <w:t xml:space="preserve"> It’s also created </w:t>
      </w:r>
      <w:r w:rsidRPr="00B06341">
        <w:rPr>
          <w:rStyle w:val="Emphasis"/>
          <w:rFonts w:ascii="Times New Roman" w:hAnsi="Times New Roman" w:cs="Times New Roman"/>
        </w:rPr>
        <w:t>colossal federal deficits expected to average about $2 trillion a year over the next decade.</w:t>
      </w:r>
      <w:r w:rsidR="002063E2" w:rsidRPr="00B06341">
        <w:rPr>
          <w:rStyle w:val="Emphasis"/>
          <w:rFonts w:ascii="Times New Roman" w:hAnsi="Times New Roman" w:cs="Times New Roman"/>
        </w:rPr>
        <w:t xml:space="preserve"> </w:t>
      </w:r>
    </w:p>
    <w:p w14:paraId="6F887B87" w14:textId="3F2AC6F1" w:rsidR="00037EB5" w:rsidRPr="00B06341" w:rsidRDefault="00037EB5" w:rsidP="00037EB5">
      <w:pPr>
        <w:rPr>
          <w:rStyle w:val="StyleUnderline"/>
          <w:rFonts w:ascii="Times New Roman" w:hAnsi="Times New Roman" w:cs="Times New Roman"/>
        </w:rPr>
      </w:pPr>
      <w:r w:rsidRPr="00B06341">
        <w:rPr>
          <w:rFonts w:ascii="Times New Roman" w:hAnsi="Times New Roman" w:cs="Times New Roman"/>
        </w:rPr>
        <w:t xml:space="preserve">To cool off the economy, </w:t>
      </w:r>
      <w:r w:rsidRPr="00B06341">
        <w:rPr>
          <w:rStyle w:val="StyleUnderline"/>
          <w:rFonts w:ascii="Times New Roman" w:hAnsi="Times New Roman" w:cs="Times New Roman"/>
        </w:rPr>
        <w:t>the Federal Reserve has raised interest rates 10 times since March 2022.</w:t>
      </w:r>
      <w:r w:rsidRPr="00B06341">
        <w:rPr>
          <w:rFonts w:ascii="Times New Roman" w:hAnsi="Times New Roman" w:cs="Times New Roman"/>
        </w:rPr>
        <w:t xml:space="preserve"> That’s helped push the </w:t>
      </w:r>
      <w:r w:rsidRPr="00B06341">
        <w:rPr>
          <w:rStyle w:val="StyleUnderline"/>
          <w:rFonts w:ascii="Times New Roman" w:hAnsi="Times New Roman" w:cs="Times New Roman"/>
        </w:rPr>
        <w:t>core inflation rate down from over 9 percent a year ago to around 5 percent</w:t>
      </w:r>
      <w:r w:rsidRPr="00B06341">
        <w:rPr>
          <w:rFonts w:ascii="Times New Roman" w:hAnsi="Times New Roman" w:cs="Times New Roman"/>
        </w:rPr>
        <w:t xml:space="preserve">. But the </w:t>
      </w:r>
      <w:r w:rsidRPr="00B06341">
        <w:rPr>
          <w:rStyle w:val="Emphasis"/>
          <w:rFonts w:ascii="Times New Roman" w:hAnsi="Times New Roman" w:cs="Times New Roman"/>
        </w:rPr>
        <w:t>Fed’s target is 2 percent,</w:t>
      </w:r>
      <w:r w:rsidRPr="00B06341">
        <w:rPr>
          <w:rFonts w:ascii="Times New Roman" w:hAnsi="Times New Roman" w:cs="Times New Roman"/>
        </w:rPr>
        <w:t xml:space="preserve"> so it will </w:t>
      </w:r>
      <w:r w:rsidRPr="00B06341">
        <w:rPr>
          <w:rStyle w:val="Emphasis"/>
          <w:rFonts w:ascii="Times New Roman" w:hAnsi="Times New Roman" w:cs="Times New Roman"/>
        </w:rPr>
        <w:t>likely have to keep bumping up interest rates</w:t>
      </w:r>
      <w:r w:rsidRPr="00B06341">
        <w:rPr>
          <w:rFonts w:ascii="Times New Roman" w:hAnsi="Times New Roman" w:cs="Times New Roman"/>
        </w:rPr>
        <w:t xml:space="preserve"> just enough to </w:t>
      </w:r>
      <w:r w:rsidRPr="00B06341">
        <w:rPr>
          <w:rStyle w:val="StyleUnderline"/>
          <w:rFonts w:ascii="Times New Roman" w:hAnsi="Times New Roman" w:cs="Times New Roman"/>
        </w:rPr>
        <w:t>avoid tipping the economy into recession.</w:t>
      </w:r>
      <w:r w:rsidR="002063E2" w:rsidRPr="00B06341">
        <w:rPr>
          <w:rStyle w:val="StyleUnderline"/>
          <w:rFonts w:ascii="Times New Roman" w:hAnsi="Times New Roman" w:cs="Times New Roman"/>
        </w:rPr>
        <w:t xml:space="preserve"> </w:t>
      </w:r>
    </w:p>
    <w:p w14:paraId="61F7EC44" w14:textId="77777777" w:rsidR="00037EB5" w:rsidRPr="00B06341" w:rsidRDefault="00037EB5" w:rsidP="00037EB5">
      <w:pPr>
        <w:rPr>
          <w:rFonts w:ascii="Times New Roman" w:hAnsi="Times New Roman" w:cs="Times New Roman"/>
          <w:b/>
          <w:iCs/>
          <w:u w:val="single"/>
        </w:rPr>
      </w:pPr>
      <w:r w:rsidRPr="00B06341">
        <w:rPr>
          <w:rFonts w:ascii="Times New Roman" w:hAnsi="Times New Roman" w:cs="Times New Roman"/>
        </w:rPr>
        <w:t xml:space="preserve">It’s </w:t>
      </w:r>
      <w:r w:rsidRPr="00B06341">
        <w:rPr>
          <w:rStyle w:val="StyleUnderline"/>
          <w:rFonts w:ascii="Times New Roman" w:hAnsi="Times New Roman" w:cs="Times New Roman"/>
        </w:rPr>
        <w:t>a delicate balancing act</w:t>
      </w:r>
      <w:r w:rsidRPr="00B06341">
        <w:rPr>
          <w:rFonts w:ascii="Times New Roman" w:hAnsi="Times New Roman" w:cs="Times New Roman"/>
        </w:rPr>
        <w:t xml:space="preserve">. Higher interest rates will further </w:t>
      </w:r>
      <w:r w:rsidRPr="00B06341">
        <w:rPr>
          <w:rStyle w:val="Emphasis"/>
          <w:rFonts w:ascii="Times New Roman" w:hAnsi="Times New Roman" w:cs="Times New Roman"/>
        </w:rPr>
        <w:t>tighten credit for consumers, businesses and homebuyers, slowing economic growth.</w:t>
      </w:r>
      <w:r w:rsidRPr="00B06341">
        <w:rPr>
          <w:rFonts w:ascii="Times New Roman" w:hAnsi="Times New Roman" w:cs="Times New Roman"/>
        </w:rPr>
        <w:t xml:space="preserve"> They’ll also </w:t>
      </w:r>
      <w:r w:rsidRPr="00B06341">
        <w:rPr>
          <w:rStyle w:val="Emphasis"/>
          <w:rFonts w:ascii="Times New Roman" w:hAnsi="Times New Roman" w:cs="Times New Roman"/>
        </w:rPr>
        <w:t>drive Washington’s borrowing costs through the roof</w:t>
      </w:r>
      <w:r w:rsidRPr="00B06341">
        <w:rPr>
          <w:rFonts w:ascii="Times New Roman" w:hAnsi="Times New Roman" w:cs="Times New Roman"/>
        </w:rPr>
        <w:t xml:space="preserve">: By decade’s end, </w:t>
      </w:r>
      <w:r w:rsidRPr="00B06341">
        <w:rPr>
          <w:rStyle w:val="Emphasis"/>
          <w:rFonts w:ascii="Times New Roman" w:hAnsi="Times New Roman" w:cs="Times New Roman"/>
        </w:rPr>
        <w:t xml:space="preserve">interest on the national debt is expected to exceed defense spending. </w:t>
      </w:r>
    </w:p>
    <w:p w14:paraId="7F2FE137" w14:textId="278F5C49" w:rsidR="00037EB5" w:rsidRPr="00B06341" w:rsidRDefault="00037EB5" w:rsidP="00037EB5">
      <w:pPr>
        <w:rPr>
          <w:rFonts w:ascii="Times New Roman" w:hAnsi="Times New Roman" w:cs="Times New Roman"/>
          <w:u w:val="single"/>
        </w:rPr>
      </w:pPr>
      <w:r w:rsidRPr="00B06341">
        <w:rPr>
          <w:rStyle w:val="Emphasis"/>
          <w:rFonts w:ascii="Times New Roman" w:hAnsi="Times New Roman" w:cs="Times New Roman"/>
        </w:rPr>
        <w:t xml:space="preserve">Bidenomics doesn’t confront these fundamental economic challenges. </w:t>
      </w:r>
      <w:r w:rsidRPr="00B06341">
        <w:rPr>
          <w:rFonts w:ascii="Times New Roman" w:hAnsi="Times New Roman" w:cs="Times New Roman"/>
        </w:rPr>
        <w:t xml:space="preserve">Instead, by </w:t>
      </w:r>
      <w:r w:rsidRPr="00B06341">
        <w:rPr>
          <w:rStyle w:val="StyleUnderline"/>
          <w:rFonts w:ascii="Times New Roman" w:hAnsi="Times New Roman" w:cs="Times New Roman"/>
        </w:rPr>
        <w:t>extolling the administration’s “unprecedented investments,” its aversion to expanding trade and its embrace of industrial policies to seed new green tech industries</w:t>
      </w:r>
      <w:r w:rsidRPr="00B06341">
        <w:rPr>
          <w:rFonts w:ascii="Times New Roman" w:hAnsi="Times New Roman" w:cs="Times New Roman"/>
        </w:rPr>
        <w:t>, it offers what one progressive admirer calls a “</w:t>
      </w:r>
      <w:r w:rsidRPr="00B06341">
        <w:rPr>
          <w:rStyle w:val="StyleUnderline"/>
          <w:rFonts w:ascii="Times New Roman" w:hAnsi="Times New Roman" w:cs="Times New Roman"/>
        </w:rPr>
        <w:t>muscular, government-forward approach” to equitable and green growth.</w:t>
      </w:r>
      <w:r w:rsidR="002063E2" w:rsidRPr="00B06341">
        <w:rPr>
          <w:rStyle w:val="StyleUnderline"/>
          <w:rFonts w:ascii="Times New Roman" w:hAnsi="Times New Roman" w:cs="Times New Roman"/>
        </w:rPr>
        <w:t xml:space="preserve"> </w:t>
      </w:r>
    </w:p>
    <w:p w14:paraId="6ADFE620" w14:textId="5CED0930" w:rsidR="00037EB5" w:rsidRPr="00B06341" w:rsidRDefault="00037EB5" w:rsidP="00037EB5">
      <w:pPr>
        <w:rPr>
          <w:rStyle w:val="Emphasis"/>
          <w:rFonts w:ascii="Times New Roman" w:hAnsi="Times New Roman" w:cs="Times New Roman"/>
        </w:rPr>
      </w:pPr>
      <w:r w:rsidRPr="00B06341">
        <w:rPr>
          <w:rStyle w:val="StyleUnderline"/>
          <w:rFonts w:ascii="Times New Roman" w:hAnsi="Times New Roman" w:cs="Times New Roman"/>
        </w:rPr>
        <w:t>What makes Bidenomics attractive to progressive elites</w:t>
      </w:r>
      <w:r w:rsidRPr="00B06341">
        <w:rPr>
          <w:rFonts w:ascii="Times New Roman" w:hAnsi="Times New Roman" w:cs="Times New Roman"/>
        </w:rPr>
        <w:t xml:space="preserve">, however, </w:t>
      </w:r>
      <w:r w:rsidRPr="00B06341">
        <w:rPr>
          <w:rStyle w:val="Emphasis"/>
          <w:rFonts w:ascii="Times New Roman" w:hAnsi="Times New Roman" w:cs="Times New Roman"/>
        </w:rPr>
        <w:t>risks severing it from working-class aspirations for lower prices and housing costs and more abundant economic growth.</w:t>
      </w:r>
      <w:r w:rsidRPr="00B06341">
        <w:rPr>
          <w:rFonts w:ascii="Times New Roman" w:hAnsi="Times New Roman" w:cs="Times New Roman"/>
        </w:rPr>
        <w:t xml:space="preserve"> Just </w:t>
      </w:r>
      <w:r w:rsidRPr="00B06341">
        <w:rPr>
          <w:rStyle w:val="Emphasis"/>
          <w:rFonts w:ascii="Times New Roman" w:hAnsi="Times New Roman" w:cs="Times New Roman"/>
        </w:rPr>
        <w:t>34 percent of the public approves of Biden’s handling of the economy. Voters also give Republicans a 12-point advantage when asked which party they trust on economic issues.</w:t>
      </w:r>
      <w:r w:rsidR="002063E2" w:rsidRPr="00B06341">
        <w:rPr>
          <w:rStyle w:val="Emphasis"/>
          <w:rFonts w:ascii="Times New Roman" w:hAnsi="Times New Roman" w:cs="Times New Roman"/>
        </w:rPr>
        <w:t xml:space="preserve"> </w:t>
      </w:r>
    </w:p>
    <w:p w14:paraId="2A8C503D" w14:textId="77777777" w:rsidR="00037EB5" w:rsidRPr="00B06341" w:rsidRDefault="00037EB5" w:rsidP="00037EB5">
      <w:pPr>
        <w:pStyle w:val="Heading2"/>
        <w:rPr>
          <w:rFonts w:ascii="Times New Roman" w:hAnsi="Times New Roman" w:cs="Times New Roman"/>
        </w:rPr>
      </w:pPr>
    </w:p>
    <w:p w14:paraId="4FA7D672" w14:textId="77777777" w:rsidR="00BE7CDA" w:rsidRPr="00B06341" w:rsidRDefault="00BE7CDA" w:rsidP="00BE7CDA">
      <w:pPr>
        <w:pStyle w:val="Heading1"/>
        <w:rPr>
          <w:rFonts w:ascii="Times New Roman" w:hAnsi="Times New Roman" w:cs="Times New Roman"/>
        </w:rPr>
      </w:pPr>
      <w:bookmarkStart w:id="138" w:name="_Toc140420913"/>
      <w:r w:rsidRPr="00B06341">
        <w:rPr>
          <w:rFonts w:ascii="Times New Roman" w:hAnsi="Times New Roman" w:cs="Times New Roman"/>
        </w:rPr>
        <w:t>AFF – Farm Bill Scenario Answers</w:t>
      </w:r>
      <w:bookmarkEnd w:id="138"/>
    </w:p>
    <w:p w14:paraId="74DAA1A3" w14:textId="77777777" w:rsidR="00BE7CDA" w:rsidRPr="00B06341" w:rsidRDefault="00BE7CDA" w:rsidP="00BE7CDA">
      <w:pPr>
        <w:rPr>
          <w:rFonts w:ascii="Times New Roman" w:hAnsi="Times New Roman" w:cs="Times New Roman"/>
        </w:rPr>
      </w:pPr>
    </w:p>
    <w:p w14:paraId="0277DC56" w14:textId="77777777" w:rsidR="00BE7CDA" w:rsidRPr="00B06341" w:rsidRDefault="00BE7CDA" w:rsidP="00BE7CDA">
      <w:pPr>
        <w:pStyle w:val="Heading2"/>
        <w:rPr>
          <w:rFonts w:ascii="Times New Roman" w:hAnsi="Times New Roman" w:cs="Times New Roman"/>
        </w:rPr>
      </w:pPr>
      <w:bookmarkStart w:id="139" w:name="_Toc140420914"/>
      <w:r w:rsidRPr="00B06341">
        <w:rPr>
          <w:rFonts w:ascii="Times New Roman" w:hAnsi="Times New Roman" w:cs="Times New Roman"/>
        </w:rPr>
        <w:t>Uniqueness Answers</w:t>
      </w:r>
      <w:bookmarkEnd w:id="139"/>
    </w:p>
    <w:p w14:paraId="4B4C74EE" w14:textId="77777777" w:rsidR="00BE7CDA" w:rsidRPr="00B06341" w:rsidRDefault="00BE7CDA" w:rsidP="00BE7CDA">
      <w:pPr>
        <w:pStyle w:val="Heading3"/>
        <w:rPr>
          <w:rFonts w:ascii="Times New Roman" w:hAnsi="Times New Roman" w:cs="Times New Roman"/>
        </w:rPr>
      </w:pPr>
      <w:bookmarkStart w:id="140" w:name="_Toc140420915"/>
      <w:r w:rsidRPr="00B06341">
        <w:rPr>
          <w:rFonts w:ascii="Times New Roman" w:hAnsi="Times New Roman" w:cs="Times New Roman"/>
        </w:rPr>
        <w:t>Farm Bill Won’t Pass Now</w:t>
      </w:r>
      <w:bookmarkEnd w:id="140"/>
    </w:p>
    <w:p w14:paraId="4F2EB650"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Farm Bill not certain now – GOP infighting and lack of time – extension likely</w:t>
      </w:r>
    </w:p>
    <w:p w14:paraId="4E150277"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Magnuson, Iowa Agribusiness Radio Network, 6/19/23</w:t>
      </w:r>
    </w:p>
    <w:p w14:paraId="170C5C2F"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[Mark Magnuson, 6/19/23, Iowa Agribusiness Radio Network, “Congressional spending debate posing new challenges for farm bill writers,” </w:t>
      </w:r>
      <w:hyperlink r:id="rId274" w:history="1">
        <w:r w:rsidRPr="00B06341">
          <w:rPr>
            <w:rStyle w:val="Hyperlink"/>
            <w:rFonts w:ascii="Times New Roman" w:hAnsi="Times New Roman" w:cs="Times New Roman"/>
          </w:rPr>
          <w:t>https://www.iowaagribusinessradionetwork.com/congressional-spending-debate-posing-new-challenges-for-farm-bill-writers/</w:t>
        </w:r>
      </w:hyperlink>
      <w:r w:rsidRPr="00B06341">
        <w:rPr>
          <w:rFonts w:ascii="Times New Roman" w:hAnsi="Times New Roman" w:cs="Times New Roman"/>
        </w:rPr>
        <w:t>, Accessed 7/12/2023, EJ]</w:t>
      </w:r>
    </w:p>
    <w:p w14:paraId="50393F74"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A changing political environment for budgeting on Capitol Hill is posing new challenges for farm bill writers, who are already facing a daunting October 1st deadline to complete work on a new bill.</w:t>
      </w:r>
    </w:p>
    <w:p w14:paraId="3F4430D0"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Right now within the GOP there are two camps that are butting heads regarding budgeting. A Senate GOP group ready to stick with fiscal year 2023 spending figures based on the House Speaker’s debt deal with the president, and rebellious House conservatives demanding deeper cuts.</w:t>
      </w:r>
    </w:p>
    <w:p w14:paraId="36117614"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American Farm Bureau’s director of government affairs Dustin Sherer says the fight over near-term spending cuts won’t have an immediate farm bill impact.</w:t>
      </w:r>
    </w:p>
    <w:p w14:paraId="56EBA0ED" w14:textId="77777777" w:rsidR="00BE7CDA" w:rsidRPr="00B06341" w:rsidRDefault="00BE7CDA" w:rsidP="00BE7CDA">
      <w:pPr>
        <w:rPr>
          <w:rFonts w:ascii="Times New Roman" w:hAnsi="Times New Roman" w:cs="Times New Roman"/>
          <w:lang w:eastAsia="zh-CN"/>
        </w:rPr>
      </w:pPr>
      <w:r w:rsidRPr="00B06341">
        <w:rPr>
          <w:rFonts w:ascii="Times New Roman" w:hAnsi="Times New Roman" w:cs="Times New Roman"/>
        </w:rPr>
        <w:t>Most of the farm bill is automatic mandatory spending, like SNAP. However, appropriators have already pushed savings via expanded work requirements.</w:t>
      </w:r>
    </w:p>
    <w:p w14:paraId="28897EC3"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Longer-term, the McCarthy-Biden debt limit-budget deal leaves no new farm bill money, nor does it change political realities says Sherer.</w:t>
      </w:r>
    </w:p>
    <w:p w14:paraId="3DD0D070"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With spending differences this year not just between the two parties but within a GOP that controls one chamber, time is running out to complete a farm bill. That means that the one-year extension of the previous farm bill continues to be on the table if the October 1st deadline is missed.</w:t>
      </w:r>
    </w:p>
    <w:p w14:paraId="0ED92B1D" w14:textId="77777777" w:rsidR="00BE7CDA" w:rsidRPr="00B06341" w:rsidRDefault="00BE7CDA" w:rsidP="00BE7CDA">
      <w:pPr>
        <w:rPr>
          <w:rFonts w:ascii="Times New Roman" w:hAnsi="Times New Roman" w:cs="Times New Roman"/>
        </w:rPr>
      </w:pPr>
    </w:p>
    <w:p w14:paraId="3C57A385"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Debates over Farm Bill now – Passage not guaranteed.</w:t>
      </w:r>
    </w:p>
    <w:p w14:paraId="0928F0B3"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Brasher, Agri-pulse editor, et al. 7/5/2023</w:t>
      </w:r>
    </w:p>
    <w:p w14:paraId="02A6AC2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[Phillip, Steve Davies, Jacqui Fatka, Noah Wicks, Bill Tomson, Agri-pulse editors, Agri-pulse, “Agri-Pulse farm bill preview: Key issues and proposals for each title”, </w:t>
      </w:r>
      <w:hyperlink r:id="rId275" w:history="1">
        <w:r w:rsidRPr="00B06341">
          <w:rPr>
            <w:rStyle w:val="Hyperlink"/>
            <w:rFonts w:ascii="Times New Roman" w:hAnsi="Times New Roman" w:cs="Times New Roman"/>
          </w:rPr>
          <w:t>https://www.agri-pulse.com/articles/19610-agri-pulse-farm-bill-preview-key-issues-and-proposals-for-each-title</w:t>
        </w:r>
      </w:hyperlink>
      <w:r w:rsidRPr="00B06341">
        <w:rPr>
          <w:rFonts w:ascii="Times New Roman" w:hAnsi="Times New Roman" w:cs="Times New Roman"/>
        </w:rPr>
        <w:t>, accessed 7/12/2023, S.P.]</w:t>
      </w:r>
    </w:p>
    <w:p w14:paraId="4F27966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The House and Senate Agriculture Committees are still several months away from voting on a new farm bill, but the </w:t>
      </w:r>
      <w:r w:rsidRPr="00B06341">
        <w:rPr>
          <w:rStyle w:val="StyleUnderline"/>
          <w:rFonts w:ascii="Times New Roman" w:hAnsi="Times New Roman" w:cs="Times New Roman"/>
        </w:rPr>
        <w:t>major issues in each of the 12 titles are coming into focus even as lawmakers continue offering new proposals they’d like to see included</w:t>
      </w:r>
      <w:r w:rsidRPr="00B06341">
        <w:rPr>
          <w:rFonts w:ascii="Times New Roman" w:hAnsi="Times New Roman" w:cs="Times New Roman"/>
        </w:rPr>
        <w:t>.</w:t>
      </w:r>
    </w:p>
    <w:p w14:paraId="3CC10040"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bill is setting up to be more evolutionary</w:t>
      </w:r>
      <w:r w:rsidRPr="00B06341">
        <w:rPr>
          <w:rFonts w:ascii="Times New Roman" w:hAnsi="Times New Roman" w:cs="Times New Roman"/>
        </w:rPr>
        <w:t xml:space="preserve"> than revolutionary, </w:t>
      </w:r>
      <w:r w:rsidRPr="00B06341">
        <w:rPr>
          <w:rStyle w:val="StyleUnderline"/>
          <w:rFonts w:ascii="Times New Roman" w:hAnsi="Times New Roman" w:cs="Times New Roman"/>
        </w:rPr>
        <w:t>reflecting in part farm groups’ satisfaction with the structure of the 2018 farm bill</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as well as the tight budget environment and divided Congress. </w:t>
      </w:r>
    </w:p>
    <w:p w14:paraId="53336F24" w14:textId="77777777" w:rsidR="00BE7CDA" w:rsidRPr="00B06341" w:rsidRDefault="00BE7CDA" w:rsidP="00BE7CDA">
      <w:pPr>
        <w:rPr>
          <w:rFonts w:ascii="Times New Roman" w:hAnsi="Times New Roman" w:cs="Times New Roman"/>
        </w:rPr>
      </w:pPr>
    </w:p>
    <w:p w14:paraId="773B9463" w14:textId="77777777" w:rsidR="00BE7CDA" w:rsidRPr="00B06341" w:rsidRDefault="00BE7CDA" w:rsidP="00BE7CDA">
      <w:pPr>
        <w:pStyle w:val="Heading3"/>
        <w:rPr>
          <w:rFonts w:ascii="Times New Roman" w:hAnsi="Times New Roman" w:cs="Times New Roman"/>
        </w:rPr>
      </w:pPr>
      <w:bookmarkStart w:id="141" w:name="_Toc140420916"/>
      <w:r w:rsidRPr="00B06341">
        <w:rPr>
          <w:rFonts w:ascii="Times New Roman" w:hAnsi="Times New Roman" w:cs="Times New Roman"/>
        </w:rPr>
        <w:t>Uniqueness Double Bind</w:t>
      </w:r>
      <w:bookmarkEnd w:id="141"/>
    </w:p>
    <w:p w14:paraId="43B891C6" w14:textId="77777777" w:rsidR="00BE7CDA" w:rsidRPr="00B06341" w:rsidRDefault="00BE7CDA" w:rsidP="00BE7CDA">
      <w:pPr>
        <w:rPr>
          <w:rFonts w:ascii="Times New Roman" w:hAnsi="Times New Roman" w:cs="Times New Roman"/>
        </w:rPr>
      </w:pPr>
    </w:p>
    <w:p w14:paraId="1ABD43DB"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Uniqueness double bind – either Farm Bill fight likely due to triple witching and/or the merits of the Farm Bill, making it the DA inevitable – or extension inevitable– avoiding the impact</w:t>
      </w:r>
    </w:p>
    <w:p w14:paraId="69E0E3C0"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Pergam, Fox News, 7-3-23</w:t>
      </w:r>
    </w:p>
    <w:p w14:paraId="738E299E"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[Chad, 7-3-23, Fox News "Must-do: What Congress has left on its plate at year's halfway mark”, </w:t>
      </w:r>
      <w:hyperlink r:id="rId276" w:history="1">
        <w:r w:rsidRPr="00B06341">
          <w:rPr>
            <w:rStyle w:val="Hyperlink"/>
            <w:rFonts w:ascii="Times New Roman" w:hAnsi="Times New Roman" w:cs="Times New Roman"/>
          </w:rPr>
          <w:t>https://www.foxnews.com/politics/must-do-what-congress-has-left-plate-years-halfway-mark</w:t>
        </w:r>
      </w:hyperlink>
      <w:r w:rsidRPr="00B06341">
        <w:rPr>
          <w:rFonts w:ascii="Times New Roman" w:hAnsi="Times New Roman" w:cs="Times New Roman"/>
        </w:rPr>
        <w:t>, accessed 7/11/23, S.A.M]</w:t>
      </w:r>
    </w:p>
    <w:p w14:paraId="2FDF8FAE"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The financial world features an economic phenomenon called "triple witching" which unfolds four times a year. It’s the simultaneous expiration of stock index futures, stock options and stock index option contracts on the same trading Friday. The confluence sometimes spikes trading volume and fuels volatility in the markets.</w:t>
      </w:r>
    </w:p>
    <w:p w14:paraId="2E97D4AA" w14:textId="77777777" w:rsidR="00BE7CDA" w:rsidRPr="00B06341" w:rsidRDefault="00BE7CDA" w:rsidP="00BE7CDA">
      <w:pPr>
        <w:rPr>
          <w:rFonts w:ascii="Times New Roman" w:hAnsi="Times New Roman" w:cs="Times New Roman"/>
          <w:u w:val="single"/>
        </w:rPr>
      </w:pPr>
      <w:r w:rsidRPr="00B06341">
        <w:rPr>
          <w:rStyle w:val="StyleUnderline"/>
          <w:rFonts w:ascii="Times New Roman" w:hAnsi="Times New Roman" w:cs="Times New Roman"/>
        </w:rPr>
        <w:t>Congress has its own version of "triple witching," too.</w:t>
      </w:r>
    </w:p>
    <w:p w14:paraId="11C6380E"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w:t>
      </w:r>
      <w:r w:rsidRPr="00B06341">
        <w:rPr>
          <w:rStyle w:val="StyleUnderline"/>
          <w:rFonts w:ascii="Times New Roman" w:hAnsi="Times New Roman" w:cs="Times New Roman"/>
        </w:rPr>
        <w:t>he farm bill, FAA reauthorization and the current government funding measure</w:t>
      </w:r>
      <w:r w:rsidRPr="00B06341">
        <w:rPr>
          <w:rFonts w:ascii="Times New Roman" w:hAnsi="Times New Roman" w:cs="Times New Roman"/>
        </w:rPr>
        <w:t xml:space="preserve"> all </w:t>
      </w:r>
      <w:r w:rsidRPr="00B06341">
        <w:rPr>
          <w:rStyle w:val="StyleUnderline"/>
          <w:rFonts w:ascii="Times New Roman" w:hAnsi="Times New Roman" w:cs="Times New Roman"/>
        </w:rPr>
        <w:t>expire on</w:t>
      </w:r>
      <w:r w:rsidRPr="00B06341">
        <w:rPr>
          <w:rFonts w:ascii="Times New Roman" w:hAnsi="Times New Roman" w:cs="Times New Roman"/>
        </w:rPr>
        <w:t xml:space="preserve"> the same date: </w:t>
      </w:r>
      <w:r w:rsidRPr="00B06341">
        <w:rPr>
          <w:rStyle w:val="StyleUnderline"/>
          <w:rFonts w:ascii="Times New Roman" w:hAnsi="Times New Roman" w:cs="Times New Roman"/>
        </w:rPr>
        <w:t>Sept. 30.</w:t>
      </w:r>
    </w:p>
    <w:p w14:paraId="7C6130B2"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So, </w:t>
      </w:r>
      <w:r w:rsidRPr="00B06341">
        <w:rPr>
          <w:rStyle w:val="StyleUnderline"/>
          <w:rFonts w:ascii="Times New Roman" w:hAnsi="Times New Roman" w:cs="Times New Roman"/>
        </w:rPr>
        <w:t>a collision looms.</w:t>
      </w:r>
    </w:p>
    <w:p w14:paraId="37962509"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It’s </w:t>
      </w:r>
      <w:r w:rsidRPr="00B06341">
        <w:rPr>
          <w:rStyle w:val="StyleUnderline"/>
          <w:rFonts w:ascii="Times New Roman" w:hAnsi="Times New Roman" w:cs="Times New Roman"/>
        </w:rPr>
        <w:t>often the case that Congress will craft some sort of interim spending bill in September and tack on temporary renewals for other expiring issues like farm policy programs and the FAA. That could happen again this year. But all three plans pose their own unique, independent, disparate challenges.</w:t>
      </w:r>
    </w:p>
    <w:p w14:paraId="1617943A"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A </w:t>
      </w:r>
      <w:r w:rsidRPr="00B06341">
        <w:rPr>
          <w:rStyle w:val="StyleUnderline"/>
          <w:rFonts w:ascii="Times New Roman" w:hAnsi="Times New Roman" w:cs="Times New Roman"/>
        </w:rPr>
        <w:t>battle royale awaits over efforts by the House GOP to trim emergency food aid for some Americans. That’s to say nothing of some arch-conservatives who aim to ditch farm subsidies, which they view as corporate or "agri-welfare."</w:t>
      </w:r>
    </w:p>
    <w:p w14:paraId="219E3343"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FAA bill is stalled on the congressional jetway. There’s a dispute over pilot training hours as the industry struggles to retain and train pilots as air traffic returns to pre-pandemic levels. Massive technical glitches paralyzed some air traffic around the holidays and over the winter. There were issues leading up to the Independence Day holiday</w:t>
      </w:r>
      <w:r w:rsidRPr="00B06341">
        <w:rPr>
          <w:rFonts w:ascii="Times New Roman" w:hAnsi="Times New Roman" w:cs="Times New Roman"/>
        </w:rPr>
        <w:t xml:space="preserve">. There have also been </w:t>
      </w:r>
      <w:r w:rsidRPr="00B06341">
        <w:rPr>
          <w:rStyle w:val="StyleUnderline"/>
          <w:rFonts w:ascii="Times New Roman" w:hAnsi="Times New Roman" w:cs="Times New Roman"/>
        </w:rPr>
        <w:t>near collisions of planes on the ground and in the air</w:t>
      </w:r>
      <w:r w:rsidRPr="00B06341">
        <w:rPr>
          <w:rFonts w:ascii="Times New Roman" w:hAnsi="Times New Roman" w:cs="Times New Roman"/>
        </w:rPr>
        <w:t>. A Southwest jet came within 100 feet of a FedEx plane in Austin, Texas, a few months back. An American and Delta plane nearly collided at JFK International Airport in New York in January. The American flight crossed the same runway near the Delta plane. They were within 1,100 feet of one another.</w:t>
      </w:r>
    </w:p>
    <w:p w14:paraId="4D21620A"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Lawmakers have observed trouble in the airline industry for years now. It was always thought that prospective legislative fixes could emanate from the FAA bill</w:t>
      </w:r>
      <w:r w:rsidRPr="00B06341">
        <w:rPr>
          <w:rFonts w:ascii="Times New Roman" w:hAnsi="Times New Roman" w:cs="Times New Roman"/>
        </w:rPr>
        <w:t xml:space="preserve">. That too may happen. But </w:t>
      </w:r>
      <w:r w:rsidRPr="00B06341">
        <w:rPr>
          <w:rStyle w:val="StyleUnderline"/>
          <w:rFonts w:ascii="Times New Roman" w:hAnsi="Times New Roman" w:cs="Times New Roman"/>
        </w:rPr>
        <w:t>lawmakers have some significant political chasms to close off first.</w:t>
      </w:r>
    </w:p>
    <w:p w14:paraId="14BAE52A"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As we’ve reported previously in this space</w:t>
      </w:r>
      <w:r w:rsidRPr="00B06341">
        <w:rPr>
          <w:rStyle w:val="StyleUnderline"/>
          <w:rFonts w:ascii="Times New Roman" w:hAnsi="Times New Roman" w:cs="Times New Roman"/>
        </w:rPr>
        <w:t>, averting a shutdown in the fall could emerge as a more challenging lift than the debt ceiling</w:t>
      </w:r>
      <w:r w:rsidRPr="00B06341">
        <w:rPr>
          <w:rFonts w:ascii="Times New Roman" w:hAnsi="Times New Roman" w:cs="Times New Roman"/>
        </w:rPr>
        <w:t xml:space="preserve">. Some </w:t>
      </w:r>
      <w:r w:rsidRPr="00B06341">
        <w:rPr>
          <w:rStyle w:val="StyleUnderline"/>
          <w:rFonts w:ascii="Times New Roman" w:hAnsi="Times New Roman" w:cs="Times New Roman"/>
        </w:rPr>
        <w:t>conservatives want to abandon the debt ceiling accord McCarthy forged with Bide</w:t>
      </w:r>
      <w:r w:rsidRPr="00B06341">
        <w:rPr>
          <w:rFonts w:ascii="Times New Roman" w:hAnsi="Times New Roman" w:cs="Times New Roman"/>
        </w:rPr>
        <w:t xml:space="preserve">n. In fact, </w:t>
      </w:r>
      <w:r w:rsidRPr="00B06341">
        <w:rPr>
          <w:rStyle w:val="StyleUnderline"/>
          <w:rFonts w:ascii="Times New Roman" w:hAnsi="Times New Roman" w:cs="Times New Roman"/>
        </w:rPr>
        <w:t>McCarthy may need to dismiss that pact for now just to court the ultra-right of his conference, which is disappointed in the debt ceiling package to start with</w:t>
      </w:r>
      <w:r w:rsidRPr="00B06341">
        <w:rPr>
          <w:rFonts w:ascii="Times New Roman" w:hAnsi="Times New Roman" w:cs="Times New Roman"/>
        </w:rPr>
        <w:t xml:space="preserve">. But </w:t>
      </w:r>
      <w:r w:rsidRPr="00B06341">
        <w:rPr>
          <w:rStyle w:val="StyleUnderline"/>
          <w:rFonts w:ascii="Times New Roman" w:hAnsi="Times New Roman" w:cs="Times New Roman"/>
        </w:rPr>
        <w:t>whatever position House Republicans take likely needs to move some in order to avoid a shutdown and find some middle ground with Senate Democrats – and probably even many Senate Republicans. That’s to say nothing of Biden.</w:t>
      </w:r>
    </w:p>
    <w:p w14:paraId="60F63354" w14:textId="77777777" w:rsidR="00BE7CDA" w:rsidRPr="00B06341" w:rsidRDefault="00BE7CDA" w:rsidP="00BE7CDA">
      <w:pPr>
        <w:rPr>
          <w:rStyle w:val="StyleUnderline"/>
          <w:rFonts w:ascii="Times New Roman" w:hAnsi="Times New Roman" w:cs="Times New Roman"/>
        </w:rPr>
      </w:pPr>
    </w:p>
    <w:p w14:paraId="601C0AC2"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No unique impact – Spending fights make extension likely</w:t>
      </w:r>
    </w:p>
    <w:p w14:paraId="2ED5AE3D"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Magnuson, Iowa Agribusiness Radio Network, 6-19-23</w:t>
      </w:r>
    </w:p>
    <w:p w14:paraId="568A1401"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[Mark Magnuson, 6-19-23, Iowa Agri Business Radio Network, "Congressional spending debate posing new challenges for farm bill writers,", </w:t>
      </w:r>
      <w:hyperlink r:id="rId277" w:history="1">
        <w:r w:rsidRPr="00B06341">
          <w:rPr>
            <w:rStyle w:val="Hyperlink"/>
            <w:rFonts w:ascii="Times New Roman" w:hAnsi="Times New Roman" w:cs="Times New Roman"/>
          </w:rPr>
          <w:t>https://www.iowaagribusinessradionetwork.com/congressional-spending-debate-posing-new-challenges-for-farm-bill-writers/</w:t>
        </w:r>
      </w:hyperlink>
      <w:r w:rsidRPr="00B06341">
        <w:rPr>
          <w:rFonts w:ascii="Times New Roman" w:hAnsi="Times New Roman" w:cs="Times New Roman"/>
        </w:rPr>
        <w:t>, Accessed 7/11/23, S.A.M]</w:t>
      </w:r>
    </w:p>
    <w:p w14:paraId="0A2E4CE6" w14:textId="77777777" w:rsidR="00BE7CDA" w:rsidRPr="00B06341" w:rsidRDefault="00BE7CDA" w:rsidP="00BE7CDA">
      <w:pPr>
        <w:rPr>
          <w:rFonts w:ascii="Times New Roman" w:hAnsi="Times New Roman" w:cs="Times New Roman"/>
          <w:u w:val="single"/>
        </w:rPr>
      </w:pPr>
      <w:r w:rsidRPr="00B06341">
        <w:rPr>
          <w:rStyle w:val="StyleUnderline"/>
          <w:rFonts w:ascii="Times New Roman" w:hAnsi="Times New Roman" w:cs="Times New Roman"/>
        </w:rPr>
        <w:t>A changing political environment for budgeting on Capitol Hill is posing new challenges for farm bill writers, who are already facing a daunting October 1st deadline to complete work on a new bill.</w:t>
      </w:r>
    </w:p>
    <w:p w14:paraId="2D48C190"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Right now within the GOP there are </w:t>
      </w:r>
      <w:r w:rsidRPr="00B06341">
        <w:rPr>
          <w:rStyle w:val="StyleUnderline"/>
          <w:rFonts w:ascii="Times New Roman" w:hAnsi="Times New Roman" w:cs="Times New Roman"/>
        </w:rPr>
        <w:t>two camps that are butting heads regarding budgeting. A Senate GOP group ready to stick with fiscal year 2023 spending figures based on the House Speaker’s debt deal with the president, and rebellious House conservatives demanding deeper cuts.</w:t>
      </w:r>
    </w:p>
    <w:p w14:paraId="5B367904"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American Farm Bureau’s director of government affairs Dustin Sherer says the fight over near-term spending cuts won’t have an immediate farm bill impact.</w:t>
      </w:r>
    </w:p>
    <w:p w14:paraId="53CD8823"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Most of the </w:t>
      </w:r>
      <w:r w:rsidRPr="00B06341">
        <w:rPr>
          <w:rStyle w:val="StyleUnderline"/>
          <w:rFonts w:ascii="Times New Roman" w:hAnsi="Times New Roman" w:cs="Times New Roman"/>
        </w:rPr>
        <w:t>farm bill is automatic mandatory spending, like SNAP. However, appropriators have already pushed savings via expanded work requirements.</w:t>
      </w:r>
    </w:p>
    <w:p w14:paraId="0EEC7FF5"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Longer-term, the McCarthy-Biden debt limit-budget deal leaves no new farm bill money, nor does it change political realities says Sherer.</w:t>
      </w:r>
    </w:p>
    <w:p w14:paraId="21F59A4B"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With </w:t>
      </w:r>
      <w:r w:rsidRPr="00B06341">
        <w:rPr>
          <w:rStyle w:val="StyleUnderline"/>
          <w:rFonts w:ascii="Times New Roman" w:hAnsi="Times New Roman" w:cs="Times New Roman"/>
        </w:rPr>
        <w:t>spending differences this year not just between the two parties but within a GOP that controls one chamber, time is running out to complete a farm bill. That means that the one-year extension of the previous farm bill continues to be on the table if the October 1st deadline is missed.</w:t>
      </w:r>
    </w:p>
    <w:p w14:paraId="662D033D" w14:textId="77777777" w:rsidR="00BE7CDA" w:rsidRPr="00B06341" w:rsidRDefault="00BE7CDA" w:rsidP="00BE7CDA">
      <w:pPr>
        <w:pStyle w:val="Heading3"/>
        <w:rPr>
          <w:rFonts w:ascii="Times New Roman" w:hAnsi="Times New Roman" w:cs="Times New Roman"/>
        </w:rPr>
      </w:pPr>
      <w:bookmarkStart w:id="142" w:name="_Toc140420917"/>
      <w:r w:rsidRPr="00B06341">
        <w:rPr>
          <w:rFonts w:ascii="Times New Roman" w:hAnsi="Times New Roman" w:cs="Times New Roman"/>
        </w:rPr>
        <w:t>NDAA Amendment Fights Coming</w:t>
      </w:r>
      <w:bookmarkEnd w:id="142"/>
    </w:p>
    <w:p w14:paraId="67E22CC0" w14:textId="77777777" w:rsidR="00BE7CDA" w:rsidRPr="00B06341" w:rsidRDefault="00BE7CDA" w:rsidP="00BE7CDA">
      <w:pPr>
        <w:rPr>
          <w:rFonts w:ascii="Times New Roman" w:hAnsi="Times New Roman" w:cs="Times New Roman"/>
        </w:rPr>
      </w:pPr>
    </w:p>
    <w:p w14:paraId="6ADBA9AC"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No unique link to the plan – the National Defense Authorization Act is the hot-button issue – controversial amendments trigger partisanship</w:t>
      </w:r>
    </w:p>
    <w:p w14:paraId="08092938"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Brooks, Hill, 7-11-23</w:t>
      </w:r>
    </w:p>
    <w:p w14:paraId="627EF506"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[Emily Brooks, 7-11-2023, The Hill "Moderate Democrats call on McCarthy to reject GOP extremes on defense bill,” </w:t>
      </w:r>
      <w:hyperlink r:id="rId278" w:history="1">
        <w:r w:rsidRPr="00B06341">
          <w:rPr>
            <w:rStyle w:val="Hyperlink"/>
            <w:rFonts w:ascii="Times New Roman" w:hAnsi="Times New Roman" w:cs="Times New Roman"/>
          </w:rPr>
          <w:t>https://thehill.com/homenews/house/4090950-moderate-democrats-call-on-mccarthy-to-reject-gop-extremes-on-defense-bill/</w:t>
        </w:r>
      </w:hyperlink>
      <w:r w:rsidRPr="00B06341">
        <w:rPr>
          <w:rFonts w:ascii="Times New Roman" w:hAnsi="Times New Roman" w:cs="Times New Roman"/>
        </w:rPr>
        <w:t>, Accessed 7/11/23, S.A.M]</w:t>
      </w:r>
    </w:p>
    <w:p w14:paraId="3B8AE369" w14:textId="77777777" w:rsidR="00BE7CDA" w:rsidRPr="00B06341" w:rsidRDefault="00BE7CDA" w:rsidP="00BE7CDA">
      <w:pPr>
        <w:rPr>
          <w:rFonts w:ascii="Times New Roman" w:hAnsi="Times New Roman" w:cs="Times New Roman"/>
          <w:u w:val="single"/>
        </w:rPr>
      </w:pPr>
      <w:r w:rsidRPr="00B06341">
        <w:rPr>
          <w:rStyle w:val="StyleUnderline"/>
          <w:rFonts w:ascii="Times New Roman" w:hAnsi="Times New Roman" w:cs="Times New Roman"/>
        </w:rPr>
        <w:t>Leaders of the New Democrat Coalition</w:t>
      </w:r>
      <w:r w:rsidRPr="00B06341">
        <w:rPr>
          <w:rFonts w:ascii="Times New Roman" w:hAnsi="Times New Roman" w:cs="Times New Roman"/>
        </w:rPr>
        <w:t xml:space="preserve">, a </w:t>
      </w:r>
      <w:r w:rsidRPr="00B06341">
        <w:rPr>
          <w:rStyle w:val="StyleUnderline"/>
          <w:rFonts w:ascii="Times New Roman" w:hAnsi="Times New Roman" w:cs="Times New Roman"/>
        </w:rPr>
        <w:t>group representing nearly 100 center-left Democrats</w:t>
      </w:r>
      <w:r w:rsidRPr="00B06341">
        <w:rPr>
          <w:rFonts w:ascii="Times New Roman" w:hAnsi="Times New Roman" w:cs="Times New Roman"/>
        </w:rPr>
        <w:t xml:space="preserve">, are </w:t>
      </w:r>
      <w:r w:rsidRPr="00B06341">
        <w:rPr>
          <w:rStyle w:val="StyleUnderline"/>
          <w:rFonts w:ascii="Times New Roman" w:hAnsi="Times New Roman" w:cs="Times New Roman"/>
        </w:rPr>
        <w:t>calling on Speaker Kevin McCarthy (R-Calif.) to reject “extreme elements” of his party as the House takes up the annual National Defense Authorization Act (NDAA) this week — and conservatives push for amendment votes on hot-button issues.</w:t>
      </w:r>
    </w:p>
    <w:p w14:paraId="5A431320"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As the House prepares to consider the Fiscal Year 2024 NDAA, Speaker McCarthy must choose between caving to the most extreme elements of his party that seek to compromise our national defense or working with sensible lawmakers to support all of our troops,” New Democrat Coalition National Security Task Force Chair Marilyn Strickland (D-Wash.), Chair Annie Kuster (D-N.H.), and Vice Chair for Policy Derek Kilmer (D-Wash.) said in a statement Tuesday.</w:t>
      </w:r>
    </w:p>
    <w:p w14:paraId="5A41A69D"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Each year, the NDAA passes with overwhelming bipartisan majorities, and this year should be no different. New Dems urge the Speaker to work with responsible Members of both parties and join us in supporting our brave troops and ensuring our national security</w:t>
      </w:r>
      <w:r w:rsidRPr="00B06341">
        <w:rPr>
          <w:rFonts w:ascii="Times New Roman" w:hAnsi="Times New Roman" w:cs="Times New Roman"/>
        </w:rPr>
        <w:t xml:space="preserve">,” the statement said. </w:t>
      </w:r>
    </w:p>
    <w:p w14:paraId="23A1B5C5" w14:textId="77777777" w:rsidR="00BE7CDA" w:rsidRPr="00B06341" w:rsidRDefault="00BE7CDA" w:rsidP="00BE7CDA">
      <w:pPr>
        <w:rPr>
          <w:rFonts w:ascii="Times New Roman" w:hAnsi="Times New Roman" w:cs="Times New Roman"/>
        </w:rPr>
      </w:pPr>
      <w:r w:rsidRPr="00B06341">
        <w:rPr>
          <w:rStyle w:val="Emphasis"/>
          <w:rFonts w:ascii="Times New Roman" w:hAnsi="Times New Roman" w:cs="Times New Roman"/>
        </w:rPr>
        <w:t>House members have filed more than 1,500 amendments</w:t>
      </w:r>
      <w:r w:rsidRPr="00B06341">
        <w:rPr>
          <w:rFonts w:ascii="Times New Roman" w:hAnsi="Times New Roman" w:cs="Times New Roman"/>
        </w:rPr>
        <w:t xml:space="preserve"> on the NDAA, which the House Rules Committee takes up Tuesday.</w:t>
      </w:r>
    </w:p>
    <w:p w14:paraId="52E98399" w14:textId="77777777" w:rsidR="0000658D"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Amendments to the NDAA filed by hard-line conservatives include measures to restrict abortion access and funding, to defund diversity and inclusion training, and to prohibit any more security assistance for Ukraine.</w:t>
      </w:r>
    </w:p>
    <w:p w14:paraId="2601D014" w14:textId="77777777" w:rsidR="0000658D" w:rsidRPr="00B06341" w:rsidRDefault="0000658D" w:rsidP="00BE7CDA">
      <w:pPr>
        <w:rPr>
          <w:rStyle w:val="Emphasis"/>
          <w:rFonts w:ascii="Times New Roman" w:hAnsi="Times New Roman" w:cs="Times New Roman"/>
        </w:rPr>
      </w:pPr>
    </w:p>
    <w:p w14:paraId="1A882A7C" w14:textId="636A6516"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Farm Bill inevitable – Ag Chair Thompson will ensure bipartisan bill</w:t>
      </w:r>
    </w:p>
    <w:p w14:paraId="74D28A72"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Salant, Pittsburgh Post-Gazette, 6-3-23</w:t>
      </w:r>
    </w:p>
    <w:p w14:paraId="4C16287B" w14:textId="77777777" w:rsidR="00BE7CDA" w:rsidRPr="00B06341" w:rsidRDefault="00BE7CDA" w:rsidP="00BE7CDA">
      <w:pPr>
        <w:rPr>
          <w:rFonts w:ascii="Times New Roman" w:hAnsi="Times New Roman" w:cs="Times New Roman"/>
          <w:b/>
          <w:iCs/>
          <w:u w:val="single"/>
        </w:rPr>
      </w:pPr>
      <w:r w:rsidRPr="00B06341">
        <w:rPr>
          <w:rFonts w:ascii="Times New Roman" w:hAnsi="Times New Roman" w:cs="Times New Roman"/>
        </w:rPr>
        <w:t xml:space="preserve">[Johnathan D., 6-3-23, Pittsburgh Post-Gazette, “A Pa. congressman is in the middle of the action as Congress debates the farm bill,” </w:t>
      </w:r>
      <w:hyperlink r:id="rId279" w:history="1">
        <w:r w:rsidRPr="00B06341">
          <w:rPr>
            <w:rStyle w:val="Hyperlink"/>
            <w:rFonts w:ascii="Times New Roman" w:hAnsi="Times New Roman" w:cs="Times New Roman"/>
          </w:rPr>
          <w:t>https://www.post-gazette.com/news/politics-state/2023/07/02/glenn-thompson-farm-bill/stories/202306300133</w:t>
        </w:r>
      </w:hyperlink>
      <w:r w:rsidRPr="00B06341">
        <w:rPr>
          <w:rStyle w:val="Hyperlink"/>
          <w:rFonts w:ascii="Times New Roman" w:hAnsi="Times New Roman" w:cs="Times New Roman"/>
        </w:rPr>
        <w:t xml:space="preserve">, </w:t>
      </w:r>
      <w:r w:rsidRPr="00B06341">
        <w:rPr>
          <w:rFonts w:ascii="Times New Roman" w:hAnsi="Times New Roman" w:cs="Times New Roman"/>
        </w:rPr>
        <w:t>accessed 7-3-2024, EJ]</w:t>
      </w:r>
    </w:p>
    <w:p w14:paraId="091BD446" w14:textId="77777777" w:rsidR="00BE7CDA" w:rsidRPr="00B06341" w:rsidRDefault="00BE7CDA" w:rsidP="00BE7CDA">
      <w:pPr>
        <w:rPr>
          <w:rStyle w:val="Emphasis"/>
          <w:rFonts w:ascii="Times New Roman" w:hAnsi="Times New Roman" w:cs="Times New Roman"/>
        </w:rPr>
      </w:pPr>
      <w:r w:rsidRPr="00B06341">
        <w:rPr>
          <w:rFonts w:ascii="Times New Roman" w:hAnsi="Times New Roman" w:cs="Times New Roman"/>
        </w:rPr>
        <w:t xml:space="preserve">And Mr. </w:t>
      </w:r>
      <w:r w:rsidRPr="00B06341">
        <w:rPr>
          <w:rStyle w:val="Emphasis"/>
          <w:rFonts w:ascii="Times New Roman" w:hAnsi="Times New Roman" w:cs="Times New Roman"/>
        </w:rPr>
        <w:t>Thompson made it clear when he ascended to the committee chair</w:t>
      </w:r>
      <w:r w:rsidRPr="00B06341">
        <w:rPr>
          <w:rFonts w:ascii="Times New Roman" w:hAnsi="Times New Roman" w:cs="Times New Roman"/>
        </w:rPr>
        <w:t xml:space="preserve">manship </w:t>
      </w:r>
      <w:r w:rsidRPr="00B06341">
        <w:rPr>
          <w:rStyle w:val="Emphasis"/>
          <w:rFonts w:ascii="Times New Roman" w:hAnsi="Times New Roman" w:cs="Times New Roman"/>
        </w:rPr>
        <w:t>after Republicans took control of the House in January that he was going to continue that tradition.</w:t>
      </w:r>
    </w:p>
    <w:p w14:paraId="0BAB2FE4"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“I made that clear from the very beginning,” he said. “In the end, it’s always bipartisan and bicameral. We’ll have a better bill and better serve the American people by doing that.”</w:t>
      </w:r>
    </w:p>
    <w:p w14:paraId="4158E29E"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He dines with Senate Agriculture Committee Chair</w:t>
      </w:r>
      <w:r w:rsidRPr="00B06341">
        <w:rPr>
          <w:rFonts w:ascii="Times New Roman" w:hAnsi="Times New Roman" w:cs="Times New Roman"/>
        </w:rPr>
        <w:t xml:space="preserve"> Debbie </w:t>
      </w:r>
      <w:r w:rsidRPr="00B06341">
        <w:rPr>
          <w:rStyle w:val="Emphasis"/>
          <w:rFonts w:ascii="Times New Roman" w:hAnsi="Times New Roman" w:cs="Times New Roman"/>
        </w:rPr>
        <w:t>Stabenow</w:t>
      </w:r>
      <w:r w:rsidRPr="00B06341">
        <w:rPr>
          <w:rFonts w:ascii="Times New Roman" w:hAnsi="Times New Roman" w:cs="Times New Roman"/>
        </w:rPr>
        <w:t xml:space="preserve">, D-Minn., </w:t>
      </w:r>
      <w:r w:rsidRPr="00B06341">
        <w:rPr>
          <w:rStyle w:val="Emphasis"/>
          <w:rFonts w:ascii="Times New Roman" w:hAnsi="Times New Roman" w:cs="Times New Roman"/>
        </w:rPr>
        <w:t>and has good relationships with the committee’s ranking Republican, John Boozman of Arkansas, as well as his own panel’s top Democrat, U.S. Rep. David Scott of Georgia.</w:t>
      </w:r>
    </w:p>
    <w:p w14:paraId="09FAA85C"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That hasn’t always been the case in recent years. </w:t>
      </w:r>
    </w:p>
    <w:p w14:paraId="7019868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In 2018, House Republicans insisted on sharp cuts to nutrition programs, like they did during the recent fight over the debt ceiling. And in 2013, the House GOP passed a farm bill without any funding for nutrition programs. In both cases, Congress eventually passed a bipartisan bill that funded both farm and nutrition programs.</w:t>
      </w:r>
    </w:p>
    <w:p w14:paraId="1E4B7A62"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"The chairman says the bill is only going to get done if it's a bipartisan bill,” Mr. Eidshaug said. “Having someone who is committed to working in a bipartisan way tells you something. It's the only path to victory."</w:t>
      </w:r>
    </w:p>
    <w:p w14:paraId="50A2CD0E" w14:textId="77777777" w:rsidR="00BE7CDA" w:rsidRPr="00B06341" w:rsidRDefault="00BE7CDA" w:rsidP="00BE7CDA">
      <w:pPr>
        <w:rPr>
          <w:rStyle w:val="Emphasis"/>
          <w:rFonts w:ascii="Times New Roman" w:hAnsi="Times New Roman" w:cs="Times New Roman"/>
        </w:rPr>
      </w:pPr>
      <w:r w:rsidRPr="00B06341">
        <w:rPr>
          <w:rFonts w:ascii="Times New Roman" w:hAnsi="Times New Roman" w:cs="Times New Roman"/>
        </w:rPr>
        <w:t xml:space="preserve">Beginning with the Pennsylvania Farm Show in Harrisburg in January, Mr. </w:t>
      </w:r>
      <w:r w:rsidRPr="00B06341">
        <w:rPr>
          <w:rStyle w:val="Emphasis"/>
          <w:rFonts w:ascii="Times New Roman" w:hAnsi="Times New Roman" w:cs="Times New Roman"/>
        </w:rPr>
        <w:t>Thompson has been traveling the country, meeting with those affected by the farm bill. He’s held listening sessions in and outside of Washington.</w:t>
      </w:r>
    </w:p>
    <w:p w14:paraId="10A1688E" w14:textId="77777777"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"We're excited with what the chairman is doing,” Mr. Eidshaug said. “In the old analogy, do you need a work horse or a show horse? He's more of a plow horse."</w:t>
      </w:r>
    </w:p>
    <w:p w14:paraId="1B34DA97"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[NOTE – Thompson = House Agriculture Committee, U.S. Rep. Glenn Thompson]</w:t>
      </w:r>
    </w:p>
    <w:p w14:paraId="55B2A5E0" w14:textId="77777777" w:rsidR="00BE7CDA" w:rsidRPr="00B06341" w:rsidRDefault="00BE7CDA" w:rsidP="00BE7CDA">
      <w:pPr>
        <w:rPr>
          <w:rFonts w:ascii="Times New Roman" w:hAnsi="Times New Roman" w:cs="Times New Roman"/>
        </w:rPr>
      </w:pPr>
    </w:p>
    <w:p w14:paraId="4192661B" w14:textId="77777777" w:rsidR="00BE7CDA" w:rsidRPr="00B06341" w:rsidRDefault="00BE7CDA" w:rsidP="00BE7CDA">
      <w:pPr>
        <w:pStyle w:val="Heading3"/>
        <w:rPr>
          <w:rFonts w:ascii="Times New Roman" w:hAnsi="Times New Roman" w:cs="Times New Roman"/>
        </w:rPr>
      </w:pPr>
      <w:bookmarkStart w:id="143" w:name="_Toc140420918"/>
      <w:r w:rsidRPr="00B06341">
        <w:rPr>
          <w:rFonts w:ascii="Times New Roman" w:hAnsi="Times New Roman" w:cs="Times New Roman"/>
        </w:rPr>
        <w:t>AT – Farmer Polling Doesn’t Matter (To be read to extend 2AC ‘Rodeo’ Evidence)</w:t>
      </w:r>
      <w:bookmarkEnd w:id="143"/>
    </w:p>
    <w:p w14:paraId="2863EA95" w14:textId="77777777" w:rsidR="00BE7CDA" w:rsidRPr="00B06341" w:rsidRDefault="00BE7CDA" w:rsidP="00BE7CDA">
      <w:pPr>
        <w:rPr>
          <w:rFonts w:ascii="Times New Roman" w:hAnsi="Times New Roman" w:cs="Times New Roman"/>
        </w:rPr>
      </w:pPr>
    </w:p>
    <w:p w14:paraId="1C2B28A1"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The Farm Bill directly affects the lives of farmers and their communities: the link chains originate from them: their input is more valuable than political fluctuations</w:t>
      </w:r>
    </w:p>
    <w:p w14:paraId="3EC25B71"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Celec, Bucks County Audobon Society executive director &amp; Parzen, Conservation Voters of Pennsylvania executive director, 6-29-23</w:t>
      </w:r>
    </w:p>
    <w:p w14:paraId="413AC54F"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[Michael, Molly, 6/29/23, “A Farm Bill For Us All,” Bucks County Herald, </w:t>
      </w:r>
      <w:hyperlink r:id="rId280" w:history="1">
        <w:r w:rsidRPr="00B06341">
          <w:rPr>
            <w:rStyle w:val="Hyperlink"/>
            <w:rFonts w:ascii="Times New Roman" w:hAnsi="Times New Roman" w:cs="Times New Roman"/>
          </w:rPr>
          <w:t>https://buckscountyherald.com/stories/a-farm-bill-for-us-all,25778</w:t>
        </w:r>
      </w:hyperlink>
      <w:r w:rsidRPr="00B06341">
        <w:rPr>
          <w:rFonts w:ascii="Times New Roman" w:hAnsi="Times New Roman" w:cs="Times New Roman"/>
        </w:rPr>
        <w:t>, Accessed 7/12/23, J.D.]</w:t>
      </w:r>
    </w:p>
    <w:p w14:paraId="06B03794"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When you hear the phrase “Farm Bill,” you probably don’t think about streams, trees, birds, or many of the other environmental highlights of our area because, after all, what do they have to do with farming and agriculture?</w:t>
      </w:r>
    </w:p>
    <w:p w14:paraId="3150CE0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Despite its name, </w:t>
      </w:r>
      <w:r w:rsidRPr="00B06341">
        <w:rPr>
          <w:rFonts w:ascii="Times New Roman" w:hAnsi="Times New Roman" w:cs="Times New Roman"/>
          <w:u w:val="single"/>
        </w:rPr>
        <w:t>you don’t have to be a farmer to benefit from the Farm Bill.</w:t>
      </w:r>
      <w:r w:rsidRPr="00B06341">
        <w:rPr>
          <w:rFonts w:ascii="Times New Roman" w:hAnsi="Times New Roman" w:cs="Times New Roman"/>
        </w:rPr>
        <w:t xml:space="preserve"> The Farm Bill is an omnibus piece of legislation that governs an array of programs extending beyond livestock and crop yielding.</w:t>
      </w:r>
    </w:p>
    <w:p w14:paraId="03FBE0C5"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From community food access and farmer support to land conservation and water quality protection</w:t>
      </w:r>
      <w:r w:rsidRPr="00B06341">
        <w:rPr>
          <w:rFonts w:ascii="Times New Roman" w:hAnsi="Times New Roman" w:cs="Times New Roman"/>
          <w:u w:val="single"/>
        </w:rPr>
        <w:t>, our agricultural industry touches the lives of every American family more frequently than any other industry — and is greatly supported by the Farm Bill and its programs.</w:t>
      </w:r>
    </w:p>
    <w:p w14:paraId="70EAA853"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Because of its wide reach, the Farm Bill is a vital tool that brings some unlikely partners together. And, because agriculture has been one of the only major economic sectors without plans or incentives to limit carbon pollution, this legislation will have a significant impact in the fight against climate change.</w:t>
      </w:r>
    </w:p>
    <w:p w14:paraId="75487248"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u w:val="single"/>
        </w:rPr>
        <w:t>Critically, the next farm bill must protect and build upon $20 billion in investments through the Inflation Reduction Act (IRA) to increase carbon-smart agricultural practices.</w:t>
      </w:r>
    </w:p>
    <w:p w14:paraId="7755375A"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The funds will be invested via the Farm Bill in proven, popular, and voluntary programs for farmers, from incentives to plant cover crops to wetland and grassland conservation. Together, the Farm Bill and the IRA have the potential to bring unprecedented levels of state and federal funds to Bucks County that can work together to safely preserve local water quality, open space, wildlife and food production.</w:t>
      </w:r>
    </w:p>
    <w:p w14:paraId="1B397A00" w14:textId="77777777" w:rsidR="00BE7CDA" w:rsidRPr="00B06341" w:rsidRDefault="00BE7CDA" w:rsidP="00BE7CDA">
      <w:pPr>
        <w:rPr>
          <w:rFonts w:ascii="Times New Roman" w:hAnsi="Times New Roman" w:cs="Times New Roman"/>
        </w:rPr>
      </w:pPr>
      <w:r w:rsidRPr="00B06341">
        <w:rPr>
          <w:rFonts w:ascii="Times New Roman" w:hAnsi="Times New Roman" w:cs="Times New Roman"/>
          <w:u w:val="single"/>
        </w:rPr>
        <w:t>Fourteen million people rely on the Delaware River Basin for their drinking water. It is critical that we protect and build upon the investments in this year’s Farm Bill</w:t>
      </w:r>
      <w:r w:rsidRPr="00B06341">
        <w:rPr>
          <w:rFonts w:ascii="Times New Roman" w:hAnsi="Times New Roman" w:cs="Times New Roman"/>
        </w:rPr>
        <w:t xml:space="preserve"> — investments that work in synergy with the landmark conservation funding, particularly Growing Greener Plus Grants Program and Clean Streams Fund, included in this year’s state budget. For readers who feel that keeping our essential water source clean is important, you can get involved by telling your representative in Congress to support this Farm Bill without funding cuts.</w:t>
      </w:r>
    </w:p>
    <w:p w14:paraId="070A00AF"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In Bucks County, and across the commonwealth, many people have already joined us at Bucks County Audubon Society (BCAS) and Conservation Voters of PA (CVPA) in working to protect agricultural-based initiatives and investments like these that promote clean water, conservation, and other environmental priorities.</w:t>
      </w:r>
    </w:p>
    <w:p w14:paraId="25C8F345"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Bucks County Audubon Society is a steward of the Honey Hollow Watershed, a National Historic Landmark since 1969. Ours was the first upland watershed to demonstrate that cooperative local action, supported by federal assistance, is a practical method of achieving national goals in water protection, wildlife conservation, and flood prevention. The Farm Bill’s provisions for protecting water quality, including by the enhancement of riparian buffers, are worthy of strong support.</w:t>
      </w:r>
    </w:p>
    <w:p w14:paraId="292972AA"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Bucks County Audubon Society has preserved roughly 60 acres in partnership with Heritage Conservancy. Since 1969, BCAS has twice led successful efforts to prevent the urbanization of substantial parts of Upper Bucks County, preventing plans to alter the landscape permanently.</w:t>
      </w:r>
    </w:p>
    <w:p w14:paraId="36209A0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About a dozen acres of our land are managed by friends at the Carversville Farm Foundation. The Farm Foundation works the field and uses best farm practices that regenerate soil vitality and limit or eliminate the use of chemical herbicides and pesticides.</w:t>
      </w:r>
    </w:p>
    <w:p w14:paraId="1BC105B0"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u w:val="single"/>
        </w:rPr>
        <w:t>As the agriculture industry confronts new challenges, including here in Bucks County, it must be supported in new ways to ensure its future success. The Farm Bill is an important measure to accomplish that.</w:t>
      </w:r>
    </w:p>
    <w:p w14:paraId="5703E4F0" w14:textId="77777777" w:rsidR="00BE7CDA" w:rsidRPr="00B06341" w:rsidRDefault="00BE7CDA" w:rsidP="00BE7CDA">
      <w:pPr>
        <w:rPr>
          <w:rFonts w:ascii="Times New Roman" w:hAnsi="Times New Roman" w:cs="Times New Roman"/>
        </w:rPr>
      </w:pPr>
      <w:r w:rsidRPr="00B06341">
        <w:rPr>
          <w:rFonts w:ascii="Times New Roman" w:hAnsi="Times New Roman" w:cs="Times New Roman"/>
          <w:u w:val="single"/>
        </w:rPr>
        <w:t>It’s critical that Pennsylvania lawmakers support a Farm Bill that includes the popular, cost-saving, and pro-conservation programs farmers and communities rely on to protect and preserve our state’s resources</w:t>
      </w:r>
      <w:r w:rsidRPr="00B06341">
        <w:rPr>
          <w:rFonts w:ascii="Times New Roman" w:hAnsi="Times New Roman" w:cs="Times New Roman"/>
        </w:rPr>
        <w:t xml:space="preserve"> and natural beauty for generations to come.</w:t>
      </w:r>
    </w:p>
    <w:p w14:paraId="4B72A746" w14:textId="77777777" w:rsidR="00BE7CDA" w:rsidRPr="00B06341" w:rsidRDefault="00BE7CDA" w:rsidP="00BE7CDA">
      <w:pPr>
        <w:rPr>
          <w:rFonts w:ascii="Times New Roman" w:hAnsi="Times New Roman" w:cs="Times New Roman"/>
        </w:rPr>
      </w:pPr>
    </w:p>
    <w:p w14:paraId="08880B57" w14:textId="77777777" w:rsidR="00BE7CDA" w:rsidRPr="00B06341" w:rsidRDefault="00BE7CDA" w:rsidP="00BE7CDA">
      <w:pPr>
        <w:pStyle w:val="Heading3"/>
        <w:rPr>
          <w:rFonts w:ascii="Times New Roman" w:hAnsi="Times New Roman" w:cs="Times New Roman"/>
        </w:rPr>
      </w:pPr>
      <w:bookmarkStart w:id="144" w:name="_Toc140420919"/>
      <w:r w:rsidRPr="00B06341">
        <w:rPr>
          <w:rFonts w:ascii="Times New Roman" w:hAnsi="Times New Roman" w:cs="Times New Roman"/>
        </w:rPr>
        <w:t>No Vote Scheduled</w:t>
      </w:r>
      <w:bookmarkEnd w:id="144"/>
    </w:p>
    <w:p w14:paraId="6627B316" w14:textId="77777777" w:rsidR="00BE7CDA" w:rsidRPr="00B06341" w:rsidRDefault="00BE7CDA" w:rsidP="00BE7CDA">
      <w:pPr>
        <w:rPr>
          <w:rFonts w:ascii="Times New Roman" w:hAnsi="Times New Roman" w:cs="Times New Roman"/>
        </w:rPr>
      </w:pPr>
    </w:p>
    <w:p w14:paraId="1C0E52D3"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The House and Senate are saying different times on the Farm Bill Passing</w:t>
      </w:r>
    </w:p>
    <w:p w14:paraId="6C8C177B"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McCullough, RFD-TV, 7-12-23</w:t>
      </w:r>
    </w:p>
    <w:p w14:paraId="556DB7AD"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[Currey, 7-12-2023, RFD-TV "The House and Senate seem to be on different Farm Bill timelines," </w:t>
      </w:r>
      <w:hyperlink r:id="rId281" w:history="1">
        <w:r w:rsidRPr="00B06341">
          <w:rPr>
            <w:rStyle w:val="Hyperlink"/>
            <w:rFonts w:ascii="Times New Roman" w:hAnsi="Times New Roman" w:cs="Times New Roman"/>
          </w:rPr>
          <w:t>https://www.rfdtv.com/the-house-and-senate-seem-to-be-on-different-farm-bill-timeline</w:t>
        </w:r>
      </w:hyperlink>
      <w:r w:rsidRPr="00B06341">
        <w:rPr>
          <w:rFonts w:ascii="Times New Roman" w:hAnsi="Times New Roman" w:cs="Times New Roman"/>
        </w:rPr>
        <w:t>, Accessed 7-12-23, S.A.M]</w:t>
      </w:r>
    </w:p>
    <w:p w14:paraId="6D2C5A8F"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We are just </w:t>
      </w:r>
      <w:r w:rsidRPr="00B06341">
        <w:rPr>
          <w:rStyle w:val="StyleUnderline"/>
          <w:rFonts w:ascii="Times New Roman" w:hAnsi="Times New Roman" w:cs="Times New Roman"/>
        </w:rPr>
        <w:t>two and a half months out from the Farm Bill expiring</w:t>
      </w:r>
      <w:r w:rsidRPr="00B06341">
        <w:rPr>
          <w:rFonts w:ascii="Times New Roman" w:hAnsi="Times New Roman" w:cs="Times New Roman"/>
        </w:rPr>
        <w:t xml:space="preserve">, and the </w:t>
      </w:r>
      <w:r w:rsidRPr="00B06341">
        <w:rPr>
          <w:rStyle w:val="StyleUnderline"/>
          <w:rFonts w:ascii="Times New Roman" w:hAnsi="Times New Roman" w:cs="Times New Roman"/>
        </w:rPr>
        <w:t>House and Senate appear to be holding two different timelines on their goals.</w:t>
      </w:r>
    </w:p>
    <w:p w14:paraId="599B23AC" w14:textId="77777777" w:rsidR="00BE7CDA" w:rsidRPr="00B06341" w:rsidRDefault="00BE7CDA" w:rsidP="00BE7CDA">
      <w:pPr>
        <w:rPr>
          <w:rFonts w:ascii="Times New Roman" w:hAnsi="Times New Roman" w:cs="Times New Roman"/>
          <w:u w:val="single"/>
        </w:rPr>
      </w:pPr>
      <w:r w:rsidRPr="00B06341">
        <w:rPr>
          <w:rStyle w:val="StyleUnderline"/>
          <w:rFonts w:ascii="Times New Roman" w:hAnsi="Times New Roman" w:cs="Times New Roman"/>
        </w:rPr>
        <w:t>House Ag</w:t>
      </w:r>
      <w:r w:rsidRPr="00B06341">
        <w:rPr>
          <w:rFonts w:ascii="Times New Roman" w:hAnsi="Times New Roman" w:cs="Times New Roman"/>
        </w:rPr>
        <w:t xml:space="preserve"> Committee </w:t>
      </w:r>
      <w:r w:rsidRPr="00B06341">
        <w:rPr>
          <w:rStyle w:val="StyleUnderline"/>
          <w:rFonts w:ascii="Times New Roman" w:hAnsi="Times New Roman" w:cs="Times New Roman"/>
        </w:rPr>
        <w:t>Chair GT Thompson recently told AgriPulse his goal is to have the Farm Bill text ready to go by early September and take it to a floor vote soon after</w:t>
      </w:r>
      <w:r w:rsidRPr="00B06341">
        <w:rPr>
          <w:rFonts w:ascii="Times New Roman" w:hAnsi="Times New Roman" w:cs="Times New Roman"/>
        </w:rPr>
        <w:t xml:space="preserve">. </w:t>
      </w:r>
      <w:r w:rsidRPr="00B06341">
        <w:rPr>
          <w:rStyle w:val="StyleUnderline"/>
          <w:rFonts w:ascii="Times New Roman" w:hAnsi="Times New Roman" w:cs="Times New Roman"/>
        </w:rPr>
        <w:t>Senator Chuck Grassley says on his side, it is still unclear if the end of September deadline could be met. He says if that is the case, he supports extending the 2018 Farm Bill by one year so producers have a program to work from.</w:t>
      </w:r>
    </w:p>
    <w:p w14:paraId="2FB463EA"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Grassley says </w:t>
      </w:r>
      <w:r w:rsidRPr="00B06341">
        <w:rPr>
          <w:rStyle w:val="StyleUnderline"/>
          <w:rFonts w:ascii="Times New Roman" w:hAnsi="Times New Roman" w:cs="Times New Roman"/>
        </w:rPr>
        <w:t>both chambers have big-ticket items that need close attention</w:t>
      </w:r>
      <w:r w:rsidRPr="00B06341">
        <w:rPr>
          <w:rFonts w:ascii="Times New Roman" w:hAnsi="Times New Roman" w:cs="Times New Roman"/>
        </w:rPr>
        <w:t>.</w:t>
      </w:r>
    </w:p>
    <w:p w14:paraId="3669C719"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“Should </w:t>
      </w:r>
      <w:r w:rsidRPr="00B06341">
        <w:rPr>
          <w:rStyle w:val="StyleUnderline"/>
          <w:rFonts w:ascii="Times New Roman" w:hAnsi="Times New Roman" w:cs="Times New Roman"/>
        </w:rPr>
        <w:t>preference prices be increased, how much are we going to spend on food stamps, how are you going to handle CRP</w:t>
      </w:r>
      <w:r w:rsidRPr="00B06341">
        <w:rPr>
          <w:rFonts w:ascii="Times New Roman" w:hAnsi="Times New Roman" w:cs="Times New Roman"/>
        </w:rPr>
        <w:t xml:space="preserve">? Those are the things that I think would be </w:t>
      </w:r>
      <w:r w:rsidRPr="00B06341">
        <w:rPr>
          <w:rStyle w:val="StyleUnderline"/>
          <w:rFonts w:ascii="Times New Roman" w:hAnsi="Times New Roman" w:cs="Times New Roman"/>
        </w:rPr>
        <w:t>tough to be writing things, until you have members sitting down with each other and discussing them.”</w:t>
      </w:r>
    </w:p>
    <w:p w14:paraId="1307E1AD" w14:textId="77777777" w:rsidR="00BE7CDA" w:rsidRPr="00B06341" w:rsidRDefault="00BE7CDA" w:rsidP="00BE7CDA">
      <w:pPr>
        <w:rPr>
          <w:rStyle w:val="Emphasis"/>
          <w:rFonts w:ascii="Times New Roman" w:hAnsi="Times New Roman" w:cs="Times New Roman"/>
        </w:rPr>
      </w:pPr>
      <w:r w:rsidRPr="00B06341">
        <w:rPr>
          <w:rFonts w:ascii="Times New Roman" w:hAnsi="Times New Roman" w:cs="Times New Roman"/>
        </w:rPr>
        <w:t xml:space="preserve">Grassley notes </w:t>
      </w:r>
      <w:r w:rsidRPr="00B06341">
        <w:rPr>
          <w:rStyle w:val="Emphasis"/>
          <w:rFonts w:ascii="Times New Roman" w:hAnsi="Times New Roman" w:cs="Times New Roman"/>
        </w:rPr>
        <w:t>Senate Ag Committee Chair Debbie Stabenow has indicated a new Farm Bill might be able to clear the Senate by the end of the year.</w:t>
      </w:r>
    </w:p>
    <w:p w14:paraId="30696A4A" w14:textId="77777777" w:rsidR="00BE7CDA" w:rsidRPr="00B06341" w:rsidRDefault="00BE7CDA" w:rsidP="00BE7CDA">
      <w:pPr>
        <w:rPr>
          <w:rStyle w:val="Emphasis"/>
          <w:rFonts w:ascii="Times New Roman" w:hAnsi="Times New Roman" w:cs="Times New Roman"/>
        </w:rPr>
      </w:pPr>
    </w:p>
    <w:p w14:paraId="571F5473" w14:textId="77777777" w:rsidR="00BE7CDA" w:rsidRPr="00B06341" w:rsidRDefault="00BE7CDA" w:rsidP="00BE7CDA">
      <w:pPr>
        <w:pStyle w:val="Heading2"/>
        <w:rPr>
          <w:rFonts w:ascii="Times New Roman" w:hAnsi="Times New Roman" w:cs="Times New Roman"/>
        </w:rPr>
      </w:pPr>
      <w:bookmarkStart w:id="145" w:name="_Toc140420920"/>
      <w:r w:rsidRPr="00B06341">
        <w:rPr>
          <w:rFonts w:ascii="Times New Roman" w:hAnsi="Times New Roman" w:cs="Times New Roman"/>
        </w:rPr>
        <w:t>Impact Answers</w:t>
      </w:r>
      <w:bookmarkEnd w:id="145"/>
    </w:p>
    <w:p w14:paraId="67F7A920" w14:textId="77777777" w:rsidR="00BE7CDA" w:rsidRPr="00B06341" w:rsidRDefault="00BE7CDA" w:rsidP="00BE7CDA">
      <w:pPr>
        <w:rPr>
          <w:rFonts w:ascii="Times New Roman" w:hAnsi="Times New Roman" w:cs="Times New Roman"/>
        </w:rPr>
      </w:pPr>
    </w:p>
    <w:p w14:paraId="2320194D" w14:textId="77777777" w:rsidR="00BE7CDA" w:rsidRPr="00B06341" w:rsidRDefault="00BE7CDA" w:rsidP="00BE7CDA">
      <w:pPr>
        <w:pStyle w:val="Heading3"/>
        <w:rPr>
          <w:rFonts w:ascii="Times New Roman" w:hAnsi="Times New Roman" w:cs="Times New Roman"/>
        </w:rPr>
      </w:pPr>
      <w:bookmarkStart w:id="146" w:name="_Toc140420921"/>
      <w:r w:rsidRPr="00B06341">
        <w:rPr>
          <w:rFonts w:ascii="Times New Roman" w:hAnsi="Times New Roman" w:cs="Times New Roman"/>
        </w:rPr>
        <w:t>Extension Likely</w:t>
      </w:r>
      <w:bookmarkEnd w:id="146"/>
    </w:p>
    <w:p w14:paraId="21776F4C" w14:textId="77777777" w:rsidR="00BE7CDA" w:rsidRPr="00B06341" w:rsidRDefault="00BE7CDA" w:rsidP="00BE7CDA">
      <w:pPr>
        <w:rPr>
          <w:rFonts w:ascii="Times New Roman" w:hAnsi="Times New Roman" w:cs="Times New Roman"/>
        </w:rPr>
      </w:pPr>
    </w:p>
    <w:p w14:paraId="7DF585A8"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 xml:space="preserve">No unique impact – extension likely now </w:t>
      </w:r>
    </w:p>
    <w:p w14:paraId="4F157012"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Dorenkamp, Brownfield Ag News, 7-7-23</w:t>
      </w:r>
    </w:p>
    <w:p w14:paraId="04794E11"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(Mark, 7-7-23, 1430wcmy, "Grassley talks farm bill timing as possibility of extension grows, </w:t>
      </w:r>
      <w:hyperlink r:id="rId282" w:history="1">
        <w:r w:rsidRPr="00B06341">
          <w:rPr>
            <w:rStyle w:val="Hyperlink"/>
            <w:rFonts w:ascii="Times New Roman" w:hAnsi="Times New Roman" w:cs="Times New Roman"/>
          </w:rPr>
          <w:t>https://1430wcmy.com/2023/07/07/grassley-talks-farm-bill-timing-as-possibility-of-extension-grows/</w:t>
        </w:r>
      </w:hyperlink>
      <w:r w:rsidRPr="00B06341">
        <w:rPr>
          <w:rFonts w:ascii="Times New Roman" w:hAnsi="Times New Roman" w:cs="Times New Roman"/>
        </w:rPr>
        <w:t>, Accessed 7/11/23, S.A.M) (NOTE FOR THIS EV, DORENKAMP POSTS NEWS THAT IOWAN RADIO STATIONS SHARE)</w:t>
      </w:r>
    </w:p>
    <w:p w14:paraId="3CB48864" w14:textId="77777777" w:rsidR="00BE7CDA" w:rsidRPr="00B06341" w:rsidRDefault="00BE7CDA" w:rsidP="00BE7CDA">
      <w:pPr>
        <w:rPr>
          <w:rFonts w:ascii="Times New Roman" w:hAnsi="Times New Roman" w:cs="Times New Roman"/>
          <w:u w:val="single"/>
        </w:rPr>
      </w:pPr>
      <w:r w:rsidRPr="00B06341">
        <w:rPr>
          <w:rStyle w:val="StyleUnderline"/>
          <w:rFonts w:ascii="Times New Roman" w:hAnsi="Times New Roman" w:cs="Times New Roman"/>
        </w:rPr>
        <w:t>The possibility of a one-year extension grows as farm bill negotiations run deeper into the summer.</w:t>
      </w:r>
    </w:p>
    <w:p w14:paraId="74E1303A"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On a call with reporters this morning, Iowa U.S. Senator </w:t>
      </w:r>
      <w:r w:rsidRPr="00B06341">
        <w:rPr>
          <w:rStyle w:val="StyleUnderline"/>
          <w:rFonts w:ascii="Times New Roman" w:hAnsi="Times New Roman" w:cs="Times New Roman"/>
        </w:rPr>
        <w:t>Chuck Grassley said he asked Senate Ag Committee chair Debbie Stabenow about timing right before the July 4th recess.</w:t>
      </w:r>
    </w:p>
    <w:p w14:paraId="7E042158"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She thought we might not get the bill done by September 30th, which is the deadline. But we would get it done before the end of the year.</w:t>
      </w:r>
    </w:p>
    <w:p w14:paraId="7F802BF8" w14:textId="77777777" w:rsidR="00BE7CDA" w:rsidRPr="00B06341" w:rsidRDefault="00BE7CDA" w:rsidP="00BE7CDA">
      <w:pPr>
        <w:rPr>
          <w:rStyle w:val="StyleUnderline"/>
          <w:rFonts w:ascii="Times New Roman" w:hAnsi="Times New Roman" w:cs="Times New Roman"/>
        </w:rPr>
      </w:pPr>
    </w:p>
    <w:p w14:paraId="7323C4CC"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Multiple delays make extension likely now</w:t>
      </w:r>
    </w:p>
    <w:p w14:paraId="3E41C21E"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Douglas, Reuters agriculture journalist, 6-22-23</w:t>
      </w:r>
    </w:p>
    <w:p w14:paraId="7BC0C40C"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[Leah, 6-22-23, Reuters, “US Lawmakers Float Possible Farm Bill Extension Amid Delays”, </w:t>
      </w:r>
      <w:hyperlink r:id="rId283" w:history="1">
        <w:r w:rsidRPr="00B06341">
          <w:rPr>
            <w:rStyle w:val="Hyperlink"/>
            <w:rFonts w:ascii="Times New Roman" w:hAnsi="Times New Roman" w:cs="Times New Roman"/>
          </w:rPr>
          <w:t>https://www.reuters.com/world/us/us-lawmakers-float-possible-farm-bill-extension-amid-delays-2023-06-22/</w:t>
        </w:r>
      </w:hyperlink>
      <w:r w:rsidRPr="00B06341">
        <w:rPr>
          <w:rFonts w:ascii="Times New Roman" w:hAnsi="Times New Roman" w:cs="Times New Roman"/>
        </w:rPr>
        <w:t>, accessed 7-3-23, EH]</w:t>
      </w:r>
    </w:p>
    <w:p w14:paraId="2D2E07AE" w14:textId="77777777" w:rsidR="00BE7CDA" w:rsidRPr="00B06341" w:rsidRDefault="00BE7CDA" w:rsidP="00BE7CDA">
      <w:pPr>
        <w:spacing w:before="100" w:beforeAutospacing="1" w:after="100" w:afterAutospacing="1" w:line="420" w:lineRule="atLeast"/>
        <w:rPr>
          <w:rFonts w:ascii="Times New Roman" w:eastAsia="Times New Roman" w:hAnsi="Times New Roman" w:cs="Times New Roman"/>
          <w:color w:val="000000" w:themeColor="text1"/>
        </w:rPr>
      </w:pPr>
      <w:r w:rsidRPr="00B06341">
        <w:rPr>
          <w:rStyle w:val="Emphasis"/>
          <w:rFonts w:ascii="Times New Roman" w:hAnsi="Times New Roman" w:cs="Times New Roman"/>
        </w:rPr>
        <w:t>The U.S. Congress may need to pass a short-term extension of the country's current farm bill,</w:t>
      </w:r>
      <w:r w:rsidRPr="00B06341">
        <w:rPr>
          <w:rFonts w:ascii="Times New Roman" w:eastAsia="Times New Roman" w:hAnsi="Times New Roman" w:cs="Times New Roman"/>
          <w:color w:val="000000" w:themeColor="text1"/>
        </w:rPr>
        <w:t xml:space="preserve"> the largest food and nutrition spending package, </w:t>
      </w:r>
      <w:r w:rsidRPr="00B06341">
        <w:rPr>
          <w:rStyle w:val="Emphasis"/>
          <w:rFonts w:ascii="Times New Roman" w:hAnsi="Times New Roman" w:cs="Times New Roman"/>
        </w:rPr>
        <w:t>amid delays drafting the next one, the top lawmakers on the Senate and House farm committees said on Thursday.</w:t>
      </w:r>
    </w:p>
    <w:p w14:paraId="59E979D9" w14:textId="77777777" w:rsidR="00BE7CDA" w:rsidRPr="00B06341" w:rsidRDefault="00BE7CDA" w:rsidP="00BE7CDA">
      <w:pPr>
        <w:rPr>
          <w:rStyle w:val="Emphasis"/>
          <w:rFonts w:ascii="Times New Roman" w:hAnsi="Times New Roman" w:cs="Times New Roman"/>
        </w:rPr>
      </w:pPr>
      <w:r w:rsidRPr="00B06341">
        <w:rPr>
          <w:rFonts w:ascii="Times New Roman" w:hAnsi="Times New Roman" w:cs="Times New Roman"/>
        </w:rPr>
        <w:t xml:space="preserve">The farm bill funds U.S. nutrition, conservation and commodity programs and is passed every five years. </w:t>
      </w:r>
      <w:r w:rsidRPr="00B06341">
        <w:rPr>
          <w:rStyle w:val="Emphasis"/>
          <w:rFonts w:ascii="Times New Roman" w:hAnsi="Times New Roman" w:cs="Times New Roman"/>
        </w:rPr>
        <w:t>The current bill expires on Sept. 30.</w:t>
      </w:r>
    </w:p>
    <w:p w14:paraId="6CF4594A" w14:textId="77777777" w:rsidR="00BE7CDA" w:rsidRPr="00B06341" w:rsidRDefault="00BE7CDA" w:rsidP="00BE7CDA">
      <w:pPr>
        <w:rPr>
          <w:rStyle w:val="Emphasis"/>
          <w:rFonts w:ascii="Times New Roman" w:hAnsi="Times New Roman" w:cs="Times New Roman"/>
        </w:rPr>
      </w:pPr>
      <w:r w:rsidRPr="00B06341">
        <w:rPr>
          <w:rFonts w:ascii="Times New Roman" w:hAnsi="Times New Roman" w:cs="Times New Roman"/>
        </w:rPr>
        <w:t xml:space="preserve">Senator Debbie </w:t>
      </w:r>
      <w:r w:rsidRPr="00B06341">
        <w:rPr>
          <w:rStyle w:val="Emphasis"/>
          <w:rFonts w:ascii="Times New Roman" w:hAnsi="Times New Roman" w:cs="Times New Roman"/>
        </w:rPr>
        <w:t>Stabenow</w:t>
      </w:r>
      <w:r w:rsidRPr="00B06341">
        <w:rPr>
          <w:rFonts w:ascii="Times New Roman" w:hAnsi="Times New Roman" w:cs="Times New Roman"/>
        </w:rPr>
        <w:t xml:space="preserve">, </w:t>
      </w:r>
      <w:r w:rsidRPr="00B06341">
        <w:rPr>
          <w:rStyle w:val="Emphasis"/>
          <w:rFonts w:ascii="Times New Roman" w:hAnsi="Times New Roman" w:cs="Times New Roman"/>
        </w:rPr>
        <w:t>chair</w:t>
      </w:r>
      <w:r w:rsidRPr="00B06341">
        <w:rPr>
          <w:rFonts w:ascii="Times New Roman" w:hAnsi="Times New Roman" w:cs="Times New Roman"/>
        </w:rPr>
        <w:t xml:space="preserve">woman </w:t>
      </w:r>
      <w:r w:rsidRPr="00B06341">
        <w:rPr>
          <w:rStyle w:val="Emphasis"/>
          <w:rFonts w:ascii="Times New Roman" w:hAnsi="Times New Roman" w:cs="Times New Roman"/>
        </w:rPr>
        <w:t>of the Senate Agriculture Committee, said "it would not surprise me" if lawmakers passed a short-term extension of the current farm bill, as has happened on occasion with past bills.</w:t>
      </w:r>
    </w:p>
    <w:p w14:paraId="75125574"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"We can't give you a date (for a draft), but we're moving as quickly as we can," she said at an event hosted by Bloomberg Government.</w:t>
      </w:r>
    </w:p>
    <w:p w14:paraId="5B6540C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The process of drafting the farm bill is behind schedule in part because hearings were delayed by the COVID-19 pandemic, said Representative Glenn "GT" Thompson, chairman of the House Agriculture Committee, at the event.</w:t>
      </w:r>
    </w:p>
    <w:p w14:paraId="56739D1D"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Lawmakers were further delayed by negotiations over the deal passed in early June to raise the federal debt ceiling, which involved </w:t>
      </w:r>
      <w:hyperlink r:id="rId284" w:history="1">
        <w:r w:rsidRPr="00B06341">
          <w:rPr>
            <w:rStyle w:val="Hyperlink"/>
            <w:rFonts w:ascii="Times New Roman" w:hAnsi="Times New Roman" w:cs="Times New Roman"/>
          </w:rPr>
          <w:t>changes to a food assistance program</w:t>
        </w:r>
      </w:hyperlink>
      <w:r w:rsidRPr="00B06341">
        <w:rPr>
          <w:rFonts w:ascii="Times New Roman" w:hAnsi="Times New Roman" w:cs="Times New Roman"/>
        </w:rPr>
        <w:t> that is authorized by the farm bill, Stabenow said.</w:t>
      </w:r>
    </w:p>
    <w:p w14:paraId="2C5F348F"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Thompson said he hopes to have a draft bill ready for markup by the House in September. </w:t>
      </w:r>
    </w:p>
    <w:p w14:paraId="5B700F50" w14:textId="77777777" w:rsidR="00BE7CDA" w:rsidRPr="00B06341" w:rsidRDefault="00BE7CDA" w:rsidP="00BE7CDA">
      <w:pPr>
        <w:rPr>
          <w:rFonts w:ascii="Times New Roman" w:hAnsi="Times New Roman" w:cs="Times New Roman"/>
        </w:rPr>
      </w:pPr>
    </w:p>
    <w:p w14:paraId="75086732"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No impact to farm bill not passing – Congress will extend it</w:t>
      </w:r>
    </w:p>
    <w:p w14:paraId="5E6BE206"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Wiesemeyer, AgFax, 6-20-23</w:t>
      </w:r>
    </w:p>
    <w:p w14:paraId="6BCAD991"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[Jim, 6-20-23, AgFax, “Farm Bill Debate Set to Heat Up at Senate Appropriations Committee Meeting,” </w:t>
      </w:r>
      <w:hyperlink r:id="rId285" w:history="1">
        <w:r w:rsidRPr="00B06341">
          <w:rPr>
            <w:rStyle w:val="Hyperlink"/>
            <w:rFonts w:ascii="Times New Roman" w:hAnsi="Times New Roman" w:cs="Times New Roman"/>
          </w:rPr>
          <w:t>https://www.agfax.com/2023/06/20/farm-bill-debate-set-to-heat-up-at-senate-appropriations-committee-meeting/</w:t>
        </w:r>
      </w:hyperlink>
      <w:r w:rsidRPr="00B06341">
        <w:rPr>
          <w:rFonts w:ascii="Times New Roman" w:hAnsi="Times New Roman" w:cs="Times New Roman"/>
        </w:rPr>
        <w:t>, accessed 7/12/23, eo]</w:t>
      </w:r>
    </w:p>
    <w:p w14:paraId="60098443" w14:textId="77777777" w:rsidR="00BE7CDA" w:rsidRPr="00B06341" w:rsidRDefault="00BE7CDA" w:rsidP="00BE7CDA">
      <w:pPr>
        <w:rPr>
          <w:rFonts w:ascii="Times New Roman" w:hAnsi="Times New Roman" w:cs="Times New Roman"/>
        </w:rPr>
      </w:pPr>
    </w:p>
    <w:p w14:paraId="6823F074"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While the funding deadline is the end of September, </w:t>
      </w:r>
      <w:r w:rsidRPr="00B06341">
        <w:rPr>
          <w:rStyle w:val="StyleUnderline"/>
          <w:rFonts w:ascii="Times New Roman" w:hAnsi="Times New Roman" w:cs="Times New Roman"/>
        </w:rPr>
        <w:t>most lawmakers expect Congress to extend the deadline through a continuing resolution (CR) to the end of December to avert a government shutdown.</w:t>
      </w:r>
    </w:p>
    <w:p w14:paraId="45CC847B" w14:textId="77777777" w:rsidR="00BE7CDA" w:rsidRPr="00B06341" w:rsidRDefault="00BE7CDA" w:rsidP="00BE7CDA">
      <w:pPr>
        <w:rPr>
          <w:rFonts w:ascii="Times New Roman" w:hAnsi="Times New Roman" w:cs="Times New Roman"/>
        </w:rPr>
      </w:pPr>
      <w:r w:rsidRPr="00B06341">
        <w:rPr>
          <w:rStyle w:val="StyleUnderline"/>
          <w:rFonts w:ascii="Times New Roman" w:hAnsi="Times New Roman" w:cs="Times New Roman"/>
        </w:rPr>
        <w:t xml:space="preserve">If all 12 appropriations bills aren’t passed by year-end, automatic across-the-board cuts known as a sequester would kick in, </w:t>
      </w:r>
      <w:r w:rsidRPr="00B06341">
        <w:rPr>
          <w:rFonts w:ascii="Times New Roman" w:hAnsi="Times New Roman" w:cs="Times New Roman"/>
        </w:rPr>
        <w:t>owing to a provision in the debt-ceiling pact designed to prod talks along.</w:t>
      </w:r>
    </w:p>
    <w:p w14:paraId="52034391" w14:textId="77777777" w:rsidR="00BE7CDA" w:rsidRPr="00B06341" w:rsidRDefault="00BE7CDA" w:rsidP="00BE7CDA">
      <w:pPr>
        <w:rPr>
          <w:rFonts w:ascii="Times New Roman" w:hAnsi="Times New Roman" w:cs="Times New Roman"/>
        </w:rPr>
      </w:pPr>
    </w:p>
    <w:p w14:paraId="6243E631"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Creative Budgeting needed for Farm Bill, deadline approaching means extension likely</w:t>
      </w:r>
    </w:p>
    <w:p w14:paraId="61E2E1CE"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Smith, IowaAgriBusinessNetwork, 7-3-23</w:t>
      </w:r>
    </w:p>
    <w:p w14:paraId="57FD8D47"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[Riley, 7-3-2023, IowaAgriBusinessRadioNetwork, "Creative budgeting needed to fund a “no-new-money” farm bill," </w:t>
      </w:r>
      <w:hyperlink r:id="rId286" w:history="1">
        <w:r w:rsidRPr="00B06341">
          <w:rPr>
            <w:rStyle w:val="Hyperlink"/>
            <w:rFonts w:ascii="Times New Roman" w:hAnsi="Times New Roman" w:cs="Times New Roman"/>
          </w:rPr>
          <w:t>https://www.iowaagribusinessradionetwork.com/creative-budgeting-needed-to-fund-a-no-new-money-farm-bill/</w:t>
        </w:r>
      </w:hyperlink>
      <w:r w:rsidRPr="00B06341">
        <w:rPr>
          <w:rFonts w:ascii="Times New Roman" w:hAnsi="Times New Roman" w:cs="Times New Roman"/>
        </w:rPr>
        <w:t>, Accessed 7-12-23, S.A.M]</w:t>
      </w:r>
    </w:p>
    <w:p w14:paraId="3521B6C8"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An </w:t>
      </w:r>
      <w:r w:rsidRPr="00B06341">
        <w:rPr>
          <w:rStyle w:val="StyleUnderline"/>
          <w:rFonts w:ascii="Times New Roman" w:hAnsi="Times New Roman" w:cs="Times New Roman"/>
        </w:rPr>
        <w:t>American Farm Bureau Federation (AFBF)</w:t>
      </w:r>
      <w:r w:rsidRPr="00B06341">
        <w:rPr>
          <w:rFonts w:ascii="Times New Roman" w:hAnsi="Times New Roman" w:cs="Times New Roman"/>
        </w:rPr>
        <w:t xml:space="preserve"> </w:t>
      </w:r>
      <w:r w:rsidRPr="00B06341">
        <w:rPr>
          <w:rStyle w:val="StyleUnderline"/>
          <w:rFonts w:ascii="Times New Roman" w:hAnsi="Times New Roman" w:cs="Times New Roman"/>
        </w:rPr>
        <w:t>official says it may take some creative budgeting to meet producer needs in a ‘no-new-money’ farm bill.</w:t>
      </w:r>
      <w:r w:rsidRPr="00B06341">
        <w:rPr>
          <w:rFonts w:ascii="Times New Roman" w:hAnsi="Times New Roman" w:cs="Times New Roman"/>
        </w:rPr>
        <w:t xml:space="preserve"> Andrew Walmsley, AFBF senior director of government affairs, said </w:t>
      </w:r>
      <w:r w:rsidRPr="00B06341">
        <w:rPr>
          <w:rStyle w:val="StyleUnderline"/>
          <w:rFonts w:ascii="Times New Roman" w:hAnsi="Times New Roman" w:cs="Times New Roman"/>
        </w:rPr>
        <w:t>the issue is how to meet producer needs for the next five years with those needs much different than during the 2018 farm bill and with few, if any, new dollars.</w:t>
      </w:r>
    </w:p>
    <w:p w14:paraId="696DF643"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“There’s a </w:t>
      </w:r>
      <w:r w:rsidRPr="00B06341">
        <w:rPr>
          <w:rStyle w:val="StyleUnderline"/>
          <w:rFonts w:ascii="Times New Roman" w:hAnsi="Times New Roman" w:cs="Times New Roman"/>
        </w:rPr>
        <w:t>lot of different ways to move some money around, change some timelines that could free up some additional dollars, so we definitely think there’s a pathway forward</w:t>
      </w:r>
      <w:r w:rsidRPr="00B06341">
        <w:rPr>
          <w:rFonts w:ascii="Times New Roman" w:hAnsi="Times New Roman" w:cs="Times New Roman"/>
        </w:rPr>
        <w:t>,” Walmsley said.</w:t>
      </w:r>
    </w:p>
    <w:p w14:paraId="3A8D5FDA"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However, that’s despite a budget squeeze, an already record farm bill baseline, and partisan fights over SNAP funding.</w:t>
      </w:r>
    </w:p>
    <w:p w14:paraId="5CA2FD2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“It’d be </w:t>
      </w:r>
      <w:r w:rsidRPr="00B06341">
        <w:rPr>
          <w:rStyle w:val="StyleUnderline"/>
          <w:rFonts w:ascii="Times New Roman" w:hAnsi="Times New Roman" w:cs="Times New Roman"/>
        </w:rPr>
        <w:t>great to find some new dollars</w:t>
      </w:r>
      <w:r w:rsidRPr="00B06341">
        <w:rPr>
          <w:rFonts w:ascii="Times New Roman" w:hAnsi="Times New Roman" w:cs="Times New Roman"/>
        </w:rPr>
        <w:t xml:space="preserve">,” Walmsley said. “Otherwise, we’re </w:t>
      </w:r>
      <w:r w:rsidRPr="00B06341">
        <w:rPr>
          <w:rStyle w:val="StyleUnderline"/>
          <w:rFonts w:ascii="Times New Roman" w:hAnsi="Times New Roman" w:cs="Times New Roman"/>
        </w:rPr>
        <w:t>looking at opportunities to stretch a dollar a little bit further. We’re certainly open to that – ways to improve programs, make them run more efficiently</w:t>
      </w:r>
      <w:r w:rsidRPr="00B06341">
        <w:rPr>
          <w:rFonts w:ascii="Times New Roman" w:hAnsi="Times New Roman" w:cs="Times New Roman"/>
        </w:rPr>
        <w:t>.”</w:t>
      </w:r>
    </w:p>
    <w:p w14:paraId="73D745B1" w14:textId="77777777" w:rsidR="00BE7CDA" w:rsidRPr="00B06341" w:rsidRDefault="00BE7CDA" w:rsidP="00BE7CDA">
      <w:pPr>
        <w:rPr>
          <w:rFonts w:ascii="Times New Roman" w:hAnsi="Times New Roman" w:cs="Times New Roman"/>
        </w:rPr>
      </w:pPr>
    </w:p>
    <w:p w14:paraId="249986CC"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SNAP is an obvious target after USDA reported an almost 12 percent nationwide error rate for last year that prompted complaints from all four Ag panel leaders. Walmsley said he believes that Congress will find a way to make an effective farm bill.</w:t>
      </w:r>
    </w:p>
    <w:p w14:paraId="30D4FE60"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“But at the end of the day, </w:t>
      </w:r>
      <w:r w:rsidRPr="00B06341">
        <w:rPr>
          <w:rStyle w:val="StyleUnderline"/>
          <w:rFonts w:ascii="Times New Roman" w:hAnsi="Times New Roman" w:cs="Times New Roman"/>
        </w:rPr>
        <w:t>we will need a meaningful farm bill that does invest in safety net programs, commodity title in particular, and that protects crop insurance, and we’re confident that Congress can find a way to do that</w:t>
      </w:r>
      <w:r w:rsidRPr="00B06341">
        <w:rPr>
          <w:rFonts w:ascii="Times New Roman" w:hAnsi="Times New Roman" w:cs="Times New Roman"/>
        </w:rPr>
        <w:t>,” Walmsley said.</w:t>
      </w:r>
    </w:p>
    <w:p w14:paraId="762F808A"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This leaves the only other question of when, after leading Ag lawmakers acknowledged in June, they probably will need an extension to rewrite the farm law expiring on September 30th.</w:t>
      </w:r>
    </w:p>
    <w:p w14:paraId="17631BE8" w14:textId="77777777" w:rsidR="00BE7CDA" w:rsidRPr="00B06341" w:rsidRDefault="00BE7CDA" w:rsidP="00BE7CDA">
      <w:pPr>
        <w:pStyle w:val="Heading3"/>
        <w:rPr>
          <w:rStyle w:val="StyleUnderline"/>
          <w:rFonts w:ascii="Times New Roman" w:hAnsi="Times New Roman" w:cs="Times New Roman"/>
        </w:rPr>
      </w:pPr>
      <w:bookmarkStart w:id="147" w:name="_Toc140420922"/>
      <w:r w:rsidRPr="00B06341">
        <w:rPr>
          <w:rStyle w:val="StyleUnderline"/>
          <w:rFonts w:ascii="Times New Roman" w:hAnsi="Times New Roman" w:cs="Times New Roman"/>
        </w:rPr>
        <w:t>Extension Solves</w:t>
      </w:r>
      <w:bookmarkEnd w:id="147"/>
    </w:p>
    <w:p w14:paraId="50324ACD" w14:textId="77777777" w:rsidR="00BE7CDA" w:rsidRPr="00B06341" w:rsidRDefault="00BE7CDA" w:rsidP="00BE7CDA">
      <w:pPr>
        <w:rPr>
          <w:rFonts w:ascii="Times New Roman" w:hAnsi="Times New Roman" w:cs="Times New Roman"/>
        </w:rPr>
      </w:pPr>
    </w:p>
    <w:p w14:paraId="346C8B2A" w14:textId="77777777" w:rsidR="00BE7CDA" w:rsidRPr="00B06341" w:rsidRDefault="00BE7CDA" w:rsidP="00BE7CDA">
      <w:pPr>
        <w:pStyle w:val="Heading4"/>
        <w:rPr>
          <w:rStyle w:val="Style13ptBold"/>
          <w:rFonts w:ascii="Times New Roman" w:hAnsi="Times New Roman" w:cs="Times New Roman"/>
          <w:b/>
          <w:bCs w:val="0"/>
        </w:rPr>
      </w:pPr>
      <w:r w:rsidRPr="00B06341">
        <w:rPr>
          <w:rStyle w:val="Style13ptBold"/>
          <w:rFonts w:ascii="Times New Roman" w:hAnsi="Times New Roman" w:cs="Times New Roman"/>
          <w:b/>
        </w:rPr>
        <w:t>Extension could be preferable to a rushed Farm Bill</w:t>
      </w:r>
    </w:p>
    <w:p w14:paraId="4323AB4A" w14:textId="77777777" w:rsidR="00BE7CDA" w:rsidRPr="00B06341" w:rsidRDefault="00BE7CDA" w:rsidP="00BE7CDA">
      <w:pPr>
        <w:spacing w:after="360" w:line="360" w:lineRule="atLeast"/>
        <w:rPr>
          <w:rStyle w:val="Style13ptBold"/>
          <w:rFonts w:ascii="Times New Roman" w:hAnsi="Times New Roman" w:cs="Times New Roman"/>
        </w:rPr>
      </w:pPr>
      <w:r w:rsidRPr="00B06341">
        <w:rPr>
          <w:rStyle w:val="Style13ptBold"/>
          <w:rFonts w:ascii="Times New Roman" w:hAnsi="Times New Roman" w:cs="Times New Roman"/>
        </w:rPr>
        <w:t>RFD TV, 6/22/23</w:t>
      </w:r>
    </w:p>
    <w:p w14:paraId="4A6F1857"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[6/22/23, RFD TV, “There is optimism for an on-time Farm Bill now that these hurdles are done, according to Rep Lucas,” </w:t>
      </w:r>
      <w:hyperlink r:id="rId287" w:history="1">
        <w:r w:rsidRPr="00B06341">
          <w:rPr>
            <w:rStyle w:val="Hyperlink"/>
            <w:rFonts w:ascii="Times New Roman" w:hAnsi="Times New Roman" w:cs="Times New Roman"/>
          </w:rPr>
          <w:t>https://www.rfdtv.com/there-is-optimism-for-an-on-time-farm-bill-now-that-these-hurdles-are-done-according-to-rep-lucas</w:t>
        </w:r>
      </w:hyperlink>
      <w:r w:rsidRPr="00B06341">
        <w:rPr>
          <w:rFonts w:ascii="Times New Roman" w:hAnsi="Times New Roman" w:cs="Times New Roman"/>
        </w:rPr>
        <w:t xml:space="preserve">, accessed 7/12/2023, EJ] </w:t>
      </w:r>
    </w:p>
    <w:p w14:paraId="23058F02" w14:textId="77777777" w:rsidR="00BE7CDA" w:rsidRPr="00B06341" w:rsidRDefault="00BE7CDA" w:rsidP="00BE7CDA">
      <w:pPr>
        <w:rPr>
          <w:rFonts w:ascii="Times New Roman" w:hAnsi="Times New Roman" w:cs="Times New Roman"/>
        </w:rPr>
      </w:pPr>
      <w:r w:rsidRPr="00B06341">
        <w:rPr>
          <w:rStyle w:val="StyleUnderline"/>
          <w:rFonts w:ascii="Times New Roman" w:hAnsi="Times New Roman" w:cs="Times New Roman"/>
        </w:rPr>
        <w:t>However, despite a push to get the bill passed on time, Lucas also emphasizes a one-year extension is better than a weak legislation</w:t>
      </w:r>
      <w:r w:rsidRPr="00B06341">
        <w:rPr>
          <w:rFonts w:ascii="Times New Roman" w:hAnsi="Times New Roman" w:cs="Times New Roman"/>
        </w:rPr>
        <w:t>.</w:t>
      </w:r>
    </w:p>
    <w:p w14:paraId="274C0B8E" w14:textId="77777777" w:rsidR="00BE7CDA" w:rsidRPr="00B06341" w:rsidRDefault="00BE7CDA" w:rsidP="00BE7CDA">
      <w:pPr>
        <w:rPr>
          <w:rFonts w:ascii="Times New Roman" w:hAnsi="Times New Roman" w:cs="Times New Roman"/>
        </w:rPr>
      </w:pPr>
      <w:r w:rsidRPr="00B06341">
        <w:rPr>
          <w:rStyle w:val="StyleUnderline"/>
          <w:rFonts w:ascii="Times New Roman" w:hAnsi="Times New Roman" w:cs="Times New Roman"/>
        </w:rPr>
        <w:t>“If a one-year extension means that we have a better set of budget numbers a year from now if it helps facilitate a strong five-year Farm Bill, then yes, I will take an extension</w:t>
      </w:r>
      <w:r w:rsidRPr="00B06341">
        <w:rPr>
          <w:rFonts w:ascii="Times New Roman" w:hAnsi="Times New Roman" w:cs="Times New Roman"/>
        </w:rPr>
        <w:t>. After all, we got the ’14 Farm Bill two years after the previous bill was set to come to an end. We had to do the extensions, but it ultimately goes to the ’14 bill that became the base bill in ’18 that I believe will be the base bill then in 2023 to 2024, depending on what happens,” he adds.</w:t>
      </w:r>
    </w:p>
    <w:p w14:paraId="2B641988"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Today, the Senate Appropriations Committee is debating the ag budget before lawmakers take a 4th of July recess.</w:t>
      </w:r>
    </w:p>
    <w:p w14:paraId="3A34532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[Lucas = Former Ag Committee Chair, Frank Lucas, R-OK]</w:t>
      </w:r>
    </w:p>
    <w:p w14:paraId="04676D85" w14:textId="77777777" w:rsidR="00BE7CDA" w:rsidRPr="00B06341" w:rsidRDefault="00BE7CDA" w:rsidP="00BE7CDA">
      <w:pPr>
        <w:rPr>
          <w:rFonts w:ascii="Times New Roman" w:hAnsi="Times New Roman" w:cs="Times New Roman"/>
          <w:lang w:eastAsia="zh-CN"/>
        </w:rPr>
      </w:pPr>
    </w:p>
    <w:p w14:paraId="0EE13314" w14:textId="77777777" w:rsidR="00BE7CDA" w:rsidRPr="00B06341" w:rsidRDefault="00BE7CDA" w:rsidP="00BE7CDA">
      <w:pPr>
        <w:pStyle w:val="Heading3"/>
        <w:rPr>
          <w:rFonts w:ascii="Times New Roman" w:eastAsia="Times New Roman" w:hAnsi="Times New Roman" w:cs="Times New Roman"/>
        </w:rPr>
      </w:pPr>
      <w:bookmarkStart w:id="148" w:name="_Toc140420923"/>
      <w:r w:rsidRPr="00B06341">
        <w:rPr>
          <w:rFonts w:ascii="Times New Roman" w:eastAsia="Times New Roman" w:hAnsi="Times New Roman" w:cs="Times New Roman"/>
        </w:rPr>
        <w:t>AT – SNAP Cuts Bad</w:t>
      </w:r>
      <w:bookmarkEnd w:id="148"/>
    </w:p>
    <w:p w14:paraId="70713CBC" w14:textId="77777777" w:rsidR="00BE7CDA" w:rsidRPr="00B06341" w:rsidRDefault="00BE7CDA" w:rsidP="00BE7CDA">
      <w:pPr>
        <w:rPr>
          <w:rFonts w:ascii="Times New Roman" w:hAnsi="Times New Roman" w:cs="Times New Roman"/>
        </w:rPr>
      </w:pPr>
    </w:p>
    <w:p w14:paraId="4333FA86"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SNAP cuts won’t decimate program – benefits are over-budgeted for now</w:t>
      </w:r>
    </w:p>
    <w:p w14:paraId="3C1EB4D5"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Ford, American Enterprise Institute’s Center For Opportunity And Social Mobility adjunct fellow, 6-7-23</w:t>
      </w:r>
    </w:p>
    <w:p w14:paraId="010C142B"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[Leslie, 6-7-23, Wall Street Journal, “Don’t Give Away The Farm Bill”, </w:t>
      </w:r>
      <w:hyperlink r:id="rId288" w:history="1">
        <w:r w:rsidRPr="00B06341">
          <w:rPr>
            <w:rStyle w:val="Hyperlink"/>
            <w:rFonts w:ascii="Times New Roman" w:hAnsi="Times New Roman" w:cs="Times New Roman"/>
            <w:color w:val="000000" w:themeColor="text1"/>
          </w:rPr>
          <w:t>https://dont-give-away-farm-bill.tiiny.site/?mkt_tok=NDc1LVBCUS05NzEAAAGMPpJFVbejPjpPJCxaadfkKvibIFlQGHbvPYrb3qPb_0-WgEuLYevErPrS5dUXNh6rvIMNXnR-aTJ2vlIUzLc3nAf0CgACmmla2zJ_xT_UmL5E</w:t>
        </w:r>
      </w:hyperlink>
      <w:r w:rsidRPr="00B06341">
        <w:rPr>
          <w:rFonts w:ascii="Times New Roman" w:hAnsi="Times New Roman" w:cs="Times New Roman"/>
          <w:color w:val="000000" w:themeColor="text1"/>
        </w:rPr>
        <w:t>, accessed 7-3-23, EH]</w:t>
      </w:r>
    </w:p>
    <w:p w14:paraId="476E5F5B" w14:textId="77777777" w:rsidR="00BE7CDA" w:rsidRPr="00B06341" w:rsidRDefault="00BE7CDA" w:rsidP="00BE7CDA">
      <w:pPr>
        <w:rPr>
          <w:rFonts w:ascii="Times New Roman" w:hAnsi="Times New Roman" w:cs="Times New Roman"/>
          <w:color w:val="000000" w:themeColor="text1"/>
          <w:u w:val="single"/>
        </w:rPr>
      </w:pPr>
      <w:r w:rsidRPr="00B06341">
        <w:rPr>
          <w:rFonts w:ascii="Times New Roman" w:hAnsi="Times New Roman" w:cs="Times New Roman"/>
          <w:color w:val="000000" w:themeColor="text1"/>
          <w:u w:val="single"/>
        </w:rPr>
        <w:t>Republicans have one more chance to roll back out-of-control welfare spending this year. The farm bill—must-pass legislation that authorizes food stamps and other agriculture programs—will be voted on by December. GOP lawmakers should focus on reining in President Biden’s unprecedented and expensive food-stamp hike.</w:t>
      </w:r>
    </w:p>
    <w:p w14:paraId="704D0691"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The American Rescue Plan’s temporary 15% increase in food-stamp benefits was set to expire shortly after Mr. Biden took office in 2021. To prevent a decrease in benefits, the U.S. Department of Agriculture rushed out a new Thrifty Food Plan. Since 1975, the USDA has calculated the Thrifty Food plan to demonstrate the cost of a healthy diet, helping families find nutritious food on a budget. It serves as the benchmark for food stamps, also called the Supplemental Nutrition Assistance Program.</w:t>
      </w:r>
    </w:p>
    <w:p w14:paraId="5601CC2E"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By increasing the Thrifty Food Plan, the Biden administration took an unprecedented step. One of the </w:t>
      </w:r>
      <w:hyperlink r:id="rId289" w:tgtFrame="_blank" w:history="1">
        <w:r w:rsidRPr="00B06341">
          <w:rPr>
            <w:rStyle w:val="Hyperlink"/>
            <w:rFonts w:ascii="Times New Roman" w:hAnsi="Times New Roman" w:cs="Times New Roman"/>
            <w:color w:val="000000" w:themeColor="text1"/>
          </w:rPr>
          <w:t>reasons</w:t>
        </w:r>
      </w:hyperlink>
      <w:r w:rsidRPr="00B06341">
        <w:rPr>
          <w:rFonts w:ascii="Times New Roman" w:hAnsi="Times New Roman" w:cs="Times New Roman"/>
          <w:color w:val="000000" w:themeColor="text1"/>
        </w:rPr>
        <w:t> for the decision was that “the body weights of Americans have increased.” This is to say, food-stamp recipients should get more money because Americans weigh more. The USDA concluded that benefits should expand by about 23%—significantly surpassing the 15% increase that was about to expire. This boost went into effect on Oct. 1, 2021, the day after the temporary increase ended.</w:t>
      </w:r>
    </w:p>
    <w:p w14:paraId="1E02E2F2"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But the Thrifty Food Plan’s limits have always been understood and accepted, never used to increase SNAP benefits. Food-stamp benefits are already increased in other ways, notably through an annual inflation update. In the 2018 farm bill, the Congressional Budget Office continued to assume a routine update to the Thrifty Food Plan wouldn’t cost taxpayers a penny.</w:t>
      </w:r>
    </w:p>
    <w:p w14:paraId="6FC91668"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Owing to the revised Thrifty Food Plan, taxpayers are now on track to pay about $200 billion more in food stamps in the next 10 years. </w:t>
      </w:r>
      <w:r w:rsidRPr="00B06341">
        <w:rPr>
          <w:rFonts w:ascii="Times New Roman" w:hAnsi="Times New Roman" w:cs="Times New Roman"/>
          <w:color w:val="000000" w:themeColor="text1"/>
          <w:u w:val="single"/>
        </w:rPr>
        <w:t>In fiscal 2020</w:t>
      </w:r>
      <w:r w:rsidRPr="00B06341">
        <w:rPr>
          <w:rFonts w:ascii="Times New Roman" w:hAnsi="Times New Roman" w:cs="Times New Roman"/>
          <w:color w:val="000000" w:themeColor="text1"/>
        </w:rPr>
        <w:t xml:space="preserve">, which included the severest months of the pandemic, </w:t>
      </w:r>
      <w:r w:rsidRPr="00B06341">
        <w:rPr>
          <w:rFonts w:ascii="Times New Roman" w:hAnsi="Times New Roman" w:cs="Times New Roman"/>
          <w:color w:val="000000" w:themeColor="text1"/>
          <w:u w:val="single"/>
        </w:rPr>
        <w:t>the food-stamp program </w:t>
      </w:r>
      <w:hyperlink r:id="rId290" w:tgtFrame="_blank" w:history="1">
        <w:r w:rsidRPr="00B06341">
          <w:rPr>
            <w:rStyle w:val="Hyperlink"/>
            <w:rFonts w:ascii="Times New Roman" w:hAnsi="Times New Roman" w:cs="Times New Roman"/>
            <w:color w:val="000000" w:themeColor="text1"/>
          </w:rPr>
          <w:t>cost</w:t>
        </w:r>
      </w:hyperlink>
      <w:r w:rsidRPr="00B06341">
        <w:rPr>
          <w:rFonts w:ascii="Times New Roman" w:hAnsi="Times New Roman" w:cs="Times New Roman"/>
          <w:color w:val="000000" w:themeColor="text1"/>
          <w:u w:val="single"/>
        </w:rPr>
        <w:t> about $74.2 billion. It jumped to more than $108 billion in 2021 and $113 billion in 2022</w:t>
      </w:r>
      <w:r w:rsidRPr="00B06341">
        <w:rPr>
          <w:rFonts w:ascii="Times New Roman" w:hAnsi="Times New Roman" w:cs="Times New Roman"/>
          <w:color w:val="000000" w:themeColor="text1"/>
        </w:rPr>
        <w:t>. While some of this increase comes from the extra 4.3 million people on the food-stamp rolls during the pandemic, the Biden administration’s manipulation of the Thrifty Food Plan accounts for the </w:t>
      </w:r>
      <w:hyperlink r:id="rId291" w:tgtFrame="_blank" w:history="1">
        <w:r w:rsidRPr="00B06341">
          <w:rPr>
            <w:rStyle w:val="Hyperlink"/>
            <w:rFonts w:ascii="Times New Roman" w:hAnsi="Times New Roman" w:cs="Times New Roman"/>
            <w:color w:val="000000" w:themeColor="text1"/>
          </w:rPr>
          <w:t>vast majority</w:t>
        </w:r>
      </w:hyperlink>
      <w:r w:rsidRPr="00B06341">
        <w:rPr>
          <w:rFonts w:ascii="Times New Roman" w:hAnsi="Times New Roman" w:cs="Times New Roman"/>
          <w:color w:val="000000" w:themeColor="text1"/>
        </w:rPr>
        <w:t> of the extra spending.</w:t>
      </w:r>
    </w:p>
    <w:p w14:paraId="106D9257"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u w:val="single"/>
        </w:rPr>
        <w:t>That spending increase is set to continue indefinitely unless Republicans in Congress stop it. They can use the farm bill to rein in spending</w:t>
      </w:r>
      <w:r w:rsidRPr="00B06341">
        <w:rPr>
          <w:rFonts w:ascii="Times New Roman" w:hAnsi="Times New Roman" w:cs="Times New Roman"/>
          <w:color w:val="000000" w:themeColor="text1"/>
        </w:rPr>
        <w:t>—and there’s already an appetite to do so. In August 2021, Republican leaders on the House Agriculture Committee and the Senate Committee on Agriculture, Nutrition, and Forestry </w:t>
      </w:r>
      <w:hyperlink r:id="rId292" w:tgtFrame="_blank" w:history="1">
        <w:r w:rsidRPr="00B06341">
          <w:rPr>
            <w:rStyle w:val="Hyperlink"/>
            <w:rFonts w:ascii="Times New Roman" w:hAnsi="Times New Roman" w:cs="Times New Roman"/>
            <w:color w:val="000000" w:themeColor="text1"/>
          </w:rPr>
          <w:t>requested</w:t>
        </w:r>
      </w:hyperlink>
      <w:r w:rsidRPr="00B06341">
        <w:rPr>
          <w:rFonts w:ascii="Times New Roman" w:hAnsi="Times New Roman" w:cs="Times New Roman"/>
          <w:color w:val="000000" w:themeColor="text1"/>
        </w:rPr>
        <w:t> that the Government Accountability Office investigate the USDA’s decision to increase benefits. In 2022 the GAO </w:t>
      </w:r>
      <w:hyperlink r:id="rId293" w:tgtFrame="_blank" w:history="1">
        <w:r w:rsidRPr="00B06341">
          <w:rPr>
            <w:rStyle w:val="Hyperlink"/>
            <w:rFonts w:ascii="Times New Roman" w:hAnsi="Times New Roman" w:cs="Times New Roman"/>
            <w:color w:val="000000" w:themeColor="text1"/>
          </w:rPr>
          <w:t>concluded</w:t>
        </w:r>
      </w:hyperlink>
      <w:r w:rsidRPr="00B06341">
        <w:rPr>
          <w:rFonts w:ascii="Times New Roman" w:hAnsi="Times New Roman" w:cs="Times New Roman"/>
          <w:color w:val="000000" w:themeColor="text1"/>
        </w:rPr>
        <w:t> that “officials made this update without key project management and quality assurance practices in place.” In other words, the administration put politics ahead of good governance.</w:t>
      </w:r>
    </w:p>
    <w:p w14:paraId="5693BF23"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The USDA also failed to use the standard regulatory review to update the Thrifty Food Plan, which would have required public notice and comment and submitting the final rule to lawmakers under the Congressional Review Act. In July 2022, the GAO ruled the expansion is subject to congressional review.</w:t>
      </w:r>
    </w:p>
    <w:p w14:paraId="7D189002"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u w:val="single"/>
        </w:rPr>
        <w:t>Lawmakers can still</w:t>
      </w:r>
      <w:r w:rsidRPr="00B06341">
        <w:rPr>
          <w:rFonts w:ascii="Times New Roman" w:hAnsi="Times New Roman" w:cs="Times New Roman"/>
          <w:color w:val="000000" w:themeColor="text1"/>
        </w:rPr>
        <w:t xml:space="preserve"> prevent another hike in benefits in the 2026 Thrifty Food Plan update. Yet that wouldn’t roll back the spending for which taxpayers are already on the hook. The better option is to </w:t>
      </w:r>
      <w:r w:rsidRPr="00B06341">
        <w:rPr>
          <w:rFonts w:ascii="Times New Roman" w:hAnsi="Times New Roman" w:cs="Times New Roman"/>
          <w:color w:val="000000" w:themeColor="text1"/>
          <w:u w:val="single"/>
        </w:rPr>
        <w:t>use the upcoming farm bill to repeal the 2021 Thrifty Food Plan and reset benefits to pre-American Rescue Plan levels, indexed to inflation. This would </w:t>
      </w:r>
      <w:hyperlink r:id="rId294" w:tgtFrame="_blank" w:history="1">
        <w:r w:rsidRPr="00B06341">
          <w:rPr>
            <w:rStyle w:val="Hyperlink"/>
            <w:rFonts w:ascii="Times New Roman" w:hAnsi="Times New Roman" w:cs="Times New Roman"/>
            <w:color w:val="000000" w:themeColor="text1"/>
          </w:rPr>
          <w:t>save taxpayers</w:t>
        </w:r>
      </w:hyperlink>
      <w:r w:rsidRPr="00B06341">
        <w:rPr>
          <w:rFonts w:ascii="Times New Roman" w:hAnsi="Times New Roman" w:cs="Times New Roman"/>
          <w:color w:val="000000" w:themeColor="text1"/>
          <w:u w:val="single"/>
        </w:rPr>
        <w:t> up to $20 billion a year.</w:t>
      </w:r>
    </w:p>
    <w:p w14:paraId="325984F4" w14:textId="77777777" w:rsidR="00BE7CDA" w:rsidRPr="00B06341" w:rsidRDefault="00BE7CDA" w:rsidP="00BE7CDA">
      <w:pPr>
        <w:rPr>
          <w:rFonts w:ascii="Times New Roman" w:hAnsi="Times New Roman" w:cs="Times New Roman"/>
          <w:color w:val="000000" w:themeColor="text1"/>
          <w:u w:val="single"/>
        </w:rPr>
      </w:pPr>
      <w:r w:rsidRPr="00B06341">
        <w:rPr>
          <w:rFonts w:ascii="Times New Roman" w:hAnsi="Times New Roman" w:cs="Times New Roman"/>
          <w:color w:val="000000" w:themeColor="text1"/>
        </w:rPr>
        <w:t>Since 2021, </w:t>
      </w:r>
      <w:hyperlink r:id="rId295" w:tgtFrame="_blank" w:history="1">
        <w:r w:rsidRPr="00B06341">
          <w:rPr>
            <w:rStyle w:val="Hyperlink"/>
            <w:rFonts w:ascii="Times New Roman" w:hAnsi="Times New Roman" w:cs="Times New Roman"/>
            <w:color w:val="000000" w:themeColor="text1"/>
          </w:rPr>
          <w:t>nearly 80%</w:t>
        </w:r>
      </w:hyperlink>
      <w:r w:rsidRPr="00B06341">
        <w:rPr>
          <w:rFonts w:ascii="Times New Roman" w:hAnsi="Times New Roman" w:cs="Times New Roman"/>
          <w:color w:val="000000" w:themeColor="text1"/>
        </w:rPr>
        <w:t xml:space="preserve"> of the farm bill’s spending has been dedicated to food stamps. It’s wrong for a rogue agency to hike that spending without congressional input in pursuit of blatantly partisan ends. </w:t>
      </w:r>
      <w:r w:rsidRPr="00B06341">
        <w:rPr>
          <w:rFonts w:ascii="Times New Roman" w:hAnsi="Times New Roman" w:cs="Times New Roman"/>
          <w:color w:val="000000" w:themeColor="text1"/>
          <w:u w:val="single"/>
        </w:rPr>
        <w:t>Now that the debt-ceiling deal is done, Republicans must take action to protect taxpayers and restore sanity to welfare.</w:t>
      </w:r>
    </w:p>
    <w:p w14:paraId="2F4E5198" w14:textId="77777777" w:rsidR="00BE7CDA" w:rsidRPr="00B06341" w:rsidRDefault="00BE7CDA" w:rsidP="00BE7CDA">
      <w:pPr>
        <w:rPr>
          <w:rFonts w:ascii="Times New Roman" w:hAnsi="Times New Roman" w:cs="Times New Roman"/>
          <w:color w:val="000000" w:themeColor="text1"/>
          <w:u w:val="single"/>
        </w:rPr>
      </w:pPr>
    </w:p>
    <w:p w14:paraId="6A9CFC99" w14:textId="77777777" w:rsidR="00BE7CDA" w:rsidRPr="00B06341" w:rsidRDefault="00BE7CDA" w:rsidP="00BE7CDA">
      <w:pPr>
        <w:pStyle w:val="Heading3"/>
        <w:rPr>
          <w:rFonts w:ascii="Times New Roman" w:hAnsi="Times New Roman" w:cs="Times New Roman"/>
        </w:rPr>
      </w:pPr>
      <w:bookmarkStart w:id="149" w:name="_Toc140420924"/>
      <w:r w:rsidRPr="00B06341">
        <w:rPr>
          <w:rFonts w:ascii="Times New Roman" w:hAnsi="Times New Roman" w:cs="Times New Roman"/>
        </w:rPr>
        <w:t>SNAP Restrictions Good</w:t>
      </w:r>
      <w:bookmarkEnd w:id="149"/>
    </w:p>
    <w:p w14:paraId="23936542" w14:textId="77777777" w:rsidR="00BE7CDA" w:rsidRPr="00B06341" w:rsidRDefault="00BE7CDA" w:rsidP="00BE7CDA">
      <w:pPr>
        <w:rPr>
          <w:rFonts w:ascii="Times New Roman" w:hAnsi="Times New Roman" w:cs="Times New Roman"/>
        </w:rPr>
      </w:pPr>
    </w:p>
    <w:p w14:paraId="68A04920"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SNAP restrictions good – restrictions strengthen the outcomes of the program</w:t>
      </w:r>
    </w:p>
    <w:p w14:paraId="68223AA5"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Rachidi, Senior Fellow and Rowe Scholar at the American Enterprise Institute, 06-15-23</w:t>
      </w:r>
    </w:p>
    <w:p w14:paraId="0430CCF9" w14:textId="51459211" w:rsidR="00BE7CDA" w:rsidRPr="00B06341" w:rsidRDefault="00BE7CDA" w:rsidP="00BE7CDA">
      <w:pPr>
        <w:rPr>
          <w:rFonts w:ascii="Times New Roman" w:hAnsi="Times New Roman" w:cs="Times New Roman"/>
        </w:rPr>
      </w:pPr>
      <w:r w:rsidRPr="00B06341">
        <w:rPr>
          <w:rFonts w:ascii="Times New Roman" w:hAnsi="Times New Roman" w:cs="Times New Roman"/>
        </w:rPr>
        <w:t>[Angela, 6-15-2023, American Enterprise Institute - AEI,</w:t>
      </w:r>
      <w:r w:rsidR="002063E2" w:rsidRPr="00B06341">
        <w:rPr>
          <w:rFonts w:ascii="Times New Roman" w:hAnsi="Times New Roman" w:cs="Times New Roman"/>
        </w:rPr>
        <w:t xml:space="preserve"> </w:t>
      </w:r>
      <w:r w:rsidRPr="00B06341">
        <w:rPr>
          <w:rFonts w:ascii="Times New Roman" w:hAnsi="Times New Roman" w:cs="Times New Roman"/>
        </w:rPr>
        <w:t xml:space="preserve">"The Conservative Case for SNAP Restrictions," </w:t>
      </w:r>
      <w:hyperlink r:id="rId296" w:history="1">
        <w:r w:rsidRPr="00B06341">
          <w:rPr>
            <w:rStyle w:val="Hyperlink"/>
            <w:rFonts w:ascii="Times New Roman" w:hAnsi="Times New Roman" w:cs="Times New Roman"/>
          </w:rPr>
          <w:t>https://www.aei.org/opportunity-social-mobility/the-conservative-case-for-snap-restrictions/?mkt_tok=NDc1LVBCUS05NzEAAAGMdzhmGNJqwV60dGy3cGQ6ugensha6HtTs6C3qHjFB8eg7R-1IjlA-wIo0TaI3uxsZg4knuLKbVnnSAZwQPeDVCZfW-sEDqgxpmjALQku0AcRp</w:t>
        </w:r>
      </w:hyperlink>
      <w:r w:rsidRPr="00B06341">
        <w:rPr>
          <w:rFonts w:ascii="Times New Roman" w:hAnsi="Times New Roman" w:cs="Times New Roman"/>
        </w:rPr>
        <w:t>, Accessed 7-12-23, S.A.M]</w:t>
      </w:r>
    </w:p>
    <w:p w14:paraId="5F3417B0" w14:textId="77777777" w:rsidR="00BE7CDA" w:rsidRPr="00B06341" w:rsidRDefault="00BE7CDA" w:rsidP="00BE7CDA">
      <w:pPr>
        <w:rPr>
          <w:rFonts w:ascii="Times New Roman" w:hAnsi="Times New Roman" w:cs="Times New Roman"/>
          <w:u w:val="single"/>
        </w:rPr>
      </w:pPr>
      <w:r w:rsidRPr="00B06341">
        <w:rPr>
          <w:rStyle w:val="StyleUnderline"/>
          <w:rFonts w:ascii="Times New Roman" w:hAnsi="Times New Roman" w:cs="Times New Roman"/>
        </w:rPr>
        <w:t>Conservatives believe in individual freedom, free enterprise, and limited government</w:t>
      </w:r>
      <w:r w:rsidRPr="00B06341">
        <w:rPr>
          <w:rFonts w:ascii="Times New Roman" w:hAnsi="Times New Roman" w:cs="Times New Roman"/>
        </w:rPr>
        <w:t xml:space="preserve">. This is why conservatives often </w:t>
      </w:r>
      <w:r w:rsidRPr="00B06341">
        <w:rPr>
          <w:rStyle w:val="StyleUnderline"/>
          <w:rFonts w:ascii="Times New Roman" w:hAnsi="Times New Roman" w:cs="Times New Roman"/>
        </w:rPr>
        <w:t>bridle against the government restricting individual choice—even when it comes to the use of public benefits. After all, being free to make decisions for yourself and your family is fundamental to conservative thought.</w:t>
      </w:r>
    </w:p>
    <w:p w14:paraId="6C7DB3B8" w14:textId="68B1CDBC"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So, </w:t>
      </w:r>
      <w:r w:rsidRPr="00B06341">
        <w:rPr>
          <w:rStyle w:val="StyleUnderline"/>
          <w:rFonts w:ascii="Times New Roman" w:hAnsi="Times New Roman" w:cs="Times New Roman"/>
        </w:rPr>
        <w:t>why should policymakers consider placing restrictions on what food items recipients of Supplemental Nutrition Assistance Program (SNAP) benefits can purchase?</w:t>
      </w:r>
      <w:r w:rsidR="002063E2" w:rsidRPr="00B06341">
        <w:rPr>
          <w:rFonts w:ascii="Times New Roman" w:hAnsi="Times New Roman" w:cs="Times New Roman"/>
        </w:rPr>
        <w:t xml:space="preserve"> </w:t>
      </w:r>
    </w:p>
    <w:p w14:paraId="2D64928E"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One </w:t>
      </w:r>
      <w:r w:rsidRPr="00B06341">
        <w:rPr>
          <w:rStyle w:val="StyleUnderline"/>
          <w:rFonts w:ascii="Times New Roman" w:hAnsi="Times New Roman" w:cs="Times New Roman"/>
        </w:rPr>
        <w:t>reason rests on SNAP’s purpose, which is to improve nutrition among families with limited resources.</w:t>
      </w:r>
      <w:r w:rsidRPr="00B06341">
        <w:rPr>
          <w:rFonts w:ascii="Times New Roman" w:hAnsi="Times New Roman" w:cs="Times New Roman"/>
        </w:rPr>
        <w:t xml:space="preserve"> Although </w:t>
      </w:r>
      <w:r w:rsidRPr="00B06341">
        <w:rPr>
          <w:rStyle w:val="StyleUnderline"/>
          <w:rFonts w:ascii="Times New Roman" w:hAnsi="Times New Roman" w:cs="Times New Roman"/>
        </w:rPr>
        <w:t>early forms</w:t>
      </w:r>
      <w:r w:rsidRPr="00B06341">
        <w:rPr>
          <w:rFonts w:ascii="Times New Roman" w:hAnsi="Times New Roman" w:cs="Times New Roman"/>
        </w:rPr>
        <w:t xml:space="preserve"> of the Food Stamp Program (the predecessor of SNAP) </w:t>
      </w:r>
      <w:r w:rsidRPr="00B06341">
        <w:rPr>
          <w:rStyle w:val="StyleUnderline"/>
          <w:rFonts w:ascii="Times New Roman" w:hAnsi="Times New Roman" w:cs="Times New Roman"/>
        </w:rPr>
        <w:t>focused on transferring excess commodities to hungry families, the program’s emphasis shifted to improving nutrition when it became a national program in the 1970s.</w:t>
      </w:r>
      <w:r w:rsidRPr="00B06341">
        <w:rPr>
          <w:rFonts w:ascii="Times New Roman" w:hAnsi="Times New Roman" w:cs="Times New Roman"/>
        </w:rPr>
        <w:t xml:space="preserve"> The </w:t>
      </w:r>
      <w:r w:rsidRPr="00B06341">
        <w:rPr>
          <w:rStyle w:val="StyleUnderline"/>
          <w:rFonts w:ascii="Times New Roman" w:hAnsi="Times New Roman" w:cs="Times New Roman"/>
        </w:rPr>
        <w:t>Food Stamp Act of 1977 makes this purpose clea</w:t>
      </w:r>
      <w:r w:rsidRPr="00B06341">
        <w:rPr>
          <w:rFonts w:ascii="Times New Roman" w:hAnsi="Times New Roman" w:cs="Times New Roman"/>
        </w:rPr>
        <w:t>r, stating “</w:t>
      </w:r>
      <w:r w:rsidRPr="00B06341">
        <w:rPr>
          <w:rStyle w:val="StyleUnderline"/>
          <w:rFonts w:ascii="Times New Roman" w:hAnsi="Times New Roman" w:cs="Times New Roman"/>
        </w:rPr>
        <w:t>a food stamp program is herein authorized which will permit low-income households to obtain a more nutritious diet through normal channels of trade by increasing food purchasing power for all eligible households who apply for participation</w:t>
      </w:r>
      <w:r w:rsidRPr="00B06341">
        <w:rPr>
          <w:rFonts w:ascii="Times New Roman" w:hAnsi="Times New Roman" w:cs="Times New Roman"/>
        </w:rPr>
        <w:t xml:space="preserve">.” In </w:t>
      </w:r>
      <w:r w:rsidRPr="00B06341">
        <w:rPr>
          <w:rStyle w:val="StyleUnderline"/>
          <w:rFonts w:ascii="Times New Roman" w:hAnsi="Times New Roman" w:cs="Times New Roman"/>
        </w:rPr>
        <w:t>2008, Congress renamed the program to SNAP to include the word “nutrition” specifically in its title, further codifying nutrition as its main goal.</w:t>
      </w:r>
    </w:p>
    <w:p w14:paraId="06571D0B" w14:textId="77777777" w:rsidR="00BE7CDA" w:rsidRPr="00B06341" w:rsidRDefault="00BE7CDA" w:rsidP="00BE7CDA">
      <w:pPr>
        <w:rPr>
          <w:rFonts w:ascii="Times New Roman" w:hAnsi="Times New Roman" w:cs="Times New Roman"/>
          <w:u w:val="single"/>
        </w:rPr>
      </w:pPr>
      <w:r w:rsidRPr="00B06341">
        <w:rPr>
          <w:rStyle w:val="Emphasis"/>
          <w:rFonts w:ascii="Times New Roman" w:hAnsi="Times New Roman" w:cs="Times New Roman"/>
        </w:rPr>
        <w:t>Taxpayers should expect government to be good stewards of public dollars, including ensuring that safety net programs fulfill their goals</w:t>
      </w:r>
      <w:r w:rsidRPr="00B06341">
        <w:rPr>
          <w:rFonts w:ascii="Times New Roman" w:hAnsi="Times New Roman" w:cs="Times New Roman"/>
        </w:rPr>
        <w:t xml:space="preserve">. Yet, </w:t>
      </w:r>
      <w:r w:rsidRPr="00B06341">
        <w:rPr>
          <w:rStyle w:val="StyleUnderline"/>
          <w:rFonts w:ascii="Times New Roman" w:hAnsi="Times New Roman" w:cs="Times New Roman"/>
        </w:rPr>
        <w:t>SNAP fails to reach its nutrition goals, with the consequences being poor health among low-income people that costs taxpayers billions more through Medicaid and Medicare to cover health care costs.</w:t>
      </w:r>
    </w:p>
    <w:p w14:paraId="5701DF19"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Like </w:t>
      </w:r>
      <w:r w:rsidRPr="00B06341">
        <w:rPr>
          <w:rStyle w:val="StyleUnderline"/>
          <w:rFonts w:ascii="Times New Roman" w:hAnsi="Times New Roman" w:cs="Times New Roman"/>
        </w:rPr>
        <w:t>many Americans, SNAP recipients spend a large share of their food budgets on non-nutritious foods, such as sugary beverages and processed foods</w:t>
      </w:r>
      <w:r w:rsidRPr="00B06341">
        <w:rPr>
          <w:rFonts w:ascii="Times New Roman" w:hAnsi="Times New Roman" w:cs="Times New Roman"/>
        </w:rPr>
        <w:t xml:space="preserve">. But </w:t>
      </w:r>
      <w:r w:rsidRPr="00B06341">
        <w:rPr>
          <w:rStyle w:val="StyleUnderline"/>
          <w:rFonts w:ascii="Times New Roman" w:hAnsi="Times New Roman" w:cs="Times New Roman"/>
        </w:rPr>
        <w:t>unlike other Americans, SNAP recipients participate in a program designed specifically to improve their nutrition. Yet, research shows that SNAP participants fare worse than non-recipients on diet quality and many diet-related health outcomes</w:t>
      </w:r>
      <w:r w:rsidRPr="00B06341">
        <w:rPr>
          <w:rFonts w:ascii="Times New Roman" w:hAnsi="Times New Roman" w:cs="Times New Roman"/>
        </w:rPr>
        <w:t xml:space="preserve">. Although it is </w:t>
      </w:r>
      <w:r w:rsidRPr="00B06341">
        <w:rPr>
          <w:rStyle w:val="StyleUnderline"/>
          <w:rFonts w:ascii="Times New Roman" w:hAnsi="Times New Roman" w:cs="Times New Roman"/>
        </w:rPr>
        <w:t>unclear whether SNAP causes these poor health outcomes or simply correlates with them, it undoubtedly sustains unhealthy habits.</w:t>
      </w:r>
    </w:p>
    <w:p w14:paraId="7DD8B372" w14:textId="1F17DEE8" w:rsidR="00BE7CDA" w:rsidRPr="00B06341" w:rsidRDefault="00BE7CDA" w:rsidP="00BE7CDA">
      <w:pPr>
        <w:rPr>
          <w:rStyle w:val="Emphasis"/>
          <w:rFonts w:ascii="Times New Roman" w:hAnsi="Times New Roman" w:cs="Times New Roman"/>
        </w:rPr>
      </w:pPr>
      <w:r w:rsidRPr="00B06341">
        <w:rPr>
          <w:rFonts w:ascii="Times New Roman" w:hAnsi="Times New Roman" w:cs="Times New Roman"/>
        </w:rPr>
        <w:t xml:space="preserve">Given that the </w:t>
      </w:r>
      <w:r w:rsidRPr="00B06341">
        <w:rPr>
          <w:rStyle w:val="StyleUnderline"/>
          <w:rFonts w:ascii="Times New Roman" w:hAnsi="Times New Roman" w:cs="Times New Roman"/>
        </w:rPr>
        <w:t xml:space="preserve">US is facing serious problems related to obesity and diet-related disease, programs that support nutrition and healthy living should be at the fore of national attention. But by allowing SNAP participants to purchase the foods and beverages driving these health issues, </w:t>
      </w:r>
      <w:r w:rsidRPr="00B06341">
        <w:rPr>
          <w:rStyle w:val="Emphasis"/>
          <w:rFonts w:ascii="Times New Roman" w:hAnsi="Times New Roman" w:cs="Times New Roman"/>
        </w:rPr>
        <w:t>SNAP is ultimately contributing to the problem.</w:t>
      </w:r>
      <w:r w:rsidR="002063E2" w:rsidRPr="00B06341">
        <w:rPr>
          <w:rStyle w:val="Emphasis"/>
          <w:rFonts w:ascii="Times New Roman" w:hAnsi="Times New Roman" w:cs="Times New Roman"/>
        </w:rPr>
        <w:t xml:space="preserve"> </w:t>
      </w:r>
    </w:p>
    <w:p w14:paraId="7D6915CB" w14:textId="77777777" w:rsidR="00BE7CDA" w:rsidRPr="00B06341" w:rsidRDefault="00BE7CDA" w:rsidP="00BE7CDA">
      <w:pPr>
        <w:rPr>
          <w:rFonts w:ascii="Times New Roman" w:hAnsi="Times New Roman" w:cs="Times New Roman"/>
        </w:rPr>
      </w:pPr>
    </w:p>
    <w:p w14:paraId="437616D7" w14:textId="77777777" w:rsidR="00BE7CDA" w:rsidRPr="00B06341" w:rsidRDefault="00BE7CDA" w:rsidP="00BE7CDA">
      <w:pPr>
        <w:rPr>
          <w:rFonts w:ascii="Times New Roman" w:hAnsi="Times New Roman" w:cs="Times New Roman"/>
        </w:rPr>
      </w:pPr>
      <w:r w:rsidRPr="00B06341">
        <w:rPr>
          <w:rStyle w:val="StyleUnderline"/>
          <w:rFonts w:ascii="Times New Roman" w:hAnsi="Times New Roman" w:cs="Times New Roman"/>
        </w:rPr>
        <w:t>Other government programs do not so obviously contradict their stated purpose</w:t>
      </w:r>
      <w:r w:rsidRPr="00B06341">
        <w:rPr>
          <w:rFonts w:ascii="Times New Roman" w:hAnsi="Times New Roman" w:cs="Times New Roman"/>
        </w:rPr>
        <w:t xml:space="preserve">. For example, </w:t>
      </w:r>
      <w:r w:rsidRPr="00B06341">
        <w:rPr>
          <w:rStyle w:val="StyleUnderline"/>
          <w:rFonts w:ascii="Times New Roman" w:hAnsi="Times New Roman" w:cs="Times New Roman"/>
        </w:rPr>
        <w:t>Congress does not allow educational aid to fund non-educational activities. And Congress does not allow participants to use housing assistance for unsafe housing.</w:t>
      </w:r>
      <w:r w:rsidRPr="00B06341">
        <w:rPr>
          <w:rFonts w:ascii="Times New Roman" w:hAnsi="Times New Roman" w:cs="Times New Roman"/>
        </w:rPr>
        <w:t xml:space="preserve"> This raises questions about why Congress allows federal funds dedicated to improving nutrition to purchase products directly linked to poor nutrition.</w:t>
      </w:r>
    </w:p>
    <w:p w14:paraId="245706F5" w14:textId="626CB81D"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A </w:t>
      </w:r>
      <w:r w:rsidRPr="00B06341">
        <w:rPr>
          <w:rStyle w:val="StyleUnderline"/>
          <w:rFonts w:ascii="Times New Roman" w:hAnsi="Times New Roman" w:cs="Times New Roman"/>
        </w:rPr>
        <w:t xml:space="preserve">common response from skeptics on both sides of the political aisle is that the government should not micromanage the choices of Americans. However, when taxpayers fund a program, they should expect the funds to support the program’s stated purpose. </w:t>
      </w:r>
      <w:r w:rsidRPr="00B06341">
        <w:rPr>
          <w:rFonts w:ascii="Times New Roman" w:hAnsi="Times New Roman" w:cs="Times New Roman"/>
        </w:rPr>
        <w:t xml:space="preserve">Already, </w:t>
      </w:r>
      <w:r w:rsidRPr="00B06341">
        <w:rPr>
          <w:rStyle w:val="StyleUnderline"/>
          <w:rFonts w:ascii="Times New Roman" w:hAnsi="Times New Roman" w:cs="Times New Roman"/>
        </w:rPr>
        <w:t>SNAP restricts the purchase of cigarettes and alcohol because those purchases would be outside the goals of the program. It is consistent to restrict clearly non-nutritious foods from SNAP.</w:t>
      </w:r>
      <w:r w:rsidR="002063E2" w:rsidRPr="00B06341">
        <w:rPr>
          <w:rStyle w:val="StyleUnderline"/>
          <w:rFonts w:ascii="Times New Roman" w:hAnsi="Times New Roman" w:cs="Times New Roman"/>
        </w:rPr>
        <w:t xml:space="preserve"> </w:t>
      </w:r>
    </w:p>
    <w:p w14:paraId="39B2981B" w14:textId="5475EE74" w:rsidR="00BE7CDA" w:rsidRPr="00B06341" w:rsidRDefault="00BE7CDA" w:rsidP="00BE7CDA">
      <w:pPr>
        <w:rPr>
          <w:rFonts w:ascii="Times New Roman" w:hAnsi="Times New Roman" w:cs="Times New Roman"/>
        </w:rPr>
      </w:pPr>
      <w:r w:rsidRPr="00B06341">
        <w:rPr>
          <w:rStyle w:val="StyleUnderline"/>
          <w:rFonts w:ascii="Times New Roman" w:hAnsi="Times New Roman" w:cs="Times New Roman"/>
        </w:rPr>
        <w:t>Skeptics also compare SNAP to other government policies without use restrictions, such as tax credits. But SNAP is an in-kind benefit</w:t>
      </w:r>
      <w:r w:rsidRPr="00B06341">
        <w:rPr>
          <w:rFonts w:ascii="Times New Roman" w:hAnsi="Times New Roman" w:cs="Times New Roman"/>
        </w:rPr>
        <w:t xml:space="preserve">, meaning that </w:t>
      </w:r>
      <w:r w:rsidRPr="00B06341">
        <w:rPr>
          <w:rStyle w:val="StyleUnderline"/>
          <w:rFonts w:ascii="Times New Roman" w:hAnsi="Times New Roman" w:cs="Times New Roman"/>
        </w:rPr>
        <w:t>participants can only spend it on food</w:t>
      </w:r>
      <w:r w:rsidRPr="00B06341">
        <w:rPr>
          <w:rFonts w:ascii="Times New Roman" w:hAnsi="Times New Roman" w:cs="Times New Roman"/>
        </w:rPr>
        <w:t xml:space="preserve">. </w:t>
      </w:r>
      <w:r w:rsidRPr="00B06341">
        <w:rPr>
          <w:rStyle w:val="StyleUnderline"/>
          <w:rFonts w:ascii="Times New Roman" w:hAnsi="Times New Roman" w:cs="Times New Roman"/>
        </w:rPr>
        <w:t>SNAP is also “supplemental,” meaning recipients are free to use their own money for any food or beverage they want, although research suggests recipients use SNAP differently than other income sources.</w:t>
      </w:r>
      <w:r w:rsidRPr="00B06341">
        <w:rPr>
          <w:rFonts w:ascii="Times New Roman" w:hAnsi="Times New Roman" w:cs="Times New Roman"/>
        </w:rPr>
        <w:t xml:space="preserve"> Tax credits involve people paying the government less of their own money that they can then use freely. Alternatively, </w:t>
      </w:r>
      <w:r w:rsidRPr="00B06341">
        <w:rPr>
          <w:rStyle w:val="StyleUnderline"/>
          <w:rFonts w:ascii="Times New Roman" w:hAnsi="Times New Roman" w:cs="Times New Roman"/>
        </w:rPr>
        <w:t>when Congress authorizes taxpayer dollars for a specific purpose – such as improving nutrition through SNAP – it is the responsibility of the government to ensure that the program utilizes funds for its stated purpose. This often necessitates “micromanaging” the use of the benefits.</w:t>
      </w:r>
      <w:r w:rsidR="002063E2" w:rsidRPr="00B06341">
        <w:rPr>
          <w:rFonts w:ascii="Times New Roman" w:hAnsi="Times New Roman" w:cs="Times New Roman"/>
        </w:rPr>
        <w:t xml:space="preserve"> </w:t>
      </w:r>
    </w:p>
    <w:p w14:paraId="13821901" w14:textId="33EE938B"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In </w:t>
      </w:r>
      <w:r w:rsidRPr="00B06341">
        <w:rPr>
          <w:rStyle w:val="StyleUnderline"/>
          <w:rFonts w:ascii="Times New Roman" w:hAnsi="Times New Roman" w:cs="Times New Roman"/>
        </w:rPr>
        <w:t>many safety net programs, the government already restricts how participants can use benefits.</w:t>
      </w:r>
      <w:r w:rsidRPr="00B06341">
        <w:rPr>
          <w:rFonts w:ascii="Times New Roman" w:hAnsi="Times New Roman" w:cs="Times New Roman"/>
        </w:rPr>
        <w:t xml:space="preserve"> Parents who </w:t>
      </w:r>
      <w:r w:rsidRPr="00B06341">
        <w:rPr>
          <w:rStyle w:val="StyleUnderline"/>
          <w:rFonts w:ascii="Times New Roman" w:hAnsi="Times New Roman" w:cs="Times New Roman"/>
        </w:rPr>
        <w:t>receive federal childcare assistance can purchase only childcare that meets health and safety requirements. Recipients of federal housing assistance are “free to choose any housing that meets the requirements of the program.” Even Medicaid recipients cannot use their insurance for any provider, only those approved by the state according to federal regulations</w:t>
      </w:r>
      <w:r w:rsidRPr="00B06341">
        <w:rPr>
          <w:rFonts w:ascii="Times New Roman" w:hAnsi="Times New Roman" w:cs="Times New Roman"/>
        </w:rPr>
        <w:t xml:space="preserve">. While this level of government control might make conservatives uncomfortable, it is </w:t>
      </w:r>
      <w:r w:rsidRPr="00B06341">
        <w:rPr>
          <w:rStyle w:val="StyleUnderline"/>
          <w:rFonts w:ascii="Times New Roman" w:hAnsi="Times New Roman" w:cs="Times New Roman"/>
        </w:rPr>
        <w:t>essential to ensure the proper use of taxpayer dollars and to ensure government programs do not harm participants.</w:t>
      </w:r>
      <w:r w:rsidR="002063E2" w:rsidRPr="00B06341">
        <w:rPr>
          <w:rFonts w:ascii="Times New Roman" w:hAnsi="Times New Roman" w:cs="Times New Roman"/>
        </w:rPr>
        <w:t xml:space="preserve"> </w:t>
      </w:r>
    </w:p>
    <w:p w14:paraId="01060300" w14:textId="77777777" w:rsidR="00BE7CDA" w:rsidRPr="00B06341" w:rsidRDefault="00BE7CDA" w:rsidP="00BE7CDA">
      <w:pPr>
        <w:rPr>
          <w:rFonts w:ascii="Times New Roman" w:hAnsi="Times New Roman" w:cs="Times New Roman"/>
        </w:rPr>
      </w:pPr>
    </w:p>
    <w:p w14:paraId="5EADBCFD"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The reasons to support for SNAP restrictions are straightforward. Congress’s stated goal for SNAP is to improve nutrition.</w:t>
      </w:r>
      <w:r w:rsidRPr="00B06341">
        <w:rPr>
          <w:rFonts w:ascii="Times New Roman" w:hAnsi="Times New Roman" w:cs="Times New Roman"/>
        </w:rPr>
        <w:t xml:space="preserve"> Therefore, </w:t>
      </w:r>
      <w:r w:rsidRPr="00B06341">
        <w:rPr>
          <w:rStyle w:val="StyleUnderline"/>
          <w:rFonts w:ascii="Times New Roman" w:hAnsi="Times New Roman" w:cs="Times New Roman"/>
        </w:rPr>
        <w:t>restricting participant use of benefits to nutritious foods and beverages is consistent with the goal of the program</w:t>
      </w:r>
      <w:r w:rsidRPr="00B06341">
        <w:rPr>
          <w:rFonts w:ascii="Times New Roman" w:hAnsi="Times New Roman" w:cs="Times New Roman"/>
        </w:rPr>
        <w:t xml:space="preserve">. </w:t>
      </w:r>
      <w:r w:rsidRPr="00B06341">
        <w:rPr>
          <w:rStyle w:val="StyleUnderline"/>
          <w:rFonts w:ascii="Times New Roman" w:hAnsi="Times New Roman" w:cs="Times New Roman"/>
        </w:rPr>
        <w:t>Americans should indeed be free to use their money as they see fit.</w:t>
      </w:r>
      <w:r w:rsidRPr="00B06341">
        <w:rPr>
          <w:rFonts w:ascii="Times New Roman" w:hAnsi="Times New Roman" w:cs="Times New Roman"/>
        </w:rPr>
        <w:t xml:space="preserve"> But </w:t>
      </w:r>
      <w:r w:rsidRPr="00B06341">
        <w:rPr>
          <w:rStyle w:val="StyleUnderline"/>
          <w:rFonts w:ascii="Times New Roman" w:hAnsi="Times New Roman" w:cs="Times New Roman"/>
        </w:rPr>
        <w:t>taxpayer dollars earmarked for a specific purpose should always aim to fulfill that purpose—even if it requires “restricting” its use.</w:t>
      </w:r>
    </w:p>
    <w:p w14:paraId="4A381346"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SNAP reforms key with Conservatives</w:t>
      </w:r>
    </w:p>
    <w:p w14:paraId="64482FCE"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Rachidi, Senior Fellow and Rowe Scholar at the American Enterprise Institute, 06-23-23</w:t>
      </w:r>
    </w:p>
    <w:p w14:paraId="405EE7B3" w14:textId="607914E0" w:rsidR="00BE7CDA" w:rsidRPr="00B06341" w:rsidRDefault="00BE7CDA" w:rsidP="00BE7CDA">
      <w:pPr>
        <w:rPr>
          <w:rFonts w:ascii="Times New Roman" w:hAnsi="Times New Roman" w:cs="Times New Roman"/>
        </w:rPr>
      </w:pPr>
      <w:r w:rsidRPr="00B06341">
        <w:rPr>
          <w:rFonts w:ascii="Times New Roman" w:hAnsi="Times New Roman" w:cs="Times New Roman"/>
        </w:rPr>
        <w:t>[Angela, 6-23-2023, American Enterprise Institute - AEI,</w:t>
      </w:r>
      <w:r w:rsidR="002063E2" w:rsidRPr="00B06341">
        <w:rPr>
          <w:rFonts w:ascii="Times New Roman" w:hAnsi="Times New Roman" w:cs="Times New Roman"/>
        </w:rPr>
        <w:t xml:space="preserve"> </w:t>
      </w:r>
      <w:r w:rsidRPr="00B06341">
        <w:rPr>
          <w:rFonts w:ascii="Times New Roman" w:hAnsi="Times New Roman" w:cs="Times New Roman"/>
        </w:rPr>
        <w:t>"SNAP Can Improve Nutrition, Help Farmers, and Support the Environment," https://www.aei.org/op-eds/snap-can-improve-nutrition-help-farmers-and-support-the-environment/?mkt_tok=NDc1LVBCUS05NzEAAAGMlh6KxtGn-Mh8fLw4IAcH5rgI61_0yo5XJ8d2CTwNwPh6vNHahYIt14RvPWWvjsCfbIcfAMHfioDgkaWXfihwiRCkilDJ4iVC3nccMB9Yjaw8, Accessed 7-12-23, S.A.M]</w:t>
      </w:r>
    </w:p>
    <w:p w14:paraId="13EB8D28" w14:textId="648DA515"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In contrast, </w:t>
      </w:r>
      <w:r w:rsidRPr="00B06341">
        <w:rPr>
          <w:rStyle w:val="StyleUnderline"/>
          <w:rFonts w:ascii="Times New Roman" w:hAnsi="Times New Roman" w:cs="Times New Roman"/>
        </w:rPr>
        <w:t>SNAP provides more than $100 billion in food benefits to low-income families each year and covers 40 million people, approximately 12% of the US population</w:t>
      </w:r>
      <w:r w:rsidRPr="00B06341">
        <w:rPr>
          <w:rFonts w:ascii="Times New Roman" w:hAnsi="Times New Roman" w:cs="Times New Roman"/>
        </w:rPr>
        <w:t>. Yet</w:t>
      </w:r>
      <w:r w:rsidRPr="00B06341">
        <w:rPr>
          <w:rStyle w:val="StyleUnderline"/>
          <w:rFonts w:ascii="Times New Roman" w:hAnsi="Times New Roman" w:cs="Times New Roman"/>
        </w:rPr>
        <w:t>, the program has no nutritional standards and participants spend a sizeable share of benefits</w:t>
      </w:r>
      <w:r w:rsidRPr="00B06341">
        <w:rPr>
          <w:rFonts w:ascii="Times New Roman" w:hAnsi="Times New Roman" w:cs="Times New Roman"/>
        </w:rPr>
        <w:t xml:space="preserve"> (at least 25%) </w:t>
      </w:r>
      <w:r w:rsidRPr="00B06341">
        <w:rPr>
          <w:rStyle w:val="StyleUnderline"/>
          <w:rFonts w:ascii="Times New Roman" w:hAnsi="Times New Roman" w:cs="Times New Roman"/>
        </w:rPr>
        <w:t>on unhealthy foods such as sugary beverages, frozen prepared foods, prepared desserts and candy.</w:t>
      </w:r>
      <w:r w:rsidR="002063E2" w:rsidRPr="00B06341">
        <w:rPr>
          <w:rFonts w:ascii="Times New Roman" w:hAnsi="Times New Roman" w:cs="Times New Roman"/>
        </w:rPr>
        <w:t xml:space="preserve"> </w:t>
      </w:r>
    </w:p>
    <w:p w14:paraId="4E92E3D0" w14:textId="77777777" w:rsidR="00BE7CDA" w:rsidRPr="00B06341" w:rsidRDefault="00BE7CDA" w:rsidP="00BE7CDA">
      <w:pPr>
        <w:rPr>
          <w:rFonts w:ascii="Times New Roman" w:hAnsi="Times New Roman" w:cs="Times New Roman"/>
        </w:rPr>
      </w:pPr>
    </w:p>
    <w:p w14:paraId="743A89D0"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One way to increase demand for healthy foods is to transform how SNAP administers benefits. By restricting the use of SNAP benefits to conform with the Dietary Guidelines for Americans</w:t>
      </w:r>
      <w:r w:rsidRPr="00B06341">
        <w:rPr>
          <w:rFonts w:ascii="Times New Roman" w:hAnsi="Times New Roman" w:cs="Times New Roman"/>
        </w:rPr>
        <w:t xml:space="preserve"> (DGAs), </w:t>
      </w:r>
      <w:r w:rsidRPr="00B06341">
        <w:rPr>
          <w:rStyle w:val="StyleUnderline"/>
          <w:rFonts w:ascii="Times New Roman" w:hAnsi="Times New Roman" w:cs="Times New Roman"/>
        </w:rPr>
        <w:t>millions of Americans will experience improved diets</w:t>
      </w:r>
      <w:r w:rsidRPr="00B06341">
        <w:rPr>
          <w:rFonts w:ascii="Times New Roman" w:hAnsi="Times New Roman" w:cs="Times New Roman"/>
        </w:rPr>
        <w:t xml:space="preserve">. Because </w:t>
      </w:r>
      <w:r w:rsidRPr="00B06341">
        <w:rPr>
          <w:rStyle w:val="StyleUnderline"/>
          <w:rFonts w:ascii="Times New Roman" w:hAnsi="Times New Roman" w:cs="Times New Roman"/>
        </w:rPr>
        <w:t>SNAP covers a sizeable share of the population, increased demand for healthy foods among program participants could influence the purchases of those higher up the income scale as well.</w:t>
      </w:r>
    </w:p>
    <w:p w14:paraId="04C5D5F2" w14:textId="77777777" w:rsidR="00BE7CDA" w:rsidRPr="00B06341" w:rsidRDefault="00BE7CDA" w:rsidP="00BE7CDA">
      <w:pPr>
        <w:rPr>
          <w:rFonts w:ascii="Times New Roman" w:hAnsi="Times New Roman" w:cs="Times New Roman"/>
        </w:rPr>
      </w:pPr>
    </w:p>
    <w:p w14:paraId="34AD4F40" w14:textId="4CEC056E"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Currently, </w:t>
      </w:r>
      <w:r w:rsidRPr="00B06341">
        <w:rPr>
          <w:rStyle w:val="StyleUnderline"/>
          <w:rFonts w:ascii="Times New Roman" w:hAnsi="Times New Roman" w:cs="Times New Roman"/>
        </w:rPr>
        <w:t>the USDA determines the maximum SNAP benefit for each household size using the “Thrifty Food Plan,” defined as the estimated cost of “a nutritious, practical, cost-effective diet prepared at home.”</w:t>
      </w:r>
      <w:r w:rsidRPr="00B06341">
        <w:rPr>
          <w:rFonts w:ascii="Times New Roman" w:hAnsi="Times New Roman" w:cs="Times New Roman"/>
        </w:rPr>
        <w:t xml:space="preserve"> The Thrifty Food Plan </w:t>
      </w:r>
      <w:r w:rsidRPr="00B06341">
        <w:rPr>
          <w:rStyle w:val="StyleUnderline"/>
          <w:rFonts w:ascii="Times New Roman" w:hAnsi="Times New Roman" w:cs="Times New Roman"/>
        </w:rPr>
        <w:t>balances the DGAs with constraints on time and convenience, leading the Plan to incorporate calorie-dense processed foods</w:t>
      </w:r>
      <w:r w:rsidRPr="00B06341">
        <w:rPr>
          <w:rFonts w:ascii="Times New Roman" w:hAnsi="Times New Roman" w:cs="Times New Roman"/>
        </w:rPr>
        <w:t xml:space="preserve">. Furthermore, </w:t>
      </w:r>
      <w:r w:rsidRPr="00B06341">
        <w:rPr>
          <w:rStyle w:val="StyleUnderline"/>
          <w:rFonts w:ascii="Times New Roman" w:hAnsi="Times New Roman" w:cs="Times New Roman"/>
        </w:rPr>
        <w:t>even though the Thrifty Food Plan is supposed to represent a nutritious diet, there is no requirement that SNAP participants use their benefits to purchase those foods.</w:t>
      </w:r>
      <w:r w:rsidR="002063E2" w:rsidRPr="00B06341">
        <w:rPr>
          <w:rStyle w:val="StyleUnderline"/>
          <w:rFonts w:ascii="Times New Roman" w:hAnsi="Times New Roman" w:cs="Times New Roman"/>
        </w:rPr>
        <w:t xml:space="preserve"> </w:t>
      </w:r>
    </w:p>
    <w:p w14:paraId="77C615C6" w14:textId="77777777" w:rsidR="00BE7CDA" w:rsidRPr="00B06341" w:rsidRDefault="00BE7CDA" w:rsidP="00BE7CDA">
      <w:pPr>
        <w:rPr>
          <w:rFonts w:ascii="Times New Roman" w:hAnsi="Times New Roman" w:cs="Times New Roman"/>
        </w:rPr>
      </w:pPr>
    </w:p>
    <w:p w14:paraId="053E50BC"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Under my plan, researchers would still estimate the cost of a “Thrifty Food Plan”</w:t>
      </w:r>
      <w:r w:rsidRPr="00B06341">
        <w:rPr>
          <w:rFonts w:ascii="Times New Roman" w:hAnsi="Times New Roman" w:cs="Times New Roman"/>
        </w:rPr>
        <w:t xml:space="preserve"> (see this primer on the Thrifty Food Plan) </w:t>
      </w:r>
      <w:r w:rsidRPr="00B06341">
        <w:rPr>
          <w:rStyle w:val="StyleUnderline"/>
          <w:rFonts w:ascii="Times New Roman" w:hAnsi="Times New Roman" w:cs="Times New Roman"/>
        </w:rPr>
        <w:t>to set SNAP benefit levels, but the only constraint would be the DGAs.</w:t>
      </w:r>
      <w:r w:rsidRPr="00B06341">
        <w:rPr>
          <w:rFonts w:ascii="Times New Roman" w:hAnsi="Times New Roman" w:cs="Times New Roman"/>
        </w:rPr>
        <w:t xml:space="preserve"> </w:t>
      </w:r>
      <w:r w:rsidRPr="00B06341">
        <w:rPr>
          <w:rStyle w:val="StyleUnderline"/>
          <w:rFonts w:ascii="Times New Roman" w:hAnsi="Times New Roman" w:cs="Times New Roman"/>
        </w:rPr>
        <w:t>SNAP benefits would be divided into two categories – “green” benefits to be used only for DGAs recommended foods, including minimally processed vegetables, fruits, grains, proteins, oils and unsweetened dairy. SNAP participants could use “red” benefits for anything else.</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Research would inform the proper distribution of benefits between the two groups. If, for example, 75% of monthly SNAP benefits were allocated for “green” foods, then 75% of each households benefits would be restricted to purchasing foods that fit into that category. </w:t>
      </w:r>
    </w:p>
    <w:p w14:paraId="42ABDCE4" w14:textId="77777777" w:rsidR="00BE7CDA" w:rsidRPr="00B06341" w:rsidRDefault="00BE7CDA" w:rsidP="00BE7CDA">
      <w:pPr>
        <w:rPr>
          <w:rFonts w:ascii="Times New Roman" w:hAnsi="Times New Roman" w:cs="Times New Roman"/>
        </w:rPr>
      </w:pPr>
    </w:p>
    <w:p w14:paraId="5645F131"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While classifying every food into categories may sound overly complicated, SNAP could rely on the NOVA food classification system to determine what constitutes a “green” food versus a “red” food. And the new system could utilize digital currency and store level technology to track food purchases</w:t>
      </w:r>
      <w:r w:rsidRPr="00B06341">
        <w:rPr>
          <w:rFonts w:ascii="Times New Roman" w:hAnsi="Times New Roman" w:cs="Times New Roman"/>
        </w:rPr>
        <w:t xml:space="preserve">. Many </w:t>
      </w:r>
      <w:r w:rsidRPr="00B06341">
        <w:rPr>
          <w:rStyle w:val="StyleUnderline"/>
          <w:rFonts w:ascii="Times New Roman" w:hAnsi="Times New Roman" w:cs="Times New Roman"/>
        </w:rPr>
        <w:t>states already use ConnectEBT, which allows SNAP participants to monitor benefit use through a mobile app. Linking this type of mobile application to SNAP retailer Point-of-Sale (POS) systems would allow SNAP participants to monitor their green and red purchases and track the foods they purchase over time.</w:t>
      </w:r>
    </w:p>
    <w:p w14:paraId="5442C0E3" w14:textId="77777777" w:rsidR="00BE7CDA" w:rsidRPr="00B06341" w:rsidRDefault="00BE7CDA" w:rsidP="00BE7CDA">
      <w:pPr>
        <w:rPr>
          <w:rFonts w:ascii="Times New Roman" w:hAnsi="Times New Roman" w:cs="Times New Roman"/>
        </w:rPr>
      </w:pPr>
    </w:p>
    <w:p w14:paraId="1FEEA75F" w14:textId="77777777" w:rsidR="00BE7CDA" w:rsidRPr="00B06341" w:rsidRDefault="00BE7CDA" w:rsidP="00BE7CDA">
      <w:pPr>
        <w:rPr>
          <w:rStyle w:val="StyleUnderline"/>
          <w:rFonts w:ascii="Times New Roman" w:hAnsi="Times New Roman" w:cs="Times New Roman"/>
        </w:rPr>
      </w:pPr>
      <w:r w:rsidRPr="00B06341">
        <w:rPr>
          <w:rFonts w:ascii="Times New Roman" w:hAnsi="Times New Roman" w:cs="Times New Roman"/>
        </w:rPr>
        <w:t xml:space="preserve">Additionally, </w:t>
      </w:r>
      <w:r w:rsidRPr="00B06341">
        <w:rPr>
          <w:rStyle w:val="StyleUnderline"/>
          <w:rFonts w:ascii="Times New Roman" w:hAnsi="Times New Roman" w:cs="Times New Roman"/>
        </w:rPr>
        <w:t>SNAP retailers would be encouraged to market their products according to whether they are SNAP-eligible or not,</w:t>
      </w:r>
      <w:r w:rsidRPr="00B06341">
        <w:rPr>
          <w:rFonts w:ascii="Times New Roman" w:hAnsi="Times New Roman" w:cs="Times New Roman"/>
        </w:rPr>
        <w:t xml:space="preserve"> which essentially translates into a food that the DGAs recommends versus one that the DGAs recommends limiting. </w:t>
      </w:r>
      <w:r w:rsidRPr="00B06341">
        <w:rPr>
          <w:rStyle w:val="StyleUnderline"/>
          <w:rFonts w:ascii="Times New Roman" w:hAnsi="Times New Roman" w:cs="Times New Roman"/>
        </w:rPr>
        <w:t>Retailers could even place green and red stickers on SNAP-eligible foods, which could also influence other consumers. Finally, the USDA could also simplify the process for becoming a SNAP-retailer for producers of “green” foods, including local farming cooperatives, farmer’s markets, and other fresh produce, meat, and dairy farms.</w:t>
      </w:r>
    </w:p>
    <w:p w14:paraId="2197B85D" w14:textId="77777777" w:rsidR="00BE7CDA" w:rsidRPr="00B06341" w:rsidRDefault="00BE7CDA" w:rsidP="00BE7CDA">
      <w:pPr>
        <w:rPr>
          <w:rFonts w:ascii="Times New Roman" w:hAnsi="Times New Roman" w:cs="Times New Roman"/>
        </w:rPr>
      </w:pPr>
    </w:p>
    <w:p w14:paraId="54887AE3" w14:textId="312184BF" w:rsidR="00BE7CDA" w:rsidRPr="00B06341" w:rsidRDefault="00BE7CDA" w:rsidP="00BE7CDA">
      <w:pPr>
        <w:rPr>
          <w:rStyle w:val="Emphasis"/>
          <w:rFonts w:ascii="Times New Roman" w:hAnsi="Times New Roman" w:cs="Times New Roman"/>
        </w:rPr>
      </w:pPr>
      <w:r w:rsidRPr="00B06341">
        <w:rPr>
          <w:rStyle w:val="Emphasis"/>
          <w:rFonts w:ascii="Times New Roman" w:hAnsi="Times New Roman" w:cs="Times New Roman"/>
        </w:rPr>
        <w:t>Moving to this type of SNAP system would be widely unpopular among processed food and sugary beverage companies, but over time it could shift their incentives toward more healthy food production that benefits our health, the environment and our farmers.</w:t>
      </w:r>
      <w:r w:rsidR="002063E2" w:rsidRPr="00B06341">
        <w:rPr>
          <w:rStyle w:val="Emphasis"/>
          <w:rFonts w:ascii="Times New Roman" w:hAnsi="Times New Roman" w:cs="Times New Roman"/>
        </w:rPr>
        <w:t xml:space="preserve"> </w:t>
      </w:r>
    </w:p>
    <w:p w14:paraId="12DF2BA9" w14:textId="77777777" w:rsidR="00BE7CDA" w:rsidRPr="00B06341" w:rsidRDefault="00BE7CDA" w:rsidP="00BE7CDA">
      <w:pPr>
        <w:rPr>
          <w:rFonts w:ascii="Times New Roman" w:hAnsi="Times New Roman" w:cs="Times New Roman"/>
        </w:rPr>
      </w:pPr>
    </w:p>
    <w:p w14:paraId="169ABA07" w14:textId="77777777" w:rsidR="00BE7CDA" w:rsidRPr="00B06341" w:rsidRDefault="00BE7CDA" w:rsidP="00BE7CDA">
      <w:pPr>
        <w:pStyle w:val="Heading3"/>
        <w:rPr>
          <w:rFonts w:ascii="Times New Roman" w:hAnsi="Times New Roman" w:cs="Times New Roman"/>
        </w:rPr>
      </w:pPr>
      <w:bookmarkStart w:id="150" w:name="_Toc140420925"/>
      <w:r w:rsidRPr="00B06341">
        <w:rPr>
          <w:rFonts w:ascii="Times New Roman" w:hAnsi="Times New Roman" w:cs="Times New Roman"/>
        </w:rPr>
        <w:t>AT – Farm Bill Solves Migrant Workers</w:t>
      </w:r>
      <w:bookmarkEnd w:id="150"/>
    </w:p>
    <w:p w14:paraId="48DF6AE5"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Minimal political interest in revising the Farm Bill means current bill would fail to uplift immigrant employment</w:t>
      </w:r>
    </w:p>
    <w:p w14:paraId="3E14B08D"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Kim, Colorado Public Radio Public Affairs Reporter, 6-21-23</w:t>
      </w:r>
    </w:p>
    <w:p w14:paraId="3AC5F780"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[Caitlyn, 6/21/23, Colorado Public Radio, “With shortage of local labor, farmers and advocates want Congress to create incentives for migrant farmworkers,” </w:t>
      </w:r>
      <w:hyperlink r:id="rId297" w:history="1">
        <w:r w:rsidRPr="00B06341">
          <w:rPr>
            <w:rStyle w:val="Hyperlink"/>
            <w:rFonts w:ascii="Times New Roman" w:hAnsi="Times New Roman" w:cs="Times New Roman"/>
          </w:rPr>
          <w:t>https://www.cpr.org/2023/06/21/farm-bill-migrant-worker-incentives-congress/</w:t>
        </w:r>
      </w:hyperlink>
      <w:r w:rsidRPr="00B06341">
        <w:rPr>
          <w:rFonts w:ascii="Times New Roman" w:hAnsi="Times New Roman" w:cs="Times New Roman"/>
        </w:rPr>
        <w:t>, Accessed 7/12/23, J.D.]</w:t>
      </w:r>
    </w:p>
    <w:p w14:paraId="57B4C104" w14:textId="6E292404" w:rsidR="00BE7CDA" w:rsidRPr="00B06341" w:rsidRDefault="00BE7CDA" w:rsidP="00BE7CDA">
      <w:pPr>
        <w:rPr>
          <w:rFonts w:ascii="Times New Roman" w:hAnsi="Times New Roman" w:cs="Times New Roman"/>
        </w:rPr>
      </w:pPr>
      <w:r w:rsidRPr="00B06341">
        <w:rPr>
          <w:rFonts w:ascii="Times New Roman" w:hAnsi="Times New Roman" w:cs="Times New Roman"/>
        </w:rPr>
        <w:t>Coloradans are about to enjoy the bounty of the summer:</w:t>
      </w:r>
      <w:r w:rsidR="002063E2" w:rsidRPr="00B06341">
        <w:rPr>
          <w:rFonts w:ascii="Times New Roman" w:hAnsi="Times New Roman" w:cs="Times New Roman"/>
        </w:rPr>
        <w:t xml:space="preserve"> </w:t>
      </w:r>
      <w:r w:rsidRPr="00B06341">
        <w:rPr>
          <w:rFonts w:ascii="Times New Roman" w:hAnsi="Times New Roman" w:cs="Times New Roman"/>
        </w:rPr>
        <w:t xml:space="preserve">Rocky Ford melons, Palisade peaches, and Olathe sweet corn. </w:t>
      </w:r>
    </w:p>
    <w:p w14:paraId="4C5D9649"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But </w:t>
      </w:r>
      <w:r w:rsidRPr="00B06341">
        <w:rPr>
          <w:rFonts w:ascii="Times New Roman" w:hAnsi="Times New Roman" w:cs="Times New Roman"/>
          <w:u w:val="single"/>
        </w:rPr>
        <w:t>the farmers who grow</w:t>
      </w:r>
      <w:r w:rsidRPr="00B06341">
        <w:rPr>
          <w:rFonts w:ascii="Times New Roman" w:hAnsi="Times New Roman" w:cs="Times New Roman"/>
        </w:rPr>
        <w:t xml:space="preserve"> that </w:t>
      </w:r>
      <w:r w:rsidRPr="00B06341">
        <w:rPr>
          <w:rFonts w:ascii="Times New Roman" w:hAnsi="Times New Roman" w:cs="Times New Roman"/>
          <w:u w:val="single"/>
        </w:rPr>
        <w:t>produce have a big problem. There just aren’t enough workers</w:t>
      </w:r>
      <w:r w:rsidRPr="00B06341">
        <w:rPr>
          <w:rFonts w:ascii="Times New Roman" w:hAnsi="Times New Roman" w:cs="Times New Roman"/>
        </w:rPr>
        <w:t xml:space="preserve">. </w:t>
      </w:r>
    </w:p>
    <w:p w14:paraId="3D5B5493"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 cannot find domestic workers who want to work seasonally at any price,” said David Harold of the Tuxedo Corn Company in Olathe. He and his father grow a variety of crops on their 1,300-plus acre farm, including the sweet corn that’s put Olathe on the map.</w:t>
      </w:r>
    </w:p>
    <w:p w14:paraId="73C84E03"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The tender kernels on those cobs require some delicate handling. In fact, those cobs have to be hand-picked. And </w:t>
      </w:r>
      <w:r w:rsidRPr="00B06341">
        <w:rPr>
          <w:rFonts w:ascii="Times New Roman" w:hAnsi="Times New Roman" w:cs="Times New Roman"/>
          <w:u w:val="single"/>
        </w:rPr>
        <w:t>the lack of labor is a constant worry.</w:t>
      </w:r>
    </w:p>
    <w:p w14:paraId="6665B549"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 don’t see how we will be able to continue to operate how we have traditionally operated,” said Harold. “But what scares me is not operating. Not being able to continue.”</w:t>
      </w:r>
    </w:p>
    <w:p w14:paraId="66E8967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The problem may be especially acute with a crop like sweet corn, but </w:t>
      </w:r>
      <w:r w:rsidRPr="00B06341">
        <w:rPr>
          <w:rFonts w:ascii="Times New Roman" w:hAnsi="Times New Roman" w:cs="Times New Roman"/>
          <w:u w:val="single"/>
        </w:rPr>
        <w:t xml:space="preserve">across the state, agricultural producers are struggling to find people to do the hard work of planting, weeding and harvesting. </w:t>
      </w:r>
      <w:r w:rsidRPr="00B06341">
        <w:rPr>
          <w:rFonts w:ascii="Times New Roman" w:hAnsi="Times New Roman" w:cs="Times New Roman"/>
        </w:rPr>
        <w:t xml:space="preserve">It’s a problem many believe only Congress can fix, if it can get past long-standing roadblocks. </w:t>
      </w:r>
    </w:p>
    <w:p w14:paraId="03E086F5"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The visa workaround looks to foreign labor</w:t>
      </w:r>
    </w:p>
    <w:p w14:paraId="57A61BED" w14:textId="2CEA6093" w:rsidR="00BE7CDA" w:rsidRPr="00B06341" w:rsidRDefault="00BE7CDA" w:rsidP="00BE7CDA">
      <w:pPr>
        <w:rPr>
          <w:rFonts w:ascii="Times New Roman" w:hAnsi="Times New Roman" w:cs="Times New Roman"/>
        </w:rPr>
      </w:pPr>
      <w:r w:rsidRPr="00B06341">
        <w:rPr>
          <w:rFonts w:ascii="Times New Roman" w:hAnsi="Times New Roman" w:cs="Times New Roman"/>
          <w:u w:val="single"/>
        </w:rPr>
        <w:t>Like many other farmers, Harold relies on the H-2A visa program to bring in temporary agricultural workers</w:t>
      </w:r>
      <w:r w:rsidRPr="00B06341">
        <w:rPr>
          <w:rFonts w:ascii="Times New Roman" w:hAnsi="Times New Roman" w:cs="Times New Roman"/>
        </w:rPr>
        <w:t>. Some have been coming to work for Tuxedo Corn since he was a child.</w:t>
      </w:r>
      <w:r w:rsidR="002063E2" w:rsidRPr="00B06341">
        <w:rPr>
          <w:rFonts w:ascii="Times New Roman" w:hAnsi="Times New Roman" w:cs="Times New Roman"/>
        </w:rPr>
        <w:t xml:space="preserve"> </w:t>
      </w:r>
    </w:p>
    <w:p w14:paraId="1A8A3269"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“For them it’s relatively great pay. And for us it’s a relatively good deal because we are getting access to a labor pool that if we had to use domestic labor might cost us five times as much,” said Harold. </w:t>
      </w:r>
    </w:p>
    <w:p w14:paraId="42BC9B6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The federal government sets the minimum pay rate for H-2A workers in each state, to prevent farmers from offering such low wages that they automatically exclude domestic workers. In Colorado, that rate is just under $17 dollars an hour. </w:t>
      </w:r>
    </w:p>
    <w:p w14:paraId="58A33754"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Still, Harold said the program is hard to use. The applications are cumbersome, farmers must provide temporary housing, and sometimes the visas are late, causing extra stress and headaches. </w:t>
      </w:r>
    </w:p>
    <w:p w14:paraId="088E7B18"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In addition to addressing those problems, farmers also want Congress to make some bigger tweaks, such as allowing some visa holders to stay year-round and changing how quickly minimum pay rates rise.</w:t>
      </w:r>
    </w:p>
    <w:p w14:paraId="5D14F89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For workers, a life in permanent limbo</w:t>
      </w:r>
    </w:p>
    <w:p w14:paraId="0890E35E"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Even for the workers, the H-2A program has some downsides. The biggest one for many is that they can spend decades working in the country, without any hope of being able to permanently make it their home, at least not legally. </w:t>
      </w:r>
    </w:p>
    <w:p w14:paraId="396F36F6"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Juan Francisco Chavez Santana from Chihuahua, Mexico, is one of those temporary agricultural workers. He’s worked in Paonia for five seasons now, spending eight months at a time away from his wife and three daughters.</w:t>
      </w:r>
    </w:p>
    <w:p w14:paraId="7A9C3C7A"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“My motivation is for the family, to get them ahead,” he said in Spanish. And he added, he’d be interested in a pathway to citizenship. Unlike the H-2A visa, permanent residency would mean his family would be able to join him.</w:t>
      </w:r>
    </w:p>
    <w:p w14:paraId="56C90E9A"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“It would be a way to be closer together” as a family, he said.</w:t>
      </w:r>
    </w:p>
    <w:p w14:paraId="7A421491"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u w:val="single"/>
        </w:rPr>
        <w:t>The H-2A program has also at times left visa holders vulnerable to abuse. Most recently in Georgia, where dozens of people were indicted for human trafficking, allegedly defrauding the government out of thousands of H-2A visas while exploiting, threatening and abusing the workers.</w:t>
      </w:r>
    </w:p>
    <w:p w14:paraId="541BEAB9"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Farm worker advocates aren’t investing a lot of effort into reforming the H-2A program, but do see supporting changes as a way to get leverage on an issue they see as more pressing: protecting workers who are here without visas.</w:t>
      </w:r>
    </w:p>
    <w:p w14:paraId="4E089259"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While the H-2A program brings in tens of thousands of workers each year, it’s estimated that almost half of the agricultural workforce in America is undocumented. Advocates want to see them protected from deportation and, most importantly, given a chance for legal status. They argue it’s only fair compensation for helping secure the nation’s food supply.</w:t>
      </w:r>
    </w:p>
    <w:p w14:paraId="39E343B0"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“If you feed America, you deserve the right to stay in America,” said Antonio De Loera-Brust with United Farm Workers, the union that represents agricultural labor. “We believe that the undocumented farm workers who have been the backbone of the American agricultural industry for many decades deserve the chance to obtain legal status.”</w:t>
      </w:r>
    </w:p>
    <w:p w14:paraId="5EA88B3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One of those undocumented workers is Marisela Juarez, an undocumented worker from Georgia, who has spent the past 15 years in the U.S.</w:t>
      </w:r>
    </w:p>
    <w:p w14:paraId="02F23D8A"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“We know that we are feeding millions of people. Even though we don’t know them, it’s a way we feel connected with them,” said Juarez at a press conference at the U.S. Capitol in December, where she and the UFW urged lawmakers to pass a compromise bill that would reform the H-2A program and provide a pathway to legal status.</w:t>
      </w:r>
    </w:p>
    <w:p w14:paraId="222F8837"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“If you happen to eat anything today, it's thanks to farm workers. This is why I think it's just to have a legalization for farm workers,” she went on.</w:t>
      </w:r>
    </w:p>
    <w:p w14:paraId="1489587D"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Congressional immigration inaction </w:t>
      </w:r>
    </w:p>
    <w:p w14:paraId="741467D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To find a solution to the labor problem — to either open up the H-2A program to allow more workers or to give guest workers hope for permanent residency — would require Congress to take action on an issue it's long struggled to deal with — immigration. </w:t>
      </w:r>
    </w:p>
    <w:p w14:paraId="4DE14274"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u w:val="single"/>
        </w:rPr>
        <w:t xml:space="preserve">While comprehensive immigration reform might be the hottest of political hot potatoes, lawmakers have shown little interest in tackling even this limited aspect of the issue. </w:t>
      </w:r>
    </w:p>
    <w:p w14:paraId="55BF4CC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In the last Congress, Colorado Sen. Michael Bennet tried to get the Senate to come to agreement on the Farmworker Modernization Act — a bill that passed the Democratic controlled House twice. It would have expanded the H-2A visas to allow some workers to stay in the country year-round. It also offered protections for undocumented farm workers.</w:t>
      </w:r>
    </w:p>
    <w:p w14:paraId="26F0888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“These people literally are breaking their backs to put food on the table of the American people. And I think that we should approach this negotiation with a generous view about their contribution to our country,” Bennet said.</w:t>
      </w:r>
    </w:p>
    <w:p w14:paraId="74B2FCB5"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The Farmworker Modernization Act passed the Democratic-controlled House twice, but stalled in the Senate.</w:t>
      </w:r>
    </w:p>
    <w:p w14:paraId="11959F26" w14:textId="77777777" w:rsidR="00BE7CDA" w:rsidRPr="00B06341" w:rsidRDefault="00BE7CDA" w:rsidP="00BE7CDA">
      <w:pPr>
        <w:rPr>
          <w:rFonts w:ascii="Times New Roman" w:hAnsi="Times New Roman" w:cs="Times New Roman"/>
          <w:b/>
          <w:bCs/>
          <w:u w:val="single"/>
        </w:rPr>
      </w:pPr>
      <w:r w:rsidRPr="00B06341">
        <w:rPr>
          <w:rFonts w:ascii="Times New Roman" w:hAnsi="Times New Roman" w:cs="Times New Roman"/>
        </w:rPr>
        <w:t>With little indication that a now-divided Congress wants to take up the policy again</w:t>
      </w:r>
      <w:r w:rsidRPr="00B06341">
        <w:rPr>
          <w:rFonts w:ascii="Times New Roman" w:hAnsi="Times New Roman" w:cs="Times New Roman"/>
          <w:u w:val="single"/>
        </w:rPr>
        <w:t xml:space="preserve">, </w:t>
      </w:r>
      <w:r w:rsidRPr="00B06341">
        <w:rPr>
          <w:rFonts w:ascii="Times New Roman" w:hAnsi="Times New Roman" w:cs="Times New Roman"/>
          <w:b/>
          <w:bCs/>
          <w:u w:val="single"/>
        </w:rPr>
        <w:t>some producers are hoping that perhaps their concerns could be addressed by one of few must-past bills out there — the Farm Bill.</w:t>
      </w:r>
    </w:p>
    <w:p w14:paraId="34071DCB"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Tuxedo Corn’s Harold brought that idea up with Bennet at a recent Farm Bill listening session on the Western Slope.</w:t>
      </w:r>
    </w:p>
    <w:p w14:paraId="100EB5F0"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“I asked him, </w:t>
      </w:r>
      <w:r w:rsidRPr="00B06341">
        <w:rPr>
          <w:rFonts w:ascii="Times New Roman" w:hAnsi="Times New Roman" w:cs="Times New Roman"/>
          <w:u w:val="single"/>
        </w:rPr>
        <w:t>“Can we work on labor in the Farm Bill?’ I mean, traditionally, I don't think it ever has been done,”</w:t>
      </w:r>
      <w:r w:rsidRPr="00B06341">
        <w:rPr>
          <w:rFonts w:ascii="Times New Roman" w:hAnsi="Times New Roman" w:cs="Times New Roman"/>
        </w:rPr>
        <w:t xml:space="preserve"> recalled Harold. “</w:t>
      </w:r>
      <w:r w:rsidRPr="00B06341">
        <w:rPr>
          <w:rFonts w:ascii="Times New Roman" w:hAnsi="Times New Roman" w:cs="Times New Roman"/>
          <w:u w:val="single"/>
        </w:rPr>
        <w:t>The response was, ‘Yes, but…</w:t>
      </w:r>
      <w:r w:rsidRPr="00B06341">
        <w:rPr>
          <w:rFonts w:ascii="Times New Roman" w:hAnsi="Times New Roman" w:cs="Times New Roman"/>
        </w:rPr>
        <w:t>’”</w:t>
      </w:r>
    </w:p>
    <w:p w14:paraId="1F666CB7"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While he may not have wanted to get Harold’s hopes up, Bennet, who serves on the Agriculture Committee, has looked into whether the issue would fit the purview of the Farm Bill, but said he’s still waiting on a firm answer from the Senate Parliamentarian. </w:t>
      </w:r>
    </w:p>
    <w:p w14:paraId="3765689F" w14:textId="77777777" w:rsidR="00BE7CDA" w:rsidRPr="00B06341" w:rsidRDefault="00BE7CDA" w:rsidP="00BE7CDA">
      <w:pPr>
        <w:rPr>
          <w:rFonts w:ascii="Times New Roman" w:hAnsi="Times New Roman" w:cs="Times New Roman"/>
        </w:rPr>
      </w:pPr>
      <w:r w:rsidRPr="00B06341">
        <w:rPr>
          <w:rFonts w:ascii="Times New Roman" w:hAnsi="Times New Roman" w:cs="Times New Roman"/>
          <w:u w:val="single"/>
        </w:rPr>
        <w:t>“If there is a way to address this in the Farm Bill, to discuss it in the Farm Bill, to have a debate about this, I certainly would love it for us to do it. Because even if ultimately it can’t be addressed there, we have to keep this issue in front of the American people,”</w:t>
      </w:r>
      <w:r w:rsidRPr="00B06341">
        <w:rPr>
          <w:rFonts w:ascii="Times New Roman" w:hAnsi="Times New Roman" w:cs="Times New Roman"/>
        </w:rPr>
        <w:t xml:space="preserve"> he said. </w:t>
      </w:r>
    </w:p>
    <w:p w14:paraId="486B61D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Republican Rep. Dan Newhouse of Washington is less sanguine about this approach. He’s been a leader on the issue of agricultural labor in Congress and has been willing to break with his party to support compromises. But he doesn’t think the Farm Bill is the right vehicle to get something done.</w:t>
      </w:r>
    </w:p>
    <w:p w14:paraId="5A9488C2"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w:t>
      </w:r>
      <w:r w:rsidRPr="00B06341">
        <w:rPr>
          <w:rFonts w:ascii="Times New Roman" w:hAnsi="Times New Roman" w:cs="Times New Roman"/>
          <w:u w:val="single"/>
        </w:rPr>
        <w:t>[The] Farm Bill's already difficult to get passed… This might even make it more complicated,”</w:t>
      </w:r>
      <w:r w:rsidRPr="00B06341">
        <w:rPr>
          <w:rFonts w:ascii="Times New Roman" w:hAnsi="Times New Roman" w:cs="Times New Roman"/>
        </w:rPr>
        <w:t xml:space="preserve"> he said, noting that the Judiciary Committees are the proper place to bring up immigration policies. </w:t>
      </w:r>
    </w:p>
    <w:p w14:paraId="0F4F61A8" w14:textId="2CB62B45" w:rsidR="00BE7CDA" w:rsidRPr="00B06341" w:rsidRDefault="00BE7CDA" w:rsidP="00BE7CDA">
      <w:pPr>
        <w:rPr>
          <w:rFonts w:ascii="Times New Roman" w:hAnsi="Times New Roman" w:cs="Times New Roman"/>
        </w:rPr>
      </w:pPr>
      <w:r w:rsidRPr="00B06341">
        <w:rPr>
          <w:rFonts w:ascii="Times New Roman" w:hAnsi="Times New Roman" w:cs="Times New Roman"/>
        </w:rPr>
        <w:t>The Republican House has passed a border security bill that includes provisions to study the agricultural labor issue, as well as a “Sense of Congress” — basically nonbinding guidance —</w:t>
      </w:r>
      <w:r w:rsidR="002063E2" w:rsidRPr="00B06341">
        <w:rPr>
          <w:rFonts w:ascii="Times New Roman" w:hAnsi="Times New Roman" w:cs="Times New Roman"/>
        </w:rPr>
        <w:t xml:space="preserve"> </w:t>
      </w:r>
      <w:r w:rsidRPr="00B06341">
        <w:rPr>
          <w:rFonts w:ascii="Times New Roman" w:hAnsi="Times New Roman" w:cs="Times New Roman"/>
        </w:rPr>
        <w:t>that the country, in using the</w:t>
      </w:r>
      <w:r w:rsidR="002063E2" w:rsidRPr="00B06341">
        <w:rPr>
          <w:rFonts w:ascii="Times New Roman" w:hAnsi="Times New Roman" w:cs="Times New Roman"/>
        </w:rPr>
        <w:t xml:space="preserve"> </w:t>
      </w:r>
      <w:r w:rsidRPr="00B06341">
        <w:rPr>
          <w:rFonts w:ascii="Times New Roman" w:hAnsi="Times New Roman" w:cs="Times New Roman"/>
        </w:rPr>
        <w:t xml:space="preserve">E-Verify system to check for undocumented workers, should consider and address how it would impact the nation’s agricultural workforce. </w:t>
      </w:r>
    </w:p>
    <w:p w14:paraId="73622213"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As a farmer himself, Newhouse knows the importance of solving the agricultural labor issue. But he said in the end, public pressure might be the only thing that will push lawmakers to finally act.</w:t>
      </w:r>
    </w:p>
    <w:p w14:paraId="16C22E03" w14:textId="77777777" w:rsidR="00BE7CDA" w:rsidRPr="00B06341" w:rsidRDefault="00BE7CDA" w:rsidP="00BE7CDA">
      <w:pPr>
        <w:rPr>
          <w:rFonts w:ascii="Times New Roman" w:hAnsi="Times New Roman" w:cs="Times New Roman"/>
        </w:rPr>
      </w:pPr>
      <w:r w:rsidRPr="00B06341">
        <w:rPr>
          <w:rFonts w:ascii="Times New Roman" w:hAnsi="Times New Roman" w:cs="Times New Roman"/>
          <w:u w:val="single"/>
        </w:rPr>
        <w:t>“If you can't find the labor, it doesn't matter what it costs, the work is not gonna get done. People have to make sure that members of Congress understand how serious this is,”</w:t>
      </w:r>
      <w:r w:rsidRPr="00B06341">
        <w:rPr>
          <w:rFonts w:ascii="Times New Roman" w:hAnsi="Times New Roman" w:cs="Times New Roman"/>
        </w:rPr>
        <w:t xml:space="preserve"> he said. </w:t>
      </w:r>
    </w:p>
    <w:p w14:paraId="326BED5A" w14:textId="77777777" w:rsidR="00BE7CDA" w:rsidRPr="00B06341" w:rsidRDefault="00BE7CDA" w:rsidP="00BE7CDA">
      <w:pPr>
        <w:pStyle w:val="Heading3"/>
        <w:rPr>
          <w:rFonts w:ascii="Times New Roman" w:hAnsi="Times New Roman" w:cs="Times New Roman"/>
        </w:rPr>
      </w:pPr>
      <w:bookmarkStart w:id="151" w:name="_Toc140420926"/>
      <w:r w:rsidRPr="00B06341">
        <w:rPr>
          <w:rFonts w:ascii="Times New Roman" w:hAnsi="Times New Roman" w:cs="Times New Roman"/>
        </w:rPr>
        <w:t>AT – Farm Bill Solves Equity Impacts</w:t>
      </w:r>
      <w:bookmarkEnd w:id="151"/>
    </w:p>
    <w:p w14:paraId="717D5B60" w14:textId="77777777" w:rsidR="00BE7CDA" w:rsidRPr="00B06341" w:rsidRDefault="00BE7CDA" w:rsidP="00BE7CDA">
      <w:pPr>
        <w:rPr>
          <w:rFonts w:ascii="Times New Roman" w:hAnsi="Times New Roman" w:cs="Times New Roman"/>
        </w:rPr>
      </w:pPr>
    </w:p>
    <w:p w14:paraId="71276F3A"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The Farm Bill’s structural racialization and inequity outweighs the existentialist impact the negative attributes to the Farm Bill</w:t>
      </w:r>
    </w:p>
    <w:p w14:paraId="10E2FFEE"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Ayasi, UC Berkeley Global Justice Program Policy Analyst Ph.D. &amp; Elsheikh, Othering and Belonging Institute Global Justice Program Director, 15</w:t>
      </w:r>
    </w:p>
    <w:p w14:paraId="6F810AAD"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[Hossein, Elsadig, 10/28/15, Othering and Belonging Institute, “The US Farm Bill: Corporate Power and Structural Racialization in the US Food System,” </w:t>
      </w:r>
      <w:hyperlink r:id="rId298" w:history="1">
        <w:r w:rsidRPr="00B06341">
          <w:rPr>
            <w:rStyle w:val="Hyperlink"/>
            <w:rFonts w:ascii="Times New Roman" w:hAnsi="Times New Roman" w:cs="Times New Roman"/>
          </w:rPr>
          <w:t>https://belonging.berkeley.edu/farm-bill-report-corporate-power-and-structural-racialization-us-food-system</w:t>
        </w:r>
      </w:hyperlink>
      <w:r w:rsidRPr="00B06341">
        <w:rPr>
          <w:rFonts w:ascii="Times New Roman" w:hAnsi="Times New Roman" w:cs="Times New Roman"/>
        </w:rPr>
        <w:t>, Accessed 7/12/2023, J.D.]</w:t>
      </w:r>
    </w:p>
    <w:p w14:paraId="4483780C" w14:textId="77777777" w:rsidR="00BE7CDA" w:rsidRPr="00B06341" w:rsidRDefault="00BE7CDA" w:rsidP="00BE7CDA">
      <w:pPr>
        <w:rPr>
          <w:rFonts w:ascii="Times New Roman" w:hAnsi="Times New Roman" w:cs="Times New Roman"/>
        </w:rPr>
      </w:pPr>
      <w:r w:rsidRPr="00B06341">
        <w:rPr>
          <w:rFonts w:ascii="Times New Roman" w:hAnsi="Times New Roman" w:cs="Times New Roman"/>
          <w:u w:val="single"/>
        </w:rPr>
        <w:t xml:space="preserve">THE UNITED STATES FOOD SYSTEM AND THE OUTCOMES generated by the US Farm Bill are </w:t>
      </w:r>
      <w:r w:rsidRPr="00B06341">
        <w:rPr>
          <w:rFonts w:ascii="Times New Roman" w:hAnsi="Times New Roman" w:cs="Times New Roman"/>
          <w:b/>
          <w:bCs/>
          <w:u w:val="single"/>
        </w:rPr>
        <w:t>characterized by widespread</w:t>
      </w:r>
      <w:r w:rsidRPr="00B06341">
        <w:rPr>
          <w:rFonts w:ascii="Times New Roman" w:hAnsi="Times New Roman" w:cs="Times New Roman"/>
          <w:u w:val="single"/>
        </w:rPr>
        <w:t xml:space="preserve"> social, economic, political, and environmental</w:t>
      </w:r>
      <w:r w:rsidRPr="00B06341">
        <w:rPr>
          <w:rFonts w:ascii="Times New Roman" w:hAnsi="Times New Roman" w:cs="Times New Roman"/>
          <w:b/>
          <w:bCs/>
          <w:u w:val="single"/>
        </w:rPr>
        <w:t xml:space="preserve"> inequity</w:t>
      </w:r>
      <w:r w:rsidRPr="00B06341">
        <w:rPr>
          <w:rFonts w:ascii="Times New Roman" w:hAnsi="Times New Roman" w:cs="Times New Roman"/>
        </w:rPr>
        <w:t xml:space="preserve">. </w:t>
      </w:r>
      <w:r w:rsidRPr="00B06341">
        <w:rPr>
          <w:rFonts w:ascii="Times New Roman" w:hAnsi="Times New Roman" w:cs="Times New Roman"/>
          <w:u w:val="single"/>
        </w:rPr>
        <w:t>These outcomes are characteristic of a society that produces inequity in every domain</w:t>
      </w:r>
      <w:r w:rsidRPr="00B06341">
        <w:rPr>
          <w:rFonts w:ascii="Times New Roman" w:hAnsi="Times New Roman" w:cs="Times New Roman"/>
        </w:rPr>
        <w:t xml:space="preserve">—social, economic, political, and environmental. </w:t>
      </w:r>
    </w:p>
    <w:p w14:paraId="02A13F1A"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This report finds </w:t>
      </w:r>
      <w:r w:rsidRPr="00B06341">
        <w:rPr>
          <w:rFonts w:ascii="Times New Roman" w:hAnsi="Times New Roman" w:cs="Times New Roman"/>
          <w:b/>
          <w:bCs/>
          <w:u w:val="single"/>
        </w:rPr>
        <w:t>that inequity within the food system—</w:t>
      </w:r>
      <w:r w:rsidRPr="00B06341">
        <w:rPr>
          <w:rFonts w:ascii="Times New Roman" w:hAnsi="Times New Roman" w:cs="Times New Roman"/>
          <w:u w:val="single"/>
        </w:rPr>
        <w:t>such as limited access to nutritious and affordable food, high quality land, or farmers support program benefits—</w:t>
      </w:r>
      <w:r w:rsidRPr="00B06341">
        <w:rPr>
          <w:rFonts w:ascii="Times New Roman" w:hAnsi="Times New Roman" w:cs="Times New Roman"/>
          <w:b/>
          <w:bCs/>
          <w:u w:val="single"/>
        </w:rPr>
        <w:t>cannot be addressed without addressing inequity within society as a whole,</w:t>
      </w:r>
      <w:r w:rsidRPr="00B06341">
        <w:rPr>
          <w:rFonts w:ascii="Times New Roman" w:hAnsi="Times New Roman" w:cs="Times New Roman"/>
        </w:rPr>
        <w:t xml:space="preserve"> such as low income and limited employment benefits, unfair treatment by state and federal institutions, and limited democratic influence and access to positions of power. As such, </w:t>
      </w:r>
      <w:r w:rsidRPr="00B06341">
        <w:rPr>
          <w:rFonts w:ascii="Times New Roman" w:hAnsi="Times New Roman" w:cs="Times New Roman"/>
          <w:u w:val="single"/>
        </w:rPr>
        <w:t>corporate control and structural racialization within the US food system and society as a whole are of central concern</w:t>
      </w:r>
      <w:r w:rsidRPr="00B06341">
        <w:rPr>
          <w:rFonts w:ascii="Times New Roman" w:hAnsi="Times New Roman" w:cs="Times New Roman"/>
        </w:rPr>
        <w:t xml:space="preserve"> within this report.</w:t>
      </w:r>
    </w:p>
    <w:p w14:paraId="7EFE7AA5"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Specifically, corporate control refers to control of political and economic systems by corporations in order to influence trade regulations, tax rates, and wealth distribution, among other measures, and to produce favorable environments for further corporate growth. </w:t>
      </w:r>
      <w:r w:rsidRPr="00B06341">
        <w:rPr>
          <w:rFonts w:ascii="Times New Roman" w:hAnsi="Times New Roman" w:cs="Times New Roman"/>
          <w:u w:val="single"/>
        </w:rPr>
        <w:t xml:space="preserve">Structural racialization refers to the set of practices, cultural norms, and institutional arrangements that are reflective of, and help to create and maintain, racialized outcomes in society, with communities of color faring worse than others in most situations. </w:t>
      </w:r>
    </w:p>
    <w:p w14:paraId="03B4009C"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In this light, the production of racial/ethnic, gender, and economic inequity in the United States is more so a product of cumulative and structural forces than of individual actions or malicious intent on behalf of private or public actors.</w:t>
      </w:r>
    </w:p>
    <w:p w14:paraId="2B882409"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In order to challenge and eliminate corporate control and structural racialization in the United States, therefore, it is necessary to analyze the ways that public and private institutions are structured. </w:t>
      </w:r>
    </w:p>
    <w:p w14:paraId="20DB2C10" w14:textId="77777777" w:rsidR="00BE7CDA" w:rsidRPr="00B06341" w:rsidRDefault="00BE7CDA" w:rsidP="00BE7CDA">
      <w:pPr>
        <w:rPr>
          <w:rFonts w:ascii="Times New Roman" w:hAnsi="Times New Roman" w:cs="Times New Roman"/>
        </w:rPr>
      </w:pPr>
      <w:r w:rsidRPr="00B06341">
        <w:rPr>
          <w:rFonts w:ascii="Times New Roman" w:hAnsi="Times New Roman" w:cs="Times New Roman"/>
          <w:u w:val="single"/>
        </w:rPr>
        <w:t>It is</w:t>
      </w:r>
      <w:r w:rsidRPr="00B06341">
        <w:rPr>
          <w:rFonts w:ascii="Times New Roman" w:hAnsi="Times New Roman" w:cs="Times New Roman"/>
        </w:rPr>
        <w:t xml:space="preserve"> also </w:t>
      </w:r>
      <w:r w:rsidRPr="00B06341">
        <w:rPr>
          <w:rFonts w:ascii="Times New Roman" w:hAnsi="Times New Roman" w:cs="Times New Roman"/>
          <w:u w:val="single"/>
        </w:rPr>
        <w:t>necessary to analyze how government programs are administered and operate in ways that reproduce outcomes</w:t>
      </w:r>
      <w:r w:rsidRPr="00B06341">
        <w:rPr>
          <w:rFonts w:ascii="Times New Roman" w:hAnsi="Times New Roman" w:cs="Times New Roman"/>
        </w:rPr>
        <w:t xml:space="preserve"> that marginalize low-income communities, women, and communities of color in terms of health, wealth, land access, power, </w:t>
      </w:r>
      <w:r w:rsidRPr="00B06341">
        <w:rPr>
          <w:rFonts w:ascii="Times New Roman" w:hAnsi="Times New Roman" w:cs="Times New Roman"/>
          <w:u w:val="single"/>
        </w:rPr>
        <w:t>and degree of democratic influence</w:t>
      </w:r>
      <w:r w:rsidRPr="00B06341">
        <w:rPr>
          <w:rFonts w:ascii="Times New Roman" w:hAnsi="Times New Roman" w:cs="Times New Roman"/>
        </w:rPr>
        <w:t>. Additionally, as this report aims to do, it is crucial to analyze the genesis and formation of critical institutions and structures themselves.1</w:t>
      </w:r>
    </w:p>
    <w:p w14:paraId="13361D89" w14:textId="77777777" w:rsidR="00BE7CDA" w:rsidRPr="00B06341" w:rsidRDefault="00BE7CDA" w:rsidP="00BE7CDA">
      <w:pPr>
        <w:rPr>
          <w:rFonts w:ascii="Times New Roman" w:hAnsi="Times New Roman" w:cs="Times New Roman"/>
          <w:u w:val="single"/>
        </w:rPr>
      </w:pPr>
      <w:r w:rsidRPr="00B06341">
        <w:rPr>
          <w:rFonts w:ascii="Times New Roman" w:hAnsi="Times New Roman" w:cs="Times New Roman"/>
        </w:rPr>
        <w:t>Therefore</w:t>
      </w:r>
      <w:r w:rsidRPr="00B06341">
        <w:rPr>
          <w:rFonts w:ascii="Times New Roman" w:hAnsi="Times New Roman" w:cs="Times New Roman"/>
          <w:u w:val="single"/>
        </w:rPr>
        <w:t xml:space="preserve">, the US Farm Bill—the flagship piece of food and agricultural legislation since its inception in 1933, which informs the heart of public and private policies that make up much of the US food system—is the subject of this report. </w:t>
      </w:r>
    </w:p>
    <w:p w14:paraId="1E17BB55"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This report is of particular importance now for two reasons. First</w:t>
      </w:r>
      <w:r w:rsidRPr="00B06341">
        <w:rPr>
          <w:rFonts w:ascii="Times New Roman" w:hAnsi="Times New Roman" w:cs="Times New Roman"/>
          <w:u w:val="single"/>
        </w:rPr>
        <w:t>, the Farm Bill will be under consideration again</w:t>
      </w:r>
      <w:r w:rsidRPr="00B06341">
        <w:rPr>
          <w:rFonts w:ascii="Times New Roman" w:hAnsi="Times New Roman" w:cs="Times New Roman"/>
        </w:rPr>
        <w:t xml:space="preserve"> in 2019, </w:t>
      </w:r>
      <w:r w:rsidRPr="00B06341">
        <w:rPr>
          <w:rFonts w:ascii="Times New Roman" w:hAnsi="Times New Roman" w:cs="Times New Roman"/>
          <w:u w:val="single"/>
        </w:rPr>
        <w:t xml:space="preserve">yet </w:t>
      </w:r>
      <w:r w:rsidRPr="00B06341">
        <w:rPr>
          <w:rFonts w:ascii="Times New Roman" w:hAnsi="Times New Roman" w:cs="Times New Roman"/>
          <w:b/>
          <w:bCs/>
          <w:u w:val="single"/>
        </w:rPr>
        <w:t>there is no</w:t>
      </w:r>
      <w:r w:rsidRPr="00B06341">
        <w:rPr>
          <w:rFonts w:ascii="Times New Roman" w:hAnsi="Times New Roman" w:cs="Times New Roman"/>
          <w:u w:val="single"/>
        </w:rPr>
        <w:t xml:space="preserve"> comprehensive </w:t>
      </w:r>
      <w:r w:rsidRPr="00B06341">
        <w:rPr>
          <w:rFonts w:ascii="Times New Roman" w:hAnsi="Times New Roman" w:cs="Times New Roman"/>
          <w:b/>
          <w:bCs/>
          <w:u w:val="single"/>
        </w:rPr>
        <w:t xml:space="preserve">critique of the Farm Bill that addresses its underlying contradictions, </w:t>
      </w:r>
      <w:r w:rsidRPr="00B06341">
        <w:rPr>
          <w:rFonts w:ascii="Times New Roman" w:hAnsi="Times New Roman" w:cs="Times New Roman"/>
          <w:u w:val="single"/>
        </w:rPr>
        <w:t xml:space="preserve">particularly with regard to racial/ethnic, gender, and economic inequity. </w:t>
      </w:r>
      <w:r w:rsidRPr="00B06341">
        <w:rPr>
          <w:rFonts w:ascii="Times New Roman" w:hAnsi="Times New Roman" w:cs="Times New Roman"/>
        </w:rPr>
        <w:t>Second, it is imperative that campaigns by grassroots, community, and advocacy organizations—generally most active during the period of Farm Bill negotiations in Congress—have enough time to gather adequate information and conduct in-depth analysis for targeted yet comprehensive policy change.</w:t>
      </w:r>
    </w:p>
    <w:p w14:paraId="0793B8B7" w14:textId="77777777" w:rsidR="0000658D" w:rsidRPr="00B06341" w:rsidRDefault="00BE7CDA" w:rsidP="00BE7CDA">
      <w:pPr>
        <w:rPr>
          <w:rFonts w:ascii="Times New Roman" w:hAnsi="Times New Roman" w:cs="Times New Roman"/>
          <w:u w:val="single"/>
        </w:rPr>
      </w:pPr>
      <w:r w:rsidRPr="00B06341">
        <w:rPr>
          <w:rFonts w:ascii="Times New Roman" w:hAnsi="Times New Roman" w:cs="Times New Roman"/>
        </w:rPr>
        <w:t xml:space="preserve">As such, </w:t>
      </w:r>
      <w:r w:rsidRPr="00B06341">
        <w:rPr>
          <w:rFonts w:ascii="Times New Roman" w:hAnsi="Times New Roman" w:cs="Times New Roman"/>
          <w:u w:val="single"/>
        </w:rPr>
        <w:t>the timing of this report is also imperative for coalition-building efforts and the growth of an effective broad-based food sovereignty movement.</w:t>
      </w:r>
    </w:p>
    <w:p w14:paraId="2E984896" w14:textId="77777777" w:rsidR="0000658D" w:rsidRPr="00B06341" w:rsidRDefault="0000658D" w:rsidP="00BE7CDA">
      <w:pPr>
        <w:rPr>
          <w:rFonts w:ascii="Times New Roman" w:hAnsi="Times New Roman" w:cs="Times New Roman"/>
          <w:u w:val="single"/>
        </w:rPr>
      </w:pPr>
    </w:p>
    <w:p w14:paraId="79A955B9" w14:textId="4921F1A9" w:rsidR="00BE7CDA" w:rsidRPr="00B06341" w:rsidRDefault="00BE7CDA" w:rsidP="00BE7CDA">
      <w:pPr>
        <w:pStyle w:val="Heading3"/>
        <w:rPr>
          <w:rStyle w:val="StyleUnderline"/>
          <w:rFonts w:ascii="Times New Roman" w:hAnsi="Times New Roman" w:cs="Times New Roman"/>
        </w:rPr>
      </w:pPr>
      <w:bookmarkStart w:id="152" w:name="_Toc140420927"/>
      <w:r w:rsidRPr="00B06341">
        <w:rPr>
          <w:rStyle w:val="StyleUnderline"/>
          <w:rFonts w:ascii="Times New Roman" w:hAnsi="Times New Roman" w:cs="Times New Roman"/>
        </w:rPr>
        <w:t>AT – Farm Bill Solves Climate</w:t>
      </w:r>
      <w:bookmarkEnd w:id="152"/>
    </w:p>
    <w:p w14:paraId="704A861A" w14:textId="77777777" w:rsidR="00BE7CDA" w:rsidRPr="00B06341" w:rsidRDefault="00BE7CDA" w:rsidP="00BE7CDA">
      <w:pPr>
        <w:rPr>
          <w:rFonts w:ascii="Times New Roman" w:hAnsi="Times New Roman" w:cs="Times New Roman"/>
        </w:rPr>
      </w:pPr>
    </w:p>
    <w:p w14:paraId="760782DC"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Farm Bill doesn’t solve – Does nothing for climate change</w:t>
      </w:r>
    </w:p>
    <w:p w14:paraId="19343606"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Williams, Sentient Media Reporter, 6-20-23</w:t>
      </w:r>
    </w:p>
    <w:p w14:paraId="030940A7"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[Marlena, 6-20-23, Sentient Media, “What the 2023 Farm Bill Could Change for Animals and Farmers”, </w:t>
      </w:r>
      <w:hyperlink r:id="rId299" w:history="1">
        <w:r w:rsidRPr="00B06341">
          <w:rPr>
            <w:rStyle w:val="Hyperlink"/>
            <w:rFonts w:ascii="Times New Roman" w:hAnsi="Times New Roman" w:cs="Times New Roman"/>
          </w:rPr>
          <w:t>https://sentientmedia.org/2023-farm-bill-animals/</w:t>
        </w:r>
      </w:hyperlink>
      <w:r w:rsidRPr="00B06341">
        <w:rPr>
          <w:rFonts w:ascii="Times New Roman" w:hAnsi="Times New Roman" w:cs="Times New Roman"/>
        </w:rPr>
        <w:t>, Accessed 7/3/23, S.P.]</w:t>
      </w:r>
    </w:p>
    <w:p w14:paraId="4AF01190" w14:textId="77777777" w:rsidR="0000658D" w:rsidRPr="00B06341" w:rsidRDefault="00BE7CDA" w:rsidP="00BE7CDA">
      <w:pPr>
        <w:rPr>
          <w:rFonts w:ascii="Times New Roman" w:hAnsi="Times New Roman" w:cs="Times New Roman"/>
        </w:rPr>
      </w:pPr>
      <w:r w:rsidRPr="00B06341">
        <w:rPr>
          <w:rFonts w:ascii="Times New Roman" w:hAnsi="Times New Roman" w:cs="Times New Roman"/>
        </w:rPr>
        <w:t xml:space="preserve">In addition, the </w:t>
      </w:r>
      <w:r w:rsidRPr="00B06341">
        <w:rPr>
          <w:rStyle w:val="StyleUnderline"/>
          <w:rFonts w:ascii="Times New Roman" w:hAnsi="Times New Roman" w:cs="Times New Roman"/>
        </w:rPr>
        <w:t>Farm Bill has traditionally been more or less silent on one of the simplest known ways to improve animal welfare and curb climate change: reducing meat consumption</w:t>
      </w:r>
      <w:r w:rsidRPr="00B06341">
        <w:rPr>
          <w:rFonts w:ascii="Times New Roman" w:hAnsi="Times New Roman" w:cs="Times New Roman"/>
        </w:rPr>
        <w:t xml:space="preserve">. Despite the fact that cutting the consumption of meat and other animal products could lead to serious reductions in annual greenhouse gas emissions, the </w:t>
      </w:r>
      <w:r w:rsidRPr="00B06341">
        <w:rPr>
          <w:rStyle w:val="StyleUnderline"/>
          <w:rFonts w:ascii="Times New Roman" w:hAnsi="Times New Roman" w:cs="Times New Roman"/>
        </w:rPr>
        <w:t>Farm Bill has tended to favor overly-broad advice about “healthy eating” over the concrete diet solutions that could have a real impact on animals and the environment</w:t>
      </w:r>
      <w:r w:rsidRPr="00B06341">
        <w:rPr>
          <w:rFonts w:ascii="Times New Roman" w:hAnsi="Times New Roman" w:cs="Times New Roman"/>
        </w:rPr>
        <w:t>.</w:t>
      </w:r>
    </w:p>
    <w:p w14:paraId="23257A9C" w14:textId="77777777" w:rsidR="0000658D" w:rsidRPr="00B06341" w:rsidRDefault="0000658D" w:rsidP="00BE7CDA">
      <w:pPr>
        <w:rPr>
          <w:rFonts w:ascii="Times New Roman" w:hAnsi="Times New Roman" w:cs="Times New Roman"/>
        </w:rPr>
      </w:pPr>
    </w:p>
    <w:p w14:paraId="7BA8E2FC" w14:textId="76DEAA0F"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The farm bill is not key to climate – the Biden administration is already incentivizing farmers</w:t>
      </w:r>
    </w:p>
    <w:p w14:paraId="1918DA61"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Haiar, Nebraska Examiner reporter, 6-26-23</w:t>
      </w:r>
    </w:p>
    <w:p w14:paraId="697E8664"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[Joshua, 6-26-23, Nebraska Examiner, “Farming Carbon: Farm Bill Presents Opportunity To Unite Farmers, Climate Activists”, </w:t>
      </w:r>
      <w:hyperlink r:id="rId300" w:history="1">
        <w:r w:rsidRPr="00B06341">
          <w:rPr>
            <w:rStyle w:val="Hyperlink"/>
            <w:rFonts w:ascii="Times New Roman" w:hAnsi="Times New Roman" w:cs="Times New Roman"/>
          </w:rPr>
          <w:t>https://nebraskaexaminer.com/2023/06/26/farming-carbon-farm-bill-presents-opportunity-to-unite-farmers-climate-activists/</w:t>
        </w:r>
      </w:hyperlink>
      <w:r w:rsidRPr="00B06341">
        <w:rPr>
          <w:rFonts w:ascii="Times New Roman" w:hAnsi="Times New Roman" w:cs="Times New Roman"/>
          <w:color w:val="000000" w:themeColor="text1"/>
        </w:rPr>
        <w:t>, accessed 7-12-23, EH]</w:t>
      </w:r>
    </w:p>
    <w:p w14:paraId="35F68B49"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Bonnie said </w:t>
      </w:r>
      <w:r w:rsidRPr="00B06341">
        <w:rPr>
          <w:rFonts w:ascii="Times New Roman" w:hAnsi="Times New Roman" w:cs="Times New Roman"/>
          <w:color w:val="000000" w:themeColor="text1"/>
          <w:u w:val="single"/>
        </w:rPr>
        <w:t>the Biden administration is using $300 million from the Inflation Reduction Act for research and initiatives to incentivize farmers to adopt soil health practices</w:t>
      </w:r>
      <w:r w:rsidRPr="00B06341">
        <w:rPr>
          <w:rFonts w:ascii="Times New Roman" w:hAnsi="Times New Roman" w:cs="Times New Roman"/>
          <w:color w:val="000000" w:themeColor="text1"/>
        </w:rPr>
        <w:t xml:space="preserve"> – like testing what soil health practices work best in different regions.</w:t>
      </w:r>
    </w:p>
    <w:p w14:paraId="4E4A4B02"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 xml:space="preserve">Additionally, he said </w:t>
      </w:r>
      <w:r w:rsidRPr="00B06341">
        <w:rPr>
          <w:rFonts w:ascii="Times New Roman" w:hAnsi="Times New Roman" w:cs="Times New Roman"/>
          <w:color w:val="000000" w:themeColor="text1"/>
          <w:u w:val="single"/>
        </w:rPr>
        <w:t>the administration’s </w:t>
      </w:r>
      <w:hyperlink r:id="rId301" w:tgtFrame="_blank" w:history="1">
        <w:r w:rsidRPr="00B06341">
          <w:rPr>
            <w:rStyle w:val="Hyperlink"/>
            <w:rFonts w:ascii="Times New Roman" w:hAnsi="Times New Roman" w:cs="Times New Roman"/>
            <w:color w:val="000000" w:themeColor="text1"/>
          </w:rPr>
          <w:t>America the Beautiful initiative</w:t>
        </w:r>
      </w:hyperlink>
      <w:r w:rsidRPr="00B06341">
        <w:rPr>
          <w:rFonts w:ascii="Times New Roman" w:hAnsi="Times New Roman" w:cs="Times New Roman"/>
          <w:color w:val="000000" w:themeColor="text1"/>
          <w:u w:val="single"/>
        </w:rPr>
        <w:t> includes $3 billion to incentivize more landowners to voluntarily conserve some of their working lands</w:t>
      </w:r>
      <w:r w:rsidRPr="00B06341">
        <w:rPr>
          <w:rFonts w:ascii="Times New Roman" w:hAnsi="Times New Roman" w:cs="Times New Roman"/>
          <w:color w:val="000000" w:themeColor="text1"/>
        </w:rPr>
        <w:t xml:space="preserve"> – like grasslands used for grazing livestock.</w:t>
      </w:r>
    </w:p>
    <w:p w14:paraId="132C5D40" w14:textId="77777777" w:rsidR="00BE7CDA" w:rsidRPr="00B06341" w:rsidRDefault="00BE7CDA" w:rsidP="00BE7CDA">
      <w:pPr>
        <w:rPr>
          <w:rFonts w:ascii="Times New Roman" w:hAnsi="Times New Roman" w:cs="Times New Roman"/>
          <w:color w:val="000000" w:themeColor="text1"/>
        </w:rPr>
      </w:pPr>
      <w:r w:rsidRPr="00B06341">
        <w:rPr>
          <w:rFonts w:ascii="Times New Roman" w:hAnsi="Times New Roman" w:cs="Times New Roman"/>
          <w:color w:val="000000" w:themeColor="text1"/>
        </w:rPr>
        <w:t>“We have got to keep a lot of our working lands working,” Bonnie said. “And working lands have a really important role to play in climate-smart solutions.”</w:t>
      </w:r>
    </w:p>
    <w:p w14:paraId="28022BB4" w14:textId="77777777" w:rsidR="00BE7CDA" w:rsidRPr="00B06341" w:rsidRDefault="00BE7CDA" w:rsidP="00BE7CDA">
      <w:pPr>
        <w:rPr>
          <w:rFonts w:ascii="Times New Roman" w:hAnsi="Times New Roman" w:cs="Times New Roman"/>
        </w:rPr>
      </w:pPr>
    </w:p>
    <w:p w14:paraId="76536EDB" w14:textId="77777777" w:rsidR="00BE7CDA" w:rsidRPr="00B06341" w:rsidRDefault="00BE7CDA" w:rsidP="00BE7CDA">
      <w:pPr>
        <w:pStyle w:val="Heading3"/>
        <w:rPr>
          <w:rFonts w:ascii="Times New Roman" w:hAnsi="Times New Roman" w:cs="Times New Roman"/>
        </w:rPr>
      </w:pPr>
      <w:bookmarkStart w:id="153" w:name="_Toc140420928"/>
      <w:r w:rsidRPr="00B06341">
        <w:rPr>
          <w:rFonts w:ascii="Times New Roman" w:hAnsi="Times New Roman" w:cs="Times New Roman"/>
        </w:rPr>
        <w:t>Farm Bill Bad – Worsens Climate Change</w:t>
      </w:r>
      <w:bookmarkEnd w:id="153"/>
    </w:p>
    <w:p w14:paraId="79D0B8EC" w14:textId="77777777" w:rsidR="00BE7CDA" w:rsidRPr="00B06341" w:rsidRDefault="00BE7CDA" w:rsidP="00BE7CDA">
      <w:pPr>
        <w:rPr>
          <w:rFonts w:ascii="Times New Roman" w:hAnsi="Times New Roman" w:cs="Times New Roman"/>
        </w:rPr>
      </w:pPr>
    </w:p>
    <w:p w14:paraId="57532F31"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 xml:space="preserve">Farm Bill fails - accelerates climate change </w:t>
      </w:r>
    </w:p>
    <w:p w14:paraId="2D465593"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Williams, Sentient Media Reporter, 6-20-23</w:t>
      </w:r>
    </w:p>
    <w:p w14:paraId="7E4DBC05"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[Marlena, 6-20-23, Sentient Media, “What the 2023 Farm Bill Could Change for Animals and Farmers”, </w:t>
      </w:r>
      <w:hyperlink r:id="rId302" w:history="1">
        <w:r w:rsidRPr="00B06341">
          <w:rPr>
            <w:rStyle w:val="Hyperlink"/>
            <w:rFonts w:ascii="Times New Roman" w:hAnsi="Times New Roman" w:cs="Times New Roman"/>
          </w:rPr>
          <w:t>https://sentientmedia.org/2023-farm-bill-animals/</w:t>
        </w:r>
      </w:hyperlink>
      <w:r w:rsidRPr="00B06341">
        <w:rPr>
          <w:rFonts w:ascii="Times New Roman" w:hAnsi="Times New Roman" w:cs="Times New Roman"/>
        </w:rPr>
        <w:t>, Accessed 7/3/23, S.P.]</w:t>
      </w:r>
    </w:p>
    <w:p w14:paraId="073300EF"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According to the Environmental Protection Agency</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agriculture accounts for about 10 percent of all U.S. greenhouse gas emissions. </w:t>
      </w:r>
      <w:r w:rsidRPr="00B06341">
        <w:rPr>
          <w:rFonts w:ascii="Times New Roman" w:hAnsi="Times New Roman" w:cs="Times New Roman"/>
        </w:rPr>
        <w:t xml:space="preserve">While current EPA data shows that emissions in most other sectors have declined in recent years, </w:t>
      </w:r>
      <w:r w:rsidRPr="00B06341">
        <w:rPr>
          <w:rStyle w:val="StyleUnderline"/>
          <w:rFonts w:ascii="Times New Roman" w:hAnsi="Times New Roman" w:cs="Times New Roman"/>
        </w:rPr>
        <w:t>agriculture-related emissions have increased by 7.2 percent since 1990</w:t>
      </w:r>
      <w:r w:rsidRPr="00B06341">
        <w:rPr>
          <w:rFonts w:ascii="Times New Roman" w:hAnsi="Times New Roman" w:cs="Times New Roman"/>
        </w:rPr>
        <w:t>. What’s more,</w:t>
      </w:r>
      <w:r w:rsidRPr="00B06341">
        <w:rPr>
          <w:rStyle w:val="StyleUnderline"/>
          <w:rFonts w:ascii="Times New Roman" w:hAnsi="Times New Roman" w:cs="Times New Roman"/>
        </w:rPr>
        <w:t xml:space="preserve"> animal agriculture is the single largest source of methane emissions in the United States</w:t>
      </w:r>
      <w:r w:rsidRPr="00B06341">
        <w:rPr>
          <w:rFonts w:ascii="Times New Roman" w:hAnsi="Times New Roman" w:cs="Times New Roman"/>
        </w:rPr>
        <w:t xml:space="preserve">. </w:t>
      </w:r>
      <w:r w:rsidRPr="00B06341">
        <w:rPr>
          <w:rStyle w:val="StyleUnderline"/>
          <w:rFonts w:ascii="Times New Roman" w:hAnsi="Times New Roman" w:cs="Times New Roman"/>
        </w:rPr>
        <w:t>Though the Farm Bill’s Conservation Title aims to incentivize farmers to implement climate-friendly practices</w:t>
      </w:r>
      <w:r w:rsidRPr="00B06341">
        <w:rPr>
          <w:rFonts w:ascii="Times New Roman" w:hAnsi="Times New Roman" w:cs="Times New Roman"/>
        </w:rPr>
        <w:t xml:space="preserve"> like crop diversification and hedgerows</w:t>
      </w:r>
      <w:r w:rsidRPr="00B06341">
        <w:rPr>
          <w:rStyle w:val="StyleUnderline"/>
          <w:rFonts w:ascii="Times New Roman" w:hAnsi="Times New Roman" w:cs="Times New Roman"/>
        </w:rPr>
        <w:t>, the Bill is surprisingly flawed when it comes to addressing the impact of factory farming.</w:t>
      </w:r>
    </w:p>
    <w:p w14:paraId="4AB780B4" w14:textId="77777777" w:rsidR="00BE7CDA" w:rsidRPr="00B06341" w:rsidRDefault="00BE7CDA" w:rsidP="00BE7CDA">
      <w:pPr>
        <w:rPr>
          <w:rStyle w:val="StyleUnderline"/>
          <w:rFonts w:ascii="Times New Roman" w:hAnsi="Times New Roman" w:cs="Times New Roman"/>
        </w:rPr>
      </w:pPr>
    </w:p>
    <w:p w14:paraId="7CD155D9" w14:textId="77777777" w:rsidR="00BE7CDA" w:rsidRPr="00B06341" w:rsidRDefault="00BE7CDA" w:rsidP="00BE7CDA">
      <w:pPr>
        <w:pStyle w:val="Heading3"/>
        <w:rPr>
          <w:rFonts w:ascii="Times New Roman" w:hAnsi="Times New Roman" w:cs="Times New Roman"/>
        </w:rPr>
      </w:pPr>
      <w:bookmarkStart w:id="154" w:name="_Toc140420929"/>
      <w:r w:rsidRPr="00B06341">
        <w:rPr>
          <w:rFonts w:ascii="Times New Roman" w:hAnsi="Times New Roman" w:cs="Times New Roman"/>
        </w:rPr>
        <w:t>Farm Bill Bad – Pesticides</w:t>
      </w:r>
      <w:bookmarkEnd w:id="154"/>
    </w:p>
    <w:p w14:paraId="05D76B95" w14:textId="77777777" w:rsidR="00BE7CDA" w:rsidRPr="00B06341" w:rsidRDefault="00BE7CDA" w:rsidP="00BE7CDA">
      <w:pPr>
        <w:rPr>
          <w:rFonts w:ascii="Times New Roman" w:hAnsi="Times New Roman" w:cs="Times New Roman"/>
        </w:rPr>
      </w:pPr>
    </w:p>
    <w:p w14:paraId="3446EF72"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Farm Bill bad – preempts local pesticide regulations, risking increased toxins</w:t>
      </w:r>
    </w:p>
    <w:p w14:paraId="205CCAB9" w14:textId="77777777" w:rsidR="00BE7CDA" w:rsidRPr="00B06341" w:rsidRDefault="00BE7CDA" w:rsidP="00BE7CDA">
      <w:pPr>
        <w:rPr>
          <w:rStyle w:val="Style13ptBold"/>
          <w:rFonts w:ascii="Times New Roman" w:hAnsi="Times New Roman" w:cs="Times New Roman"/>
        </w:rPr>
      </w:pPr>
      <w:r w:rsidRPr="00B06341">
        <w:rPr>
          <w:rStyle w:val="Style13ptBold"/>
          <w:rFonts w:ascii="Times New Roman" w:hAnsi="Times New Roman" w:cs="Times New Roman"/>
        </w:rPr>
        <w:t>Beyond Pesticides, 6-26-23</w:t>
      </w:r>
    </w:p>
    <w:p w14:paraId="22D9DAAC"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 xml:space="preserve">[Beyond Pesticides, 6-26-23, Beyond pesticides, “Congress Asked to Help Stop Ecosystem Collapse in the Farm Bill by Preserving Local Authority to Restrict Pesticides,” </w:t>
      </w:r>
      <w:hyperlink r:id="rId303" w:history="1">
        <w:r w:rsidRPr="00B06341">
          <w:rPr>
            <w:rStyle w:val="Hyperlink"/>
            <w:rFonts w:ascii="Times New Roman" w:hAnsi="Times New Roman" w:cs="Times New Roman"/>
          </w:rPr>
          <w:t>https://beyondpesticides.org/dailynewsblog/2023/06/congress-asked-to-help-stop-ecosystem-collapse-in-the-farm-bill-by-preserving-local-authority-to-restrict-pesticides/</w:t>
        </w:r>
      </w:hyperlink>
      <w:r w:rsidRPr="00B06341">
        <w:rPr>
          <w:rFonts w:ascii="Times New Roman" w:hAnsi="Times New Roman" w:cs="Times New Roman"/>
        </w:rPr>
        <w:t>, accessed 7-12, DG]</w:t>
      </w:r>
    </w:p>
    <w:p w14:paraId="1AA6CC8E" w14:textId="0DA31593" w:rsidR="00BE7CDA" w:rsidRPr="00B06341" w:rsidRDefault="00BE7CDA" w:rsidP="00BE7CDA">
      <w:pPr>
        <w:rPr>
          <w:rStyle w:val="StyleUnderline"/>
          <w:rFonts w:ascii="Times New Roman" w:hAnsi="Times New Roman" w:cs="Times New Roman"/>
        </w:rPr>
      </w:pPr>
      <w:r w:rsidRPr="00B06341">
        <w:rPr>
          <w:rStyle w:val="Emphasis"/>
          <w:rFonts w:ascii="Times New Roman" w:hAnsi="Times New Roman" w:cs="Times New Roman"/>
        </w:rPr>
        <w:t>The Farm Bill covers many areas</w:t>
      </w:r>
      <w:r w:rsidRPr="00B06341">
        <w:rPr>
          <w:rFonts w:ascii="Times New Roman" w:hAnsi="Times New Roman" w:cs="Times New Roman"/>
        </w:rPr>
        <w:t>—ranging from the supplemental nutritional assistance program (SNAP) to trade—</w:t>
      </w:r>
      <w:r w:rsidRPr="00B06341">
        <w:rPr>
          <w:rStyle w:val="Emphasis"/>
          <w:rFonts w:ascii="Times New Roman" w:hAnsi="Times New Roman" w:cs="Times New Roman"/>
        </w:rPr>
        <w:t>and one provision that the pesticide industry would like to include is preemption of local authority to restrict pesticide use.</w:t>
      </w:r>
      <w:r w:rsidRPr="00B06341">
        <w:rPr>
          <w:rStyle w:val="StyleUnderline"/>
          <w:rFonts w:ascii="Times New Roman" w:hAnsi="Times New Roman" w:cs="Times New Roman"/>
        </w:rPr>
        <w:t xml:space="preserve"> This attack on local governance</w:t>
      </w:r>
      <w:r w:rsidR="002063E2" w:rsidRPr="00B06341">
        <w:rPr>
          <w:rStyle w:val="StyleUnderline"/>
          <w:rFonts w:ascii="Times New Roman" w:hAnsi="Times New Roman" w:cs="Times New Roman"/>
        </w:rPr>
        <w:t xml:space="preserve"> </w:t>
      </w:r>
      <w:r w:rsidRPr="00B06341">
        <w:rPr>
          <w:rStyle w:val="StyleUnderline"/>
          <w:rFonts w:ascii="Times New Roman" w:hAnsi="Times New Roman" w:cs="Times New Roman"/>
        </w:rPr>
        <w:t>would undercut the local democratic process to protect public health and safety, especially important in the absence of adequate federal protection of the ecosystems that sustain life.</w:t>
      </w:r>
    </w:p>
    <w:p w14:paraId="0C0235C9" w14:textId="77777777" w:rsidR="00BE7CDA" w:rsidRPr="00B06341" w:rsidRDefault="00BE7CDA" w:rsidP="00BE7CDA">
      <w:pPr>
        <w:rPr>
          <w:rFonts w:ascii="Times New Roman" w:hAnsi="Times New Roman" w:cs="Times New Roman"/>
          <w:u w:val="single"/>
        </w:rPr>
      </w:pPr>
      <w:r w:rsidRPr="00B06341">
        <w:rPr>
          <w:rStyle w:val="StyleUnderline"/>
          <w:rFonts w:ascii="Times New Roman" w:hAnsi="Times New Roman" w:cs="Times New Roman"/>
        </w:rPr>
        <w:t>As Congress drafts the 2023 Farm Bill, there is an opportunity for many topics—good and bad—to be introduced. Dating back to Franklin D. Roosevelt’s New Deal of the 1930s, which addressed threats posed by the Great Depression and drought, the Farm Bill is an omnibus bill passed every five years. It is designed to secure a sufficient food supply, establish fair food prices for both farmers and consumers, and protect the soil and other natural resources on which farmers depend, but includes much more. Both the U.S. House of Representatives and the Senate have previously considered and rejected legislation to prohibit local governments from adopting pesticide or food production laws that are more protective than federal rules. If such language were to be incorporated into the 2023 Farm Bill as the industrial agriculture, chemical sector, and the pest control industry plan to do, it would overturn decades of precedent as well as prevent local governments from protecting their residents from hazardous chemicals in their environment. Even if a state is currently preempting local jurisdictions from restricting pesticides throughout their communities, a federal law codifying a prohibition of local rights to restrict pesticides will make it virtually impossible to restore the basic local authority to protect public health and the environment, which has historically been vested in local governments. Remember that the U.S. Supreme Court in 1983 upheld the right of local communities to restrict pesticides under current pesticide law, the Federal Insecticide, Fungicide, and Rodenticide Act (FIFRA).</w:t>
      </w:r>
    </w:p>
    <w:p w14:paraId="4BD61D76" w14:textId="77777777" w:rsidR="00BE7CDA" w:rsidRPr="00B06341" w:rsidRDefault="00BE7CDA" w:rsidP="00BE7CDA">
      <w:pPr>
        <w:rPr>
          <w:rFonts w:ascii="Times New Roman" w:hAnsi="Times New Roman" w:cs="Times New Roman"/>
        </w:rPr>
      </w:pPr>
      <w:r w:rsidRPr="00B06341">
        <w:rPr>
          <w:rFonts w:ascii="Times New Roman" w:hAnsi="Times New Roman" w:cs="Times New Roman"/>
        </w:rPr>
        <w:t>The most recent of these potential preempting pieces of the Farm Bill is the Exposing Agricultural Trade Suppression (EATS Act), introduced as S. 2619/H.R. 4999 in the 117th Congress by Senator Roger Marshall (R-KS) and Representative Ashley Hinson (R-IA), who are expected to reintroduce it soon. The EATS Act is virtually identical to the notorious “King amendment,” which former Rep. Steve King (R-IA) tried unsuccessfully to attach to the 2014 and 2018 Farm Bills, generating overwhelming bipartisan opposition. An analysis of the King amendment by the Harvard Law School Animal Law &amp; Policy Program produced a long, but not exhaustive, list of laws in every state that could be repealed by the EATS Act.</w:t>
      </w:r>
    </w:p>
    <w:p w14:paraId="70350F9B" w14:textId="77777777" w:rsidR="00BE7CDA" w:rsidRPr="00B06341" w:rsidRDefault="00BE7CDA" w:rsidP="00BE7CDA">
      <w:pPr>
        <w:rPr>
          <w:rStyle w:val="StyleUnderline"/>
          <w:rFonts w:ascii="Times New Roman" w:hAnsi="Times New Roman" w:cs="Times New Roman"/>
          <w:u w:val="none"/>
        </w:rPr>
      </w:pPr>
      <w:r w:rsidRPr="00B06341">
        <w:rPr>
          <w:rFonts w:ascii="Times New Roman" w:hAnsi="Times New Roman" w:cs="Times New Roman"/>
        </w:rPr>
        <w:t>A diverse set of more than 170 groups strongly opposed the King amendment, including the National Governors Association, National Conference of State Legislatures, National Association of Counties, National League of Cities, FreedomWorks, Fraternal Order of Police, National Farmers Union, National Dairy Producers Organization, National Sustainable Agriculture Coalition, Consumer Federation of America, Consumer Reports, Natural Resources Defense Council, Sierra Club, Humane Society of the United States, ASPCA, United Farm Workers, International Brotherhood of Teamsters, and National Fire Protection Association, plus hundreds of federal and state legislators (bipartisan), individual farmers, veterinary professionals, faith leaders, legal experts, and newspaper editorials including USA Today.</w:t>
      </w:r>
    </w:p>
    <w:p w14:paraId="3EA4A20C" w14:textId="77777777" w:rsidR="00BE7CDA" w:rsidRPr="00B06341" w:rsidRDefault="00BE7CDA" w:rsidP="00BE7CDA">
      <w:pPr>
        <w:rPr>
          <w:rStyle w:val="StyleUnderline"/>
          <w:rFonts w:ascii="Times New Roman" w:hAnsi="Times New Roman" w:cs="Times New Roman"/>
        </w:rPr>
      </w:pPr>
      <w:r w:rsidRPr="00B06341">
        <w:rPr>
          <w:rStyle w:val="StyleUnderline"/>
          <w:rFonts w:ascii="Times New Roman" w:hAnsi="Times New Roman" w:cs="Times New Roman"/>
        </w:rPr>
        <w:t>When it comes to pesticides applied in communities on lawns and landscapes, the language contained in a 2022 bill, H.R. 7266 “to prohibit the local regulation of pesticide use” is under consideration in the Farm Bill debate. Incorporation of such preemption language is a direct assault on nearly 200 communities across the country that have passed their own policies to restrict the use of toxic pesticides.</w:t>
      </w:r>
    </w:p>
    <w:p w14:paraId="4CE98033" w14:textId="77777777" w:rsidR="00BE7CDA" w:rsidRPr="00B06341" w:rsidRDefault="00BE7CDA" w:rsidP="00BE7CDA">
      <w:pPr>
        <w:rPr>
          <w:rFonts w:ascii="Times New Roman" w:hAnsi="Times New Roman" w:cs="Times New Roman"/>
        </w:rPr>
      </w:pPr>
    </w:p>
    <w:p w14:paraId="34E7F633" w14:textId="77777777" w:rsidR="00BE7CDA" w:rsidRPr="00B06341" w:rsidRDefault="00BE7CDA" w:rsidP="00BE7CDA">
      <w:pPr>
        <w:pStyle w:val="Heading4"/>
        <w:rPr>
          <w:rFonts w:ascii="Times New Roman" w:hAnsi="Times New Roman" w:cs="Times New Roman"/>
        </w:rPr>
      </w:pPr>
      <w:r w:rsidRPr="00B06341">
        <w:rPr>
          <w:rFonts w:ascii="Times New Roman" w:hAnsi="Times New Roman" w:cs="Times New Roman"/>
        </w:rPr>
        <w:t>The Farm Bill will turn its own impacts</w:t>
      </w:r>
    </w:p>
    <w:p w14:paraId="41DCDBEB" w14:textId="77777777" w:rsidR="00BE7CDA" w:rsidRPr="00B06341" w:rsidRDefault="00BE7CDA" w:rsidP="00BE7CDA">
      <w:pPr>
        <w:rPr>
          <w:rFonts w:ascii="Times New Roman" w:hAnsi="Times New Roman" w:cs="Times New Roman"/>
        </w:rPr>
      </w:pPr>
    </w:p>
    <w:p w14:paraId="4DC3F04B" w14:textId="74AF65BE" w:rsidR="004850EB" w:rsidRPr="00B06341" w:rsidRDefault="004850EB" w:rsidP="004850EB">
      <w:pPr>
        <w:pStyle w:val="Heading1"/>
        <w:rPr>
          <w:rFonts w:ascii="Times New Roman" w:hAnsi="Times New Roman" w:cs="Times New Roman"/>
        </w:rPr>
      </w:pPr>
      <w:bookmarkStart w:id="155" w:name="_Toc140420930"/>
      <w:r w:rsidRPr="00B06341">
        <w:rPr>
          <w:rFonts w:ascii="Times New Roman" w:hAnsi="Times New Roman" w:cs="Times New Roman"/>
        </w:rPr>
        <w:t>AFF – Election</w:t>
      </w:r>
      <w:r w:rsidR="0023540E" w:rsidRPr="00B06341">
        <w:rPr>
          <w:rFonts w:ascii="Times New Roman" w:hAnsi="Times New Roman" w:cs="Times New Roman"/>
        </w:rPr>
        <w:t>s Scenario</w:t>
      </w:r>
      <w:r w:rsidRPr="00B06341">
        <w:rPr>
          <w:rFonts w:ascii="Times New Roman" w:hAnsi="Times New Roman" w:cs="Times New Roman"/>
        </w:rPr>
        <w:t xml:space="preserve"> Answers</w:t>
      </w:r>
      <w:bookmarkEnd w:id="155"/>
    </w:p>
    <w:p w14:paraId="70E63E2A" w14:textId="77777777" w:rsidR="004850EB" w:rsidRPr="00B06341" w:rsidRDefault="004850EB" w:rsidP="004850EB">
      <w:pPr>
        <w:pStyle w:val="Heading2"/>
        <w:rPr>
          <w:rFonts w:ascii="Times New Roman" w:hAnsi="Times New Roman" w:cs="Times New Roman"/>
        </w:rPr>
      </w:pPr>
      <w:bookmarkStart w:id="156" w:name="_Toc140420931"/>
      <w:r w:rsidRPr="00B06341">
        <w:rPr>
          <w:rFonts w:ascii="Times New Roman" w:hAnsi="Times New Roman" w:cs="Times New Roman"/>
        </w:rPr>
        <w:t>Uniqueness Answers</w:t>
      </w:r>
      <w:bookmarkEnd w:id="156"/>
    </w:p>
    <w:p w14:paraId="4BEBD80E" w14:textId="77777777" w:rsidR="004850EB" w:rsidRPr="00B06341" w:rsidRDefault="004850EB" w:rsidP="004850EB">
      <w:pPr>
        <w:pStyle w:val="Heading3"/>
        <w:rPr>
          <w:rFonts w:ascii="Times New Roman" w:hAnsi="Times New Roman" w:cs="Times New Roman"/>
        </w:rPr>
      </w:pPr>
      <w:bookmarkStart w:id="157" w:name="_Toc140420932"/>
      <w:r w:rsidRPr="00B06341">
        <w:rPr>
          <w:rFonts w:ascii="Times New Roman" w:hAnsi="Times New Roman" w:cs="Times New Roman"/>
        </w:rPr>
        <w:t>Non-Unique – Immigration</w:t>
      </w:r>
      <w:bookmarkEnd w:id="157"/>
    </w:p>
    <w:p w14:paraId="31CC623C" w14:textId="77777777" w:rsidR="004850EB" w:rsidRPr="00B06341" w:rsidRDefault="004850EB" w:rsidP="004850EB">
      <w:pPr>
        <w:rPr>
          <w:rFonts w:ascii="Times New Roman" w:hAnsi="Times New Roman" w:cs="Times New Roman"/>
        </w:rPr>
      </w:pPr>
    </w:p>
    <w:p w14:paraId="08E166C6"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Immigration – not the economy - will be top issue for swing voters and it’s a loser for Biden</w:t>
      </w:r>
    </w:p>
    <w:p w14:paraId="4A307EA3"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Schoen, former President Clinton advisor &amp; Stein, former Senator Clinton advisor, 7-13-23 </w:t>
      </w:r>
    </w:p>
    <w:p w14:paraId="417722B5" w14:textId="77777777" w:rsidR="004850EB" w:rsidRPr="00B06341" w:rsidRDefault="004850EB" w:rsidP="004850EB">
      <w:pPr>
        <w:rPr>
          <w:rStyle w:val="Style13ptBold"/>
          <w:rFonts w:ascii="Times New Roman" w:hAnsi="Times New Roman" w:cs="Times New Roman"/>
        </w:rPr>
      </w:pPr>
      <w:r w:rsidRPr="00B06341">
        <w:rPr>
          <w:rFonts w:ascii="Times New Roman" w:hAnsi="Times New Roman" w:cs="Times New Roman"/>
        </w:rPr>
        <w:t>(David &amp; Andrew, 7-13-23, Senior adviser to Bill Clinton’s 1996 campaign, a White House adviser (1994-2000) and an adviser to Hillary Clinton’s 2000 US Senate campaign. How Biden risks losing in 2024 over failure to stop the migrant surge. https://nypost.com/2023/07/13/how-biden-risks-losing-in-2024-over-failure-to-stop-the-migrant-surge/)</w:t>
      </w:r>
    </w:p>
    <w:p w14:paraId="127B5E63"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 xml:space="preserve">Immigration is shaping up to be a </w:t>
      </w:r>
      <w:r w:rsidRPr="00B06341">
        <w:rPr>
          <w:rStyle w:val="Emphasis"/>
          <w:rFonts w:ascii="Times New Roman" w:hAnsi="Times New Roman" w:cs="Times New Roman"/>
        </w:rPr>
        <w:t>major issue</w:t>
      </w:r>
      <w:r w:rsidRPr="00B06341">
        <w:rPr>
          <w:rStyle w:val="StyleUnderline"/>
          <w:rFonts w:ascii="Times New Roman" w:hAnsi="Times New Roman" w:cs="Times New Roman"/>
        </w:rPr>
        <w:t xml:space="preserve"> in the 2024</w:t>
      </w:r>
      <w:r w:rsidRPr="00B06341">
        <w:rPr>
          <w:rFonts w:ascii="Times New Roman" w:hAnsi="Times New Roman" w:cs="Times New Roman"/>
        </w:rPr>
        <w:t xml:space="preserve"> </w:t>
      </w:r>
      <w:r w:rsidRPr="00B06341">
        <w:rPr>
          <w:rStyle w:val="StyleUnderline"/>
          <w:rFonts w:ascii="Times New Roman" w:hAnsi="Times New Roman" w:cs="Times New Roman"/>
        </w:rPr>
        <w:t>presidential campaign</w:t>
      </w:r>
      <w:r w:rsidRPr="00B06341">
        <w:rPr>
          <w:rFonts w:ascii="Times New Roman" w:hAnsi="Times New Roman" w:cs="Times New Roman"/>
        </w:rPr>
        <w:t xml:space="preserve"> — </w:t>
      </w:r>
      <w:r w:rsidRPr="00B06341">
        <w:rPr>
          <w:rStyle w:val="StyleUnderline"/>
          <w:rFonts w:ascii="Times New Roman" w:hAnsi="Times New Roman" w:cs="Times New Roman"/>
        </w:rPr>
        <w:t xml:space="preserve">and that’s </w:t>
      </w:r>
      <w:r w:rsidRPr="00B06341">
        <w:rPr>
          <w:rStyle w:val="Emphasis"/>
          <w:rFonts w:ascii="Times New Roman" w:hAnsi="Times New Roman" w:cs="Times New Roman"/>
        </w:rPr>
        <w:t>bad news</w:t>
      </w:r>
      <w:r w:rsidRPr="00B06341">
        <w:rPr>
          <w:rStyle w:val="StyleUnderline"/>
          <w:rFonts w:ascii="Times New Roman" w:hAnsi="Times New Roman" w:cs="Times New Roman"/>
        </w:rPr>
        <w:t xml:space="preserve"> for </w:t>
      </w:r>
      <w:r w:rsidRPr="00B06341">
        <w:rPr>
          <w:rFonts w:ascii="Times New Roman" w:hAnsi="Times New Roman" w:cs="Times New Roman"/>
        </w:rPr>
        <w:t>President</w:t>
      </w:r>
      <w:r w:rsidRPr="00B06341">
        <w:rPr>
          <w:rStyle w:val="StyleUnderline"/>
          <w:rFonts w:ascii="Times New Roman" w:hAnsi="Times New Roman" w:cs="Times New Roman"/>
        </w:rPr>
        <w:t xml:space="preserve"> Biden’s re-election prospects.</w:t>
      </w:r>
    </w:p>
    <w:p w14:paraId="21E0AD45"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To have a fighting chance at a second term, Biden must balance reassuring swing voters of his commitment to border security first</w:t>
      </w:r>
      <w:r w:rsidRPr="00B06341">
        <w:rPr>
          <w:rFonts w:ascii="Times New Roman" w:hAnsi="Times New Roman" w:cs="Times New Roman"/>
        </w:rPr>
        <w:t xml:space="preserve"> and foremost while supporting the permissive immigration policy the left demands.</w:t>
      </w:r>
    </w:p>
    <w:p w14:paraId="4363F779" w14:textId="77777777" w:rsidR="004850EB" w:rsidRPr="00B06341" w:rsidRDefault="004850EB" w:rsidP="004850EB">
      <w:pPr>
        <w:rPr>
          <w:rStyle w:val="Emphasis"/>
          <w:rFonts w:ascii="Times New Roman" w:hAnsi="Times New Roman" w:cs="Times New Roman"/>
        </w:rPr>
      </w:pPr>
      <w:r w:rsidRPr="00B06341">
        <w:rPr>
          <w:rFonts w:ascii="Times New Roman" w:hAnsi="Times New Roman" w:cs="Times New Roman"/>
        </w:rPr>
        <w:t xml:space="preserve">A June Harvard-Harris poll found </w:t>
      </w:r>
      <w:r w:rsidRPr="00B06341">
        <w:rPr>
          <w:rStyle w:val="StyleUnderline"/>
          <w:rFonts w:ascii="Times New Roman" w:hAnsi="Times New Roman" w:cs="Times New Roman"/>
        </w:rPr>
        <w:t xml:space="preserve">immigration is a top-two concern of voters nationally yet is Biden’s weakest issue — </w:t>
      </w:r>
      <w:r w:rsidRPr="00B06341">
        <w:rPr>
          <w:rStyle w:val="Emphasis"/>
          <w:rFonts w:ascii="Times New Roman" w:hAnsi="Times New Roman" w:cs="Times New Roman"/>
        </w:rPr>
        <w:t>even worse than inflation and crime.</w:t>
      </w:r>
    </w:p>
    <w:p w14:paraId="6D19BAC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Just 35% of registered voters — and only 28% of independents — approve of the president’s handling of immigration, down 3 points since May and 5 points since April. </w:t>
      </w:r>
    </w:p>
    <w:p w14:paraId="0F1EDAE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This is despite the ostensible drop in illegal migrant crossings at the southern border — from 10,000 to 3,500 per day — in the six weeks since Title 42 ended.</w:t>
      </w:r>
    </w:p>
    <w:p w14:paraId="2DC19B5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Biden administration replaced the Trump-era public-health rule with a Band-Aid policy that pairs punitive deterrence measures with the opening of limited legal pathways for asylum seekers.</w:t>
      </w:r>
    </w:p>
    <w:p w14:paraId="7770A83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 has touted the decline, but the official numbers don’t tell the full story.</w:t>
      </w:r>
    </w:p>
    <w:p w14:paraId="37F19FB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With the opening of more “legal” pathways, “illegal” migrations have decreased with these same entrants now deemed “legal.”</w:t>
      </w:r>
    </w:p>
    <w:p w14:paraId="4B882A2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Yet the eligibility of asylum grantees remains questionable, as the administration is using a flawed and untested phone app to admit 40,000 asylum seekers per month.</w:t>
      </w:r>
    </w:p>
    <w:p w14:paraId="41C7219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Migrants are put on a bus after crossing the Rio Grande River in Eagle Pass, Texas</w:t>
      </w:r>
    </w:p>
    <w:p w14:paraId="0F6099DD"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Despite a big drop in illegal migrant crossings at the southern border since Title 42 ended, voters do not approve of Biden’s handling of immigration.</w:t>
      </w:r>
    </w:p>
    <w:p w14:paraId="07FB7E5E"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Illegal crossings also remain very high by historical standards — more than double Trump administration numbers</w:t>
      </w:r>
      <w:r w:rsidRPr="00B06341">
        <w:rPr>
          <w:rFonts w:ascii="Times New Roman" w:hAnsi="Times New Roman" w:cs="Times New Roman"/>
        </w:rPr>
        <w:t xml:space="preserve"> – </w:t>
      </w:r>
      <w:r w:rsidRPr="00B06341">
        <w:rPr>
          <w:rStyle w:val="StyleUnderline"/>
          <w:rFonts w:ascii="Times New Roman" w:hAnsi="Times New Roman" w:cs="Times New Roman"/>
        </w:rPr>
        <w:t>and White House officials worry that conditions at the border could soon deteriorate further</w:t>
      </w:r>
      <w:r w:rsidRPr="00B06341">
        <w:rPr>
          <w:rFonts w:ascii="Times New Roman" w:hAnsi="Times New Roman" w:cs="Times New Roman"/>
        </w:rPr>
        <w:t>. These concerns are pronounced in light of the lawsuits the new policy faces.</w:t>
      </w:r>
    </w:p>
    <w:p w14:paraId="562B8FC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In addition to these practical and legal challenges, </w:t>
      </w:r>
      <w:r w:rsidRPr="00B06341">
        <w:rPr>
          <w:rStyle w:val="StyleUnderline"/>
          <w:rFonts w:ascii="Times New Roman" w:hAnsi="Times New Roman" w:cs="Times New Roman"/>
        </w:rPr>
        <w:t>the new policy has done little to help Biden neutralize this politically toxic issue</w:t>
      </w:r>
      <w:r w:rsidRPr="00B06341">
        <w:rPr>
          <w:rFonts w:ascii="Times New Roman" w:hAnsi="Times New Roman" w:cs="Times New Roman"/>
        </w:rPr>
        <w:t>.</w:t>
      </w:r>
    </w:p>
    <w:p w14:paraId="60377E8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Democratic presidential candidate Robert Kennedy Jr. recently decried the “humanitarian crisis” that has unfolded “because of the understanding” that “we have an open border.”</w:t>
      </w:r>
    </w:p>
    <w:p w14:paraId="4BFE454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Though Kennedy’s chances of unseating the sitting president are low, his criticisms strike a responsive chord across the political spectrum, including with many Democrats.</w:t>
      </w:r>
    </w:p>
    <w:p w14:paraId="74B4AA2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Democrat-ruled cities — such as New York, Denver, Philadelphia and Washington, DC — are being overrun by an influx of migrants.</w:t>
      </w:r>
    </w:p>
    <w:p w14:paraId="51EF9F0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This chaos poses a unique political risk to Democrats, as it has become emblematic of the administration’s failure to contain the border.</w:t>
      </w:r>
    </w:p>
    <w:p w14:paraId="70B5F20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Further, it has caused an intraparty rift, with New York’s Democratic mayor, Eric Adams, whose city has spent more than $1.2 billion on migrant relief, accusing the Biden administration of “turn[ing] its back.”</w:t>
      </w:r>
    </w:p>
    <w:p w14:paraId="0F126F0E"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 xml:space="preserve">Biden aides fear that </w:t>
      </w:r>
      <w:r w:rsidRPr="00B06341">
        <w:rPr>
          <w:rFonts w:ascii="Times New Roman" w:hAnsi="Times New Roman" w:cs="Times New Roman"/>
        </w:rPr>
        <w:t xml:space="preserve">Kennedy’s and Adams’ </w:t>
      </w:r>
      <w:r w:rsidRPr="00B06341">
        <w:rPr>
          <w:rStyle w:val="StyleUnderline"/>
          <w:rFonts w:ascii="Times New Roman" w:hAnsi="Times New Roman" w:cs="Times New Roman"/>
        </w:rPr>
        <w:t xml:space="preserve">criticisms will </w:t>
      </w:r>
      <w:r w:rsidRPr="00B06341">
        <w:rPr>
          <w:rStyle w:val="Emphasis"/>
          <w:rFonts w:ascii="Times New Roman" w:hAnsi="Times New Roman" w:cs="Times New Roman"/>
        </w:rPr>
        <w:t>weaken the president ahead of the general election</w:t>
      </w:r>
      <w:r w:rsidRPr="00B06341">
        <w:rPr>
          <w:rFonts w:ascii="Times New Roman" w:hAnsi="Times New Roman" w:cs="Times New Roman"/>
        </w:rPr>
        <w:t>, where he’ll likely face former President Donald Trump.</w:t>
      </w:r>
    </w:p>
    <w:p w14:paraId="513B194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These worries are well-founded in light of recent polling, which undercuts the idea </w:t>
      </w:r>
      <w:r w:rsidRPr="00B06341">
        <w:rPr>
          <w:rStyle w:val="StyleUnderline"/>
          <w:rFonts w:ascii="Times New Roman" w:hAnsi="Times New Roman" w:cs="Times New Roman"/>
        </w:rPr>
        <w:t xml:space="preserve">Trump </w:t>
      </w:r>
      <w:r w:rsidRPr="00B06341">
        <w:rPr>
          <w:rFonts w:ascii="Times New Roman" w:hAnsi="Times New Roman" w:cs="Times New Roman"/>
        </w:rPr>
        <w:t xml:space="preserve">would be easily beatable — he leads </w:t>
      </w:r>
      <w:r w:rsidRPr="00B06341">
        <w:rPr>
          <w:rStyle w:val="StyleUnderline"/>
          <w:rFonts w:ascii="Times New Roman" w:hAnsi="Times New Roman" w:cs="Times New Roman"/>
        </w:rPr>
        <w:t xml:space="preserve">Biden in the 2024 </w:t>
      </w:r>
      <w:r w:rsidRPr="00B06341">
        <w:rPr>
          <w:rFonts w:ascii="Times New Roman" w:hAnsi="Times New Roman" w:cs="Times New Roman"/>
        </w:rPr>
        <w:t xml:space="preserve">presidential horse </w:t>
      </w:r>
      <w:r w:rsidRPr="00B06341">
        <w:rPr>
          <w:rStyle w:val="StyleUnderline"/>
          <w:rFonts w:ascii="Times New Roman" w:hAnsi="Times New Roman" w:cs="Times New Roman"/>
        </w:rPr>
        <w:t>race, p</w:t>
      </w:r>
      <w:r w:rsidRPr="00B06341">
        <w:rPr>
          <w:rFonts w:ascii="Times New Roman" w:hAnsi="Times New Roman" w:cs="Times New Roman"/>
        </w:rPr>
        <w:t>er RealClearPolitics.</w:t>
      </w:r>
    </w:p>
    <w:p w14:paraId="634533D9"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Trump</w:t>
      </w:r>
      <w:r w:rsidRPr="00B06341">
        <w:rPr>
          <w:rFonts w:ascii="Times New Roman" w:hAnsi="Times New Roman" w:cs="Times New Roman"/>
        </w:rPr>
        <w:t xml:space="preserve"> also </w:t>
      </w:r>
      <w:r w:rsidRPr="00B06341">
        <w:rPr>
          <w:rStyle w:val="StyleUnderline"/>
          <w:rFonts w:ascii="Times New Roman" w:hAnsi="Times New Roman" w:cs="Times New Roman"/>
        </w:rPr>
        <w:t>has a clear advantage on immigration</w:t>
      </w:r>
      <w:r w:rsidRPr="00B06341">
        <w:rPr>
          <w:rFonts w:ascii="Times New Roman" w:hAnsi="Times New Roman" w:cs="Times New Roman"/>
        </w:rPr>
        <w:t>: Nearly half of voters (47%) believe the US immigration system has worsened under Biden, while a plurality (44%) say it improved under Trump, according to Morning Consult data.</w:t>
      </w:r>
    </w:p>
    <w:p w14:paraId="70E2E61E"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There is a real risk that Trump and Republicans systematically exploit the border issue to their advantage in 2024 — enough to potentially win the presidency and, more likely, the US Senate — especially if the crisis worsens further</w:t>
      </w:r>
      <w:r w:rsidRPr="00B06341">
        <w:rPr>
          <w:rFonts w:ascii="Times New Roman" w:hAnsi="Times New Roman" w:cs="Times New Roman"/>
        </w:rPr>
        <w:t>.</w:t>
      </w:r>
    </w:p>
    <w:p w14:paraId="4BA3086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 a recent New York Times column, Thomas Friedman urged Biden to “out-Trump Trump on immigration” by doubling down on border security to make Democrats “own” the issue. Indeed, Trump’s lead over Biden necessitates this approach.</w:t>
      </w:r>
    </w:p>
    <w:p w14:paraId="4885584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It’s Adams who’s been too quiet on migrants — not the ‘daily tabloids’</w:t>
      </w:r>
    </w:p>
    <w:p w14:paraId="3E97F92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Though Biden faces the critical challenge of how to toughen border security without further enraging progressives, who have blasted the president’s post-Title 42 measure and publicly called on him to reconsider.</w:t>
      </w:r>
    </w:p>
    <w:p w14:paraId="673F1055" w14:textId="77777777" w:rsidR="004850EB" w:rsidRPr="00B06341" w:rsidRDefault="004850EB" w:rsidP="004850EB">
      <w:pPr>
        <w:pStyle w:val="Heading3"/>
        <w:rPr>
          <w:rFonts w:ascii="Times New Roman" w:hAnsi="Times New Roman" w:cs="Times New Roman"/>
        </w:rPr>
      </w:pPr>
      <w:bookmarkStart w:id="158" w:name="_Toc140420933"/>
      <w:r w:rsidRPr="00B06341">
        <w:rPr>
          <w:rFonts w:ascii="Times New Roman" w:hAnsi="Times New Roman" w:cs="Times New Roman"/>
        </w:rPr>
        <w:t>Non-Unique – Climate Funding</w:t>
      </w:r>
      <w:bookmarkEnd w:id="158"/>
    </w:p>
    <w:p w14:paraId="796276AD" w14:textId="77777777" w:rsidR="004850EB" w:rsidRPr="00B06341" w:rsidRDefault="004850EB" w:rsidP="004850EB">
      <w:pPr>
        <w:rPr>
          <w:rFonts w:ascii="Times New Roman" w:hAnsi="Times New Roman" w:cs="Times New Roman"/>
        </w:rPr>
      </w:pPr>
    </w:p>
    <w:p w14:paraId="516FB6F8"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Non-unique - $600 million in federal climate funding last month – shored up his progressive chops AND should have triggered the DA</w:t>
      </w:r>
    </w:p>
    <w:p w14:paraId="45CB2621"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Luna, LA Times, 6-19-23 </w:t>
      </w:r>
    </w:p>
    <w:p w14:paraId="1D82984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(Taryn , Staff Writer. Covers Gov. Gavin Newsom and California politics in Sacramento. LA Times. Biden announces funding to combat climate change, raises campaign money, during swing through California. https://www.latimes.com/california/story/2023-06-19/biden-funding-to-combat-climate-change-during-california-visit)</w:t>
      </w:r>
    </w:p>
    <w:p w14:paraId="3617CE67"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PALO ALTO — On his first trip to California since announcing his reelection campaign, </w:t>
      </w:r>
      <w:r w:rsidRPr="00B06341">
        <w:rPr>
          <w:rStyle w:val="StyleUnderline"/>
          <w:rFonts w:ascii="Times New Roman" w:hAnsi="Times New Roman" w:cs="Times New Roman"/>
        </w:rPr>
        <w:t>President Biden</w:t>
      </w:r>
      <w:r w:rsidRPr="00B06341">
        <w:rPr>
          <w:rStyle w:val="Style13ptBold"/>
          <w:rFonts w:ascii="Times New Roman" w:hAnsi="Times New Roman" w:cs="Times New Roman"/>
          <w:b w:val="0"/>
          <w:bCs w:val="0"/>
          <w:sz w:val="22"/>
        </w:rPr>
        <w:t xml:space="preserve"> on Monday </w:t>
      </w:r>
      <w:r w:rsidRPr="00B06341">
        <w:rPr>
          <w:rStyle w:val="StyleUnderline"/>
          <w:rFonts w:ascii="Times New Roman" w:hAnsi="Times New Roman" w:cs="Times New Roman"/>
        </w:rPr>
        <w:t xml:space="preserve">announced </w:t>
      </w:r>
      <w:r w:rsidRPr="00B06341">
        <w:rPr>
          <w:rStyle w:val="Emphasis"/>
          <w:rFonts w:ascii="Times New Roman" w:hAnsi="Times New Roman" w:cs="Times New Roman"/>
          <w:b w:val="0"/>
        </w:rPr>
        <w:t>$600 million in federal funding to fight the effects of climate change</w:t>
      </w:r>
      <w:r w:rsidRPr="00B06341">
        <w:rPr>
          <w:rStyle w:val="Style13ptBold"/>
          <w:rFonts w:ascii="Times New Roman" w:hAnsi="Times New Roman" w:cs="Times New Roman"/>
          <w:b w:val="0"/>
          <w:bCs w:val="0"/>
          <w:sz w:val="22"/>
        </w:rPr>
        <w:t xml:space="preserve"> after touring a Northern California nature reserve with Gov. Gavin Newsom.</w:t>
      </w:r>
    </w:p>
    <w:p w14:paraId="4A56289F" w14:textId="77777777" w:rsidR="004850EB" w:rsidRPr="00B06341" w:rsidRDefault="004850EB" w:rsidP="004850EB">
      <w:pPr>
        <w:rPr>
          <w:rStyle w:val="Style13ptBold"/>
          <w:rFonts w:ascii="Times New Roman" w:hAnsi="Times New Roman" w:cs="Times New Roman"/>
          <w:b w:val="0"/>
          <w:bCs w:val="0"/>
          <w:sz w:val="22"/>
        </w:rPr>
      </w:pPr>
      <w:r w:rsidRPr="00B06341">
        <w:rPr>
          <w:rStyle w:val="StyleUnderline"/>
          <w:rFonts w:ascii="Times New Roman" w:hAnsi="Times New Roman" w:cs="Times New Roman"/>
        </w:rPr>
        <w:t>The financial commitment</w:t>
      </w:r>
      <w:r w:rsidRPr="00B06341">
        <w:rPr>
          <w:rStyle w:val="Style13ptBold"/>
          <w:rFonts w:ascii="Times New Roman" w:hAnsi="Times New Roman" w:cs="Times New Roman"/>
          <w:b w:val="0"/>
          <w:bCs w:val="0"/>
          <w:sz w:val="22"/>
        </w:rPr>
        <w:t xml:space="preserve"> from the president </w:t>
      </w:r>
      <w:r w:rsidRPr="00B06341">
        <w:rPr>
          <w:rStyle w:val="StyleUnderline"/>
          <w:rFonts w:ascii="Times New Roman" w:hAnsi="Times New Roman" w:cs="Times New Roman"/>
        </w:rPr>
        <w:t>is expected to only enhance Biden’s strong political support</w:t>
      </w:r>
      <w:r w:rsidRPr="00B06341">
        <w:rPr>
          <w:rStyle w:val="Style13ptBold"/>
          <w:rFonts w:ascii="Times New Roman" w:hAnsi="Times New Roman" w:cs="Times New Roman"/>
          <w:b w:val="0"/>
          <w:bCs w:val="0"/>
          <w:sz w:val="22"/>
        </w:rPr>
        <w:t xml:space="preserve"> in California and </w:t>
      </w:r>
      <w:r w:rsidRPr="00B06341">
        <w:rPr>
          <w:rStyle w:val="StyleUnderline"/>
          <w:rFonts w:ascii="Times New Roman" w:hAnsi="Times New Roman" w:cs="Times New Roman"/>
        </w:rPr>
        <w:t>among Americans concerned about the environment</w:t>
      </w:r>
      <w:r w:rsidRPr="00B06341">
        <w:rPr>
          <w:rStyle w:val="Style13ptBold"/>
          <w:rFonts w:ascii="Times New Roman" w:hAnsi="Times New Roman" w:cs="Times New Roman"/>
          <w:b w:val="0"/>
          <w:bCs w:val="0"/>
          <w:sz w:val="22"/>
        </w:rPr>
        <w:t>, two constituencies critical to the president’s bid for a second term.</w:t>
      </w:r>
    </w:p>
    <w:p w14:paraId="6661487B"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A top Biden rival in the 2024 presidential race, Republican Florida Gov. Ron DeSantis, was also in California during a fundraising tour, and Vice President Kamala Harris spoke at a Juneteenth celebration in Los Angeles — an indication of the outsize role the state may play in the election.</w:t>
      </w:r>
    </w:p>
    <w:p w14:paraId="3D268607" w14:textId="77777777" w:rsidR="004850EB" w:rsidRPr="00B06341" w:rsidRDefault="004850EB" w:rsidP="004850EB">
      <w:pPr>
        <w:rPr>
          <w:rStyle w:val="StyleUnderline"/>
          <w:rFonts w:ascii="Times New Roman" w:hAnsi="Times New Roman" w:cs="Times New Roman"/>
        </w:rPr>
      </w:pPr>
      <w:r w:rsidRPr="00B06341">
        <w:rPr>
          <w:rStyle w:val="Style13ptBold"/>
          <w:rFonts w:ascii="Times New Roman" w:hAnsi="Times New Roman" w:cs="Times New Roman"/>
          <w:b w:val="0"/>
          <w:bCs w:val="0"/>
          <w:sz w:val="22"/>
        </w:rPr>
        <w:t xml:space="preserve">The Biden administration </w:t>
      </w:r>
      <w:r w:rsidRPr="00B06341">
        <w:rPr>
          <w:rStyle w:val="StyleUnderline"/>
          <w:rFonts w:ascii="Times New Roman" w:hAnsi="Times New Roman" w:cs="Times New Roman"/>
        </w:rPr>
        <w:t>funding to combat climate change,</w:t>
      </w:r>
      <w:r w:rsidRPr="00B06341">
        <w:rPr>
          <w:rStyle w:val="Style13ptBold"/>
          <w:rFonts w:ascii="Times New Roman" w:hAnsi="Times New Roman" w:cs="Times New Roman"/>
          <w:b w:val="0"/>
          <w:bCs w:val="0"/>
          <w:sz w:val="22"/>
        </w:rPr>
        <w:t xml:space="preserve"> which </w:t>
      </w:r>
      <w:r w:rsidRPr="00B06341">
        <w:rPr>
          <w:rStyle w:val="StyleUnderline"/>
          <w:rFonts w:ascii="Times New Roman" w:hAnsi="Times New Roman" w:cs="Times New Roman"/>
        </w:rPr>
        <w:t>will</w:t>
      </w:r>
      <w:r w:rsidRPr="00B06341">
        <w:rPr>
          <w:rStyle w:val="Style13ptBold"/>
          <w:rFonts w:ascii="Times New Roman" w:hAnsi="Times New Roman" w:cs="Times New Roman"/>
          <w:b w:val="0"/>
          <w:bCs w:val="0"/>
          <w:sz w:val="22"/>
        </w:rPr>
        <w:t xml:space="preserve"> be awarded by the National Oceanic and Atmospheric Administration under the Inflation Reduction Act, will </w:t>
      </w:r>
      <w:r w:rsidRPr="00B06341">
        <w:rPr>
          <w:rStyle w:val="StyleUnderline"/>
          <w:rFonts w:ascii="Times New Roman" w:hAnsi="Times New Roman" w:cs="Times New Roman"/>
        </w:rPr>
        <w:t>help coastal and Great Lakes communities susceptible to storm surge, sea level rise and flooding and support innovative solutions to boost climate resilience.</w:t>
      </w:r>
    </w:p>
    <w:p w14:paraId="09F0913D"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w:t>
      </w:r>
      <w:r w:rsidRPr="00B06341">
        <w:rPr>
          <w:rStyle w:val="StyleUnderline"/>
          <w:rFonts w:ascii="Times New Roman" w:hAnsi="Times New Roman" w:cs="Times New Roman"/>
        </w:rPr>
        <w:t>I’ve toured many sites across the country that clearly show climate change is a genuine existential — the existential threat to humanity,” Biden said</w:t>
      </w:r>
      <w:r w:rsidRPr="00B06341">
        <w:rPr>
          <w:rStyle w:val="Style13ptBold"/>
          <w:rFonts w:ascii="Times New Roman" w:hAnsi="Times New Roman" w:cs="Times New Roman"/>
          <w:b w:val="0"/>
          <w:bCs w:val="0"/>
          <w:sz w:val="22"/>
        </w:rPr>
        <w:t xml:space="preserve"> as he stood near a salt marsh at the Lucy Evans Baylands Nature Interpretive Center in the San Francisco Bay.</w:t>
      </w:r>
    </w:p>
    <w:p w14:paraId="6D008AB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Democratic president touted his administration’s work to fight climate change. Biden highlighted $2.3 billion to modernize the electric grid under the federal Bipartisan Infrastructure Law, including $67.4 million to California.</w:t>
      </w:r>
    </w:p>
    <w:p w14:paraId="48D60869"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“Throughout our history we’re the only nation in the world that has come out of every crisis we’ve entered stronger than we went into,” Biden said. “We’re doing it again here on the climate crisis.”</w:t>
      </w:r>
    </w:p>
    <w:p w14:paraId="560D891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Biden’s visit to California includes a slate of fundraisers hosted by former EBay executive and 2006 gubernatorial candidate Steve Westly and LinkedIn co-founder Reid Hoffman, among others. Newsom is expected to co-host a fundraiser for Biden in Marin County on Tuesday.</w:t>
      </w:r>
    </w:p>
    <w:p w14:paraId="60506B1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“There’s simply no president in modern American history that’s done more to deliver on the promise of addressing head-on the issue of climate change than President Joe Biden,” Newsom said Monday.</w:t>
      </w:r>
    </w:p>
    <w:p w14:paraId="0828BB8E"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Newsom’s fawning over Biden’s leadership and accomplishments in the White House adds further credence to the California governor’s vows to help the president win reelection in 2024.</w:t>
      </w:r>
    </w:p>
    <w:p w14:paraId="1DAFEF89"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governor for years has tried to douse speculation about his own interest in running for president, stirred both by whispers from those dissatisfied with Biden and, more recently, Newsom’s aggressive national campaign to combat the far-right policies championed in Florida and Texas.</w:t>
      </w:r>
    </w:p>
    <w:p w14:paraId="0185100C"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Newsom in March transferred $10 million of his state campaign funds to a new federal political action committee, the Campaign for Democracy, which he said he created to help Democrats in the 2024 election and push back on Republican leaders who “ban books,” “kidnap migrants” and “stoke racism.”</w:t>
      </w:r>
    </w:p>
    <w:p w14:paraId="68C5557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DeSantis, one of Newsom’s top Republican foils, ventured to Sacramento on Monday to raise money for his own presidential campaign and has plans for a fundraiser in Southern California on Tuesday. The Republican’s visit comes amid a public feud with Newsom as California investigates his handling of flights of migrants to Sacramento this month.</w:t>
      </w:r>
    </w:p>
    <w:p w14:paraId="756C2CB6"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Assemblymember Tom Lackey (R-Palmdale) attended a private breakfast at the Del Paso Country Club in Sacramento and said DeSantis focused on the “stark contrast” between California and Florida. That included referencing Florida’s record-high budget and California’s current budget deficit, he said. The Florida governor also discussed immigration policy and “our porous border,” he said.</w:t>
      </w:r>
    </w:p>
    <w:p w14:paraId="51FC4B29" w14:textId="77777777" w:rsidR="004850EB" w:rsidRPr="00B06341" w:rsidRDefault="004850EB" w:rsidP="004850EB">
      <w:pPr>
        <w:rPr>
          <w:rStyle w:val="Style13ptBold"/>
          <w:rFonts w:ascii="Times New Roman" w:hAnsi="Times New Roman" w:cs="Times New Roman"/>
          <w:b w:val="0"/>
          <w:bCs w:val="0"/>
          <w:sz w:val="12"/>
          <w:szCs w:val="12"/>
        </w:rPr>
      </w:pPr>
      <w:r w:rsidRPr="00B06341">
        <w:rPr>
          <w:rStyle w:val="Style13ptBold"/>
          <w:rFonts w:ascii="Times New Roman" w:hAnsi="Times New Roman" w:cs="Times New Roman"/>
          <w:b w:val="0"/>
          <w:bCs w:val="0"/>
          <w:sz w:val="22"/>
        </w:rPr>
        <w:t>Biden declined to comment on DeSantis when asked</w:t>
      </w:r>
      <w:r w:rsidRPr="00B06341">
        <w:rPr>
          <w:rStyle w:val="Style13ptBold"/>
          <w:rFonts w:ascii="Times New Roman" w:hAnsi="Times New Roman" w:cs="Times New Roman"/>
          <w:b w:val="0"/>
          <w:bCs w:val="0"/>
          <w:sz w:val="12"/>
          <w:szCs w:val="12"/>
        </w:rPr>
        <w:t xml:space="preserve"> Monday.</w:t>
      </w:r>
    </w:p>
    <w:p w14:paraId="56DC4646" w14:textId="77777777" w:rsidR="004850EB" w:rsidRPr="00B06341" w:rsidRDefault="004850EB" w:rsidP="004850EB">
      <w:pPr>
        <w:rPr>
          <w:rStyle w:val="Style13ptBold"/>
          <w:rFonts w:ascii="Times New Roman" w:hAnsi="Times New Roman" w:cs="Times New Roman"/>
          <w:b w:val="0"/>
          <w:bCs w:val="0"/>
          <w:sz w:val="22"/>
        </w:rPr>
      </w:pPr>
    </w:p>
    <w:p w14:paraId="5B80D839" w14:textId="77777777" w:rsidR="004850EB" w:rsidRPr="00B06341" w:rsidRDefault="004850EB" w:rsidP="004850EB">
      <w:pPr>
        <w:pStyle w:val="Heading3"/>
        <w:rPr>
          <w:rFonts w:ascii="Times New Roman" w:hAnsi="Times New Roman" w:cs="Times New Roman"/>
        </w:rPr>
      </w:pPr>
      <w:bookmarkStart w:id="159" w:name="_Toc140420934"/>
      <w:r w:rsidRPr="00B06341">
        <w:rPr>
          <w:rFonts w:ascii="Times New Roman" w:hAnsi="Times New Roman" w:cs="Times New Roman"/>
        </w:rPr>
        <w:t>Non-Unique – Student Loans</w:t>
      </w:r>
      <w:bookmarkEnd w:id="159"/>
    </w:p>
    <w:p w14:paraId="78F3F904" w14:textId="77777777" w:rsidR="004850EB" w:rsidRPr="00B06341" w:rsidRDefault="004850EB" w:rsidP="004850EB">
      <w:pPr>
        <w:rPr>
          <w:rFonts w:ascii="Times New Roman" w:hAnsi="Times New Roman" w:cs="Times New Roman"/>
        </w:rPr>
      </w:pPr>
    </w:p>
    <w:p w14:paraId="42A50763"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Just dropped $39 billion in student loan relief</w:t>
      </w:r>
    </w:p>
    <w:p w14:paraId="50194166"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Gans, The Hill Breaking News reporter, 7-14-23 </w:t>
      </w:r>
    </w:p>
    <w:p w14:paraId="73EEB72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(Jared, 7-14-23, Th Hill. “Biden administration announces $39 billion in student debt relief for 804,000 borrowers”. https://thehill.com/homenews/administration/4097236-biden-administration-announces-39-billion-in-student-debt-relief-for-804000-borrowers/)</w:t>
      </w:r>
    </w:p>
    <w:p w14:paraId="27F434F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w:t>
      </w:r>
      <w:r w:rsidRPr="00B06341">
        <w:rPr>
          <w:rStyle w:val="StyleUnderline"/>
          <w:rFonts w:ascii="Times New Roman" w:hAnsi="Times New Roman" w:cs="Times New Roman"/>
        </w:rPr>
        <w:t>Biden</w:t>
      </w:r>
      <w:r w:rsidRPr="00B06341">
        <w:rPr>
          <w:rFonts w:ascii="Times New Roman" w:hAnsi="Times New Roman" w:cs="Times New Roman"/>
        </w:rPr>
        <w:t xml:space="preserve"> administration has </w:t>
      </w:r>
      <w:r w:rsidRPr="00B06341">
        <w:rPr>
          <w:rStyle w:val="StyleUnderline"/>
          <w:rFonts w:ascii="Times New Roman" w:hAnsi="Times New Roman" w:cs="Times New Roman"/>
        </w:rPr>
        <w:t>announced</w:t>
      </w:r>
      <w:r w:rsidRPr="00B06341">
        <w:rPr>
          <w:rFonts w:ascii="Times New Roman" w:hAnsi="Times New Roman" w:cs="Times New Roman"/>
        </w:rPr>
        <w:t xml:space="preserve"> that it will provide</w:t>
      </w:r>
      <w:r w:rsidRPr="00B06341">
        <w:rPr>
          <w:rStyle w:val="StyleUnderline"/>
          <w:rFonts w:ascii="Times New Roman" w:hAnsi="Times New Roman" w:cs="Times New Roman"/>
        </w:rPr>
        <w:t xml:space="preserve"> $39 billion in total student debt relief for 804,000 borrowers</w:t>
      </w:r>
      <w:r w:rsidRPr="00B06341">
        <w:rPr>
          <w:rFonts w:ascii="Times New Roman" w:hAnsi="Times New Roman" w:cs="Times New Roman"/>
        </w:rPr>
        <w:t xml:space="preserve">, </w:t>
      </w:r>
      <w:r w:rsidRPr="00B06341">
        <w:rPr>
          <w:rStyle w:val="StyleUnderline"/>
          <w:rFonts w:ascii="Times New Roman" w:hAnsi="Times New Roman" w:cs="Times New Roman"/>
        </w:rPr>
        <w:t>its latest step since</w:t>
      </w:r>
      <w:r w:rsidRPr="00B06341">
        <w:rPr>
          <w:rFonts w:ascii="Times New Roman" w:hAnsi="Times New Roman" w:cs="Times New Roman"/>
        </w:rPr>
        <w:t xml:space="preserve"> President Biden’s student </w:t>
      </w:r>
      <w:r w:rsidRPr="00B06341">
        <w:rPr>
          <w:rStyle w:val="StyleUnderline"/>
          <w:rFonts w:ascii="Times New Roman" w:hAnsi="Times New Roman" w:cs="Times New Roman"/>
        </w:rPr>
        <w:t>loan forgiveness plan was struck down by the Supreme Court</w:t>
      </w:r>
      <w:r w:rsidRPr="00B06341">
        <w:rPr>
          <w:rFonts w:ascii="Times New Roman" w:hAnsi="Times New Roman" w:cs="Times New Roman"/>
        </w:rPr>
        <w:t xml:space="preserve">. The Education Department said on Friday that the relief is being provided on income-driven repayment plans, in which the federal government cancels remaining balances for the borrower after they have made their payments for 20 or 25 years. </w:t>
      </w:r>
    </w:p>
    <w:p w14:paraId="5EA1E38A" w14:textId="77777777" w:rsidR="004850EB" w:rsidRPr="00B06341" w:rsidRDefault="004850EB" w:rsidP="004850EB">
      <w:pPr>
        <w:rPr>
          <w:rStyle w:val="Style13ptBold"/>
          <w:rFonts w:ascii="Times New Roman" w:hAnsi="Times New Roman" w:cs="Times New Roman"/>
          <w:sz w:val="12"/>
          <w:szCs w:val="12"/>
        </w:rPr>
      </w:pPr>
    </w:p>
    <w:p w14:paraId="03A31B39" w14:textId="77777777" w:rsidR="004850EB" w:rsidRPr="00B06341" w:rsidRDefault="004850EB" w:rsidP="004850EB">
      <w:pPr>
        <w:pStyle w:val="Heading3"/>
        <w:rPr>
          <w:rFonts w:ascii="Times New Roman" w:hAnsi="Times New Roman" w:cs="Times New Roman"/>
        </w:rPr>
      </w:pPr>
      <w:bookmarkStart w:id="160" w:name="_Toc140420935"/>
      <w:r w:rsidRPr="00B06341">
        <w:rPr>
          <w:rFonts w:ascii="Times New Roman" w:hAnsi="Times New Roman" w:cs="Times New Roman"/>
        </w:rPr>
        <w:t>Non-Unique – Trump Wins - Polls</w:t>
      </w:r>
      <w:bookmarkEnd w:id="160"/>
    </w:p>
    <w:p w14:paraId="23581760" w14:textId="77777777" w:rsidR="004850EB" w:rsidRPr="00B06341" w:rsidRDefault="004850EB" w:rsidP="004850EB">
      <w:pPr>
        <w:rPr>
          <w:rFonts w:ascii="Times New Roman" w:hAnsi="Times New Roman" w:cs="Times New Roman"/>
        </w:rPr>
      </w:pPr>
    </w:p>
    <w:p w14:paraId="05858429"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Trump could win – polls show him with a 3 point lead over Biden</w:t>
      </w:r>
    </w:p>
    <w:p w14:paraId="6E2BDAE7"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Greg Valliere 6-28-23 </w:t>
      </w:r>
    </w:p>
    <w:p w14:paraId="2379D11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(Chief U.S. Policy Strategist. AGF Investments. Could Donald Trump Win Re-election? Plus, Fresh Kremlin Intrigue. https://perspectives.agf.com/could-donald-trump-win-re-election-plus-fresh-kremlin-intrigue/)</w:t>
      </w:r>
    </w:p>
    <w:p w14:paraId="1357654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DONALD </w:t>
      </w:r>
      <w:r w:rsidRPr="00B06341">
        <w:rPr>
          <w:rStyle w:val="Emphasis"/>
          <w:rFonts w:ascii="Times New Roman" w:hAnsi="Times New Roman" w:cs="Times New Roman"/>
        </w:rPr>
        <w:t>TRUMP IS IMMUNE TO BAD NEWS:</w:t>
      </w:r>
      <w:r w:rsidRPr="00B06341">
        <w:rPr>
          <w:rFonts w:ascii="Times New Roman" w:hAnsi="Times New Roman" w:cs="Times New Roman"/>
        </w:rPr>
        <w:t xml:space="preserve"> Yesterday a tape was released with him seemingly showing top secret documents to guests at Mar-a-Lago; House Speaker Kevin McCarthy expressed reservations about supporting him; and now there’s a report that Rudy Giuliani may be seeking a plea deal.</w:t>
      </w:r>
    </w:p>
    <w:p w14:paraId="1AD438CB"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YET </w:t>
      </w:r>
      <w:r w:rsidRPr="00B06341">
        <w:rPr>
          <w:rStyle w:val="StyleUnderline"/>
          <w:rFonts w:ascii="Times New Roman" w:hAnsi="Times New Roman" w:cs="Times New Roman"/>
        </w:rPr>
        <w:t>THESE DEVELOPMENTS AREN’T LIKELY TO HURT TRUMP, who is far ahead of the GOP field for the 2024 nomination</w:t>
      </w:r>
      <w:r w:rsidRPr="00B06341">
        <w:rPr>
          <w:rFonts w:ascii="Times New Roman" w:hAnsi="Times New Roman" w:cs="Times New Roman"/>
        </w:rPr>
        <w:t xml:space="preserve"> — </w:t>
      </w:r>
      <w:r w:rsidRPr="00B06341">
        <w:rPr>
          <w:rStyle w:val="StyleUnderline"/>
          <w:rFonts w:ascii="Times New Roman" w:hAnsi="Times New Roman" w:cs="Times New Roman"/>
        </w:rPr>
        <w:t>and is roughly tied in polls on the general election</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A Morning Consult poll </w:t>
      </w:r>
      <w:r w:rsidRPr="00B06341">
        <w:rPr>
          <w:rFonts w:ascii="Times New Roman" w:hAnsi="Times New Roman" w:cs="Times New Roman"/>
        </w:rPr>
        <w:t xml:space="preserve">yesterday </w:t>
      </w:r>
      <w:r w:rsidRPr="00B06341">
        <w:rPr>
          <w:rStyle w:val="Emphasis"/>
          <w:rFonts w:ascii="Times New Roman" w:hAnsi="Times New Roman" w:cs="Times New Roman"/>
        </w:rPr>
        <w:t>showed Trump with a 3 point lead over Joe Biden</w:t>
      </w:r>
      <w:r w:rsidRPr="00B06341">
        <w:rPr>
          <w:rFonts w:ascii="Times New Roman" w:hAnsi="Times New Roman" w:cs="Times New Roman"/>
        </w:rPr>
        <w:t xml:space="preserve"> — </w:t>
      </w:r>
      <w:r w:rsidRPr="00B06341">
        <w:rPr>
          <w:rStyle w:val="StyleUnderline"/>
          <w:rFonts w:ascii="Times New Roman" w:hAnsi="Times New Roman" w:cs="Times New Roman"/>
        </w:rPr>
        <w:t>and suddenly Democrats in this town are worrying that Trump could win re-election.</w:t>
      </w:r>
    </w:p>
    <w:p w14:paraId="5A9396D7"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Ahead by as much as 6 pts after the indictment</w:t>
      </w:r>
    </w:p>
    <w:p w14:paraId="6B0EA0CD"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PRNewswire 2-16-23 </w:t>
      </w:r>
    </w:p>
    <w:p w14:paraId="2B3BCB7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(JUNE HARVARD CAPS / HARRIS POLL: MAJORITY THINK CASE AGAINST TRUMP IS STRONG BUT INDICTMENT HAS NOT AFFECTED HIS SUPPORT. https://finance.yahoo.com/news/june-harvard-caps-harris-poll-194200424.html)</w:t>
      </w:r>
    </w:p>
    <w:p w14:paraId="2FFA4D5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President Joe </w:t>
      </w:r>
      <w:r w:rsidRPr="00B06341">
        <w:rPr>
          <w:rStyle w:val="StyleUnderline"/>
          <w:rFonts w:ascii="Times New Roman" w:hAnsi="Times New Roman" w:cs="Times New Roman"/>
        </w:rPr>
        <w:t>Biden's approval rating remains at 43% and</w:t>
      </w:r>
      <w:r w:rsidRPr="00B06341">
        <w:rPr>
          <w:rFonts w:ascii="Times New Roman" w:hAnsi="Times New Roman" w:cs="Times New Roman"/>
        </w:rPr>
        <w:t xml:space="preserve"> Donald </w:t>
      </w:r>
      <w:r w:rsidRPr="00B06341">
        <w:rPr>
          <w:rStyle w:val="StyleUnderline"/>
          <w:rFonts w:ascii="Times New Roman" w:hAnsi="Times New Roman" w:cs="Times New Roman"/>
        </w:rPr>
        <w:t>Trump continues to lead their 2024 matchup, by 6 points t</w:t>
      </w:r>
      <w:r w:rsidRPr="00B06341">
        <w:rPr>
          <w:rFonts w:ascii="Times New Roman" w:hAnsi="Times New Roman" w:cs="Times New Roman"/>
        </w:rPr>
        <w:t>his month. The poll covers public opinion on the Trump federal indictment, electric vehicles and policy issues like parental rights. Download key results here.</w:t>
      </w:r>
    </w:p>
    <w:p w14:paraId="307678D2"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"Americans remain politically split 50-50 but just about 100% are unhappy with the direction of the country, the economy, and their political leaders," said Mark Penn, co-director of the Harvard CAPS / Harris Poll and Stagwell chairman and CEO. "Biden's approval is frozen in place despite the debt ceiling deal and a recovering stock market; yet </w:t>
      </w:r>
      <w:r w:rsidRPr="00B06341">
        <w:rPr>
          <w:rStyle w:val="StyleUnderline"/>
          <w:rFonts w:ascii="Times New Roman" w:hAnsi="Times New Roman" w:cs="Times New Roman"/>
        </w:rPr>
        <w:t>Trump's numbers are also unshaken after an unprecedented federal indictment."</w:t>
      </w:r>
    </w:p>
    <w:p w14:paraId="4C05E52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AMERICANS THINK THE CASE AGAINST TRUMP IS STRONG BUT WANT A PARDON</w:t>
      </w:r>
    </w:p>
    <w:p w14:paraId="19360E33"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58% of Americans think the case against Trump is strong</w:t>
      </w:r>
      <w:r w:rsidRPr="00B06341">
        <w:rPr>
          <w:rFonts w:ascii="Times New Roman" w:hAnsi="Times New Roman" w:cs="Times New Roman"/>
        </w:rPr>
        <w:t>, including 85% of Democrats, 60% of Independents, and 30% of Republicans.</w:t>
      </w:r>
    </w:p>
    <w:p w14:paraId="49CB710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Voters are split 51-49, down party lines, on whether Trump's indictment is reason to withdraw from the 2024 race.</w:t>
      </w:r>
    </w:p>
    <w:p w14:paraId="1CBAE8D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If Trump is convicted, </w:t>
      </w:r>
      <w:r w:rsidRPr="00B06341">
        <w:rPr>
          <w:rStyle w:val="StyleUnderline"/>
          <w:rFonts w:ascii="Times New Roman" w:hAnsi="Times New Roman" w:cs="Times New Roman"/>
        </w:rPr>
        <w:t>53% of voters – driven by 80% of Republicans – support pardoning him in the interest of national unity</w:t>
      </w:r>
      <w:r w:rsidRPr="00B06341">
        <w:rPr>
          <w:rFonts w:ascii="Times New Roman" w:hAnsi="Times New Roman" w:cs="Times New Roman"/>
        </w:rPr>
        <w:t>.</w:t>
      </w:r>
    </w:p>
    <w:p w14:paraId="4984344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MORE VOTERS PREFER TO LIVE IN A STATE WITH A REPUBLICAN-LEANING SLATE OF POLICIES</w:t>
      </w:r>
    </w:p>
    <w:p w14:paraId="6FD6B1B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64% of voters say they would want to live in a state that cuts taxes, encourages public charter schools, does not allow gender surgery for minors, and restricts most abortions after six weeks.</w:t>
      </w:r>
    </w:p>
    <w:p w14:paraId="1A6D2B4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By contrast 66% of voters – including a majority of all parties – say they would not want to live in a state that has increasing taxes, restricts legal gun ownership more strictly, allows abortion up to 9 months, allows minors to get gender surgery without parental permission, encourages undocumented immigrants, and allows felons to vote.</w:t>
      </w:r>
    </w:p>
    <w:p w14:paraId="6921FC4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TRUMP AND BIDEN STRENGTHEN THEIR 2024 POSITIONS</w:t>
      </w:r>
    </w:p>
    <w:p w14:paraId="57D77C64"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Even after the indictment, 59% of Republicans would choose Trump in a GOP primary and he would beat Biden in a general election 45-39</w:t>
      </w:r>
      <w:r w:rsidRPr="00B06341">
        <w:rPr>
          <w:rFonts w:ascii="Times New Roman" w:hAnsi="Times New Roman" w:cs="Times New Roman"/>
        </w:rPr>
        <w:t xml:space="preserve"> (one point closer than last month).</w:t>
      </w:r>
    </w:p>
    <w:p w14:paraId="00CBF14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 has strengthened his position with 62% support among Democratic voters in a primary – but Robert F. Kennedy, Jr. is in second at 15% and his personal favorability rating is 21 points above water.</w:t>
      </w:r>
    </w:p>
    <w:p w14:paraId="2AF5032C" w14:textId="77777777" w:rsidR="004850EB" w:rsidRPr="00B06341" w:rsidRDefault="004850EB" w:rsidP="004850EB">
      <w:pPr>
        <w:rPr>
          <w:rStyle w:val="Style13ptBold"/>
          <w:rFonts w:ascii="Times New Roman" w:hAnsi="Times New Roman" w:cs="Times New Roman"/>
          <w:bCs w:val="0"/>
          <w:sz w:val="16"/>
        </w:rPr>
      </w:pPr>
    </w:p>
    <w:p w14:paraId="14876D8E"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 xml:space="preserve">Trump leading in swing state polls – </w:t>
      </w:r>
    </w:p>
    <w:p w14:paraId="2A8292E7"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Ewan Palmer, Newsweek 7-4-23 </w:t>
      </w:r>
    </w:p>
    <w:p w14:paraId="6E4A6D7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(Ewan, 7-4-23, Newsweek, “Donald Trump Holds Big Lead Over Joe Biden in Swing States, Polls Show.” </w:t>
      </w:r>
      <w:hyperlink r:id="rId304" w:history="1">
        <w:r w:rsidRPr="00B06341">
          <w:rPr>
            <w:rStyle w:val="Hyperlink"/>
            <w:rFonts w:ascii="Times New Roman" w:hAnsi="Times New Roman" w:cs="Times New Roman"/>
          </w:rPr>
          <w:t>https://www.newsweek.com/trump-biden-poll-swing-states-2024-1810725</w:t>
        </w:r>
      </w:hyperlink>
      <w:r w:rsidRPr="00B06341">
        <w:rPr>
          <w:rFonts w:ascii="Times New Roman" w:hAnsi="Times New Roman" w:cs="Times New Roman"/>
        </w:rPr>
        <w:t>)</w:t>
      </w:r>
    </w:p>
    <w:p w14:paraId="38573422" w14:textId="77777777" w:rsidR="004850EB" w:rsidRPr="00B06341" w:rsidRDefault="004850EB" w:rsidP="004850EB">
      <w:pPr>
        <w:rPr>
          <w:rStyle w:val="Style13ptBold"/>
          <w:rFonts w:ascii="Times New Roman" w:hAnsi="Times New Roman" w:cs="Times New Roman"/>
          <w:b w:val="0"/>
          <w:bCs w:val="0"/>
          <w:sz w:val="22"/>
        </w:rPr>
      </w:pPr>
      <w:r w:rsidRPr="00B06341">
        <w:rPr>
          <w:rStyle w:val="StyleUnderline"/>
          <w:rFonts w:ascii="Times New Roman" w:hAnsi="Times New Roman" w:cs="Times New Roman"/>
        </w:rPr>
        <w:t xml:space="preserve">Trump has a </w:t>
      </w:r>
      <w:r w:rsidRPr="00B06341">
        <w:rPr>
          <w:rStyle w:val="Emphasis"/>
          <w:rFonts w:ascii="Times New Roman" w:hAnsi="Times New Roman" w:cs="Times New Roman"/>
          <w:b w:val="0"/>
        </w:rPr>
        <w:t>significant</w:t>
      </w:r>
      <w:r w:rsidRPr="00B06341">
        <w:rPr>
          <w:rStyle w:val="StyleUnderline"/>
          <w:rFonts w:ascii="Times New Roman" w:hAnsi="Times New Roman" w:cs="Times New Roman"/>
        </w:rPr>
        <w:t xml:space="preserve"> lead over</w:t>
      </w:r>
      <w:r w:rsidRPr="00B06341">
        <w:rPr>
          <w:rStyle w:val="Style13ptBold"/>
          <w:rFonts w:ascii="Times New Roman" w:hAnsi="Times New Roman" w:cs="Times New Roman"/>
          <w:b w:val="0"/>
          <w:bCs w:val="0"/>
          <w:sz w:val="22"/>
        </w:rPr>
        <w:t xml:space="preserve"> President Joe Biden </w:t>
      </w:r>
      <w:r w:rsidRPr="00B06341">
        <w:rPr>
          <w:rStyle w:val="StyleUnderline"/>
          <w:rFonts w:ascii="Times New Roman" w:hAnsi="Times New Roman" w:cs="Times New Roman"/>
        </w:rPr>
        <w:t>in key swing states heading into the 2024</w:t>
      </w:r>
      <w:r w:rsidRPr="00B06341">
        <w:rPr>
          <w:rStyle w:val="Style13ptBold"/>
          <w:rFonts w:ascii="Times New Roman" w:hAnsi="Times New Roman" w:cs="Times New Roman"/>
          <w:b w:val="0"/>
          <w:bCs w:val="0"/>
          <w:sz w:val="22"/>
        </w:rPr>
        <w:t xml:space="preserve"> presidential </w:t>
      </w:r>
      <w:r w:rsidRPr="00B06341">
        <w:rPr>
          <w:rStyle w:val="StyleUnderline"/>
          <w:rFonts w:ascii="Times New Roman" w:hAnsi="Times New Roman" w:cs="Times New Roman"/>
        </w:rPr>
        <w:t>election,</w:t>
      </w:r>
      <w:r w:rsidRPr="00B06341">
        <w:rPr>
          <w:rStyle w:val="Style13ptBold"/>
          <w:rFonts w:ascii="Times New Roman" w:hAnsi="Times New Roman" w:cs="Times New Roman"/>
          <w:b w:val="0"/>
          <w:bCs w:val="0"/>
          <w:sz w:val="22"/>
        </w:rPr>
        <w:t xml:space="preserve"> according to a poll.</w:t>
      </w:r>
    </w:p>
    <w:p w14:paraId="0477C4D0"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An Echelon Insights survey of 1,020 likely voters show that </w:t>
      </w:r>
      <w:r w:rsidRPr="00B06341">
        <w:rPr>
          <w:rStyle w:val="StyleUnderline"/>
          <w:rFonts w:ascii="Times New Roman" w:hAnsi="Times New Roman" w:cs="Times New Roman"/>
        </w:rPr>
        <w:t>48 percent of those in battleground states said they would definitely or probably vote for the Republica</w:t>
      </w:r>
      <w:r w:rsidRPr="00B06341">
        <w:rPr>
          <w:rStyle w:val="Style13ptBold"/>
          <w:rFonts w:ascii="Times New Roman" w:hAnsi="Times New Roman" w:cs="Times New Roman"/>
          <w:b w:val="0"/>
          <w:bCs w:val="0"/>
          <w:sz w:val="22"/>
        </w:rPr>
        <w:t xml:space="preserve">n who is the favorite to clinch the GOP presidential nomination in 2024, </w:t>
      </w:r>
      <w:r w:rsidRPr="00B06341">
        <w:rPr>
          <w:rStyle w:val="StyleUnderline"/>
          <w:rFonts w:ascii="Times New Roman" w:hAnsi="Times New Roman" w:cs="Times New Roman"/>
        </w:rPr>
        <w:t>compared to 41 percent who said they would back Biden</w:t>
      </w:r>
      <w:r w:rsidRPr="00B06341">
        <w:rPr>
          <w:rStyle w:val="Style13ptBold"/>
          <w:rFonts w:ascii="Times New Roman" w:hAnsi="Times New Roman" w:cs="Times New Roman"/>
          <w:b w:val="0"/>
          <w:bCs w:val="0"/>
          <w:sz w:val="22"/>
        </w:rPr>
        <w:t>.</w:t>
      </w:r>
    </w:p>
    <w:p w14:paraId="01C6057B" w14:textId="77777777" w:rsidR="004850EB" w:rsidRPr="00B06341" w:rsidRDefault="004850EB" w:rsidP="004850EB">
      <w:pPr>
        <w:rPr>
          <w:rStyle w:val="Style13ptBold"/>
          <w:rFonts w:ascii="Times New Roman" w:hAnsi="Times New Roman" w:cs="Times New Roman"/>
          <w:b w:val="0"/>
          <w:bCs w:val="0"/>
          <w:sz w:val="22"/>
        </w:rPr>
      </w:pPr>
    </w:p>
    <w:p w14:paraId="24CCEFB7"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Trump edges Biden now</w:t>
      </w:r>
    </w:p>
    <w:p w14:paraId="65150384"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OSHIN, The Hill Breaking News Reporter, 6-27-23 </w:t>
      </w:r>
    </w:p>
    <w:p w14:paraId="7234CD1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(OLAFIMIHAN, 6-27-23, The Hill, Trump tops Biden for first time in Morning Consult poll. https://thehill.com/homenews/campaign/4070063-trump-tops-biden-for-first-time-in-new-poll/)</w:t>
      </w:r>
    </w:p>
    <w:p w14:paraId="6EAD125E" w14:textId="77777777" w:rsidR="004850EB" w:rsidRPr="00B06341" w:rsidRDefault="004850EB" w:rsidP="004850EB">
      <w:pPr>
        <w:rPr>
          <w:rStyle w:val="Style13ptBold"/>
          <w:rFonts w:ascii="Times New Roman" w:hAnsi="Times New Roman" w:cs="Times New Roman"/>
          <w:sz w:val="22"/>
        </w:rPr>
      </w:pPr>
      <w:r w:rsidRPr="00B06341">
        <w:rPr>
          <w:rStyle w:val="Style13ptBold"/>
          <w:rFonts w:ascii="Times New Roman" w:hAnsi="Times New Roman" w:cs="Times New Roman"/>
          <w:sz w:val="22"/>
        </w:rPr>
        <w:t xml:space="preserve">Former President </w:t>
      </w:r>
      <w:r w:rsidRPr="00B06341">
        <w:rPr>
          <w:rStyle w:val="StyleUnderline"/>
          <w:rFonts w:ascii="Times New Roman" w:hAnsi="Times New Roman" w:cs="Times New Roman"/>
        </w:rPr>
        <w:t xml:space="preserve">Trump took a 3-point lead over </w:t>
      </w:r>
      <w:r w:rsidRPr="00B06341">
        <w:rPr>
          <w:rStyle w:val="Style13ptBold"/>
          <w:rFonts w:ascii="Times New Roman" w:hAnsi="Times New Roman" w:cs="Times New Roman"/>
          <w:sz w:val="22"/>
        </w:rPr>
        <w:t xml:space="preserve">President Biden </w:t>
      </w:r>
      <w:r w:rsidRPr="00B06341">
        <w:rPr>
          <w:rStyle w:val="StyleUnderline"/>
          <w:rFonts w:ascii="Times New Roman" w:hAnsi="Times New Roman" w:cs="Times New Roman"/>
        </w:rPr>
        <w:t>among registered voters in a new survey</w:t>
      </w:r>
      <w:r w:rsidRPr="00B06341">
        <w:rPr>
          <w:rStyle w:val="Style13ptBold"/>
          <w:rFonts w:ascii="Times New Roman" w:hAnsi="Times New Roman" w:cs="Times New Roman"/>
          <w:sz w:val="22"/>
        </w:rPr>
        <w:t xml:space="preserve"> in a hypothetical head-to-head match-up </w:t>
      </w:r>
      <w:r w:rsidRPr="00B06341">
        <w:rPr>
          <w:rStyle w:val="StyleUnderline"/>
          <w:rFonts w:ascii="Times New Roman" w:hAnsi="Times New Roman" w:cs="Times New Roman"/>
        </w:rPr>
        <w:t>ahead of the 2024 presidential election</w:t>
      </w:r>
      <w:r w:rsidRPr="00B06341">
        <w:rPr>
          <w:rStyle w:val="Style13ptBold"/>
          <w:rFonts w:ascii="Times New Roman" w:hAnsi="Times New Roman" w:cs="Times New Roman"/>
          <w:sz w:val="22"/>
        </w:rPr>
        <w:t xml:space="preserve">. </w:t>
      </w:r>
    </w:p>
    <w:p w14:paraId="00A69BB6" w14:textId="77777777" w:rsidR="004850EB" w:rsidRPr="00B06341" w:rsidRDefault="004850EB" w:rsidP="004850EB">
      <w:pPr>
        <w:rPr>
          <w:rStyle w:val="StyleUnderline"/>
          <w:rFonts w:ascii="Times New Roman" w:hAnsi="Times New Roman" w:cs="Times New Roman"/>
        </w:rPr>
      </w:pPr>
      <w:r w:rsidRPr="00B06341">
        <w:rPr>
          <w:rStyle w:val="Style13ptBold"/>
          <w:rFonts w:ascii="Times New Roman" w:hAnsi="Times New Roman" w:cs="Times New Roman"/>
          <w:sz w:val="22"/>
        </w:rPr>
        <w:t xml:space="preserve">In the Morning Consult poll published Tuesday, </w:t>
      </w:r>
      <w:r w:rsidRPr="00B06341">
        <w:rPr>
          <w:rStyle w:val="StyleUnderline"/>
          <w:rFonts w:ascii="Times New Roman" w:hAnsi="Times New Roman" w:cs="Times New Roman"/>
        </w:rPr>
        <w:t xml:space="preserve">44 percent said they would cast their support for Trump, while 41 percent of those said they would choose Biden. </w:t>
      </w:r>
    </w:p>
    <w:p w14:paraId="12B03677" w14:textId="77777777" w:rsidR="004850EB" w:rsidRPr="00B06341" w:rsidRDefault="004850EB" w:rsidP="004850EB">
      <w:pPr>
        <w:pStyle w:val="Heading3"/>
        <w:rPr>
          <w:rFonts w:ascii="Times New Roman" w:hAnsi="Times New Roman" w:cs="Times New Roman"/>
        </w:rPr>
      </w:pPr>
      <w:bookmarkStart w:id="161" w:name="_Toc140420936"/>
      <w:r w:rsidRPr="00B06341">
        <w:rPr>
          <w:rFonts w:ascii="Times New Roman" w:hAnsi="Times New Roman" w:cs="Times New Roman"/>
        </w:rPr>
        <w:t>Non-Unique – Trump Wins – Third Party</w:t>
      </w:r>
      <w:bookmarkEnd w:id="161"/>
    </w:p>
    <w:p w14:paraId="0D262031" w14:textId="77777777" w:rsidR="004850EB" w:rsidRPr="00B06341" w:rsidRDefault="004850EB" w:rsidP="004850EB">
      <w:pPr>
        <w:rPr>
          <w:rFonts w:ascii="Times New Roman" w:hAnsi="Times New Roman" w:cs="Times New Roman"/>
        </w:rPr>
      </w:pPr>
    </w:p>
    <w:p w14:paraId="0AADB62F"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Trump wins – No Labels 3rd party candidate syphons off Biden votes</w:t>
      </w:r>
    </w:p>
    <w:p w14:paraId="4532D1A6"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Burton &amp; Alomran, Data for Progress Senior analyst and lead analyst, 6-21-23</w:t>
      </w:r>
    </w:p>
    <w:p w14:paraId="49A1A1B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(Brian &amp; Isa m6-21-23, Data for Progress, “A No Labels Candidate Would Be an Unserious Contender and a Threat to Democracy”. </w:t>
      </w:r>
      <w:hyperlink r:id="rId305" w:history="1">
        <w:r w:rsidRPr="00B06341">
          <w:rPr>
            <w:rStyle w:val="Hyperlink"/>
            <w:rFonts w:ascii="Times New Roman" w:hAnsi="Times New Roman" w:cs="Times New Roman"/>
          </w:rPr>
          <w:t>https://www.dataforprogress.org/blog/2023/6/21/a-no-labels-candidate-would-be-an-unserious-contender-and-a-threat-to-democracy</w:t>
        </w:r>
      </w:hyperlink>
      <w:r w:rsidRPr="00B06341">
        <w:rPr>
          <w:rFonts w:ascii="Times New Roman" w:hAnsi="Times New Roman" w:cs="Times New Roman"/>
        </w:rPr>
        <w:t>)</w:t>
      </w:r>
    </w:p>
    <w:p w14:paraId="58C5A187" w14:textId="77777777" w:rsidR="004850EB" w:rsidRPr="00B06341" w:rsidRDefault="004850EB" w:rsidP="004850EB">
      <w:pPr>
        <w:rPr>
          <w:rFonts w:ascii="Times New Roman" w:hAnsi="Times New Roman" w:cs="Times New Roman"/>
        </w:rPr>
      </w:pPr>
    </w:p>
    <w:p w14:paraId="30D28CC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All these facts help explain concerns by Democratic groups and Never-Trump Republicans that </w:t>
      </w:r>
      <w:r w:rsidRPr="00B06341">
        <w:rPr>
          <w:rStyle w:val="StyleUnderline"/>
          <w:rFonts w:ascii="Times New Roman" w:hAnsi="Times New Roman" w:cs="Times New Roman"/>
        </w:rPr>
        <w:t>a candidate supported by No Labels would act as a nonviable spoiler candidate that would lead to the election of Trump</w:t>
      </w:r>
      <w:r w:rsidRPr="00B06341">
        <w:rPr>
          <w:rFonts w:ascii="Times New Roman" w:hAnsi="Times New Roman" w:cs="Times New Roman"/>
        </w:rPr>
        <w:t xml:space="preserve">. </w:t>
      </w:r>
    </w:p>
    <w:p w14:paraId="186FE592"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In new polling on the 2024 election, Data for Progress finds that these concerns are substantiated</w:t>
      </w:r>
      <w:r w:rsidRPr="00B06341">
        <w:rPr>
          <w:rFonts w:ascii="Times New Roman" w:hAnsi="Times New Roman" w:cs="Times New Roman"/>
        </w:rPr>
        <w:t xml:space="preserve">. The poll finds that while Joe Biden is ahead of Trump in a hypothetical head-to-head contest, </w:t>
      </w:r>
      <w:r w:rsidRPr="00B06341">
        <w:rPr>
          <w:rStyle w:val="StyleUnderline"/>
          <w:rFonts w:ascii="Times New Roman" w:hAnsi="Times New Roman" w:cs="Times New Roman"/>
        </w:rPr>
        <w:t>the introduction of a No Labels candidate siphons votes away from Biden, leading to a Trump victory</w:t>
      </w:r>
      <w:r w:rsidRPr="00B06341">
        <w:rPr>
          <w:rFonts w:ascii="Times New Roman" w:hAnsi="Times New Roman" w:cs="Times New Roman"/>
        </w:rPr>
        <w:t xml:space="preserve">. Specifically, the poll tested voter support for a realistic contender for a No Labels ticket, Larry Hogan, popular former governor of Maryland, as well as an unnamed moderate Independent candidate, a hypothetical candidate free from political baggage. We find that in addition to enabling a Trump victory, neither third-party candidate would be a viable contender, trailing either major candidate by nearly 30 points even in their best-case scenario. </w:t>
      </w:r>
    </w:p>
    <w:p w14:paraId="17C6D0C2" w14:textId="77777777" w:rsidR="004850EB" w:rsidRPr="00B06341" w:rsidRDefault="004850EB" w:rsidP="004850EB">
      <w:pPr>
        <w:rPr>
          <w:rFonts w:ascii="Times New Roman" w:hAnsi="Times New Roman" w:cs="Times New Roman"/>
        </w:rPr>
      </w:pPr>
    </w:p>
    <w:p w14:paraId="4143573A"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Cornell West shifts the results of the election</w:t>
      </w:r>
    </w:p>
    <w:p w14:paraId="4F76211D" w14:textId="77777777" w:rsidR="004850EB" w:rsidRPr="00B06341" w:rsidRDefault="004850EB" w:rsidP="004850EB">
      <w:pPr>
        <w:rPr>
          <w:rFonts w:ascii="Times New Roman" w:hAnsi="Times New Roman" w:cs="Times New Roman"/>
          <w:b/>
        </w:rPr>
      </w:pPr>
      <w:r w:rsidRPr="00B06341">
        <w:rPr>
          <w:rFonts w:ascii="Times New Roman" w:hAnsi="Times New Roman" w:cs="Times New Roman"/>
          <w:b/>
        </w:rPr>
        <w:t>Manchester, The Hill national politics reporter, 6-11-23</w:t>
      </w:r>
    </w:p>
    <w:p w14:paraId="01E1359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[Julia, 6-11-23, The Hill, https://thehill.com/homenews/campaign/4043274-democratic-fears-grow-over-third-party-candidates/)</w:t>
      </w:r>
    </w:p>
    <w:p w14:paraId="37D1DCD0"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Democrats are raising concerns over efforts to recruit third-party candidates in 2024 amid fears they could take votes away from</w:t>
      </w:r>
      <w:r w:rsidRPr="00B06341">
        <w:rPr>
          <w:rFonts w:ascii="Times New Roman" w:hAnsi="Times New Roman" w:cs="Times New Roman"/>
        </w:rPr>
        <w:t xml:space="preserve"> President </w:t>
      </w:r>
      <w:r w:rsidRPr="00B06341">
        <w:rPr>
          <w:rStyle w:val="StyleUnderline"/>
          <w:rFonts w:ascii="Times New Roman" w:hAnsi="Times New Roman" w:cs="Times New Roman"/>
        </w:rPr>
        <w:t>Biden’s reelection.</w:t>
      </w:r>
      <w:r w:rsidRPr="00B06341">
        <w:rPr>
          <w:rFonts w:ascii="Times New Roman" w:hAnsi="Times New Roman" w:cs="Times New Roman"/>
        </w:rPr>
        <w:t xml:space="preserve"> </w:t>
      </w:r>
    </w:p>
    <w:p w14:paraId="0910F42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bipartisan group “No Labels” has been working toward building the foundation to launch a “unity ticket” to run as an option separate from Democrats or Republicans as polls show a rematch between Biden and former President Trump is likely. And </w:t>
      </w:r>
      <w:r w:rsidRPr="00B06341">
        <w:rPr>
          <w:rStyle w:val="StyleUnderline"/>
          <w:rFonts w:ascii="Times New Roman" w:hAnsi="Times New Roman" w:cs="Times New Roman"/>
        </w:rPr>
        <w:t>Cornel West, a progressive activist, became the first relatively well-known third-party candidate to enter the race.</w:t>
      </w:r>
    </w:p>
    <w:p w14:paraId="6A74404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developments come as polling shows Americans souring on the prospect of a Biden-Trump rematch. A NewsNation/DDHQ poll released this week found 49 percent of respondents said it was somewhat or very likely they would consider voting for a third-party candidate in 2024 if Trump and Biden were the nominees. </w:t>
      </w:r>
    </w:p>
    <w:p w14:paraId="08D3E80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Meanwhile, an NBC News poll released last month found 70 percent of Americans said they did not want Biden to run for president next year, while 60 percent say they do not want Trump to run for president in 2024. </w:t>
      </w:r>
    </w:p>
    <w:p w14:paraId="4477FE8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“It’s almost universal,” said former Rep. Fred Upton (R-Mich.), who is involved with No Labels. “People are just saying ‘350 million Americans, can’t we have a different match?’”</w:t>
      </w:r>
    </w:p>
    <w:p w14:paraId="4A6D23B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Biden and Trump have been grappling with their separate sets of issues as they embark on the 2024 campaign cycle. Biden, 80, and Trump, 76, have both faced questions over their age — particularly Biden, who would be 86 years old if he were to complete a second term. </w:t>
      </w:r>
    </w:p>
    <w:p w14:paraId="57FF072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Meanwhile, Trump, who is handily leading the Republican primary field, is facing his second indictment in three months. The Justice Department on Friday revealed Trump had been charged with 37 counts connected to the mishandling of records at Mar-a-Lago in addition to his efforts to block the government from recovering the documents.</w:t>
      </w:r>
    </w:p>
    <w:p w14:paraId="6DC34D4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West has used his candidacy to directly address frustrations over both candidates. In his launch video, West, a member of the People’s Party, labeled Biden a “milquetoast neoliberal” and called Trump a “neofascist.” </w:t>
      </w:r>
    </w:p>
    <w:p w14:paraId="7879316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In an interview with Semafor on Friday, West addressed Democrats’ concern over third-party campaigns. </w:t>
      </w:r>
    </w:p>
    <w:p w14:paraId="5C6A141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“If the Democrats don’t want third-party candidates like myself, why don’t you put poor and working people, here and abroad, at the center of your vision? Biden was a caretaker president for four years,” West told the outlet.</w:t>
      </w:r>
    </w:p>
    <w:p w14:paraId="6C927D9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“Democrats can’t have caretaker presidents forever,” he added. “If the only alternative to neoliberalism is neofascism, that is a catastrophe, and you’re still going to have fascism sooner or later. You need to confront fascism with vision, with passion; you need to re-channel the insecurities and fears of American citizens. That’s how you undercut fascism, internally.”</w:t>
      </w:r>
    </w:p>
    <w:p w14:paraId="4AE80622" w14:textId="77777777" w:rsidR="004850EB" w:rsidRPr="00B06341" w:rsidRDefault="004850EB" w:rsidP="004850EB">
      <w:pPr>
        <w:rPr>
          <w:rStyle w:val="Emphasis"/>
          <w:rFonts w:ascii="Times New Roman" w:hAnsi="Times New Roman" w:cs="Times New Roman"/>
        </w:rPr>
      </w:pPr>
      <w:r w:rsidRPr="00B06341">
        <w:rPr>
          <w:rStyle w:val="StyleUnderline"/>
          <w:rFonts w:ascii="Times New Roman" w:hAnsi="Times New Roman" w:cs="Times New Roman"/>
        </w:rPr>
        <w:t>While West’s chances of being elected president are slim</w:t>
      </w:r>
      <w:r w:rsidRPr="00B06341">
        <w:rPr>
          <w:rFonts w:ascii="Times New Roman" w:hAnsi="Times New Roman" w:cs="Times New Roman"/>
        </w:rPr>
        <w:t xml:space="preserve">, </w:t>
      </w:r>
      <w:r w:rsidRPr="00B06341">
        <w:rPr>
          <w:rStyle w:val="StyleUnderline"/>
          <w:rFonts w:ascii="Times New Roman" w:hAnsi="Times New Roman" w:cs="Times New Roman"/>
        </w:rPr>
        <w:t>his candidacy</w:t>
      </w:r>
      <w:r w:rsidRPr="00B06341">
        <w:rPr>
          <w:rFonts w:ascii="Times New Roman" w:hAnsi="Times New Roman" w:cs="Times New Roman"/>
        </w:rPr>
        <w:t xml:space="preserve">, like past third-party bids, </w:t>
      </w:r>
      <w:r w:rsidRPr="00B06341">
        <w:rPr>
          <w:rStyle w:val="Emphasis"/>
          <w:rFonts w:ascii="Times New Roman" w:hAnsi="Times New Roman" w:cs="Times New Roman"/>
        </w:rPr>
        <w:t xml:space="preserve">could impact the results of the election </w:t>
      </w:r>
    </w:p>
    <w:p w14:paraId="424013E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Amy Walter, the editor-in-chief of the Cook Political Report, responded to news of West’s candidacy on Twitter by asking if his candidacy was more threatening to Biden than Robert F. Kennedy Jr.’s. </w:t>
      </w:r>
    </w:p>
    <w:p w14:paraId="2F485EA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In an interview on Fox News on Wednesday, veteran GOP pollster Kellyanne Conway said the answer to Walter’s question was “yes.” </w:t>
      </w:r>
    </w:p>
    <w:p w14:paraId="06652A4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“It’s very likely,” Conway told the network. “Amy Walter is onto something, and I’ll tell you why: Even if you don’t become president, you, as a third-party candidate spoiler, can decide who is the president.”</w:t>
      </w:r>
    </w:p>
    <w:p w14:paraId="7213C34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Ross Perot and Ralph Nader are two of the most notable examples of third-party candidates seen as playing deciding factors in elections. In 1992, Perot won roughly 19 percent of the vote and did not win any electoral votes. But many Republicans were quick to call him a spoiler. In 2000, Nader faced claims he played spoiler after former President George W. Bush narrowly defeated former Vice President Al Gore. Green Party candidate Jill Stein also faced allegations that her candidacy helped elect Trump in 2016 despite only winning roughly 1 percent of the popular vote. </w:t>
      </w:r>
    </w:p>
    <w:p w14:paraId="7B38552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“Those of us who lived in and worked in the 2016 election, this gives most of us political PTSD,” said Antjuan Seawright, a Democratic strategist and a senior visiting fellow at the center-left think tank Third Way. </w:t>
      </w:r>
    </w:p>
    <w:p w14:paraId="3B28E1C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“Because if you think about the third-party activities that went on in the 2016 election, we now know in retrospect that literally played a significant role in costing perhaps the most qualified person to ever run for the office,” he said. “And we know what came as a result of that, a right-wing activist court that’s changed the footprint of this country forever.” </w:t>
      </w:r>
    </w:p>
    <w:p w14:paraId="2A6AC3A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Groups like Third Way and the Lincoln Project, a group critical of the state of the GOP under Trump, have come out strongly against the prospect of a third-party candidate. The groups have particularly taken aim at No Labels. </w:t>
      </w:r>
    </w:p>
    <w:p w14:paraId="5CE072C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t>
      </w:r>
      <w:r w:rsidRPr="00B06341">
        <w:rPr>
          <w:rStyle w:val="Emphasis"/>
          <w:rFonts w:ascii="Times New Roman" w:hAnsi="Times New Roman" w:cs="Times New Roman"/>
        </w:rPr>
        <w:t>It is a guaranteed spoiler</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and the risk is </w:t>
      </w:r>
      <w:r w:rsidRPr="00B06341">
        <w:rPr>
          <w:rStyle w:val="Emphasis"/>
          <w:rFonts w:ascii="Times New Roman" w:hAnsi="Times New Roman" w:cs="Times New Roman"/>
        </w:rPr>
        <w:t>all on the Democratic side</w:t>
      </w:r>
      <w:r w:rsidRPr="00B06341">
        <w:rPr>
          <w:rFonts w:ascii="Times New Roman" w:hAnsi="Times New Roman" w:cs="Times New Roman"/>
        </w:rPr>
        <w:t>,” said Jim Kessler, executive vice president for policy at Third Way. “It’s notable that Democrats are concerned about No Label’s third-party bid and no Republican is concerned, at least no Republican who is a Trump partisan or would support another Republican nominee. All of that concern is on the Democratic side.”</w:t>
      </w:r>
    </w:p>
    <w:p w14:paraId="29A0DE7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Democrats rely far more on moderate and Independent voters than Republicans</w:t>
      </w:r>
      <w:r w:rsidRPr="00B06341">
        <w:rPr>
          <w:rFonts w:ascii="Times New Roman" w:hAnsi="Times New Roman" w:cs="Times New Roman"/>
        </w:rPr>
        <w:t xml:space="preserve"> in national elections,” he added. </w:t>
      </w:r>
    </w:p>
    <w:p w14:paraId="1B844E3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According to a Third Way memo released this week, the group said </w:t>
      </w:r>
      <w:r w:rsidRPr="00B06341">
        <w:rPr>
          <w:rStyle w:val="StyleUnderline"/>
          <w:rFonts w:ascii="Times New Roman" w:hAnsi="Times New Roman" w:cs="Times New Roman"/>
        </w:rPr>
        <w:t>No Label’s polling data showed a “moderate independent candidate” garnering 20 percent of the vote,</w:t>
      </w:r>
      <w:r w:rsidRPr="00B06341">
        <w:rPr>
          <w:rFonts w:ascii="Times New Roman" w:hAnsi="Times New Roman" w:cs="Times New Roman"/>
        </w:rPr>
        <w:t xml:space="preserve"> while Biden came in at 28 percent and Trump came in at 33 percent. No Labels responded with a memo of its own, noting No Label’s polling data also found that 18 percent of voters said they “didn’t know” or were “unsure” of who they would vote for. </w:t>
      </w:r>
    </w:p>
    <w:p w14:paraId="3DB9173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No Labels has maintained a third-party bid is viable, citing polling that shows voters do not want a Trump vs. Biden rematch. The group says its polling shows 59 percent of voters say they would consider a moderate, independent ticket in 2024 if Trump and Biden are the nominees. The group is on the ballot in Arizona, Alaska, Colorado and Oregon. </w:t>
      </w:r>
    </w:p>
    <w:p w14:paraId="00BBF87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group has faced some backlash, most recently in Maine, where the secretary of state accused No Labels of misleading voters in its effort to get on the state’s ballot. No Labels said in a statement in response to a cease-and-desist letter from Maine election officials that the organizers were given “crystal-clear instructions” on asking voters to change their party affiliation.</w:t>
      </w:r>
    </w:p>
    <w:p w14:paraId="4637A72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Despite the controversy, the group has well-known backers from both sides of the aisle— including former Maryland Gov. Larry Hogan (R) and civil rights leader Ben Chavis, who both serve as national co-chairmen. Former Sen. Joe Lieberman (I-Conn.) is the group’s founding chairman. Former Rep. Joe Cunningham (D-S.C.) has also spoken out in support of the group. </w:t>
      </w:r>
    </w:p>
    <w:p w14:paraId="6014464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Sen. Joe </w:t>
      </w:r>
      <w:r w:rsidRPr="00B06341">
        <w:rPr>
          <w:rStyle w:val="StyleUnderline"/>
          <w:rFonts w:ascii="Times New Roman" w:hAnsi="Times New Roman" w:cs="Times New Roman"/>
        </w:rPr>
        <w:t xml:space="preserve">Manchin </w:t>
      </w:r>
      <w:r w:rsidRPr="00B06341">
        <w:rPr>
          <w:rFonts w:ascii="Times New Roman" w:hAnsi="Times New Roman" w:cs="Times New Roman"/>
        </w:rPr>
        <w:t xml:space="preserve">(D-W.Va.), who has a 12-year relationship with the group, </w:t>
      </w:r>
      <w:r w:rsidRPr="00B06341">
        <w:rPr>
          <w:rStyle w:val="StyleUnderline"/>
          <w:rFonts w:ascii="Times New Roman" w:hAnsi="Times New Roman" w:cs="Times New Roman"/>
        </w:rPr>
        <w:t>has often been floated as a potential pick to lead the group’s unity ticket</w:t>
      </w:r>
      <w:r w:rsidRPr="00B06341">
        <w:rPr>
          <w:rFonts w:ascii="Times New Roman" w:hAnsi="Times New Roman" w:cs="Times New Roman"/>
        </w:rPr>
        <w:t xml:space="preserve">. Manchin has not ruled out a 2024 presidential run. </w:t>
      </w:r>
    </w:p>
    <w:p w14:paraId="04D9FA0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However, the group has yet to publicly float any candidates and has maintained that its priority is getting on the ballot in all 50 states. </w:t>
      </w:r>
    </w:p>
    <w:p w14:paraId="395A84C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“Our eye on the ball right now is getting on the states’ ballots,” Upton said, predicting that number will be close to 10 by the end of June. </w:t>
      </w:r>
    </w:p>
    <w:p w14:paraId="60A4F87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Upton said he believes </w:t>
      </w:r>
      <w:r w:rsidRPr="00B06341">
        <w:rPr>
          <w:rStyle w:val="StyleUnderline"/>
          <w:rFonts w:ascii="Times New Roman" w:hAnsi="Times New Roman" w:cs="Times New Roman"/>
        </w:rPr>
        <w:t>the group’s goal of getting on the ballot in all 50 states is “achievable</w:t>
      </w:r>
      <w:r w:rsidRPr="00B06341">
        <w:rPr>
          <w:rFonts w:ascii="Times New Roman" w:hAnsi="Times New Roman" w:cs="Times New Roman"/>
        </w:rPr>
        <w:t>,” but he pushed back on the notion that a third-party bid would benefit Trump.</w:t>
      </w:r>
    </w:p>
    <w:p w14:paraId="33DD118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 was actually with President Bush 41 the day he got the call from Ross Perot that he was running, and it was rather deflating, to say the least,” Upton said. “Unlike Perot, they’re really taking from both sides.” </w:t>
      </w:r>
    </w:p>
    <w:p w14:paraId="42F70EA9" w14:textId="77777777" w:rsidR="004850EB" w:rsidRPr="00B06341" w:rsidRDefault="004850EB" w:rsidP="004850EB">
      <w:pPr>
        <w:rPr>
          <w:rFonts w:ascii="Times New Roman" w:hAnsi="Times New Roman" w:cs="Times New Roman"/>
        </w:rPr>
      </w:pPr>
    </w:p>
    <w:p w14:paraId="1AFA4B54" w14:textId="77777777" w:rsidR="004850EB" w:rsidRPr="00B06341" w:rsidRDefault="004850EB" w:rsidP="004850EB">
      <w:pPr>
        <w:pStyle w:val="Heading3"/>
        <w:rPr>
          <w:rFonts w:ascii="Times New Roman" w:hAnsi="Times New Roman" w:cs="Times New Roman"/>
        </w:rPr>
      </w:pPr>
      <w:bookmarkStart w:id="162" w:name="_Toc140420937"/>
      <w:r w:rsidRPr="00B06341">
        <w:rPr>
          <w:rFonts w:ascii="Times New Roman" w:hAnsi="Times New Roman" w:cs="Times New Roman"/>
        </w:rPr>
        <w:t>Non-Unique – Trump Wins Nomination</w:t>
      </w:r>
      <w:bookmarkEnd w:id="162"/>
    </w:p>
    <w:p w14:paraId="0F289881" w14:textId="77777777" w:rsidR="004850EB" w:rsidRPr="00B06341" w:rsidRDefault="004850EB" w:rsidP="004850EB">
      <w:pPr>
        <w:rPr>
          <w:rFonts w:ascii="Times New Roman" w:hAnsi="Times New Roman" w:cs="Times New Roman"/>
        </w:rPr>
      </w:pPr>
    </w:p>
    <w:p w14:paraId="236F4F2D"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Trumps wins the nomination and could win the general</w:t>
      </w:r>
    </w:p>
    <w:p w14:paraId="003D41AD"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The Economist 7-13-23 </w:t>
      </w:r>
    </w:p>
    <w:p w14:paraId="490D328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(How MAGA Republicans plan to make Donald Trump’s second term count. https://www.economist.com/leaders/2023/07/13/how-maga-republicans-plan-to-make-donald-trumps-second-term-count)</w:t>
      </w:r>
    </w:p>
    <w:p w14:paraId="1A587D74" w14:textId="77777777" w:rsidR="004850EB" w:rsidRPr="00B06341" w:rsidRDefault="004850EB" w:rsidP="004850EB">
      <w:pPr>
        <w:rPr>
          <w:rStyle w:val="Emphasis"/>
          <w:rFonts w:ascii="Times New Roman" w:hAnsi="Times New Roman" w:cs="Times New Roman"/>
        </w:rPr>
      </w:pPr>
      <w:r w:rsidRPr="00B06341">
        <w:rPr>
          <w:rStyle w:val="StyleUnderline"/>
          <w:rFonts w:ascii="Times New Roman" w:hAnsi="Times New Roman" w:cs="Times New Roman"/>
        </w:rPr>
        <w:t>Some people will try to take comfort from the idea that</w:t>
      </w:r>
      <w:r w:rsidRPr="00B06341">
        <w:rPr>
          <w:rFonts w:ascii="Times New Roman" w:hAnsi="Times New Roman" w:cs="Times New Roman"/>
        </w:rPr>
        <w:t xml:space="preserve"> Mr </w:t>
      </w:r>
      <w:r w:rsidRPr="00B06341">
        <w:rPr>
          <w:rStyle w:val="StyleUnderline"/>
          <w:rFonts w:ascii="Times New Roman" w:hAnsi="Times New Roman" w:cs="Times New Roman"/>
        </w:rPr>
        <w:t>Trump will not win the primary</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or that he will lose the general </w:t>
      </w:r>
      <w:r w:rsidRPr="00B06341">
        <w:rPr>
          <w:rFonts w:ascii="Times New Roman" w:hAnsi="Times New Roman" w:cs="Times New Roman"/>
        </w:rPr>
        <w:t xml:space="preserve">election. Perhaps his nominees will not be confirmed, or the emperor of entropy will sabotage his own supporters’ designs. </w:t>
      </w:r>
      <w:r w:rsidRPr="00B06341">
        <w:rPr>
          <w:rStyle w:val="Emphasis"/>
          <w:rFonts w:ascii="Times New Roman" w:hAnsi="Times New Roman" w:cs="Times New Roman"/>
        </w:rPr>
        <w:t>That is unforgivably complacent.</w:t>
      </w:r>
    </w:p>
    <w:p w14:paraId="4FD1782C" w14:textId="77777777" w:rsidR="004850EB" w:rsidRPr="00B06341" w:rsidRDefault="004850EB" w:rsidP="004850EB">
      <w:pPr>
        <w:rPr>
          <w:rStyle w:val="Emphasis"/>
          <w:rFonts w:ascii="Times New Roman" w:hAnsi="Times New Roman" w:cs="Times New Roman"/>
        </w:rPr>
      </w:pPr>
      <w:r w:rsidRPr="00B06341">
        <w:rPr>
          <w:rFonts w:ascii="Times New Roman" w:hAnsi="Times New Roman" w:cs="Times New Roman"/>
        </w:rPr>
        <w:t xml:space="preserve">Mr </w:t>
      </w:r>
      <w:r w:rsidRPr="00B06341">
        <w:rPr>
          <w:rStyle w:val="StyleUnderline"/>
          <w:rFonts w:ascii="Times New Roman" w:hAnsi="Times New Roman" w:cs="Times New Roman"/>
        </w:rPr>
        <w:t xml:space="preserve">Trump is </w:t>
      </w:r>
      <w:r w:rsidRPr="00B06341">
        <w:rPr>
          <w:rStyle w:val="Emphasis"/>
          <w:rFonts w:ascii="Times New Roman" w:hAnsi="Times New Roman" w:cs="Times New Roman"/>
        </w:rPr>
        <w:t>favourite to win the nomination</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in a country where general elections are determined by a few tens of thousands of votes. In victory, a team of practised demolition experts would prime their explosive ideas. The deconstruction of the administrative state could begin. </w:t>
      </w:r>
      <w:r w:rsidRPr="00B06341">
        <w:rPr>
          <w:rStyle w:val="Emphasis"/>
          <w:rFonts w:ascii="Times New Roman" w:hAnsi="Times New Roman" w:cs="Times New Roman"/>
        </w:rPr>
        <w:t xml:space="preserve">The vain and tyrannical whims of an emperor-president would emerge from the rubble. </w:t>
      </w:r>
    </w:p>
    <w:p w14:paraId="31FC1032" w14:textId="77777777" w:rsidR="004850EB" w:rsidRPr="00B06341" w:rsidRDefault="004850EB" w:rsidP="004850EB">
      <w:pPr>
        <w:pStyle w:val="Heading3"/>
        <w:rPr>
          <w:rFonts w:ascii="Times New Roman" w:hAnsi="Times New Roman" w:cs="Times New Roman"/>
        </w:rPr>
      </w:pPr>
      <w:bookmarkStart w:id="163" w:name="_Toc140420938"/>
      <w:r w:rsidRPr="00B06341">
        <w:rPr>
          <w:rFonts w:ascii="Times New Roman" w:hAnsi="Times New Roman" w:cs="Times New Roman"/>
        </w:rPr>
        <w:t>Non-Unique – AT – Bidenomics Swings Votes</w:t>
      </w:r>
      <w:bookmarkEnd w:id="163"/>
    </w:p>
    <w:p w14:paraId="2E060A55" w14:textId="77777777" w:rsidR="004850EB" w:rsidRPr="00B06341" w:rsidRDefault="004850EB" w:rsidP="004850EB">
      <w:pPr>
        <w:rPr>
          <w:rFonts w:ascii="Times New Roman" w:hAnsi="Times New Roman" w:cs="Times New Roman"/>
        </w:rPr>
      </w:pPr>
    </w:p>
    <w:p w14:paraId="38C73340"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Voters not buying into the Bidenomics narrative – independent voters abandoning him</w:t>
      </w:r>
    </w:p>
    <w:p w14:paraId="4D05E5F5"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Winston, Winston Group president, 6-28-23 </w:t>
      </w:r>
    </w:p>
    <w:p w14:paraId="7653BB52" w14:textId="77777777" w:rsidR="004850EB" w:rsidRPr="00B06341" w:rsidRDefault="004850EB" w:rsidP="004850EB">
      <w:pPr>
        <w:rPr>
          <w:rStyle w:val="Style13ptBold"/>
          <w:rFonts w:ascii="Times New Roman" w:hAnsi="Times New Roman" w:cs="Times New Roman"/>
        </w:rPr>
      </w:pPr>
      <w:r w:rsidRPr="00B06341">
        <w:rPr>
          <w:rFonts w:ascii="Times New Roman" w:hAnsi="Times New Roman" w:cs="Times New Roman"/>
        </w:rPr>
        <w:t>(David, 6-28-23, President of The Winston Group and a longtime adviser to congressional Republicans. Bidenomics’ won’t fix president’s economic problems. https://rollcall.com/2023/06/28/bidenomics-wont-fix-presidents-economic-problems/)</w:t>
      </w:r>
    </w:p>
    <w:p w14:paraId="05463865"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Today is the official kickoff of the Biden campaign’s revamped economic message: “‘Bidenomics’ is working for America” and, as his press secretary put it, “people are feeling better about their personal finances.” It makes one wonder what people she is talking about or talking to.</w:t>
      </w:r>
    </w:p>
    <w:p w14:paraId="71EE3B0D" w14:textId="77777777" w:rsidR="004850EB" w:rsidRPr="00B06341" w:rsidRDefault="004850EB" w:rsidP="004850EB">
      <w:pPr>
        <w:rPr>
          <w:rStyle w:val="StyleUnderline"/>
          <w:rFonts w:ascii="Times New Roman" w:hAnsi="Times New Roman" w:cs="Times New Roman"/>
        </w:rPr>
      </w:pPr>
      <w:r w:rsidRPr="00B06341">
        <w:rPr>
          <w:rStyle w:val="Style13ptBold"/>
          <w:rFonts w:ascii="Times New Roman" w:hAnsi="Times New Roman" w:cs="Times New Roman"/>
          <w:b w:val="0"/>
          <w:bCs w:val="0"/>
          <w:sz w:val="22"/>
        </w:rPr>
        <w:t xml:space="preserve">In reality, President Joe Biden’s speech Wednesday in Chicago is likely going to be an imaginative, largely misleading take on the economy, designed to counteract Biden’s consistently bad polling numbers. But </w:t>
      </w:r>
      <w:r w:rsidRPr="00B06341">
        <w:rPr>
          <w:rStyle w:val="StyleUnderline"/>
          <w:rFonts w:ascii="Times New Roman" w:hAnsi="Times New Roman" w:cs="Times New Roman"/>
        </w:rPr>
        <w:t>hard as Biden and his team might try to claw their way out of what is an economic mess of their own making, people aren’t buying it.</w:t>
      </w:r>
    </w:p>
    <w:p w14:paraId="5B5C630C" w14:textId="77777777" w:rsidR="004850EB" w:rsidRPr="00B06341" w:rsidRDefault="004850EB" w:rsidP="004850EB">
      <w:pPr>
        <w:rPr>
          <w:rStyle w:val="StyleUnderline"/>
          <w:rFonts w:ascii="Times New Roman" w:hAnsi="Times New Roman" w:cs="Times New Roman"/>
        </w:rPr>
      </w:pPr>
      <w:r w:rsidRPr="00B06341">
        <w:rPr>
          <w:rStyle w:val="Style13ptBold"/>
          <w:rFonts w:ascii="Times New Roman" w:hAnsi="Times New Roman" w:cs="Times New Roman"/>
          <w:b w:val="0"/>
          <w:bCs w:val="0"/>
          <w:sz w:val="22"/>
        </w:rPr>
        <w:t xml:space="preserve">In Tuesday’s RealClearPolitics right direction/wrong track average, </w:t>
      </w:r>
      <w:r w:rsidRPr="00B06341">
        <w:rPr>
          <w:rStyle w:val="StyleUnderline"/>
          <w:rFonts w:ascii="Times New Roman" w:hAnsi="Times New Roman" w:cs="Times New Roman"/>
        </w:rPr>
        <w:t>only 24 percent of voters thought the country was on the right track while 66 percent said the wrong track</w:t>
      </w:r>
      <w:r w:rsidRPr="00B06341">
        <w:rPr>
          <w:rStyle w:val="Style13ptBold"/>
          <w:rFonts w:ascii="Times New Roman" w:hAnsi="Times New Roman" w:cs="Times New Roman"/>
          <w:b w:val="0"/>
          <w:bCs w:val="0"/>
          <w:sz w:val="22"/>
        </w:rPr>
        <w:t xml:space="preserve">. The latest Winning the Issues (WTI) survey (conducted June 19-21), done by The Winston Group, found independents at 18 percent right direction and 67 percent wrong track. When voters were asked an economic right direction/wrong track question, </w:t>
      </w:r>
      <w:r w:rsidRPr="00B06341">
        <w:rPr>
          <w:rStyle w:val="StyleUnderline"/>
          <w:rFonts w:ascii="Times New Roman" w:hAnsi="Times New Roman" w:cs="Times New Roman"/>
        </w:rPr>
        <w:t>the poll found 25 percent right direction to 61 percent who said the economy was on the wrong track.</w:t>
      </w:r>
    </w:p>
    <w:p w14:paraId="0250B0FC"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The survey also asked voters whether they believed “the Biden administration has taken historic actions to lower costs for American families.” Biden was on the losing end, with 30 percent believing that statement and 59 percent not buying it.</w:t>
      </w:r>
    </w:p>
    <w:p w14:paraId="6CA25D0E" w14:textId="77777777" w:rsidR="004850EB" w:rsidRPr="00B06341" w:rsidRDefault="004850EB" w:rsidP="004850EB">
      <w:pPr>
        <w:rPr>
          <w:rStyle w:val="StyleUnderline"/>
          <w:rFonts w:ascii="Times New Roman" w:hAnsi="Times New Roman" w:cs="Times New Roman"/>
        </w:rPr>
      </w:pPr>
      <w:r w:rsidRPr="00B06341">
        <w:rPr>
          <w:rStyle w:val="Style13ptBold"/>
          <w:rFonts w:ascii="Times New Roman" w:hAnsi="Times New Roman" w:cs="Times New Roman"/>
          <w:b w:val="0"/>
          <w:bCs w:val="0"/>
          <w:sz w:val="22"/>
        </w:rPr>
        <w:t>Cutting to the chase</w:t>
      </w:r>
      <w:r w:rsidRPr="00B06341">
        <w:rPr>
          <w:rStyle w:val="StyleUnderline"/>
          <w:rFonts w:ascii="Times New Roman" w:hAnsi="Times New Roman" w:cs="Times New Roman"/>
        </w:rPr>
        <w:t>, when asked if Biden’s economic plan was working, by a margin of 31 percent to 55 percent, people said they didn’t believe it was working</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Even worse for the “Bidenomics” narrative, a significant majority of respondents said they don’t believe inflation is getting better: 22 percent better to 56 percent worse.</w:t>
      </w:r>
    </w:p>
    <w:p w14:paraId="2BD8D40E" w14:textId="77777777" w:rsidR="004850EB" w:rsidRPr="00B06341" w:rsidRDefault="004850EB" w:rsidP="004850EB">
      <w:pPr>
        <w:rPr>
          <w:rStyle w:val="Style13ptBold"/>
          <w:rFonts w:ascii="Times New Roman" w:hAnsi="Times New Roman" w:cs="Times New Roman"/>
          <w:b w:val="0"/>
          <w:bCs w:val="0"/>
          <w:sz w:val="22"/>
        </w:rPr>
      </w:pPr>
      <w:r w:rsidRPr="00B06341">
        <w:rPr>
          <w:rStyle w:val="Emphasis"/>
          <w:rFonts w:ascii="Times New Roman" w:hAnsi="Times New Roman" w:cs="Times New Roman"/>
          <w:b w:val="0"/>
        </w:rPr>
        <w:t>People simply don’t believe Biden’s claims about inflation</w:t>
      </w:r>
      <w:r w:rsidRPr="00B06341">
        <w:rPr>
          <w:rStyle w:val="Style13ptBold"/>
          <w:rFonts w:ascii="Times New Roman" w:hAnsi="Times New Roman" w:cs="Times New Roman"/>
          <w:b w:val="0"/>
          <w:bCs w:val="0"/>
          <w:sz w:val="22"/>
        </w:rPr>
        <w:t>, such as those he made in a recent Wall Street Journal op-ed.</w:t>
      </w:r>
    </w:p>
    <w:p w14:paraId="384BF221"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“Our work isn’t done, but as supply chains continue to unsnarl, company profit margins fall from historically high levels, and rents continue to moderate, inflation should decline even further, creating more breathing room for working families,” the president wrote.</w:t>
      </w:r>
    </w:p>
    <w:p w14:paraId="5494BC0C"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Biden seems to have forgotten that corporate tax revenues played a key part in a 43 percent increase in federal revenues over the past two years. Because the year-over-year Consumer Price Index inflation rate that reached 9.1 percent last June has come down to 4 percent, the media narrative, as CNN put it, asserts that inflation is “coming back down to earth.”</w:t>
      </w:r>
    </w:p>
    <w:p w14:paraId="68FEECF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But here again, the media and the Biden team are missing the point. A better reflection of just how well “Bidenomics” is performing is the Winston Group’s Presidential Inflation Rate (PIR), which measures a president’s handling of inflation from their inauguration month to the month of the most recent CPI report. It helps explain the disconnect between the Biden economic narrative and the American public.</w:t>
      </w:r>
    </w:p>
    <w:p w14:paraId="16D52941"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Biden’s PIR is based on the January 2021 CPI when he took office and the May 2023 CPI report. The percent difference between these two important index points gives us the overall price increase since Biden took office, a better measure of his policies than the year-over-year inflation rate increase or decrease. We do the same analysis for Presidents Donald Trump, Barack Obama, George W. Bush, Bill Clinton, George H.W. Bush, Ronald Reagan and Jimmy Carter.</w:t>
      </w:r>
    </w:p>
    <w:p w14:paraId="0A9C6993"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In April, Biden’s overall inflation rate had been 16 percent; in the May report, his inflation rate had increased to 16.3 percent, which means prices have gone up 16.3 percent since the beginning of his administration. Of the previous seven presidents, only Carter had a worse number.</w:t>
      </w:r>
    </w:p>
    <w:p w14:paraId="2D8AE067"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For some additional context, in their first term, four presidents, Trump, Obama, George W. Bush and Clinton never had a 4 percent inflation rate or higher in any month. Collectively, that comes to 192 months without inflation at or over 4 percent.</w:t>
      </w:r>
    </w:p>
    <w:p w14:paraId="43CFAB81"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In contrast, during his 29 months in office, Biden has had 26 months with inflation running hot — at over 4 percent, reaching a 40-year high of 9.1 percent last June. According to the PIR, looking at specific inflation categories, food prices are up 18.9 percent since the start of Biden’s term, a slight increase from last month. Gas prices have come down from their peak but are still at a staggeringly high 51.4 percent increase and electricity also remains high at 21.8 percent, a half-point decrease from last month.</w:t>
      </w:r>
    </w:p>
    <w:p w14:paraId="10F356C6" w14:textId="77777777" w:rsidR="004850EB" w:rsidRPr="00B06341" w:rsidRDefault="004850EB" w:rsidP="004850EB">
      <w:pPr>
        <w:rPr>
          <w:rStyle w:val="Emphasis"/>
          <w:rFonts w:ascii="Times New Roman" w:hAnsi="Times New Roman" w:cs="Times New Roman"/>
          <w:b w:val="0"/>
        </w:rPr>
      </w:pPr>
      <w:r w:rsidRPr="00B06341">
        <w:rPr>
          <w:rStyle w:val="StyleUnderline"/>
          <w:rFonts w:ascii="Times New Roman" w:hAnsi="Times New Roman" w:cs="Times New Roman"/>
        </w:rPr>
        <w:t>Biden and company like to claim success on inflation; but</w:t>
      </w:r>
      <w:r w:rsidRPr="00B06341">
        <w:rPr>
          <w:rStyle w:val="Style13ptBold"/>
          <w:rFonts w:ascii="Times New Roman" w:hAnsi="Times New Roman" w:cs="Times New Roman"/>
          <w:b w:val="0"/>
          <w:bCs w:val="0"/>
          <w:sz w:val="22"/>
        </w:rPr>
        <w:t xml:space="preserve"> compared to four recent former presidents, </w:t>
      </w:r>
      <w:r w:rsidRPr="00B06341">
        <w:rPr>
          <w:rStyle w:val="StyleUnderline"/>
          <w:rFonts w:ascii="Times New Roman" w:hAnsi="Times New Roman" w:cs="Times New Roman"/>
        </w:rPr>
        <w:t xml:space="preserve">his inflation record is </w:t>
      </w:r>
      <w:r w:rsidRPr="00B06341">
        <w:rPr>
          <w:rStyle w:val="Emphasis"/>
          <w:rFonts w:ascii="Times New Roman" w:hAnsi="Times New Roman" w:cs="Times New Roman"/>
          <w:b w:val="0"/>
        </w:rPr>
        <w:t>a clear weakness.</w:t>
      </w:r>
    </w:p>
    <w:p w14:paraId="6254946A" w14:textId="77777777" w:rsidR="004850EB" w:rsidRPr="00B06341" w:rsidRDefault="004850EB" w:rsidP="004850EB">
      <w:pPr>
        <w:rPr>
          <w:rStyle w:val="Emphasis"/>
          <w:rFonts w:ascii="Times New Roman" w:hAnsi="Times New Roman" w:cs="Times New Roman"/>
          <w:b w:val="0"/>
        </w:rPr>
      </w:pPr>
    </w:p>
    <w:p w14:paraId="61CE7FF8"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Bidenomics just repackages a failed communication strategy – they’ve been trying to tout the economy since midterms and it hasn’t landed with voters</w:t>
      </w:r>
    </w:p>
    <w:p w14:paraId="4A1048A6"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Schoen, former political advisor to President Clinton, 7-10-23 </w:t>
      </w:r>
    </w:p>
    <w:p w14:paraId="6DBFF64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(Douglas, 7-10-23, Political consultant who served as an advisor to President Clinton. Contributor for The Hill. </w:t>
      </w:r>
      <w:hyperlink r:id="rId306" w:history="1">
        <w:r w:rsidRPr="00B06341">
          <w:rPr>
            <w:rStyle w:val="Hyperlink"/>
            <w:rFonts w:ascii="Times New Roman" w:hAnsi="Times New Roman" w:cs="Times New Roman"/>
          </w:rPr>
          <w:t>https://thehill.com/opinion/white-house/4088051-why-going-all-in-on-bidenomics-is-flawed/</w:t>
        </w:r>
      </w:hyperlink>
      <w:r w:rsidRPr="00B06341">
        <w:rPr>
          <w:rFonts w:ascii="Times New Roman" w:hAnsi="Times New Roman" w:cs="Times New Roman"/>
        </w:rPr>
        <w:t>)</w:t>
      </w:r>
    </w:p>
    <w:p w14:paraId="7858B452" w14:textId="77777777" w:rsidR="004850EB" w:rsidRPr="00B06341" w:rsidRDefault="004850EB" w:rsidP="004850EB">
      <w:pPr>
        <w:rPr>
          <w:rFonts w:ascii="Times New Roman" w:hAnsi="Times New Roman" w:cs="Times New Roman"/>
        </w:rPr>
      </w:pPr>
    </w:p>
    <w:p w14:paraId="7E0AB196"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Last month, the </w:t>
      </w:r>
      <w:r w:rsidRPr="00B06341">
        <w:rPr>
          <w:rStyle w:val="StyleUnderline"/>
          <w:rFonts w:ascii="Times New Roman" w:hAnsi="Times New Roman" w:cs="Times New Roman"/>
        </w:rPr>
        <w:t xml:space="preserve">Biden </w:t>
      </w:r>
      <w:r w:rsidRPr="00B06341">
        <w:rPr>
          <w:rStyle w:val="Style13ptBold"/>
          <w:rFonts w:ascii="Times New Roman" w:hAnsi="Times New Roman" w:cs="Times New Roman"/>
          <w:b w:val="0"/>
          <w:bCs w:val="0"/>
          <w:sz w:val="22"/>
        </w:rPr>
        <w:t xml:space="preserve">administration </w:t>
      </w:r>
      <w:r w:rsidRPr="00B06341">
        <w:rPr>
          <w:rStyle w:val="StyleUnderline"/>
          <w:rFonts w:ascii="Times New Roman" w:hAnsi="Times New Roman" w:cs="Times New Roman"/>
        </w:rPr>
        <w:t>kicked off an ambitious nationwide initiative to tout the president’s economic record, labeling it “Bidenomics.”</w:t>
      </w:r>
      <w:r w:rsidRPr="00B06341">
        <w:rPr>
          <w:rStyle w:val="Style13ptBold"/>
          <w:rFonts w:ascii="Times New Roman" w:hAnsi="Times New Roman" w:cs="Times New Roman"/>
          <w:b w:val="0"/>
          <w:bCs w:val="0"/>
          <w:sz w:val="22"/>
        </w:rPr>
        <w:t xml:space="preserve"> They are framing it as a “middle-out” and “bottom-up” approach to the economy, in direct contrast to the GOP’s longstanding philosophy of supply-side, “trickle-down” economics. </w:t>
      </w:r>
    </w:p>
    <w:p w14:paraId="7B4BB4CF"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President Joe </w:t>
      </w:r>
      <w:r w:rsidRPr="00B06341">
        <w:rPr>
          <w:rStyle w:val="StyleUnderline"/>
          <w:rFonts w:ascii="Times New Roman" w:hAnsi="Times New Roman" w:cs="Times New Roman"/>
        </w:rPr>
        <w:t>Biden suffers from stubbornly low ratings with American voters</w:t>
      </w:r>
      <w:r w:rsidRPr="00B06341">
        <w:rPr>
          <w:rStyle w:val="Style13ptBold"/>
          <w:rFonts w:ascii="Times New Roman" w:hAnsi="Times New Roman" w:cs="Times New Roman"/>
          <w:b w:val="0"/>
          <w:bCs w:val="0"/>
          <w:sz w:val="22"/>
        </w:rPr>
        <w:t xml:space="preserve">, in terms of his overall job approval, </w:t>
      </w:r>
      <w:r w:rsidRPr="00B06341">
        <w:rPr>
          <w:rStyle w:val="Emphasis"/>
          <w:rFonts w:ascii="Times New Roman" w:hAnsi="Times New Roman" w:cs="Times New Roman"/>
          <w:b w:val="0"/>
        </w:rPr>
        <w:t>specifically on the issue of the economy</w:t>
      </w:r>
      <w:r w:rsidRPr="00B06341">
        <w:rPr>
          <w:rStyle w:val="Style13ptBold"/>
          <w:rFonts w:ascii="Times New Roman" w:hAnsi="Times New Roman" w:cs="Times New Roman"/>
          <w:b w:val="0"/>
          <w:bCs w:val="0"/>
          <w:sz w:val="22"/>
        </w:rPr>
        <w:t>. A very high number express a desire to vote for someone other than him or Trump in 2024, which will make it difficult for him to defeat any candidate less extreme than Trump. This is why the administration feels the need for this pitch.</w:t>
      </w:r>
    </w:p>
    <w:p w14:paraId="22646A01"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To be sure, this effort is a strategic gamble due, to the choppiness of the economy over the better part of the last three years. </w:t>
      </w:r>
    </w:p>
    <w:p w14:paraId="0143652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Yet top economists, who have for over a year been saying a recession is on the horizon, are gradually revising their estimates for the better. Fortunately for the administration, the data bear this message out, with record job growth, steadily slowing inflation, billions in new infrastructure investment and a historically fast comeback in manufacturing.</w:t>
      </w:r>
    </w:p>
    <w:p w14:paraId="118B88BE" w14:textId="77777777" w:rsidR="004850EB" w:rsidRPr="00B06341" w:rsidRDefault="004850EB" w:rsidP="004850EB">
      <w:pPr>
        <w:rPr>
          <w:rStyle w:val="Emphasis"/>
          <w:rFonts w:ascii="Times New Roman" w:hAnsi="Times New Roman" w:cs="Times New Roman"/>
          <w:b w:val="0"/>
        </w:rPr>
      </w:pPr>
      <w:r w:rsidRPr="00B06341">
        <w:rPr>
          <w:rStyle w:val="Style13ptBold"/>
          <w:rFonts w:ascii="Times New Roman" w:hAnsi="Times New Roman" w:cs="Times New Roman"/>
          <w:b w:val="0"/>
          <w:bCs w:val="0"/>
          <w:sz w:val="22"/>
        </w:rPr>
        <w:t>However</w:t>
      </w:r>
      <w:r w:rsidRPr="00B06341">
        <w:rPr>
          <w:rStyle w:val="Emphasis"/>
          <w:rFonts w:ascii="Times New Roman" w:hAnsi="Times New Roman" w:cs="Times New Roman"/>
          <w:b w:val="0"/>
        </w:rPr>
        <w:t xml:space="preserve">, Biden is missing the mark by going all in on the economy. </w:t>
      </w:r>
    </w:p>
    <w:p w14:paraId="3109AE21"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 xml:space="preserve">First, the Biden administration has been using the same economic messaging since before the midterms, with </w:t>
      </w:r>
      <w:r w:rsidRPr="00B06341">
        <w:rPr>
          <w:rStyle w:val="Emphasis"/>
          <w:rFonts w:ascii="Times New Roman" w:hAnsi="Times New Roman" w:cs="Times New Roman"/>
          <w:b w:val="0"/>
        </w:rPr>
        <w:t>virtually no impact on his job approval rating</w:t>
      </w:r>
      <w:r w:rsidRPr="00B06341">
        <w:rPr>
          <w:rStyle w:val="StyleUnderline"/>
          <w:rFonts w:ascii="Times New Roman" w:hAnsi="Times New Roman" w:cs="Times New Roman"/>
        </w:rPr>
        <w:t xml:space="preserve">. </w:t>
      </w:r>
    </w:p>
    <w:p w14:paraId="5B69E371" w14:textId="77777777" w:rsidR="004850EB" w:rsidRPr="00B06341" w:rsidRDefault="004850EB" w:rsidP="004850EB">
      <w:pPr>
        <w:rPr>
          <w:rStyle w:val="Style13ptBold"/>
          <w:rFonts w:ascii="Times New Roman" w:hAnsi="Times New Roman" w:cs="Times New Roman"/>
          <w:b w:val="0"/>
          <w:bCs w:val="0"/>
          <w:sz w:val="22"/>
        </w:rPr>
      </w:pPr>
      <w:r w:rsidRPr="00B06341">
        <w:rPr>
          <w:rStyle w:val="StyleUnderline"/>
          <w:rFonts w:ascii="Times New Roman" w:hAnsi="Times New Roman" w:cs="Times New Roman"/>
        </w:rPr>
        <w:t xml:space="preserve">Second, simply emphasizing the economy will not resonate with voters due to the </w:t>
      </w:r>
      <w:r w:rsidRPr="00B06341">
        <w:rPr>
          <w:rStyle w:val="Emphasis"/>
          <w:rFonts w:ascii="Times New Roman" w:hAnsi="Times New Roman" w:cs="Times New Roman"/>
          <w:b w:val="0"/>
        </w:rPr>
        <w:t>record-high inflation</w:t>
      </w:r>
      <w:r w:rsidRPr="00B06341">
        <w:rPr>
          <w:rStyle w:val="StyleUnderline"/>
          <w:rFonts w:ascii="Times New Roman" w:hAnsi="Times New Roman" w:cs="Times New Roman"/>
        </w:rPr>
        <w:t xml:space="preserve"> </w:t>
      </w:r>
      <w:r w:rsidRPr="00B06341">
        <w:rPr>
          <w:rStyle w:val="Style13ptBold"/>
          <w:rFonts w:ascii="Times New Roman" w:hAnsi="Times New Roman" w:cs="Times New Roman"/>
          <w:b w:val="0"/>
          <w:bCs w:val="0"/>
          <w:sz w:val="22"/>
        </w:rPr>
        <w:t xml:space="preserve">they have had to deal with over the last couple of years. This has raised the cost of living significantly. Real wages have fallen, which has exacerbated the financial difficulties facing working-class Americans. The rise in interest rates that inflation necessitated has also served to increase the cost of credit. Voters will not soon forget this in 2024. </w:t>
      </w:r>
    </w:p>
    <w:p w14:paraId="08475822" w14:textId="77777777" w:rsidR="004850EB" w:rsidRPr="00B06341" w:rsidRDefault="004850EB" w:rsidP="004850EB">
      <w:pPr>
        <w:rPr>
          <w:rStyle w:val="Style13ptBold"/>
          <w:rFonts w:ascii="Times New Roman" w:hAnsi="Times New Roman" w:cs="Times New Roman"/>
          <w:b w:val="0"/>
          <w:bCs w:val="0"/>
          <w:sz w:val="22"/>
        </w:rPr>
      </w:pPr>
    </w:p>
    <w:p w14:paraId="340CC5B4"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Biden’s economic successes aren’t landing with the people – multiple reasons that message isn’t getting through – he needs bold FDR like actions to wake up the voters</w:t>
      </w:r>
    </w:p>
    <w:p w14:paraId="69094A74"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LEHMANN, The Nation D.C. Bureau chief, 6-29-23 </w:t>
      </w:r>
    </w:p>
    <w:p w14:paraId="247A299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(Chris, 6-29-23, The Nation “Is “Bidenomics” Enough to Win Working Voters?” </w:t>
      </w:r>
      <w:hyperlink r:id="rId307" w:history="1">
        <w:r w:rsidRPr="00B06341">
          <w:rPr>
            <w:rStyle w:val="Hyperlink"/>
            <w:rFonts w:ascii="Times New Roman" w:hAnsi="Times New Roman" w:cs="Times New Roman"/>
          </w:rPr>
          <w:t>https://www.thenation.com/article/economy/bidenomics/</w:t>
        </w:r>
      </w:hyperlink>
      <w:r w:rsidRPr="00B06341">
        <w:rPr>
          <w:rFonts w:ascii="Times New Roman" w:hAnsi="Times New Roman" w:cs="Times New Roman"/>
        </w:rPr>
        <w:t>)</w:t>
      </w:r>
    </w:p>
    <w:p w14:paraId="7D9A83CE" w14:textId="77777777" w:rsidR="004850EB" w:rsidRPr="00B06341" w:rsidRDefault="004850EB" w:rsidP="004850EB">
      <w:pPr>
        <w:rPr>
          <w:rFonts w:ascii="Times New Roman" w:hAnsi="Times New Roman" w:cs="Times New Roman"/>
        </w:rPr>
      </w:pPr>
    </w:p>
    <w:p w14:paraId="2BBF830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This Wednesday, President Joe </w:t>
      </w:r>
      <w:r w:rsidRPr="00B06341">
        <w:rPr>
          <w:rStyle w:val="StyleUnderline"/>
          <w:rFonts w:ascii="Times New Roman" w:hAnsi="Times New Roman" w:cs="Times New Roman"/>
        </w:rPr>
        <w:t>Biden showcased</w:t>
      </w:r>
      <w:r w:rsidRPr="00B06341">
        <w:rPr>
          <w:rFonts w:ascii="Times New Roman" w:hAnsi="Times New Roman" w:cs="Times New Roman"/>
        </w:rPr>
        <w:t xml:space="preserve"> what’s sure to be </w:t>
      </w:r>
      <w:r w:rsidRPr="00B06341">
        <w:rPr>
          <w:rStyle w:val="StyleUnderline"/>
          <w:rFonts w:ascii="Times New Roman" w:hAnsi="Times New Roman" w:cs="Times New Roman"/>
        </w:rPr>
        <w:t>a central theme in his reelection campaign</w:t>
      </w:r>
      <w:r w:rsidRPr="00B06341">
        <w:rPr>
          <w:rFonts w:ascii="Times New Roman" w:hAnsi="Times New Roman" w:cs="Times New Roman"/>
        </w:rPr>
        <w:t xml:space="preserve"> with a speech in downtown Chicago hailing the signal achievements of </w:t>
      </w:r>
      <w:r w:rsidRPr="00B06341">
        <w:rPr>
          <w:rStyle w:val="Emphasis"/>
          <w:rFonts w:ascii="Times New Roman" w:hAnsi="Times New Roman" w:cs="Times New Roman"/>
        </w:rPr>
        <w:t>his economic agenda</w:t>
      </w:r>
      <w:r w:rsidRPr="00B06341">
        <w:rPr>
          <w:rFonts w:ascii="Times New Roman" w:hAnsi="Times New Roman" w:cs="Times New Roman"/>
        </w:rPr>
        <w:t xml:space="preserve"> and firmly repudiating the legacies of trickle-down economics. Speaking before a crowd of local and statewide political and business leaders at the city’s Old Post Office building, Biden announced his determination to ensure that the US economy grow “from the middle out and the bottom up rather than just top down”—an approach that marks “a fundamental break from the economic theory that’s failed America’s middle class for decades now.”</w:t>
      </w:r>
    </w:p>
    <w:p w14:paraId="6D1178EE" w14:textId="77777777" w:rsidR="004850EB" w:rsidRPr="00B06341" w:rsidRDefault="004850EB" w:rsidP="004850EB">
      <w:pPr>
        <w:rPr>
          <w:rFonts w:ascii="Times New Roman" w:hAnsi="Times New Roman" w:cs="Times New Roman"/>
          <w:b/>
          <w:sz w:val="20"/>
          <w:u w:val="single"/>
        </w:rPr>
      </w:pPr>
      <w:r w:rsidRPr="00B06341">
        <w:rPr>
          <w:rFonts w:ascii="Times New Roman" w:hAnsi="Times New Roman" w:cs="Times New Roman"/>
        </w:rPr>
        <w:t xml:space="preserve">It’s true, as Biden went on to argue, that </w:t>
      </w:r>
      <w:r w:rsidRPr="00B06341">
        <w:rPr>
          <w:rStyle w:val="StyleUnderline"/>
          <w:rFonts w:ascii="Times New Roman" w:hAnsi="Times New Roman" w:cs="Times New Roman"/>
        </w:rPr>
        <w:t>American prosperity is</w:t>
      </w:r>
      <w:r w:rsidRPr="00B06341">
        <w:rPr>
          <w:rFonts w:ascii="Times New Roman" w:hAnsi="Times New Roman" w:cs="Times New Roman"/>
        </w:rPr>
        <w:t xml:space="preserve">, by any number of metrics, </w:t>
      </w:r>
      <w:r w:rsidRPr="00B06341">
        <w:rPr>
          <w:rStyle w:val="StyleUnderline"/>
          <w:rFonts w:ascii="Times New Roman" w:hAnsi="Times New Roman" w:cs="Times New Roman"/>
        </w:rPr>
        <w:t>on a more solid and equitable footing than it has been for many years. Unemployment remains below 4 percent, and the administration has added more than 150,000 jobs over the past 28 months, for a total of more than 13 million</w:t>
      </w:r>
      <w:r w:rsidRPr="00B06341">
        <w:rPr>
          <w:rFonts w:ascii="Times New Roman" w:hAnsi="Times New Roman" w:cs="Times New Roman"/>
        </w:rPr>
        <w:t>—</w:t>
      </w:r>
      <w:r w:rsidRPr="00B06341">
        <w:rPr>
          <w:rStyle w:val="StyleUnderline"/>
          <w:rFonts w:ascii="Times New Roman" w:hAnsi="Times New Roman" w:cs="Times New Roman"/>
        </w:rPr>
        <w:t>a record among presidents, even factoring in the acute loss of jobs over the Covid recession. Inflation is down more to less than half of its 9 percent high last June, at just over 4 percent. Major outlays for infrastructure and climate mitigation have helped create new markets for tech innovation and have stabilized private investment.</w:t>
      </w:r>
    </w:p>
    <w:p w14:paraId="52592BC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So what’s wrong with this picture? Why do even many Democrats say they’re underwhelmed by Biden’s leadership on economic issues? And how can the top-line indicators of economic well-being translate into a winning message in the upcoming election cycle?</w:t>
      </w:r>
    </w:p>
    <w:p w14:paraId="41F28D06" w14:textId="77777777" w:rsidR="004850EB" w:rsidRPr="00B06341" w:rsidRDefault="004850EB" w:rsidP="004850EB">
      <w:pPr>
        <w:rPr>
          <w:rFonts w:ascii="Times New Roman" w:hAnsi="Times New Roman" w:cs="Times New Roman"/>
          <w:sz w:val="12"/>
        </w:rPr>
      </w:pPr>
      <w:r w:rsidRPr="00B06341">
        <w:rPr>
          <w:rFonts w:ascii="Times New Roman" w:hAnsi="Times New Roman" w:cs="Times New Roman"/>
          <w:sz w:val="12"/>
        </w:rPr>
        <w:t xml:space="preserve">Biden’s talk sought to stake out key answers to these quandaries by embracing a phrase initially floated by an economist in The Wall Street Journal as an intended term of derision: Bidenomics (it being a generally sound principle that a Journal-branded form of calumny is definitionally misguided). In Biden’s telling, </w:t>
      </w:r>
      <w:r w:rsidRPr="00B06341">
        <w:rPr>
          <w:rStyle w:val="StyleUnderline"/>
          <w:rFonts w:ascii="Times New Roman" w:hAnsi="Times New Roman" w:cs="Times New Roman"/>
        </w:rPr>
        <w:t xml:space="preserve">his vision for robust and fairly distributed economic growth </w:t>
      </w:r>
      <w:r w:rsidRPr="00B06341">
        <w:rPr>
          <w:rStyle w:val="Emphasis"/>
          <w:rFonts w:ascii="Times New Roman" w:hAnsi="Times New Roman" w:cs="Times New Roman"/>
        </w:rPr>
        <w:t>hinges on bold public investments</w:t>
      </w:r>
      <w:r w:rsidRPr="00B06341">
        <w:rPr>
          <w:rFonts w:ascii="Times New Roman" w:hAnsi="Times New Roman" w:cs="Times New Roman"/>
          <w:sz w:val="12"/>
        </w:rPr>
        <w:t>—</w:t>
      </w:r>
      <w:r w:rsidRPr="00B06341">
        <w:rPr>
          <w:rFonts w:ascii="Times New Roman" w:hAnsi="Times New Roman" w:cs="Times New Roman"/>
        </w:rPr>
        <w:t>such as those endorsed in the infrastructure law and the Inflation Reduction Act—and gains momentum from pro-worker and Buy American policies, while also ensuring fair competition via antitrust enforcement and small-business creation</w:t>
      </w:r>
      <w:r w:rsidRPr="00B06341">
        <w:rPr>
          <w:rStyle w:val="StyleUnderline"/>
          <w:rFonts w:ascii="Times New Roman" w:hAnsi="Times New Roman" w:cs="Times New Roman"/>
        </w:rPr>
        <w:t xml:space="preserve">. </w:t>
      </w:r>
      <w:r w:rsidRPr="00B06341">
        <w:rPr>
          <w:rFonts w:ascii="Times New Roman" w:hAnsi="Times New Roman" w:cs="Times New Roman"/>
          <w:sz w:val="12"/>
        </w:rPr>
        <w:t>Repeating a favored applause line, he announced, “I meant what I said when I said I was going to be the most pro-union president in American history, and I make no apologies for it.”</w:t>
      </w:r>
    </w:p>
    <w:p w14:paraId="1118FD7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But this is precisely where the picture gets hazy. In touting his fiscal discipline, Biden hurriedly took credit for $1 trillion in deficit cuts ratified under the debt-ceiling agreement he struck with House Speaker Kevin McCarthy, “without giving anything of consequence.” But that deal is poised to beggar some 40 million holders of educational debt, if the Supreme Court proceeds to wipe out Biden’s own student debt-relief plan. (For D.C. policy hands prone to shrug off that betrayal as a savvy choice to drop another dubious middle-class entitlement, that’s simply not the case, as Biden declared elsewhere in his speech, when he pledged to anchor broad-based social mobility in free community college.) Biden also notoriously bigfooted a threatened rail workers’ strike last winter, and has lent little assistance to a desperately underfunded National Labor Relations Board. It’s a decidedly equivocal track record for the country’s most pro-union president—and will likely complicate his election-year efforts to depict himself as the second coming of FDR.</w:t>
      </w:r>
    </w:p>
    <w:p w14:paraId="06BF9EDD"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Another fierce complicating factor is Biden’s decision to retain Jerome Powell</w:t>
      </w:r>
      <w:r w:rsidRPr="00B06341">
        <w:rPr>
          <w:rFonts w:ascii="Times New Roman" w:hAnsi="Times New Roman" w:cs="Times New Roman"/>
        </w:rPr>
        <w:t xml:space="preserve">, the Trump-appointed head of the Federal Reserve. Powell is a </w:t>
      </w:r>
      <w:r w:rsidRPr="00B06341">
        <w:rPr>
          <w:rStyle w:val="StyleUnderline"/>
          <w:rFonts w:ascii="Times New Roman" w:hAnsi="Times New Roman" w:cs="Times New Roman"/>
        </w:rPr>
        <w:t>dogmatic inflation hawk who’s pushed a long run of interest rate hikes to slow wage growth, which he (mistakenly) diagnosed as a key accelerant of inflation</w:t>
      </w:r>
      <w:r w:rsidRPr="00B06341">
        <w:rPr>
          <w:rFonts w:ascii="Times New Roman" w:hAnsi="Times New Roman" w:cs="Times New Roman"/>
        </w:rPr>
        <w:t>. (</w:t>
      </w:r>
      <w:r w:rsidRPr="00B06341">
        <w:rPr>
          <w:rStyle w:val="StyleUnderline"/>
          <w:rFonts w:ascii="Times New Roman" w:hAnsi="Times New Roman" w:cs="Times New Roman"/>
        </w:rPr>
        <w:t>The specter of “greedflation”—i.e., opportunistic corporate price hikes engineered to pad private-sector bottom lines—was widely dismissed by the mainstream press and economic savants, but now seems to be a much more likely culprit</w:t>
      </w:r>
      <w:r w:rsidRPr="00B06341">
        <w:rPr>
          <w:rFonts w:ascii="Times New Roman" w:hAnsi="Times New Roman" w:cs="Times New Roman"/>
        </w:rPr>
        <w:t>.) Powell has at last inaugurated a pause in his rate-hike strategy, but he continues to preach an absurd austerity gospel under conditions of near-full employment and receding inflation. Even as Biden was preparing to deliver his Chicago speech, Powell was back on his doomsaying beat, announcing that a recession remained a “significant probability,” even if he also somewhat grudgingly conceded that it’s “not the most likely case.”</w:t>
      </w:r>
    </w:p>
    <w:p w14:paraId="003E2A5A"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Biden’s other problem is that the mainstream media laps up such hawkish fiscal rhetoric with relish.</w:t>
      </w:r>
      <w:r w:rsidRPr="00B06341">
        <w:rPr>
          <w:rFonts w:ascii="Times New Roman" w:hAnsi="Times New Roman" w:cs="Times New Roman"/>
        </w:rPr>
        <w:t xml:space="preserve"> Inflation-taming is the only narrative about the American political economy that can be relied on to stoke visceral alarm in viewers and readers, so media producers recur to it obsessively. “The media have been playing up the negatives every step of the way,” says Dean Baker, senior economist and cofounder of the Center for Economic and Policy Research. “In addition to inflation, they’ve been talking about labor shortages, but I say, ‘Well, what’s that mean? It means that workers can negotiate better in a tight labor market.’ Wages had arguably been growing rapidly at the start of 2022, but they’ve slowed hugely. That’s not questionable—we have data on that. So in dealing with the Fed, are they saying with wage growth down to 4 percent now, that’s inconsistent with their inflation targets? You’re telling me we’re going to risk a recession to slow inflation rates? That’s close to crazy.”</w:t>
      </w:r>
    </w:p>
    <w:p w14:paraId="6BEB7CA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It’s also glaringly out of touch with reality. </w:t>
      </w:r>
      <w:r w:rsidRPr="00B06341">
        <w:rPr>
          <w:rStyle w:val="StyleUnderline"/>
          <w:rFonts w:ascii="Times New Roman" w:hAnsi="Times New Roman" w:cs="Times New Roman"/>
        </w:rPr>
        <w:t>“If you look at what the big risk to the economy is, all the indicators are trending well</w:t>
      </w:r>
      <w:r w:rsidRPr="00B06341">
        <w:rPr>
          <w:rFonts w:ascii="Times New Roman" w:hAnsi="Times New Roman" w:cs="Times New Roman"/>
        </w:rPr>
        <w:t>,” Baker notes, “</w:t>
      </w:r>
      <w:r w:rsidRPr="00B06341">
        <w:rPr>
          <w:rStyle w:val="Emphasis"/>
          <w:rFonts w:ascii="Times New Roman" w:hAnsi="Times New Roman" w:cs="Times New Roman"/>
        </w:rPr>
        <w:t>Housing looks good; durable goods, nonresidential construction are doing well; even trade deficits are getting smaller. None of this is going in a recessionary direction, s</w:t>
      </w:r>
      <w:r w:rsidRPr="00B06341">
        <w:rPr>
          <w:rFonts w:ascii="Times New Roman" w:hAnsi="Times New Roman" w:cs="Times New Roman"/>
        </w:rPr>
        <w:t>o what would be the story where we get a recession or a bad economy? It would likely be the high interest rates…. That could give you a serious slowing.”</w:t>
      </w:r>
    </w:p>
    <w:p w14:paraId="441A418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But as far as mainstream economic and media discourse are concerned, the threat remains firmly fixed: Inflation must be tamed into extinction, by any means necessary. As a result, news outlets flogging this narrative “basically lie,” Baker notes. “In talking about housing prices, the press had a number of stories that said low-income people, young people, and Black Americans are finding it harder to buy homes. Well, for all these groups, home ownership is up over pre-pandemic levels—literally the opposite of what they were telling people.”</w:t>
      </w:r>
    </w:p>
    <w:p w14:paraId="36941AF4" w14:textId="77777777" w:rsidR="0000658D" w:rsidRPr="00B06341" w:rsidRDefault="004850EB" w:rsidP="004850EB">
      <w:pPr>
        <w:rPr>
          <w:rFonts w:ascii="Times New Roman" w:hAnsi="Times New Roman" w:cs="Times New Roman"/>
        </w:rPr>
      </w:pPr>
      <w:r w:rsidRPr="00B06341">
        <w:rPr>
          <w:rFonts w:ascii="Times New Roman" w:hAnsi="Times New Roman" w:cs="Times New Roman"/>
        </w:rPr>
        <w:t xml:space="preserve">This stolidly fact-averse discourse is also what allowed the delusional portrait of Donald Trump, economic populist, to take hold; that, too, is largely a work of feverish projection on the part of a political press easily bewildered by developments outside the Fed-modulated paper economy. </w:t>
      </w:r>
      <w:r w:rsidRPr="00B06341">
        <w:rPr>
          <w:rStyle w:val="StyleUnderline"/>
          <w:rFonts w:ascii="Times New Roman" w:hAnsi="Times New Roman" w:cs="Times New Roman"/>
        </w:rPr>
        <w:t xml:space="preserve">To dislodge this narrative template, Biden and his economics team will likely have to </w:t>
      </w:r>
      <w:r w:rsidRPr="00B06341">
        <w:rPr>
          <w:rStyle w:val="Emphasis"/>
          <w:rFonts w:ascii="Times New Roman" w:hAnsi="Times New Roman" w:cs="Times New Roman"/>
        </w:rPr>
        <w:t>move beyond a political rhetoric of reassurance and reasoned compromise.</w:t>
      </w:r>
      <w:r w:rsidRPr="00B06341">
        <w:rPr>
          <w:rFonts w:ascii="Times New Roman" w:hAnsi="Times New Roman" w:cs="Times New Roman"/>
        </w:rPr>
        <w:t xml:space="preserve"> It may require t</w:t>
      </w:r>
      <w:r w:rsidRPr="00B06341">
        <w:rPr>
          <w:rStyle w:val="StyleUnderline"/>
          <w:rFonts w:ascii="Times New Roman" w:hAnsi="Times New Roman" w:cs="Times New Roman"/>
        </w:rPr>
        <w:t xml:space="preserve">he revival of something like </w:t>
      </w:r>
      <w:r w:rsidRPr="00B06341">
        <w:rPr>
          <w:rStyle w:val="Emphasis"/>
          <w:rFonts w:ascii="Times New Roman" w:hAnsi="Times New Roman" w:cs="Times New Roman"/>
        </w:rPr>
        <w:t>FDR’s freedom from want as a universal social good</w:t>
      </w:r>
      <w:r w:rsidRPr="00B06341">
        <w:rPr>
          <w:rStyle w:val="StyleUnderline"/>
          <w:rFonts w:ascii="Times New Roman" w:hAnsi="Times New Roman" w:cs="Times New Roman"/>
        </w:rPr>
        <w:t xml:space="preserve">—which is to say, bringing a lot more of the bottom-up agenda </w:t>
      </w:r>
      <w:r w:rsidRPr="00B06341">
        <w:rPr>
          <w:rFonts w:ascii="Times New Roman" w:hAnsi="Times New Roman" w:cs="Times New Roman"/>
        </w:rPr>
        <w:t xml:space="preserve">to the present middle-out status quo. </w:t>
      </w:r>
    </w:p>
    <w:p w14:paraId="6FDD7D86" w14:textId="77777777" w:rsidR="0000658D" w:rsidRPr="00B06341" w:rsidRDefault="0000658D" w:rsidP="004850EB">
      <w:pPr>
        <w:rPr>
          <w:rFonts w:ascii="Times New Roman" w:hAnsi="Times New Roman" w:cs="Times New Roman"/>
        </w:rPr>
      </w:pPr>
    </w:p>
    <w:p w14:paraId="053DB593" w14:textId="6ADACD1E"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Bidenomics messaging failing won’t resonate with voters – inflation anxiety overwhelms</w:t>
      </w:r>
    </w:p>
    <w:p w14:paraId="2B6B8B04"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Ip, Wall Street Journal, 6-28-23 </w:t>
      </w:r>
    </w:p>
    <w:p w14:paraId="57C0DE4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(Greg, 6-28-23,.Wall Street Journal, “Why Bidenomics Gets No Love From Voters; Legislative wins on infrastructure and industrial policy are overshadowed by inflation hangover of stimulus, pandemic and war.” Accessed in Proquest)</w:t>
      </w:r>
    </w:p>
    <w:p w14:paraId="1D1C7B7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President </w:t>
      </w:r>
      <w:r w:rsidRPr="00B06341">
        <w:rPr>
          <w:rStyle w:val="StyleUnderline"/>
          <w:rFonts w:ascii="Times New Roman" w:hAnsi="Times New Roman" w:cs="Times New Roman"/>
        </w:rPr>
        <w:t>Biden kicks off a national campaign</w:t>
      </w:r>
      <w:r w:rsidRPr="00B06341">
        <w:rPr>
          <w:rFonts w:ascii="Times New Roman" w:hAnsi="Times New Roman" w:cs="Times New Roman"/>
        </w:rPr>
        <w:t xml:space="preserve"> Wednesday </w:t>
      </w:r>
      <w:r w:rsidRPr="00B06341">
        <w:rPr>
          <w:rStyle w:val="StyleUnderline"/>
          <w:rFonts w:ascii="Times New Roman" w:hAnsi="Times New Roman" w:cs="Times New Roman"/>
        </w:rPr>
        <w:t xml:space="preserve">pitching his economic record to a </w:t>
      </w:r>
      <w:r w:rsidRPr="00B06341">
        <w:rPr>
          <w:rStyle w:val="Emphasis"/>
          <w:rFonts w:ascii="Times New Roman" w:hAnsi="Times New Roman" w:cs="Times New Roman"/>
        </w:rPr>
        <w:t>deeply skeptical public</w:t>
      </w:r>
      <w:r w:rsidRPr="00B06341">
        <w:rPr>
          <w:rFonts w:ascii="Times New Roman" w:hAnsi="Times New Roman" w:cs="Times New Roman"/>
        </w:rPr>
        <w:t>.</w:t>
      </w:r>
    </w:p>
    <w:p w14:paraId="68B8B7F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challenge: Biden really has two economic records. One of them begins in late 2021 and consists of a series of legislative wins on infrastructure, semiconductor production and renewable energy, which he then preserved in a debt-ceiling deal with Republicans. These policies could shape the economy for years to come.</w:t>
      </w:r>
    </w:p>
    <w:p w14:paraId="1175E8E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That record, though, is overshadowed by the record of his first months in office, when his American Rescue Plan pumped $1.9 trillion of demand into a supply-constrained economy. The result was the tightest job market in memory and a surge in inflation that still hangs over Biden's approval ratings and his prospects for re-election.</w:t>
      </w:r>
    </w:p>
    <w:p w14:paraId="7375AB6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 his speech in Chicago on Wednesday, Biden didn't differentiate between these two records: It's all "Bidenomics," which, he said, is about expanding the middle class, bolstering infrastructure, and bringing manufacturing back from overseas. This doesn't really distinguish Biden from other presidents, though. Don't they all want a stronger middle class, more infrastructure and more factories?</w:t>
      </w:r>
    </w:p>
    <w:p w14:paraId="043D906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His early agenda was also not particularly novel. The Rescue Plan was old-fashioned Keynesian demand stimulus, notable mostly for its sheer size. Biden's staff designed it with the economy of 2009 in mind, when newly elected President Barack Obama and Biden, his vice president, faced a deep recession to be followed by a sluggish, yearslong recovery.</w:t>
      </w:r>
    </w:p>
    <w:p w14:paraId="48DA3868"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Biden's team is still sticking to that narrative</w:t>
      </w:r>
      <w:r w:rsidRPr="00B06341">
        <w:rPr>
          <w:rFonts w:ascii="Times New Roman" w:hAnsi="Times New Roman" w:cs="Times New Roman"/>
        </w:rPr>
        <w:t xml:space="preserve">. In a memo released this week, his political strategists Anita Dunn and Mike Donilon write </w:t>
      </w:r>
      <w:r w:rsidRPr="00B06341">
        <w:rPr>
          <w:rStyle w:val="StyleUnderline"/>
          <w:rFonts w:ascii="Times New Roman" w:hAnsi="Times New Roman" w:cs="Times New Roman"/>
        </w:rPr>
        <w:t>that Biden "faced an immediate economic crisis when he took office</w:t>
      </w:r>
      <w:r w:rsidRPr="00B06341">
        <w:rPr>
          <w:rFonts w:ascii="Times New Roman" w:hAnsi="Times New Roman" w:cs="Times New Roman"/>
        </w:rPr>
        <w:t>" in January 2021.</w:t>
      </w:r>
    </w:p>
    <w:p w14:paraId="76B2B7F5" w14:textId="77777777" w:rsidR="004850EB" w:rsidRPr="00B06341" w:rsidRDefault="004850EB" w:rsidP="004850EB">
      <w:pPr>
        <w:rPr>
          <w:rFonts w:ascii="Times New Roman" w:hAnsi="Times New Roman" w:cs="Times New Roman"/>
        </w:rPr>
      </w:pPr>
      <w:r w:rsidRPr="00B06341">
        <w:rPr>
          <w:rStyle w:val="Emphasis"/>
          <w:rFonts w:ascii="Times New Roman" w:hAnsi="Times New Roman" w:cs="Times New Roman"/>
        </w:rPr>
        <w:t xml:space="preserve">Actually, he didn't. </w:t>
      </w:r>
      <w:r w:rsidRPr="00B06341">
        <w:rPr>
          <w:rFonts w:ascii="Times New Roman" w:hAnsi="Times New Roman" w:cs="Times New Roman"/>
        </w:rPr>
        <w:t xml:space="preserve">By then, </w:t>
      </w:r>
      <w:r w:rsidRPr="00B06341">
        <w:rPr>
          <w:rStyle w:val="StyleUnderline"/>
          <w:rFonts w:ascii="Times New Roman" w:hAnsi="Times New Roman" w:cs="Times New Roman"/>
        </w:rPr>
        <w:t>the economic crisis brought on by Covid-19 was largely over, even if the health crisis wasn't</w:t>
      </w:r>
      <w:r w:rsidRPr="00B06341">
        <w:rPr>
          <w:rFonts w:ascii="Times New Roman" w:hAnsi="Times New Roman" w:cs="Times New Roman"/>
        </w:rPr>
        <w:t xml:space="preserve">. As </w:t>
      </w:r>
      <w:r w:rsidRPr="00B06341">
        <w:rPr>
          <w:rStyle w:val="StyleUnderline"/>
          <w:rFonts w:ascii="Times New Roman" w:hAnsi="Times New Roman" w:cs="Times New Roman"/>
        </w:rPr>
        <w:t>lockdowns were lifted and vaccines approved, businesses were furiously rehiring. Payroll growth averaged 800,000 a month over the last six months of 2020, in percentage terms the strongest such streak preceding a new president's inauguration</w:t>
      </w:r>
      <w:r w:rsidRPr="00B06341">
        <w:rPr>
          <w:rFonts w:ascii="Times New Roman" w:hAnsi="Times New Roman" w:cs="Times New Roman"/>
        </w:rPr>
        <w:t xml:space="preserve"> since 1952.</w:t>
      </w:r>
    </w:p>
    <w:p w14:paraId="41482B77"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The American Rescue Plan, in other words, was designed to bolster demand in an economy that already had plenty</w:t>
      </w:r>
      <w:r w:rsidRPr="00B06341">
        <w:rPr>
          <w:rFonts w:ascii="Times New Roman" w:hAnsi="Times New Roman" w:cs="Times New Roman"/>
        </w:rPr>
        <w:t>.</w:t>
      </w:r>
    </w:p>
    <w:p w14:paraId="08B838A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Dunn and Donilon's memo boasts that job creation under Biden has been the strongest of any president going back at least to Ronald Reagan.</w:t>
      </w:r>
    </w:p>
    <w:p w14:paraId="1E61BF33"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 xml:space="preserve">Much of that reflected recovery from the pandemic, </w:t>
      </w:r>
      <w:r w:rsidRPr="00B06341">
        <w:rPr>
          <w:rFonts w:ascii="Times New Roman" w:hAnsi="Times New Roman" w:cs="Times New Roman"/>
        </w:rPr>
        <w:t xml:space="preserve">which </w:t>
      </w:r>
      <w:r w:rsidRPr="00B06341">
        <w:rPr>
          <w:rStyle w:val="StyleUnderline"/>
          <w:rFonts w:ascii="Times New Roman" w:hAnsi="Times New Roman" w:cs="Times New Roman"/>
        </w:rPr>
        <w:t>would have happened under any president</w:t>
      </w:r>
      <w:r w:rsidRPr="00B06341">
        <w:rPr>
          <w:rFonts w:ascii="Times New Roman" w:hAnsi="Times New Roman" w:cs="Times New Roman"/>
        </w:rPr>
        <w:t>. Still, the Rescue Plan probably explains why the U.S. recovery has been stronger than in countries with less stimulus. With the labor force depressed by retirements, the virus and reduced immigration, the result was the tightest labor market in memory. That particularly benefited historically disadvantaged groups : Black, Hispanic and low-wage workers.</w:t>
      </w:r>
    </w:p>
    <w:p w14:paraId="26F0D64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But many of </w:t>
      </w:r>
      <w:r w:rsidRPr="00B06341">
        <w:rPr>
          <w:rStyle w:val="StyleUnderline"/>
          <w:rFonts w:ascii="Times New Roman" w:hAnsi="Times New Roman" w:cs="Times New Roman"/>
        </w:rPr>
        <w:t>the benefits of that tight labor market have been negated by inflation</w:t>
      </w:r>
      <w:r w:rsidRPr="00B06341">
        <w:rPr>
          <w:rFonts w:ascii="Times New Roman" w:hAnsi="Times New Roman" w:cs="Times New Roman"/>
        </w:rPr>
        <w:t>. It soared from 2% just before the pandemic to a peak of 9.1% last year as gasoline prices leapt in the wake of Russia's invasion of Ukraine. It has since retreated to 4% as gasoline prices dropped, but underlying inflation persists around 4% to 5%.</w:t>
      </w:r>
    </w:p>
    <w:p w14:paraId="005937F7" w14:textId="77777777" w:rsidR="004850EB" w:rsidRPr="00B06341" w:rsidRDefault="004850EB" w:rsidP="004850EB">
      <w:pPr>
        <w:rPr>
          <w:rFonts w:ascii="Times New Roman" w:hAnsi="Times New Roman" w:cs="Times New Roman"/>
          <w:b/>
          <w:sz w:val="20"/>
          <w:u w:val="single"/>
        </w:rPr>
      </w:pPr>
      <w:r w:rsidRPr="00B06341">
        <w:rPr>
          <w:rStyle w:val="Emphasis"/>
          <w:rFonts w:ascii="Times New Roman" w:hAnsi="Times New Roman" w:cs="Times New Roman"/>
        </w:rPr>
        <w:t>Inflation is the main reason voters disapprove of Biden's handling of the economy by a two-to-one ratio</w:t>
      </w:r>
      <w:r w:rsidRPr="00B06341">
        <w:rPr>
          <w:rFonts w:ascii="Times New Roman" w:hAnsi="Times New Roman" w:cs="Times New Roman"/>
        </w:rPr>
        <w:t>, according to a May poll by the Associated Press and NORC Center for Public Affairs Research. I</w:t>
      </w:r>
      <w:r w:rsidRPr="00B06341">
        <w:rPr>
          <w:rStyle w:val="StyleUnderline"/>
          <w:rFonts w:ascii="Times New Roman" w:hAnsi="Times New Roman" w:cs="Times New Roman"/>
        </w:rPr>
        <w:t>f inflation doesn't fad</w:t>
      </w:r>
      <w:r w:rsidRPr="00B06341">
        <w:rPr>
          <w:rFonts w:ascii="Times New Roman" w:hAnsi="Times New Roman" w:cs="Times New Roman"/>
        </w:rPr>
        <w:t xml:space="preserve">e of its own accord, </w:t>
      </w:r>
      <w:r w:rsidRPr="00B06341">
        <w:rPr>
          <w:rStyle w:val="StyleUnderline"/>
          <w:rFonts w:ascii="Times New Roman" w:hAnsi="Times New Roman" w:cs="Times New Roman"/>
        </w:rPr>
        <w:t>the Federal Reserve might have to raise interest rates further and push the economy into recession, which won't help Biden's approval ratings.</w:t>
      </w:r>
    </w:p>
    <w:p w14:paraId="79C4ADD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Historically, voters haven't punished presidents for economic hardship brought on by events beyond their control. George W. Bush's approval rose after the Sept. 11, 2001, terrorist attacks brought on recession, as did Donald Trump's when Covid first hit in 2020. Since inflation has risen in almost every advanced country since the pandemic, Biden could logically claim it wasn't his fault.</w:t>
      </w:r>
    </w:p>
    <w:p w14:paraId="094EB46F"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But it's logically inconsistent for Biden to disown inflation while taking credit for tight labor markets since they are mirror images of the same thing: an overheated economy. </w:t>
      </w:r>
      <w:r w:rsidRPr="00B06341">
        <w:rPr>
          <w:rStyle w:val="StyleUnderline"/>
          <w:rFonts w:ascii="Times New Roman" w:hAnsi="Times New Roman" w:cs="Times New Roman"/>
        </w:rPr>
        <w:t>While economists debate how much stimulus contributed to this overheating, they agree it played a part</w:t>
      </w:r>
      <w:r w:rsidRPr="00B06341">
        <w:rPr>
          <w:rFonts w:ascii="Times New Roman" w:hAnsi="Times New Roman" w:cs="Times New Roman"/>
        </w:rPr>
        <w:t xml:space="preserve"> . </w:t>
      </w:r>
      <w:r w:rsidRPr="00B06341">
        <w:rPr>
          <w:rStyle w:val="Emphasis"/>
          <w:rFonts w:ascii="Times New Roman" w:hAnsi="Times New Roman" w:cs="Times New Roman"/>
        </w:rPr>
        <w:t>Voters are thus less inclined to give Biden a pass</w:t>
      </w:r>
      <w:r w:rsidRPr="00B06341">
        <w:rPr>
          <w:rStyle w:val="StyleUnderline"/>
          <w:rFonts w:ascii="Times New Roman" w:hAnsi="Times New Roman" w:cs="Times New Roman"/>
        </w:rPr>
        <w:t>, especially since Republicans, and even some Democrats , keep reminding them of the connection.</w:t>
      </w:r>
    </w:p>
    <w:p w14:paraId="2B6CAA3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If Biden's early agenda was all about macroeconomics—unemployment and inflation—his subsequent agenda has been about microeconomics, i.e., the composition of economic growth. Trump's frequent "infrastructure weeks" never actually led to new infrastructure. Biden, by contrast, got a massive infrastructure bill through Congress in 2021 and it went beyond roads to water treatment and high-speed internet . The Chips and Science Act last year was the largest federal commitment to industrial policy in recent history. The Inflation Reduction Act offered game-changing incentives for renewable energy and electric vehicles .</w:t>
      </w:r>
    </w:p>
    <w:p w14:paraId="02CADA0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 a report Tuesday, the Treasury Department said those initiatives are making an imprint on the economic data . Factory construction, for example, has shot up, particularly for electronics. Not all of this is due to legislation: Semiconductor companies were increasing their U.S. footprint already in response to growing demand and pressure to diversify away from Asia. Nonetheless, comments of business leaders make it clear that federal incentives are having a palpable effect on their plans .</w:t>
      </w:r>
    </w:p>
    <w:p w14:paraId="3B1BBE9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This newly assertive role for the federal government in shaping private investment isn't without controversy. It is bulking up deficits, its "buy American" provisions have upset allies, and it has lowered the bar to interventions of questionable merit.</w:t>
      </w:r>
    </w:p>
    <w:p w14:paraId="326ADA6F" w14:textId="77777777" w:rsidR="004850EB" w:rsidRPr="00B06341" w:rsidRDefault="004850EB" w:rsidP="004850EB">
      <w:pPr>
        <w:rPr>
          <w:rStyle w:val="Emphasis"/>
          <w:rFonts w:ascii="Times New Roman" w:hAnsi="Times New Roman" w:cs="Times New Roman"/>
        </w:rPr>
      </w:pPr>
      <w:r w:rsidRPr="00B06341">
        <w:rPr>
          <w:rFonts w:ascii="Times New Roman" w:hAnsi="Times New Roman" w:cs="Times New Roman"/>
        </w:rPr>
        <w:t xml:space="preserve">Nor is it likely to change Biden's political prospects: </w:t>
      </w:r>
      <w:r w:rsidRPr="00B06341">
        <w:rPr>
          <w:rStyle w:val="StyleUnderline"/>
          <w:rFonts w:ascii="Times New Roman" w:hAnsi="Times New Roman" w:cs="Times New Roman"/>
        </w:rPr>
        <w:t xml:space="preserve">The effects on voters' lives are small and gradual, whereas </w:t>
      </w:r>
      <w:r w:rsidRPr="00B06341">
        <w:rPr>
          <w:rStyle w:val="Emphasis"/>
          <w:rFonts w:ascii="Times New Roman" w:hAnsi="Times New Roman" w:cs="Times New Roman"/>
        </w:rPr>
        <w:t>the effects of inflation and unemployment are big and immediate.</w:t>
      </w:r>
    </w:p>
    <w:p w14:paraId="484A9450" w14:textId="77777777" w:rsidR="004850EB" w:rsidRPr="00B06341" w:rsidRDefault="004850EB" w:rsidP="004850EB">
      <w:pPr>
        <w:rPr>
          <w:rFonts w:ascii="Times New Roman" w:hAnsi="Times New Roman" w:cs="Times New Roman"/>
        </w:rPr>
      </w:pPr>
    </w:p>
    <w:p w14:paraId="70289F8B" w14:textId="77777777" w:rsidR="004850EB" w:rsidRPr="00B06341" w:rsidRDefault="004850EB" w:rsidP="004850EB">
      <w:pPr>
        <w:pStyle w:val="Heading3"/>
        <w:rPr>
          <w:rFonts w:ascii="Times New Roman" w:hAnsi="Times New Roman" w:cs="Times New Roman"/>
        </w:rPr>
      </w:pPr>
      <w:bookmarkStart w:id="164" w:name="_Toc140420939"/>
      <w:r w:rsidRPr="00B06341">
        <w:rPr>
          <w:rFonts w:ascii="Times New Roman" w:hAnsi="Times New Roman" w:cs="Times New Roman"/>
        </w:rPr>
        <w:t>Non-Unique – Losing Independents Support</w:t>
      </w:r>
      <w:bookmarkEnd w:id="164"/>
    </w:p>
    <w:p w14:paraId="617D9992" w14:textId="77777777" w:rsidR="004850EB" w:rsidRPr="00B06341" w:rsidRDefault="004850EB" w:rsidP="004850EB">
      <w:pPr>
        <w:rPr>
          <w:rFonts w:ascii="Times New Roman" w:hAnsi="Times New Roman" w:cs="Times New Roman"/>
        </w:rPr>
      </w:pPr>
    </w:p>
    <w:p w14:paraId="2A795C78"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No link uniqueness – Biden isn’t a centrist now – he’s governs from the far left</w:t>
      </w:r>
    </w:p>
    <w:p w14:paraId="0CDD26B0"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Bennett, Roll Call editor at large, 4-21-23 </w:t>
      </w:r>
    </w:p>
    <w:p w14:paraId="1B21DF2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(John T. , 4-21-23, CQ Roll Call. “Why the narrative that Biden is drifting right for 2024 is closer to malarkey than reality.” https://rollcall.com/2023/04/21/why-the-narrative-that-biden-is-drifting-right-for-2024-is-closer-to-malarkey-than-reality/)</w:t>
      </w:r>
    </w:p>
    <w:p w14:paraId="7D7B350E"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Beware false narratives</w:t>
      </w:r>
      <w:r w:rsidRPr="00B06341">
        <w:rPr>
          <w:rFonts w:ascii="Times New Roman" w:hAnsi="Times New Roman" w:cs="Times New Roman"/>
        </w:rPr>
        <w:t>. They often take root in Washington like a pesky but tough-to-eliminate weed in your flower or vegetable garden.</w:t>
      </w:r>
    </w:p>
    <w:p w14:paraId="7AAF6261"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One recently sprouted</w:t>
      </w:r>
      <w:r w:rsidRPr="00B06341">
        <w:rPr>
          <w:rFonts w:ascii="Times New Roman" w:hAnsi="Times New Roman" w:cs="Times New Roman"/>
        </w:rPr>
        <w:t xml:space="preserve">, largely on social media and in some media reports, about President Joe </w:t>
      </w:r>
      <w:r w:rsidRPr="00B06341">
        <w:rPr>
          <w:rStyle w:val="StyleUnderline"/>
          <w:rFonts w:ascii="Times New Roman" w:hAnsi="Times New Roman" w:cs="Times New Roman"/>
        </w:rPr>
        <w:t xml:space="preserve">Biden drifting rightward on policy matters </w:t>
      </w:r>
      <w:r w:rsidRPr="00B06341">
        <w:rPr>
          <w:rFonts w:ascii="Times New Roman" w:hAnsi="Times New Roman" w:cs="Times New Roman"/>
        </w:rPr>
        <w:t>as he inches — at a pace that some call strategic and others describe as snail-like — toward announcing a 2024 reelection bid.</w:t>
      </w:r>
    </w:p>
    <w:p w14:paraId="355E0CA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One report earlier this year described the president as “quietly pivoting to the middle as he prepares for a 2024 run.” Biden took flak on social media when he appeared with Senate GOP leader Mitch McConnell at a January event in the latter’s native Kentucky to tout a bridge project made possible by last year’s bipartisan infrastructure act. One angry poster mused that Biden likely would name the bridge after his old pal McConnell.</w:t>
      </w:r>
    </w:p>
    <w:p w14:paraId="74189F1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But several Senate Democrats are eager to rip what they see as a weed from the political garden. They describe a president making pragmatic moves based on his years in the policy realm rather than a finger-in-the-wind politician — though they acknowledge he is mulling a possible reelection policy platform.</w:t>
      </w:r>
    </w:p>
    <w:p w14:paraId="6F9CEEB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 take the long view," said Sen. Sheldon Whitehouse, D-R.I. "I would be absolutely certain that he's thinking about 2024 right now, but that doesn't necessarily lead to the conclusion that he's moving to the right."</w:t>
      </w:r>
    </w:p>
    <w:p w14:paraId="727E613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Sen. Richard Blumenthal, D-Conn., agreed, saying: "Each of these decisions by the president needs to be viewed on a case-by-case basis and on the merits of each one. And I may agree with some and disagree with others, but I don't think there's any basis to say that there's some kind of rightward tilt or trend."</w:t>
      </w:r>
    </w:p>
    <w:p w14:paraId="756404C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Sen. Tim Kaine, D-Va., advised this approach: "If you look at Joe Biden as a senator and you look at what President Joe Biden is doing, I don't think it's dramatically different on the D.C. criminal code bill." Biden and Senate Democrats, joining hundreds of House and Senate Republicans, blocked a District of Columbia Council bill they said would lower sentencing standards and clog the local courts.</w:t>
      </w:r>
    </w:p>
    <w:p w14:paraId="1918D82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Kaine, a former governor in a state that has had three Republican and four Democratic governors since 1994, said these issues were all policy one-offs that happened to hit the Resolute Desk in close succession.</w:t>
      </w:r>
    </w:p>
    <w:p w14:paraId="69294C7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"That was a very unusual situation, where you have the mayor of D.C. — and President Biden's close to the mayor — saying this was a bad idea," Kaine said. "It was not going to make the city safer and he said he was opposed. I think all that makes it a very unusual one."</w:t>
      </w:r>
    </w:p>
    <w:p w14:paraId="7067A4E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president last month also approved the Willow oil project on Alaska's petroleum-heavy North Slope. And the administration is reportedly considering whether to restart a program under which migrant families were detained on U.S. soil.</w:t>
      </w:r>
    </w:p>
    <w:p w14:paraId="532E482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On the drilling policy decision, Kaine added this caveat: "He also took a lot of public lands off the potential drilling list in Alaska," noting the restrictions or outright ban on drilling across millions of acres in the area.</w:t>
      </w:r>
    </w:p>
    <w:p w14:paraId="3192BAF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bottom line, according to Kaine: "Look, he's a political guy. So, I mean, I know he is a competitor and wants to be successful. But he's not trying to be successful by being out of character for Joe Biden."</w:t>
      </w:r>
    </w:p>
    <w:p w14:paraId="651C45F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Those Democratic senators have a point.</w:t>
      </w:r>
    </w:p>
    <w:p w14:paraId="08B3F3B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After all, most congressional Democrats have never described Biden as some kind of guiding light on progressive policy whims — though some influential far-left members say he has had a successful presidency.</w:t>
      </w:r>
    </w:p>
    <w:p w14:paraId="7A9959B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For instance, though Rep. Alexandria Ocasio-Cortez of New York and some other progressives have yet to endorse Biden's expected 2024 reelection bid, she did say last year that he has been "doing a very good job so far." She also praised the president and his hand-picked Health and Human Services secretary, former California Rep. Xavier Becerra, for their efforts to block a conservative Texas federal judge's decision to outlaw an abortion medication during an April 9 television appearance.</w:t>
      </w:r>
    </w:p>
    <w:p w14:paraId="6812CD9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Biden administration for appealing the decision. And I believe that Secretary Becerra has been doing a phenomenal job in his role," Ocasio-Cortez said on CNN's "State of the Union" program.</w:t>
      </w:r>
    </w:p>
    <w:p w14:paraId="34650DA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AOC is not alone in praising Biden and his team. Congressional Progressive Caucus Chair Pramila Jayapal, D-Wash., has endorsed a Biden reelection bid. "He was not my first or second choice for president, but I am a convert," she said in November, according to reports. "I never thought I would say this, but I believe he should run for another term and finish this agenda we laid out."</w:t>
      </w:r>
    </w:p>
    <w:p w14:paraId="23CA125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What’s more, congressional progressives have never come close to calling for a substitute nominee in 2024. It all made for a brow-furrowing notion that the man some have dubbed "Scranton Joe," was drifting rightward on policy.</w:t>
      </w:r>
    </w:p>
    <w:p w14:paraId="1A2F714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Some progressives have groused. “I hope he’s paying attention,” Hannah Riddle, director of candidate services for the activist group the Progressive Change Campaign Committee, told The Associated Press of progressives’ desire for Biden to publicly tout their policy preferences on the campaign trail. “Running on economic populism is a winning strategy. And that model can be replicated all over the country.”</w:t>
      </w:r>
    </w:p>
    <w:p w14:paraId="291A3F9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But, notably, no progressive lawmakers or groups have aggressively blasted the president nor called for him to quit after his term ends. They also were mostly satisfied with his fiscal 2024 budget proposal.</w:t>
      </w:r>
    </w:p>
    <w:p w14:paraId="6F06223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And </w:t>
      </w:r>
      <w:r w:rsidRPr="00B06341">
        <w:rPr>
          <w:rStyle w:val="StyleUnderline"/>
          <w:rFonts w:ascii="Times New Roman" w:hAnsi="Times New Roman" w:cs="Times New Roman"/>
        </w:rPr>
        <w:t>if Republican leaders sense Biden has been tracking to the right this year, they are not letting on publicly</w:t>
      </w:r>
      <w:r w:rsidRPr="00B06341">
        <w:rPr>
          <w:rFonts w:ascii="Times New Roman" w:hAnsi="Times New Roman" w:cs="Times New Roman"/>
        </w:rPr>
        <w:t>.</w:t>
      </w:r>
    </w:p>
    <w:p w14:paraId="595AEE05" w14:textId="77777777" w:rsidR="004850EB" w:rsidRPr="00B06341" w:rsidRDefault="004850EB" w:rsidP="004850EB">
      <w:pPr>
        <w:rPr>
          <w:rStyle w:val="Emphasis"/>
          <w:rFonts w:ascii="Times New Roman" w:hAnsi="Times New Roman" w:cs="Times New Roman"/>
        </w:rPr>
      </w:pPr>
      <w:r w:rsidRPr="00B06341">
        <w:rPr>
          <w:rStyle w:val="StyleUnderline"/>
          <w:rFonts w:ascii="Times New Roman" w:hAnsi="Times New Roman" w:cs="Times New Roman"/>
        </w:rPr>
        <w:t>Sen. James Lankford laughed when asked about the Biden-drifts-rightward narrative</w:t>
      </w:r>
      <w:r w:rsidRPr="00B06341">
        <w:rPr>
          <w:rFonts w:ascii="Times New Roman" w:hAnsi="Times New Roman" w:cs="Times New Roman"/>
        </w:rPr>
        <w:t xml:space="preserve"> on Tuesday. “</w:t>
      </w:r>
      <w:r w:rsidRPr="00B06341">
        <w:rPr>
          <w:rStyle w:val="StyleUnderline"/>
          <w:rFonts w:ascii="Times New Roman" w:hAnsi="Times New Roman" w:cs="Times New Roman"/>
        </w:rPr>
        <w:t xml:space="preserve">It certainly doesn't have </w:t>
      </w:r>
      <w:r w:rsidRPr="00B06341">
        <w:rPr>
          <w:rStyle w:val="Emphasis"/>
          <w:rFonts w:ascii="Times New Roman" w:hAnsi="Times New Roman" w:cs="Times New Roman"/>
        </w:rPr>
        <w:t>any appearance of that</w:t>
      </w:r>
      <w:r w:rsidRPr="00B06341">
        <w:rPr>
          <w:rFonts w:ascii="Times New Roman" w:hAnsi="Times New Roman" w:cs="Times New Roman"/>
        </w:rPr>
        <w:t xml:space="preserve">. That might be interesting campaign spin for him to say, 'Look, I'm going to try to run as more of a moderate after being very, very far to the left for the first two years,'” the Oklahoma Republican said. “So, no, </w:t>
      </w:r>
      <w:r w:rsidRPr="00B06341">
        <w:rPr>
          <w:rStyle w:val="Emphasis"/>
          <w:rFonts w:ascii="Times New Roman" w:hAnsi="Times New Roman" w:cs="Times New Roman"/>
        </w:rPr>
        <w:t>I've not seen any rightward shift.”</w:t>
      </w:r>
    </w:p>
    <w:p w14:paraId="106A1A7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Notably, Lankford pointed to the same environmental parts of Biden’s Alaska energy decision as Kaine. But he said Republicans vigorously opposed them. “So, no, that's definitely not a rightward shift,” he said, acknowledging that Biden has and will make some moves aimed at keeping the moderate GOP and independent voters who swung in his favor in 2020 in a handful of key battleground states. “But the reality, overall, is different than actually what may be spun.”</w:t>
      </w:r>
    </w:p>
    <w:p w14:paraId="51855F1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McConnell, in his first floor speech since being sidelined after a nasty fall, on Monday did not describe a centrist, deal-making president: “The president's economic advisers say the deadline for a solution is not far off. But his political advisers apparently think the White House position should be, listen to this, no talks and no reforms.”</w:t>
      </w:r>
    </w:p>
    <w:p w14:paraId="049D700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That highlights another reason the rightward-turning Biden narrative was off base: The president continues to reject Republican demands for federal spending cuts to offset any debt ceiling increase.</w:t>
      </w:r>
    </w:p>
    <w:p w14:paraId="26DFE71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But, wait, there’s more. </w:t>
      </w:r>
      <w:r w:rsidRPr="00B06341">
        <w:rPr>
          <w:rStyle w:val="StyleUnderline"/>
          <w:rFonts w:ascii="Times New Roman" w:hAnsi="Times New Roman" w:cs="Times New Roman"/>
        </w:rPr>
        <w:t>Biden in recent weeks has bucked the right-turn narrative in some not-so-centrist ways</w:t>
      </w:r>
      <w:r w:rsidRPr="00B06341">
        <w:rPr>
          <w:rFonts w:ascii="Times New Roman" w:hAnsi="Times New Roman" w:cs="Times New Roman"/>
        </w:rPr>
        <w:t>:</w:t>
      </w:r>
    </w:p>
    <w:p w14:paraId="76B0D3F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administration last week </w:t>
      </w:r>
      <w:r w:rsidRPr="00B06341">
        <w:rPr>
          <w:rStyle w:val="StyleUnderline"/>
          <w:rFonts w:ascii="Times New Roman" w:hAnsi="Times New Roman" w:cs="Times New Roman"/>
        </w:rPr>
        <w:t>proposed the strictest auto emission standards in U.S. history</w:t>
      </w:r>
      <w:r w:rsidRPr="00B06341">
        <w:rPr>
          <w:rFonts w:ascii="Times New Roman" w:hAnsi="Times New Roman" w:cs="Times New Roman"/>
        </w:rPr>
        <w:t>, a big win for environment-minded progressives on and off the Hill.</w:t>
      </w:r>
    </w:p>
    <w:p w14:paraId="78C1760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president </w:t>
      </w:r>
      <w:r w:rsidRPr="00B06341">
        <w:rPr>
          <w:rStyle w:val="StyleUnderline"/>
          <w:rFonts w:ascii="Times New Roman" w:hAnsi="Times New Roman" w:cs="Times New Roman"/>
        </w:rPr>
        <w:t>criticized Israeli Prime Minister</w:t>
      </w:r>
      <w:r w:rsidRPr="00B06341">
        <w:rPr>
          <w:rFonts w:ascii="Times New Roman" w:hAnsi="Times New Roman" w:cs="Times New Roman"/>
        </w:rPr>
        <w:t xml:space="preserve"> Benjamin Netanyahu's proposed judicial overhaul plan that prompted mass protests across the Jewish state.</w:t>
      </w:r>
    </w:p>
    <w:p w14:paraId="30DB260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Biden has </w:t>
      </w:r>
      <w:r w:rsidRPr="00B06341">
        <w:rPr>
          <w:rStyle w:val="StyleUnderline"/>
          <w:rFonts w:ascii="Times New Roman" w:hAnsi="Times New Roman" w:cs="Times New Roman"/>
        </w:rPr>
        <w:t>proposed protecting transgender student athletes</w:t>
      </w:r>
      <w:r w:rsidRPr="00B06341">
        <w:rPr>
          <w:rFonts w:ascii="Times New Roman" w:hAnsi="Times New Roman" w:cs="Times New Roman"/>
        </w:rPr>
        <w:t xml:space="preserve"> from across-the-board bans on participating in sports with the gender with which they identify.</w:t>
      </w:r>
    </w:p>
    <w:p w14:paraId="624F52EE"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His budget plan proposes raising taxes</w:t>
      </w:r>
      <w:r w:rsidRPr="00B06341">
        <w:rPr>
          <w:rFonts w:ascii="Times New Roman" w:hAnsi="Times New Roman" w:cs="Times New Roman"/>
        </w:rPr>
        <w:t>, albeit on the extremely wealthy.</w:t>
      </w:r>
    </w:p>
    <w:p w14:paraId="182D539F" w14:textId="77777777" w:rsidR="004850EB" w:rsidRPr="00B06341" w:rsidRDefault="004850EB" w:rsidP="004850EB">
      <w:pPr>
        <w:rPr>
          <w:rStyle w:val="Emphasis"/>
          <w:rFonts w:ascii="Times New Roman" w:hAnsi="Times New Roman" w:cs="Times New Roman"/>
        </w:rPr>
      </w:pPr>
      <w:r w:rsidRPr="00B06341">
        <w:rPr>
          <w:rFonts w:ascii="Times New Roman" w:hAnsi="Times New Roman" w:cs="Times New Roman"/>
        </w:rPr>
        <w:t xml:space="preserve">Just look at Biden’s schedule this week. </w:t>
      </w:r>
      <w:r w:rsidRPr="00B06341">
        <w:rPr>
          <w:rStyle w:val="StyleUnderline"/>
          <w:rFonts w:ascii="Times New Roman" w:hAnsi="Times New Roman" w:cs="Times New Roman"/>
        </w:rPr>
        <w:t>He visited a union training facility</w:t>
      </w:r>
      <w:r w:rsidRPr="00B06341">
        <w:rPr>
          <w:rFonts w:ascii="Times New Roman" w:hAnsi="Times New Roman" w:cs="Times New Roman"/>
        </w:rPr>
        <w:t xml:space="preserve"> in Maryland on Wednesday and blasted Republican and MAGA policy priorities, and was scheduled to deliver remarks Friday about </w:t>
      </w:r>
      <w:r w:rsidRPr="00B06341">
        <w:rPr>
          <w:rStyle w:val="StyleUnderline"/>
          <w:rFonts w:ascii="Times New Roman" w:hAnsi="Times New Roman" w:cs="Times New Roman"/>
        </w:rPr>
        <w:t>new actions he’s taking to advance environmental justice</w:t>
      </w:r>
      <w:r w:rsidRPr="00B06341">
        <w:rPr>
          <w:rFonts w:ascii="Times New Roman" w:hAnsi="Times New Roman" w:cs="Times New Roman"/>
        </w:rPr>
        <w:t xml:space="preserve">. </w:t>
      </w:r>
      <w:r w:rsidRPr="00B06341">
        <w:rPr>
          <w:rStyle w:val="Emphasis"/>
          <w:rFonts w:ascii="Times New Roman" w:hAnsi="Times New Roman" w:cs="Times New Roman"/>
        </w:rPr>
        <w:t>Hardly rightward moves.</w:t>
      </w:r>
    </w:p>
    <w:p w14:paraId="1DEDC87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 don't think the president is changing his basic stance on issues," Blumenthal said. "And he's continuing to stand up on health care, on education, speaking out against hate crimes and racism, and in favor of democracy and our values."</w:t>
      </w:r>
    </w:p>
    <w:p w14:paraId="46303E91" w14:textId="77777777" w:rsidR="004850EB" w:rsidRPr="00B06341" w:rsidRDefault="004850EB" w:rsidP="004850EB">
      <w:pPr>
        <w:rPr>
          <w:rStyle w:val="Emphasis"/>
          <w:rFonts w:ascii="Times New Roman" w:hAnsi="Times New Roman" w:cs="Times New Roman"/>
        </w:rPr>
      </w:pPr>
      <w:r w:rsidRPr="00B06341">
        <w:rPr>
          <w:rStyle w:val="StyleUnderline"/>
          <w:rFonts w:ascii="Times New Roman" w:hAnsi="Times New Roman" w:cs="Times New Roman"/>
        </w:rPr>
        <w:t xml:space="preserve">The rightward-drift narrative, </w:t>
      </w:r>
      <w:r w:rsidRPr="00B06341">
        <w:rPr>
          <w:rFonts w:ascii="Times New Roman" w:hAnsi="Times New Roman" w:cs="Times New Roman"/>
        </w:rPr>
        <w:t>to borrow a favorite Bidenism</w:t>
      </w:r>
      <w:r w:rsidRPr="00B06341">
        <w:rPr>
          <w:rStyle w:val="Emphasis"/>
          <w:rFonts w:ascii="Times New Roman" w:hAnsi="Times New Roman" w:cs="Times New Roman"/>
        </w:rPr>
        <w:t>, is closer to malarkey than reality.</w:t>
      </w:r>
    </w:p>
    <w:p w14:paraId="43DD298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Voters casting their ballots in Brooklyn on Tuesday. Economic issues are among the top worries heading into the midterms.</w:t>
      </w:r>
    </w:p>
    <w:p w14:paraId="168DF1C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Voters casting their ballots in Brooklyn on Tuesday. Economic issues are among the top worries heading into the midterms.Credit...Sarah Blesener for The New York Times</w:t>
      </w:r>
    </w:p>
    <w:p w14:paraId="5E808CA5" w14:textId="77777777" w:rsidR="004850EB" w:rsidRPr="00B06341" w:rsidRDefault="004850EB" w:rsidP="004850EB">
      <w:pPr>
        <w:rPr>
          <w:rFonts w:ascii="Times New Roman" w:hAnsi="Times New Roman" w:cs="Times New Roman"/>
        </w:rPr>
      </w:pPr>
    </w:p>
    <w:p w14:paraId="04A088BC"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 struggling with independents now</w:t>
      </w:r>
    </w:p>
    <w:p w14:paraId="1DAA5244"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MILLER, AP’s chief White House correspondent, 5-1-23 </w:t>
      </w:r>
    </w:p>
    <w:p w14:paraId="2A22B67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(Zeke, 5-1-23, AP AP. Biden’s diverse coalition of support risks fraying in 2024. https://apnews.com/article/biden-president-election-2024-reelection-coalition-4d241b710defbece8ce7bcc3f5ab6233)</w:t>
      </w:r>
    </w:p>
    <w:p w14:paraId="10BFFE0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Meanwhile, </w:t>
      </w:r>
      <w:r w:rsidRPr="00B06341">
        <w:rPr>
          <w:rStyle w:val="StyleUnderline"/>
          <w:rFonts w:ascii="Times New Roman" w:hAnsi="Times New Roman" w:cs="Times New Roman"/>
        </w:rPr>
        <w:t>just 14% of independents</w:t>
      </w:r>
      <w:r w:rsidRPr="00B06341">
        <w:rPr>
          <w:rFonts w:ascii="Times New Roman" w:hAnsi="Times New Roman" w:cs="Times New Roman"/>
        </w:rPr>
        <w:t xml:space="preserve"> — adults who don’t lean toward either party, who represent a small percentage of the American electorate — </w:t>
      </w:r>
      <w:r w:rsidRPr="00B06341">
        <w:rPr>
          <w:rStyle w:val="StyleUnderline"/>
          <w:rFonts w:ascii="Times New Roman" w:hAnsi="Times New Roman" w:cs="Times New Roman"/>
        </w:rPr>
        <w:t>want Biden to run again. And only 24% said they’d support him in the general election if he is the Democratic nominee</w:t>
      </w:r>
      <w:r w:rsidRPr="00B06341">
        <w:rPr>
          <w:rFonts w:ascii="Times New Roman" w:hAnsi="Times New Roman" w:cs="Times New Roman"/>
        </w:rPr>
        <w:t>.</w:t>
      </w:r>
    </w:p>
    <w:p w14:paraId="30812EDB" w14:textId="77777777" w:rsidR="004850EB" w:rsidRPr="00B06341" w:rsidRDefault="004850EB" w:rsidP="004850EB">
      <w:pPr>
        <w:rPr>
          <w:rFonts w:ascii="Times New Roman" w:hAnsi="Times New Roman" w:cs="Times New Roman"/>
        </w:rPr>
      </w:pPr>
    </w:p>
    <w:p w14:paraId="66EF5901"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Working class voters breaking for Trump – they have abandoned the Dems</w:t>
      </w:r>
    </w:p>
    <w:p w14:paraId="07366637"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Poonia, Deseret News, 6-4-23 </w:t>
      </w:r>
    </w:p>
    <w:p w14:paraId="4CFC003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(Gitanjali,</w:t>
      </w:r>
      <w:r w:rsidRPr="00B06341">
        <w:rPr>
          <w:rStyle w:val="Style13ptBold"/>
          <w:rFonts w:ascii="Times New Roman" w:hAnsi="Times New Roman" w:cs="Times New Roman"/>
        </w:rPr>
        <w:t xml:space="preserve"> </w:t>
      </w:r>
      <w:r w:rsidRPr="00B06341">
        <w:rPr>
          <w:rFonts w:ascii="Times New Roman" w:hAnsi="Times New Roman" w:cs="Times New Roman"/>
        </w:rPr>
        <w:t>6-4-23,</w:t>
      </w:r>
      <w:r w:rsidRPr="00B06341">
        <w:rPr>
          <w:rStyle w:val="Style13ptBold"/>
          <w:rFonts w:ascii="Times New Roman" w:hAnsi="Times New Roman" w:cs="Times New Roman"/>
        </w:rPr>
        <w:t xml:space="preserve"> </w:t>
      </w:r>
      <w:r w:rsidRPr="00B06341">
        <w:rPr>
          <w:rFonts w:ascii="Times New Roman" w:hAnsi="Times New Roman" w:cs="Times New Roman"/>
        </w:rPr>
        <w:t>Deseret News. Why working class voters prefer Trump over Biden. https://www.deseret.com/2023/6/4/23735096/working-class-biden-trump)</w:t>
      </w:r>
    </w:p>
    <w:p w14:paraId="7AA0BBE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For 21-year-old Kaleb Weeter, the Republican Party has become his party of choice and he sees former President Donald Trump as the perfect candidate to lead it.</w:t>
      </w:r>
    </w:p>
    <w:p w14:paraId="0354A3A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He recently began paying attention to politics and the state of the economy, and he figures, out of all the options available, Trump “would take the country in the direction that would benefit me in the long run.” </w:t>
      </w:r>
    </w:p>
    <w:p w14:paraId="6116C2F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Weeter said he considers himself a working class voter. He works for a moving company temporarily while trying to get a web design business off the ground.</w:t>
      </w:r>
    </w:p>
    <w:p w14:paraId="414339C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He isn’t the only one among self-identified working class voters who feels this way — </w:t>
      </w:r>
      <w:r w:rsidRPr="00B06341">
        <w:rPr>
          <w:rStyle w:val="Emphasis"/>
          <w:rFonts w:ascii="Times New Roman" w:hAnsi="Times New Roman" w:cs="Times New Roman"/>
        </w:rPr>
        <w:t xml:space="preserve">Republicans are increasingly winning over the working class, </w:t>
      </w:r>
      <w:r w:rsidRPr="00B06341">
        <w:rPr>
          <w:rStyle w:val="StyleUnderline"/>
          <w:rFonts w:ascii="Times New Roman" w:hAnsi="Times New Roman" w:cs="Times New Roman"/>
        </w:rPr>
        <w:t>once considered reliable Democratic voters</w:t>
      </w:r>
      <w:r w:rsidRPr="00B06341">
        <w:rPr>
          <w:rFonts w:ascii="Times New Roman" w:hAnsi="Times New Roman" w:cs="Times New Roman"/>
        </w:rPr>
        <w:t>, and Trump, who presents himself as “anti-establishment” and “anti-elite,” has become the face of this movement.</w:t>
      </w:r>
    </w:p>
    <w:p w14:paraId="4B0C7E4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Who are the working class and how will they vote in 2024?</w:t>
      </w:r>
    </w:p>
    <w:p w14:paraId="395554B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When did the Democratic Party become the party of the upper class?</w:t>
      </w:r>
    </w:p>
    <w:p w14:paraId="199FD20A"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In a recent poll conducted by HarrisX for the Deseret News, </w:t>
      </w:r>
      <w:r w:rsidRPr="00B06341">
        <w:rPr>
          <w:rStyle w:val="StyleUnderline"/>
          <w:rFonts w:ascii="Times New Roman" w:hAnsi="Times New Roman" w:cs="Times New Roman"/>
        </w:rPr>
        <w:t>40% of self-identified working class voters said that they feel like the Republican Party best represents their interests and views, while 36% of these voters preferred the Democratic Party.</w:t>
      </w:r>
    </w:p>
    <w:p w14:paraId="2349902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Nearly 17% said neither party represented them and 7% said both, equally. The poll was conducted from April 18-24, 2023, of 1,981 registered voters, with a margin of error of +/- 2.2 percentage points. For the 336 working class adults, the margin of error is +/- 5.4 percentage points.</w:t>
      </w:r>
    </w:p>
    <w:p w14:paraId="582B8BF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Polls_5_24_23_Working_Class_Trump_Biden_1.jpg</w:t>
      </w:r>
    </w:p>
    <w:p w14:paraId="19A6841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world of academia typically defines the working class by their occupation, income or education, but this survey allowed voters to categorize themselves.</w:t>
      </w:r>
    </w:p>
    <w:p w14:paraId="242620A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Michael Zweig, a leading scholar in working class studies, defined this demographic as “people who do their jobs under more or less close supervision, who have little control over the pace or the content of their work, who aren’t the boss of anyone.”</w:t>
      </w:r>
    </w:p>
    <w:p w14:paraId="65BF664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This latest poll included a number of people who considered themselves blue-collar but also owned a business, as James M. Curry, a political science professor at the University of Utah, said he observed in the polling data.</w:t>
      </w:r>
    </w:p>
    <w:p w14:paraId="7AC3BA2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“That’s not necessarily a bug. It’s a feature,” he said, especially among white rural and suburban conservatives. “That’s become part of the political identity, which means something different ... from the academic or scholarly sense of what is a working-class or a blue-collar person.”</w:t>
      </w:r>
    </w:p>
    <w:p w14:paraId="41C9A736"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The Republican Party under Trump managed to engage working class voters during 2016, 2020 and even the midterm elections in 2022.</w:t>
      </w:r>
    </w:p>
    <w:p w14:paraId="7020A73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For Weeter, the web designer who supports Trump, “working class people that are ambitious and motivated to aim higher, are typically rooting for Trump,” he said.</w:t>
      </w:r>
    </w:p>
    <w:p w14:paraId="2FBCF38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Weeter said Trump understands that “the government’s role is to facilitate growth and prosperity while protecting the nation” and perceives the Republican Party as most motivated to accomplish those goals.</w:t>
      </w:r>
    </w:p>
    <w:p w14:paraId="7ED85624" w14:textId="77777777" w:rsidR="004850EB" w:rsidRPr="00B06341" w:rsidRDefault="004850EB" w:rsidP="004850EB">
      <w:pPr>
        <w:pStyle w:val="Heading3"/>
        <w:rPr>
          <w:rFonts w:ascii="Times New Roman" w:hAnsi="Times New Roman" w:cs="Times New Roman"/>
        </w:rPr>
      </w:pPr>
      <w:bookmarkStart w:id="165" w:name="_Toc140420940"/>
      <w:r w:rsidRPr="00B06341">
        <w:rPr>
          <w:rFonts w:ascii="Times New Roman" w:hAnsi="Times New Roman" w:cs="Times New Roman"/>
        </w:rPr>
        <w:t>Non-Unique – Trump Wins – AT Indictments and Prison</w:t>
      </w:r>
      <w:bookmarkEnd w:id="165"/>
    </w:p>
    <w:p w14:paraId="4C6D8ED3" w14:textId="77777777" w:rsidR="004850EB" w:rsidRPr="00B06341" w:rsidRDefault="004850EB" w:rsidP="004850EB">
      <w:pPr>
        <w:rPr>
          <w:rFonts w:ascii="Times New Roman" w:hAnsi="Times New Roman" w:cs="Times New Roman"/>
        </w:rPr>
      </w:pPr>
    </w:p>
    <w:p w14:paraId="220D1649"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Indictments haven’t been a drag on his support – he could win in prison</w:t>
      </w:r>
    </w:p>
    <w:p w14:paraId="6B1CBBFE"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Thompson, Exepose Online Editor-in-Chief, 6-30-23 </w:t>
      </w:r>
    </w:p>
    <w:p w14:paraId="4864F86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(Amelie, 6-30-23, Online Editor-in-Chief, Exepose. “Can Trump really go all the way?” https://exepose.com/2023/06/30/approved-can-trump-really-go-all-the-way//)</w:t>
      </w:r>
    </w:p>
    <w:p w14:paraId="649B8939" w14:textId="77777777" w:rsidR="004850EB" w:rsidRPr="00B06341" w:rsidRDefault="004850EB" w:rsidP="004850EB">
      <w:pPr>
        <w:rPr>
          <w:rFonts w:ascii="Times New Roman" w:hAnsi="Times New Roman" w:cs="Times New Roman"/>
          <w:sz w:val="12"/>
        </w:rPr>
      </w:pPr>
      <w:r w:rsidRPr="00B06341">
        <w:rPr>
          <w:rFonts w:ascii="Times New Roman" w:hAnsi="Times New Roman" w:cs="Times New Roman"/>
          <w:sz w:val="12"/>
        </w:rPr>
        <w:t xml:space="preserve">Despite these issues, </w:t>
      </w:r>
      <w:r w:rsidRPr="00B06341">
        <w:rPr>
          <w:rStyle w:val="StyleUnderline"/>
          <w:rFonts w:ascii="Times New Roman" w:hAnsi="Times New Roman" w:cs="Times New Roman"/>
        </w:rPr>
        <w:t>when you factor in Trump voters’ cult-like support and certain constitutional loopholes, the 45th President’s re-election chances appear less unlikely.</w:t>
      </w:r>
      <w:r w:rsidRPr="00B06341">
        <w:rPr>
          <w:rFonts w:ascii="Times New Roman" w:hAnsi="Times New Roman" w:cs="Times New Roman"/>
          <w:sz w:val="12"/>
        </w:rPr>
        <w:t xml:space="preserve"> </w:t>
      </w:r>
      <w:r w:rsidRPr="00B06341">
        <w:rPr>
          <w:rStyle w:val="StyleUnderline"/>
          <w:rFonts w:ascii="Times New Roman" w:hAnsi="Times New Roman" w:cs="Times New Roman"/>
        </w:rPr>
        <w:t xml:space="preserve">Even if Trump were to be given a prison sentence, it does not mean he can’t run in 2024. </w:t>
      </w:r>
      <w:r w:rsidRPr="00B06341">
        <w:rPr>
          <w:rFonts w:ascii="Times New Roman" w:hAnsi="Times New Roman" w:cs="Times New Roman"/>
          <w:sz w:val="12"/>
        </w:rPr>
        <w:t xml:space="preserve">Although </w:t>
      </w:r>
      <w:r w:rsidRPr="00B06341">
        <w:rPr>
          <w:rStyle w:val="StyleUnderline"/>
          <w:rFonts w:ascii="Times New Roman" w:hAnsi="Times New Roman" w:cs="Times New Roman"/>
        </w:rPr>
        <w:t>convicted felons cannot vote in the US, there are no legal obstacles to stop them from running for President. In fact, in the 1920 election, Eugene V. Debs won nearly one million votes, despite being in prison a</w:t>
      </w:r>
      <w:r w:rsidRPr="00B06341">
        <w:rPr>
          <w:rFonts w:ascii="Times New Roman" w:hAnsi="Times New Roman" w:cs="Times New Roman"/>
          <w:sz w:val="12"/>
        </w:rPr>
        <w:t>t the time.</w:t>
      </w:r>
    </w:p>
    <w:p w14:paraId="3DEC33D0" w14:textId="77777777" w:rsidR="004850EB" w:rsidRPr="00B06341" w:rsidRDefault="004850EB" w:rsidP="004850EB">
      <w:pPr>
        <w:rPr>
          <w:rFonts w:ascii="Times New Roman" w:hAnsi="Times New Roman" w:cs="Times New Roman"/>
          <w:sz w:val="12"/>
        </w:rPr>
      </w:pPr>
      <w:r w:rsidRPr="00B06341">
        <w:rPr>
          <w:rFonts w:ascii="Times New Roman" w:hAnsi="Times New Roman" w:cs="Times New Roman"/>
          <w:sz w:val="12"/>
        </w:rPr>
        <w:t xml:space="preserve">The polls show that </w:t>
      </w:r>
      <w:r w:rsidRPr="00B06341">
        <w:rPr>
          <w:rStyle w:val="StyleUnderline"/>
          <w:rFonts w:ascii="Times New Roman" w:hAnsi="Times New Roman" w:cs="Times New Roman"/>
        </w:rPr>
        <w:t>Trump’s indictments and charges are not as great a hindrance to his support</w:t>
      </w:r>
      <w:r w:rsidRPr="00B06341">
        <w:rPr>
          <w:rFonts w:ascii="Times New Roman" w:hAnsi="Times New Roman" w:cs="Times New Roman"/>
          <w:sz w:val="12"/>
        </w:rPr>
        <w:t xml:space="preserve"> as one might expect. </w:t>
      </w:r>
      <w:r w:rsidRPr="00B06341">
        <w:rPr>
          <w:rStyle w:val="StyleUnderline"/>
          <w:rFonts w:ascii="Times New Roman" w:hAnsi="Times New Roman" w:cs="Times New Roman"/>
        </w:rPr>
        <w:t>The former President has tried hard to politicise his legal issues – repeatedly calling them a ‘witch hunt’ – and even claiming that his Miami indictment was “destroying the country”, and was part of the wider ‘persecution’ of Christians, traditionalists and pro-life activists</w:t>
      </w:r>
      <w:r w:rsidRPr="00B06341">
        <w:rPr>
          <w:rFonts w:ascii="Times New Roman" w:hAnsi="Times New Roman" w:cs="Times New Roman"/>
          <w:sz w:val="12"/>
        </w:rPr>
        <w:t>.</w:t>
      </w:r>
    </w:p>
    <w:p w14:paraId="298C7FD1"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Fox News has played a key role in exacerbating these conspiracy theories</w:t>
      </w:r>
      <w:r w:rsidRPr="00B06341">
        <w:rPr>
          <w:rFonts w:ascii="Times New Roman" w:hAnsi="Times New Roman" w:cs="Times New Roman"/>
        </w:rPr>
        <w:t>. When recently displaying pictures of a Biden speech, the channel’s under-image caption read, “Wannabe dictator speaks at White House after having his political rival arrested”. Such action is clearly having an effect – 81 per cent of self-identified Republicans believe that politics is driving Trump’s legal persecution, and the Trump campaign claims they have raised more than $7 million in funding since the Miami indictment.</w:t>
      </w:r>
    </w:p>
    <w:p w14:paraId="0E1032D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first stage to becoming President is winning the party primaries. Based on current polling, </w:t>
      </w:r>
      <w:r w:rsidRPr="00B06341">
        <w:rPr>
          <w:rStyle w:val="StyleUnderline"/>
          <w:rFonts w:ascii="Times New Roman" w:hAnsi="Times New Roman" w:cs="Times New Roman"/>
        </w:rPr>
        <w:t xml:space="preserve">it seems highly likely that Trump will win the Republican candidacy. </w:t>
      </w:r>
      <w:r w:rsidRPr="00B06341">
        <w:rPr>
          <w:rFonts w:ascii="Times New Roman" w:hAnsi="Times New Roman" w:cs="Times New Roman"/>
        </w:rPr>
        <w:t>His main competitor, Ron DeSantis, has some support due to his hardline policies against LGBTQ rights, yet has failed to enthuse a majority of the GOP, with an average of 20 per cent support in primary polls. Trump is polling 30 points ahead of DeSantis at around 50 per cent, and three-quarters of Republican primary voters have a favourable opinion of him. Since his Miami indictment, Trump’s support from his party has actually increased.</w:t>
      </w:r>
    </w:p>
    <w:p w14:paraId="1E7A571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While </w:t>
      </w:r>
      <w:r w:rsidRPr="00B06341">
        <w:rPr>
          <w:rStyle w:val="StyleUnderline"/>
          <w:rFonts w:ascii="Times New Roman" w:hAnsi="Times New Roman" w:cs="Times New Roman"/>
        </w:rPr>
        <w:t>support from Republican party members has not faltered despite Trump’s controversies,</w:t>
      </w:r>
      <w:r w:rsidRPr="00B06341">
        <w:rPr>
          <w:rFonts w:ascii="Times New Roman" w:hAnsi="Times New Roman" w:cs="Times New Roman"/>
        </w:rPr>
        <w:t xml:space="preserve"> it is less certain how much support he can expect from the general population. From an average of US polls, Trump’s disapproval rate is currently around 55 per cent. However, his likely competitor Joe Biden’s disapproval rate is only marginally lower, at 54.4 per cent.</w:t>
      </w:r>
    </w:p>
    <w:p w14:paraId="566CCF8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There was speculation over whether the current President would stand again, as by the end of a prospective second term, he would be 86 years old. His age and the gaffes it has caused contribute to Biden’s high disapproval rate – with his narrow advantage over Trump showing how there is currently no clear favourite in the likely 2024 rivalry.</w:t>
      </w:r>
    </w:p>
    <w:p w14:paraId="276309C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In fact, as of Monday 12th June, when Morning Consult pollsters were asked if they would vote for Trump or Biden if the 2024 presidential election was held today, both politicians were tied around 42 per cent support each. Though this poll came before Trump’s plea of not guilty on his Miami indictment, it remains a notable indicator of how tight the 2024 race is likely to be, granted that Trump secures the likely Republican primary victory. Trump’s potential re-election into the highest office in the US cannot be ruled out. </w:t>
      </w:r>
    </w:p>
    <w:p w14:paraId="1D7BAC15"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Trump’s potential re-election into the highest office in the US cannot be ruled out.</w:t>
      </w:r>
    </w:p>
    <w:p w14:paraId="2C85545B"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Based on Trump’s historic role in US politics, it is likely that controversies will continue to unfold. Whether these controversies will thwart the 45th President’s chances of a second term is yet to be seen, and depends on potential convictions and further lawsuits. Yet, </w:t>
      </w:r>
      <w:r w:rsidRPr="00B06341">
        <w:rPr>
          <w:rStyle w:val="StyleUnderline"/>
          <w:rFonts w:ascii="Times New Roman" w:hAnsi="Times New Roman" w:cs="Times New Roman"/>
        </w:rPr>
        <w:t xml:space="preserve">one thing is clear: Trump’s power to mobilise a base of support </w:t>
      </w:r>
      <w:r w:rsidRPr="00B06341">
        <w:rPr>
          <w:rStyle w:val="Emphasis"/>
          <w:rFonts w:ascii="Times New Roman" w:hAnsi="Times New Roman" w:cs="Times New Roman"/>
        </w:rPr>
        <w:t>cannot be underestimated.</w:t>
      </w:r>
      <w:r w:rsidRPr="00B06341">
        <w:rPr>
          <w:rStyle w:val="StyleUnderline"/>
          <w:rFonts w:ascii="Times New Roman" w:hAnsi="Times New Roman" w:cs="Times New Roman"/>
        </w:rPr>
        <w:t xml:space="preserve"> </w:t>
      </w:r>
    </w:p>
    <w:p w14:paraId="1201FFC7" w14:textId="77777777" w:rsidR="004850EB" w:rsidRPr="00B06341" w:rsidRDefault="004850EB" w:rsidP="004850EB">
      <w:pPr>
        <w:pStyle w:val="Heading3"/>
        <w:rPr>
          <w:rFonts w:ascii="Times New Roman" w:hAnsi="Times New Roman" w:cs="Times New Roman"/>
        </w:rPr>
      </w:pPr>
      <w:bookmarkStart w:id="166" w:name="_Toc140420941"/>
      <w:r w:rsidRPr="00B06341">
        <w:rPr>
          <w:rFonts w:ascii="Times New Roman" w:hAnsi="Times New Roman" w:cs="Times New Roman"/>
        </w:rPr>
        <w:t>Non-Unique – Trump Wins – Biden is Old</w:t>
      </w:r>
      <w:bookmarkEnd w:id="166"/>
    </w:p>
    <w:p w14:paraId="71BE2B2A" w14:textId="77777777" w:rsidR="004850EB" w:rsidRPr="00B06341" w:rsidRDefault="004850EB" w:rsidP="004850EB">
      <w:pPr>
        <w:rPr>
          <w:rFonts w:ascii="Times New Roman" w:hAnsi="Times New Roman" w:cs="Times New Roman"/>
        </w:rPr>
      </w:pPr>
    </w:p>
    <w:p w14:paraId="278ADB1A"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Biden’s age is a problem – loses him swing vote support</w:t>
      </w:r>
    </w:p>
    <w:p w14:paraId="15043D34"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Gangatano, The Hill White House correspondent, 7-2-23 </w:t>
      </w:r>
    </w:p>
    <w:p w14:paraId="5EACB5A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(Alex, 7-2-23, The Hill, “Biden’s age is stumbling block to reelection.” https://thehill.com/homenews/administration/4076137-bidens-age-is-stumbling-block-to-reelection/)</w:t>
      </w:r>
    </w:p>
    <w:p w14:paraId="22C29A1F"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Worries from U.S. voters that President </w:t>
      </w:r>
      <w:r w:rsidRPr="00B06341">
        <w:rPr>
          <w:rStyle w:val="StyleUnderline"/>
          <w:rFonts w:ascii="Times New Roman" w:hAnsi="Times New Roman" w:cs="Times New Roman"/>
        </w:rPr>
        <w:t>Biden is too old to serve another</w:t>
      </w:r>
      <w:r w:rsidRPr="00B06341">
        <w:rPr>
          <w:rFonts w:ascii="Times New Roman" w:hAnsi="Times New Roman" w:cs="Times New Roman"/>
        </w:rPr>
        <w:t xml:space="preserve"> four-year </w:t>
      </w:r>
      <w:r w:rsidRPr="00B06341">
        <w:rPr>
          <w:rStyle w:val="StyleUnderline"/>
          <w:rFonts w:ascii="Times New Roman" w:hAnsi="Times New Roman" w:cs="Times New Roman"/>
        </w:rPr>
        <w:t>term</w:t>
      </w:r>
      <w:r w:rsidRPr="00B06341">
        <w:rPr>
          <w:rFonts w:ascii="Times New Roman" w:hAnsi="Times New Roman" w:cs="Times New Roman"/>
        </w:rPr>
        <w:t xml:space="preserve"> as president </w:t>
      </w:r>
      <w:r w:rsidRPr="00B06341">
        <w:rPr>
          <w:rStyle w:val="StyleUnderline"/>
          <w:rFonts w:ascii="Times New Roman" w:hAnsi="Times New Roman" w:cs="Times New Roman"/>
        </w:rPr>
        <w:t xml:space="preserve">are increasingly looking like </w:t>
      </w:r>
      <w:r w:rsidRPr="00B06341">
        <w:rPr>
          <w:rStyle w:val="Emphasis"/>
          <w:rFonts w:ascii="Times New Roman" w:hAnsi="Times New Roman" w:cs="Times New Roman"/>
        </w:rPr>
        <w:t>the biggest challenge the president faces in winning reelection next year</w:t>
      </w:r>
      <w:r w:rsidRPr="00B06341">
        <w:rPr>
          <w:rStyle w:val="StyleUnderline"/>
          <w:rFonts w:ascii="Times New Roman" w:hAnsi="Times New Roman" w:cs="Times New Roman"/>
        </w:rPr>
        <w:t xml:space="preserve">. </w:t>
      </w:r>
    </w:p>
    <w:p w14:paraId="1E9F5CCC"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Biden</w:t>
      </w:r>
      <w:r w:rsidRPr="00B06341">
        <w:rPr>
          <w:rFonts w:ascii="Times New Roman" w:hAnsi="Times New Roman" w:cs="Times New Roman"/>
        </w:rPr>
        <w:t xml:space="preserve">, at the age of 80, </w:t>
      </w:r>
      <w:r w:rsidRPr="00B06341">
        <w:rPr>
          <w:rStyle w:val="StyleUnderline"/>
          <w:rFonts w:ascii="Times New Roman" w:hAnsi="Times New Roman" w:cs="Times New Roman"/>
        </w:rPr>
        <w:t>is already the oldest person to serve as president, and he would be 86 at the end of his second term</w:t>
      </w:r>
      <w:r w:rsidRPr="00B06341">
        <w:rPr>
          <w:rFonts w:ascii="Times New Roman" w:hAnsi="Times New Roman" w:cs="Times New Roman"/>
        </w:rPr>
        <w:t xml:space="preserve">. </w:t>
      </w:r>
    </w:p>
    <w:p w14:paraId="62B7C72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longevity would beat any other president who served by a large margin. Former President Reagan finished his second term at 77, while former President Trump — who is the favorite to win the GOP presidential nomination — ended his first term at 74. </w:t>
      </w:r>
    </w:p>
    <w:p w14:paraId="3F6073EB"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Biden has some work to do to convince voters he has the mental and physical capacity to run for reelection</w:t>
      </w:r>
      <w:r w:rsidRPr="00B06341">
        <w:rPr>
          <w:rFonts w:ascii="Times New Roman" w:hAnsi="Times New Roman" w:cs="Times New Roman"/>
        </w:rPr>
        <w:t xml:space="preserve">. </w:t>
      </w:r>
    </w:p>
    <w:p w14:paraId="724BDA2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A whopping </w:t>
      </w:r>
      <w:r w:rsidRPr="00B06341">
        <w:rPr>
          <w:rStyle w:val="StyleUnderline"/>
          <w:rFonts w:ascii="Times New Roman" w:hAnsi="Times New Roman" w:cs="Times New Roman"/>
        </w:rPr>
        <w:t>68 percent of voters</w:t>
      </w:r>
      <w:r w:rsidRPr="00B06341">
        <w:rPr>
          <w:rFonts w:ascii="Times New Roman" w:hAnsi="Times New Roman" w:cs="Times New Roman"/>
        </w:rPr>
        <w:t xml:space="preserve"> in a recent NBC News poll said they </w:t>
      </w:r>
      <w:r w:rsidRPr="00B06341">
        <w:rPr>
          <w:rStyle w:val="StyleUnderline"/>
          <w:rFonts w:ascii="Times New Roman" w:hAnsi="Times New Roman" w:cs="Times New Roman"/>
        </w:rPr>
        <w:t>worry about Biden’s health</w:t>
      </w:r>
      <w:r w:rsidRPr="00B06341">
        <w:rPr>
          <w:rFonts w:ascii="Times New Roman" w:hAnsi="Times New Roman" w:cs="Times New Roman"/>
        </w:rPr>
        <w:t xml:space="preserve"> with 55 percent reflecting “major” concerns. </w:t>
      </w:r>
    </w:p>
    <w:p w14:paraId="62FD1DE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In a USA Today/Suffolk University poll of Democrats and Independents, </w:t>
      </w:r>
      <w:r w:rsidRPr="00B06341">
        <w:rPr>
          <w:rStyle w:val="StyleUnderline"/>
          <w:rFonts w:ascii="Times New Roman" w:hAnsi="Times New Roman" w:cs="Times New Roman"/>
        </w:rPr>
        <w:t xml:space="preserve">37 percent say the president’s age made them </w:t>
      </w:r>
      <w:r w:rsidRPr="00B06341">
        <w:rPr>
          <w:rStyle w:val="Emphasis"/>
          <w:rFonts w:ascii="Times New Roman" w:hAnsi="Times New Roman" w:cs="Times New Roman"/>
        </w:rPr>
        <w:t>less likely to vote for him</w:t>
      </w:r>
      <w:r w:rsidRPr="00B06341">
        <w:rPr>
          <w:rFonts w:ascii="Times New Roman" w:hAnsi="Times New Roman" w:cs="Times New Roman"/>
        </w:rPr>
        <w:t xml:space="preserve">. A third poll from The Economist-YouGov found that 45 percent of independents say Biden’s health and age “severely limit his ability to do the job.” </w:t>
      </w:r>
    </w:p>
    <w:p w14:paraId="2371EE6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president’s </w:t>
      </w:r>
      <w:r w:rsidRPr="00B06341">
        <w:rPr>
          <w:rStyle w:val="StyleUnderline"/>
          <w:rFonts w:ascii="Times New Roman" w:hAnsi="Times New Roman" w:cs="Times New Roman"/>
        </w:rPr>
        <w:t>age is certainly going to be a headwind on his reelection campaign</w:t>
      </w:r>
      <w:r w:rsidRPr="00B06341">
        <w:rPr>
          <w:rFonts w:ascii="Times New Roman" w:hAnsi="Times New Roman" w:cs="Times New Roman"/>
        </w:rPr>
        <w:t xml:space="preserve">. </w:t>
      </w:r>
      <w:r w:rsidRPr="00B06341">
        <w:rPr>
          <w:rStyle w:val="StyleUnderline"/>
          <w:rFonts w:ascii="Times New Roman" w:hAnsi="Times New Roman" w:cs="Times New Roman"/>
        </w:rPr>
        <w:t>The polling says so, and the examples will certainly keep coming as he is in the public eye</w:t>
      </w:r>
      <w:r w:rsidRPr="00B06341">
        <w:rPr>
          <w:rFonts w:ascii="Times New Roman" w:hAnsi="Times New Roman" w:cs="Times New Roman"/>
        </w:rPr>
        <w:t xml:space="preserve">,” said Stewart Verdery, who served in former President George W. Bush’s administration. </w:t>
      </w:r>
    </w:p>
    <w:p w14:paraId="64D4C9E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But Verdery, the CEO of Monument Advocacy, said Biden’s age might not be as much of an issue in a general election against Trump, who is 77 years old. </w:t>
      </w:r>
    </w:p>
    <w:p w14:paraId="52536C6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“If he were likely running against a modern JFK on a sailboat, it might be more of an issue. But as long as his main foil is in Mar-a-Lago, </w:t>
      </w:r>
      <w:r w:rsidRPr="00B06341">
        <w:rPr>
          <w:rStyle w:val="StyleUnderline"/>
          <w:rFonts w:ascii="Times New Roman" w:hAnsi="Times New Roman" w:cs="Times New Roman"/>
        </w:rPr>
        <w:t>the president’s age may cause swing voters to pause before they still pull the lever for him</w:t>
      </w:r>
      <w:r w:rsidRPr="00B06341">
        <w:rPr>
          <w:rFonts w:ascii="Times New Roman" w:hAnsi="Times New Roman" w:cs="Times New Roman"/>
        </w:rPr>
        <w:t xml:space="preserve">,” he said. </w:t>
      </w:r>
    </w:p>
    <w:p w14:paraId="6571929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White House this week pushed back on questions about Biden’s health. </w:t>
      </w:r>
    </w:p>
    <w:p w14:paraId="5110898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president — shoot, he traveled yesterday, he’s traveling again today. You saw how extensively he traveled during the midterms. And especially his foreign travel, this is someone who is incredibly active as president,” press secretary Karine Jean-Pierre said Thursday. </w:t>
      </w:r>
    </w:p>
    <w:p w14:paraId="027923D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Biden increasingly has been self-deprecating about his age, joking he is 198, 103 or 110 in recent speeches. </w:t>
      </w:r>
    </w:p>
    <w:p w14:paraId="7C60A52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He’s acknowledging his age is an issue for some voters, and he has reportedly sought the counsel of Hollywood mogul Jeffrey Katzenberg, who is encouraging him to own his longevity like Harrison Ford and Mick Jagger. </w:t>
      </w:r>
    </w:p>
    <w:p w14:paraId="22ABBB6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“By the way, I’ve been doing this a long time. I know I don’t look that old. I know. I’m a little under 103,” Biden said in recent remarks. “But all kidding aside … I was a pretty powerful senator.” </w:t>
      </w:r>
    </w:p>
    <w:p w14:paraId="31415C3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Still, the 80-year-old president’s age is also now something that carries over into everything he does, putting a physical or verbal stumble under a different kind of microscope. </w:t>
      </w:r>
    </w:p>
    <w:p w14:paraId="337BCF9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When he tripped and fell at an event earlier this summer, there were worries about his health. To his political foes, it was evidence of his fragile state, even if a younger man might also have tripped. </w:t>
      </w:r>
    </w:p>
    <w:p w14:paraId="2FD6FE3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On Monday night and Tuesday, Biden, who has a long history of misstatements, twice confused Ukraine for Iraq. </w:t>
      </w:r>
    </w:p>
    <w:p w14:paraId="65E3463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Opponents seize on these mistakes as evidence that Biden has lost a step and should not be running for a second term. </w:t>
      </w:r>
    </w:p>
    <w:p w14:paraId="5B099BB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Republican presidential candidate Florida Gov. Ron DeSantis, in an interview with Fox News this week, said he thinks California Gov. Gavin Newsom (D) is “maneuvering in the background,” and it would be interesting to see how things play out “if Biden doesn’t ultimately make it.” </w:t>
      </w:r>
    </w:p>
    <w:p w14:paraId="1AA6F53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“They would have a real clown show if Biden wasn’t able to make it,” he added. His comments echo fellow Republican presidential candidate Nikki Haley, who said in April that Biden is unlikely to “make it” to 86. </w:t>
      </w:r>
    </w:p>
    <w:p w14:paraId="121970D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Some political analysts think the GOP is playing with fire in going after Biden’s age, even if it is an issue for some voters. They say it risks angering older voters. </w:t>
      </w:r>
    </w:p>
    <w:p w14:paraId="750A63E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“You can point it out, but you don’t want to lean in too heavily here,” said GOP strategist Doug Heye. “Tone is important here. You can talk about mistakes that he’s made and so forth. But if you’re over the top, you [risk] a backlash, especially with senior voters.” </w:t>
      </w:r>
    </w:p>
    <w:p w14:paraId="2AA7B4E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“They can make a counterargument, which is that his experience has made the difference. And if you looked at what he’s accomplished in the last two and a half years, it’s close to a biblical miracle,” he said. “Like, no one thought the number of bipartisan bills passed the last Congress was possible. And it happened. He outfoxed Vladimir Putin.”</w:t>
      </w:r>
    </w:p>
    <w:p w14:paraId="7ED3612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White House this week confirmed Biden began using a CPAP machine in recent weeks to improve his sleep quality after reporters noticed lines visible on his face. </w:t>
      </w:r>
    </w:p>
    <w:p w14:paraId="0E43C6B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While Trump is nearing 80, Republicans argue his apparent energy gives him an advantage over Biden. </w:t>
      </w:r>
    </w:p>
    <w:p w14:paraId="592B9D3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Heye said voters will ultimately get to compare the two if they win their parties’ nominations and debate. </w:t>
      </w:r>
    </w:p>
    <w:p w14:paraId="793B4A6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Democrats are brushing off the verbal gaffes, noting they took place with Biden was younger, too. </w:t>
      </w:r>
    </w:p>
    <w:p w14:paraId="72A2422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“President Biden’s age has been an issue since before the 2020 election, and he’s been notorious for making gaffes most of his political career. There’s really not much new here,” one Biden ally said. </w:t>
      </w:r>
    </w:p>
    <w:p w14:paraId="55D1ED2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DOJ fights Trump request for ‘indeterminate’ trial date in documents case</w:t>
      </w:r>
    </w:p>
    <w:p w14:paraId="7183B02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Watch live: House committee holds hearing on US companies doing business in China</w:t>
      </w:r>
    </w:p>
    <w:p w14:paraId="640ACBB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Biden faces other challenges, including the economy and son Hunter Biden’s legal problems, which have drawn GOP scrutiny. These are also factors in his lower approval ratings which have lingered around 40 percent. </w:t>
      </w:r>
    </w:p>
    <w:p w14:paraId="0D35569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Still, many see age as an issue where Biden will once again have to prove something to the electorate. </w:t>
      </w:r>
    </w:p>
    <w:p w14:paraId="52479A0C" w14:textId="77777777" w:rsidR="004850EB" w:rsidRPr="00B06341" w:rsidRDefault="004850EB" w:rsidP="004850EB">
      <w:pPr>
        <w:rPr>
          <w:rStyle w:val="Emphasis"/>
          <w:rFonts w:ascii="Times New Roman" w:hAnsi="Times New Roman" w:cs="Times New Roman"/>
        </w:rPr>
      </w:pPr>
      <w:r w:rsidRPr="00B06341">
        <w:rPr>
          <w:rFonts w:ascii="Times New Roman" w:hAnsi="Times New Roman" w:cs="Times New Roman"/>
        </w:rPr>
        <w:t>“</w:t>
      </w:r>
      <w:r w:rsidRPr="00B06341">
        <w:rPr>
          <w:rStyle w:val="StyleUnderline"/>
          <w:rFonts w:ascii="Times New Roman" w:hAnsi="Times New Roman" w:cs="Times New Roman"/>
        </w:rPr>
        <w:t>The No. 1 thing I hear about Biden, and it doesn’t matter where I am, is his age</w:t>
      </w:r>
      <w:r w:rsidRPr="00B06341">
        <w:rPr>
          <w:rFonts w:ascii="Times New Roman" w:hAnsi="Times New Roman" w:cs="Times New Roman"/>
        </w:rPr>
        <w:t xml:space="preserve">. And that’s true of people who like them. That’s true people who don’t like him,” Heye said. “So </w:t>
      </w:r>
      <w:r w:rsidRPr="00B06341">
        <w:rPr>
          <w:rStyle w:val="Emphasis"/>
          <w:rFonts w:ascii="Times New Roman" w:hAnsi="Times New Roman" w:cs="Times New Roman"/>
        </w:rPr>
        <w:t>he’s got a real problem there.”</w:t>
      </w:r>
    </w:p>
    <w:p w14:paraId="1FEDAB3C" w14:textId="77777777" w:rsidR="004850EB" w:rsidRPr="00B06341" w:rsidRDefault="004850EB" w:rsidP="004850EB">
      <w:pPr>
        <w:pStyle w:val="Heading3"/>
        <w:rPr>
          <w:rFonts w:ascii="Times New Roman" w:hAnsi="Times New Roman" w:cs="Times New Roman"/>
        </w:rPr>
      </w:pPr>
      <w:bookmarkStart w:id="167" w:name="_Toc140420942"/>
      <w:r w:rsidRPr="00B06341">
        <w:rPr>
          <w:rFonts w:ascii="Times New Roman" w:hAnsi="Times New Roman" w:cs="Times New Roman"/>
        </w:rPr>
        <w:t>Non-Unique – Biden Drops Out</w:t>
      </w:r>
      <w:bookmarkEnd w:id="167"/>
    </w:p>
    <w:p w14:paraId="7BCECD59" w14:textId="77777777" w:rsidR="004850EB" w:rsidRPr="00B06341" w:rsidRDefault="004850EB" w:rsidP="004850EB">
      <w:pPr>
        <w:rPr>
          <w:rFonts w:ascii="Times New Roman" w:hAnsi="Times New Roman" w:cs="Times New Roman"/>
        </w:rPr>
      </w:pPr>
    </w:p>
    <w:p w14:paraId="47A8C425"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 will drop out – he’s not going to run</w:t>
      </w:r>
    </w:p>
    <w:p w14:paraId="3079A02D"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Dovere, CNN senior reporter, 7-13-23</w:t>
      </w:r>
    </w:p>
    <w:p w14:paraId="4502A4E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(Edward-Isaac Senior reporter for CNN, covering Democratic politics and campaigns across the country. Slow pace of Biden’s reelection campaign feeds Democrats’ 2024 anxiety. https://www.cnn.com/2023/07/13/politics/biden-reelection-campaign/index.html)</w:t>
      </w:r>
    </w:p>
    <w:p w14:paraId="117E1C59" w14:textId="77777777" w:rsidR="004850EB" w:rsidRPr="00B06341" w:rsidRDefault="004850EB" w:rsidP="004850EB">
      <w:pPr>
        <w:rPr>
          <w:rStyle w:val="Style13ptBold"/>
          <w:rFonts w:ascii="Times New Roman" w:hAnsi="Times New Roman" w:cs="Times New Roman"/>
        </w:rPr>
      </w:pPr>
      <w:r w:rsidRPr="00B06341">
        <w:rPr>
          <w:rStyle w:val="StyleUnderline"/>
          <w:rFonts w:ascii="Times New Roman" w:hAnsi="Times New Roman" w:cs="Times New Roman"/>
        </w:rPr>
        <w:t>The conversations keep happening – quiet whispers on the sidelines of events, texts, emails, furtive phone calls – as top Democrats and donors reach out to those seen as possible replacement presidential candidates</w:t>
      </w:r>
      <w:r w:rsidRPr="00B06341">
        <w:rPr>
          <w:rStyle w:val="Style13ptBold"/>
          <w:rFonts w:ascii="Times New Roman" w:hAnsi="Times New Roman" w:cs="Times New Roman"/>
        </w:rPr>
        <w:t>.</w:t>
      </w:r>
    </w:p>
    <w:p w14:paraId="2E124CAA" w14:textId="77777777" w:rsidR="004850EB" w:rsidRPr="00B06341" w:rsidRDefault="004850EB" w:rsidP="004850EB">
      <w:pPr>
        <w:rPr>
          <w:rStyle w:val="Emphasis"/>
          <w:rFonts w:ascii="Times New Roman" w:hAnsi="Times New Roman" w:cs="Times New Roman"/>
        </w:rPr>
      </w:pPr>
      <w:r w:rsidRPr="00B06341">
        <w:rPr>
          <w:rStyle w:val="StyleUnderline"/>
          <w:rFonts w:ascii="Times New Roman" w:hAnsi="Times New Roman" w:cs="Times New Roman"/>
        </w:rPr>
        <w:t xml:space="preserve">Get ready, they urge, in conversations that aides to several of the people involved have described to CNN: Despite what he has said, despite the campaign that has been announced, </w:t>
      </w:r>
      <w:r w:rsidRPr="00B06341">
        <w:rPr>
          <w:rFonts w:ascii="Times New Roman" w:hAnsi="Times New Roman" w:cs="Times New Roman"/>
        </w:rPr>
        <w:t>President Joe</w:t>
      </w:r>
      <w:r w:rsidRPr="00B06341">
        <w:rPr>
          <w:rStyle w:val="StyleUnderline"/>
          <w:rFonts w:ascii="Times New Roman" w:hAnsi="Times New Roman" w:cs="Times New Roman"/>
        </w:rPr>
        <w:t xml:space="preserve"> </w:t>
      </w:r>
      <w:r w:rsidRPr="00B06341">
        <w:rPr>
          <w:rStyle w:val="Emphasis"/>
          <w:rFonts w:ascii="Times New Roman" w:hAnsi="Times New Roman" w:cs="Times New Roman"/>
        </w:rPr>
        <w:t>Biden won’t actually be running for reelection.</w:t>
      </w:r>
    </w:p>
    <w:p w14:paraId="0F13D06E" w14:textId="77777777" w:rsidR="004850EB" w:rsidRPr="00B06341" w:rsidRDefault="004850EB" w:rsidP="004850EB">
      <w:pPr>
        <w:rPr>
          <w:rStyle w:val="Emphasis"/>
          <w:rFonts w:ascii="Times New Roman" w:hAnsi="Times New Roman" w:cs="Times New Roman"/>
        </w:rPr>
      </w:pPr>
    </w:p>
    <w:p w14:paraId="062FC80F"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More evidence – He’s not going to stay in the race</w:t>
      </w:r>
    </w:p>
    <w:p w14:paraId="721A8E7C"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Saavedra, Daily Wire, 7-13-23 </w:t>
      </w:r>
    </w:p>
    <w:p w14:paraId="7FD91D3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(Ryan, 7-13-23, Daily Wire, “Top Democrats Reach Out To Potential Biden Replacements, Claim He’s Not Running”. https://www.dailywire.com/news/top-democrats-reach-out-to-potential-biden-replacements-claim-hes-not-running)</w:t>
      </w:r>
    </w:p>
    <w:p w14:paraId="4743801B"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 xml:space="preserve">Top Democrats are reportedly reaching out to rising stars in the party and are telling them that President Joe Biden </w:t>
      </w:r>
      <w:r w:rsidRPr="00B06341">
        <w:rPr>
          <w:rStyle w:val="Emphasis"/>
          <w:rFonts w:ascii="Times New Roman" w:hAnsi="Times New Roman" w:cs="Times New Roman"/>
        </w:rPr>
        <w:t>is not running</w:t>
      </w:r>
      <w:r w:rsidRPr="00B06341">
        <w:rPr>
          <w:rStyle w:val="StyleUnderline"/>
          <w:rFonts w:ascii="Times New Roman" w:hAnsi="Times New Roman" w:cs="Times New Roman"/>
        </w:rPr>
        <w:t xml:space="preserve"> </w:t>
      </w:r>
      <w:r w:rsidRPr="00B06341">
        <w:rPr>
          <w:rFonts w:ascii="Times New Roman" w:hAnsi="Times New Roman" w:cs="Times New Roman"/>
        </w:rPr>
        <w:t>for re-election.</w:t>
      </w:r>
    </w:p>
    <w:p w14:paraId="039668A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CNN reported that the “top Democrats and donors” have reached out to “possible replacements” for Biden and had conversations about them getting in the race as Biden struggles in the White House. </w:t>
      </w:r>
      <w:r w:rsidRPr="00B06341">
        <w:rPr>
          <w:rStyle w:val="StyleUnderline"/>
          <w:rFonts w:ascii="Times New Roman" w:hAnsi="Times New Roman" w:cs="Times New Roman"/>
        </w:rPr>
        <w:t>Numerous polls have shown Biden struggles against the top two Republican Party presidential candidates</w:t>
      </w:r>
      <w:r w:rsidRPr="00B06341">
        <w:rPr>
          <w:rFonts w:ascii="Times New Roman" w:hAnsi="Times New Roman" w:cs="Times New Roman"/>
        </w:rPr>
        <w:t>—former President Donald Trump and Florida Governor Ron DeSantis.</w:t>
      </w:r>
    </w:p>
    <w:p w14:paraId="3C395DCE"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Those who are placing the calls</w:t>
      </w:r>
      <w:r w:rsidRPr="00B06341">
        <w:rPr>
          <w:rFonts w:ascii="Times New Roman" w:hAnsi="Times New Roman" w:cs="Times New Roman"/>
        </w:rPr>
        <w:t xml:space="preserve"> to the prospective Democrat candidates </w:t>
      </w:r>
      <w:r w:rsidRPr="00B06341">
        <w:rPr>
          <w:rStyle w:val="StyleUnderline"/>
          <w:rFonts w:ascii="Times New Roman" w:hAnsi="Times New Roman" w:cs="Times New Roman"/>
        </w:rPr>
        <w:t xml:space="preserve">are telling them that despite what 80-year-old Biden has said, and despite launching his campaign, </w:t>
      </w:r>
      <w:r w:rsidRPr="00B06341">
        <w:rPr>
          <w:rStyle w:val="Emphasis"/>
          <w:rFonts w:ascii="Times New Roman" w:hAnsi="Times New Roman" w:cs="Times New Roman"/>
        </w:rPr>
        <w:t>he actually will not run for president</w:t>
      </w:r>
      <w:r w:rsidRPr="00B06341">
        <w:rPr>
          <w:rStyle w:val="StyleUnderline"/>
          <w:rFonts w:ascii="Times New Roman" w:hAnsi="Times New Roman" w:cs="Times New Roman"/>
        </w:rPr>
        <w:t>.</w:t>
      </w:r>
    </w:p>
    <w:p w14:paraId="7FD075D5" w14:textId="77777777" w:rsidR="004850EB" w:rsidRPr="00B06341" w:rsidRDefault="004850EB" w:rsidP="004850EB">
      <w:pPr>
        <w:rPr>
          <w:rStyle w:val="StyleUnderline"/>
          <w:rFonts w:ascii="Times New Roman" w:hAnsi="Times New Roman" w:cs="Times New Roman"/>
        </w:rPr>
      </w:pPr>
    </w:p>
    <w:p w14:paraId="7B456FF3"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 wont’ be in the race much longer – top Dems are vetting replacements</w:t>
      </w:r>
    </w:p>
    <w:p w14:paraId="31E4BBFB"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Next New Network 7-13-23 </w:t>
      </w:r>
    </w:p>
    <w:p w14:paraId="2F0C6C0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(Democrats Eye New Rising Stars Amidst growing Skepticism About Biden’s Re-election Run! https://nextnewsnetwork.com/2023/07/13/democrats-eye-new-rising-stars-amidst-growing-skepticism-about-bidens-re-election-run/)</w:t>
      </w:r>
    </w:p>
    <w:p w14:paraId="0A98BB8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In a turbulent twist of unforeseen political tides, </w:t>
      </w:r>
      <w:r w:rsidRPr="00B06341">
        <w:rPr>
          <w:rStyle w:val="StyleUnderline"/>
          <w:rFonts w:ascii="Times New Roman" w:hAnsi="Times New Roman" w:cs="Times New Roman"/>
        </w:rPr>
        <w:t>top Democrats are reportedly stirring up the water behind the scenes, reaching out to rising stars within the party with an unusual premonition</w:t>
      </w:r>
      <w:r w:rsidRPr="00B06341">
        <w:rPr>
          <w:rFonts w:ascii="Times New Roman" w:hAnsi="Times New Roman" w:cs="Times New Roman"/>
        </w:rPr>
        <w:t xml:space="preserve">: President Joe </w:t>
      </w:r>
      <w:r w:rsidRPr="00B06341">
        <w:rPr>
          <w:rStyle w:val="Emphasis"/>
          <w:rFonts w:ascii="Times New Roman" w:hAnsi="Times New Roman" w:cs="Times New Roman"/>
        </w:rPr>
        <w:t>Biden may not be their front runner in the upcoming electoral run.</w:t>
      </w:r>
      <w:r w:rsidRPr="00B06341">
        <w:rPr>
          <w:rFonts w:ascii="Times New Roman" w:hAnsi="Times New Roman" w:cs="Times New Roman"/>
        </w:rPr>
        <w:t xml:space="preserve"> According to confidential sources, </w:t>
      </w:r>
      <w:r w:rsidRPr="00B06341">
        <w:rPr>
          <w:rStyle w:val="StyleUnderline"/>
          <w:rFonts w:ascii="Times New Roman" w:hAnsi="Times New Roman" w:cs="Times New Roman"/>
        </w:rPr>
        <w:t xml:space="preserve">there’s a whirlwind of presumptive candidates being examined </w:t>
      </w:r>
      <w:r w:rsidRPr="00B06341">
        <w:rPr>
          <w:rFonts w:ascii="Times New Roman" w:hAnsi="Times New Roman" w:cs="Times New Roman"/>
        </w:rPr>
        <w:t>within the core of the Democratic Party, amidst concerns about Biden’s declining popularity and struggling performance in the White House</w:t>
      </w:r>
    </w:p>
    <w:p w14:paraId="205E2CD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CNN reports that </w:t>
      </w:r>
      <w:r w:rsidRPr="00B06341">
        <w:rPr>
          <w:rStyle w:val="StyleUnderline"/>
          <w:rFonts w:ascii="Times New Roman" w:hAnsi="Times New Roman" w:cs="Times New Roman"/>
        </w:rPr>
        <w:t>top Democrats and big-ticket donors are encouraging their bright, rising talents to prepare for potentially stepping up to the presidential plate, as Biden falters both within the party and across national opinion polls.</w:t>
      </w:r>
      <w:r w:rsidRPr="00B06341">
        <w:rPr>
          <w:rFonts w:ascii="Times New Roman" w:hAnsi="Times New Roman" w:cs="Times New Roman"/>
        </w:rPr>
        <w:t xml:space="preserve"> Particularly alarming are the numbers Biden is posting when squared against the two leading Republican candidates, ex-President Donald Trump and Florida’s dynamic Governor Ron DeSantis.</w:t>
      </w:r>
    </w:p>
    <w:p w14:paraId="57EAF9F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Intriguingly, rumored prospects aren’t being given any assurance about Biden’s purported disinterest in a re-election bid. As per party insiders, Biden’s party colleagues are asserting that de</w:t>
      </w:r>
      <w:r w:rsidRPr="00B06341">
        <w:rPr>
          <w:rStyle w:val="StyleUnderline"/>
          <w:rFonts w:ascii="Times New Roman" w:hAnsi="Times New Roman" w:cs="Times New Roman"/>
        </w:rPr>
        <w:t xml:space="preserve">spite the President’s earlier announcements about re-election, it is apt to predict that he will not run again. </w:t>
      </w:r>
      <w:r w:rsidRPr="00B06341">
        <w:rPr>
          <w:rFonts w:ascii="Times New Roman" w:hAnsi="Times New Roman" w:cs="Times New Roman"/>
        </w:rPr>
        <w:t>However, representatives from Biden’s team have refuted these claims, asserting that the 80-year-old President is committed to not only run, but to win.</w:t>
      </w:r>
    </w:p>
    <w:p w14:paraId="6C83511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Amidst this wave of uncertainty within the Democratic camp, one figure who has gained increased national visibility is California Governor Gavin Newsom. At 55, Newsom has poised himself in direct opposition to headlining Republicans such as DeSantis, made memorable appearances on major news outlets, and shown strategic support for fellow Democrats. Betting on the ripple effect of his gubernatorial triumph in 2022, Newsom appears primed to make strategic visits to red states to drive Democrat voter turnout in 2024.</w:t>
      </w:r>
    </w:p>
    <w:p w14:paraId="04CBB914"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Senior Democrat advisors</w:t>
      </w:r>
      <w:r w:rsidRPr="00B06341">
        <w:rPr>
          <w:rFonts w:ascii="Times New Roman" w:hAnsi="Times New Roman" w:cs="Times New Roman"/>
        </w:rPr>
        <w:t xml:space="preserve">, one among many distinct voices who contributed their concerns to CNN’s report, </w:t>
      </w:r>
      <w:r w:rsidRPr="00B06341">
        <w:rPr>
          <w:rStyle w:val="StyleUnderline"/>
          <w:rFonts w:ascii="Times New Roman" w:hAnsi="Times New Roman" w:cs="Times New Roman"/>
        </w:rPr>
        <w:t>admit to being anxious about Biden’s languid campaign pace</w:t>
      </w:r>
      <w:r w:rsidRPr="00B06341">
        <w:rPr>
          <w:rFonts w:ascii="Times New Roman" w:hAnsi="Times New Roman" w:cs="Times New Roman"/>
        </w:rPr>
        <w:t xml:space="preserve">. </w:t>
      </w:r>
      <w:r w:rsidRPr="00B06341">
        <w:rPr>
          <w:rStyle w:val="StyleUnderline"/>
          <w:rFonts w:ascii="Times New Roman" w:hAnsi="Times New Roman" w:cs="Times New Roman"/>
        </w:rPr>
        <w:t>The party’s ambitious objectives and the Presidency’s high stakes demand an aggressive, captivating campaign, prompting internal members to question Biden’s approval ratings and public perception</w:t>
      </w:r>
      <w:r w:rsidRPr="00B06341">
        <w:rPr>
          <w:rFonts w:ascii="Times New Roman" w:hAnsi="Times New Roman" w:cs="Times New Roman"/>
        </w:rPr>
        <w:t>.</w:t>
      </w:r>
    </w:p>
    <w:p w14:paraId="1687EB57" w14:textId="77777777" w:rsidR="004850EB" w:rsidRPr="00B06341" w:rsidRDefault="004850EB" w:rsidP="004850EB">
      <w:pPr>
        <w:rPr>
          <w:rStyle w:val="Emphasis"/>
          <w:rFonts w:ascii="Times New Roman" w:hAnsi="Times New Roman" w:cs="Times New Roman"/>
        </w:rPr>
      </w:pPr>
    </w:p>
    <w:p w14:paraId="775C2F7C" w14:textId="77777777" w:rsidR="004850EB" w:rsidRPr="00B06341" w:rsidRDefault="004850EB" w:rsidP="004850EB">
      <w:pPr>
        <w:pStyle w:val="Heading2"/>
        <w:rPr>
          <w:rFonts w:ascii="Times New Roman" w:hAnsi="Times New Roman" w:cs="Times New Roman"/>
        </w:rPr>
      </w:pPr>
      <w:bookmarkStart w:id="168" w:name="_Toc140420943"/>
      <w:r w:rsidRPr="00B06341">
        <w:rPr>
          <w:rFonts w:ascii="Times New Roman" w:hAnsi="Times New Roman" w:cs="Times New Roman"/>
        </w:rPr>
        <w:t>Link Answers</w:t>
      </w:r>
      <w:bookmarkEnd w:id="168"/>
    </w:p>
    <w:p w14:paraId="2696A1CF" w14:textId="77777777" w:rsidR="004850EB" w:rsidRPr="00B06341" w:rsidRDefault="004850EB" w:rsidP="004850EB">
      <w:pPr>
        <w:pStyle w:val="Heading3"/>
        <w:rPr>
          <w:rFonts w:ascii="Times New Roman" w:hAnsi="Times New Roman" w:cs="Times New Roman"/>
        </w:rPr>
      </w:pPr>
      <w:bookmarkStart w:id="169" w:name="_Toc140420944"/>
      <w:r w:rsidRPr="00B06341">
        <w:rPr>
          <w:rFonts w:ascii="Times New Roman" w:hAnsi="Times New Roman" w:cs="Times New Roman"/>
        </w:rPr>
        <w:t>AT – Enthusiasm Link</w:t>
      </w:r>
      <w:bookmarkEnd w:id="169"/>
    </w:p>
    <w:p w14:paraId="7BCA3C1E" w14:textId="77777777" w:rsidR="004850EB" w:rsidRPr="00B06341" w:rsidRDefault="004850EB" w:rsidP="004850EB">
      <w:pPr>
        <w:rPr>
          <w:rFonts w:ascii="Times New Roman" w:hAnsi="Times New Roman" w:cs="Times New Roman"/>
        </w:rPr>
      </w:pPr>
    </w:p>
    <w:p w14:paraId="18713466"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What Biden does is irrelevant – Dems aren’t voting for him, they are voting against Trump – that won’t change</w:t>
      </w:r>
    </w:p>
    <w:p w14:paraId="49F3FD4D"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Next New Network 7-13-23</w:t>
      </w:r>
    </w:p>
    <w:p w14:paraId="3049616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(7-13-23, “Democrats Eye New Rising Stars Amidst growing Skepticism About Biden’s Re-election Run!” https://nextnewsnetwork.com/2023/07/13/democrats-eye-new-rising-stars-amidst-growing-skepticism-about-bidens-re-election-run/)</w:t>
      </w:r>
    </w:p>
    <w:p w14:paraId="0A2B15A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Central to this crossroad of political strategy is the thinking of renowned Democrat strategist Lis Smith. Smith believes that </w:t>
      </w:r>
      <w:r w:rsidRPr="00B06341">
        <w:rPr>
          <w:rStyle w:val="StyleUnderline"/>
          <w:rFonts w:ascii="Times New Roman" w:hAnsi="Times New Roman" w:cs="Times New Roman"/>
        </w:rPr>
        <w:t>a key motivator for Democrat voters will not be their affection for Biden</w:t>
      </w:r>
      <w:r w:rsidRPr="00B06341">
        <w:rPr>
          <w:rFonts w:ascii="Times New Roman" w:hAnsi="Times New Roman" w:cs="Times New Roman"/>
        </w:rPr>
        <w:t xml:space="preserve">, </w:t>
      </w:r>
      <w:r w:rsidRPr="00B06341">
        <w:rPr>
          <w:rStyle w:val="Emphasis"/>
          <w:rFonts w:ascii="Times New Roman" w:hAnsi="Times New Roman" w:cs="Times New Roman"/>
        </w:rPr>
        <w:t>but rather their aversion for Trump</w:t>
      </w:r>
      <w:r w:rsidRPr="00B06341">
        <w:rPr>
          <w:rFonts w:ascii="Times New Roman" w:hAnsi="Times New Roman" w:cs="Times New Roman"/>
        </w:rPr>
        <w:t>. “‘</w:t>
      </w:r>
      <w:r w:rsidRPr="00B06341">
        <w:rPr>
          <w:rStyle w:val="StyleUnderline"/>
          <w:rFonts w:ascii="Times New Roman" w:hAnsi="Times New Roman" w:cs="Times New Roman"/>
        </w:rPr>
        <w:t xml:space="preserve">A lot of enthusiasm will come for </w:t>
      </w:r>
      <w:r w:rsidRPr="00B06341">
        <w:rPr>
          <w:rStyle w:val="Emphasis"/>
          <w:rFonts w:ascii="Times New Roman" w:hAnsi="Times New Roman" w:cs="Times New Roman"/>
        </w:rPr>
        <w:t>voting against Republicans’</w:t>
      </w:r>
      <w:r w:rsidRPr="00B06341">
        <w:rPr>
          <w:rFonts w:ascii="Times New Roman" w:hAnsi="Times New Roman" w:cs="Times New Roman"/>
        </w:rPr>
        <w:t>,” she opines, highlighting a dual-edged sword of voter sentiment.</w:t>
      </w:r>
    </w:p>
    <w:p w14:paraId="31EB2C1F" w14:textId="77777777" w:rsidR="004850EB" w:rsidRPr="00B06341" w:rsidRDefault="004850EB" w:rsidP="004850EB">
      <w:pPr>
        <w:pStyle w:val="Heading3"/>
        <w:rPr>
          <w:rFonts w:ascii="Times New Roman" w:hAnsi="Times New Roman" w:cs="Times New Roman"/>
        </w:rPr>
      </w:pPr>
      <w:bookmarkStart w:id="170" w:name="_Toc140420945"/>
      <w:r w:rsidRPr="00B06341">
        <w:rPr>
          <w:rFonts w:ascii="Times New Roman" w:hAnsi="Times New Roman" w:cs="Times New Roman"/>
        </w:rPr>
        <w:t>AT – Moderates/Independents Link</w:t>
      </w:r>
      <w:bookmarkEnd w:id="170"/>
    </w:p>
    <w:p w14:paraId="2608636D" w14:textId="77777777" w:rsidR="004850EB" w:rsidRPr="00B06341" w:rsidRDefault="004850EB" w:rsidP="004850EB">
      <w:pPr>
        <w:rPr>
          <w:rFonts w:ascii="Times New Roman" w:hAnsi="Times New Roman" w:cs="Times New Roman"/>
        </w:rPr>
      </w:pPr>
    </w:p>
    <w:p w14:paraId="2ADB0EFC"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 xml:space="preserve">Independents have pre-existing party affiliation and negative partisanship is what will drive their votes </w:t>
      </w:r>
    </w:p>
    <w:p w14:paraId="30DAB0D7"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Shephard, New Republic, 6-12-23 </w:t>
      </w:r>
    </w:p>
    <w:p w14:paraId="50BEF30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(Alex, 6-12-23, New Republic, “The Rise of Independent Voters Is a Myth.” https://newrepublic.com/article/173406/rise-independent-voters-myth)</w:t>
      </w:r>
    </w:p>
    <w:p w14:paraId="487E6C5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It is true that the rise of independents—and the assumption that a silent majority wants something quite different from what they’re being offered by the two—is beginning to have ripple effects. In December, Arizona Senator Kyrsten Sinema announced she was leaving the Democratic Party to become an independent, hoping voters in her state would recognize and reward a maverick who was as fed up with politics as they were. (She is currently polling behind both the leading Republican and Democratic challengers for her seat.) And then there is No Labels, the centrist political group recently in the news for its “toxic” work environment and its employment, until March, of disgraced pundit Mark Halperin. That organization, which ostensibly exists to push “bipartisan” policies, has been seeking to get itself on the ballot in more than a dozen states. Its ultimate goal is to push a “unity” ticket featuring one Democrat and one Republican—to woo independent voters who hate both parties, of course.</w:t>
      </w:r>
    </w:p>
    <w:p w14:paraId="350E6DA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And then there’s Andrew Yang, the successful businessman who has run two highly unsuccessful campaigns as a Democrat—one for president in 2020, and another for New York City mayor in 2021—and launched the Forward Party, aimed at wooing the nation’s weary voters, last July. “The United States badly needs a new political party—one that reflects the moderate, commonsense majority,” Yang and his backers wrote in a manifesto. The party’s motto—“Not left. Not right. Forward”—envisions an electorate of tens of millions of Americans who are not Democrats or Republicans but are, instead, shopping around</w:t>
      </w:r>
    </w:p>
    <w:p w14:paraId="0590FCF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Except … that really isn’t the case. “</w:t>
      </w:r>
      <w:r w:rsidRPr="00B06341">
        <w:rPr>
          <w:rStyle w:val="StyleUnderline"/>
          <w:rFonts w:ascii="Times New Roman" w:hAnsi="Times New Roman" w:cs="Times New Roman"/>
        </w:rPr>
        <w:t xml:space="preserve">The interesting thing about independents is that </w:t>
      </w:r>
      <w:r w:rsidRPr="00B06341">
        <w:rPr>
          <w:rStyle w:val="Emphasis"/>
          <w:rFonts w:ascii="Times New Roman" w:hAnsi="Times New Roman" w:cs="Times New Roman"/>
        </w:rPr>
        <w:t>they do have affiliations to political parties,”</w:t>
      </w:r>
      <w:r w:rsidRPr="00B06341">
        <w:rPr>
          <w:rFonts w:ascii="Times New Roman" w:hAnsi="Times New Roman" w:cs="Times New Roman"/>
        </w:rPr>
        <w:t xml:space="preserve"> said University of Michigan political scientist Yanna Krupnikov—who, with the University of Arizona’s Samara Klar, literally wrote the book on political independents, 2016’s Independent Politics: How American Disdain for Parties Leads to Political Inaction. “</w:t>
      </w:r>
      <w:r w:rsidRPr="00B06341">
        <w:rPr>
          <w:rStyle w:val="StyleUnderline"/>
          <w:rFonts w:ascii="Times New Roman" w:hAnsi="Times New Roman" w:cs="Times New Roman"/>
        </w:rPr>
        <w:t>They typically have a preference, but it’s potentially different from the deep-seated attachment that a strong partisan might have.</w:t>
      </w:r>
      <w:r w:rsidRPr="00B06341">
        <w:rPr>
          <w:rFonts w:ascii="Times New Roman" w:hAnsi="Times New Roman" w:cs="Times New Roman"/>
        </w:rPr>
        <w:t xml:space="preserve"> But a large portion of them do seem to prefer one party or the other</w:t>
      </w:r>
      <w:r w:rsidRPr="00B06341">
        <w:rPr>
          <w:rStyle w:val="StyleUnderline"/>
          <w:rFonts w:ascii="Times New Roman" w:hAnsi="Times New Roman" w:cs="Times New Roman"/>
        </w:rPr>
        <w:t>.” Roughly three-quarters of independent voters are known as “leaners”—they typically turn out to vote for one party or the other.</w:t>
      </w:r>
      <w:r w:rsidRPr="00B06341">
        <w:rPr>
          <w:rFonts w:ascii="Times New Roman" w:hAnsi="Times New Roman" w:cs="Times New Roman"/>
        </w:rPr>
        <w:t xml:space="preserve"> </w:t>
      </w:r>
      <w:r w:rsidRPr="00B06341">
        <w:rPr>
          <w:rStyle w:val="StyleUnderline"/>
          <w:rFonts w:ascii="Times New Roman" w:hAnsi="Times New Roman" w:cs="Times New Roman"/>
        </w:rPr>
        <w:t>Most independents, i</w:t>
      </w:r>
      <w:r w:rsidRPr="00B06341">
        <w:rPr>
          <w:rFonts w:ascii="Times New Roman" w:hAnsi="Times New Roman" w:cs="Times New Roman"/>
        </w:rPr>
        <w:t xml:space="preserve">n other words, </w:t>
      </w:r>
      <w:r w:rsidRPr="00B06341">
        <w:rPr>
          <w:rStyle w:val="Emphasis"/>
          <w:rFonts w:ascii="Times New Roman" w:hAnsi="Times New Roman" w:cs="Times New Roman"/>
        </w:rPr>
        <w:t>aren’t so independent.</w:t>
      </w:r>
    </w:p>
    <w:p w14:paraId="2645D8D7"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Rather, “I think what this reflects is that most Americans have a pretty negative view of the party system in general and of what’s happening in our politics,” Emory University political scientist Alan Abramowitz told The New Republic. “</w:t>
      </w:r>
      <w:r w:rsidRPr="00B06341">
        <w:rPr>
          <w:rStyle w:val="StyleUnderline"/>
          <w:rFonts w:ascii="Times New Roman" w:hAnsi="Times New Roman" w:cs="Times New Roman"/>
        </w:rPr>
        <w:t>There’s a reluctance to openly identify oneself as a partisan and to say, come right out and say, ‘I think of myself as a Republican or a Democrat.’”</w:t>
      </w:r>
    </w:p>
    <w:p w14:paraId="609C77A9"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It’s also possible that some folks just like saying they’re independent, whether they really are or not</w:t>
      </w:r>
      <w:r w:rsidRPr="00B06341">
        <w:rPr>
          <w:rFonts w:ascii="Times New Roman" w:hAnsi="Times New Roman" w:cs="Times New Roman"/>
        </w:rPr>
        <w:t>. “Consider the word itself. ‘Independent’ sounds so empowering, so liberating, so … American,” noted Daniel de Visé in The Hill earlier this year.</w:t>
      </w:r>
    </w:p>
    <w:p w14:paraId="6DA77A24"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Self-described independents and leaners do have one thing in common</w:t>
      </w:r>
      <w:r w:rsidRPr="00B06341">
        <w:rPr>
          <w:rFonts w:ascii="Times New Roman" w:hAnsi="Times New Roman" w:cs="Times New Roman"/>
        </w:rPr>
        <w:t xml:space="preserve">. “Even among people who identify with a political party … </w:t>
      </w:r>
      <w:r w:rsidRPr="00B06341">
        <w:rPr>
          <w:rStyle w:val="Emphasis"/>
          <w:rFonts w:ascii="Times New Roman" w:hAnsi="Times New Roman" w:cs="Times New Roman"/>
        </w:rPr>
        <w:t>the trend is in their disdain for the other party</w:t>
      </w:r>
      <w:r w:rsidRPr="00B06341">
        <w:rPr>
          <w:rFonts w:ascii="Times New Roman" w:hAnsi="Times New Roman" w:cs="Times New Roman"/>
        </w:rPr>
        <w:t>,” said Matt Grossmann, director of the Institute for Public Policy and Social Research, or IPPSR, and professor of political science at Michigan State University. “That is actually especially true of leaners, that they don’t have a strong positive feeling about the party that they lean toward; they just have a negative feeling about the party that they lean against.”</w:t>
      </w:r>
    </w:p>
    <w:p w14:paraId="4D05988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Indeed, more than 60 percent of independents who lean Republican or lean Democrat have “very” or “somewhat” cold opinions of the other party, according to a 2017 Pew Research poll. These voters typically end up voting for Democrats and Republicans simply to ensure the party they detest more isn’t in power. “You might have many people who are willing to show up and vote, but they’re not going to encourage others to do so,” Krupnikov said. “They’re doing it in a way where they’re trying to avoid seeing the lesser of two evils, which in some sense is a sad choice to have: You’re dissatisfied with everything.”</w:t>
      </w:r>
    </w:p>
    <w:p w14:paraId="6ABA8BE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 other words, it’s negative partisanship, an increasingly powerful part of American politics over the last 40 years. In 1980, the average Democrat and Republican thought that the other party was basically fine; in the four decades since, those feelings have evaporated.</w:t>
      </w:r>
    </w:p>
    <w:p w14:paraId="1196E51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Writing in FiveThirtyEight in 2020, New America’s Lee Drutman made the case that several interlocking factors have contributed to the mushrooming negative partisanship. “The first is the steady nationalization of American politics,” he wrote. “The second is the sorting of Democrats and Republicans along urban/rural and culturally liberal/culturally conservative lines, and the third is the increasingly narrow margins in national elections.”</w:t>
      </w:r>
    </w:p>
    <w:p w14:paraId="64E006C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Many see the acrimony and bickering that defines much of American politics as a result of these trends and simply want to withdraw. “Sometimes socially it’s easier to say that you’re independent or apolitical because it gets you out of jams—you don’t have to talk politics,” Krupnikov said. “This is an important aspect of this, especially as politics become more and more contentious. Some people want to pull themselves out of that particular context.”</w:t>
      </w:r>
    </w:p>
    <w:p w14:paraId="01704B66"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To be clear, there are some genuine independent voters out there—a minority of independent identifiers who really do flip between parties from election to election. And some leaners are partisans without a party. Some are independent because they’re very conservative and don’t believe the Republican Party is conservative enough, or they’re very liberal and don’t believe that the Democratic Party is truly progressive. “There still are true independents in the middle, and they’re just people who really don’t pay much attention to politics,” Grossmann said. “If they vote, [they] don’t tend to make up their mind until late in the process.” And the numbers of swing voters are not increasing, said Grossmann. “</w:t>
      </w:r>
      <w:r w:rsidRPr="00B06341">
        <w:rPr>
          <w:rStyle w:val="StyleUnderline"/>
          <w:rFonts w:ascii="Times New Roman" w:hAnsi="Times New Roman" w:cs="Times New Roman"/>
        </w:rPr>
        <w:t>Where you’re seeing the increase is in these folks who do know kind of what side they’re on but don’t want to say it.”</w:t>
      </w:r>
    </w:p>
    <w:p w14:paraId="4C09326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Many of these voters have expressed a desire to vote for a third party. In 2022, Pew Research found that 43 percent of surveyed voters disagreed with the assertion, “I usually feel there is at least one candidate who shares most of my views,” up from 36 percent four years earlier. Nearly half of independents—and 38 percent of Democrats and just 21 percent of Republicans—strongly agreed with the statement, “I wish there were more political parties to choose from in this country.” There are, however, reasons to suspect a third party aimed at hoovering up independents would fail. For one, the United States has been a political duopoly for more than a century, and there are no signs of disruption. For another, frustration with the political system is the one thing most independents share. Aside from that, there are few indications that these people represent a true coalition that could viably compete with the two entrenched parties: Contra the assumptions of Andrew Yang and No Labels, it’s wrong to imagine that the vast majority are “centrists.”</w:t>
      </w:r>
    </w:p>
    <w:p w14:paraId="17DEF1D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Meanwhile, negative partisanship has dramatically changed the tenor of U.S. political campaigns over the last four decades. Rather than pitches to persuade voters—and again, who knows how many persuadables really exist—the campaigns are built around constant reminders that the other guy is worse. Much, much worse.</w:t>
      </w:r>
    </w:p>
    <w:p w14:paraId="5EF14775"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This will likely be truer than ever in 2024. Both Biden and Trump, the presumptive Republican nominee, are “unpopular.” </w:t>
      </w:r>
      <w:r w:rsidRPr="00B06341">
        <w:rPr>
          <w:rStyle w:val="StyleUnderline"/>
          <w:rFonts w:ascii="Times New Roman" w:hAnsi="Times New Roman" w:cs="Times New Roman"/>
        </w:rPr>
        <w:t xml:space="preserve">The goal of the campaigns will not be to convince voters that each candidate’s policy platform is best, or that he has the temperament to run the nation, but to convince them that the other guy is corrupt and crazed. </w:t>
      </w:r>
      <w:r w:rsidRPr="00B06341">
        <w:rPr>
          <w:rFonts w:ascii="Times New Roman" w:hAnsi="Times New Roman" w:cs="Times New Roman"/>
        </w:rPr>
        <w:t>Biden will likely (rightfully) lean on the fact that his opponent is a delusional authoritarian who wants to suspend the Constitution and install himself as a dictator; Trump will likely respond by claiming that his opponent is simultaneously senile and overseeing a vast conspiracy to enrich himself and his family at the expense of the nation. And voters—</w:t>
      </w:r>
      <w:r w:rsidRPr="00B06341">
        <w:rPr>
          <w:rStyle w:val="StyleUnderline"/>
          <w:rFonts w:ascii="Times New Roman" w:hAnsi="Times New Roman" w:cs="Times New Roman"/>
        </w:rPr>
        <w:t>independents as much as nonindependents—will respond, because that’s simply how powerful negative partisanship is.</w:t>
      </w:r>
    </w:p>
    <w:p w14:paraId="694F38BB" w14:textId="77777777" w:rsidR="004850EB" w:rsidRPr="00B06341" w:rsidRDefault="004850EB" w:rsidP="004850EB">
      <w:pPr>
        <w:rPr>
          <w:rFonts w:ascii="Times New Roman" w:hAnsi="Times New Roman" w:cs="Times New Roman"/>
          <w:u w:val="single"/>
        </w:rPr>
      </w:pPr>
      <w:r w:rsidRPr="00B06341">
        <w:rPr>
          <w:rFonts w:ascii="Times New Roman" w:hAnsi="Times New Roman" w:cs="Times New Roman"/>
        </w:rPr>
        <w:t xml:space="preserve">Regardless, </w:t>
      </w:r>
      <w:r w:rsidRPr="00B06341">
        <w:rPr>
          <w:rStyle w:val="StyleUnderline"/>
          <w:rFonts w:ascii="Times New Roman" w:hAnsi="Times New Roman" w:cs="Times New Roman"/>
        </w:rPr>
        <w:t xml:space="preserve">the idea that these voters are a secret army of moderates waiting to be unlocked by a centrist party </w:t>
      </w:r>
      <w:r w:rsidRPr="00B06341">
        <w:rPr>
          <w:rStyle w:val="Emphasis"/>
          <w:rFonts w:ascii="Times New Roman" w:hAnsi="Times New Roman" w:cs="Times New Roman"/>
        </w:rPr>
        <w:t>is likely a myth</w:t>
      </w:r>
      <w:r w:rsidRPr="00B06341">
        <w:rPr>
          <w:rStyle w:val="StyleUnderline"/>
          <w:rFonts w:ascii="Times New Roman" w:hAnsi="Times New Roman" w:cs="Times New Roman"/>
        </w:rPr>
        <w:t>.</w:t>
      </w:r>
      <w:r w:rsidRPr="00B06341">
        <w:rPr>
          <w:rFonts w:ascii="Times New Roman" w:hAnsi="Times New Roman" w:cs="Times New Roman"/>
        </w:rPr>
        <w:t xml:space="preserve"> </w:t>
      </w:r>
      <w:r w:rsidRPr="00B06341">
        <w:rPr>
          <w:rStyle w:val="StyleUnderline"/>
          <w:rFonts w:ascii="Times New Roman" w:hAnsi="Times New Roman" w:cs="Times New Roman"/>
        </w:rPr>
        <w:t xml:space="preserve">Many do think the parties are too extreme; certainly most believe that they’re too disputatious. And yet they hardly represent a sizable “third party”: </w:t>
      </w:r>
      <w:r w:rsidRPr="00B06341">
        <w:rPr>
          <w:rStyle w:val="Emphasis"/>
          <w:rFonts w:ascii="Times New Roman" w:hAnsi="Times New Roman" w:cs="Times New Roman"/>
        </w:rPr>
        <w:t>They’re not shopping around</w:t>
      </w:r>
      <w:r w:rsidRPr="00B06341">
        <w:rPr>
          <w:rStyle w:val="StyleUnderline"/>
          <w:rFonts w:ascii="Times New Roman" w:hAnsi="Times New Roman" w:cs="Times New Roman"/>
        </w:rPr>
        <w:t>.</w:t>
      </w:r>
    </w:p>
    <w:p w14:paraId="1F4046FC" w14:textId="77777777" w:rsidR="004850EB" w:rsidRPr="00B06341" w:rsidRDefault="004850EB" w:rsidP="004850EB">
      <w:pPr>
        <w:pStyle w:val="Heading3"/>
        <w:rPr>
          <w:rFonts w:ascii="Times New Roman" w:hAnsi="Times New Roman" w:cs="Times New Roman"/>
        </w:rPr>
      </w:pPr>
      <w:bookmarkStart w:id="171" w:name="_Toc140420946"/>
      <w:r w:rsidRPr="00B06341">
        <w:rPr>
          <w:rFonts w:ascii="Times New Roman" w:hAnsi="Times New Roman" w:cs="Times New Roman"/>
        </w:rPr>
        <w:t>Link Turn – Progressivism</w:t>
      </w:r>
      <w:bookmarkEnd w:id="171"/>
    </w:p>
    <w:p w14:paraId="7FEFFE58" w14:textId="77777777" w:rsidR="004850EB" w:rsidRPr="00B06341" w:rsidRDefault="004850EB" w:rsidP="004850EB">
      <w:pPr>
        <w:rPr>
          <w:rFonts w:ascii="Times New Roman" w:hAnsi="Times New Roman" w:cs="Times New Roman"/>
        </w:rPr>
      </w:pPr>
    </w:p>
    <w:p w14:paraId="34FD7D24"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 xml:space="preserve">Biden alliance with Progressives is ending – personnel shifts, political and economic conditions and policy needs have forced him to the center </w:t>
      </w:r>
    </w:p>
    <w:p w14:paraId="7BB69BA0"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Chait, NY Intelligencer columnist, 3-20-23 </w:t>
      </w:r>
    </w:p>
    <w:p w14:paraId="277D494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[Jonathan, 3-30-23, NY Intelligencer. “Why Joe Biden’s Honeymoon With Progressives Is Coming to an End Expect a lot more Democratic infighting”. https://nymag.com/intelligencer/2023/03/why-bidens-honeymoon-with-progressives-is-coming-to-an-end.html)</w:t>
      </w:r>
    </w:p>
    <w:p w14:paraId="0C700D7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One of the most historically unusual aspects of the Biden administration has been the harmonious relations between the president and progressive activists. Historically, progressives generally spend most of their time complaining about Democratic presidents, both because they are temperamentally prone to negativity and because they believe in the tactical value of holding presidents’ feet to the fire. </w:t>
      </w:r>
      <w:r w:rsidRPr="00B06341">
        <w:rPr>
          <w:rStyle w:val="StyleUnderline"/>
          <w:rFonts w:ascii="Times New Roman" w:hAnsi="Times New Roman" w:cs="Times New Roman"/>
        </w:rPr>
        <w:t>President Biden has enjoyed unusually warm support from the left. But that may be coming to an end</w:t>
      </w:r>
      <w:r w:rsidRPr="00B06341">
        <w:rPr>
          <w:rFonts w:ascii="Times New Roman" w:hAnsi="Times New Roman" w:cs="Times New Roman"/>
        </w:rPr>
        <w:t>.</w:t>
      </w:r>
    </w:p>
    <w:p w14:paraId="41C179AE"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Reporters have detected a pattern in three of the administration’s recent moves</w:t>
      </w:r>
      <w:r w:rsidRPr="00B06341">
        <w:rPr>
          <w:rFonts w:ascii="Times New Roman" w:hAnsi="Times New Roman" w:cs="Times New Roman"/>
        </w:rPr>
        <w:t>. Biden is declining to block a bill in Congress overriding a liberalization of the D.C. criminal code, angering both advocates of D.C. sovereignty and anti-police activists. He approved a plan to allow ConocoPhillips to drill oil in Alaska. And he is signaling an intent to reinstate family detention along the southern border in order to deter migrants.</w:t>
      </w:r>
    </w:p>
    <w:p w14:paraId="3665CDD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Another </w:t>
      </w:r>
      <w:r w:rsidRPr="00B06341">
        <w:rPr>
          <w:rStyle w:val="StyleUnderline"/>
          <w:rFonts w:ascii="Times New Roman" w:hAnsi="Times New Roman" w:cs="Times New Roman"/>
        </w:rPr>
        <w:t>perhaps even more significant sign comes from Biden’s budget proposal, which lacks a health-care public option and lower eligibility for Medicare.</w:t>
      </w:r>
      <w:r w:rsidRPr="00B06341">
        <w:rPr>
          <w:rFonts w:ascii="Times New Roman" w:hAnsi="Times New Roman" w:cs="Times New Roman"/>
        </w:rPr>
        <w:t xml:space="preserve"> Of course, with a Republican House, Biden’s budget is merely a messaging vehicle, but </w:t>
      </w:r>
      <w:r w:rsidRPr="00B06341">
        <w:rPr>
          <w:rStyle w:val="StyleUnderline"/>
          <w:rFonts w:ascii="Times New Roman" w:hAnsi="Times New Roman" w:cs="Times New Roman"/>
        </w:rPr>
        <w:t>the absence of these items signals a retreat in even his idealized ambitions</w:t>
      </w:r>
      <w:r w:rsidRPr="00B06341">
        <w:rPr>
          <w:rFonts w:ascii="Times New Roman" w:hAnsi="Times New Roman" w:cs="Times New Roman"/>
        </w:rPr>
        <w:t>.</w:t>
      </w:r>
    </w:p>
    <w:p w14:paraId="7A95C14F"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It’s possible these assorted facts have occurred due to a series of independent events, with no connection to each other. But </w:t>
      </w:r>
      <w:r w:rsidRPr="00B06341">
        <w:rPr>
          <w:rStyle w:val="StyleUnderline"/>
          <w:rFonts w:ascii="Times New Roman" w:hAnsi="Times New Roman" w:cs="Times New Roman"/>
        </w:rPr>
        <w:t xml:space="preserve">what I think is happening is part of a broader pattern that we will recognize as an ideological turning point </w:t>
      </w:r>
      <w:r w:rsidRPr="00B06341">
        <w:rPr>
          <w:rFonts w:ascii="Times New Roman" w:hAnsi="Times New Roman" w:cs="Times New Roman"/>
        </w:rPr>
        <w:t>of sorts</w:t>
      </w:r>
      <w:r w:rsidRPr="00B06341">
        <w:rPr>
          <w:rStyle w:val="StyleUnderline"/>
          <w:rFonts w:ascii="Times New Roman" w:hAnsi="Times New Roman" w:cs="Times New Roman"/>
        </w:rPr>
        <w:t>.</w:t>
      </w:r>
    </w:p>
    <w:p w14:paraId="5E25F39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Beginning in the second term of the Obama administration, the progressive movement — which barely existed in unified form before Barack Obama took office — gained coherence and influence within the party. Its overriding political strategy was that Democrats could and should adopt more forcefully progressive ideas, and that doing so would have no political cost. Indeed, many progressives believed these positions would help the party by mobilizing turnout among non-white voters.</w:t>
      </w:r>
    </w:p>
    <w:p w14:paraId="70FF372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Obama’s reelection created a buoyant belief among progressives (which I then shared) that a new majority coalition of minorities and college-educated whites had finally emerged. In 2016, Hillary Clinton ran on a platform that was, both in rhetoric and in substance, considerably to the left of what President Obama had run on four years earlier. That fact was largely obscured both during and after the election, in part because her main challenger had run even farther left.</w:t>
      </w:r>
    </w:p>
    <w:p w14:paraId="09F4D08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And so the party continued moving left during the Trump era. Even though the 2018 midterm elections saw the party’s House caucus move right — because its new members were largely moderates from battleground districts — both the mainstream media and the conservative media decided, for different reasons, to focus on the small number of left-wing Democrats who had won in deep-blue districts. Figures like Alexandria Ocasio-Cortez, who briefly occupied an outsize role in political coverage, were presumed to embody the party’s future.</w:t>
      </w:r>
    </w:p>
    <w:p w14:paraId="0FF1A05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That assumption drove media coverage of the Democratic presidential primary. Reporters and candidates alike treated attention and praise from progressive activists as a key metric of success. Analysts praised the “policy arms race” in which Democrats kept racing to outflank each other with bigger and bolder plans.</w:t>
      </w:r>
    </w:p>
    <w:p w14:paraId="43A111C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 reality, the party’s voters had not moved as far left as either the press or most of the candidates assumed. This disconnect led to dynamics like Elizabeth Warren scooping up media coverage and endorsements from progressive activists without gaining any headway among the voters those activists purported to represent.</w:t>
      </w:r>
    </w:p>
    <w:p w14:paraId="1533056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Joe Biden won the primary in large part because he had opted out of the race to the left. And yet the assumption of progressive ascendancy remained so deeply ingrained that most Democrats assumed he had won despite, rather than because of, his moderation. After winning the nomination, Biden confounded the normal practice of moving to the center and instead adopted a “unity platform” in conjunction with the candidates he defeated, taking positions to the left of those he had campaigned and won on.</w:t>
      </w:r>
    </w:p>
    <w:p w14:paraId="61626C7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This was the pre-condition for the alliance between Biden and the progressive movement. Both believed Biden was putting himself in position to enact historic change on the scale of the New Deal. And polls, which showed him poised to win by close to double digits, indicated Biden stood to benefit from and exploit his bold platform.</w:t>
      </w:r>
    </w:p>
    <w:p w14:paraId="17E9338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basic assumption survived Biden’s surprisingly narrow victory. Yes, Democrats had fared worse than they expected, but Biden did not abandon the platform he had run on. He still confronted a deep economic crisis and pressed his domestic reforms as far as he could, until the party’s fiscally conservative wing forced him to settle for a rump version of Build Back Better.</w:t>
      </w:r>
    </w:p>
    <w:p w14:paraId="686BAC3F"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The alliance between Biden and the progressives still held firm during this period of retrenchment</w:t>
      </w:r>
      <w:r w:rsidRPr="00B06341">
        <w:rPr>
          <w:rFonts w:ascii="Times New Roman" w:hAnsi="Times New Roman" w:cs="Times New Roman"/>
        </w:rPr>
        <w:t>. Biden was pushing to the left on economic policy and making clear the limits to his ambitions lay elsewhere (mostly figures like Joe Manchin and Kyrsten Sinema). Progressives believed Biden was an effective messenger for their movement because he was old, white, male, and nonthreatening — and that his persona freed them from having to make substantive policy concessions.</w:t>
      </w:r>
    </w:p>
    <w:p w14:paraId="05BBC8AE"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The mutual assumption that Biden would support the progressive policy agenda, and that progressives would in turn withhold criticism from him, appears to be coming apart</w:t>
      </w:r>
      <w:r w:rsidRPr="00B06341">
        <w:rPr>
          <w:rFonts w:ascii="Times New Roman" w:hAnsi="Times New Roman" w:cs="Times New Roman"/>
        </w:rPr>
        <w:t>. The dissolution of this alliance, if it is indeed happening, is in its early stages. Possibly this will come to be seen as just a brief period of turbulence in the middle of a smooth ride.</w:t>
      </w:r>
    </w:p>
    <w:p w14:paraId="100E5BE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The reason I believe </w:t>
      </w:r>
      <w:r w:rsidRPr="00B06341">
        <w:rPr>
          <w:rStyle w:val="StyleUnderline"/>
          <w:rFonts w:ascii="Times New Roman" w:hAnsi="Times New Roman" w:cs="Times New Roman"/>
        </w:rPr>
        <w:t>recent events portend a change</w:t>
      </w:r>
      <w:r w:rsidRPr="00B06341">
        <w:rPr>
          <w:rFonts w:ascii="Times New Roman" w:hAnsi="Times New Roman" w:cs="Times New Roman"/>
        </w:rPr>
        <w:t xml:space="preserve"> is that </w:t>
      </w:r>
      <w:r w:rsidRPr="00B06341">
        <w:rPr>
          <w:rStyle w:val="StyleUnderline"/>
          <w:rFonts w:ascii="Times New Roman" w:hAnsi="Times New Roman" w:cs="Times New Roman"/>
        </w:rPr>
        <w:t>a series of underlying conditions that permitted the alliance between progressives and Biden is changing. Here are the four</w:t>
      </w:r>
      <w:r w:rsidRPr="00B06341">
        <w:rPr>
          <w:rFonts w:ascii="Times New Roman" w:hAnsi="Times New Roman" w:cs="Times New Roman"/>
        </w:rPr>
        <w:t xml:space="preserve"> I have in mind.</w:t>
      </w:r>
    </w:p>
    <w:p w14:paraId="11E7A813"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Personnel.</w:t>
      </w:r>
      <w:r w:rsidRPr="00B06341">
        <w:rPr>
          <w:rFonts w:ascii="Times New Roman" w:hAnsi="Times New Roman" w:cs="Times New Roman"/>
        </w:rPr>
        <w:t xml:space="preserve"> Biden’s departed chief of staff, Ron Klain, attended fastidiously to progressive groups, making them not only feel valued but possess real influence. His successor, Jeffrey Zients, keeps much more distant relations with the professional left, which greeted his elevation by calling him a “corporate stooge.”</w:t>
      </w:r>
    </w:p>
    <w:p w14:paraId="7F27928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Progressives have treated the transition from Klain to Zients as the main cause of Biden’s moderate turn. And while it probably had a role, I believe underlying conditions played a more important role — it’s less that Biden is moving to the center because he replaced Klain with Zients, than he replaced Klain with Zients because he had to move to the center.</w:t>
      </w:r>
    </w:p>
    <w:p w14:paraId="2C2C4225"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Political conditions</w:t>
      </w:r>
      <w:r w:rsidRPr="00B06341">
        <w:rPr>
          <w:rFonts w:ascii="Times New Roman" w:hAnsi="Times New Roman" w:cs="Times New Roman"/>
        </w:rPr>
        <w:t>. The 2022 midterm elections gave more support to the value of winning the political center than it did to the strategy of base mobilization. The Democrats who overperformed most dramatically tended to be ones like Elissa Slotkin and Abigail Spanberger, who emphasized messages of bipartisanship and distanced themselves from their party’s left wing. Even Democrats who had somewhat more congenial ties with the left, like John Fetterman and Raphael Warnock, made cultural appeals to the center and renounced unpopular progressive ideas like defunding the police.</w:t>
      </w:r>
    </w:p>
    <w:p w14:paraId="38F252D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winning formula involved persuading small numbers of cross-pressured voters, rather than mobilizing turnout among the base. Indeed, in Georgia, a state that progressives had once held up as a laboratory of base-driven victory, Democrats prevailed by flipping Republican voters, not by winning the turnout war.</w:t>
      </w:r>
    </w:p>
    <w:p w14:paraId="4360F44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More broadly, the political landscape during Biden’s first two years has been dominated by the concerns of voters over crime and gasoline prices. Attending to those concerns has forced Democrats to take positions at odds with the goals of their own base.</w:t>
      </w:r>
    </w:p>
    <w:p w14:paraId="7988DA8D"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 xml:space="preserve">Policy needs. </w:t>
      </w:r>
      <w:r w:rsidRPr="00B06341">
        <w:rPr>
          <w:rFonts w:ascii="Times New Roman" w:hAnsi="Times New Roman" w:cs="Times New Roman"/>
        </w:rPr>
        <w:t>The deepest substantive break between Biden and progressives is likely to center on climate policy. In part, this is because the biggest area of overlap between Biden’s goals and those of the left — increasing subsidies for green energy — has been accomplished. With that off the table, what remains to be settled are matters that divide the administration from the progressive movement.</w:t>
      </w:r>
    </w:p>
    <w:p w14:paraId="1235565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One of those is gasoline prices. This is a change that began under Klain, who recognized the outsize role voters place on the cost of filling up their tanks. The progressive climate agenda of keeping fossil fuels in the ground is a plan that requires putting upward pressure on gasoline prices — that is the mechanism through which blocking fossil-fuel infrastructure advances the goal of decarbonization. Biden initially supported that strategy, but he has come around to believing that he can’t keep gas prices low and still block drilling.</w:t>
      </w:r>
    </w:p>
    <w:p w14:paraId="233E696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 still supports a rapid transition to green energy, even as he tries to keep energy prices low in the short term. But that transition plan, too, puts him at odds with the left. Centrist and liberal analysts have formed a new consensus that the biggest impediment to the green-energy transition is not a lack of funding, as many previously believed, but the regulatory barriers to building new infrastructure.</w:t>
      </w:r>
    </w:p>
    <w:p w14:paraId="2C5D67E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 great many Democrats now believe the only way to actually deploy the green- energy funds that Biden wrung out of Congress is to overhaul the permitting process — even if that means allowing fossil-fuel infrastructure to be built as well. But the climate movement remains largely attached to a keep-it-in-the-ground strategy that directly opposes any permitting reforms. Indeed, climate-justice activists want to give local groups even more tools to block new infrastructure development.</w:t>
      </w:r>
    </w:p>
    <w:p w14:paraId="1669106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Progressives joined with conservatives to block permitting reform in the last Congress. (Progressives want to make permitting even harder; conservatives believed they would have more leverage after the elections.) Now, Biden may have the chance to strike a deal with Republicans to reform the permitting process. Doing so will open a breach with the movement.</w:t>
      </w:r>
    </w:p>
    <w:p w14:paraId="57A7B57B"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Economic conditions</w:t>
      </w:r>
      <w:r w:rsidRPr="00B06341">
        <w:rPr>
          <w:rFonts w:ascii="Times New Roman" w:hAnsi="Times New Roman" w:cs="Times New Roman"/>
        </w:rPr>
        <w:t>. A key foundation to Biden’s expansive domestic agenda was a long period of low inflation and interest rates and economic slack. Deficit hawks had lost the argument within the party because there was no cost to red ink. The government could simply borrow as much money as it wanted, and investors would lend it to them for very little cost.</w:t>
      </w:r>
    </w:p>
    <w:p w14:paraId="57EA1D0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Meanwhile, the great recession had left a legacy of chronically slack labor markets and stagnant wages. The economy had just begun to approach full employment when the pandemic struck in 2020. The overriding economic imperative was to get back to full employment as fast as possible, even if it meant running high deficits.</w:t>
      </w:r>
    </w:p>
    <w:p w14:paraId="4B6789B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stubborn return of inflation has flipped this dynamic. Whereas before almost any new spending could be seen as a good thing — more demand would coax more people back into the workforce and lift their pay — those effects are now harmful. Democrats are suddenly faced with an imperative to cool off economic demand rather than fuel it. That means they now need to consider trade-offs that, until recently, they could ignore.</w:t>
      </w:r>
    </w:p>
    <w:p w14:paraId="5E1B80A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Biden’s budget is one indication of this fiscal retreat. He is still proposing new taxes on the wealthy, as before. But now he is framing those levies as a way to maintain existing Medicare benefits, rather than finding a stream to create new benefits. This still gives him a politically advantageous message, but he has retreated to a less ambitious posture.</w:t>
      </w:r>
    </w:p>
    <w:p w14:paraId="60238FEF" w14:textId="77777777" w:rsidR="004850EB" w:rsidRPr="00B06341" w:rsidRDefault="004850EB" w:rsidP="004850EB">
      <w:pPr>
        <w:rPr>
          <w:rStyle w:val="Emphasis"/>
          <w:rFonts w:ascii="Times New Roman" w:hAnsi="Times New Roman" w:cs="Times New Roman"/>
        </w:rPr>
      </w:pPr>
      <w:r w:rsidRPr="00B06341">
        <w:rPr>
          <w:rFonts w:ascii="Times New Roman" w:hAnsi="Times New Roman" w:cs="Times New Roman"/>
        </w:rPr>
        <w:t xml:space="preserve">In the short run, </w:t>
      </w:r>
      <w:r w:rsidRPr="00B06341">
        <w:rPr>
          <w:rStyle w:val="StyleUnderline"/>
          <w:rFonts w:ascii="Times New Roman" w:hAnsi="Times New Roman" w:cs="Times New Roman"/>
        </w:rPr>
        <w:t>relations between Biden and the progressives remain placid</w:t>
      </w:r>
      <w:r w:rsidRPr="00B06341">
        <w:rPr>
          <w:rFonts w:ascii="Times New Roman" w:hAnsi="Times New Roman" w:cs="Times New Roman"/>
        </w:rPr>
        <w:t xml:space="preserve">. His only primary opponent, Marianne Williamson, is a kook no one takes seriously. Progressive reservations remain subdued. But if I am right about this, </w:t>
      </w:r>
      <w:r w:rsidRPr="00B06341">
        <w:rPr>
          <w:rStyle w:val="StyleUnderline"/>
          <w:rFonts w:ascii="Times New Roman" w:hAnsi="Times New Roman" w:cs="Times New Roman"/>
        </w:rPr>
        <w:t xml:space="preserve">the long honeymoon between Biden and the progressive movement has already ended, and days of </w:t>
      </w:r>
      <w:r w:rsidRPr="00B06341">
        <w:rPr>
          <w:rStyle w:val="Emphasis"/>
          <w:rFonts w:ascii="Times New Roman" w:hAnsi="Times New Roman" w:cs="Times New Roman"/>
        </w:rPr>
        <w:t>angry infighting lay ahead.</w:t>
      </w:r>
    </w:p>
    <w:p w14:paraId="4F55BB09" w14:textId="77777777" w:rsidR="004850EB" w:rsidRPr="00B06341" w:rsidRDefault="004850EB" w:rsidP="004850EB">
      <w:pPr>
        <w:rPr>
          <w:rStyle w:val="Style13ptBold"/>
          <w:rFonts w:ascii="Times New Roman" w:hAnsi="Times New Roman" w:cs="Times New Roman"/>
        </w:rPr>
      </w:pPr>
    </w:p>
    <w:p w14:paraId="26F521BC"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 is losing progressives over centrist policies – he still has time to secure the liberal base but needs to secure crucial wins that prevent Trump from seizing the economic populism narrative</w:t>
      </w:r>
    </w:p>
    <w:p w14:paraId="251BFE7E"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Greve, Guardian Washington correspondent, 3-30-23</w:t>
      </w:r>
    </w:p>
    <w:p w14:paraId="3DFEEF6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(Joan, 3-30-23, Washington Correspondent. The Guardian. Progressives decry Biden’s pivot to center in run-up to 2024: ‘Feet to the fire’. https://www.theguardian.com/us-news/2023/mar/30/biden-2024-policies-climate-oil-campaign-pledges)</w:t>
      </w:r>
    </w:p>
    <w:p w14:paraId="7833352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When he was running for president in 2020, Joe Biden promised “no more drilling on federal lands, period”. This month, he approved an $8bn oil project in Alaska, violating that campaign pledge.</w:t>
      </w:r>
    </w:p>
    <w:p w14:paraId="5F8A36B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 had said he wholeheartedly supports granting statehood to the District of Columbia. Last week, he signed a Republican bill overturning changes to the DC criminal code, which critics attacked as a violation of home rule.</w:t>
      </w:r>
    </w:p>
    <w:p w14:paraId="5461CA8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 previously accused Donald Trump of waging “an unrelenting assault on our values and our history as a nation of immigrants” because of his handling of the US-Mexican border. This month, reports emerged that the Biden administration has considered reinstating the practice of detaining migrant families who cross the border illegally. Immigrant rights advocates have denounced the idea, as well as another proposal to further restrict who can seek asylum in the US.</w:t>
      </w:r>
    </w:p>
    <w:p w14:paraId="46A41BF3"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Biden’s recent policy decisions have sparked speculation that he is preparing for the launch of his re-election campaign for the 2024 presidential contest by moving to the political center on key issues</w:t>
      </w:r>
      <w:r w:rsidRPr="00B06341">
        <w:rPr>
          <w:rFonts w:ascii="Times New Roman" w:hAnsi="Times New Roman" w:cs="Times New Roman"/>
        </w:rPr>
        <w:t xml:space="preserve"> like crime, immigration and energy. </w:t>
      </w:r>
      <w:r w:rsidRPr="00B06341">
        <w:rPr>
          <w:rStyle w:val="StyleUnderline"/>
          <w:rFonts w:ascii="Times New Roman" w:hAnsi="Times New Roman" w:cs="Times New Roman"/>
        </w:rPr>
        <w:t xml:space="preserve">The potential pivot has </w:t>
      </w:r>
      <w:r w:rsidRPr="00B06341">
        <w:rPr>
          <w:rStyle w:val="Emphasis"/>
          <w:rFonts w:ascii="Times New Roman" w:hAnsi="Times New Roman" w:cs="Times New Roman"/>
        </w:rPr>
        <w:t>frustrated progressives</w:t>
      </w:r>
      <w:r w:rsidRPr="00B06341">
        <w:rPr>
          <w:rFonts w:ascii="Times New Roman" w:hAnsi="Times New Roman" w:cs="Times New Roman"/>
        </w:rPr>
        <w:t>, w</w:t>
      </w:r>
      <w:r w:rsidRPr="00B06341">
        <w:rPr>
          <w:rStyle w:val="StyleUnderline"/>
          <w:rFonts w:ascii="Times New Roman" w:hAnsi="Times New Roman" w:cs="Times New Roman"/>
        </w:rPr>
        <w:t xml:space="preserve">ho warn that the strategy risks </w:t>
      </w:r>
      <w:r w:rsidRPr="00B06341">
        <w:rPr>
          <w:rStyle w:val="Emphasis"/>
          <w:rFonts w:ascii="Times New Roman" w:hAnsi="Times New Roman" w:cs="Times New Roman"/>
        </w:rPr>
        <w:t>alienating the voters who helped deliver Biden’s victory in 2020</w:t>
      </w:r>
      <w:r w:rsidRPr="00B06341">
        <w:rPr>
          <w:rStyle w:val="StyleUnderline"/>
          <w:rFonts w:ascii="Times New Roman" w:hAnsi="Times New Roman" w:cs="Times New Roman"/>
        </w:rPr>
        <w:t xml:space="preserve">. </w:t>
      </w:r>
      <w:r w:rsidRPr="00B06341">
        <w:rPr>
          <w:rFonts w:ascii="Times New Roman" w:hAnsi="Times New Roman" w:cs="Times New Roman"/>
        </w:rPr>
        <w:t xml:space="preserve">Despite their concerns, </w:t>
      </w:r>
      <w:r w:rsidRPr="00B06341">
        <w:rPr>
          <w:rStyle w:val="StyleUnderline"/>
          <w:rFonts w:ascii="Times New Roman" w:hAnsi="Times New Roman" w:cs="Times New Roman"/>
        </w:rPr>
        <w:t xml:space="preserve">progressive leaders say Biden still has </w:t>
      </w:r>
      <w:r w:rsidRPr="00B06341">
        <w:rPr>
          <w:rStyle w:val="Emphasis"/>
          <w:rFonts w:ascii="Times New Roman" w:hAnsi="Times New Roman" w:cs="Times New Roman"/>
        </w:rPr>
        <w:t>time and options</w:t>
      </w:r>
      <w:r w:rsidRPr="00B06341">
        <w:rPr>
          <w:rStyle w:val="StyleUnderline"/>
          <w:rFonts w:ascii="Times New Roman" w:hAnsi="Times New Roman" w:cs="Times New Roman"/>
        </w:rPr>
        <w:t xml:space="preserve"> to deliver </w:t>
      </w:r>
      <w:r w:rsidRPr="00B06341">
        <w:rPr>
          <w:rStyle w:val="Emphasis"/>
          <w:rFonts w:ascii="Times New Roman" w:hAnsi="Times New Roman" w:cs="Times New Roman"/>
        </w:rPr>
        <w:t>crucial policy wins.</w:t>
      </w:r>
    </w:p>
    <w:p w14:paraId="20D110D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 would say </w:t>
      </w:r>
      <w:r w:rsidRPr="00B06341">
        <w:rPr>
          <w:rStyle w:val="StyleUnderline"/>
          <w:rFonts w:ascii="Times New Roman" w:hAnsi="Times New Roman" w:cs="Times New Roman"/>
        </w:rPr>
        <w:t xml:space="preserve">the base isn’t overly enthusiastic about </w:t>
      </w:r>
      <w:r w:rsidRPr="00B06341">
        <w:rPr>
          <w:rFonts w:ascii="Times New Roman" w:hAnsi="Times New Roman" w:cs="Times New Roman"/>
        </w:rPr>
        <w:t xml:space="preserve">Joe </w:t>
      </w:r>
      <w:r w:rsidRPr="00B06341">
        <w:rPr>
          <w:rStyle w:val="StyleUnderline"/>
          <w:rFonts w:ascii="Times New Roman" w:hAnsi="Times New Roman" w:cs="Times New Roman"/>
        </w:rPr>
        <w:t>Biden being the [2024] standard bearer</w:t>
      </w:r>
      <w:r w:rsidRPr="00B06341">
        <w:rPr>
          <w:rFonts w:ascii="Times New Roman" w:hAnsi="Times New Roman" w:cs="Times New Roman"/>
        </w:rPr>
        <w:t>,” said Joseph Geevarghese, executive director of the progressive group Our Revolution. “</w:t>
      </w:r>
      <w:r w:rsidRPr="00B06341">
        <w:rPr>
          <w:rStyle w:val="StyleUnderline"/>
          <w:rFonts w:ascii="Times New Roman" w:hAnsi="Times New Roman" w:cs="Times New Roman"/>
        </w:rPr>
        <w:t>So it would be important for the president to keep giving the base some red meat and keep folks energized</w:t>
      </w:r>
      <w:r w:rsidRPr="00B06341">
        <w:rPr>
          <w:rFonts w:ascii="Times New Roman" w:hAnsi="Times New Roman" w:cs="Times New Roman"/>
        </w:rPr>
        <w:t xml:space="preserve"> </w:t>
      </w:r>
      <w:r w:rsidRPr="00B06341">
        <w:rPr>
          <w:rStyle w:val="StyleUnderline"/>
          <w:rFonts w:ascii="Times New Roman" w:hAnsi="Times New Roman" w:cs="Times New Roman"/>
        </w:rPr>
        <w:t>early versus trying to deflate that.”</w:t>
      </w:r>
    </w:p>
    <w:p w14:paraId="0F80FB7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Although Biden has not yet formally announced his plans to seek re-election, he is expected to do so in the coming weeks. So far, he has only attracted one primary challenger – the self-help author Marianne Williamson, who has launched a long-shot bid – and his likely nomination gives him the leeway to focus on the general election. Some have suggested that Biden’s recent policy decisions, such as his approval of the Willow project in Alaska, are a clear attempt to pick off centrist voters who may be up for grabs. The appointment of Jeff Zients as Biden’s new chief of staff has also been seen as a possible explanation for the president’s move to the center</w:t>
      </w:r>
      <w:r w:rsidRPr="00B06341">
        <w:rPr>
          <w:rStyle w:val="StyleUnderline"/>
          <w:rFonts w:ascii="Times New Roman" w:hAnsi="Times New Roman" w:cs="Times New Roman"/>
        </w:rPr>
        <w:t>.</w:t>
      </w:r>
    </w:p>
    <w:p w14:paraId="623B4CB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“Oil? Oh, I love oil, especially American production. Re-election? What re-election?” former Republican congressman Billy Long jested on Twitter earlier this month. “I’ve been a Willow fan all along, yeah, that’s the ticket, I love oil, I love the Willow project, yeah that’s the ticket!</w:t>
      </w:r>
      <w:r w:rsidRPr="00B06341">
        <w:rPr>
          <w:rStyle w:val="StyleUnderline"/>
          <w:rFonts w:ascii="Times New Roman" w:hAnsi="Times New Roman" w:cs="Times New Roman"/>
        </w:rPr>
        <w:t>”</w:t>
      </w:r>
    </w:p>
    <w:p w14:paraId="17FAA51B"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Moving to the center might actually not just dilute enthusiasm, but it might engender active opposition</w:t>
      </w:r>
    </w:p>
    <w:p w14:paraId="059CBF2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But </w:t>
      </w:r>
      <w:r w:rsidRPr="00B06341">
        <w:rPr>
          <w:rStyle w:val="StyleUnderline"/>
          <w:rFonts w:ascii="Times New Roman" w:hAnsi="Times New Roman" w:cs="Times New Roman"/>
        </w:rPr>
        <w:t>progressives say Biden is making an unwise and ultimately risky choice</w:t>
      </w:r>
      <w:r w:rsidRPr="00B06341">
        <w:rPr>
          <w:rFonts w:ascii="Times New Roman" w:hAnsi="Times New Roman" w:cs="Times New Roman"/>
        </w:rPr>
        <w:t xml:space="preserve">. They argue </w:t>
      </w:r>
      <w:r w:rsidRPr="00B06341">
        <w:rPr>
          <w:rStyle w:val="StyleUnderline"/>
          <w:rFonts w:ascii="Times New Roman" w:hAnsi="Times New Roman" w:cs="Times New Roman"/>
        </w:rPr>
        <w:t>that the strategy could fracture the young, diverse coalition of voters who carried him to victory in 2020 and helped Democrats maintain control of the Senate in 2022</w:t>
      </w:r>
      <w:r w:rsidRPr="00B06341">
        <w:rPr>
          <w:rFonts w:ascii="Times New Roman" w:hAnsi="Times New Roman" w:cs="Times New Roman"/>
        </w:rPr>
        <w:t>. According to an analysis from the Center for Information and Research on Civic Learning and Engagement at Tufts University, 50% of Americans between the ages of 18 and 29 cast a ballot in 2020, marking an 11-point increase from 2016. The same organization found that the 2022 elections saw the second-highest youth voter turnout for a midterm in almost three decades.</w:t>
      </w:r>
    </w:p>
    <w:p w14:paraId="695CD89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“Moving to the center on issues like fossil fuel extraction could be problematic because it might actually not just dilute enthusiasm, but it might engender active opposition, when the president’s goal would be to keep the movement that he’s built in formation,” Geevarghese said</w:t>
      </w:r>
      <w:r w:rsidRPr="00B06341">
        <w:rPr>
          <w:rStyle w:val="StyleUnderline"/>
          <w:rFonts w:ascii="Times New Roman" w:hAnsi="Times New Roman" w:cs="Times New Roman"/>
        </w:rPr>
        <w:t>.</w:t>
      </w:r>
    </w:p>
    <w:p w14:paraId="29EDC18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Willow announcement in particular attracted the attention and concern of progressive activists, who have emphasized the importance of reducing reliance on fossil fuels. Biden’s decision came days before the Intergovernmental Panel on Climate Change released its report warning that the world must take swift action to address the climate crisis or risk catastrophic damage to the planet</w:t>
      </w:r>
      <w:r w:rsidRPr="00B06341">
        <w:rPr>
          <w:rStyle w:val="StyleUnderline"/>
          <w:rFonts w:ascii="Times New Roman" w:hAnsi="Times New Roman" w:cs="Times New Roman"/>
        </w:rPr>
        <w:t>.</w:t>
      </w:r>
    </w:p>
    <w:p w14:paraId="2126BD2D"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Environmental activists protest against the Willow project. Biden could lose key votes if he backpedals on his environmental pledges.</w:t>
      </w:r>
    </w:p>
    <w:p w14:paraId="66342C5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Environmental activists protest against the Willow project. Biden could lose key votes if he backpedals on his environmental pledges. Photograph: Anadolu Agency/Getty Images</w:t>
      </w:r>
    </w:p>
    <w:p w14:paraId="7A96840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White House has claimed that Biden’s options were limited in terminating ConocoPhillips’ leases because they were approved under prior administrations, but that explanation has not appeased climate activists, who have filed lawsuits to prevent the project from moving forward.</w:t>
      </w:r>
    </w:p>
    <w:p w14:paraId="7B552DF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Michele Weindling, electoral director of the youth-led climate group Sunrise Movement, said the Willow decision was especially demoralizing for young activists, who took to TikTok to criticize the project. Videos with hashtags like #StopWillow were viewed tens of millions of times in the days leading up to Biden’s announcement.</w:t>
      </w:r>
    </w:p>
    <w:p w14:paraId="0DD0E93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“I think the </w:t>
      </w:r>
      <w:r w:rsidRPr="00B06341">
        <w:rPr>
          <w:rStyle w:val="StyleUnderline"/>
          <w:rFonts w:ascii="Times New Roman" w:hAnsi="Times New Roman" w:cs="Times New Roman"/>
        </w:rPr>
        <w:t xml:space="preserve">Democrats’ </w:t>
      </w:r>
      <w:r w:rsidRPr="00B06341">
        <w:rPr>
          <w:rStyle w:val="Emphasis"/>
          <w:rFonts w:ascii="Times New Roman" w:hAnsi="Times New Roman" w:cs="Times New Roman"/>
        </w:rPr>
        <w:t>only winnable strategy</w:t>
      </w:r>
      <w:r w:rsidRPr="00B06341">
        <w:rPr>
          <w:rStyle w:val="StyleUnderline"/>
          <w:rFonts w:ascii="Times New Roman" w:hAnsi="Times New Roman" w:cs="Times New Roman"/>
        </w:rPr>
        <w:t xml:space="preserve"> is </w:t>
      </w:r>
      <w:r w:rsidRPr="00B06341">
        <w:rPr>
          <w:rStyle w:val="Emphasis"/>
          <w:rFonts w:ascii="Times New Roman" w:hAnsi="Times New Roman" w:cs="Times New Roman"/>
        </w:rPr>
        <w:t>to embrace and get behind</w:t>
      </w:r>
      <w:r w:rsidRPr="00B06341">
        <w:rPr>
          <w:rStyle w:val="StyleUnderline"/>
          <w:rFonts w:ascii="Times New Roman" w:hAnsi="Times New Roman" w:cs="Times New Roman"/>
        </w:rPr>
        <w:t xml:space="preserve"> the largest voting bloc for them, and that is young people</w:t>
      </w:r>
      <w:r w:rsidRPr="00B06341">
        <w:rPr>
          <w:rFonts w:ascii="Times New Roman" w:hAnsi="Times New Roman" w:cs="Times New Roman"/>
        </w:rPr>
        <w:t xml:space="preserve">. </w:t>
      </w:r>
      <w:r w:rsidRPr="00B06341">
        <w:rPr>
          <w:rStyle w:val="Emphasis"/>
          <w:rFonts w:ascii="Times New Roman" w:hAnsi="Times New Roman" w:cs="Times New Roman"/>
        </w:rPr>
        <w:t>That’s people of color and working people</w:t>
      </w:r>
      <w:r w:rsidRPr="00B06341">
        <w:rPr>
          <w:rFonts w:ascii="Times New Roman" w:hAnsi="Times New Roman" w:cs="Times New Roman"/>
        </w:rPr>
        <w:t>,” Weindling said. “</w:t>
      </w:r>
      <w:r w:rsidRPr="00B06341">
        <w:rPr>
          <w:rStyle w:val="StyleUnderline"/>
          <w:rFonts w:ascii="Times New Roman" w:hAnsi="Times New Roman" w:cs="Times New Roman"/>
        </w:rPr>
        <w:t>Casting our needs aside to appeal to a smaller faction of centrist voters is pretty foolish before a huge election cycle like 2024</w:t>
      </w:r>
      <w:r w:rsidRPr="00B06341">
        <w:rPr>
          <w:rFonts w:ascii="Times New Roman" w:hAnsi="Times New Roman" w:cs="Times New Roman"/>
        </w:rPr>
        <w:t>.”</w:t>
      </w:r>
    </w:p>
    <w:p w14:paraId="2290D64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While progressives express disappointment in Biden’s recent policy decisions, his apparent 2024 strategy is not wholly surprising. Biden has always identified as more of a centrist than some of his progressive opponents in the 2020 Democratic primary, such as Senators Bernie Sanders and Elizabeth Warren.</w:t>
      </w:r>
    </w:p>
    <w:p w14:paraId="2978303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Even so, Biden has secured some important policy wins for the more liberal wing of his party since taking office. Perhaps most notably, Biden successfully lobbied last year for the passage of the Inflation Reduction Act, which represented the US’s most significant legislative response yet to the climate crisis. His efforts to cancel some student loan debt have also won praise from progressives, although that executive order has faced legal challenges.</w:t>
      </w:r>
    </w:p>
    <w:p w14:paraId="02DE751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Adam Green, co-founder of the Progressive Change Campaign Committee, said he still considers Biden’s most recent policy decisions to be “exceptions” rather than the rule of his governing philosophy. Pointing to Biden’s State of the Union address in February, Green said the president still appears committed to economic populist proposals like affordable healthcare and paid family leave.</w:t>
      </w:r>
    </w:p>
    <w:p w14:paraId="2B3EB54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However, Green added, </w:t>
      </w:r>
      <w:r w:rsidRPr="00B06341">
        <w:rPr>
          <w:rStyle w:val="StyleUnderline"/>
          <w:rFonts w:ascii="Times New Roman" w:hAnsi="Times New Roman" w:cs="Times New Roman"/>
        </w:rPr>
        <w:t>Biden’s potential pivot to the political center could create an optics problem for the 2024 election</w:t>
      </w:r>
      <w:r w:rsidRPr="00B06341">
        <w:rPr>
          <w:rFonts w:ascii="Times New Roman" w:hAnsi="Times New Roman" w:cs="Times New Roman"/>
        </w:rPr>
        <w:t xml:space="preserve"> </w:t>
      </w:r>
      <w:r w:rsidRPr="00B06341">
        <w:rPr>
          <w:rStyle w:val="StyleUnderline"/>
          <w:rFonts w:ascii="Times New Roman" w:hAnsi="Times New Roman" w:cs="Times New Roman"/>
        </w:rPr>
        <w:t>if Trump wins the Republican nomination and “absurdly tries to claim the mantle of economic populism</w:t>
      </w:r>
      <w:r w:rsidRPr="00B06341">
        <w:rPr>
          <w:rFonts w:ascii="Times New Roman" w:hAnsi="Times New Roman" w:cs="Times New Roman"/>
        </w:rPr>
        <w:t xml:space="preserve">”. If Biden is perceived as being friendly with big oil or going soft on banking executives in response to the recent collapse of Silicon Valley Bank, then it </w:t>
      </w:r>
      <w:r w:rsidRPr="00B06341">
        <w:rPr>
          <w:rStyle w:val="StyleUnderline"/>
          <w:rFonts w:ascii="Times New Roman" w:hAnsi="Times New Roman" w:cs="Times New Roman"/>
        </w:rPr>
        <w:t>could create an opening for Trump to challenge Biden’s economic credentials</w:t>
      </w:r>
      <w:r w:rsidRPr="00B06341">
        <w:rPr>
          <w:rFonts w:ascii="Times New Roman" w:hAnsi="Times New Roman" w:cs="Times New Roman"/>
        </w:rPr>
        <w:t>, Green warned.</w:t>
      </w:r>
    </w:p>
    <w:p w14:paraId="1FBDD21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With more than a year and a half to go until the election, </w:t>
      </w:r>
      <w:r w:rsidRPr="00B06341">
        <w:rPr>
          <w:rStyle w:val="Emphasis"/>
          <w:rFonts w:ascii="Times New Roman" w:hAnsi="Times New Roman" w:cs="Times New Roman"/>
        </w:rPr>
        <w:t>Biden still has time to deliver more policy wins for his progressive supporters</w:t>
      </w:r>
      <w:r w:rsidRPr="00B06341">
        <w:rPr>
          <w:rFonts w:ascii="Times New Roman" w:hAnsi="Times New Roman" w:cs="Times New Roman"/>
        </w:rPr>
        <w:t>. Republicans now control the House of Representatives, complicating Democrats’ efforts to advance Biden’s legislative agenda, but the president still has the power of the executive pen. The Congressional Progressive Caucus is expected to soon release its updated list of suggested executive orders for Biden to sign, providing the president with an opportunity to shore up some goodwill with the more liberal members of his party.</w:t>
      </w:r>
    </w:p>
    <w:p w14:paraId="5031B70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Weindling already has some ideas for how Biden should put his executive power to use before his next election.</w:t>
      </w:r>
    </w:p>
    <w:p w14:paraId="1E46D53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“He should use his full executive power to declare a climate emergency and to create bold solutions right now,” Weindling said. “2024 is still a little ways away, and our generation is looking for solutions.”</w:t>
      </w:r>
    </w:p>
    <w:p w14:paraId="1E6D903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Geevarghese seconded that idea, and encouraged Biden to issue executive orders aimed at raising wages, strengthening union rights and lowering healthcare costs.</w:t>
      </w:r>
    </w:p>
    <w:p w14:paraId="6C437363"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“You’re going to start to see, I think, progressives mobilizing to keep Biden’s feet to the fire,” Geevarghese said. “And </w:t>
      </w:r>
      <w:r w:rsidRPr="00B06341">
        <w:rPr>
          <w:rStyle w:val="StyleUnderline"/>
          <w:rFonts w:ascii="Times New Roman" w:hAnsi="Times New Roman" w:cs="Times New Roman"/>
        </w:rPr>
        <w:t>if they are thinking about going centrist, they should think twice because we’re not going to pull our punches in this moment.”</w:t>
      </w:r>
    </w:p>
    <w:p w14:paraId="72AE8723" w14:textId="77777777" w:rsidR="004850EB" w:rsidRPr="00B06341" w:rsidRDefault="004850EB" w:rsidP="004850EB">
      <w:pPr>
        <w:rPr>
          <w:rFonts w:ascii="Times New Roman" w:hAnsi="Times New Roman" w:cs="Times New Roman"/>
        </w:rPr>
      </w:pPr>
    </w:p>
    <w:p w14:paraId="2C833264"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Soft climate policies have put Biden at risk of losing the youth vote – that’s the critical bloc he’ll need for re-election – only bold policy actions on issues that matter to youth can shore up that support</w:t>
      </w:r>
    </w:p>
    <w:p w14:paraId="4030F6BA"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Johnson, Common Dreams, 6-13-23 </w:t>
      </w:r>
    </w:p>
    <w:p w14:paraId="31761397" w14:textId="77777777" w:rsidR="004850EB" w:rsidRPr="00B06341" w:rsidRDefault="004850EB" w:rsidP="004850EB">
      <w:pPr>
        <w:rPr>
          <w:rStyle w:val="Style13ptBold"/>
          <w:rFonts w:ascii="Times New Roman" w:hAnsi="Times New Roman" w:cs="Times New Roman"/>
        </w:rPr>
      </w:pPr>
      <w:r w:rsidRPr="00B06341">
        <w:rPr>
          <w:rFonts w:ascii="Times New Roman" w:hAnsi="Times New Roman" w:cs="Times New Roman"/>
        </w:rPr>
        <w:t>(Jake, 6-13-23, Staff writer for Common Dreams.. Biden Climate Failures Risk 'Disillusioning Young Voters' in 2024, Progressives Warn. https://www.commondreams.org/news/biden-climate-failures-youth-2024)</w:t>
      </w:r>
    </w:p>
    <w:p w14:paraId="19DA4F6A"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 xml:space="preserve">President Joe </w:t>
      </w:r>
      <w:r w:rsidRPr="00B06341">
        <w:rPr>
          <w:rStyle w:val="StyleUnderline"/>
          <w:rFonts w:ascii="Times New Roman" w:hAnsi="Times New Roman" w:cs="Times New Roman"/>
        </w:rPr>
        <w:t>Biden's continued approval of major fossil fuel projects</w:t>
      </w:r>
      <w:r w:rsidRPr="00B06341">
        <w:rPr>
          <w:rStyle w:val="Style13ptBold"/>
          <w:rFonts w:ascii="Times New Roman" w:hAnsi="Times New Roman" w:cs="Times New Roman"/>
          <w:b w:val="0"/>
          <w:bCs w:val="0"/>
        </w:rPr>
        <w:t>—from Willow in Alaska to the Mountain Valley Pipeline in Virginia and West Virginia—</w:t>
      </w:r>
      <w:r w:rsidRPr="00B06341">
        <w:rPr>
          <w:rStyle w:val="StyleUnderline"/>
          <w:rFonts w:ascii="Times New Roman" w:hAnsi="Times New Roman" w:cs="Times New Roman"/>
        </w:rPr>
        <w:t>has progressives increasingly concerned about youth voter enthusiasm heading into</w:t>
      </w:r>
      <w:r w:rsidRPr="00B06341">
        <w:rPr>
          <w:rStyle w:val="Style13ptBold"/>
          <w:rFonts w:ascii="Times New Roman" w:hAnsi="Times New Roman" w:cs="Times New Roman"/>
          <w:b w:val="0"/>
          <w:bCs w:val="0"/>
        </w:rPr>
        <w:t xml:space="preserve"> the</w:t>
      </w:r>
      <w:r w:rsidRPr="00B06341">
        <w:rPr>
          <w:rStyle w:val="StyleUnderline"/>
          <w:rFonts w:ascii="Times New Roman" w:hAnsi="Times New Roman" w:cs="Times New Roman"/>
        </w:rPr>
        <w:t xml:space="preserve"> 2024</w:t>
      </w:r>
      <w:r w:rsidRPr="00B06341">
        <w:rPr>
          <w:rStyle w:val="Style13ptBold"/>
          <w:rFonts w:ascii="Times New Roman" w:hAnsi="Times New Roman" w:cs="Times New Roman"/>
          <w:b w:val="0"/>
          <w:bCs w:val="0"/>
        </w:rPr>
        <w:t xml:space="preserve"> elections, particularly given the climate threat posed by another Republican administration.</w:t>
      </w:r>
    </w:p>
    <w:p w14:paraId="67255AE4"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 xml:space="preserve">Michelle Weindling, the youth-led Sunrise Movement's electoral director, toldAxios on Tuesday that </w:t>
      </w:r>
      <w:r w:rsidRPr="00B06341">
        <w:rPr>
          <w:rStyle w:val="StyleUnderline"/>
          <w:rFonts w:ascii="Times New Roman" w:hAnsi="Times New Roman" w:cs="Times New Roman"/>
        </w:rPr>
        <w:t>the Biden administration's support for huge drilling operations and other destructive projects runs the risk of "disillusioning young voters"</w:t>
      </w:r>
      <w:r w:rsidRPr="00B06341">
        <w:rPr>
          <w:rStyle w:val="Style13ptBold"/>
          <w:rFonts w:ascii="Times New Roman" w:hAnsi="Times New Roman" w:cs="Times New Roman"/>
          <w:b w:val="0"/>
          <w:bCs w:val="0"/>
        </w:rPr>
        <w:t xml:space="preserve"> </w:t>
      </w:r>
      <w:r w:rsidRPr="00B06341">
        <w:rPr>
          <w:rStyle w:val="StyleUnderline"/>
          <w:rFonts w:ascii="Times New Roman" w:hAnsi="Times New Roman" w:cs="Times New Roman"/>
        </w:rPr>
        <w:t>who were critical to Biden's 2020 victory</w:t>
      </w:r>
      <w:r w:rsidRPr="00B06341">
        <w:rPr>
          <w:rStyle w:val="Style13ptBold"/>
          <w:rFonts w:ascii="Times New Roman" w:hAnsi="Times New Roman" w:cs="Times New Roman"/>
          <w:b w:val="0"/>
          <w:bCs w:val="0"/>
        </w:rPr>
        <w:t xml:space="preserve"> over former President Donald Trump, a climate denier.</w:t>
      </w:r>
    </w:p>
    <w:p w14:paraId="1F1CBE50"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Sunrise's grassroots turnout operation helped reach more than 3 million young voters in swing states in 2020, driving record-shattering youth turnout.</w:t>
      </w:r>
    </w:p>
    <w:p w14:paraId="2CBDC29A"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But the group and other youth-led advocacy organizations have been highly critical of the president's climate record thus far, warning many of his policy decisions will have damaging environmental and political consequences.</w:t>
      </w:r>
    </w:p>
    <w:p w14:paraId="06DF68FD"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During Biden's first two years in office, his administration approved more oil and gas drilling permits on public lands than the industry-aligned Trump administration did in 2017 and 2018—a flagrant violation of Biden's campaign pledge to end drilling on U.S. federal land.</w:t>
      </w:r>
    </w:p>
    <w:p w14:paraId="43CB599F"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While acknowledging legislative victories secured in the Inflation Reduction Act—which makes historic, though still insufficient and flawed, renewable energy investments—</w:t>
      </w:r>
      <w:r w:rsidRPr="00B06341">
        <w:rPr>
          <w:rStyle w:val="StyleUnderline"/>
          <w:rFonts w:ascii="Times New Roman" w:hAnsi="Times New Roman" w:cs="Times New Roman"/>
        </w:rPr>
        <w:t>progressive groups and experts have voiced dismay over the Biden administration's decision to greenlight the massive Willow drilling project</w:t>
      </w:r>
      <w:r w:rsidRPr="00B06341">
        <w:rPr>
          <w:rStyle w:val="Style13ptBold"/>
          <w:rFonts w:ascii="Times New Roman" w:hAnsi="Times New Roman" w:cs="Times New Roman"/>
          <w:b w:val="0"/>
          <w:bCs w:val="0"/>
        </w:rPr>
        <w:t xml:space="preserve"> in Alaska.</w:t>
      </w:r>
    </w:p>
    <w:p w14:paraId="6B3A0CF0"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"Multiple things can be true," Leah Stokes, a political science professor at the University of California at Santa Barbara, told Axios, arguing that Biden is the "best climate president" compared to his predecessors but it's "still not enough."</w:t>
      </w:r>
    </w:p>
    <w:p w14:paraId="2D0F4DC6"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w:t>
      </w:r>
      <w:r w:rsidRPr="00B06341">
        <w:rPr>
          <w:rStyle w:val="StyleUnderline"/>
          <w:rFonts w:ascii="Times New Roman" w:hAnsi="Times New Roman" w:cs="Times New Roman"/>
        </w:rPr>
        <w:t>If we're going to excite one of the leading voting blocs for Democrats, we need you to deliver the bold ideas that our generation cannot live without."</w:t>
      </w:r>
    </w:p>
    <w:p w14:paraId="3F275EB3"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Climate justice groups erupted earlier this month when Congress approved and Biden signed debt ceiling legislation that requires federal agencies to issue all permits necessary to complete the Mountain Valley Pipeline—a multibillion-dollar, 300-mile fracked gas project that could have the same emissions impact as dozens of new coal-fired power plants.</w:t>
      </w:r>
    </w:p>
    <w:p w14:paraId="6468D496"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"Support for Biden's climate record plummeted among young people after his approval of the Willow Project," noted Fossil Free Media director Jamie Henn, pointing to polling data showing that Biden's climate approval ratings dropped among younger voters in the wake of the Willow project approval in March.</w:t>
      </w:r>
    </w:p>
    <w:p w14:paraId="24B07D59"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"Greenlighting the Mountain Valley Pipeline will drive it down even further," Henn wrote on Twitter. "He needs youth turnout in 2024. This ain't the way to get it."</w:t>
      </w:r>
    </w:p>
    <w:p w14:paraId="21C586AA"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A new Data for Progress survey shared with Axios shows that around 48% of likely voters between the ages of 18 and 34 said they were less likely to vote for Biden because of his "approval of new oil and gas drilling projects on public lands, such as the Willow project in Alaska."</w:t>
      </w:r>
    </w:p>
    <w:p w14:paraId="31CBFE9A"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In a letter to Biden following his 2024 reelection campaign announcement earlier this year, four top youth-led advocacy groups declared that their coalition "is deeply committed to defeating fascist, right-wing extremism and the eventual Republican presidential nominee."</w:t>
      </w:r>
    </w:p>
    <w:p w14:paraId="79F3216C" w14:textId="77777777" w:rsidR="004850EB" w:rsidRPr="00B06341" w:rsidRDefault="004850EB" w:rsidP="004850EB">
      <w:pPr>
        <w:rPr>
          <w:rStyle w:val="Style13ptBold"/>
          <w:rFonts w:ascii="Times New Roman" w:hAnsi="Times New Roman" w:cs="Times New Roman"/>
          <w:b w:val="0"/>
          <w:bCs w:val="0"/>
        </w:rPr>
      </w:pPr>
      <w:r w:rsidRPr="00B06341">
        <w:rPr>
          <w:rStyle w:val="Style13ptBold"/>
          <w:rFonts w:ascii="Times New Roman" w:hAnsi="Times New Roman" w:cs="Times New Roman"/>
          <w:b w:val="0"/>
          <w:bCs w:val="0"/>
        </w:rPr>
        <w:t>"But when bad decisions are made—like approving the Willow Project, denying asylum and citizenship for millions of immigrants, and settling for the status quo—it's harder for us to get young people to the polls. That's why we need you to listen and co-govern with us if we're going to be able to mobilize the young voters we need to win," wrote the Sunrise Movement, March for Our Lives, Gen Z for Change, and United We Dream.</w:t>
      </w:r>
    </w:p>
    <w:p w14:paraId="7F56375F"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"If we're going to excite one of the leading voting blocs for Democrats</w:t>
      </w:r>
      <w:r w:rsidRPr="00B06341">
        <w:rPr>
          <w:rStyle w:val="Style13ptBold"/>
          <w:rFonts w:ascii="Times New Roman" w:hAnsi="Times New Roman" w:cs="Times New Roman"/>
          <w:b w:val="0"/>
          <w:bCs w:val="0"/>
        </w:rPr>
        <w:t>," the groups added, "</w:t>
      </w:r>
      <w:r w:rsidRPr="00B06341">
        <w:rPr>
          <w:rStyle w:val="StyleUnderline"/>
          <w:rFonts w:ascii="Times New Roman" w:hAnsi="Times New Roman" w:cs="Times New Roman"/>
        </w:rPr>
        <w:t>we need you to deliver the bold ideas that our generation cannot live without</w:t>
      </w:r>
      <w:r w:rsidRPr="00B06341">
        <w:rPr>
          <w:rStyle w:val="Style13ptBold"/>
          <w:rFonts w:ascii="Times New Roman" w:hAnsi="Times New Roman" w:cs="Times New Roman"/>
          <w:b w:val="0"/>
          <w:bCs w:val="0"/>
        </w:rPr>
        <w:t xml:space="preserve">—stop the climate crisis, fight for the rights and dignity of immigrants, impose real gun control—and </w:t>
      </w:r>
      <w:r w:rsidRPr="00B06341">
        <w:rPr>
          <w:rStyle w:val="StyleUnderline"/>
          <w:rFonts w:ascii="Times New Roman" w:hAnsi="Times New Roman" w:cs="Times New Roman"/>
        </w:rPr>
        <w:t>run on a bold platform that will get our generation out to vote."</w:t>
      </w:r>
    </w:p>
    <w:p w14:paraId="2997438E" w14:textId="77777777" w:rsidR="004850EB" w:rsidRPr="00B06341" w:rsidRDefault="004850EB" w:rsidP="004850EB">
      <w:pPr>
        <w:rPr>
          <w:rStyle w:val="StyleUnderline"/>
          <w:rFonts w:ascii="Times New Roman" w:hAnsi="Times New Roman" w:cs="Times New Roman"/>
        </w:rPr>
      </w:pPr>
    </w:p>
    <w:p w14:paraId="2B0764CC"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Young voters will be a critical coalition for Democrats in 2024 – they are still up for grabs and a progressive policy agenda swings them for the Democrats</w:t>
      </w:r>
    </w:p>
    <w:p w14:paraId="55B2A127"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Sanchez, Brookings Governance Fellow, 5-2-23 </w:t>
      </w:r>
    </w:p>
    <w:p w14:paraId="40DD341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(Gabriel, 5-2-23, David M. Rubenstein Fellow - Governance Studies, Brookings. “How younger voters will impact elections: Young Latino voters will be vital to the outcome of the 2024 election.” https://www.brookings.edu/blog/fixgov/2023/05/02/how-younger-voters-will-impact-elections-young-latino-voters-will-be-vital-to-the-outcome-of-the-2024-election/)</w:t>
      </w:r>
    </w:p>
    <w:p w14:paraId="0124A89C"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As we’ve seen in these pages, </w:t>
      </w:r>
      <w:r w:rsidRPr="00B06341">
        <w:rPr>
          <w:rStyle w:val="StyleUnderline"/>
          <w:rFonts w:ascii="Times New Roman" w:hAnsi="Times New Roman" w:cs="Times New Roman"/>
        </w:rPr>
        <w:t>the youth vote has the potential to fundamentally transform American politics</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 xml:space="preserve">Latino voters are an </w:t>
      </w:r>
      <w:r w:rsidRPr="00B06341">
        <w:rPr>
          <w:rStyle w:val="Emphasis"/>
          <w:rFonts w:ascii="Times New Roman" w:hAnsi="Times New Roman" w:cs="Times New Roman"/>
          <w:b w:val="0"/>
        </w:rPr>
        <w:t>important sub-group among young voters</w:t>
      </w:r>
      <w:r w:rsidRPr="00B06341">
        <w:rPr>
          <w:rStyle w:val="Style13ptBold"/>
          <w:rFonts w:ascii="Times New Roman" w:hAnsi="Times New Roman" w:cs="Times New Roman"/>
          <w:b w:val="0"/>
          <w:bCs w:val="0"/>
          <w:sz w:val="22"/>
        </w:rPr>
        <w:t>. The median age of Latino eligible voters is 39, nine years younger than the median age of all eligible voters in the United States. Conversely, only 32% of Latino eligible voters are age 50 or older, compared with nearly half of all U.S. eligible voters. This significant age gap between Latinos and non-Hispanic white Americans helps explain why Latinos continue to be a focal point of discussions regarding the increased diversity of the U.S. electorate. In this post, I take a closer look at Latino voters under the age of 30 to improve our understanding of their characteristics, policy priorities and attitudes, and recent voting behavior.</w:t>
      </w:r>
    </w:p>
    <w:p w14:paraId="76651002" w14:textId="77777777" w:rsidR="004850EB" w:rsidRPr="00B06341" w:rsidRDefault="004850EB" w:rsidP="004850EB">
      <w:pPr>
        <w:rPr>
          <w:rStyle w:val="Style13ptBold"/>
          <w:rFonts w:ascii="Times New Roman" w:hAnsi="Times New Roman" w:cs="Times New Roman"/>
          <w:b w:val="0"/>
          <w:bCs w:val="0"/>
          <w:sz w:val="22"/>
        </w:rPr>
      </w:pPr>
      <w:r w:rsidRPr="00B06341">
        <w:rPr>
          <w:rStyle w:val="StyleUnderline"/>
          <w:rFonts w:ascii="Times New Roman" w:hAnsi="Times New Roman" w:cs="Times New Roman"/>
        </w:rPr>
        <w:t>The number of Hispanic eligible voters has increased by 4.7 million since 2018, representing 62% of the total growth in U.S. eligible voters during this time.</w:t>
      </w:r>
      <w:r w:rsidRPr="00B06341">
        <w:rPr>
          <w:rStyle w:val="Style13ptBold"/>
          <w:rFonts w:ascii="Times New Roman" w:hAnsi="Times New Roman" w:cs="Times New Roman"/>
          <w:b w:val="0"/>
          <w:bCs w:val="0"/>
          <w:sz w:val="22"/>
        </w:rPr>
        <w:t xml:space="preserve"> It is not just the overall growth of young Latino voters that is important, but where geographically </w:t>
      </w:r>
      <w:r w:rsidRPr="00B06341">
        <w:rPr>
          <w:rStyle w:val="StyleUnderline"/>
          <w:rFonts w:ascii="Times New Roman" w:hAnsi="Times New Roman" w:cs="Times New Roman"/>
        </w:rPr>
        <w:t>this electorate growth</w:t>
      </w:r>
      <w:r w:rsidRPr="00B06341">
        <w:rPr>
          <w:rStyle w:val="Style13ptBold"/>
          <w:rFonts w:ascii="Times New Roman" w:hAnsi="Times New Roman" w:cs="Times New Roman"/>
          <w:b w:val="0"/>
          <w:bCs w:val="0"/>
          <w:sz w:val="22"/>
        </w:rPr>
        <w:t xml:space="preserve"> is occurring, which </w:t>
      </w:r>
      <w:r w:rsidRPr="00B06341">
        <w:rPr>
          <w:rStyle w:val="StyleUnderline"/>
          <w:rFonts w:ascii="Times New Roman" w:hAnsi="Times New Roman" w:cs="Times New Roman"/>
        </w:rPr>
        <w:t xml:space="preserve">happens to be concentrated in </w:t>
      </w:r>
      <w:r w:rsidRPr="00B06341">
        <w:rPr>
          <w:rStyle w:val="Emphasis"/>
          <w:rFonts w:ascii="Times New Roman" w:hAnsi="Times New Roman" w:cs="Times New Roman"/>
          <w:b w:val="0"/>
        </w:rPr>
        <w:t>critical battleground states</w:t>
      </w:r>
      <w:r w:rsidRPr="00B06341">
        <w:rPr>
          <w:rStyle w:val="StyleUnderline"/>
          <w:rFonts w:ascii="Times New Roman" w:hAnsi="Times New Roman" w:cs="Times New Roman"/>
        </w:rPr>
        <w:t xml:space="preserve"> in the West.</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This includes Nevada and Arizona—states where young Latinos make up 40% of all newly eligible voters in the region</w:t>
      </w:r>
      <w:r w:rsidRPr="00B06341">
        <w:rPr>
          <w:rStyle w:val="Style13ptBold"/>
          <w:rFonts w:ascii="Times New Roman" w:hAnsi="Times New Roman" w:cs="Times New Roman"/>
          <w:b w:val="0"/>
          <w:bCs w:val="0"/>
          <w:sz w:val="22"/>
        </w:rPr>
        <w:t>. They were consequently identified by the Center for Information and Research on Civil Learning and Engagement as states where Latino youth participation in the 2020 election was decisive.</w:t>
      </w:r>
    </w:p>
    <w:p w14:paraId="1E24046E"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youthfulness of the Latino population has important implications for the voting behavior of this important sub-group of the electorate, including Latinos having the highest ratio of first-time voters. As reflected in the figure below, 11% of Latino voters cast ballots for the first time in 2022, which is the highest percentage across all racial groups. Over a fourth (26%) of Latinos voted for the first time in either 2020 or 2022, ten percentage points higher than the national average across the electorate</w:t>
      </w:r>
      <w:r w:rsidRPr="00B06341">
        <w:rPr>
          <w:rStyle w:val="Style13ptBold"/>
          <w:rFonts w:ascii="Times New Roman" w:hAnsi="Times New Roman" w:cs="Times New Roman"/>
          <w:b w:val="0"/>
          <w:bCs w:val="0"/>
          <w:sz w:val="22"/>
          <w:u w:val="single"/>
        </w:rPr>
        <w:t xml:space="preserve">. </w:t>
      </w:r>
    </w:p>
    <w:p w14:paraId="66CABDF6"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Not surprisingly, </w:t>
      </w:r>
      <w:r w:rsidRPr="00B06341">
        <w:rPr>
          <w:rStyle w:val="StyleUnderline"/>
          <w:rFonts w:ascii="Times New Roman" w:hAnsi="Times New Roman" w:cs="Times New Roman"/>
        </w:rPr>
        <w:t>Latinos under the age of 30 are driving this trend</w:t>
      </w:r>
      <w:r w:rsidRPr="00B06341">
        <w:rPr>
          <w:rStyle w:val="Style13ptBold"/>
          <w:rFonts w:ascii="Times New Roman" w:hAnsi="Times New Roman" w:cs="Times New Roman"/>
          <w:b w:val="0"/>
          <w:bCs w:val="0"/>
          <w:sz w:val="22"/>
        </w:rPr>
        <w:t>. Almost a quarter (24%) of Latino voters between the ages of 18 and 29 voted for the first time in 2022, and a robust 56% of Latinos under the age of 30 voted for the time either in 2020 or 2022. This is an important characteristic to track, as first-time voters are not fully socialized to the voting process and will require continued mobilization to become long-term voters</w:t>
      </w:r>
      <w:r w:rsidRPr="00B06341">
        <w:rPr>
          <w:rStyle w:val="StyleUnderline"/>
          <w:rFonts w:ascii="Times New Roman" w:hAnsi="Times New Roman" w:cs="Times New Roman"/>
        </w:rPr>
        <w:t>.</w:t>
      </w:r>
    </w:p>
    <w:p w14:paraId="0AE66395"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Reinforming the trends noted in the earlier Brookings post, </w:t>
      </w:r>
      <w:r w:rsidRPr="00B06341">
        <w:rPr>
          <w:rStyle w:val="StyleUnderline"/>
          <w:rFonts w:ascii="Times New Roman" w:hAnsi="Times New Roman" w:cs="Times New Roman"/>
        </w:rPr>
        <w:t>Democrats definitely benefited from the support of young Latino voters in 2022</w:t>
      </w:r>
      <w:r w:rsidRPr="00B06341">
        <w:rPr>
          <w:rStyle w:val="Style13ptBold"/>
          <w:rFonts w:ascii="Times New Roman" w:hAnsi="Times New Roman" w:cs="Times New Roman"/>
          <w:b w:val="0"/>
          <w:bCs w:val="0"/>
          <w:sz w:val="22"/>
        </w:rPr>
        <w:t>. The 2022 Midterm Election Poll reveals that 68% of Latinos between the ages of 18 and 29 supported a Democratic House candidate in 2022, 4% higher than the overall percentage for Latino voters and a full 8% higher than Latino voters between the ages of 40 and 59.</w:t>
      </w:r>
    </w:p>
    <w:p w14:paraId="4386FD1B"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In spite of this, </w:t>
      </w:r>
      <w:r w:rsidRPr="00B06341">
        <w:rPr>
          <w:rStyle w:val="StyleUnderline"/>
          <w:rFonts w:ascii="Times New Roman" w:hAnsi="Times New Roman" w:cs="Times New Roman"/>
        </w:rPr>
        <w:t>the 2022 election data also suggests that young Latinos’ relationship with the Democratic Party is far from cemented.</w:t>
      </w:r>
      <w:r w:rsidRPr="00B06341">
        <w:rPr>
          <w:rStyle w:val="Style13ptBold"/>
          <w:rFonts w:ascii="Times New Roman" w:hAnsi="Times New Roman" w:cs="Times New Roman"/>
          <w:b w:val="0"/>
          <w:bCs w:val="0"/>
          <w:sz w:val="22"/>
        </w:rPr>
        <w:t xml:space="preserve"> Although only 4% of Latinos under the age of 30 believe that the Democratic Party is hostile toward the Latino community, 37% report that Biden and Democrats “don’t care about the Latino community.” This is 7% higher than the percentage of African American voters under 30 who share this view of the Democratic Party.</w:t>
      </w:r>
    </w:p>
    <w:p w14:paraId="2CA8D49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nuanced relationship between young Latinos and the dominant parties is reinforced by Latinos’ perception of how the GOP is treating their community. While the 22% of Latino voters under 30 who indicated that the Republican Party has been “hostile toward the Latino community” appears to bode well for Democrats, 37% of young Latino voters reported that the GOP “cares a great deal about Latinos”—the highest percentage across all age groups</w:t>
      </w:r>
      <w:r w:rsidRPr="00B06341">
        <w:rPr>
          <w:rStyle w:val="StyleUnderline"/>
          <w:rFonts w:ascii="Times New Roman" w:hAnsi="Times New Roman" w:cs="Times New Roman"/>
        </w:rPr>
        <w:t>.</w:t>
      </w:r>
    </w:p>
    <w:p w14:paraId="63EF9DC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Of course, </w:t>
      </w:r>
      <w:r w:rsidRPr="00B06341">
        <w:rPr>
          <w:rStyle w:val="StyleUnderline"/>
          <w:rFonts w:ascii="Times New Roman" w:hAnsi="Times New Roman" w:cs="Times New Roman"/>
        </w:rPr>
        <w:t>voting decisions involve</w:t>
      </w:r>
      <w:r w:rsidRPr="00B06341">
        <w:rPr>
          <w:rStyle w:val="Style13ptBold"/>
          <w:rFonts w:ascii="Times New Roman" w:hAnsi="Times New Roman" w:cs="Times New Roman"/>
          <w:b w:val="0"/>
          <w:bCs w:val="0"/>
          <w:sz w:val="22"/>
        </w:rPr>
        <w:t xml:space="preserve"> more than attitudes about the parties, including </w:t>
      </w:r>
      <w:r w:rsidRPr="00B06341">
        <w:rPr>
          <w:rStyle w:val="Emphasis"/>
          <w:rFonts w:ascii="Times New Roman" w:hAnsi="Times New Roman" w:cs="Times New Roman"/>
          <w:b w:val="0"/>
        </w:rPr>
        <w:t xml:space="preserve">policy priorities and preferences. </w:t>
      </w:r>
      <w:r w:rsidRPr="00B06341">
        <w:rPr>
          <w:rStyle w:val="StyleUnderline"/>
          <w:rFonts w:ascii="Times New Roman" w:hAnsi="Times New Roman" w:cs="Times New Roman"/>
        </w:rPr>
        <w:t xml:space="preserve">Latino voters under 30, like all voters of color in this age range, are more likely to have </w:t>
      </w:r>
      <w:r w:rsidRPr="00B06341">
        <w:rPr>
          <w:rStyle w:val="Emphasis"/>
          <w:rFonts w:ascii="Times New Roman" w:hAnsi="Times New Roman" w:cs="Times New Roman"/>
          <w:b w:val="0"/>
        </w:rPr>
        <w:t>progressive attitudes across a wide range of domestic public policy issues</w:t>
      </w:r>
      <w:r w:rsidRPr="00B06341">
        <w:rPr>
          <w:rStyle w:val="Style13ptBold"/>
          <w:rFonts w:ascii="Times New Roman" w:hAnsi="Times New Roman" w:cs="Times New Roman"/>
          <w:b w:val="0"/>
          <w:bCs w:val="0"/>
          <w:sz w:val="22"/>
        </w:rPr>
        <w:t xml:space="preserve"> than older voters within their racial or ethnic group. Below are some of the high points from the policy items on the 2022 Midterm Election Poll:</w:t>
      </w:r>
    </w:p>
    <w:p w14:paraId="7A84089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81% of Latinos under the age of 30 support providing permanent legal status to DACA recipients and Dreamers.</w:t>
      </w:r>
    </w:p>
    <w:p w14:paraId="3649B4DD"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76% of Latinos under the age of 30 support passing a federal law to guarantee access to abortion nationwide.</w:t>
      </w:r>
    </w:p>
    <w:p w14:paraId="44AC447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87% of Latinos under the age of 30 support the Inflation Reduction Act, which constitutes the largest investment ever in clean energy in an effort to reduce toxic air and carbon pollution.</w:t>
      </w:r>
    </w:p>
    <w:p w14:paraId="1FCAB22B"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89% of Latinos under the age of 30 support passing a new voting rights act to ensure that all eligible Americans can vote without barriers.</w:t>
      </w:r>
    </w:p>
    <w:p w14:paraId="3E21CC8D" w14:textId="77777777" w:rsidR="004850EB" w:rsidRPr="00B06341" w:rsidRDefault="004850EB" w:rsidP="004850EB">
      <w:pPr>
        <w:rPr>
          <w:rStyle w:val="Style13ptBold"/>
          <w:rFonts w:ascii="Times New Roman" w:hAnsi="Times New Roman" w:cs="Times New Roman"/>
          <w:b w:val="0"/>
          <w:bCs w:val="0"/>
          <w:sz w:val="22"/>
        </w:rPr>
      </w:pPr>
      <w:r w:rsidRPr="00B06341">
        <w:rPr>
          <w:rStyle w:val="StyleUnderline"/>
          <w:rFonts w:ascii="Times New Roman" w:hAnsi="Times New Roman" w:cs="Times New Roman"/>
        </w:rPr>
        <w:t>85% of Latinos under the age of 30 support closing tax loopholes and requiring all corporations with more than $1 billion in profit to pay a 15% tax</w:t>
      </w:r>
      <w:r w:rsidRPr="00B06341">
        <w:rPr>
          <w:rStyle w:val="Style13ptBold"/>
          <w:rFonts w:ascii="Times New Roman" w:hAnsi="Times New Roman" w:cs="Times New Roman"/>
          <w:b w:val="0"/>
          <w:bCs w:val="0"/>
          <w:sz w:val="22"/>
        </w:rPr>
        <w:t>.</w:t>
      </w:r>
    </w:p>
    <w:p w14:paraId="31B10827" w14:textId="77777777" w:rsidR="004850EB" w:rsidRPr="00B06341" w:rsidRDefault="004850EB" w:rsidP="004850EB">
      <w:pPr>
        <w:rPr>
          <w:rStyle w:val="Emphasis"/>
          <w:rFonts w:ascii="Times New Roman" w:hAnsi="Times New Roman" w:cs="Times New Roman"/>
          <w:b w:val="0"/>
        </w:rPr>
      </w:pPr>
      <w:r w:rsidRPr="00B06341">
        <w:rPr>
          <w:rStyle w:val="Style13ptBold"/>
          <w:rFonts w:ascii="Times New Roman" w:hAnsi="Times New Roman" w:cs="Times New Roman"/>
          <w:b w:val="0"/>
          <w:bCs w:val="0"/>
          <w:sz w:val="22"/>
        </w:rPr>
        <w:t xml:space="preserve">Having garnered overwhelming support from young Latino voters, many of these policies are likely to remain part of the Biden administration’s campaign platform—representing yet another trend in the data that suggests that </w:t>
      </w:r>
      <w:r w:rsidRPr="00B06341">
        <w:rPr>
          <w:rStyle w:val="StyleUnderline"/>
          <w:rFonts w:ascii="Times New Roman" w:hAnsi="Times New Roman" w:cs="Times New Roman"/>
        </w:rPr>
        <w:t xml:space="preserve">young Latinos could remain a </w:t>
      </w:r>
      <w:r w:rsidRPr="00B06341">
        <w:rPr>
          <w:rStyle w:val="Emphasis"/>
          <w:rFonts w:ascii="Times New Roman" w:hAnsi="Times New Roman" w:cs="Times New Roman"/>
          <w:b w:val="0"/>
        </w:rPr>
        <w:t>key component</w:t>
      </w:r>
      <w:r w:rsidRPr="00B06341">
        <w:rPr>
          <w:rStyle w:val="StyleUnderline"/>
          <w:rFonts w:ascii="Times New Roman" w:hAnsi="Times New Roman" w:cs="Times New Roman"/>
        </w:rPr>
        <w:t xml:space="preserve"> of a Democratic coalition </w:t>
      </w:r>
      <w:r w:rsidRPr="00B06341">
        <w:rPr>
          <w:rStyle w:val="Emphasis"/>
          <w:rFonts w:ascii="Times New Roman" w:hAnsi="Times New Roman" w:cs="Times New Roman"/>
          <w:b w:val="0"/>
        </w:rPr>
        <w:t>well into 2024 and beyond.</w:t>
      </w:r>
    </w:p>
    <w:p w14:paraId="6F928C38"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An important trend identified in the earlier Brookings blog about young voters is that the gender gap is closing among younger Americans. However, when we look specifically at Latino voters in 2022, we see that while the gender gap in vote choice among older Latinos has closed over time, the difference among Latino men and women under age 30 remains significant. Among Latinos overall in 2022, there is a 10% difference in vote choice based on gender, with Latinas being more likely to vote for a Democratic House candidate.</w:t>
      </w:r>
    </w:p>
    <w:p w14:paraId="641A2831"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When we isolate Latino voters under the age of 30, we see a more pronounced gender gap. Young Latino males supported Republican candidates for Congress (40%) at nearly double the rate of young Latinas (21%). Conversely, three in four Latinas under 30 supported Democratic congressional candidates compared to 56% of Latino males under 30. The Democratic advantage among young Latino voters has therefore been driven largely by Latina voters, suggesting high turnout among Latinas is vital for Democrats if they do not generate an increase in Democratic vote share among Latino men.</w:t>
      </w:r>
    </w:p>
    <w:p w14:paraId="5A84D6B6" w14:textId="77777777" w:rsidR="004850EB" w:rsidRPr="00B06341" w:rsidRDefault="004850EB" w:rsidP="004850EB">
      <w:pPr>
        <w:rPr>
          <w:rStyle w:val="Style13ptBold"/>
          <w:rFonts w:ascii="Times New Roman" w:hAnsi="Times New Roman" w:cs="Times New Roman"/>
          <w:sz w:val="22"/>
        </w:rPr>
      </w:pPr>
    </w:p>
    <w:p w14:paraId="352DE813"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Progressives will reelect Biden</w:t>
      </w:r>
    </w:p>
    <w:p w14:paraId="3D2CE038"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Miller, AP chief White House correspondent, 5-1-23</w:t>
      </w:r>
    </w:p>
    <w:p w14:paraId="7DA28A7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[Zeke, 5-1-23, AP. Biden’s diverse coalition of support risks fraying in 2024. </w:t>
      </w:r>
      <w:hyperlink r:id="rId308" w:history="1">
        <w:r w:rsidRPr="00B06341">
          <w:rPr>
            <w:rStyle w:val="Hyperlink"/>
            <w:rFonts w:ascii="Times New Roman" w:hAnsi="Times New Roman" w:cs="Times New Roman"/>
          </w:rPr>
          <w:t>https://apnews.com/article/biden-president-election-2024-reelection-coalition-4d241b710defbece8ce7bcc3f5ab6233</w:t>
        </w:r>
      </w:hyperlink>
      <w:r w:rsidRPr="00B06341">
        <w:rPr>
          <w:rFonts w:ascii="Times New Roman" w:hAnsi="Times New Roman" w:cs="Times New Roman"/>
        </w:rPr>
        <w:t>)</w:t>
      </w:r>
    </w:p>
    <w:p w14:paraId="5FA744C2" w14:textId="77777777" w:rsidR="004850EB" w:rsidRPr="00B06341" w:rsidRDefault="004850EB" w:rsidP="004850EB">
      <w:pPr>
        <w:rPr>
          <w:rFonts w:ascii="Times New Roman" w:hAnsi="Times New Roman" w:cs="Times New Roman"/>
        </w:rPr>
      </w:pPr>
    </w:p>
    <w:p w14:paraId="2F05A99C" w14:textId="77777777" w:rsidR="004850EB" w:rsidRPr="00B06341" w:rsidRDefault="004850EB" w:rsidP="004850EB">
      <w:pPr>
        <w:rPr>
          <w:rStyle w:val="StyleUnderline"/>
          <w:rFonts w:ascii="Times New Roman" w:hAnsi="Times New Roman" w:cs="Times New Roman"/>
        </w:rPr>
      </w:pPr>
      <w:r w:rsidRPr="00B06341">
        <w:rPr>
          <w:rFonts w:ascii="Times New Roman" w:hAnsi="Times New Roman" w:cs="Times New Roman"/>
        </w:rPr>
        <w:t xml:space="preserve">Biden’s political challenges are not confined to voters in the middle. In the days since he formally launched his 2024 campaign, key members of the sprawling political coalition that lifted him over former President Donald Trump in 2020 are far from excited about the prospect of four more years. </w:t>
      </w:r>
      <w:r w:rsidRPr="00B06341">
        <w:rPr>
          <w:rStyle w:val="StyleUnderline"/>
          <w:rFonts w:ascii="Times New Roman" w:hAnsi="Times New Roman" w:cs="Times New Roman"/>
        </w:rPr>
        <w:t xml:space="preserve">That underscores the test confronting Biden </w:t>
      </w:r>
      <w:r w:rsidRPr="00B06341">
        <w:rPr>
          <w:rFonts w:ascii="Times New Roman" w:hAnsi="Times New Roman" w:cs="Times New Roman"/>
        </w:rPr>
        <w:t xml:space="preserve">as he aims to motivate the coalition of African Americans, Latinos, young people, suburban voters and independents to show up for him again. John Paul Mejia, the 20-year-old spokesman for the progressive Sunrise Movement, says </w:t>
      </w:r>
      <w:r w:rsidRPr="00B06341">
        <w:rPr>
          <w:rStyle w:val="StyleUnderline"/>
          <w:rFonts w:ascii="Times New Roman" w:hAnsi="Times New Roman" w:cs="Times New Roman"/>
        </w:rPr>
        <w:t>Biden has simply not done enough to ensure the young voters who rallied behind him in 2020 would do so again.</w:t>
      </w:r>
    </w:p>
    <w:p w14:paraId="07488511"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 xml:space="preserve">“Young people are </w:t>
      </w:r>
      <w:r w:rsidRPr="00B06341">
        <w:rPr>
          <w:rStyle w:val="Emphasis"/>
          <w:rFonts w:ascii="Times New Roman" w:hAnsi="Times New Roman" w:cs="Times New Roman"/>
        </w:rPr>
        <w:t>starving for more</w:t>
      </w:r>
      <w:r w:rsidRPr="00B06341">
        <w:rPr>
          <w:rFonts w:ascii="Times New Roman" w:hAnsi="Times New Roman" w:cs="Times New Roman"/>
        </w:rPr>
        <w:t>,” Mejia said, pointing to Biden’s recent decision to approve two controversial fossil fuel projects in Alaska. “Biden has to demonstrate the extent to which he’s willing to be a fighter. We’ve seen this sort of two-step on the promises he made to young people.”</w:t>
      </w:r>
    </w:p>
    <w:p w14:paraId="042583EB"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Biden has also struggled to fulfill key promises to Black voters, perhaps the most loyal group in his political base</w:t>
      </w:r>
      <w:r w:rsidRPr="00B06341">
        <w:rPr>
          <w:rFonts w:ascii="Times New Roman" w:hAnsi="Times New Roman" w:cs="Times New Roman"/>
        </w:rPr>
        <w:t>. While he tapped Ketanji Brown Jackson to become the first Black woman on the Supreme Court, he has been unable to follow through on pledges to protect voting rights against a wave of Republican-backed restrictions or enact policing reform to help stop violence against people of color at the hands of law enforcement.</w:t>
      </w:r>
    </w:p>
    <w:p w14:paraId="2E427E54"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“There’s work to be done,”</w:t>
      </w:r>
      <w:r w:rsidRPr="00B06341">
        <w:rPr>
          <w:rFonts w:ascii="Times New Roman" w:hAnsi="Times New Roman" w:cs="Times New Roman"/>
        </w:rPr>
        <w:t xml:space="preserve"> said Rep. Jasmine Crockett, D-Texas, a 42-year-old African American former civil rights attorney who joined Congress in January. “I’m not going to sugar coat it.”</w:t>
      </w:r>
    </w:p>
    <w:p w14:paraId="47F5199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Crockett recalled the palpable excitement among the Black community for Barack Obama’s reelection. With Biden, there’s “a number of people who are concerned and scared” largely because of his age, while others are “indifferent and waiting,” despite what she described as Biden’s overall strong record of achievement.</w:t>
      </w:r>
    </w:p>
    <w:p w14:paraId="20E3446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Nearly 18 months before Election Day 2024, however, </w:t>
      </w:r>
      <w:r w:rsidRPr="00B06341">
        <w:rPr>
          <w:rStyle w:val="StyleUnderline"/>
          <w:rFonts w:ascii="Times New Roman" w:hAnsi="Times New Roman" w:cs="Times New Roman"/>
        </w:rPr>
        <w:t>it’s unclear how much this lack of enthusiasm will weigh on Biden’s reelection prospects</w:t>
      </w:r>
      <w:r w:rsidRPr="00B06341">
        <w:rPr>
          <w:rFonts w:ascii="Times New Roman" w:hAnsi="Times New Roman" w:cs="Times New Roman"/>
        </w:rPr>
        <w:t>. For all the concern, no high-profile Democratic primary challengers have emerged, and none are expected to. To date, only progressive author Marianne Williamson and anti-vaccine activist Robert F. Kennedy Jr. are mounting symbolic challenges to Biden, who has the official support of the Democratic National Committee. Vermont Sen. Bernie Sanders, Biden’s chief rival in the 2020 primary, told The Associated Press just hours after Biden announced that he was endorsing the president and encouraged other progressive leaders to do so as well.</w:t>
      </w:r>
    </w:p>
    <w:p w14:paraId="49C3934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 intend to do everything I can to see that he is reelected,” Sanders said in an interview.</w:t>
      </w:r>
    </w:p>
    <w:p w14:paraId="6EF7158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Instead of excitement for the 80-year-old president’s reelection, leaders from key factions in Biden’s coalition report a serious sense of duty — and fear of the alternative. Trump is currently considered the favorite to claim the Republican presidential nomination, although he’s facing opposition from a half dozen rivals.</w:t>
      </w:r>
    </w:p>
    <w:p w14:paraId="18013E4D"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“It would be a mistake to underestimate Trump or whoever the Republican candidate might be</w:t>
      </w:r>
      <w:r w:rsidRPr="00B06341">
        <w:rPr>
          <w:rFonts w:ascii="Times New Roman" w:hAnsi="Times New Roman" w:cs="Times New Roman"/>
        </w:rPr>
        <w:t>,” Sanders said. “There’s a lot of discontent in this country. There’s a lot of anger in this country.”</w:t>
      </w:r>
    </w:p>
    <w:p w14:paraId="02BFBF4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Indeed, 74% of U.S. adults believe the country is headed in the wrong direction, according to an AP-NORC poll conducted a week before Biden’s announcement.</w:t>
      </w:r>
    </w:p>
    <w:p w14:paraId="1118EBB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poll found that only about half of Democrats think Biden should run again. Despite their reluctance, 81% of Democrats said they would probably support Biden in a general election if he is the nominee. That includes 41% who said they definitely would and 40% who said they probably would.</w:t>
      </w:r>
    </w:p>
    <w:p w14:paraId="0416BF4C"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The warning signs in the Biden coalition are clear.</w:t>
      </w:r>
    </w:p>
    <w:p w14:paraId="77B5707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Just 41% of Black adults want the Democratic president to run again, and only 55% said they are likely to support him in the general election if he is the nominee. Among Latinos, only 27% want Biden to run again in 2024 and 43% said they would definitely or probably support him.</w:t>
      </w:r>
    </w:p>
    <w:p w14:paraId="06A9803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Younger Democrats also remain a reluctant part of Biden’s coalition, the AP-NORC poll shows.</w:t>
      </w:r>
    </w:p>
    <w:p w14:paraId="2FA8B44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Just 25% of those under age 45 said they would definitely support Biden in a general election, compared with 56% of older Democrats.</w:t>
      </w:r>
    </w:p>
    <w:p w14:paraId="761973D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Still, an additional 51% of younger Democrats say they would probably vote for Biden in a 2024 general election.</w:t>
      </w:r>
    </w:p>
    <w:p w14:paraId="497CF935"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Meanwhile, just 14% of independents — adults who don’t lean toward either party, who represent a small percentage of the American electorate — want Biden to run again. And only 24% said they’d support him in the general election if he is the Democratic nominee.</w:t>
      </w:r>
    </w:p>
    <w:p w14:paraId="5A714FD4"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Biden’s team dismisses the numbers, yet acknowledges that in a party as diverse as the Democrats, some may have other preferred candidates for president. It’s just that none of those other people can win, they say, adding that while Biden might not be someone’s first choice, he’s often everyone’s second.</w:t>
      </w:r>
    </w:p>
    <w:p w14:paraId="48104F3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They cite one of Biden’s favorite political aphorisms: “Don’t judge me against the Almighty, judge me against the alternative.”</w:t>
      </w:r>
    </w:p>
    <w:p w14:paraId="34BC74C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Their confidence is grounded in Biden’s experience in 2020, when he was written off by much of the party, until it unified around him at the onset of the COVID-19 pandemic as a consensus candidate best positioned to defeat Trump. While Biden aides are expecting a rematch with Trump, he intends to cast all Republicans as embracing Trump-ism, both as a hedge in case another GOP candidate emerges as the party’s standard-bearer and to broadly define the Republicans in an effort to help down-ballot Democrats.</w:t>
      </w:r>
    </w:p>
    <w:p w14:paraId="3CD806A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Meanwhile, Biden himself has been open about there being more to do — it’s in his campaign rallying cry “finish the job” — and his aides believe it is essential for him to highlight what else he wants to do with another term in office, believing that presidents who solely focus on their records lose reelection.</w:t>
      </w:r>
    </w:p>
    <w:p w14:paraId="4683F5C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 has begun holding events to highlight popular components of his agenda that got left on the cutting room floor during the Democrats’ legislative blitz over the last two years. Last week, he held a Rose Garden gathering to showcase his efforts to boost the affordability and quality of child and long-term care. And he’s pushing for tougher gun laws after recent high-profile shootings and to write into law a national right to abortion.</w:t>
      </w:r>
    </w:p>
    <w:p w14:paraId="4F78CD9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Both are proposals his aides believe have the backing of most Americans — and are of particular importance to the Democratic coalition — but are unlikely to pass unless Democrats also win significant congressional majorities.</w:t>
      </w:r>
    </w:p>
    <w:p w14:paraId="68736B0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Aiming to address the intra-party concerns, Biden’s campaign on Monday released a new ad it said was targeted at the “Biden coalition” of suburban women, Black and Latino voters, and swing and independent voters, that both lists what he’s gotten done in office and what more he wants to do.</w:t>
      </w:r>
    </w:p>
    <w:p w14:paraId="2EDDB13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 the White House, Biden advisers, particularly chiefs of staff Ron Klain and now Jeff Zients, have kept close ties to grassroots groups across the Democratic firmament. He just secured an endorsement for reelection from the progressive group MoveOn, which said, “This moment requires urgency to solidify behind President Biden and show unified resolve to defeat MAGA and build on the progress of the last two years.”</w:t>
      </w:r>
    </w:p>
    <w:p w14:paraId="09E4D51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At a donor event in Washington on Friday, Biden’s efforts to highlight his support from all swaths of the party were on display, with young progressive Rep. Maxwell Frost joining more establishment lawmakers like Sens. Chris Coons and Bob Casey. Investor Tom Steyer, who was among the Democrats who challenged Biden in 2020, also attended.</w:t>
      </w:r>
    </w:p>
    <w:p w14:paraId="2ACE9C3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Allies said one key reason why the president selected Julie Chavez Rodriguez as his campaign manager was her ability to maintain close ties with a wide swath of the Democratic coalition during her time as White House director of intergovernmental affairs.</w:t>
      </w:r>
    </w:p>
    <w:p w14:paraId="534C5FF8" w14:textId="77777777" w:rsidR="004850EB" w:rsidRPr="00B06341" w:rsidRDefault="004850EB" w:rsidP="004850EB">
      <w:pPr>
        <w:rPr>
          <w:rFonts w:ascii="Times New Roman" w:hAnsi="Times New Roman" w:cs="Times New Roman"/>
        </w:rPr>
      </w:pPr>
      <w:r w:rsidRPr="00B06341">
        <w:rPr>
          <w:rStyle w:val="Emphasis"/>
          <w:rFonts w:ascii="Times New Roman" w:hAnsi="Times New Roman" w:cs="Times New Roman"/>
        </w:rPr>
        <w:t>“This is not a time to be complacent</w:t>
      </w:r>
      <w:r w:rsidRPr="00B06341">
        <w:rPr>
          <w:rFonts w:ascii="Times New Roman" w:hAnsi="Times New Roman" w:cs="Times New Roman"/>
        </w:rPr>
        <w:t>,” Biden said in his announcement video as he vowed to fight for freedom and warned of MAGA extremists and others who support banning abortion and books.</w:t>
      </w:r>
    </w:p>
    <w:p w14:paraId="340A9372" w14:textId="77777777" w:rsidR="004850EB" w:rsidRPr="00B06341" w:rsidRDefault="004850EB" w:rsidP="004850EB">
      <w:pPr>
        <w:pStyle w:val="Heading3"/>
        <w:rPr>
          <w:rFonts w:ascii="Times New Roman" w:hAnsi="Times New Roman" w:cs="Times New Roman"/>
        </w:rPr>
      </w:pPr>
      <w:bookmarkStart w:id="172" w:name="_Toc140420947"/>
      <w:r w:rsidRPr="00B06341">
        <w:rPr>
          <w:rFonts w:ascii="Times New Roman" w:hAnsi="Times New Roman" w:cs="Times New Roman"/>
        </w:rPr>
        <w:t>Link Turn – Jobs Guarantee</w:t>
      </w:r>
      <w:bookmarkEnd w:id="172"/>
    </w:p>
    <w:p w14:paraId="14C75AE7" w14:textId="77777777" w:rsidR="004850EB" w:rsidRPr="00B06341" w:rsidRDefault="004850EB" w:rsidP="004850EB">
      <w:pPr>
        <w:rPr>
          <w:rFonts w:ascii="Times New Roman" w:hAnsi="Times New Roman" w:cs="Times New Roman"/>
        </w:rPr>
      </w:pPr>
    </w:p>
    <w:p w14:paraId="3EF70544"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Biden can win back working class Trump voters with a bold policy agenda – a federal jobs guarantee would be pivotal in swinging that demographic</w:t>
      </w:r>
    </w:p>
    <w:p w14:paraId="2591E822"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Jacobin, 6-13-23</w:t>
      </w:r>
    </w:p>
    <w:p w14:paraId="69831F7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(Editors. Trump’s Kryptonite: How Progressives Can Win Back the Working Class. </w:t>
      </w:r>
      <w:hyperlink r:id="rId309" w:history="1">
        <w:r w:rsidRPr="00B06341">
          <w:rPr>
            <w:rStyle w:val="Hyperlink"/>
            <w:rFonts w:ascii="Times New Roman" w:hAnsi="Times New Roman" w:cs="Times New Roman"/>
          </w:rPr>
          <w:t>https://jacobin.com/2023/06/trumps-kryptonite-progressive-working-class-voting-report</w:t>
        </w:r>
      </w:hyperlink>
      <w:r w:rsidRPr="00B06341">
        <w:rPr>
          <w:rFonts w:ascii="Times New Roman" w:hAnsi="Times New Roman" w:cs="Times New Roman"/>
        </w:rPr>
        <w:t>)</w:t>
      </w:r>
    </w:p>
    <w:p w14:paraId="665A09A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As the recent defeat of progressive Philadelphia mayoral candidate Helen Gym vividly demonstrated, progressives — like </w:t>
      </w:r>
      <w:r w:rsidRPr="00B06341">
        <w:rPr>
          <w:rStyle w:val="StyleUnderline"/>
          <w:rFonts w:ascii="Times New Roman" w:hAnsi="Times New Roman" w:cs="Times New Roman"/>
        </w:rPr>
        <w:t>Democrats broadly</w:t>
      </w:r>
      <w:r w:rsidRPr="00B06341">
        <w:rPr>
          <w:rStyle w:val="Style13ptBold"/>
          <w:rFonts w:ascii="Times New Roman" w:hAnsi="Times New Roman" w:cs="Times New Roman"/>
          <w:b w:val="0"/>
          <w:bCs w:val="0"/>
          <w:sz w:val="22"/>
        </w:rPr>
        <w:t xml:space="preserve"> — </w:t>
      </w:r>
      <w:r w:rsidRPr="00B06341">
        <w:rPr>
          <w:rStyle w:val="StyleUnderline"/>
          <w:rFonts w:ascii="Times New Roman" w:hAnsi="Times New Roman" w:cs="Times New Roman"/>
        </w:rPr>
        <w:t>continue to struggle with working-class voters</w:t>
      </w:r>
      <w:r w:rsidRPr="00B06341">
        <w:rPr>
          <w:rStyle w:val="Style13ptBold"/>
          <w:rFonts w:ascii="Times New Roman" w:hAnsi="Times New Roman" w:cs="Times New Roman"/>
          <w:b w:val="0"/>
          <w:bCs w:val="0"/>
          <w:sz w:val="22"/>
        </w:rPr>
        <w:t xml:space="preserve">. Progressives hardly ever run outside of deep-blue districts, where they typically depend on middle-class constituencies for victory. And, with notable recent exceptions like John Fetterman in 2022, </w:t>
      </w:r>
      <w:r w:rsidRPr="00B06341">
        <w:rPr>
          <w:rStyle w:val="StyleUnderline"/>
          <w:rFonts w:ascii="Times New Roman" w:hAnsi="Times New Roman" w:cs="Times New Roman"/>
        </w:rPr>
        <w:t>they often fail to compete effectively in heavily working-class areas</w:t>
      </w:r>
      <w:r w:rsidRPr="00B06341">
        <w:rPr>
          <w:rStyle w:val="Style13ptBold"/>
          <w:rFonts w:ascii="Times New Roman" w:hAnsi="Times New Roman" w:cs="Times New Roman"/>
          <w:b w:val="0"/>
          <w:bCs w:val="0"/>
          <w:sz w:val="22"/>
        </w:rPr>
        <w:t xml:space="preserve"> when they do run.</w:t>
      </w:r>
    </w:p>
    <w:p w14:paraId="2730BF6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Since 2020, however, at least some progressives have begun to recognize the scale of the problem, dedicating more attention to bread-and-butter economic issues they hope will resonate with working-class voters and reengaging with the labor movement.</w:t>
      </w:r>
    </w:p>
    <w:p w14:paraId="142ACE2C"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Center for Working-Class Politics (CWCP) sees its work as part of this larger project. We aim to provide research that will help progressives expand their appeal among working-class voters, in the hope of achieving our shared political goals.</w:t>
      </w:r>
    </w:p>
    <w:p w14:paraId="493430F8"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In November 2021, together with Jacobin and YouGov, the CWCP published findings from our first original survey experiment, designed to better understand which kinds of progressive candidates, messages, and policies are most effective in appealing to working-class voters.</w:t>
      </w:r>
    </w:p>
    <w:p w14:paraId="724782C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Among other things, the survey found that </w:t>
      </w:r>
      <w:r w:rsidRPr="00B06341">
        <w:rPr>
          <w:rStyle w:val="StyleUnderline"/>
          <w:rFonts w:ascii="Times New Roman" w:hAnsi="Times New Roman" w:cs="Times New Roman"/>
        </w:rPr>
        <w:t xml:space="preserve">voters without college degrees are </w:t>
      </w:r>
      <w:r w:rsidRPr="00B06341">
        <w:rPr>
          <w:rStyle w:val="Emphasis"/>
          <w:rFonts w:ascii="Times New Roman" w:hAnsi="Times New Roman" w:cs="Times New Roman"/>
          <w:b w:val="0"/>
        </w:rPr>
        <w:t>strongly attracted</w:t>
      </w:r>
      <w:r w:rsidRPr="00B06341">
        <w:rPr>
          <w:rStyle w:val="StyleUnderline"/>
          <w:rFonts w:ascii="Times New Roman" w:hAnsi="Times New Roman" w:cs="Times New Roman"/>
        </w:rPr>
        <w:t xml:space="preserve"> to candidates who</w:t>
      </w:r>
      <w:r w:rsidRPr="00B06341">
        <w:rPr>
          <w:rStyle w:val="Style13ptBold"/>
          <w:rFonts w:ascii="Times New Roman" w:hAnsi="Times New Roman" w:cs="Times New Roman"/>
          <w:b w:val="0"/>
          <w:bCs w:val="0"/>
          <w:sz w:val="22"/>
        </w:rPr>
        <w:t xml:space="preserve"> focus on bread-and-butter issues, use economic populist language, and </w:t>
      </w:r>
      <w:r w:rsidRPr="00B06341">
        <w:rPr>
          <w:rStyle w:val="StyleUnderline"/>
          <w:rFonts w:ascii="Times New Roman" w:hAnsi="Times New Roman" w:cs="Times New Roman"/>
        </w:rPr>
        <w:t xml:space="preserve">promote a </w:t>
      </w:r>
      <w:r w:rsidRPr="00B06341">
        <w:rPr>
          <w:rStyle w:val="Emphasis"/>
          <w:rFonts w:ascii="Times New Roman" w:hAnsi="Times New Roman" w:cs="Times New Roman"/>
          <w:b w:val="0"/>
        </w:rPr>
        <w:t>bold progressive policy agenda.</w:t>
      </w:r>
      <w:r w:rsidRPr="00B06341">
        <w:rPr>
          <w:rStyle w:val="Style13ptBold"/>
          <w:rFonts w:ascii="Times New Roman" w:hAnsi="Times New Roman" w:cs="Times New Roman"/>
          <w:b w:val="0"/>
          <w:bCs w:val="0"/>
          <w:sz w:val="22"/>
        </w:rPr>
        <w:t xml:space="preserve"> Our findings suggested that </w:t>
      </w:r>
      <w:r w:rsidRPr="00B06341">
        <w:rPr>
          <w:rStyle w:val="StyleUnderline"/>
          <w:rFonts w:ascii="Times New Roman" w:hAnsi="Times New Roman" w:cs="Times New Roman"/>
        </w:rPr>
        <w:t xml:space="preserve">working-class voters lost to Donald Trump </w:t>
      </w:r>
      <w:r w:rsidRPr="00B06341">
        <w:rPr>
          <w:rStyle w:val="Emphasis"/>
          <w:rFonts w:ascii="Times New Roman" w:hAnsi="Times New Roman" w:cs="Times New Roman"/>
          <w:b w:val="0"/>
        </w:rPr>
        <w:t>could be won back</w:t>
      </w:r>
      <w:r w:rsidRPr="00B06341">
        <w:rPr>
          <w:rStyle w:val="Style13ptBold"/>
          <w:rFonts w:ascii="Times New Roman" w:hAnsi="Times New Roman" w:cs="Times New Roman"/>
          <w:b w:val="0"/>
          <w:bCs w:val="0"/>
          <w:sz w:val="22"/>
        </w:rPr>
        <w:t xml:space="preserve"> by following the model set by the populist campaigns of Bernie Sanders, John Fetterman, Matt Cartwright, Marie Gluesenkamp Pérez, and others.</w:t>
      </w:r>
    </w:p>
    <w:p w14:paraId="3C708FE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Yet our initial study left many questions unanswered and posed many new ones. Which elements of economic populism are most critical for persuading working-class voters? Would economic populist candidates still prove effective in the face of opposition messaging and against Republican populist challengers? How do voter preferences vary across classes and within the working class? Can populist economic messaging rally support from working-class voters across the partisan divide?</w:t>
      </w:r>
    </w:p>
    <w:p w14:paraId="454CECE1"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To address these questions, we designed a new survey experiment in which we presented seven pairs of hypothetical candidates to a representative group of 1,650 voters. We assessed a vast range of candidate types (23,100 distinct candidate profiles in total) to better understand which candidates perform best overall and among different groups of voters.</w:t>
      </w:r>
    </w:p>
    <w:p w14:paraId="33283F6B"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Our aim was to test which elements of economic populism are most effective in persuading working-class voters, how the effects of economic populist messaging change in the face of opposition messaging, and how these effects vary both across classes and within the working class.</w:t>
      </w:r>
    </w:p>
    <w:p w14:paraId="2A15B0E2" w14:textId="77777777" w:rsidR="004850EB" w:rsidRPr="00B06341" w:rsidRDefault="004850EB" w:rsidP="004850EB">
      <w:pPr>
        <w:rPr>
          <w:rStyle w:val="StyleUnderline"/>
          <w:rFonts w:ascii="Times New Roman" w:hAnsi="Times New Roman" w:cs="Times New Roman"/>
        </w:rPr>
      </w:pPr>
      <w:r w:rsidRPr="00B06341">
        <w:rPr>
          <w:rStyle w:val="Style13ptBold"/>
          <w:rFonts w:ascii="Times New Roman" w:hAnsi="Times New Roman" w:cs="Times New Roman"/>
          <w:b w:val="0"/>
          <w:bCs w:val="0"/>
          <w:sz w:val="22"/>
        </w:rPr>
        <w:t>Overall, we find that pr</w:t>
      </w:r>
      <w:r w:rsidRPr="00B06341">
        <w:rPr>
          <w:rStyle w:val="StyleUnderline"/>
          <w:rFonts w:ascii="Times New Roman" w:hAnsi="Times New Roman" w:cs="Times New Roman"/>
        </w:rPr>
        <w:t>ogressives can make inroads with working-class voters if they run campaigns that convey a credible commitment to the interests of working people</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This means</w:t>
      </w:r>
      <w:r w:rsidRPr="00B06341">
        <w:rPr>
          <w:rStyle w:val="Style13ptBold"/>
          <w:rFonts w:ascii="Times New Roman" w:hAnsi="Times New Roman" w:cs="Times New Roman"/>
          <w:b w:val="0"/>
          <w:bCs w:val="0"/>
          <w:sz w:val="22"/>
        </w:rPr>
        <w:t xml:space="preserve"> running more working-class candidates, running jobs-focused campaigns, and </w:t>
      </w:r>
      <w:r w:rsidRPr="00B06341">
        <w:rPr>
          <w:rStyle w:val="Emphasis"/>
          <w:rFonts w:ascii="Times New Roman" w:hAnsi="Times New Roman" w:cs="Times New Roman"/>
          <w:b w:val="0"/>
        </w:rPr>
        <w:t>picking a fight with political and economic elites</w:t>
      </w:r>
      <w:r w:rsidRPr="00B06341">
        <w:rPr>
          <w:rStyle w:val="StyleUnderline"/>
          <w:rFonts w:ascii="Times New Roman" w:hAnsi="Times New Roman" w:cs="Times New Roman"/>
        </w:rPr>
        <w:t xml:space="preserve"> on behalf of working Americans.</w:t>
      </w:r>
    </w:p>
    <w:p w14:paraId="1D2F8CBE"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The key takeaways of our survey, listed briefly below and discussed in greater detail in the full report and in this summary, can inform future progressive campaigns.</w:t>
      </w:r>
    </w:p>
    <w:p w14:paraId="4437292B"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Some of Our Key Takeaways</w:t>
      </w:r>
    </w:p>
    <w:p w14:paraId="13332FCA" w14:textId="77777777" w:rsidR="004850EB" w:rsidRPr="00B06341" w:rsidRDefault="004850EB" w:rsidP="004850EB">
      <w:pPr>
        <w:rPr>
          <w:rStyle w:val="Style13ptBold"/>
          <w:rFonts w:ascii="Times New Roman" w:hAnsi="Times New Roman" w:cs="Times New Roman"/>
          <w:b w:val="0"/>
          <w:bCs w:val="0"/>
          <w:sz w:val="22"/>
        </w:rPr>
      </w:pPr>
      <w:r w:rsidRPr="00B06341">
        <w:rPr>
          <w:rStyle w:val="StyleUnderline"/>
          <w:rFonts w:ascii="Times New Roman" w:hAnsi="Times New Roman" w:cs="Times New Roman"/>
        </w:rPr>
        <w:t>Running on a jobs platform, including</w:t>
      </w:r>
      <w:r w:rsidRPr="00B06341">
        <w:rPr>
          <w:rStyle w:val="Style13ptBold"/>
          <w:rFonts w:ascii="Times New Roman" w:hAnsi="Times New Roman" w:cs="Times New Roman"/>
          <w:b w:val="0"/>
          <w:bCs w:val="0"/>
          <w:sz w:val="22"/>
        </w:rPr>
        <w:t xml:space="preserve"> </w:t>
      </w:r>
      <w:r w:rsidRPr="00B06341">
        <w:rPr>
          <w:rStyle w:val="Emphasis"/>
          <w:rFonts w:ascii="Times New Roman" w:hAnsi="Times New Roman" w:cs="Times New Roman"/>
          <w:b w:val="0"/>
        </w:rPr>
        <w:t>a federal jobs guarantee</w:t>
      </w:r>
      <w:r w:rsidRPr="00B06341">
        <w:rPr>
          <w:rStyle w:val="Style13ptBold"/>
          <w:rFonts w:ascii="Times New Roman" w:hAnsi="Times New Roman" w:cs="Times New Roman"/>
          <w:b w:val="0"/>
          <w:bCs w:val="0"/>
          <w:sz w:val="22"/>
        </w:rPr>
        <w:t xml:space="preserve">, </w:t>
      </w:r>
      <w:r w:rsidRPr="00B06341">
        <w:rPr>
          <w:rStyle w:val="StyleUnderline"/>
          <w:rFonts w:ascii="Times New Roman" w:hAnsi="Times New Roman" w:cs="Times New Roman"/>
        </w:rPr>
        <w:t>can help progressive candidates</w:t>
      </w:r>
      <w:r w:rsidRPr="00B06341">
        <w:rPr>
          <w:rStyle w:val="Style13ptBold"/>
          <w:rFonts w:ascii="Times New Roman" w:hAnsi="Times New Roman" w:cs="Times New Roman"/>
          <w:b w:val="0"/>
          <w:bCs w:val="0"/>
          <w:sz w:val="22"/>
        </w:rPr>
        <w:t xml:space="preserve">. </w:t>
      </w:r>
      <w:r w:rsidRPr="00B06341">
        <w:rPr>
          <w:rStyle w:val="Emphasis"/>
          <w:rFonts w:ascii="Times New Roman" w:hAnsi="Times New Roman" w:cs="Times New Roman"/>
          <w:b w:val="0"/>
        </w:rPr>
        <w:t xml:space="preserve">Virtually all voter groups </w:t>
      </w:r>
      <w:r w:rsidRPr="00B06341">
        <w:rPr>
          <w:rStyle w:val="StyleUnderline"/>
          <w:rFonts w:ascii="Times New Roman" w:hAnsi="Times New Roman" w:cs="Times New Roman"/>
        </w:rPr>
        <w:t>prefer candidates who run on a jobs platform</w:t>
      </w:r>
      <w:r w:rsidRPr="00B06341">
        <w:rPr>
          <w:rStyle w:val="Style13ptBold"/>
          <w:rFonts w:ascii="Times New Roman" w:hAnsi="Times New Roman" w:cs="Times New Roman"/>
          <w:b w:val="0"/>
          <w:bCs w:val="0"/>
          <w:sz w:val="22"/>
        </w:rPr>
        <w:t xml:space="preserve">. Remarkably, </w:t>
      </w:r>
      <w:r w:rsidRPr="00B06341">
        <w:rPr>
          <w:rStyle w:val="StyleUnderline"/>
          <w:rFonts w:ascii="Times New Roman" w:hAnsi="Times New Roman" w:cs="Times New Roman"/>
        </w:rPr>
        <w:t>respondents’ positive views toward</w:t>
      </w:r>
      <w:r w:rsidRPr="00B06341">
        <w:rPr>
          <w:rStyle w:val="Style13ptBold"/>
          <w:rFonts w:ascii="Times New Roman" w:hAnsi="Times New Roman" w:cs="Times New Roman"/>
          <w:b w:val="0"/>
          <w:bCs w:val="0"/>
          <w:sz w:val="22"/>
        </w:rPr>
        <w:t xml:space="preserve"> candidates running on a </w:t>
      </w:r>
      <w:r w:rsidRPr="00B06341">
        <w:rPr>
          <w:rStyle w:val="StyleUnderline"/>
          <w:rFonts w:ascii="Times New Roman" w:hAnsi="Times New Roman" w:cs="Times New Roman"/>
        </w:rPr>
        <w:t>jobs guarantee were consistent across Democrats, independents, and even Republicans. Candidates who ran on a jobs guarantee were also popular with black respondents, swing voters, low-propensity voters, respondents without a college degree, and rural respondents</w:t>
      </w:r>
      <w:r w:rsidRPr="00B06341">
        <w:rPr>
          <w:rStyle w:val="Style13ptBold"/>
          <w:rFonts w:ascii="Times New Roman" w:hAnsi="Times New Roman" w:cs="Times New Roman"/>
          <w:b w:val="0"/>
          <w:bCs w:val="0"/>
          <w:sz w:val="22"/>
        </w:rPr>
        <w:t>. Across the thirty-six different combinations of candidate rhetoric and policy positions we surveyed, the single most popular combination was economic populist rhetoric and a jobs guarantee.</w:t>
      </w:r>
    </w:p>
    <w:p w14:paraId="2DBD11B4"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Populist “us-versus-them” rhetoric appeals to working-class voters, regardless of partisan affiliation. Working-class Democrats, independents, Republicans, women, and rural respondents all prefer candidates who use populist language: that is, sound bites that name economic or political elites as a major cause of the country’s problems and call on working Americans to oppose them.</w:t>
      </w:r>
    </w:p>
    <w:p w14:paraId="495CFE8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Running more non-elite, working-class candidates can help progressives attract more working-class voters. Blue- and pink-collar Democratic candidates are more popular than professional and/or upper-class candidates, particularly among working-class Democrats and Republicans. Non-elite, working-class candidates are also viewed favorably by women, Latinos, political independents, urban and rural respondents, low-propensity voters, non-college-educated respondents, and swing voters.</w:t>
      </w:r>
    </w:p>
    <w:p w14:paraId="0F9C8C15"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Candidates who use class-based populist messaging are particularly popular with the blue-collar workers Democrats need to win in many “purple” states. Manual workers, a group that gave majority support to Trump in 2020, favor economic populist candidates more strongly than any other occupational group. Low-propensity voters also have a clear preference for these candidates.</w:t>
      </w:r>
    </w:p>
    <w:p w14:paraId="03B6C6B8"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 xml:space="preserve">Right-wing opposition messages </w:t>
      </w:r>
      <w:r w:rsidRPr="00B06341">
        <w:rPr>
          <w:rStyle w:val="Emphasis"/>
          <w:rFonts w:ascii="Times New Roman" w:hAnsi="Times New Roman" w:cs="Times New Roman"/>
          <w:b w:val="0"/>
        </w:rPr>
        <w:t>do not</w:t>
      </w:r>
      <w:r w:rsidRPr="00B06341">
        <w:rPr>
          <w:rStyle w:val="StyleUnderline"/>
          <w:rFonts w:ascii="Times New Roman" w:hAnsi="Times New Roman" w:cs="Times New Roman"/>
        </w:rPr>
        <w:t xml:space="preserve"> undermine the effectiveness of jobs-focused campaigns</w:t>
      </w:r>
      <w:r w:rsidRPr="00B06341">
        <w:rPr>
          <w:rStyle w:val="Style13ptBold"/>
          <w:rFonts w:ascii="Times New Roman" w:hAnsi="Times New Roman" w:cs="Times New Roman"/>
          <w:b w:val="0"/>
          <w:bCs w:val="0"/>
          <w:sz w:val="22"/>
        </w:rPr>
        <w:t xml:space="preserve">, economic populist language, or the appeal of non-elite, working-class candidates. In fact, our study suggests that </w:t>
      </w:r>
      <w:r w:rsidRPr="00B06341">
        <w:rPr>
          <w:rStyle w:val="StyleUnderline"/>
          <w:rFonts w:ascii="Times New Roman" w:hAnsi="Times New Roman" w:cs="Times New Roman"/>
        </w:rPr>
        <w:t xml:space="preserve">candidates running on a progressive jobs policy may actually be </w:t>
      </w:r>
      <w:r w:rsidRPr="00B06341">
        <w:rPr>
          <w:rStyle w:val="Emphasis"/>
          <w:rFonts w:ascii="Times New Roman" w:hAnsi="Times New Roman" w:cs="Times New Roman"/>
          <w:b w:val="0"/>
        </w:rPr>
        <w:t>more effective i</w:t>
      </w:r>
      <w:r w:rsidRPr="00B06341">
        <w:rPr>
          <w:rStyle w:val="StyleUnderline"/>
          <w:rFonts w:ascii="Times New Roman" w:hAnsi="Times New Roman" w:cs="Times New Roman"/>
        </w:rPr>
        <w:t>n the face of right-wing opposition messaging.</w:t>
      </w:r>
    </w:p>
    <w:p w14:paraId="15F22017" w14:textId="77777777" w:rsidR="004850EB" w:rsidRPr="00B06341" w:rsidRDefault="004850EB" w:rsidP="004850EB">
      <w:pPr>
        <w:rPr>
          <w:rStyle w:val="Style13ptBold"/>
          <w:rFonts w:ascii="Times New Roman" w:hAnsi="Times New Roman" w:cs="Times New Roman"/>
          <w:b w:val="0"/>
          <w:bCs w:val="0"/>
          <w:sz w:val="22"/>
        </w:rPr>
      </w:pPr>
      <w:r w:rsidRPr="00B06341">
        <w:rPr>
          <w:rFonts w:ascii="Times New Roman" w:hAnsi="Times New Roman" w:cs="Times New Roman"/>
        </w:rPr>
        <w:t>Rural voters across the political spectrum support key elements of left-wing populism. While rural Democrats and independents support pink-collar candidates and rural Republicans support small-business-owner candidates, they all share a dislike for upper-class candidates, prefer candidates running on a progressive jobs guarantee, and respond favorably to populist messaging.</w:t>
      </w:r>
    </w:p>
    <w:p w14:paraId="04C5E262" w14:textId="77777777" w:rsidR="004850EB" w:rsidRPr="00B06341" w:rsidRDefault="004850EB" w:rsidP="004850EB">
      <w:pPr>
        <w:rPr>
          <w:rStyle w:val="Style13ptBold"/>
          <w:rFonts w:ascii="Times New Roman" w:hAnsi="Times New Roman" w:cs="Times New Roman"/>
          <w:b w:val="0"/>
          <w:bCs w:val="0"/>
          <w:sz w:val="22"/>
        </w:rPr>
      </w:pPr>
      <w:r w:rsidRPr="00B06341">
        <w:rPr>
          <w:rStyle w:val="Style13ptBold"/>
          <w:rFonts w:ascii="Times New Roman" w:hAnsi="Times New Roman" w:cs="Times New Roman"/>
          <w:b w:val="0"/>
          <w:bCs w:val="0"/>
          <w:sz w:val="22"/>
        </w:rPr>
        <w:t xml:space="preserve">Class matters. </w:t>
      </w:r>
      <w:r w:rsidRPr="00B06341">
        <w:rPr>
          <w:rStyle w:val="StyleUnderline"/>
          <w:rFonts w:ascii="Times New Roman" w:hAnsi="Times New Roman" w:cs="Times New Roman"/>
        </w:rPr>
        <w:t>Working-class voters respond differently to Democratic candidates, messages, and policies than other voters.</w:t>
      </w:r>
      <w:r w:rsidRPr="00B06341">
        <w:rPr>
          <w:rStyle w:val="Style13ptBold"/>
          <w:rFonts w:ascii="Times New Roman" w:hAnsi="Times New Roman" w:cs="Times New Roman"/>
          <w:b w:val="0"/>
          <w:bCs w:val="0"/>
          <w:sz w:val="22"/>
        </w:rPr>
        <w:t xml:space="preserve"> As defined by occupational group, working-class respondents across the political spectrum have a particularly strong preference for non-elite, working-class candidates; managers and professionals do not. </w:t>
      </w:r>
      <w:r w:rsidRPr="00B06341">
        <w:rPr>
          <w:rStyle w:val="StyleUnderline"/>
          <w:rFonts w:ascii="Times New Roman" w:hAnsi="Times New Roman" w:cs="Times New Roman"/>
        </w:rPr>
        <w:t>Working-class respondents</w:t>
      </w:r>
      <w:r w:rsidRPr="00B06341">
        <w:rPr>
          <w:rStyle w:val="Style13ptBold"/>
          <w:rFonts w:ascii="Times New Roman" w:hAnsi="Times New Roman" w:cs="Times New Roman"/>
          <w:b w:val="0"/>
          <w:bCs w:val="0"/>
          <w:sz w:val="22"/>
        </w:rPr>
        <w:t xml:space="preserve"> also </w:t>
      </w:r>
      <w:r w:rsidRPr="00B06341">
        <w:rPr>
          <w:rStyle w:val="StyleUnderline"/>
          <w:rFonts w:ascii="Times New Roman" w:hAnsi="Times New Roman" w:cs="Times New Roman"/>
        </w:rPr>
        <w:t>find</w:t>
      </w:r>
      <w:r w:rsidRPr="00B06341">
        <w:rPr>
          <w:rStyle w:val="Style13ptBold"/>
          <w:rFonts w:ascii="Times New Roman" w:hAnsi="Times New Roman" w:cs="Times New Roman"/>
          <w:b w:val="0"/>
          <w:bCs w:val="0"/>
          <w:sz w:val="22"/>
        </w:rPr>
        <w:t xml:space="preserve"> economic populist language and </w:t>
      </w:r>
      <w:r w:rsidRPr="00B06341">
        <w:rPr>
          <w:rStyle w:val="StyleUnderline"/>
          <w:rFonts w:ascii="Times New Roman" w:hAnsi="Times New Roman" w:cs="Times New Roman"/>
        </w:rPr>
        <w:t xml:space="preserve">a federal jobs guarantee </w:t>
      </w:r>
      <w:r w:rsidRPr="00B06341">
        <w:rPr>
          <w:rStyle w:val="Emphasis"/>
          <w:rFonts w:ascii="Times New Roman" w:hAnsi="Times New Roman" w:cs="Times New Roman"/>
          <w:b w:val="0"/>
        </w:rPr>
        <w:t>more appealing</w:t>
      </w:r>
      <w:r w:rsidRPr="00B06341">
        <w:rPr>
          <w:rStyle w:val="StyleUnderline"/>
          <w:rFonts w:ascii="Times New Roman" w:hAnsi="Times New Roman" w:cs="Times New Roman"/>
        </w:rPr>
        <w:t xml:space="preserve"> than other messages and policies;</w:t>
      </w:r>
      <w:r w:rsidRPr="00B06341">
        <w:rPr>
          <w:rStyle w:val="Style13ptBold"/>
          <w:rFonts w:ascii="Times New Roman" w:hAnsi="Times New Roman" w:cs="Times New Roman"/>
          <w:b w:val="0"/>
          <w:bCs w:val="0"/>
          <w:sz w:val="22"/>
        </w:rPr>
        <w:t xml:space="preserve"> non-working-class respondents do not.</w:t>
      </w:r>
    </w:p>
    <w:p w14:paraId="368A7CC7" w14:textId="77777777" w:rsidR="004850EB" w:rsidRPr="00B06341" w:rsidRDefault="004850EB" w:rsidP="004850EB">
      <w:pPr>
        <w:rPr>
          <w:rStyle w:val="Style13ptBold"/>
          <w:rFonts w:ascii="Times New Roman" w:hAnsi="Times New Roman" w:cs="Times New Roman"/>
          <w:sz w:val="22"/>
        </w:rPr>
      </w:pPr>
    </w:p>
    <w:p w14:paraId="79E1BA74"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Messaging on a jobs guarantee resonates with working class voters in the same way centrists’ policies would</w:t>
      </w:r>
    </w:p>
    <w:p w14:paraId="63BADE03"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Leonhardt, New York Times senior writer, 6-13-23 (</w:t>
      </w:r>
    </w:p>
    <w:p w14:paraId="12E40C4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[David, Senior writer for The New York Times. How Democrats Can Win Workers. https://www.nytimes.com/2023/06/13/briefing/democrats-elections-poll.html]</w:t>
      </w:r>
    </w:p>
    <w:p w14:paraId="51B6FA6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Elections can be tricky for social scientists to study. The sample sizes are small and idiosyncratic. Researchers can’t conduct hundreds of elections in a laboratory, changing one variable at a time and analyzing how the results change. But researchers can conduct polls that pit hypothetical candidates against each other and see how the results change when the candidates’ biographies, messages and policy proposals change.</w:t>
      </w:r>
    </w:p>
    <w:p w14:paraId="73B1CEC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This approach, which has become more common among pollsters, is the one that YouGov used. It focused on swing voters — those who don’t identify strongly with either party, many of whom are working class. The poll described a pair of Democratic candidates, each with a biography and a campaign platform, and asked respondents which one they preferred.</w:t>
      </w:r>
    </w:p>
    <w:p w14:paraId="0756CEC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Among the findings:</w:t>
      </w:r>
    </w:p>
    <w:p w14:paraId="2847BFE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Voters preferred a candidate who was a teacher, construction worker, warehouse worker, doctor or nurse. The least popular candidate professions were lawyer and corporate executive.</w:t>
      </w:r>
    </w:p>
    <w:p w14:paraId="6398B975" w14:textId="77777777" w:rsidR="004850EB" w:rsidRPr="00B06341" w:rsidRDefault="004850EB" w:rsidP="004850EB">
      <w:pPr>
        <w:rPr>
          <w:rStyle w:val="StyleUnderline"/>
          <w:rFonts w:ascii="Times New Roman" w:hAnsi="Times New Roman" w:cs="Times New Roman"/>
        </w:rPr>
      </w:pPr>
      <w:r w:rsidRPr="00B06341">
        <w:rPr>
          <w:rStyle w:val="StyleUnderline"/>
          <w:rFonts w:ascii="Times New Roman" w:hAnsi="Times New Roman" w:cs="Times New Roman"/>
        </w:rPr>
        <w:t>Many effective messages involved jobs, including both moderate policies</w:t>
      </w:r>
      <w:r w:rsidRPr="00B06341">
        <w:rPr>
          <w:rFonts w:ascii="Times New Roman" w:hAnsi="Times New Roman" w:cs="Times New Roman"/>
        </w:rPr>
        <w:t xml:space="preserve"> (like tax credits for training at small businesses) </w:t>
      </w:r>
      <w:r w:rsidRPr="00B06341">
        <w:rPr>
          <w:rStyle w:val="Emphasis"/>
          <w:rFonts w:ascii="Times New Roman" w:hAnsi="Times New Roman" w:cs="Times New Roman"/>
        </w:rPr>
        <w:t>and progressive ones (like a federal jobs guarantee).</w:t>
      </w:r>
      <w:r w:rsidRPr="00B06341">
        <w:rPr>
          <w:rFonts w:ascii="Times New Roman" w:hAnsi="Times New Roman" w:cs="Times New Roman"/>
        </w:rPr>
        <w:t xml:space="preserve"> “</w:t>
      </w:r>
      <w:r w:rsidRPr="00B06341">
        <w:rPr>
          <w:rStyle w:val="StyleUnderline"/>
          <w:rFonts w:ascii="Times New Roman" w:hAnsi="Times New Roman" w:cs="Times New Roman"/>
        </w:rPr>
        <w:t>People are obviously interested in good-paying jobs</w:t>
      </w:r>
      <w:r w:rsidRPr="00B06341">
        <w:rPr>
          <w:rFonts w:ascii="Times New Roman" w:hAnsi="Times New Roman" w:cs="Times New Roman"/>
        </w:rPr>
        <w:t>,” said Bhaskar Sunkara, the founder of Jacobin, a leftist magazine that helped sponsor the project. “</w:t>
      </w:r>
      <w:r w:rsidRPr="00B06341">
        <w:rPr>
          <w:rStyle w:val="StyleUnderline"/>
          <w:rFonts w:ascii="Times New Roman" w:hAnsi="Times New Roman" w:cs="Times New Roman"/>
        </w:rPr>
        <w:t>They have an identity that’s rooted in their work.”</w:t>
      </w:r>
    </w:p>
    <w:p w14:paraId="750FA979" w14:textId="77777777" w:rsidR="004850EB" w:rsidRPr="00B06341" w:rsidRDefault="004850EB" w:rsidP="004850EB">
      <w:pPr>
        <w:rPr>
          <w:rStyle w:val="StyleUnderline"/>
          <w:rFonts w:ascii="Times New Roman" w:hAnsi="Times New Roman" w:cs="Times New Roman"/>
        </w:rPr>
      </w:pPr>
    </w:p>
    <w:p w14:paraId="74E57D57"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70% of voters support a federal jobs guarantee</w:t>
      </w:r>
    </w:p>
    <w:p w14:paraId="23067283"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The Hill, 10-30-19</w:t>
      </w:r>
    </w:p>
    <w:p w14:paraId="4963C17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(Majority of voters support a federal jobs guarantee program. https://thehill.com/hilltv/468236-majority-of-voters-support-a-federal-jobs-guarantee-program/#:~:text=More%20than%2070%20percent%20of,to%20a%20Harris%2FHillTV%20pol)</w:t>
      </w:r>
    </w:p>
    <w:p w14:paraId="1301BCB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More than 70 percent of voters in a national poll released Wednesday said they would support a federal jobs program.</w:t>
      </w:r>
    </w:p>
    <w:p w14:paraId="44B15AB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Forty-two percent of respondents said they would “somewhat support” such a program while 36 percent said they would “strongly support” it, according to a Harris/HillTV poll. Five percent “somewhat” opposed such an initiative, while 6 percent strongly opposed it. Another 11 percent were unsure.</w:t>
      </w:r>
    </w:p>
    <w:p w14:paraId="62F2456B"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{mosads}Majorities also supported such a program when the results were separated by gender. Thirty-four percent of women and 38 percent of men strongly supported the idea, while 45 percent of women and 40 percent of men supported it. Five percent of both men and women strongly opposed it, while 3 percent of men and 8 percent of women strongly supported it.</w:t>
      </w:r>
    </w:p>
    <w:p w14:paraId="035E0E63"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strongest support for the idea came from those who identified as strongly liberal, 62 percent of whom said they strongly support it. Forty-seven percent of those who said they leaned liberal strongly supported a national jobs program, as did 39 percent of moderates, 15 percent of those who leaned conservative and 25 percent of those who were strongly conservative.</w:t>
      </w:r>
    </w:p>
    <w:p w14:paraId="4A5AB0C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poll was conducted among 1,000 registered U.S. voters online from Oct. 28 to 29 with results based on a nationally representative sample of 484 people. It has a 3.1-point margin of error.</w:t>
      </w:r>
    </w:p>
    <w:p w14:paraId="143B85DA" w14:textId="77777777" w:rsidR="004850EB" w:rsidRPr="00B06341" w:rsidRDefault="004850EB" w:rsidP="004850EB">
      <w:pPr>
        <w:pStyle w:val="Heading3"/>
        <w:rPr>
          <w:rFonts w:ascii="Times New Roman" w:hAnsi="Times New Roman" w:cs="Times New Roman"/>
        </w:rPr>
      </w:pPr>
      <w:bookmarkStart w:id="173" w:name="_Toc140420948"/>
      <w:r w:rsidRPr="00B06341">
        <w:rPr>
          <w:rFonts w:ascii="Times New Roman" w:hAnsi="Times New Roman" w:cs="Times New Roman"/>
        </w:rPr>
        <w:t>Link Turn – UBI</w:t>
      </w:r>
      <w:bookmarkEnd w:id="173"/>
    </w:p>
    <w:p w14:paraId="4A8AB657" w14:textId="77777777" w:rsidR="004850EB" w:rsidRPr="00B06341" w:rsidRDefault="004850EB" w:rsidP="004850EB">
      <w:pPr>
        <w:rPr>
          <w:rFonts w:ascii="Times New Roman" w:hAnsi="Times New Roman" w:cs="Times New Roman"/>
        </w:rPr>
      </w:pPr>
    </w:p>
    <w:p w14:paraId="4681FFA5"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Young voters support a UBI</w:t>
      </w:r>
    </w:p>
    <w:p w14:paraId="04394732"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GILBERSTADT, Pew Research Center research assistant, 8-19-20 </w:t>
      </w:r>
    </w:p>
    <w:p w14:paraId="246CEC0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(HANNAH</w:t>
      </w:r>
      <w:r w:rsidRPr="00B06341">
        <w:rPr>
          <w:rStyle w:val="Style13ptBold"/>
          <w:rFonts w:ascii="Times New Roman" w:hAnsi="Times New Roman" w:cs="Times New Roman"/>
        </w:rPr>
        <w:t xml:space="preserve"> </w:t>
      </w:r>
      <w:r w:rsidRPr="00B06341">
        <w:rPr>
          <w:rFonts w:ascii="Times New Roman" w:hAnsi="Times New Roman" w:cs="Times New Roman"/>
        </w:rPr>
        <w:t>RESEARCH ASSISTANT. Pew Research Center. More Americans oppose than favor the government providing a universal basic income for all adult citizens. https://www.pewresearch.org/short-reads/2020/08/19/more-americans-oppose-than-favor-the-government-providing-a-universal-basic-income-for-all-adult-citizens/)\</w:t>
      </w:r>
    </w:p>
    <w:p w14:paraId="01A6CDF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There also are wide age, race and income differences in views of the government providing a universal basic income of about $1,000 for each adult citizen, whether or not they work. Adults under age 30 favor the government providing a UBI by roughly two-to-one (67% to 33%). There is far less support among older adults: 72% of those 65 and older oppose the proposal, while just 26% are in favor.</w:t>
      </w:r>
    </w:p>
    <w:p w14:paraId="773829E9"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Majorities of Black (73%) and Hispanic adults (63%) favor the government providing a UBI, compared with 35% of White adults. And while the proposal draws broad opposition from adults in upper- and middle-income households, a 63% majority of those in lower-income households favor it.</w:t>
      </w:r>
    </w:p>
    <w:p w14:paraId="40ACBDC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Sizable age and income differences in both parties in views of a universal basic income</w:t>
      </w:r>
    </w:p>
    <w:p w14:paraId="3DF9D43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In both parties, younger adults and those with lower incomes express higher levels of support for the federal government providing a UBI for all adult citizens. While majorities of Republicans across age groups oppose the UBI proposal, 41% of Republicans ages 18 to 34 favor it, by far the highest share of any GOP age group.</w:t>
      </w:r>
    </w:p>
    <w:p w14:paraId="344EEFB0"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Among Democrats, support for a UBI also is much higher among adults ages 18 to 34 than among older people.</w:t>
      </w:r>
    </w:p>
    <w:p w14:paraId="534E052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About four-in-ten Republicans in lower-income households (43%) favor the government providing a universal basic income, compared with 17% of those with middle incomes and just 8% of those with upper incomes. There are similar income differences among Democrats. Still, Democrats across income and age categories are far more likely than Republicans in those groups to favor a universal basic income.</w:t>
      </w:r>
    </w:p>
    <w:p w14:paraId="7327CD27"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There are also racial and ethnic differences in these views among Democrats, though majorities of Black (77%), Hispanic (70%) and White Democrats (61%) support the federal government providing a universal basic income for all adult citizens.</w:t>
      </w:r>
    </w:p>
    <w:p w14:paraId="58F64F45" w14:textId="77777777" w:rsidR="004850EB" w:rsidRPr="00B06341" w:rsidRDefault="004850EB" w:rsidP="004850EB">
      <w:pPr>
        <w:rPr>
          <w:rFonts w:ascii="Times New Roman" w:hAnsi="Times New Roman" w:cs="Times New Roman"/>
        </w:rPr>
      </w:pPr>
    </w:p>
    <w:p w14:paraId="7C4BFEE0"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 xml:space="preserve">UBI key to turning out the youth vote - </w:t>
      </w:r>
    </w:p>
    <w:p w14:paraId="0A7DDE66"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Jabusch, Technician Online columnist, 20</w:t>
      </w:r>
    </w:p>
    <w:p w14:paraId="19C9AED2"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(Noah, 4-20-20, Technician Online. “Biden should support universal basic income to attract college voters.” </w:t>
      </w:r>
      <w:hyperlink r:id="rId310" w:history="1">
        <w:r w:rsidRPr="00B06341">
          <w:rPr>
            <w:rStyle w:val="Hyperlink"/>
            <w:rFonts w:ascii="Times New Roman" w:hAnsi="Times New Roman" w:cs="Times New Roman"/>
          </w:rPr>
          <w:t>https://www.techniciano</w:t>
        </w:r>
        <w:r w:rsidRPr="00B06341">
          <w:rPr>
            <w:rStyle w:val="Hyperlink"/>
            <w:rFonts w:ascii="Times New Roman" w:hAnsi="Times New Roman" w:cs="Times New Roman"/>
          </w:rPr>
          <w:t>n</w:t>
        </w:r>
        <w:r w:rsidRPr="00B06341">
          <w:rPr>
            <w:rStyle w:val="Hyperlink"/>
            <w:rFonts w:ascii="Times New Roman" w:hAnsi="Times New Roman" w:cs="Times New Roman"/>
          </w:rPr>
          <w:t>line.com/opinion/opinion-biden-should-support-universal-basic-income-to-attract-college-voters/article_49cb856a-82a5-11ea-8186-53f29e336356.html</w:t>
        </w:r>
      </w:hyperlink>
      <w:r w:rsidRPr="00B06341">
        <w:rPr>
          <w:rFonts w:ascii="Times New Roman" w:hAnsi="Times New Roman" w:cs="Times New Roman"/>
        </w:rPr>
        <w:t>)</w:t>
      </w:r>
    </w:p>
    <w:p w14:paraId="694477DE" w14:textId="77777777" w:rsidR="004850EB" w:rsidRPr="00B06341" w:rsidRDefault="004850EB" w:rsidP="004850EB">
      <w:pPr>
        <w:rPr>
          <w:rStyle w:val="Style13ptBold"/>
          <w:rFonts w:ascii="Times New Roman" w:hAnsi="Times New Roman" w:cs="Times New Roman"/>
          <w:sz w:val="22"/>
        </w:rPr>
      </w:pPr>
      <w:r w:rsidRPr="00B06341">
        <w:rPr>
          <w:rStyle w:val="Style13ptBold"/>
          <w:rFonts w:ascii="Times New Roman" w:hAnsi="Times New Roman" w:cs="Times New Roman"/>
          <w:sz w:val="22"/>
        </w:rPr>
        <w:t>The Democratic primary, the largest since primaries came into being in the ‘60s, has come to a screeching halt. Joe Biden is now the last one standing at a much earlier point in the race than in 2016 or even 2008. While coronavirus can be partly blamed for his main rival, Sen. Bernie Sanders, dropping out before the convention, Biden’s convincing lead in the race meant a Sanders comeback was less and less likely.</w:t>
      </w:r>
    </w:p>
    <w:p w14:paraId="02B767BA" w14:textId="77777777" w:rsidR="004850EB" w:rsidRPr="00B06341" w:rsidRDefault="004850EB" w:rsidP="004850EB">
      <w:pPr>
        <w:rPr>
          <w:rStyle w:val="Style13ptBold"/>
          <w:rFonts w:ascii="Times New Roman" w:hAnsi="Times New Roman" w:cs="Times New Roman"/>
          <w:sz w:val="22"/>
        </w:rPr>
      </w:pPr>
      <w:r w:rsidRPr="00B06341">
        <w:rPr>
          <w:rStyle w:val="Style13ptBold"/>
          <w:rFonts w:ascii="Times New Roman" w:hAnsi="Times New Roman" w:cs="Times New Roman"/>
          <w:sz w:val="22"/>
        </w:rPr>
        <w:t xml:space="preserve">Now that he has consolidated the support of elected Democrats like Sanders and Sen. Elizabeth Warren, he must work toward earning the support of voters — like myself — who voted against him in the primaries. With the election in November possibly taking place under quarantine, </w:t>
      </w:r>
      <w:r w:rsidRPr="00B06341">
        <w:rPr>
          <w:rStyle w:val="StyleUnderline"/>
          <w:rFonts w:ascii="Times New Roman" w:hAnsi="Times New Roman" w:cs="Times New Roman"/>
        </w:rPr>
        <w:t>Biden may need to convince young voters</w:t>
      </w:r>
      <w:r w:rsidRPr="00B06341">
        <w:rPr>
          <w:rStyle w:val="Style13ptBold"/>
          <w:rFonts w:ascii="Times New Roman" w:hAnsi="Times New Roman" w:cs="Times New Roman"/>
          <w:sz w:val="22"/>
        </w:rPr>
        <w:t xml:space="preserve"> — </w:t>
      </w:r>
      <w:r w:rsidRPr="00B06341">
        <w:rPr>
          <w:rStyle w:val="StyleUnderline"/>
          <w:rFonts w:ascii="Times New Roman" w:hAnsi="Times New Roman" w:cs="Times New Roman"/>
        </w:rPr>
        <w:t>an infamously low-turnout group — that voting for him is worth leaving isolation</w:t>
      </w:r>
      <w:r w:rsidRPr="00B06341">
        <w:rPr>
          <w:rStyle w:val="Style13ptBold"/>
          <w:rFonts w:ascii="Times New Roman" w:hAnsi="Times New Roman" w:cs="Times New Roman"/>
          <w:sz w:val="22"/>
        </w:rPr>
        <w:t xml:space="preserve"> for. Add to that the recent allegation by Tara Reade that he sexually assaulted her in 1993, which is profoundly troubling if true, and it’s clear why many young voters will be holding their nose as they vote for him, if they even vote at all.</w:t>
      </w:r>
    </w:p>
    <w:p w14:paraId="51130982" w14:textId="77777777" w:rsidR="004850EB" w:rsidRPr="00B06341" w:rsidRDefault="004850EB" w:rsidP="004850EB">
      <w:pPr>
        <w:rPr>
          <w:rStyle w:val="Style13ptBold"/>
          <w:rFonts w:ascii="Times New Roman" w:hAnsi="Times New Roman" w:cs="Times New Roman"/>
          <w:sz w:val="22"/>
        </w:rPr>
      </w:pPr>
      <w:r w:rsidRPr="00B06341">
        <w:rPr>
          <w:rStyle w:val="StyleUnderline"/>
          <w:rFonts w:ascii="Times New Roman" w:hAnsi="Times New Roman" w:cs="Times New Roman"/>
        </w:rPr>
        <w:t xml:space="preserve">A bold agenda </w:t>
      </w:r>
      <w:r w:rsidRPr="00B06341">
        <w:rPr>
          <w:rStyle w:val="Emphasis"/>
          <w:rFonts w:ascii="Times New Roman" w:hAnsi="Times New Roman" w:cs="Times New Roman"/>
        </w:rPr>
        <w:t>like the universal basic income</w:t>
      </w:r>
      <w:r w:rsidRPr="00B06341">
        <w:rPr>
          <w:rStyle w:val="Style13ptBold"/>
          <w:rFonts w:ascii="Times New Roman" w:hAnsi="Times New Roman" w:cs="Times New Roman"/>
          <w:sz w:val="22"/>
        </w:rPr>
        <w:t xml:space="preserve">, the idea of sending a monthly check to every taxpayer, while far from erasing the problems with Biden as a candidate, </w:t>
      </w:r>
      <w:r w:rsidRPr="00B06341">
        <w:rPr>
          <w:rStyle w:val="StyleUnderline"/>
          <w:rFonts w:ascii="Times New Roman" w:hAnsi="Times New Roman" w:cs="Times New Roman"/>
        </w:rPr>
        <w:t xml:space="preserve">could still </w:t>
      </w:r>
      <w:r w:rsidRPr="00B06341">
        <w:rPr>
          <w:rStyle w:val="Emphasis"/>
          <w:rFonts w:ascii="Times New Roman" w:hAnsi="Times New Roman" w:cs="Times New Roman"/>
        </w:rPr>
        <w:t>spur turnout</w:t>
      </w:r>
      <w:r w:rsidRPr="00B06341">
        <w:rPr>
          <w:rStyle w:val="StyleUnderline"/>
          <w:rFonts w:ascii="Times New Roman" w:hAnsi="Times New Roman" w:cs="Times New Roman"/>
        </w:rPr>
        <w:t xml:space="preserve"> in the uncertain election environment </w:t>
      </w:r>
      <w:r w:rsidRPr="00B06341">
        <w:rPr>
          <w:rStyle w:val="Style13ptBold"/>
          <w:rFonts w:ascii="Times New Roman" w:hAnsi="Times New Roman" w:cs="Times New Roman"/>
          <w:sz w:val="22"/>
        </w:rPr>
        <w:t>that awaits us. Young voters are understandably concerned about their access to health services and their chances at getting a job once quarantine is lifted, as a quick economic recovery is far from guaranteed. While Biden’s recent proposal to pay off the debt of college students who graduated from public universities or HBCUs is a good development, his extension of Medicare to 60-year-olds doesn’t especially solve these concerns.</w:t>
      </w:r>
    </w:p>
    <w:p w14:paraId="6260B03F" w14:textId="77777777" w:rsidR="004850EB" w:rsidRPr="00B06341" w:rsidRDefault="004850EB" w:rsidP="004850EB">
      <w:pPr>
        <w:rPr>
          <w:rStyle w:val="Style13ptBold"/>
          <w:rFonts w:ascii="Times New Roman" w:hAnsi="Times New Roman" w:cs="Times New Roman"/>
          <w:sz w:val="22"/>
        </w:rPr>
      </w:pPr>
      <w:r w:rsidRPr="00B06341">
        <w:rPr>
          <w:rStyle w:val="StyleUnderline"/>
          <w:rFonts w:ascii="Times New Roman" w:hAnsi="Times New Roman" w:cs="Times New Roman"/>
        </w:rPr>
        <w:t>A universal basic income is a particularly good policy for Biden to advocate</w:t>
      </w:r>
      <w:r w:rsidRPr="00B06341">
        <w:rPr>
          <w:rStyle w:val="Style13ptBold"/>
          <w:rFonts w:ascii="Times New Roman" w:hAnsi="Times New Roman" w:cs="Times New Roman"/>
          <w:sz w:val="22"/>
        </w:rPr>
        <w:t>. While clearly a strongly progressive policy, the idea of sending a check to every taxpayer actually passed the Republican-controlled senate. Thus it may be possible to revamp it into a monthly payment that moderate Democrats and Republicans alike can support.</w:t>
      </w:r>
    </w:p>
    <w:p w14:paraId="32564092" w14:textId="77777777" w:rsidR="004850EB" w:rsidRPr="00B06341" w:rsidRDefault="004850EB" w:rsidP="004850EB">
      <w:pPr>
        <w:rPr>
          <w:rStyle w:val="Style13ptBold"/>
          <w:rFonts w:ascii="Times New Roman" w:hAnsi="Times New Roman" w:cs="Times New Roman"/>
          <w:sz w:val="22"/>
        </w:rPr>
      </w:pPr>
    </w:p>
    <w:p w14:paraId="31F7F928"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Youth, Working class and Hispanic voting blocs key to Biden reelection – he needs to maintain enthusiasm among those critical groups</w:t>
      </w:r>
    </w:p>
    <w:p w14:paraId="111E3E63"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Birle, Washington Examiner Breaking News Reporter, 6-5-23 </w:t>
      </w:r>
    </w:p>
    <w:p w14:paraId="504C210C"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(Jack, 6-5-23, Washington Examiner. “Biden struggling with key demographics as reelection bid faces increased scrutiny.” </w:t>
      </w:r>
      <w:hyperlink r:id="rId311" w:history="1">
        <w:r w:rsidRPr="00B06341">
          <w:rPr>
            <w:rStyle w:val="Hyperlink"/>
            <w:rFonts w:ascii="Times New Roman" w:hAnsi="Times New Roman" w:cs="Times New Roman"/>
          </w:rPr>
          <w:t>https://www.washingtonexaminer.com/news/campaigns/biden-voter-demographics-2024-reelection</w:t>
        </w:r>
      </w:hyperlink>
      <w:r w:rsidRPr="00B06341">
        <w:rPr>
          <w:rFonts w:ascii="Times New Roman" w:hAnsi="Times New Roman" w:cs="Times New Roman"/>
        </w:rPr>
        <w:t>)</w:t>
      </w:r>
    </w:p>
    <w:p w14:paraId="139CB556" w14:textId="77777777" w:rsidR="004850EB" w:rsidRPr="00B06341" w:rsidRDefault="004850EB" w:rsidP="004850EB">
      <w:pPr>
        <w:rPr>
          <w:rFonts w:ascii="Times New Roman" w:hAnsi="Times New Roman" w:cs="Times New Roman"/>
        </w:rPr>
      </w:pPr>
    </w:p>
    <w:p w14:paraId="7DE54DE6"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 xml:space="preserve">President Joe </w:t>
      </w:r>
      <w:r w:rsidRPr="00B06341">
        <w:rPr>
          <w:rStyle w:val="StyleUnderline"/>
          <w:rFonts w:ascii="Times New Roman" w:hAnsi="Times New Roman" w:cs="Times New Roman"/>
        </w:rPr>
        <w:t>Biden is going to need to replicate his 2020 success with several key voting blocs in order to be elected to a second term</w:t>
      </w:r>
      <w:r w:rsidRPr="00B06341">
        <w:rPr>
          <w:rFonts w:ascii="Times New Roman" w:hAnsi="Times New Roman" w:cs="Times New Roman"/>
        </w:rPr>
        <w:t>. However, he may struggle to do so.</w:t>
      </w:r>
    </w:p>
    <w:p w14:paraId="60EA7075" w14:textId="77777777" w:rsidR="004850EB" w:rsidRPr="00B06341" w:rsidRDefault="004850EB" w:rsidP="004850EB">
      <w:pPr>
        <w:rPr>
          <w:rFonts w:ascii="Times New Roman" w:hAnsi="Times New Roman" w:cs="Times New Roman"/>
        </w:rPr>
      </w:pPr>
      <w:r w:rsidRPr="00B06341">
        <w:rPr>
          <w:rStyle w:val="StyleUnderline"/>
          <w:rFonts w:ascii="Times New Roman" w:hAnsi="Times New Roman" w:cs="Times New Roman"/>
        </w:rPr>
        <w:t>Young, Hispanic, and working-class voters are important for the president's reelection chances but also could be his undoing if the lack of enthusiasm among these voting blocs continues</w:t>
      </w:r>
      <w:r w:rsidRPr="00B06341">
        <w:rPr>
          <w:rFonts w:ascii="Times New Roman" w:hAnsi="Times New Roman" w:cs="Times New Roman"/>
        </w:rPr>
        <w:t>.Shortly after Biden entered office, in March 2021, he had a 53% approval rating with those ages 18-39, according to an NPR-Marist poll.</w:t>
      </w:r>
    </w:p>
    <w:p w14:paraId="1CE914BE"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As his time in office has continued, Biden's approval rating has tanked among all groups, but especially with younger voters. A May 2023 poll from NPR-PBS-Marist shows Biden with a 44% approval rating among those ages 18-29 and a 45% approval rating among adults ages 30-44.</w:t>
      </w:r>
    </w:p>
    <w:p w14:paraId="34CD8781"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Biden is also slipping with Hispanic voters after several flubs during his term have pushed the once solidly Democratic voting group to opt more for Republican candidates in recent years. In the 2020 election, Biden carried Latinos by a 65%-32% advantage over Trump.</w:t>
      </w:r>
    </w:p>
    <w:p w14:paraId="4BD42878"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The Associated Press reports that in the 2022 midterm elections, Democratic candidates only won 57% of Hispanic voters — a steady decline from the 2020 presidential election and the 2018 midterm elections.</w:t>
      </w:r>
    </w:p>
    <w:p w14:paraId="25215DCF"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Working-class voters, another formerly Democratic stronghold, are also less enthusiastic about Biden as more working-class voters say the Republican Party represents them more than the Democratic Party.</w:t>
      </w:r>
    </w:p>
    <w:p w14:paraId="0C189C5A" w14:textId="77777777" w:rsidR="004850EB" w:rsidRPr="00B06341" w:rsidRDefault="004850EB" w:rsidP="004850EB">
      <w:pPr>
        <w:pStyle w:val="Heading3"/>
        <w:rPr>
          <w:rFonts w:ascii="Times New Roman" w:hAnsi="Times New Roman" w:cs="Times New Roman"/>
        </w:rPr>
      </w:pPr>
      <w:bookmarkStart w:id="174" w:name="_Toc140420949"/>
      <w:r w:rsidRPr="00B06341">
        <w:rPr>
          <w:rFonts w:ascii="Times New Roman" w:hAnsi="Times New Roman" w:cs="Times New Roman"/>
        </w:rPr>
        <w:t>Link Turn – Independents - Economic Inequality</w:t>
      </w:r>
      <w:bookmarkEnd w:id="174"/>
      <w:r w:rsidRPr="00B06341">
        <w:rPr>
          <w:rFonts w:ascii="Times New Roman" w:hAnsi="Times New Roman" w:cs="Times New Roman"/>
        </w:rPr>
        <w:t xml:space="preserve"> </w:t>
      </w:r>
    </w:p>
    <w:p w14:paraId="2732ED7B" w14:textId="77777777" w:rsidR="004850EB" w:rsidRPr="00B06341" w:rsidRDefault="004850EB" w:rsidP="004850EB">
      <w:pPr>
        <w:pStyle w:val="Heading4"/>
        <w:rPr>
          <w:rFonts w:ascii="Times New Roman" w:hAnsi="Times New Roman" w:cs="Times New Roman"/>
        </w:rPr>
      </w:pPr>
      <w:r w:rsidRPr="00B06341">
        <w:rPr>
          <w:rFonts w:ascii="Times New Roman" w:hAnsi="Times New Roman" w:cs="Times New Roman"/>
        </w:rPr>
        <w:t>Swing voters respond to messages focusing on economic inequality</w:t>
      </w:r>
    </w:p>
    <w:p w14:paraId="67CD57C8" w14:textId="77777777" w:rsidR="004850EB" w:rsidRPr="00B06341" w:rsidRDefault="004850EB" w:rsidP="004850EB">
      <w:pPr>
        <w:rPr>
          <w:rStyle w:val="Style13ptBold"/>
          <w:rFonts w:ascii="Times New Roman" w:hAnsi="Times New Roman" w:cs="Times New Roman"/>
        </w:rPr>
      </w:pPr>
      <w:r w:rsidRPr="00B06341">
        <w:rPr>
          <w:rStyle w:val="Style13ptBold"/>
          <w:rFonts w:ascii="Times New Roman" w:hAnsi="Times New Roman" w:cs="Times New Roman"/>
        </w:rPr>
        <w:t xml:space="preserve">Leonhardt, New York Times senior writer, 6-13-23 </w:t>
      </w:r>
    </w:p>
    <w:p w14:paraId="4BAD742A" w14:textId="77777777" w:rsidR="004850EB" w:rsidRPr="00B06341" w:rsidRDefault="004850EB" w:rsidP="004850EB">
      <w:pPr>
        <w:rPr>
          <w:rFonts w:ascii="Times New Roman" w:hAnsi="Times New Roman" w:cs="Times New Roman"/>
        </w:rPr>
      </w:pPr>
      <w:r w:rsidRPr="00B06341">
        <w:rPr>
          <w:rFonts w:ascii="Times New Roman" w:hAnsi="Times New Roman" w:cs="Times New Roman"/>
        </w:rPr>
        <w:t>(David , 6-13-12, The New York Times. “How Democrats Can Win Workers.” https://www.nytimes.com/2023/06/13/briefing/democrats-elections-poll.html)</w:t>
      </w:r>
    </w:p>
    <w:p w14:paraId="0E63EDCE" w14:textId="77777777" w:rsidR="0000658D" w:rsidRPr="00B06341" w:rsidRDefault="004850EB" w:rsidP="004850EB">
      <w:pPr>
        <w:rPr>
          <w:rFonts w:ascii="Times New Roman" w:hAnsi="Times New Roman" w:cs="Times New Roman"/>
        </w:rPr>
      </w:pPr>
      <w:r w:rsidRPr="00B06341">
        <w:rPr>
          <w:rStyle w:val="StyleUnderline"/>
          <w:rFonts w:ascii="Times New Roman" w:hAnsi="Times New Roman" w:cs="Times New Roman"/>
        </w:rPr>
        <w:t>Swing voters liked tough, populist messages such as “Americans who work for a living are being betrayed by superrich elites</w:t>
      </w:r>
      <w:r w:rsidRPr="00B06341">
        <w:rPr>
          <w:rFonts w:ascii="Times New Roman" w:hAnsi="Times New Roman" w:cs="Times New Roman"/>
        </w:rPr>
        <w:t>” and “Americans need to come together and elect leaders who will fight for us all.” As Jared Abbott, the director of the Center for Working-Class Politics, argued, “</w:t>
      </w:r>
      <w:r w:rsidRPr="00B06341">
        <w:rPr>
          <w:rStyle w:val="Emphasis"/>
          <w:rFonts w:ascii="Times New Roman" w:hAnsi="Times New Roman" w:cs="Times New Roman"/>
        </w:rPr>
        <w:t>Democrats need to be less concerned with rhetorical niceties</w:t>
      </w:r>
      <w:r w:rsidRPr="00B06341">
        <w:rPr>
          <w:rFonts w:ascii="Times New Roman" w:hAnsi="Times New Roman" w:cs="Times New Roman"/>
        </w:rPr>
        <w:t>.” Doing so would hardly be new: Harry Truman and Franklin Roosevelt used such red-blooded language.</w:t>
      </w:r>
    </w:p>
    <w:p w14:paraId="1F256921" w14:textId="77777777" w:rsidR="0000658D" w:rsidRPr="00B06341" w:rsidRDefault="0000658D" w:rsidP="004850EB">
      <w:pPr>
        <w:rPr>
          <w:rFonts w:ascii="Times New Roman" w:hAnsi="Times New Roman" w:cs="Times New Roman"/>
        </w:rPr>
      </w:pPr>
    </w:p>
    <w:bookmarkEnd w:id="95"/>
    <w:p w14:paraId="12BF74B3" w14:textId="2AA6B79A" w:rsidR="00975382" w:rsidRPr="00B06341" w:rsidRDefault="00975382" w:rsidP="00F23C72">
      <w:pPr>
        <w:pStyle w:val="Heading1"/>
        <w:rPr>
          <w:rFonts w:ascii="Times New Roman" w:hAnsi="Times New Roman" w:cs="Times New Roman"/>
        </w:rPr>
      </w:pPr>
    </w:p>
    <w:sectPr w:rsidR="00975382" w:rsidRPr="00B06341" w:rsidSect="003A173B">
      <w:headerReference w:type="default" r:id="rId3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AC020" w14:textId="77777777" w:rsidR="00807CB3" w:rsidRDefault="00807CB3" w:rsidP="00066D2C">
      <w:pPr>
        <w:spacing w:after="0" w:line="240" w:lineRule="auto"/>
      </w:pPr>
      <w:r>
        <w:separator/>
      </w:r>
    </w:p>
  </w:endnote>
  <w:endnote w:type="continuationSeparator" w:id="0">
    <w:p w14:paraId="39A600E2" w14:textId="77777777" w:rsidR="00807CB3" w:rsidRDefault="00807CB3" w:rsidP="00066D2C">
      <w:pPr>
        <w:spacing w:after="0" w:line="240" w:lineRule="auto"/>
      </w:pPr>
      <w:r>
        <w:continuationSeparator/>
      </w:r>
    </w:p>
  </w:endnote>
  <w:endnote w:type="continuationNotice" w:id="1">
    <w:p w14:paraId="3AE60A05" w14:textId="77777777" w:rsidR="00807CB3" w:rsidRDefault="00807C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3E533" w14:textId="77777777" w:rsidR="00807CB3" w:rsidRDefault="00807CB3" w:rsidP="00066D2C">
      <w:pPr>
        <w:spacing w:after="0" w:line="240" w:lineRule="auto"/>
      </w:pPr>
      <w:r>
        <w:separator/>
      </w:r>
    </w:p>
  </w:footnote>
  <w:footnote w:type="continuationSeparator" w:id="0">
    <w:p w14:paraId="693E0CEC" w14:textId="77777777" w:rsidR="00807CB3" w:rsidRDefault="00807CB3" w:rsidP="00066D2C">
      <w:pPr>
        <w:spacing w:after="0" w:line="240" w:lineRule="auto"/>
      </w:pPr>
      <w:r>
        <w:continuationSeparator/>
      </w:r>
    </w:p>
  </w:footnote>
  <w:footnote w:type="continuationNotice" w:id="1">
    <w:p w14:paraId="0E4C3C0D" w14:textId="77777777" w:rsidR="00807CB3" w:rsidRDefault="00807C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E27A5" w14:textId="4D1C347D" w:rsidR="0078355C" w:rsidRPr="005B58D3" w:rsidRDefault="0028042C">
    <w:pPr>
      <w:pStyle w:val="Header"/>
      <w:rPr>
        <w:rFonts w:ascii="Times New Roman" w:hAnsi="Times New Roman" w:cs="Times New Roman"/>
      </w:rPr>
    </w:pPr>
    <w:r w:rsidRPr="005B58D3">
      <w:rPr>
        <w:rFonts w:ascii="Times New Roman" w:hAnsi="Times New Roman" w:cs="Times New Roman"/>
      </w:rPr>
      <w:fldChar w:fldCharType="begin"/>
    </w:r>
    <w:r w:rsidRPr="005B58D3">
      <w:rPr>
        <w:rFonts w:ascii="Times New Roman" w:hAnsi="Times New Roman" w:cs="Times New Roman"/>
      </w:rPr>
      <w:instrText xml:space="preserve"> FILENAME   \* MERGEFORMAT </w:instrText>
    </w:r>
    <w:r w:rsidRPr="005B58D3">
      <w:rPr>
        <w:rFonts w:ascii="Times New Roman" w:hAnsi="Times New Roman" w:cs="Times New Roman"/>
      </w:rPr>
      <w:fldChar w:fldCharType="separate"/>
    </w:r>
    <w:r w:rsidR="00B06341">
      <w:rPr>
        <w:rFonts w:ascii="Times New Roman" w:hAnsi="Times New Roman" w:cs="Times New Roman"/>
        <w:noProof/>
      </w:rPr>
      <w:t>Politics Disadvantages-GDI-2023</w:t>
    </w:r>
    <w:r w:rsidRPr="005B58D3">
      <w:rPr>
        <w:rFonts w:ascii="Times New Roman" w:hAnsi="Times New Roman" w:cs="Times New Roman"/>
        <w:noProof/>
      </w:rPr>
      <w:fldChar w:fldCharType="end"/>
    </w:r>
    <w:r w:rsidR="00187E41" w:rsidRPr="005B58D3">
      <w:rPr>
        <w:rFonts w:ascii="Times New Roman" w:hAnsi="Times New Roman" w:cs="Times New Roman"/>
      </w:rPr>
      <w:tab/>
    </w:r>
    <w:r w:rsidR="00187E41" w:rsidRPr="005B58D3">
      <w:rPr>
        <w:rFonts w:ascii="Times New Roman" w:hAnsi="Times New Roman" w:cs="Times New Roman"/>
      </w:rPr>
      <w:tab/>
      <w:t xml:space="preserve">Page </w:t>
    </w:r>
    <w:r w:rsidR="00187E41" w:rsidRPr="005B58D3">
      <w:rPr>
        <w:rFonts w:ascii="Times New Roman" w:hAnsi="Times New Roman" w:cs="Times New Roman"/>
        <w:b/>
        <w:bCs/>
      </w:rPr>
      <w:fldChar w:fldCharType="begin"/>
    </w:r>
    <w:r w:rsidR="00187E41" w:rsidRPr="005B58D3">
      <w:rPr>
        <w:rFonts w:ascii="Times New Roman" w:hAnsi="Times New Roman" w:cs="Times New Roman"/>
        <w:b/>
        <w:bCs/>
      </w:rPr>
      <w:instrText xml:space="preserve"> PAGE  \* Arabic  \* MERGEFORMAT </w:instrText>
    </w:r>
    <w:r w:rsidR="00187E41" w:rsidRPr="005B58D3">
      <w:rPr>
        <w:rFonts w:ascii="Times New Roman" w:hAnsi="Times New Roman" w:cs="Times New Roman"/>
        <w:b/>
        <w:bCs/>
      </w:rPr>
      <w:fldChar w:fldCharType="separate"/>
    </w:r>
    <w:r w:rsidR="00187E41" w:rsidRPr="005B58D3">
      <w:rPr>
        <w:rFonts w:ascii="Times New Roman" w:hAnsi="Times New Roman" w:cs="Times New Roman"/>
        <w:b/>
        <w:bCs/>
        <w:noProof/>
      </w:rPr>
      <w:t>1</w:t>
    </w:r>
    <w:r w:rsidR="00187E41" w:rsidRPr="005B58D3">
      <w:rPr>
        <w:rFonts w:ascii="Times New Roman" w:hAnsi="Times New Roman" w:cs="Times New Roman"/>
        <w:b/>
        <w:bCs/>
      </w:rPr>
      <w:fldChar w:fldCharType="end"/>
    </w:r>
    <w:r w:rsidR="00187E41" w:rsidRPr="005B58D3">
      <w:rPr>
        <w:rFonts w:ascii="Times New Roman" w:hAnsi="Times New Roman" w:cs="Times New Roman"/>
      </w:rPr>
      <w:t xml:space="preserve"> of </w:t>
    </w:r>
    <w:r w:rsidR="00187E41" w:rsidRPr="005B58D3">
      <w:rPr>
        <w:rFonts w:ascii="Times New Roman" w:hAnsi="Times New Roman" w:cs="Times New Roman"/>
        <w:b/>
        <w:bCs/>
      </w:rPr>
      <w:fldChar w:fldCharType="begin"/>
    </w:r>
    <w:r w:rsidR="00187E41" w:rsidRPr="005B58D3">
      <w:rPr>
        <w:rFonts w:ascii="Times New Roman" w:hAnsi="Times New Roman" w:cs="Times New Roman"/>
        <w:b/>
        <w:bCs/>
      </w:rPr>
      <w:instrText xml:space="preserve"> NUMPAGES  \* Arabic  \* MERGEFORMAT </w:instrText>
    </w:r>
    <w:r w:rsidR="00187E41" w:rsidRPr="005B58D3">
      <w:rPr>
        <w:rFonts w:ascii="Times New Roman" w:hAnsi="Times New Roman" w:cs="Times New Roman"/>
        <w:b/>
        <w:bCs/>
      </w:rPr>
      <w:fldChar w:fldCharType="separate"/>
    </w:r>
    <w:r w:rsidR="00187E41" w:rsidRPr="005B58D3">
      <w:rPr>
        <w:rFonts w:ascii="Times New Roman" w:hAnsi="Times New Roman" w:cs="Times New Roman"/>
        <w:b/>
        <w:bCs/>
        <w:noProof/>
      </w:rPr>
      <w:t>2</w:t>
    </w:r>
    <w:r w:rsidR="00187E41" w:rsidRPr="005B58D3">
      <w:rPr>
        <w:rFonts w:ascii="Times New Roman" w:hAnsi="Times New Roman" w:cs="Times New Roman"/>
        <w:b/>
        <w:bCs/>
      </w:rPr>
      <w:fldChar w:fldCharType="end"/>
    </w:r>
  </w:p>
  <w:p w14:paraId="1463E72B" w14:textId="77777777" w:rsidR="0078355C" w:rsidRPr="005B58D3" w:rsidRDefault="0000000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323342"/>
    <w:multiLevelType w:val="hybridMultilevel"/>
    <w:tmpl w:val="B57AAA00"/>
    <w:lvl w:ilvl="0" w:tplc="FA0C23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4411F4"/>
    <w:multiLevelType w:val="hybridMultilevel"/>
    <w:tmpl w:val="23641CD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F2035CC"/>
    <w:multiLevelType w:val="multilevel"/>
    <w:tmpl w:val="FDD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86057007">
    <w:abstractNumId w:val="10"/>
  </w:num>
  <w:num w:numId="46" w16cid:durableId="1067262588">
    <w:abstractNumId w:val="16"/>
  </w:num>
  <w:num w:numId="47" w16cid:durableId="11347868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OS" w:val="Windows NT"/>
    <w:docVar w:name="OSVersion" w:val="10.0"/>
    <w:docVar w:name="RibbonPointer" w:val="2345037933680"/>
    <w:docVar w:name="Team" w:val="University of Kentucky"/>
    <w:docVar w:name="VerbatimVersion" w:val="6.0.0"/>
    <w:docVar w:name="WordVersion" w:val="16.0"/>
  </w:docVars>
  <w:rsids>
    <w:rsidRoot w:val="0085790E"/>
    <w:rsid w:val="00001C7E"/>
    <w:rsid w:val="0000487C"/>
    <w:rsid w:val="0000658D"/>
    <w:rsid w:val="00010A75"/>
    <w:rsid w:val="00011FEF"/>
    <w:rsid w:val="00013C8B"/>
    <w:rsid w:val="00014146"/>
    <w:rsid w:val="0001491E"/>
    <w:rsid w:val="00021067"/>
    <w:rsid w:val="000216CE"/>
    <w:rsid w:val="00023AEF"/>
    <w:rsid w:val="000250CA"/>
    <w:rsid w:val="00025384"/>
    <w:rsid w:val="00032119"/>
    <w:rsid w:val="00037EB5"/>
    <w:rsid w:val="000427BD"/>
    <w:rsid w:val="00043C82"/>
    <w:rsid w:val="000454E6"/>
    <w:rsid w:val="00050713"/>
    <w:rsid w:val="00051DDA"/>
    <w:rsid w:val="00051EB0"/>
    <w:rsid w:val="00052D99"/>
    <w:rsid w:val="00053D0F"/>
    <w:rsid w:val="00056966"/>
    <w:rsid w:val="000569EA"/>
    <w:rsid w:val="00060A95"/>
    <w:rsid w:val="000615B0"/>
    <w:rsid w:val="00061B87"/>
    <w:rsid w:val="00063921"/>
    <w:rsid w:val="000657E9"/>
    <w:rsid w:val="000664BC"/>
    <w:rsid w:val="00066D2C"/>
    <w:rsid w:val="000712E5"/>
    <w:rsid w:val="0007328F"/>
    <w:rsid w:val="00074F1E"/>
    <w:rsid w:val="0007573B"/>
    <w:rsid w:val="0007578B"/>
    <w:rsid w:val="00076904"/>
    <w:rsid w:val="0007692C"/>
    <w:rsid w:val="00076EA7"/>
    <w:rsid w:val="000770C8"/>
    <w:rsid w:val="00080E37"/>
    <w:rsid w:val="00080F27"/>
    <w:rsid w:val="00081851"/>
    <w:rsid w:val="0008242E"/>
    <w:rsid w:val="000912B1"/>
    <w:rsid w:val="00093AB9"/>
    <w:rsid w:val="00094DF4"/>
    <w:rsid w:val="000951D7"/>
    <w:rsid w:val="000961CD"/>
    <w:rsid w:val="00096BD3"/>
    <w:rsid w:val="000A0198"/>
    <w:rsid w:val="000A0585"/>
    <w:rsid w:val="000A0761"/>
    <w:rsid w:val="000A218A"/>
    <w:rsid w:val="000A239C"/>
    <w:rsid w:val="000A2B9B"/>
    <w:rsid w:val="000A4AE6"/>
    <w:rsid w:val="000A5EE1"/>
    <w:rsid w:val="000B0584"/>
    <w:rsid w:val="000B3425"/>
    <w:rsid w:val="000B5FBB"/>
    <w:rsid w:val="000B6406"/>
    <w:rsid w:val="000B6974"/>
    <w:rsid w:val="000B6B3E"/>
    <w:rsid w:val="000B742A"/>
    <w:rsid w:val="000C137E"/>
    <w:rsid w:val="000D0D08"/>
    <w:rsid w:val="000D38A8"/>
    <w:rsid w:val="000D48CF"/>
    <w:rsid w:val="000D739E"/>
    <w:rsid w:val="000D7A2C"/>
    <w:rsid w:val="000E0913"/>
    <w:rsid w:val="000E0E2A"/>
    <w:rsid w:val="000E13F7"/>
    <w:rsid w:val="000E1648"/>
    <w:rsid w:val="000E2525"/>
    <w:rsid w:val="000E43B7"/>
    <w:rsid w:val="000E6783"/>
    <w:rsid w:val="000F02DD"/>
    <w:rsid w:val="000F41FC"/>
    <w:rsid w:val="000F5C68"/>
    <w:rsid w:val="000F6390"/>
    <w:rsid w:val="000F6530"/>
    <w:rsid w:val="000F775F"/>
    <w:rsid w:val="000F7F0C"/>
    <w:rsid w:val="001014FC"/>
    <w:rsid w:val="00102949"/>
    <w:rsid w:val="0010417F"/>
    <w:rsid w:val="00105540"/>
    <w:rsid w:val="00105C8A"/>
    <w:rsid w:val="001108EC"/>
    <w:rsid w:val="00111091"/>
    <w:rsid w:val="001119CE"/>
    <w:rsid w:val="001128A3"/>
    <w:rsid w:val="00114316"/>
    <w:rsid w:val="001144FB"/>
    <w:rsid w:val="001149FE"/>
    <w:rsid w:val="00115496"/>
    <w:rsid w:val="0011570C"/>
    <w:rsid w:val="00117F85"/>
    <w:rsid w:val="00117F87"/>
    <w:rsid w:val="0012137C"/>
    <w:rsid w:val="001218F5"/>
    <w:rsid w:val="00122202"/>
    <w:rsid w:val="00127061"/>
    <w:rsid w:val="00127BBC"/>
    <w:rsid w:val="00130B3F"/>
    <w:rsid w:val="00131111"/>
    <w:rsid w:val="00131B53"/>
    <w:rsid w:val="00131B76"/>
    <w:rsid w:val="001327C1"/>
    <w:rsid w:val="001329A3"/>
    <w:rsid w:val="00134120"/>
    <w:rsid w:val="001348F0"/>
    <w:rsid w:val="001356C8"/>
    <w:rsid w:val="001356CD"/>
    <w:rsid w:val="001378C8"/>
    <w:rsid w:val="00140A6B"/>
    <w:rsid w:val="00144AD4"/>
    <w:rsid w:val="00146167"/>
    <w:rsid w:val="00146731"/>
    <w:rsid w:val="00146F2E"/>
    <w:rsid w:val="00150A2E"/>
    <w:rsid w:val="00152BF7"/>
    <w:rsid w:val="00163574"/>
    <w:rsid w:val="00164340"/>
    <w:rsid w:val="001645D4"/>
    <w:rsid w:val="0016567B"/>
    <w:rsid w:val="0016568A"/>
    <w:rsid w:val="00170A72"/>
    <w:rsid w:val="00170D30"/>
    <w:rsid w:val="00170F06"/>
    <w:rsid w:val="00171A2A"/>
    <w:rsid w:val="001723BA"/>
    <w:rsid w:val="00175A0C"/>
    <w:rsid w:val="00180A4E"/>
    <w:rsid w:val="00181F58"/>
    <w:rsid w:val="00186B65"/>
    <w:rsid w:val="00187E41"/>
    <w:rsid w:val="00190CDA"/>
    <w:rsid w:val="00196816"/>
    <w:rsid w:val="0019779A"/>
    <w:rsid w:val="001977CD"/>
    <w:rsid w:val="0019782C"/>
    <w:rsid w:val="001A07A2"/>
    <w:rsid w:val="001A1422"/>
    <w:rsid w:val="001A1433"/>
    <w:rsid w:val="001A3079"/>
    <w:rsid w:val="001A4D9A"/>
    <w:rsid w:val="001A527D"/>
    <w:rsid w:val="001A53EA"/>
    <w:rsid w:val="001A6960"/>
    <w:rsid w:val="001A6B76"/>
    <w:rsid w:val="001B1595"/>
    <w:rsid w:val="001B1762"/>
    <w:rsid w:val="001B18CF"/>
    <w:rsid w:val="001B1DD9"/>
    <w:rsid w:val="001B2C27"/>
    <w:rsid w:val="001B76C9"/>
    <w:rsid w:val="001B78E1"/>
    <w:rsid w:val="001C0A69"/>
    <w:rsid w:val="001C1D20"/>
    <w:rsid w:val="001C48D7"/>
    <w:rsid w:val="001C5426"/>
    <w:rsid w:val="001C7C28"/>
    <w:rsid w:val="001D1994"/>
    <w:rsid w:val="001D585C"/>
    <w:rsid w:val="001D684E"/>
    <w:rsid w:val="001D6D5C"/>
    <w:rsid w:val="001D7A6D"/>
    <w:rsid w:val="001E1995"/>
    <w:rsid w:val="001E45FA"/>
    <w:rsid w:val="001E4A64"/>
    <w:rsid w:val="001E56D4"/>
    <w:rsid w:val="001E61F5"/>
    <w:rsid w:val="001F0C01"/>
    <w:rsid w:val="001F1F4D"/>
    <w:rsid w:val="001F53E9"/>
    <w:rsid w:val="002005AF"/>
    <w:rsid w:val="00200C1A"/>
    <w:rsid w:val="00200D63"/>
    <w:rsid w:val="002052E3"/>
    <w:rsid w:val="002063E2"/>
    <w:rsid w:val="00210DC2"/>
    <w:rsid w:val="002110D6"/>
    <w:rsid w:val="002140AA"/>
    <w:rsid w:val="002152F9"/>
    <w:rsid w:val="0021530A"/>
    <w:rsid w:val="002212A9"/>
    <w:rsid w:val="002234FB"/>
    <w:rsid w:val="00223DFF"/>
    <w:rsid w:val="002247ED"/>
    <w:rsid w:val="00225437"/>
    <w:rsid w:val="002263A1"/>
    <w:rsid w:val="00232746"/>
    <w:rsid w:val="0023540E"/>
    <w:rsid w:val="00235578"/>
    <w:rsid w:val="00236707"/>
    <w:rsid w:val="00241116"/>
    <w:rsid w:val="0024328E"/>
    <w:rsid w:val="00243C93"/>
    <w:rsid w:val="002450E8"/>
    <w:rsid w:val="002508CB"/>
    <w:rsid w:val="002514A7"/>
    <w:rsid w:val="00251AA4"/>
    <w:rsid w:val="00253733"/>
    <w:rsid w:val="002567F8"/>
    <w:rsid w:val="00256AC0"/>
    <w:rsid w:val="002573AF"/>
    <w:rsid w:val="00263441"/>
    <w:rsid w:val="00263CC5"/>
    <w:rsid w:val="0026576C"/>
    <w:rsid w:val="00271866"/>
    <w:rsid w:val="0027476B"/>
    <w:rsid w:val="002767D4"/>
    <w:rsid w:val="00276E12"/>
    <w:rsid w:val="00277BB1"/>
    <w:rsid w:val="0028042C"/>
    <w:rsid w:val="00281B05"/>
    <w:rsid w:val="00282651"/>
    <w:rsid w:val="00282932"/>
    <w:rsid w:val="00282FFC"/>
    <w:rsid w:val="002835F8"/>
    <w:rsid w:val="00286FF8"/>
    <w:rsid w:val="00287682"/>
    <w:rsid w:val="002878D0"/>
    <w:rsid w:val="00287D3B"/>
    <w:rsid w:val="00290F1B"/>
    <w:rsid w:val="00291A37"/>
    <w:rsid w:val="00291C09"/>
    <w:rsid w:val="002951B2"/>
    <w:rsid w:val="0029684F"/>
    <w:rsid w:val="002A3018"/>
    <w:rsid w:val="002A4DA5"/>
    <w:rsid w:val="002A57B1"/>
    <w:rsid w:val="002B1081"/>
    <w:rsid w:val="002B2116"/>
    <w:rsid w:val="002B3050"/>
    <w:rsid w:val="002B4EF9"/>
    <w:rsid w:val="002B5F0C"/>
    <w:rsid w:val="002C0731"/>
    <w:rsid w:val="002C0B21"/>
    <w:rsid w:val="002C0B33"/>
    <w:rsid w:val="002C30D9"/>
    <w:rsid w:val="002C6C7D"/>
    <w:rsid w:val="002C769C"/>
    <w:rsid w:val="002D2594"/>
    <w:rsid w:val="002D3647"/>
    <w:rsid w:val="002D398B"/>
    <w:rsid w:val="002D418C"/>
    <w:rsid w:val="002E31CC"/>
    <w:rsid w:val="002E3B02"/>
    <w:rsid w:val="002E663F"/>
    <w:rsid w:val="002F0384"/>
    <w:rsid w:val="002F276B"/>
    <w:rsid w:val="002F28CE"/>
    <w:rsid w:val="002F2CFC"/>
    <w:rsid w:val="002F37D1"/>
    <w:rsid w:val="002F5A47"/>
    <w:rsid w:val="002F636E"/>
    <w:rsid w:val="0030018C"/>
    <w:rsid w:val="00300F2F"/>
    <w:rsid w:val="00304257"/>
    <w:rsid w:val="00304A78"/>
    <w:rsid w:val="00306FDE"/>
    <w:rsid w:val="00307FBA"/>
    <w:rsid w:val="003106D9"/>
    <w:rsid w:val="00311112"/>
    <w:rsid w:val="00311C1F"/>
    <w:rsid w:val="0031203A"/>
    <w:rsid w:val="0031266A"/>
    <w:rsid w:val="0031761F"/>
    <w:rsid w:val="00321F42"/>
    <w:rsid w:val="00323E50"/>
    <w:rsid w:val="00326479"/>
    <w:rsid w:val="003264E7"/>
    <w:rsid w:val="003310D4"/>
    <w:rsid w:val="0033368F"/>
    <w:rsid w:val="00333A69"/>
    <w:rsid w:val="003352D6"/>
    <w:rsid w:val="00337F07"/>
    <w:rsid w:val="003456FC"/>
    <w:rsid w:val="00345BF2"/>
    <w:rsid w:val="00347131"/>
    <w:rsid w:val="003479B5"/>
    <w:rsid w:val="003500B6"/>
    <w:rsid w:val="0035051A"/>
    <w:rsid w:val="003505E0"/>
    <w:rsid w:val="00352622"/>
    <w:rsid w:val="00355B45"/>
    <w:rsid w:val="00361FA0"/>
    <w:rsid w:val="003662DB"/>
    <w:rsid w:val="00367BFA"/>
    <w:rsid w:val="00367D96"/>
    <w:rsid w:val="003706D8"/>
    <w:rsid w:val="00373627"/>
    <w:rsid w:val="00373B7F"/>
    <w:rsid w:val="00375300"/>
    <w:rsid w:val="003753F6"/>
    <w:rsid w:val="0037666E"/>
    <w:rsid w:val="003776D8"/>
    <w:rsid w:val="003779C8"/>
    <w:rsid w:val="00382DF7"/>
    <w:rsid w:val="00387BFF"/>
    <w:rsid w:val="0039157C"/>
    <w:rsid w:val="00392B4A"/>
    <w:rsid w:val="00392D93"/>
    <w:rsid w:val="00393EF2"/>
    <w:rsid w:val="00394F71"/>
    <w:rsid w:val="00396D52"/>
    <w:rsid w:val="00397743"/>
    <w:rsid w:val="003A173B"/>
    <w:rsid w:val="003A46B4"/>
    <w:rsid w:val="003A5CE8"/>
    <w:rsid w:val="003A698D"/>
    <w:rsid w:val="003B17B3"/>
    <w:rsid w:val="003B1B75"/>
    <w:rsid w:val="003B4705"/>
    <w:rsid w:val="003B4F86"/>
    <w:rsid w:val="003B734D"/>
    <w:rsid w:val="003C0ECD"/>
    <w:rsid w:val="003C1151"/>
    <w:rsid w:val="003C177C"/>
    <w:rsid w:val="003C251E"/>
    <w:rsid w:val="003C375A"/>
    <w:rsid w:val="003C3CCA"/>
    <w:rsid w:val="003C4A9E"/>
    <w:rsid w:val="003C6CA9"/>
    <w:rsid w:val="003D0B45"/>
    <w:rsid w:val="003D39DD"/>
    <w:rsid w:val="003D3B44"/>
    <w:rsid w:val="003D4150"/>
    <w:rsid w:val="003D5367"/>
    <w:rsid w:val="003E1508"/>
    <w:rsid w:val="003E6B90"/>
    <w:rsid w:val="003E7354"/>
    <w:rsid w:val="003F0C96"/>
    <w:rsid w:val="003F3920"/>
    <w:rsid w:val="003F4D3A"/>
    <w:rsid w:val="003F4D5F"/>
    <w:rsid w:val="003F5927"/>
    <w:rsid w:val="00402A82"/>
    <w:rsid w:val="00404CB5"/>
    <w:rsid w:val="00405AD7"/>
    <w:rsid w:val="0041064F"/>
    <w:rsid w:val="004127EF"/>
    <w:rsid w:val="00413175"/>
    <w:rsid w:val="00414EB4"/>
    <w:rsid w:val="004208C6"/>
    <w:rsid w:val="00420E7E"/>
    <w:rsid w:val="00425531"/>
    <w:rsid w:val="00425A83"/>
    <w:rsid w:val="00426CC6"/>
    <w:rsid w:val="00427466"/>
    <w:rsid w:val="00431905"/>
    <w:rsid w:val="004326E6"/>
    <w:rsid w:val="00432F5F"/>
    <w:rsid w:val="0043419E"/>
    <w:rsid w:val="0043450D"/>
    <w:rsid w:val="004348C6"/>
    <w:rsid w:val="00434BCC"/>
    <w:rsid w:val="004350BF"/>
    <w:rsid w:val="00435588"/>
    <w:rsid w:val="004427E0"/>
    <w:rsid w:val="004433A0"/>
    <w:rsid w:val="004436F8"/>
    <w:rsid w:val="00447BAE"/>
    <w:rsid w:val="00450DA4"/>
    <w:rsid w:val="0045286E"/>
    <w:rsid w:val="004553AE"/>
    <w:rsid w:val="00457F13"/>
    <w:rsid w:val="004604DA"/>
    <w:rsid w:val="00462267"/>
    <w:rsid w:val="00462811"/>
    <w:rsid w:val="00462B60"/>
    <w:rsid w:val="00465DF5"/>
    <w:rsid w:val="00467588"/>
    <w:rsid w:val="00474720"/>
    <w:rsid w:val="00474F4B"/>
    <w:rsid w:val="00475C25"/>
    <w:rsid w:val="00480A40"/>
    <w:rsid w:val="00480E4A"/>
    <w:rsid w:val="004827C9"/>
    <w:rsid w:val="004850EB"/>
    <w:rsid w:val="00485D8E"/>
    <w:rsid w:val="004861DC"/>
    <w:rsid w:val="00486F5E"/>
    <w:rsid w:val="004875B9"/>
    <w:rsid w:val="00491C5F"/>
    <w:rsid w:val="0049341D"/>
    <w:rsid w:val="00493AA8"/>
    <w:rsid w:val="00494D9F"/>
    <w:rsid w:val="004A2B4E"/>
    <w:rsid w:val="004A40AB"/>
    <w:rsid w:val="004A539A"/>
    <w:rsid w:val="004A74B8"/>
    <w:rsid w:val="004B3C97"/>
    <w:rsid w:val="004B4D3B"/>
    <w:rsid w:val="004B5436"/>
    <w:rsid w:val="004C19E8"/>
    <w:rsid w:val="004C2990"/>
    <w:rsid w:val="004C5E96"/>
    <w:rsid w:val="004C7B42"/>
    <w:rsid w:val="004D05AA"/>
    <w:rsid w:val="004D14C3"/>
    <w:rsid w:val="004D2C8F"/>
    <w:rsid w:val="004D38A6"/>
    <w:rsid w:val="004D43AE"/>
    <w:rsid w:val="004D5EAC"/>
    <w:rsid w:val="004D6EEE"/>
    <w:rsid w:val="004D73E6"/>
    <w:rsid w:val="004D760A"/>
    <w:rsid w:val="004D7907"/>
    <w:rsid w:val="004D7DE6"/>
    <w:rsid w:val="004E14D0"/>
    <w:rsid w:val="004E55A0"/>
    <w:rsid w:val="004E5670"/>
    <w:rsid w:val="004E5E95"/>
    <w:rsid w:val="004E6CD8"/>
    <w:rsid w:val="004E6F12"/>
    <w:rsid w:val="004E746C"/>
    <w:rsid w:val="004E7533"/>
    <w:rsid w:val="004F16CA"/>
    <w:rsid w:val="004F4139"/>
    <w:rsid w:val="004F682B"/>
    <w:rsid w:val="0050012F"/>
    <w:rsid w:val="005004B4"/>
    <w:rsid w:val="00500F93"/>
    <w:rsid w:val="005015BF"/>
    <w:rsid w:val="00503593"/>
    <w:rsid w:val="005036B1"/>
    <w:rsid w:val="005068A7"/>
    <w:rsid w:val="00507625"/>
    <w:rsid w:val="00507A5D"/>
    <w:rsid w:val="00511177"/>
    <w:rsid w:val="005121DB"/>
    <w:rsid w:val="005125C9"/>
    <w:rsid w:val="0051509A"/>
    <w:rsid w:val="00515BDD"/>
    <w:rsid w:val="00521B9F"/>
    <w:rsid w:val="005268F8"/>
    <w:rsid w:val="0053496B"/>
    <w:rsid w:val="0053626E"/>
    <w:rsid w:val="00541AC7"/>
    <w:rsid w:val="005425D1"/>
    <w:rsid w:val="00544936"/>
    <w:rsid w:val="005449A8"/>
    <w:rsid w:val="00544B75"/>
    <w:rsid w:val="0055242A"/>
    <w:rsid w:val="005525AE"/>
    <w:rsid w:val="005546C5"/>
    <w:rsid w:val="005558FC"/>
    <w:rsid w:val="00557B59"/>
    <w:rsid w:val="005602C3"/>
    <w:rsid w:val="00565142"/>
    <w:rsid w:val="00567CF6"/>
    <w:rsid w:val="00567D6A"/>
    <w:rsid w:val="00567D90"/>
    <w:rsid w:val="00572F8F"/>
    <w:rsid w:val="0057549E"/>
    <w:rsid w:val="00575723"/>
    <w:rsid w:val="005764B1"/>
    <w:rsid w:val="0057661D"/>
    <w:rsid w:val="0057678B"/>
    <w:rsid w:val="00583644"/>
    <w:rsid w:val="00585F11"/>
    <w:rsid w:val="00586C5A"/>
    <w:rsid w:val="005906F9"/>
    <w:rsid w:val="005932B4"/>
    <w:rsid w:val="0059749C"/>
    <w:rsid w:val="005976A3"/>
    <w:rsid w:val="005A3550"/>
    <w:rsid w:val="005A423C"/>
    <w:rsid w:val="005A4363"/>
    <w:rsid w:val="005A4DE4"/>
    <w:rsid w:val="005A6204"/>
    <w:rsid w:val="005A6D5A"/>
    <w:rsid w:val="005B41CE"/>
    <w:rsid w:val="005B566C"/>
    <w:rsid w:val="005B58D3"/>
    <w:rsid w:val="005B5DC5"/>
    <w:rsid w:val="005B6286"/>
    <w:rsid w:val="005B7DFB"/>
    <w:rsid w:val="005C1630"/>
    <w:rsid w:val="005C249D"/>
    <w:rsid w:val="005C2AEB"/>
    <w:rsid w:val="005C5B70"/>
    <w:rsid w:val="005C6465"/>
    <w:rsid w:val="005D027B"/>
    <w:rsid w:val="005D138B"/>
    <w:rsid w:val="005D3400"/>
    <w:rsid w:val="005D3778"/>
    <w:rsid w:val="005D388F"/>
    <w:rsid w:val="005D419F"/>
    <w:rsid w:val="005D45F4"/>
    <w:rsid w:val="005D5096"/>
    <w:rsid w:val="005D700C"/>
    <w:rsid w:val="005D77EF"/>
    <w:rsid w:val="005E0F22"/>
    <w:rsid w:val="005E3A87"/>
    <w:rsid w:val="005E43BD"/>
    <w:rsid w:val="005E43F7"/>
    <w:rsid w:val="005E58AB"/>
    <w:rsid w:val="005E5941"/>
    <w:rsid w:val="005E78A2"/>
    <w:rsid w:val="005E7B49"/>
    <w:rsid w:val="005F17DD"/>
    <w:rsid w:val="005F5E14"/>
    <w:rsid w:val="00600CA2"/>
    <w:rsid w:val="00605286"/>
    <w:rsid w:val="00622773"/>
    <w:rsid w:val="00622C58"/>
    <w:rsid w:val="0062614B"/>
    <w:rsid w:val="006266E2"/>
    <w:rsid w:val="0063037B"/>
    <w:rsid w:val="00632C54"/>
    <w:rsid w:val="00634127"/>
    <w:rsid w:val="00635616"/>
    <w:rsid w:val="00636295"/>
    <w:rsid w:val="00640FE5"/>
    <w:rsid w:val="00641E99"/>
    <w:rsid w:val="006447FD"/>
    <w:rsid w:val="006463F8"/>
    <w:rsid w:val="0064781E"/>
    <w:rsid w:val="0065024F"/>
    <w:rsid w:val="00650C88"/>
    <w:rsid w:val="0065258E"/>
    <w:rsid w:val="00653764"/>
    <w:rsid w:val="00653B49"/>
    <w:rsid w:val="006546B1"/>
    <w:rsid w:val="00655035"/>
    <w:rsid w:val="00656814"/>
    <w:rsid w:val="00657A00"/>
    <w:rsid w:val="006628BE"/>
    <w:rsid w:val="006633F4"/>
    <w:rsid w:val="0066638E"/>
    <w:rsid w:val="00666CC0"/>
    <w:rsid w:val="00670AB4"/>
    <w:rsid w:val="006719AA"/>
    <w:rsid w:val="00673C22"/>
    <w:rsid w:val="0067482D"/>
    <w:rsid w:val="0067732F"/>
    <w:rsid w:val="00681007"/>
    <w:rsid w:val="0068122B"/>
    <w:rsid w:val="00681DD9"/>
    <w:rsid w:val="00682252"/>
    <w:rsid w:val="00682F5C"/>
    <w:rsid w:val="006840F7"/>
    <w:rsid w:val="00687555"/>
    <w:rsid w:val="00690E39"/>
    <w:rsid w:val="0069135F"/>
    <w:rsid w:val="00691F2A"/>
    <w:rsid w:val="00691FF9"/>
    <w:rsid w:val="0069285F"/>
    <w:rsid w:val="00693041"/>
    <w:rsid w:val="0069752C"/>
    <w:rsid w:val="006A0DE5"/>
    <w:rsid w:val="006A0F5C"/>
    <w:rsid w:val="006A2666"/>
    <w:rsid w:val="006A3677"/>
    <w:rsid w:val="006A5B27"/>
    <w:rsid w:val="006B1653"/>
    <w:rsid w:val="006B4E4E"/>
    <w:rsid w:val="006B5952"/>
    <w:rsid w:val="006B5D17"/>
    <w:rsid w:val="006B610D"/>
    <w:rsid w:val="006B6B3B"/>
    <w:rsid w:val="006B6C5F"/>
    <w:rsid w:val="006B7E39"/>
    <w:rsid w:val="006C2072"/>
    <w:rsid w:val="006C26E2"/>
    <w:rsid w:val="006C3F67"/>
    <w:rsid w:val="006C43E7"/>
    <w:rsid w:val="006C4820"/>
    <w:rsid w:val="006C5872"/>
    <w:rsid w:val="006C60E0"/>
    <w:rsid w:val="006C676D"/>
    <w:rsid w:val="006C69E2"/>
    <w:rsid w:val="006C76F0"/>
    <w:rsid w:val="006C7825"/>
    <w:rsid w:val="006D0021"/>
    <w:rsid w:val="006D4632"/>
    <w:rsid w:val="006D4E10"/>
    <w:rsid w:val="006D767A"/>
    <w:rsid w:val="006D7EC9"/>
    <w:rsid w:val="006E010C"/>
    <w:rsid w:val="006E021D"/>
    <w:rsid w:val="006E2A45"/>
    <w:rsid w:val="006E37D4"/>
    <w:rsid w:val="006F3768"/>
    <w:rsid w:val="006F4454"/>
    <w:rsid w:val="006F5DCC"/>
    <w:rsid w:val="006F71DE"/>
    <w:rsid w:val="007000BB"/>
    <w:rsid w:val="00701367"/>
    <w:rsid w:val="00704573"/>
    <w:rsid w:val="00706DDB"/>
    <w:rsid w:val="007072CC"/>
    <w:rsid w:val="0071254A"/>
    <w:rsid w:val="007131D2"/>
    <w:rsid w:val="007134E3"/>
    <w:rsid w:val="00713917"/>
    <w:rsid w:val="0071474B"/>
    <w:rsid w:val="00717AF8"/>
    <w:rsid w:val="00720F86"/>
    <w:rsid w:val="00721B3D"/>
    <w:rsid w:val="00722E77"/>
    <w:rsid w:val="00722E81"/>
    <w:rsid w:val="007245F1"/>
    <w:rsid w:val="007247B8"/>
    <w:rsid w:val="00726B26"/>
    <w:rsid w:val="0072731C"/>
    <w:rsid w:val="0073056C"/>
    <w:rsid w:val="00731EA3"/>
    <w:rsid w:val="00735B1F"/>
    <w:rsid w:val="00737502"/>
    <w:rsid w:val="00740041"/>
    <w:rsid w:val="00740B3A"/>
    <w:rsid w:val="00740C8B"/>
    <w:rsid w:val="00742137"/>
    <w:rsid w:val="00742C47"/>
    <w:rsid w:val="00743263"/>
    <w:rsid w:val="00744ACC"/>
    <w:rsid w:val="00744CF3"/>
    <w:rsid w:val="007454B6"/>
    <w:rsid w:val="0074789B"/>
    <w:rsid w:val="00750A54"/>
    <w:rsid w:val="00752DBF"/>
    <w:rsid w:val="00754ABD"/>
    <w:rsid w:val="00754D3B"/>
    <w:rsid w:val="00760D6A"/>
    <w:rsid w:val="0076343C"/>
    <w:rsid w:val="00764284"/>
    <w:rsid w:val="00764C12"/>
    <w:rsid w:val="00771D38"/>
    <w:rsid w:val="00773409"/>
    <w:rsid w:val="007750DF"/>
    <w:rsid w:val="00777C19"/>
    <w:rsid w:val="00777CE1"/>
    <w:rsid w:val="00782487"/>
    <w:rsid w:val="00782BF6"/>
    <w:rsid w:val="00784C8D"/>
    <w:rsid w:val="00785D73"/>
    <w:rsid w:val="00785E47"/>
    <w:rsid w:val="00786641"/>
    <w:rsid w:val="007873F5"/>
    <w:rsid w:val="0078760F"/>
    <w:rsid w:val="0079015B"/>
    <w:rsid w:val="0079136A"/>
    <w:rsid w:val="00792AD8"/>
    <w:rsid w:val="00792D84"/>
    <w:rsid w:val="00795030"/>
    <w:rsid w:val="00795A26"/>
    <w:rsid w:val="007A00CB"/>
    <w:rsid w:val="007A3068"/>
    <w:rsid w:val="007A312F"/>
    <w:rsid w:val="007A7EAB"/>
    <w:rsid w:val="007B0947"/>
    <w:rsid w:val="007B3018"/>
    <w:rsid w:val="007B3DDB"/>
    <w:rsid w:val="007B5238"/>
    <w:rsid w:val="007C0AED"/>
    <w:rsid w:val="007C0BEE"/>
    <w:rsid w:val="007C26B9"/>
    <w:rsid w:val="007C2DBB"/>
    <w:rsid w:val="007C42F3"/>
    <w:rsid w:val="007C4FA7"/>
    <w:rsid w:val="007C5531"/>
    <w:rsid w:val="007C6393"/>
    <w:rsid w:val="007C63A0"/>
    <w:rsid w:val="007C6D52"/>
    <w:rsid w:val="007C6F91"/>
    <w:rsid w:val="007C72C0"/>
    <w:rsid w:val="007D034D"/>
    <w:rsid w:val="007D12ED"/>
    <w:rsid w:val="007D2F9C"/>
    <w:rsid w:val="007D565A"/>
    <w:rsid w:val="007E01AE"/>
    <w:rsid w:val="007E1757"/>
    <w:rsid w:val="007E18CC"/>
    <w:rsid w:val="007E1E34"/>
    <w:rsid w:val="007E2397"/>
    <w:rsid w:val="007F1998"/>
    <w:rsid w:val="007F1DAB"/>
    <w:rsid w:val="007F2034"/>
    <w:rsid w:val="007F4683"/>
    <w:rsid w:val="007F4B42"/>
    <w:rsid w:val="007F55A4"/>
    <w:rsid w:val="007F59D1"/>
    <w:rsid w:val="007F7C5E"/>
    <w:rsid w:val="0080054F"/>
    <w:rsid w:val="00800BF1"/>
    <w:rsid w:val="00802A42"/>
    <w:rsid w:val="008033A0"/>
    <w:rsid w:val="0080587F"/>
    <w:rsid w:val="00806B14"/>
    <w:rsid w:val="00807CB3"/>
    <w:rsid w:val="008100E5"/>
    <w:rsid w:val="008114D4"/>
    <w:rsid w:val="0081234D"/>
    <w:rsid w:val="00812D2D"/>
    <w:rsid w:val="0081653F"/>
    <w:rsid w:val="00817A64"/>
    <w:rsid w:val="008202F7"/>
    <w:rsid w:val="008247A4"/>
    <w:rsid w:val="00824D0B"/>
    <w:rsid w:val="00825D47"/>
    <w:rsid w:val="008272A6"/>
    <w:rsid w:val="0083258C"/>
    <w:rsid w:val="00833D6C"/>
    <w:rsid w:val="00841328"/>
    <w:rsid w:val="008415FE"/>
    <w:rsid w:val="00841CCC"/>
    <w:rsid w:val="00842CC2"/>
    <w:rsid w:val="00844377"/>
    <w:rsid w:val="008443EF"/>
    <w:rsid w:val="00846142"/>
    <w:rsid w:val="00846F90"/>
    <w:rsid w:val="00852FB9"/>
    <w:rsid w:val="008536B7"/>
    <w:rsid w:val="00855B02"/>
    <w:rsid w:val="0085790E"/>
    <w:rsid w:val="00857B3C"/>
    <w:rsid w:val="00860F34"/>
    <w:rsid w:val="00862AC4"/>
    <w:rsid w:val="0086319B"/>
    <w:rsid w:val="00864EE9"/>
    <w:rsid w:val="008650A0"/>
    <w:rsid w:val="008674A6"/>
    <w:rsid w:val="00867B21"/>
    <w:rsid w:val="0087210F"/>
    <w:rsid w:val="0087564D"/>
    <w:rsid w:val="00876000"/>
    <w:rsid w:val="008760F3"/>
    <w:rsid w:val="00883907"/>
    <w:rsid w:val="008868CF"/>
    <w:rsid w:val="0089108B"/>
    <w:rsid w:val="008917CA"/>
    <w:rsid w:val="00892EE6"/>
    <w:rsid w:val="008931B4"/>
    <w:rsid w:val="00894D98"/>
    <w:rsid w:val="008973A2"/>
    <w:rsid w:val="008A0204"/>
    <w:rsid w:val="008A0E76"/>
    <w:rsid w:val="008A3A77"/>
    <w:rsid w:val="008A42FE"/>
    <w:rsid w:val="008A4F23"/>
    <w:rsid w:val="008A5565"/>
    <w:rsid w:val="008A713B"/>
    <w:rsid w:val="008B2B0B"/>
    <w:rsid w:val="008B4FBE"/>
    <w:rsid w:val="008B6039"/>
    <w:rsid w:val="008B6B27"/>
    <w:rsid w:val="008C0DBA"/>
    <w:rsid w:val="008C1507"/>
    <w:rsid w:val="008C2555"/>
    <w:rsid w:val="008C29FB"/>
    <w:rsid w:val="008C4913"/>
    <w:rsid w:val="008C4E55"/>
    <w:rsid w:val="008C5336"/>
    <w:rsid w:val="008C5B87"/>
    <w:rsid w:val="008C6563"/>
    <w:rsid w:val="008D0448"/>
    <w:rsid w:val="008D05DC"/>
    <w:rsid w:val="008D0677"/>
    <w:rsid w:val="008D0C9E"/>
    <w:rsid w:val="008D2F03"/>
    <w:rsid w:val="008D4C9B"/>
    <w:rsid w:val="008D520E"/>
    <w:rsid w:val="008D60C9"/>
    <w:rsid w:val="008D6762"/>
    <w:rsid w:val="008E0A6A"/>
    <w:rsid w:val="008E13D3"/>
    <w:rsid w:val="008E30D8"/>
    <w:rsid w:val="008E447C"/>
    <w:rsid w:val="008E596E"/>
    <w:rsid w:val="008E6741"/>
    <w:rsid w:val="008F04C5"/>
    <w:rsid w:val="008F125D"/>
    <w:rsid w:val="008F1B2E"/>
    <w:rsid w:val="008F6108"/>
    <w:rsid w:val="00901E9C"/>
    <w:rsid w:val="009058A1"/>
    <w:rsid w:val="00906F79"/>
    <w:rsid w:val="00907369"/>
    <w:rsid w:val="00910B12"/>
    <w:rsid w:val="00912404"/>
    <w:rsid w:val="00914888"/>
    <w:rsid w:val="0091697A"/>
    <w:rsid w:val="00920B9A"/>
    <w:rsid w:val="00921570"/>
    <w:rsid w:val="009217A0"/>
    <w:rsid w:val="009249C5"/>
    <w:rsid w:val="00925558"/>
    <w:rsid w:val="00925B25"/>
    <w:rsid w:val="00925B97"/>
    <w:rsid w:val="009263C9"/>
    <w:rsid w:val="0092642B"/>
    <w:rsid w:val="00926436"/>
    <w:rsid w:val="0093042C"/>
    <w:rsid w:val="00930B2A"/>
    <w:rsid w:val="00932397"/>
    <w:rsid w:val="00936F03"/>
    <w:rsid w:val="0094018B"/>
    <w:rsid w:val="009418E3"/>
    <w:rsid w:val="009422F6"/>
    <w:rsid w:val="009435BB"/>
    <w:rsid w:val="00943B02"/>
    <w:rsid w:val="0094462B"/>
    <w:rsid w:val="00945F25"/>
    <w:rsid w:val="00953429"/>
    <w:rsid w:val="0095389E"/>
    <w:rsid w:val="009539A4"/>
    <w:rsid w:val="009569E3"/>
    <w:rsid w:val="00960035"/>
    <w:rsid w:val="0096040F"/>
    <w:rsid w:val="0096120A"/>
    <w:rsid w:val="0096145A"/>
    <w:rsid w:val="00961B0C"/>
    <w:rsid w:val="009629FC"/>
    <w:rsid w:val="009632EF"/>
    <w:rsid w:val="00966185"/>
    <w:rsid w:val="009664E3"/>
    <w:rsid w:val="009679FA"/>
    <w:rsid w:val="00972D0B"/>
    <w:rsid w:val="00973D8A"/>
    <w:rsid w:val="00974B64"/>
    <w:rsid w:val="00975382"/>
    <w:rsid w:val="0097637F"/>
    <w:rsid w:val="009804B4"/>
    <w:rsid w:val="00980709"/>
    <w:rsid w:val="00981407"/>
    <w:rsid w:val="0098278C"/>
    <w:rsid w:val="0098468E"/>
    <w:rsid w:val="00991819"/>
    <w:rsid w:val="00991AE7"/>
    <w:rsid w:val="00992BBB"/>
    <w:rsid w:val="0099527D"/>
    <w:rsid w:val="00996B34"/>
    <w:rsid w:val="00996FF0"/>
    <w:rsid w:val="009A0FC8"/>
    <w:rsid w:val="009A2372"/>
    <w:rsid w:val="009A38EE"/>
    <w:rsid w:val="009A41B9"/>
    <w:rsid w:val="009A42F1"/>
    <w:rsid w:val="009A5571"/>
    <w:rsid w:val="009A6C8E"/>
    <w:rsid w:val="009A7878"/>
    <w:rsid w:val="009B087A"/>
    <w:rsid w:val="009B0CDC"/>
    <w:rsid w:val="009B1729"/>
    <w:rsid w:val="009B4112"/>
    <w:rsid w:val="009C01EF"/>
    <w:rsid w:val="009C050D"/>
    <w:rsid w:val="009C06D3"/>
    <w:rsid w:val="009C1312"/>
    <w:rsid w:val="009C6DFD"/>
    <w:rsid w:val="009C7060"/>
    <w:rsid w:val="009D399A"/>
    <w:rsid w:val="009D4A50"/>
    <w:rsid w:val="009D5FD0"/>
    <w:rsid w:val="009D66BC"/>
    <w:rsid w:val="009D6EC0"/>
    <w:rsid w:val="009E1D7D"/>
    <w:rsid w:val="009E53AF"/>
    <w:rsid w:val="009E6D4B"/>
    <w:rsid w:val="009E6DF5"/>
    <w:rsid w:val="009F02C5"/>
    <w:rsid w:val="009F076C"/>
    <w:rsid w:val="009F34CC"/>
    <w:rsid w:val="009F3C4D"/>
    <w:rsid w:val="009F479E"/>
    <w:rsid w:val="009F636B"/>
    <w:rsid w:val="009F66D9"/>
    <w:rsid w:val="00A035A3"/>
    <w:rsid w:val="00A065A7"/>
    <w:rsid w:val="00A1128F"/>
    <w:rsid w:val="00A16440"/>
    <w:rsid w:val="00A169AC"/>
    <w:rsid w:val="00A2231D"/>
    <w:rsid w:val="00A2334F"/>
    <w:rsid w:val="00A24323"/>
    <w:rsid w:val="00A250AA"/>
    <w:rsid w:val="00A25319"/>
    <w:rsid w:val="00A277E6"/>
    <w:rsid w:val="00A30A8F"/>
    <w:rsid w:val="00A30EF6"/>
    <w:rsid w:val="00A3174A"/>
    <w:rsid w:val="00A35A28"/>
    <w:rsid w:val="00A35D51"/>
    <w:rsid w:val="00A36382"/>
    <w:rsid w:val="00A368EF"/>
    <w:rsid w:val="00A41505"/>
    <w:rsid w:val="00A4414C"/>
    <w:rsid w:val="00A44F81"/>
    <w:rsid w:val="00A47EF1"/>
    <w:rsid w:val="00A47FF1"/>
    <w:rsid w:val="00A51D29"/>
    <w:rsid w:val="00A54D46"/>
    <w:rsid w:val="00A56998"/>
    <w:rsid w:val="00A56D51"/>
    <w:rsid w:val="00A60D18"/>
    <w:rsid w:val="00A61207"/>
    <w:rsid w:val="00A61700"/>
    <w:rsid w:val="00A6285C"/>
    <w:rsid w:val="00A660DC"/>
    <w:rsid w:val="00A663F3"/>
    <w:rsid w:val="00A669F1"/>
    <w:rsid w:val="00A67489"/>
    <w:rsid w:val="00A7268C"/>
    <w:rsid w:val="00A74365"/>
    <w:rsid w:val="00A745BF"/>
    <w:rsid w:val="00A74A79"/>
    <w:rsid w:val="00A74B72"/>
    <w:rsid w:val="00A74E46"/>
    <w:rsid w:val="00A77FA6"/>
    <w:rsid w:val="00A81524"/>
    <w:rsid w:val="00A81D60"/>
    <w:rsid w:val="00A82A33"/>
    <w:rsid w:val="00A8489F"/>
    <w:rsid w:val="00A90163"/>
    <w:rsid w:val="00A902F8"/>
    <w:rsid w:val="00A90EDE"/>
    <w:rsid w:val="00A93DAE"/>
    <w:rsid w:val="00AA1AC0"/>
    <w:rsid w:val="00AA2E19"/>
    <w:rsid w:val="00AA3B66"/>
    <w:rsid w:val="00AA5803"/>
    <w:rsid w:val="00AA584F"/>
    <w:rsid w:val="00AA6225"/>
    <w:rsid w:val="00AB272C"/>
    <w:rsid w:val="00AB2843"/>
    <w:rsid w:val="00AB3118"/>
    <w:rsid w:val="00AB6F32"/>
    <w:rsid w:val="00AC03D5"/>
    <w:rsid w:val="00AC46C7"/>
    <w:rsid w:val="00AC5B71"/>
    <w:rsid w:val="00AC5F18"/>
    <w:rsid w:val="00AC6ED5"/>
    <w:rsid w:val="00AD0175"/>
    <w:rsid w:val="00AD4AA6"/>
    <w:rsid w:val="00AD546F"/>
    <w:rsid w:val="00AD5AF7"/>
    <w:rsid w:val="00AE00AE"/>
    <w:rsid w:val="00AE56E1"/>
    <w:rsid w:val="00AE6C9A"/>
    <w:rsid w:val="00AF1299"/>
    <w:rsid w:val="00AF2207"/>
    <w:rsid w:val="00AF2612"/>
    <w:rsid w:val="00AF2A61"/>
    <w:rsid w:val="00AF30D9"/>
    <w:rsid w:val="00AF63BF"/>
    <w:rsid w:val="00AF6B3B"/>
    <w:rsid w:val="00AF79DD"/>
    <w:rsid w:val="00AF7F2C"/>
    <w:rsid w:val="00AF7F46"/>
    <w:rsid w:val="00B0178C"/>
    <w:rsid w:val="00B019F0"/>
    <w:rsid w:val="00B01BF3"/>
    <w:rsid w:val="00B02885"/>
    <w:rsid w:val="00B04EC7"/>
    <w:rsid w:val="00B06341"/>
    <w:rsid w:val="00B06440"/>
    <w:rsid w:val="00B07CFC"/>
    <w:rsid w:val="00B1146A"/>
    <w:rsid w:val="00B1231F"/>
    <w:rsid w:val="00B15AA2"/>
    <w:rsid w:val="00B17927"/>
    <w:rsid w:val="00B17BFD"/>
    <w:rsid w:val="00B2113E"/>
    <w:rsid w:val="00B2123B"/>
    <w:rsid w:val="00B21862"/>
    <w:rsid w:val="00B2347E"/>
    <w:rsid w:val="00B237F0"/>
    <w:rsid w:val="00B2410E"/>
    <w:rsid w:val="00B242DE"/>
    <w:rsid w:val="00B2727D"/>
    <w:rsid w:val="00B301A2"/>
    <w:rsid w:val="00B31350"/>
    <w:rsid w:val="00B315A8"/>
    <w:rsid w:val="00B32C3E"/>
    <w:rsid w:val="00B41D37"/>
    <w:rsid w:val="00B44B24"/>
    <w:rsid w:val="00B45128"/>
    <w:rsid w:val="00B53DB3"/>
    <w:rsid w:val="00B60902"/>
    <w:rsid w:val="00B6431D"/>
    <w:rsid w:val="00B66AF2"/>
    <w:rsid w:val="00B72848"/>
    <w:rsid w:val="00B73024"/>
    <w:rsid w:val="00B73B88"/>
    <w:rsid w:val="00B74544"/>
    <w:rsid w:val="00B74D46"/>
    <w:rsid w:val="00B76084"/>
    <w:rsid w:val="00B77754"/>
    <w:rsid w:val="00B81054"/>
    <w:rsid w:val="00B820DB"/>
    <w:rsid w:val="00B82E2B"/>
    <w:rsid w:val="00B837F0"/>
    <w:rsid w:val="00B83896"/>
    <w:rsid w:val="00B860A9"/>
    <w:rsid w:val="00B86EB5"/>
    <w:rsid w:val="00B87FF4"/>
    <w:rsid w:val="00B97264"/>
    <w:rsid w:val="00BA0143"/>
    <w:rsid w:val="00BA227A"/>
    <w:rsid w:val="00BA4C69"/>
    <w:rsid w:val="00BA61AF"/>
    <w:rsid w:val="00BA67ED"/>
    <w:rsid w:val="00BB1630"/>
    <w:rsid w:val="00BB3DBB"/>
    <w:rsid w:val="00BB6860"/>
    <w:rsid w:val="00BC3256"/>
    <w:rsid w:val="00BC3592"/>
    <w:rsid w:val="00BC36DF"/>
    <w:rsid w:val="00BC4B41"/>
    <w:rsid w:val="00BC6347"/>
    <w:rsid w:val="00BC66ED"/>
    <w:rsid w:val="00BD0288"/>
    <w:rsid w:val="00BD11D3"/>
    <w:rsid w:val="00BD2B47"/>
    <w:rsid w:val="00BD2CAA"/>
    <w:rsid w:val="00BD3B65"/>
    <w:rsid w:val="00BE16B6"/>
    <w:rsid w:val="00BE1BAE"/>
    <w:rsid w:val="00BE1C5C"/>
    <w:rsid w:val="00BE3E67"/>
    <w:rsid w:val="00BE50E6"/>
    <w:rsid w:val="00BE61B2"/>
    <w:rsid w:val="00BE6ECC"/>
    <w:rsid w:val="00BE7CC3"/>
    <w:rsid w:val="00BE7CDA"/>
    <w:rsid w:val="00BE7D09"/>
    <w:rsid w:val="00BF0197"/>
    <w:rsid w:val="00BF15AC"/>
    <w:rsid w:val="00BF2B0D"/>
    <w:rsid w:val="00BF32F4"/>
    <w:rsid w:val="00BF3AC1"/>
    <w:rsid w:val="00BF4E3B"/>
    <w:rsid w:val="00BF510E"/>
    <w:rsid w:val="00BF5454"/>
    <w:rsid w:val="00BF641A"/>
    <w:rsid w:val="00BF7E51"/>
    <w:rsid w:val="00BF7EC9"/>
    <w:rsid w:val="00C00D8A"/>
    <w:rsid w:val="00C01C49"/>
    <w:rsid w:val="00C02782"/>
    <w:rsid w:val="00C037A7"/>
    <w:rsid w:val="00C066E6"/>
    <w:rsid w:val="00C110C0"/>
    <w:rsid w:val="00C12370"/>
    <w:rsid w:val="00C1386B"/>
    <w:rsid w:val="00C142B3"/>
    <w:rsid w:val="00C15000"/>
    <w:rsid w:val="00C15897"/>
    <w:rsid w:val="00C1616B"/>
    <w:rsid w:val="00C16576"/>
    <w:rsid w:val="00C16B21"/>
    <w:rsid w:val="00C16DFC"/>
    <w:rsid w:val="00C2079E"/>
    <w:rsid w:val="00C221CD"/>
    <w:rsid w:val="00C230F1"/>
    <w:rsid w:val="00C234B2"/>
    <w:rsid w:val="00C27729"/>
    <w:rsid w:val="00C307C2"/>
    <w:rsid w:val="00C30F41"/>
    <w:rsid w:val="00C312FA"/>
    <w:rsid w:val="00C332C4"/>
    <w:rsid w:val="00C3340E"/>
    <w:rsid w:val="00C334F5"/>
    <w:rsid w:val="00C342F4"/>
    <w:rsid w:val="00C35858"/>
    <w:rsid w:val="00C35A03"/>
    <w:rsid w:val="00C36A05"/>
    <w:rsid w:val="00C37B13"/>
    <w:rsid w:val="00C40BA5"/>
    <w:rsid w:val="00C432D9"/>
    <w:rsid w:val="00C44166"/>
    <w:rsid w:val="00C45B5B"/>
    <w:rsid w:val="00C46EA1"/>
    <w:rsid w:val="00C46F26"/>
    <w:rsid w:val="00C47999"/>
    <w:rsid w:val="00C51687"/>
    <w:rsid w:val="00C5289C"/>
    <w:rsid w:val="00C553F6"/>
    <w:rsid w:val="00C56008"/>
    <w:rsid w:val="00C56CBC"/>
    <w:rsid w:val="00C617B0"/>
    <w:rsid w:val="00C62D2B"/>
    <w:rsid w:val="00C6344F"/>
    <w:rsid w:val="00C659E2"/>
    <w:rsid w:val="00C66686"/>
    <w:rsid w:val="00C669AD"/>
    <w:rsid w:val="00C72510"/>
    <w:rsid w:val="00C731CA"/>
    <w:rsid w:val="00C751FC"/>
    <w:rsid w:val="00C7735F"/>
    <w:rsid w:val="00C77A6B"/>
    <w:rsid w:val="00C80658"/>
    <w:rsid w:val="00C816E6"/>
    <w:rsid w:val="00C82587"/>
    <w:rsid w:val="00C84097"/>
    <w:rsid w:val="00C8481C"/>
    <w:rsid w:val="00C87FA4"/>
    <w:rsid w:val="00C9181A"/>
    <w:rsid w:val="00C9487D"/>
    <w:rsid w:val="00C955CB"/>
    <w:rsid w:val="00C95664"/>
    <w:rsid w:val="00C96E53"/>
    <w:rsid w:val="00CA1597"/>
    <w:rsid w:val="00CA25CC"/>
    <w:rsid w:val="00CA2BA2"/>
    <w:rsid w:val="00CA3ACE"/>
    <w:rsid w:val="00CA5FFF"/>
    <w:rsid w:val="00CA6075"/>
    <w:rsid w:val="00CA7F86"/>
    <w:rsid w:val="00CB32EF"/>
    <w:rsid w:val="00CC06CA"/>
    <w:rsid w:val="00CC1BDF"/>
    <w:rsid w:val="00CC21EC"/>
    <w:rsid w:val="00CC482B"/>
    <w:rsid w:val="00CC53F3"/>
    <w:rsid w:val="00CC7D4C"/>
    <w:rsid w:val="00CD105E"/>
    <w:rsid w:val="00CD2035"/>
    <w:rsid w:val="00CD3A27"/>
    <w:rsid w:val="00CD4AE6"/>
    <w:rsid w:val="00CD4E4B"/>
    <w:rsid w:val="00CD5211"/>
    <w:rsid w:val="00CD57F9"/>
    <w:rsid w:val="00CD5CD1"/>
    <w:rsid w:val="00CE0BB8"/>
    <w:rsid w:val="00CE11C8"/>
    <w:rsid w:val="00CE1C49"/>
    <w:rsid w:val="00CE4EA0"/>
    <w:rsid w:val="00CE54E0"/>
    <w:rsid w:val="00CE5835"/>
    <w:rsid w:val="00CE6FA1"/>
    <w:rsid w:val="00CE7422"/>
    <w:rsid w:val="00CF0C1A"/>
    <w:rsid w:val="00CF0E7D"/>
    <w:rsid w:val="00CF1938"/>
    <w:rsid w:val="00CF24CD"/>
    <w:rsid w:val="00CF37A2"/>
    <w:rsid w:val="00D01F0A"/>
    <w:rsid w:val="00D06CC9"/>
    <w:rsid w:val="00D11DB6"/>
    <w:rsid w:val="00D13012"/>
    <w:rsid w:val="00D14159"/>
    <w:rsid w:val="00D14990"/>
    <w:rsid w:val="00D201A6"/>
    <w:rsid w:val="00D212C7"/>
    <w:rsid w:val="00D21D9B"/>
    <w:rsid w:val="00D24268"/>
    <w:rsid w:val="00D25BE6"/>
    <w:rsid w:val="00D27F49"/>
    <w:rsid w:val="00D321DB"/>
    <w:rsid w:val="00D32460"/>
    <w:rsid w:val="00D32EBF"/>
    <w:rsid w:val="00D343B3"/>
    <w:rsid w:val="00D35073"/>
    <w:rsid w:val="00D36085"/>
    <w:rsid w:val="00D407D7"/>
    <w:rsid w:val="00D4116B"/>
    <w:rsid w:val="00D416D3"/>
    <w:rsid w:val="00D421D9"/>
    <w:rsid w:val="00D4545D"/>
    <w:rsid w:val="00D47529"/>
    <w:rsid w:val="00D47713"/>
    <w:rsid w:val="00D51103"/>
    <w:rsid w:val="00D53B1C"/>
    <w:rsid w:val="00D55A7A"/>
    <w:rsid w:val="00D56192"/>
    <w:rsid w:val="00D568D5"/>
    <w:rsid w:val="00D56B6F"/>
    <w:rsid w:val="00D57878"/>
    <w:rsid w:val="00D60AB7"/>
    <w:rsid w:val="00D6226F"/>
    <w:rsid w:val="00D66EA5"/>
    <w:rsid w:val="00D70E15"/>
    <w:rsid w:val="00D714E5"/>
    <w:rsid w:val="00D740D1"/>
    <w:rsid w:val="00D74591"/>
    <w:rsid w:val="00D7546D"/>
    <w:rsid w:val="00D75C54"/>
    <w:rsid w:val="00D814D3"/>
    <w:rsid w:val="00D839C5"/>
    <w:rsid w:val="00D84043"/>
    <w:rsid w:val="00D87991"/>
    <w:rsid w:val="00D91348"/>
    <w:rsid w:val="00D94151"/>
    <w:rsid w:val="00D95135"/>
    <w:rsid w:val="00D9566D"/>
    <w:rsid w:val="00DA0EF7"/>
    <w:rsid w:val="00DA2D7F"/>
    <w:rsid w:val="00DA2F1F"/>
    <w:rsid w:val="00DA4B3F"/>
    <w:rsid w:val="00DA4EB6"/>
    <w:rsid w:val="00DA51AC"/>
    <w:rsid w:val="00DA5F0C"/>
    <w:rsid w:val="00DB0A84"/>
    <w:rsid w:val="00DB20EB"/>
    <w:rsid w:val="00DB33F6"/>
    <w:rsid w:val="00DB38CC"/>
    <w:rsid w:val="00DB43F0"/>
    <w:rsid w:val="00DC08B6"/>
    <w:rsid w:val="00DC0F27"/>
    <w:rsid w:val="00DC2243"/>
    <w:rsid w:val="00DC277F"/>
    <w:rsid w:val="00DC5441"/>
    <w:rsid w:val="00DC7859"/>
    <w:rsid w:val="00DD0950"/>
    <w:rsid w:val="00DD0BFE"/>
    <w:rsid w:val="00DD29B1"/>
    <w:rsid w:val="00DD3211"/>
    <w:rsid w:val="00DD366F"/>
    <w:rsid w:val="00DD4AF9"/>
    <w:rsid w:val="00DD5DF4"/>
    <w:rsid w:val="00DD5EE9"/>
    <w:rsid w:val="00DD7497"/>
    <w:rsid w:val="00DD782F"/>
    <w:rsid w:val="00DE0414"/>
    <w:rsid w:val="00DE0982"/>
    <w:rsid w:val="00DE1D11"/>
    <w:rsid w:val="00DE2659"/>
    <w:rsid w:val="00DE28ED"/>
    <w:rsid w:val="00DE419E"/>
    <w:rsid w:val="00DE44C3"/>
    <w:rsid w:val="00DE4795"/>
    <w:rsid w:val="00DE4D5E"/>
    <w:rsid w:val="00DF139C"/>
    <w:rsid w:val="00DF268A"/>
    <w:rsid w:val="00DF3740"/>
    <w:rsid w:val="00DF40F3"/>
    <w:rsid w:val="00DF5BC9"/>
    <w:rsid w:val="00DF7D53"/>
    <w:rsid w:val="00E031F7"/>
    <w:rsid w:val="00E05323"/>
    <w:rsid w:val="00E06149"/>
    <w:rsid w:val="00E0684A"/>
    <w:rsid w:val="00E12CB3"/>
    <w:rsid w:val="00E12F22"/>
    <w:rsid w:val="00E138EC"/>
    <w:rsid w:val="00E165FC"/>
    <w:rsid w:val="00E168D7"/>
    <w:rsid w:val="00E23A47"/>
    <w:rsid w:val="00E23E0E"/>
    <w:rsid w:val="00E2482B"/>
    <w:rsid w:val="00E2592B"/>
    <w:rsid w:val="00E25D98"/>
    <w:rsid w:val="00E264F8"/>
    <w:rsid w:val="00E30C52"/>
    <w:rsid w:val="00E33666"/>
    <w:rsid w:val="00E34A1A"/>
    <w:rsid w:val="00E3771A"/>
    <w:rsid w:val="00E40B45"/>
    <w:rsid w:val="00E40CC4"/>
    <w:rsid w:val="00E41637"/>
    <w:rsid w:val="00E4260E"/>
    <w:rsid w:val="00E44BA5"/>
    <w:rsid w:val="00E45116"/>
    <w:rsid w:val="00E50C30"/>
    <w:rsid w:val="00E51410"/>
    <w:rsid w:val="00E515E7"/>
    <w:rsid w:val="00E5580D"/>
    <w:rsid w:val="00E56402"/>
    <w:rsid w:val="00E56CB5"/>
    <w:rsid w:val="00E61828"/>
    <w:rsid w:val="00E62CF1"/>
    <w:rsid w:val="00E64781"/>
    <w:rsid w:val="00E65E56"/>
    <w:rsid w:val="00E664D0"/>
    <w:rsid w:val="00E66F94"/>
    <w:rsid w:val="00E670E5"/>
    <w:rsid w:val="00E6767D"/>
    <w:rsid w:val="00E717C1"/>
    <w:rsid w:val="00E717C8"/>
    <w:rsid w:val="00E71E63"/>
    <w:rsid w:val="00E735C4"/>
    <w:rsid w:val="00E753A1"/>
    <w:rsid w:val="00E76D4C"/>
    <w:rsid w:val="00E81786"/>
    <w:rsid w:val="00E818F0"/>
    <w:rsid w:val="00E85DE5"/>
    <w:rsid w:val="00E85DF1"/>
    <w:rsid w:val="00E861BA"/>
    <w:rsid w:val="00E90EC0"/>
    <w:rsid w:val="00E944C1"/>
    <w:rsid w:val="00E959BA"/>
    <w:rsid w:val="00E97D8B"/>
    <w:rsid w:val="00EA1F12"/>
    <w:rsid w:val="00EA28A7"/>
    <w:rsid w:val="00EA5096"/>
    <w:rsid w:val="00EA5878"/>
    <w:rsid w:val="00EA7F55"/>
    <w:rsid w:val="00EB1CE6"/>
    <w:rsid w:val="00EB1F19"/>
    <w:rsid w:val="00EB1F27"/>
    <w:rsid w:val="00EB231E"/>
    <w:rsid w:val="00EB7375"/>
    <w:rsid w:val="00EC06EA"/>
    <w:rsid w:val="00EC08D0"/>
    <w:rsid w:val="00EC2660"/>
    <w:rsid w:val="00EC3057"/>
    <w:rsid w:val="00EC47C5"/>
    <w:rsid w:val="00EC511D"/>
    <w:rsid w:val="00EC6D12"/>
    <w:rsid w:val="00EC708A"/>
    <w:rsid w:val="00ED087B"/>
    <w:rsid w:val="00ED3AE5"/>
    <w:rsid w:val="00ED5626"/>
    <w:rsid w:val="00ED5EB9"/>
    <w:rsid w:val="00ED635B"/>
    <w:rsid w:val="00ED6BFE"/>
    <w:rsid w:val="00ED7FE5"/>
    <w:rsid w:val="00EE0176"/>
    <w:rsid w:val="00EE1481"/>
    <w:rsid w:val="00EE17BD"/>
    <w:rsid w:val="00EE27D8"/>
    <w:rsid w:val="00EE32BD"/>
    <w:rsid w:val="00EE375C"/>
    <w:rsid w:val="00EE5542"/>
    <w:rsid w:val="00EE6389"/>
    <w:rsid w:val="00EE6872"/>
    <w:rsid w:val="00EF0191"/>
    <w:rsid w:val="00EF09CC"/>
    <w:rsid w:val="00EF0F91"/>
    <w:rsid w:val="00EF5C59"/>
    <w:rsid w:val="00F00A14"/>
    <w:rsid w:val="00F03828"/>
    <w:rsid w:val="00F03D52"/>
    <w:rsid w:val="00F0685D"/>
    <w:rsid w:val="00F06A5D"/>
    <w:rsid w:val="00F0700E"/>
    <w:rsid w:val="00F070B5"/>
    <w:rsid w:val="00F14451"/>
    <w:rsid w:val="00F14A61"/>
    <w:rsid w:val="00F17B58"/>
    <w:rsid w:val="00F23C72"/>
    <w:rsid w:val="00F24B23"/>
    <w:rsid w:val="00F25A3F"/>
    <w:rsid w:val="00F26258"/>
    <w:rsid w:val="00F27353"/>
    <w:rsid w:val="00F31B7D"/>
    <w:rsid w:val="00F32A17"/>
    <w:rsid w:val="00F349CE"/>
    <w:rsid w:val="00F34BAA"/>
    <w:rsid w:val="00F35345"/>
    <w:rsid w:val="00F355CA"/>
    <w:rsid w:val="00F355FB"/>
    <w:rsid w:val="00F40C6B"/>
    <w:rsid w:val="00F41113"/>
    <w:rsid w:val="00F41F44"/>
    <w:rsid w:val="00F44385"/>
    <w:rsid w:val="00F45C61"/>
    <w:rsid w:val="00F51138"/>
    <w:rsid w:val="00F5306F"/>
    <w:rsid w:val="00F532A6"/>
    <w:rsid w:val="00F54ED3"/>
    <w:rsid w:val="00F569B5"/>
    <w:rsid w:val="00F569D6"/>
    <w:rsid w:val="00F57FCC"/>
    <w:rsid w:val="00F61907"/>
    <w:rsid w:val="00F61AB2"/>
    <w:rsid w:val="00F61C5F"/>
    <w:rsid w:val="00F65464"/>
    <w:rsid w:val="00F67DAA"/>
    <w:rsid w:val="00F70E1C"/>
    <w:rsid w:val="00F72FCE"/>
    <w:rsid w:val="00F734F9"/>
    <w:rsid w:val="00F73F90"/>
    <w:rsid w:val="00F74D13"/>
    <w:rsid w:val="00F75B66"/>
    <w:rsid w:val="00F76715"/>
    <w:rsid w:val="00F80B9C"/>
    <w:rsid w:val="00F80FBD"/>
    <w:rsid w:val="00F81E33"/>
    <w:rsid w:val="00F849FF"/>
    <w:rsid w:val="00F86F58"/>
    <w:rsid w:val="00F873A1"/>
    <w:rsid w:val="00F936BB"/>
    <w:rsid w:val="00F93BAD"/>
    <w:rsid w:val="00F941DD"/>
    <w:rsid w:val="00F95311"/>
    <w:rsid w:val="00F95F8F"/>
    <w:rsid w:val="00FA0A18"/>
    <w:rsid w:val="00FA1BBD"/>
    <w:rsid w:val="00FA70EC"/>
    <w:rsid w:val="00FA74EE"/>
    <w:rsid w:val="00FB0416"/>
    <w:rsid w:val="00FB6BF7"/>
    <w:rsid w:val="00FC1707"/>
    <w:rsid w:val="00FC1C82"/>
    <w:rsid w:val="00FC1D2F"/>
    <w:rsid w:val="00FC2D06"/>
    <w:rsid w:val="00FC389F"/>
    <w:rsid w:val="00FC45AC"/>
    <w:rsid w:val="00FC4CFF"/>
    <w:rsid w:val="00FC4D12"/>
    <w:rsid w:val="00FC5DE9"/>
    <w:rsid w:val="00FD0415"/>
    <w:rsid w:val="00FD44E2"/>
    <w:rsid w:val="00FD48FA"/>
    <w:rsid w:val="00FD4FA3"/>
    <w:rsid w:val="00FD54DA"/>
    <w:rsid w:val="00FD73C3"/>
    <w:rsid w:val="00FE1041"/>
    <w:rsid w:val="00FE2FD3"/>
    <w:rsid w:val="00FE5319"/>
    <w:rsid w:val="00FE5699"/>
    <w:rsid w:val="00FE57BD"/>
    <w:rsid w:val="00FE6DE0"/>
    <w:rsid w:val="00FF06B2"/>
    <w:rsid w:val="00FF2542"/>
    <w:rsid w:val="00FF286B"/>
    <w:rsid w:val="00FF29EF"/>
    <w:rsid w:val="00FF3D23"/>
    <w:rsid w:val="00FF4FB2"/>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4C15C"/>
  <w15:chartTrackingRefBased/>
  <w15:docId w15:val="{7AAC5F09-DB8D-41B1-87AB-1EF75810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3740"/>
    <w:rPr>
      <w:rFonts w:ascii="Calibri" w:hAnsi="Calibri" w:cs="Calibri"/>
    </w:rPr>
  </w:style>
  <w:style w:type="paragraph" w:styleId="Heading1">
    <w:name w:val="heading 1"/>
    <w:aliases w:val="Pocket"/>
    <w:basedOn w:val="Normal"/>
    <w:next w:val="Normal"/>
    <w:link w:val="Heading1Char"/>
    <w:qFormat/>
    <w:rsid w:val="00DF37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37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F37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99"/>
    <w:qFormat/>
    <w:rsid w:val="00DF37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374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F37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3740"/>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s"/>
    <w:basedOn w:val="DefaultParagraphFont"/>
    <w:link w:val="textbold"/>
    <w:uiPriority w:val="8"/>
    <w:qFormat/>
    <w:rsid w:val="00DF37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3740"/>
    <w:rPr>
      <w:color w:val="auto"/>
      <w:u w:val="none"/>
    </w:rPr>
  </w:style>
  <w:style w:type="character" w:customStyle="1" w:styleId="Heading1Char">
    <w:name w:val="Heading 1 Char"/>
    <w:aliases w:val="Pocket Char"/>
    <w:basedOn w:val="DefaultParagraphFont"/>
    <w:link w:val="Heading1"/>
    <w:rsid w:val="00DF37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374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F374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F37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374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DF3740"/>
    <w:rPr>
      <w:b w:val="0"/>
      <w:sz w:val="22"/>
      <w:u w:val="single"/>
    </w:rPr>
  </w:style>
  <w:style w:type="character" w:styleId="Strong">
    <w:name w:val="Strong"/>
    <w:basedOn w:val="DefaultParagraphFont"/>
    <w:uiPriority w:val="22"/>
    <w:qFormat/>
    <w:rsid w:val="00DF3740"/>
    <w:rPr>
      <w:b/>
      <w:bCs/>
    </w:rPr>
  </w:style>
  <w:style w:type="character" w:styleId="BookTitle">
    <w:name w:val="Book Title"/>
    <w:basedOn w:val="DefaultParagraphFont"/>
    <w:uiPriority w:val="33"/>
    <w:semiHidden/>
    <w:qFormat/>
    <w:rsid w:val="00DF3740"/>
    <w:rPr>
      <w:b/>
      <w:bCs/>
      <w:i/>
      <w:iCs/>
      <w:spacing w:val="5"/>
    </w:rPr>
  </w:style>
  <w:style w:type="character" w:customStyle="1" w:styleId="Heading5Char">
    <w:name w:val="Heading 5 Char"/>
    <w:basedOn w:val="DefaultParagraphFont"/>
    <w:link w:val="Heading5"/>
    <w:uiPriority w:val="9"/>
    <w:semiHidden/>
    <w:rsid w:val="00DF37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3740"/>
  </w:style>
  <w:style w:type="paragraph" w:styleId="Header">
    <w:name w:val="header"/>
    <w:basedOn w:val="Normal"/>
    <w:link w:val="HeaderChar"/>
    <w:uiPriority w:val="99"/>
    <w:rsid w:val="00DF3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740"/>
    <w:rPr>
      <w:rFonts w:ascii="Calibri" w:hAnsi="Calibri" w:cs="Calibri"/>
    </w:rPr>
  </w:style>
  <w:style w:type="paragraph" w:styleId="Footer">
    <w:name w:val="footer"/>
    <w:basedOn w:val="Normal"/>
    <w:link w:val="FooterChar"/>
    <w:uiPriority w:val="99"/>
    <w:semiHidden/>
    <w:rsid w:val="00DF37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3740"/>
    <w:rPr>
      <w:rFonts w:ascii="Calibri" w:hAnsi="Calibri" w:cs="Calibri"/>
    </w:rPr>
  </w:style>
  <w:style w:type="paragraph" w:styleId="BodyText">
    <w:name w:val="Body Text"/>
    <w:basedOn w:val="Normal"/>
    <w:link w:val="BodyTextChar"/>
    <w:uiPriority w:val="99"/>
    <w:semiHidden/>
    <w:unhideWhenUsed/>
    <w:rsid w:val="00DF3740"/>
    <w:pPr>
      <w:spacing w:after="120"/>
    </w:pPr>
  </w:style>
  <w:style w:type="character" w:customStyle="1" w:styleId="BodyTextChar">
    <w:name w:val="Body Text Char"/>
    <w:basedOn w:val="DefaultParagraphFont"/>
    <w:link w:val="BodyText"/>
    <w:uiPriority w:val="99"/>
    <w:semiHidden/>
    <w:rsid w:val="00DF3740"/>
    <w:rPr>
      <w:rFonts w:ascii="Calibri" w:hAnsi="Calibri" w:cs="Calibri"/>
    </w:rPr>
  </w:style>
  <w:style w:type="paragraph" w:styleId="NoSpacing">
    <w:name w:val="No Spacing"/>
    <w:aliases w:val="Card Format,Tag1,No Spacing51,No Spacing311,No Spacing2,Read stuff,ClearFormatting,Clear,DDI Tag,Tag Title,No Spacing11211,No Spacing6,No Spacing7,No Spacing8,Dont u,No Spacing1111111,No Spacing tnr,ca,card,No Spacing111112,Tags,Note Level 2"/>
    <w:link w:val="NoSpacingChar"/>
    <w:uiPriority w:val="99"/>
    <w:unhideWhenUsed/>
    <w:qFormat/>
    <w:rsid w:val="00DF3740"/>
    <w:pPr>
      <w:spacing w:after="0" w:line="240" w:lineRule="auto"/>
    </w:pPr>
    <w:rPr>
      <w:rFonts w:ascii="Calibri" w:hAnsi="Calibri" w:cs="Calibri"/>
    </w:rPr>
  </w:style>
  <w:style w:type="character" w:customStyle="1" w:styleId="NoSpacingChar">
    <w:name w:val="No Spacing Char"/>
    <w:aliases w:val="Card Format Char1,Tag1 Char1,No Spacing51 Char1,No Spacing311 Char1,No Spacing2 Char1,Read stuff Char1,ClearFormatting Char1,Clear Char1,DDI Tag Char1,Tag Title Char1,No Spacing11211 Char1,No Spacing6 Char1,No Spacing7 Char1,Dont u Char"/>
    <w:basedOn w:val="DefaultParagraphFont"/>
    <w:link w:val="NoSpacing"/>
    <w:uiPriority w:val="99"/>
    <w:rsid w:val="00DF3740"/>
    <w:rPr>
      <w:rFonts w:ascii="Calibri" w:hAnsi="Calibri" w:cs="Calibri"/>
    </w:rPr>
  </w:style>
  <w:style w:type="character" w:styleId="Hyperlink">
    <w:name w:val="Hyperlink"/>
    <w:aliases w:val="Card Format Char,Tag1 Char,No Spacing51 Char,No Spacing311 Char,No Spacing2 Char,Read stuff Char,ClearFormatting Char,Clear Char,DDI Tag Char,Tag Title Char,No Spacing11211 Char,No Spacing6 Char,No Spacing7 Char,No Spacing8 Cha,Read,Important,C"/>
    <w:basedOn w:val="DefaultParagraphFont"/>
    <w:uiPriority w:val="99"/>
    <w:unhideWhenUsed/>
    <w:rsid w:val="00DF3740"/>
    <w:rPr>
      <w:color w:val="0563C1" w:themeColor="hyperlink"/>
      <w:u w:val="single"/>
    </w:rPr>
  </w:style>
  <w:style w:type="character" w:styleId="UnresolvedMention">
    <w:name w:val="Unresolved Mention"/>
    <w:basedOn w:val="DefaultParagraphFont"/>
    <w:uiPriority w:val="99"/>
    <w:semiHidden/>
    <w:unhideWhenUsed/>
    <w:rsid w:val="00DF3740"/>
    <w:rPr>
      <w:color w:val="605E5C"/>
      <w:shd w:val="clear" w:color="auto" w:fill="E1DFDD"/>
    </w:rPr>
  </w:style>
  <w:style w:type="paragraph" w:styleId="NormalWeb">
    <w:name w:val="Normal (Web)"/>
    <w:basedOn w:val="Normal"/>
    <w:uiPriority w:val="99"/>
    <w:unhideWhenUsed/>
    <w:rsid w:val="0085790E"/>
    <w:pPr>
      <w:spacing w:before="100" w:beforeAutospacing="1" w:after="100" w:afterAutospacing="1" w:line="240" w:lineRule="auto"/>
    </w:pPr>
    <w:rPr>
      <w:rFonts w:eastAsia="Times New Roman"/>
      <w:sz w:val="24"/>
    </w:rPr>
  </w:style>
  <w:style w:type="paragraph" w:styleId="TOCHeading">
    <w:name w:val="TOC Heading"/>
    <w:basedOn w:val="Heading1"/>
    <w:next w:val="Normal"/>
    <w:uiPriority w:val="39"/>
    <w:unhideWhenUsed/>
    <w:qFormat/>
    <w:rsid w:val="00187E4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87E41"/>
    <w:pPr>
      <w:spacing w:after="100"/>
    </w:pPr>
  </w:style>
  <w:style w:type="paragraph" w:styleId="TOC3">
    <w:name w:val="toc 3"/>
    <w:basedOn w:val="Normal"/>
    <w:next w:val="Normal"/>
    <w:autoRedefine/>
    <w:uiPriority w:val="39"/>
    <w:unhideWhenUsed/>
    <w:rsid w:val="00187E41"/>
    <w:pPr>
      <w:spacing w:after="100"/>
      <w:ind w:left="440"/>
    </w:pPr>
  </w:style>
  <w:style w:type="paragraph" w:styleId="TOC2">
    <w:name w:val="toc 2"/>
    <w:basedOn w:val="Normal"/>
    <w:next w:val="Normal"/>
    <w:autoRedefine/>
    <w:uiPriority w:val="39"/>
    <w:unhideWhenUsed/>
    <w:rsid w:val="00187E41"/>
    <w:pPr>
      <w:spacing w:after="100"/>
      <w:ind w:left="220"/>
    </w:pPr>
  </w:style>
  <w:style w:type="character" w:styleId="CommentReference">
    <w:name w:val="annotation reference"/>
    <w:basedOn w:val="DefaultParagraphFont"/>
    <w:uiPriority w:val="99"/>
    <w:semiHidden/>
    <w:unhideWhenUsed/>
    <w:rsid w:val="00DA2D7F"/>
    <w:rPr>
      <w:sz w:val="16"/>
      <w:szCs w:val="16"/>
    </w:rPr>
  </w:style>
  <w:style w:type="paragraph" w:styleId="CommentText">
    <w:name w:val="annotation text"/>
    <w:basedOn w:val="Normal"/>
    <w:link w:val="CommentTextChar"/>
    <w:uiPriority w:val="99"/>
    <w:semiHidden/>
    <w:unhideWhenUsed/>
    <w:rsid w:val="00DA2D7F"/>
    <w:pPr>
      <w:spacing w:line="240" w:lineRule="auto"/>
    </w:pPr>
    <w:rPr>
      <w:sz w:val="20"/>
      <w:szCs w:val="20"/>
    </w:rPr>
  </w:style>
  <w:style w:type="character" w:customStyle="1" w:styleId="CommentTextChar">
    <w:name w:val="Comment Text Char"/>
    <w:basedOn w:val="DefaultParagraphFont"/>
    <w:link w:val="CommentText"/>
    <w:uiPriority w:val="99"/>
    <w:semiHidden/>
    <w:rsid w:val="00DA2D7F"/>
    <w:rPr>
      <w:rFonts w:ascii="Calibri" w:hAnsi="Calibri" w:cs="Calibri"/>
      <w:sz w:val="20"/>
      <w:szCs w:val="20"/>
    </w:rPr>
  </w:style>
  <w:style w:type="paragraph" w:styleId="Revision">
    <w:name w:val="Revision"/>
    <w:hidden/>
    <w:uiPriority w:val="99"/>
    <w:semiHidden/>
    <w:rsid w:val="00DA2D7F"/>
    <w:pPr>
      <w:spacing w:after="0" w:line="240" w:lineRule="auto"/>
    </w:pPr>
    <w:rPr>
      <w:rFonts w:ascii="Calibri" w:hAnsi="Calibri" w:cs="Calibri"/>
    </w:rPr>
  </w:style>
  <w:style w:type="paragraph" w:customStyle="1" w:styleId="UnderlinePara">
    <w:name w:val="Underline Para"/>
    <w:basedOn w:val="Normal"/>
    <w:uiPriority w:val="7"/>
    <w:qFormat/>
    <w:rsid w:val="004553AE"/>
    <w:pPr>
      <w:widowControl w:val="0"/>
      <w:suppressAutoHyphens/>
      <w:spacing w:after="200" w:line="254" w:lineRule="auto"/>
      <w:contextualSpacing/>
    </w:pPr>
    <w:rPr>
      <w:rFonts w:asciiTheme="minorHAnsi" w:hAnsiTheme="minorHAnsi" w:cstheme="minorBidi"/>
      <w:u w:val="single"/>
    </w:rPr>
  </w:style>
  <w:style w:type="paragraph" w:styleId="z-TopofForm">
    <w:name w:val="HTML Top of Form"/>
    <w:basedOn w:val="Normal"/>
    <w:next w:val="Normal"/>
    <w:link w:val="z-TopofFormChar"/>
    <w:hidden/>
    <w:uiPriority w:val="99"/>
    <w:unhideWhenUsed/>
    <w:rsid w:val="006D463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D4632"/>
    <w:rPr>
      <w:rFonts w:ascii="Arial" w:eastAsia="Times New Roman" w:hAnsi="Arial" w:cs="Arial"/>
      <w:vanish/>
      <w:sz w:val="16"/>
      <w:szCs w:val="16"/>
    </w:rPr>
  </w:style>
  <w:style w:type="paragraph" w:customStyle="1" w:styleId="textbold">
    <w:name w:val="text bold"/>
    <w:basedOn w:val="Normal"/>
    <w:link w:val="Emphasis"/>
    <w:uiPriority w:val="8"/>
    <w:qFormat/>
    <w:rsid w:val="00465DF5"/>
    <w:pPr>
      <w:ind w:left="720"/>
      <w:jc w:val="both"/>
    </w:pPr>
    <w:rPr>
      <w:b/>
      <w:iCs/>
      <w:u w:val="single"/>
    </w:rPr>
  </w:style>
  <w:style w:type="paragraph" w:customStyle="1" w:styleId="Emphasis1">
    <w:name w:val="Emphasis1"/>
    <w:basedOn w:val="Normal"/>
    <w:autoRedefine/>
    <w:uiPriority w:val="8"/>
    <w:qFormat/>
    <w:rsid w:val="005E3A87"/>
    <w:pPr>
      <w:pBdr>
        <w:top w:val="single" w:sz="4" w:space="1" w:color="auto"/>
        <w:left w:val="single" w:sz="4" w:space="4" w:color="auto"/>
        <w:bottom w:val="single" w:sz="4" w:space="1" w:color="auto"/>
        <w:right w:val="single" w:sz="4" w:space="4" w:color="auto"/>
      </w:pBdr>
      <w:ind w:left="720"/>
    </w:pPr>
    <w:rPr>
      <w:b/>
      <w:iCs/>
      <w:u w:val="single"/>
    </w:rPr>
  </w:style>
  <w:style w:type="paragraph" w:styleId="TOC4">
    <w:name w:val="toc 4"/>
    <w:basedOn w:val="Normal"/>
    <w:next w:val="Normal"/>
    <w:autoRedefine/>
    <w:uiPriority w:val="39"/>
    <w:unhideWhenUsed/>
    <w:rsid w:val="00BF641A"/>
    <w:pPr>
      <w:spacing w:after="100"/>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F641A"/>
    <w:pPr>
      <w:spacing w:after="100"/>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F641A"/>
    <w:pPr>
      <w:spacing w:after="100"/>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F641A"/>
    <w:pPr>
      <w:spacing w:after="100"/>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F641A"/>
    <w:pPr>
      <w:spacing w:after="100"/>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F641A"/>
    <w:pPr>
      <w:spacing w:after="100"/>
      <w:ind w:left="176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0506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hill.com/homenews/house/4048340-moderates-strike-back-conservative-revolt-paralyzes-house/" TargetMode="External"/><Relationship Id="rId299" Type="http://schemas.openxmlformats.org/officeDocument/2006/relationships/hyperlink" Target="https://sentientmedia.org/2023-farm-bill-animals/" TargetMode="External"/><Relationship Id="rId21" Type="http://schemas.openxmlformats.org/officeDocument/2006/relationships/hyperlink" Target="https://www.rfdtv.com/there-is-optimism-for-an-on-time-farm-bill-now-that-these-hurdles-are-done-according-to-rep-lucas" TargetMode="External"/><Relationship Id="rId63" Type="http://schemas.openxmlformats.org/officeDocument/2006/relationships/hyperlink" Target="https://teachingamericanhistory.org/document/black-cotton-farmers-and-the-aaa/" TargetMode="External"/><Relationship Id="rId159" Type="http://schemas.openxmlformats.org/officeDocument/2006/relationships/hyperlink" Target="https://www.npr.org/2023/04/16/1170293913/the-black-unemployment-rate-has-hit-a-record-low-but-it-might-be-too-early-to-ce" TargetMode="External"/><Relationship Id="rId170" Type="http://schemas.openxmlformats.org/officeDocument/2006/relationships/hyperlink" Target="https://www.cnbc.com/2023/06/13/cpi-inflation-report-may-2023-.html" TargetMode="External"/><Relationship Id="rId226" Type="http://schemas.openxmlformats.org/officeDocument/2006/relationships/hyperlink" Target="https://www.nature.com/articles/s41599-021-00760-7" TargetMode="External"/><Relationship Id="rId268" Type="http://schemas.openxmlformats.org/officeDocument/2006/relationships/hyperlink" Target="https://fivethirtyeight.com/features/biden-says-the-economys-doing-great-lots-of-his-own-voters-dont-believe-him/" TargetMode="External"/><Relationship Id="rId32" Type="http://schemas.openxmlformats.org/officeDocument/2006/relationships/hyperlink" Target="https://www.thedailybeast.com/kevin-mccarthy-cedes-speakership-to-the-far-right-once-again" TargetMode="External"/><Relationship Id="rId74" Type="http://schemas.openxmlformats.org/officeDocument/2006/relationships/hyperlink" Target="https://nebraskaexaminer.com/2023/06/26/farming-carbon-farm-bill-presents-opportunity-to-unite-farmers-climate-activists/" TargetMode="External"/><Relationship Id="rId128" Type="http://schemas.openxmlformats.org/officeDocument/2006/relationships/hyperlink" Target="https://thehill.com/homenews/administration/4071529-roughly-1-in-3-approve-of-bidens-handling-of-economy-amid-bidenomics-push-poll/" TargetMode="External"/><Relationship Id="rId5" Type="http://schemas.openxmlformats.org/officeDocument/2006/relationships/webSettings" Target="webSettings.xml"/><Relationship Id="rId181" Type="http://schemas.openxmlformats.org/officeDocument/2006/relationships/hyperlink" Target="https://www.theatlantic.com/politics/archive/2022/11/biden-2022-midterms-policy-record-approval/671941/" TargetMode="External"/><Relationship Id="rId237" Type="http://schemas.openxmlformats.org/officeDocument/2006/relationships/hyperlink" Target="https://www.nytimes.com/2018/04/25/opinion/sanders-booker-gillibrand-humphrey-hawkins.html" TargetMode="External"/><Relationship Id="rId279" Type="http://schemas.openxmlformats.org/officeDocument/2006/relationships/hyperlink" Target="https://www.post-gazette.com/news/politics-state/2023/07/02/glenn-thompson-farm-bill/stories/202306300133" TargetMode="External"/><Relationship Id="rId43" Type="http://schemas.openxmlformats.org/officeDocument/2006/relationships/hyperlink" Target="https://www.farmers.gov/sites/default/files/2020-12/FarmersGov-Manage_Market-Facilitation-Program-Data12-21.pdf" TargetMode="External"/><Relationship Id="rId139" Type="http://schemas.openxmlformats.org/officeDocument/2006/relationships/hyperlink" Target="https://www.whitehouse.gov/briefing-room/statements-releases/2023/06/21/president-biden-to-lead-investing-in-america-blitz-highlighting-investments-jobs-and-manufacturing-boom-driven-by-biden-economic-agenda/" TargetMode="External"/><Relationship Id="rId290" Type="http://schemas.openxmlformats.org/officeDocument/2006/relationships/hyperlink" Target="https://fns-prod.azureedge.us/sites/default/files/resource-files/34SNAPmonthly-5.pdf" TargetMode="External"/><Relationship Id="rId304" Type="http://schemas.openxmlformats.org/officeDocument/2006/relationships/hyperlink" Target="https://www.newsweek.com/trump-biden-poll-swing-states-2024-1810725" TargetMode="External"/><Relationship Id="rId85" Type="http://schemas.openxmlformats.org/officeDocument/2006/relationships/hyperlink" Target="https://www.rfdtv.com/childcare-is-now-a-priority-during-farm-bill-discussions" TargetMode="External"/><Relationship Id="rId150" Type="http://schemas.openxmlformats.org/officeDocument/2006/relationships/hyperlink" Target="https://www.reuters.com/world/us/white-house-hold-competition-council-meeting-monday-official-2022-09-22/" TargetMode="External"/><Relationship Id="rId192" Type="http://schemas.openxmlformats.org/officeDocument/2006/relationships/hyperlink" Target="https://www.businessinsider.com/study-watching-fox-news-makes-you-less-informed-than-watching-no-news-at-all-2012-5" TargetMode="External"/><Relationship Id="rId206" Type="http://schemas.openxmlformats.org/officeDocument/2006/relationships/hyperlink" Target="https://www.bls.gov/opub/hom/ncs/data.htm" TargetMode="External"/><Relationship Id="rId248" Type="http://schemas.openxmlformats.org/officeDocument/2006/relationships/hyperlink" Target="https://www.mainlinemedianews.com/2023/07/12/ask-rusty-will-social-security-be-there-for-me/" TargetMode="External"/><Relationship Id="rId12" Type="http://schemas.openxmlformats.org/officeDocument/2006/relationships/hyperlink" Target="https://www.politico.com/news/2023/05/31/mccarthy-tries-to-hold-off-last-minute-rebellion-over-work-requirements-in-debt-deal-00099502" TargetMode="External"/><Relationship Id="rId108" Type="http://schemas.openxmlformats.org/officeDocument/2006/relationships/hyperlink" Target="https://thehill.com/opinion/finance/3948669-finally-we-have-a-true-shot-at-bipartisan-social-security-reform/" TargetMode="External"/><Relationship Id="rId54" Type="http://schemas.openxmlformats.org/officeDocument/2006/relationships/hyperlink" Target="https://www.washingtonexaminer.com/restoring-america/faith-freedom-self-reliance/farm-bill-could-improve-our-health" TargetMode="External"/><Relationship Id="rId96" Type="http://schemas.openxmlformats.org/officeDocument/2006/relationships/hyperlink" Target="https://fee.org/articles/universal-basic-income-makes-welfare-more-efficient-which-is-bad-dummy/" TargetMode="External"/><Relationship Id="rId161" Type="http://schemas.openxmlformats.org/officeDocument/2006/relationships/hyperlink" Target="https://www.bls.gov/opub/ted/2020/unemployment-rate-rises-to-record-high-14-point-7-percent-in-april-2020.htm" TargetMode="External"/><Relationship Id="rId217" Type="http://schemas.openxmlformats.org/officeDocument/2006/relationships/hyperlink" Target="https://www.huffpost.com/entry/joe-biden-bidenomics_n_649c8effe4b038eea76d01b3?utm_source=cordial&amp;utm_medium=email&amp;utm_campaign=hp-us-reg-politics_2023-06-28&amp;utm_term=us-politics" TargetMode="External"/><Relationship Id="rId259" Type="http://schemas.openxmlformats.org/officeDocument/2006/relationships/hyperlink" Target="https://thehill.com/homenews/senate/4096609-gop-mulls-retooling-message-as-inflation-rate-plummets/?email=98915c9220fcc927837c361c14dca029d00af519&amp;emaila=1af5e18c64a5b5efd416aeca35fd0cac&amp;emailb=9bde5505f10695246a6e4f49298d8b6e190fa07b6be72520e94287fa25b73913&amp;utm_source=Sailthru&amp;utm_medium=email&amp;utm_campaign=retool" TargetMode="External"/><Relationship Id="rId23" Type="http://schemas.openxmlformats.org/officeDocument/2006/relationships/hyperlink" Target="https://www.cato.org/blog/farm-bill-palooza" TargetMode="External"/><Relationship Id="rId119" Type="http://schemas.openxmlformats.org/officeDocument/2006/relationships/hyperlink" Target="https://thehill.com/homenews/senate/4043199-senate-gop-alarmed-conservative-revolt-paralyzed-house/" TargetMode="External"/><Relationship Id="rId270" Type="http://schemas.openxmlformats.org/officeDocument/2006/relationships/hyperlink" Target="https://apnews.com/article/biden-poll-economy-survey-jobs-inflation-b3c77cb208f96f9b039cf48cbc4fb67b" TargetMode="External"/><Relationship Id="rId65" Type="http://schemas.openxmlformats.org/officeDocument/2006/relationships/hyperlink" Target="https://www.everycrsreport.com/reports/RS20430.html" TargetMode="External"/><Relationship Id="rId130" Type="http://schemas.openxmlformats.org/officeDocument/2006/relationships/hyperlink" Target="https://thehill.com/homenews/senate/4096609-gop-mulls-retooling-message-as-inflation-rate-plummets/?email=98915c9220fcc927837c361c14dca029d00af519&amp;emaila=1af5e18c64a5b5efd416aeca35fd0cac&amp;emailb=9bde5505f10695246a6e4f49298d8b6e190fa07b6be72520e94287fa25b73913&amp;utm_source=Sailthru&amp;utm_medium=email&amp;utm_campaign=retool" TargetMode="External"/><Relationship Id="rId172" Type="http://schemas.openxmlformats.org/officeDocument/2006/relationships/hyperlink" Target="https://www.conference-board.org/blog/global-economy/supply-chain-recovery-to-lower-inflation" TargetMode="External"/><Relationship Id="rId193" Type="http://schemas.openxmlformats.org/officeDocument/2006/relationships/hyperlink" Target="https://www.washingtonpost.com/politics/2022/04/04/unique-damaging-role-fox-news-plays-american-media/" TargetMode="External"/><Relationship Id="rId207" Type="http://schemas.openxmlformats.org/officeDocument/2006/relationships/hyperlink" Target="https://www.bea.gov/help/faq/104" TargetMode="External"/><Relationship Id="rId228" Type="http://schemas.openxmlformats.org/officeDocument/2006/relationships/hyperlink" Target="https://link.springer.com/article/10.1007/s11109-022-09824-z" TargetMode="External"/><Relationship Id="rId249" Type="http://schemas.openxmlformats.org/officeDocument/2006/relationships/hyperlink" Target="https://www.foxnews.com/politics/republicans-blast-biden-lying-shamelessly-social-security-medicare-state-of-the-union" TargetMode="External"/><Relationship Id="rId13" Type="http://schemas.openxmlformats.org/officeDocument/2006/relationships/hyperlink" Target="https://www.politico.com/news/2023/05/30/progressives-food-aid-requirements-debt-deal-00099290" TargetMode="External"/><Relationship Id="rId109" Type="http://schemas.openxmlformats.org/officeDocument/2006/relationships/hyperlink" Target="https://www.commondreams.org/news/2022/08/15/social-securitys-87th-birthday-progressives-warn-gop-wants-take-chainsaw-it" TargetMode="External"/><Relationship Id="rId260" Type="http://schemas.openxmlformats.org/officeDocument/2006/relationships/hyperlink" Target="https://thehill.com/opinion/white-house/4088051-why-going-all-in-on-bidenomics-is-flawed/" TargetMode="External"/><Relationship Id="rId281" Type="http://schemas.openxmlformats.org/officeDocument/2006/relationships/hyperlink" Target="https://www.rfdtv.com/the-house-and-senate-seem-to-be-on-different-farm-bill-timeline" TargetMode="External"/><Relationship Id="rId34" Type="http://schemas.openxmlformats.org/officeDocument/2006/relationships/hyperlink" Target="https://www.rfdtv.com/the-clock-is-ticking-for-an-on-time-farm-bill" TargetMode="External"/><Relationship Id="rId55" Type="http://schemas.openxmlformats.org/officeDocument/2006/relationships/hyperlink" Target="https://www.washingtonexaminer.com/restoring-america/faith-freedom-self-reliance/farm-bill-could-improve-our-health" TargetMode="External"/><Relationship Id="rId76" Type="http://schemas.openxmlformats.org/officeDocument/2006/relationships/hyperlink" Target="https://sustainableagriculture.net/wp-content/uploads/2022/11/2023-Farm-Bill-Platform.pdf" TargetMode="External"/><Relationship Id="rId97" Type="http://schemas.openxmlformats.org/officeDocument/2006/relationships/hyperlink" Target="https://cei.org/opeds_articles/the-case-against-a-universal-basic-income/" TargetMode="External"/><Relationship Id="rId120" Type="http://schemas.openxmlformats.org/officeDocument/2006/relationships/hyperlink" Target="https://thehill.com/homenews/senate/4043199-senate-gop-alarmed-conservative-revolt-paralyzed-house/" TargetMode="External"/><Relationship Id="rId141" Type="http://schemas.openxmlformats.org/officeDocument/2006/relationships/hyperlink" Target="https://www.pewresearch.org/science/2023/06/28/majorities-of-americans-prioritize-renewable-energy-back-steps-to-address-climate-change/?utm_source=AdaptiveMailer&amp;utm_medium=email&amp;utm_campaign=23-06-28%20Climate%20and%20Energy%20Immediate%20Release&amp;org=982&amp;lvl=100&amp;ite=12105&amp;lea=2545322&amp;ctr=0&amp;par=1&amp;trk=" TargetMode="External"/><Relationship Id="rId7" Type="http://schemas.openxmlformats.org/officeDocument/2006/relationships/endnotes" Target="endnotes.xml"/><Relationship Id="rId162" Type="http://schemas.openxmlformats.org/officeDocument/2006/relationships/hyperlink" Target="https://www.investopedia.com/wages-up-2023-6831531" TargetMode="External"/><Relationship Id="rId183" Type="http://schemas.openxmlformats.org/officeDocument/2006/relationships/hyperlink" Target="https://www.inquirer.com/politics/nation/debt-ceiling-deal-negotiations-joe-biden-kevin-mccarthy-20230602.html" TargetMode="External"/><Relationship Id="rId218" Type="http://schemas.openxmlformats.org/officeDocument/2006/relationships/hyperlink" Target="https://www.washingtonpost.com/opinions/2023/06/28/bidenomics-joe-biden-economic-strategy/?utm_medium=email&amp;utm_source=newsletter&amp;wpisrc=nl_popns&amp;wpmk=1&amp;wp_opinions_pm_april=undefined&amp;utm_campaign=wp_opinions_pm_april&amp;pwapi_token=eyJ0eXAiOiJKV1QiLCJhbGciOiJIUzI1NiJ9.eyJjb29raWVuYW1lIjoid3BfY3J0aWQiLCJpc3MiOiJDYXJ0YSIsImNvb2tpZXZhbHVlIjoiNTk2YjU4OGM5YmJjMGY0MDNmOGYzYmY3IiwidGFnIjoid3Bfb3BpbmlvbnNfcG1fYXByaWwiLCJ1cmwiOiJodHRwczovL3d3dy53YXNoaW5ndG9ucG9zdC5jb20vb3BpbmlvbnMvMjAyMy8wNi8yOC9iaWRlbm9taWNzLWpvZS1iaWRlbi1lY29ub21pYy1zdHJhdGVneS8_dXRtX21lZGl1bT1lbWFpbCZ1dG1fc291cmNlPW5ld3NsZXR0ZXImd3Bpc3JjPW5sX3BvcG5zJndwbWs9MSZ3cF9vcGluaW9uc19wbV9hcHJpbD11bmRlZmluZWQmdXRtX2NhbXBhaWduPXdwX29waW5pb25zX3BtX2FwcmlsIn0.VKV4oLOISFv27lpkYSuOtjuINH1Pe7XIaqrgTlfO1b0" TargetMode="External"/><Relationship Id="rId239" Type="http://schemas.openxmlformats.org/officeDocument/2006/relationships/hyperlink" Target="https://brownpoliticalreview.org/2020/12/radical-or-reasonable-the-case-for-a-federal-jobs-guarantee/" TargetMode="External"/><Relationship Id="rId250" Type="http://schemas.openxmlformats.org/officeDocument/2006/relationships/hyperlink" Target="https://www.politico.com/news/2023/01/20/trump-gop-medicare-social-security-debt-ceiling-00078731" TargetMode="External"/><Relationship Id="rId271" Type="http://schemas.openxmlformats.org/officeDocument/2006/relationships/hyperlink" Target="https://newrepublic.com/article/174193/bidenomics-hunter-biden-grandchild-media-bias" TargetMode="External"/><Relationship Id="rId292" Type="http://schemas.openxmlformats.org/officeDocument/2006/relationships/hyperlink" Target="https://agriculture.house.gov/uploadedfiles/20210813_gao_thriftyfoodplan.pdf" TargetMode="External"/><Relationship Id="rId306" Type="http://schemas.openxmlformats.org/officeDocument/2006/relationships/hyperlink" Target="https://thehill.com/opinion/white-house/4088051-why-going-all-in-on-bidenomics-is-flawed/" TargetMode="External"/><Relationship Id="rId24" Type="http://schemas.openxmlformats.org/officeDocument/2006/relationships/hyperlink" Target="https://www.farmers.gov/your-business/row-crops/hemp" TargetMode="External"/><Relationship Id="rId45" Type="http://schemas.openxmlformats.org/officeDocument/2006/relationships/hyperlink" Target="https://public.tableau.com/app/profile/farmers.gov/viz/CFAP2_0DashboardExternal/ProgramPaymentsbyCategoryCommodity" TargetMode="External"/><Relationship Id="rId66" Type="http://schemas.openxmlformats.org/officeDocument/2006/relationships/hyperlink" Target="https://clearinghouse.net/case/12657/" TargetMode="External"/><Relationship Id="rId87" Type="http://schemas.openxmlformats.org/officeDocument/2006/relationships/hyperlink" Target="https://www.iowaagribusinessradionetwork.com/congressional-spending-debate-posing-new-challenges-for-farm-bill-writers/" TargetMode="External"/><Relationship Id="rId110" Type="http://schemas.openxmlformats.org/officeDocument/2006/relationships/hyperlink" Target="https://heartlandsignal.com/2023/01/06/the-republican-plan-to-cut-social-security-is-very-real/" TargetMode="External"/><Relationship Id="rId131" Type="http://schemas.openxmlformats.org/officeDocument/2006/relationships/hyperlink" Target="https://newrepublic.com/article/174252/bidenomics-benefits-red-states-more-blue-states" TargetMode="External"/><Relationship Id="rId152" Type="http://schemas.openxmlformats.org/officeDocument/2006/relationships/hyperlink" Target="https://www.reuters.com/world/us/biden-tout-bipartisan-debt-ceiling-deal-first-oval-office-address-2023-06-02/" TargetMode="External"/><Relationship Id="rId173" Type="http://schemas.openxmlformats.org/officeDocument/2006/relationships/hyperlink" Target="https://www.epi.org/blog/corporate-profits-have-contributed-disproportionately-to-inflation-how-should-policymakers-respond/" TargetMode="External"/><Relationship Id="rId194" Type="http://schemas.openxmlformats.org/officeDocument/2006/relationships/hyperlink" Target="https://www.cnn.com/2023/03/02/media/rupert-murdoch-fox-news-reliable-sources/index.html" TargetMode="External"/><Relationship Id="rId208" Type="http://schemas.openxmlformats.org/officeDocument/2006/relationships/hyperlink" Target="https://www.bea.gov/help/faq/1416" TargetMode="External"/><Relationship Id="rId229" Type="http://schemas.openxmlformats.org/officeDocument/2006/relationships/hyperlink" Target="https://www.dissentmagazine.org/article/false-promise-universal-basic-income-andy-stern-ruger-bregman/" TargetMode="External"/><Relationship Id="rId240" Type="http://schemas.openxmlformats.org/officeDocument/2006/relationships/hyperlink" Target="https://kirstengillibrand.com/issues/economy/" TargetMode="External"/><Relationship Id="rId261" Type="http://schemas.openxmlformats.org/officeDocument/2006/relationships/hyperlink" Target="https://www.washingtonpost.com/politics/2023/06/28/bidenomics-biden-economy-campaign/?pwapi_token=eyJ0eXAiOiJKV1QiLCJhbGciOiJIUzI1NiJ9.eyJzdWJpZCI6IjE1MDUxNjk0IiwicmVhc29uIjoiZ2lmdCIsIm5iZiI6MTY4NzkyNDgwMCwiaXNzIjoic3Vic2NyaXB0aW9ucyIsImV4cCI6MTY4OTIyMDc5OSwiaWF0IjoxNjg3OTI0ODAwLCJqdGkiOiI4NTBmMDQ2Ny0yZGVlLTQ1MzItYWEzMi04N2I4ODE4M2RmN2IiLCJ1cmwiOiJodHRwczovL3d3dy53YXNoaW5ndG9ucG9zdC5jb20vcG9saXRpY3MvMjAyMy8wNi8yOC9iaWRlbm9taWNzLWJpZGVuLWVjb25vbXktY2FtcGFpZ24vIn0.xR2Am8YSCrXU3E893APcHKeGoDXz8D3WeY2_ZmYocxA&amp;itid=lk_inline_manual_21" TargetMode="External"/><Relationship Id="rId14" Type="http://schemas.openxmlformats.org/officeDocument/2006/relationships/hyperlink" Target="https://www.politico.com/newsletters/weekly-agriculture/2023/06/05/the-next-snap-battle-00100057" TargetMode="External"/><Relationship Id="rId35" Type="http://schemas.openxmlformats.org/officeDocument/2006/relationships/hyperlink" Target="https://www.post-gazette.com/news/politics-state/2023/07/02/glenn-thompson-farm-bill/stories/202306300133" TargetMode="External"/><Relationship Id="rId56" Type="http://schemas.openxmlformats.org/officeDocument/2006/relationships/hyperlink" Target="https://prismreports.org/2023/07/12/bipoc-farm-bill-could-be-climate-bill/" TargetMode="External"/><Relationship Id="rId77" Type="http://schemas.openxmlformats.org/officeDocument/2006/relationships/hyperlink" Target="https://prismreports.org/2023/07/12/bipoc-farm-bill-could-be-climate-bill/" TargetMode="External"/><Relationship Id="rId100" Type="http://schemas.openxmlformats.org/officeDocument/2006/relationships/hyperlink" Target="https://basicincometoday.com/new-republican-bill-in-texas-aims-to-forbid-ubi-pilots/" TargetMode="External"/><Relationship Id="rId282" Type="http://schemas.openxmlformats.org/officeDocument/2006/relationships/hyperlink" Target="https://1430wcmy.com/2023/07/07/grassley-talks-farm-bill-timing-as-possibility-of-extension-grows/" TargetMode="External"/><Relationship Id="rId8" Type="http://schemas.openxmlformats.org/officeDocument/2006/relationships/hyperlink" Target="https://www.politico.com/news/2023/06/14/mccarthy-house-gop-farm-bill-00101968" TargetMode="External"/><Relationship Id="rId98" Type="http://schemas.openxmlformats.org/officeDocument/2006/relationships/hyperlink" Target="https://www.umass.edu/news/article/majority-americans-support-supreme-court-reforms-including-term-limits-and-ethics" TargetMode="External"/><Relationship Id="rId121" Type="http://schemas.openxmlformats.org/officeDocument/2006/relationships/hyperlink" Target="https://www.nytimes.com/2023/01/07/us/politics/mccarthy-speaker-rules-house.html" TargetMode="External"/><Relationship Id="rId142" Type="http://schemas.openxmlformats.org/officeDocument/2006/relationships/hyperlink" Target="https://time.com/6204582/inflation-reduction-act-climate-change/" TargetMode="External"/><Relationship Id="rId163" Type="http://schemas.openxmlformats.org/officeDocument/2006/relationships/hyperlink" Target="https://www.economist.com/united-states/2023/01/15/incomes-are-rising-in-america-especially-for-the-poorest" TargetMode="External"/><Relationship Id="rId184" Type="http://schemas.openxmlformats.org/officeDocument/2006/relationships/hyperlink" Target="https://waytowin.docsend.com/view/nrabirg652v7gpm7" TargetMode="External"/><Relationship Id="rId219" Type="http://schemas.openxmlformats.org/officeDocument/2006/relationships/hyperlink" Target="https://apnews.com/article/biden-poll-economy-survey-jobs-inflation-b3c77cb208f96f9b039cf48cbc4fb67b" TargetMode="External"/><Relationship Id="rId230" Type="http://schemas.openxmlformats.org/officeDocument/2006/relationships/hyperlink" Target="https://www.thenation.com/article/politics/jobs-guarantee-democrats/" TargetMode="External"/><Relationship Id="rId251" Type="http://schemas.openxmlformats.org/officeDocument/2006/relationships/hyperlink" Target="https://www.foxnews.com/opinion/democrat-heres-think-republicans-should-pass-tax-reform" TargetMode="External"/><Relationship Id="rId25" Type="http://schemas.openxmlformats.org/officeDocument/2006/relationships/hyperlink" Target="https://www.amazon.com/Rome-Wasnt-Burnt-Day-Politicians/dp/0060749857" TargetMode="External"/><Relationship Id="rId46" Type="http://schemas.openxmlformats.org/officeDocument/2006/relationships/hyperlink" Target="https://www.ers.usda.gov/data-products/farm-income-and-wealth-statistics/government-payments-by-program/" TargetMode="External"/><Relationship Id="rId67" Type="http://schemas.openxmlformats.org/officeDocument/2006/relationships/hyperlink" Target="https://news.mongabay.com/2021/08/soil-and-its-promise-as-a-climate-solution-a-primer/" TargetMode="External"/><Relationship Id="rId272" Type="http://schemas.openxmlformats.org/officeDocument/2006/relationships/hyperlink" Target="https://washingtonmonthly.com/2023/05/23/why-dont-americans-recognize-that-inflation-is-down-and-incomes-are-up/" TargetMode="External"/><Relationship Id="rId293" Type="http://schemas.openxmlformats.org/officeDocument/2006/relationships/hyperlink" Target="https://www.gao.gov/products/gao-23-105450" TargetMode="External"/><Relationship Id="rId307" Type="http://schemas.openxmlformats.org/officeDocument/2006/relationships/hyperlink" Target="https://www.thenation.com/article/economy/bidenomics/" TargetMode="External"/><Relationship Id="rId88" Type="http://schemas.openxmlformats.org/officeDocument/2006/relationships/hyperlink" Target="https://www.aginfo.net/report/56603/Line-on-Agriculture/Milk-Producers-Seek-Strong-Safety-Net-in-Next-Farm-Bill" TargetMode="External"/><Relationship Id="rId111" Type="http://schemas.openxmlformats.org/officeDocument/2006/relationships/hyperlink" Target="https://www.commondreams.org/news/democrats-expand-social-security-bill" TargetMode="External"/><Relationship Id="rId132" Type="http://schemas.openxmlformats.org/officeDocument/2006/relationships/hyperlink" Target="https://finance.yahoo.com/news/why-biden-polls-so-low-on-the-economy--and-what-he-is-trying-to-do-about-it-142504457.html" TargetMode="External"/><Relationship Id="rId153" Type="http://schemas.openxmlformats.org/officeDocument/2006/relationships/hyperlink" Target="https://www.reuters.com/world/us/biden-plans-chicago-fundraiser-with-billionaire-illinois-governor-pritzker-2023-06-05/" TargetMode="External"/><Relationship Id="rId174" Type="http://schemas.openxmlformats.org/officeDocument/2006/relationships/hyperlink" Target="https://www.cato.org/blog/yes-russias-war-ukraine-did-raise-price-gasoline-0" TargetMode="External"/><Relationship Id="rId195" Type="http://schemas.openxmlformats.org/officeDocument/2006/relationships/hyperlink" Target="https://www.npr.org/2020/09/29/917747123/you-literally-cant-believe-the-facts-tucker-carlson-tells-you-so-say-fox-s-lawye" TargetMode="External"/><Relationship Id="rId209" Type="http://schemas.openxmlformats.org/officeDocument/2006/relationships/hyperlink" Target="https://www.bea.gov/data/income-saving/personal-saving-rate" TargetMode="External"/><Relationship Id="rId220" Type="http://schemas.openxmlformats.org/officeDocument/2006/relationships/hyperlink" Target="https://www.politico.com/newsletters/playbook/2023/06/26/the-white-house-goes-macro-on-bidenomics-00103605" TargetMode="External"/><Relationship Id="rId241" Type="http://schemas.openxmlformats.org/officeDocument/2006/relationships/hyperlink" Target="https://www.urban.org/urban-wire/envisioning-effective-federal-job-guarantee" TargetMode="External"/><Relationship Id="rId15" Type="http://schemas.openxmlformats.org/officeDocument/2006/relationships/hyperlink" Target="https://ocj.com/2023/06/farm-bill-math/" TargetMode="External"/><Relationship Id="rId36" Type="http://schemas.openxmlformats.org/officeDocument/2006/relationships/hyperlink" Target="https://www.farmanddairy.com/columns/appeasing-hardliners-all-but-promises-farm-bill-failure/777843.html" TargetMode="External"/><Relationship Id="rId57" Type="http://schemas.openxmlformats.org/officeDocument/2006/relationships/hyperlink" Target="https://report.ipcc.ch/ar6syr/pdf/IPCC_AR6_SYR_LongerReport.pdf" TargetMode="External"/><Relationship Id="rId262" Type="http://schemas.openxmlformats.org/officeDocument/2006/relationships/hyperlink" Target="https://www.washingtonpost.com/business/2023/06/02/may-jobs-report-2023-unemployment/?itid=lk_inline_manual_10&amp;itid=lk_inline_manual_25" TargetMode="External"/><Relationship Id="rId283" Type="http://schemas.openxmlformats.org/officeDocument/2006/relationships/hyperlink" Target="https://www.reuters.com/world/us/us-lawmakers-float-possible-farm-bill-extension-amid-delays-2023-06-22/" TargetMode="External"/><Relationship Id="rId78" Type="http://schemas.openxmlformats.org/officeDocument/2006/relationships/hyperlink" Target="https://civileats.com/2023/04/26/climate-smart-farm-bill-heat-flooding-resilience-policy-conservation/" TargetMode="External"/><Relationship Id="rId99" Type="http://schemas.openxmlformats.org/officeDocument/2006/relationships/hyperlink" Target="https://www.pewresearch.org/short-reads/2020/08/19/more-americans-oppose-than-favor-the-government-providing-a-universal-basic-income-for-all-adult-citizens/" TargetMode="External"/><Relationship Id="rId101" Type="http://schemas.openxmlformats.org/officeDocument/2006/relationships/hyperlink" Target="https://www.ubicenter.org/poll-tracker" TargetMode="External"/><Relationship Id="rId122" Type="http://schemas.openxmlformats.org/officeDocument/2006/relationships/hyperlink" Target="https://thehill.com/homenews/administration/4054318-white-house-and-gop-agree-this-is-the-biden-economy/?email=98915c9220fcc927837c361c14dca029d00af519&amp;emaila=1af5e18c64a5b5efd416aeca35fd0cac&amp;emailb=9bde5505f10695246a6e4f49298d8b6e190fa07b6be72520e94287fa25b73913&amp;utm_source=Sailthru&amp;utm_medium=email&amp;utm_campaign=Biden%20economy" TargetMode="External"/><Relationship Id="rId143" Type="http://schemas.openxmlformats.org/officeDocument/2006/relationships/hyperlink" Target="https://time.com/6278678/texas-clean-energy/" TargetMode="External"/><Relationship Id="rId164" Type="http://schemas.openxmlformats.org/officeDocument/2006/relationships/hyperlink" Target="https://www.federalreserve.gov/publications/2022-economic-well-being-of-us-households-in-2021-overall-financial-well-being-in-2021.htm" TargetMode="External"/><Relationship Id="rId185" Type="http://schemas.openxmlformats.org/officeDocument/2006/relationships/hyperlink" Target="https://www.washingtonpost.com/opinions/2022/03/14/democrats-messaging-problem/" TargetMode="External"/><Relationship Id="rId9" Type="http://schemas.openxmlformats.org/officeDocument/2006/relationships/hyperlink" Target="https://www.politico.com/newsletters/weekly-agriculture/2023/06/05/the-next-snap-battle-00100057" TargetMode="External"/><Relationship Id="rId210" Type="http://schemas.openxmlformats.org/officeDocument/2006/relationships/hyperlink" Target="https://www.federalreserve.gov/releases/z1/dataviz/dfa/distribute/table/" TargetMode="External"/><Relationship Id="rId26" Type="http://schemas.openxmlformats.org/officeDocument/2006/relationships/hyperlink" Target="https://www.cato.org/cato-handbook-policymakers/cato-handbook-policymakers-9th-edition-2022/special-interests-corporate-welfare" TargetMode="External"/><Relationship Id="rId231" Type="http://schemas.openxmlformats.org/officeDocument/2006/relationships/hyperlink" Target="https://prismreports.org/2022/01/21/bipoc-workers-wont-see-full-employment-without-a-federal-jobs-guarantee/" TargetMode="External"/><Relationship Id="rId252" Type="http://schemas.openxmlformats.org/officeDocument/2006/relationships/hyperlink" Target="https://punchbowl.news/archive/6823-punchbowl-news-am/" TargetMode="External"/><Relationship Id="rId273" Type="http://schemas.openxmlformats.org/officeDocument/2006/relationships/hyperlink" Target="https://thehill.com/opinion/finance/4095230-what-bidenomics-is-missing-the-needs-of-everyday-people/" TargetMode="External"/><Relationship Id="rId294" Type="http://schemas.openxmlformats.org/officeDocument/2006/relationships/hyperlink" Target="https://www.aei.org/opportunity-social-mobility/how-snap-expenditures-now-exceed-100-billion-annually/" TargetMode="External"/><Relationship Id="rId308" Type="http://schemas.openxmlformats.org/officeDocument/2006/relationships/hyperlink" Target="https://apnews.com/article/biden-president-election-2024-reelection-coalition-4d241b710defbece8ce7bcc3f5ab6233" TargetMode="External"/><Relationship Id="rId47" Type="http://schemas.openxmlformats.org/officeDocument/2006/relationships/hyperlink" Target="https://www.agri-pulse.com/articles/19583-gop-hardliners-anger-could-delay-imperil-new-farm-bill" TargetMode="External"/><Relationship Id="rId68" Type="http://schemas.openxmlformats.org/officeDocument/2006/relationships/hyperlink" Target="https://prospect.org/power/plowed/" TargetMode="External"/><Relationship Id="rId89" Type="http://schemas.openxmlformats.org/officeDocument/2006/relationships/hyperlink" Target="https://moderndiplomacy.eu/2023/03/03/if-trump-returns-as-president-an-existential-threat-to-the-united-states/" TargetMode="External"/><Relationship Id="rId112" Type="http://schemas.openxmlformats.org/officeDocument/2006/relationships/hyperlink" Target="https://socialsecurityworks.org/2023/04/26/217-republicans-cut-social-security/" TargetMode="External"/><Relationship Id="rId133" Type="http://schemas.openxmlformats.org/officeDocument/2006/relationships/hyperlink" Target="https://harvardharrispoll.com/wp-content/uploads/2023/06/HHP_June2023_KeyResults.pdf" TargetMode="External"/><Relationship Id="rId154" Type="http://schemas.openxmlformats.org/officeDocument/2006/relationships/hyperlink" Target="https://www.inquirer.com/opinion/editorials/economy-joe-biden-stock-market-inflation-jobs-growth-20230620.html" TargetMode="External"/><Relationship Id="rId175" Type="http://schemas.openxmlformats.org/officeDocument/2006/relationships/hyperlink" Target="https://www.reuters.com/markets/us/gusher-pandemic-aid-averted-global-depression-left-bad-hangover-2022-09-12/" TargetMode="External"/><Relationship Id="rId196" Type="http://schemas.openxmlformats.org/officeDocument/2006/relationships/hyperlink" Target="https://www.businessinsider.com/leaked-fox-news-memo-reveals-news-division-told-to-echo-gop-talking-point-2010-12" TargetMode="External"/><Relationship Id="rId200" Type="http://schemas.openxmlformats.org/officeDocument/2006/relationships/hyperlink" Target="https://www.vox.com/the-highlight/23596969/bad-news-negativity-bias-media" TargetMode="External"/><Relationship Id="rId16" Type="http://schemas.openxmlformats.org/officeDocument/2006/relationships/hyperlink" Target="https://www.agri-pulse.com/articles/9203-opinion-food-security-strategy-is-essential-to-our-national-security" TargetMode="External"/><Relationship Id="rId221" Type="http://schemas.openxmlformats.org/officeDocument/2006/relationships/hyperlink" Target="https://www.politico.com/news/2023/07/05/wall-street-biden-economy-00104480" TargetMode="External"/><Relationship Id="rId242" Type="http://schemas.openxmlformats.org/officeDocument/2006/relationships/hyperlink" Target="https://thehill.com/homenews/campaign/465983-sanders-damn-right-we-will-have-a-job-for-every-american" TargetMode="External"/><Relationship Id="rId263" Type="http://schemas.openxmlformats.org/officeDocument/2006/relationships/hyperlink" Target="https://www.washingtonpost.com/business/2023/06/13/cpi-inflation-fed-interest-rate/?itid=lk_inline_manual_10&amp;itid=lk_inline_manual_25" TargetMode="External"/><Relationship Id="rId284" Type="http://schemas.openxmlformats.org/officeDocument/2006/relationships/hyperlink" Target="https://www.reuters.com/world/us/us-food-aid-eligibility-battle-could-resurface-farm-bill-2023-06-07/" TargetMode="External"/><Relationship Id="rId37" Type="http://schemas.openxmlformats.org/officeDocument/2006/relationships/hyperlink" Target="https://ocj.com/2023/06/farm-bill-math/" TargetMode="External"/><Relationship Id="rId58" Type="http://schemas.openxmlformats.org/officeDocument/2006/relationships/hyperlink" Target="https://crsreports.congress.gov/product/pdf/RS/RS22131" TargetMode="External"/><Relationship Id="rId79" Type="http://schemas.openxmlformats.org/officeDocument/2006/relationships/hyperlink" Target="https://www.nytimes.com/2023/06/12/opinion/climate-change-farm-bill-farmers.html" TargetMode="External"/><Relationship Id="rId102" Type="http://schemas.openxmlformats.org/officeDocument/2006/relationships/hyperlink" Target="https://basicincome.stanford.edu/news/lab-updates/can-people-with-vastly-different-political-beliefs-support-a-universal-basic-income-1/" TargetMode="External"/><Relationship Id="rId123" Type="http://schemas.openxmlformats.org/officeDocument/2006/relationships/hyperlink" Target="https://thehill.com/homenews/senate/4096609-gop-mulls-retooling-message-as-inflation-rate-plummets/" TargetMode="External"/><Relationship Id="rId144" Type="http://schemas.openxmlformats.org/officeDocument/2006/relationships/hyperlink" Target="https://www.reuters.com/world/us/biden-tries-flip-skeptical-americans-his-economic-plan-2023-06-28/" TargetMode="External"/><Relationship Id="rId90" Type="http://schemas.openxmlformats.org/officeDocument/2006/relationships/hyperlink" Target="https://www.economist.com/international/2023/07/11/what-would-europe-do-if-trump-won" TargetMode="External"/><Relationship Id="rId165" Type="http://schemas.openxmlformats.org/officeDocument/2006/relationships/hyperlink" Target="https://www.cnbc.com/2023/04/18/public-pessimism-on-the-economy-hits-a-new-high-cnbc-survey-shows.html" TargetMode="External"/><Relationship Id="rId186" Type="http://schemas.openxmlformats.org/officeDocument/2006/relationships/hyperlink" Target="https://www.nytimes.com/2023/06/04/us/politics/biden-president-age-2024.html" TargetMode="External"/><Relationship Id="rId211" Type="http://schemas.openxmlformats.org/officeDocument/2006/relationships/hyperlink" Target="https://www.povertycenter.columbia.edu/forecasting-monthly-poverty-data" TargetMode="External"/><Relationship Id="rId232" Type="http://schemas.openxmlformats.org/officeDocument/2006/relationships/hyperlink" Target="https://www.booker.senate.gov/news/press/sen-booker-reps-watson-coleman-and-omar-introduce-bicameral-bill-to-create-federal-jobs-guarantee-program" TargetMode="External"/><Relationship Id="rId253" Type="http://schemas.openxmlformats.org/officeDocument/2006/relationships/hyperlink" Target="https://www.washingtonpost.com/opinions/2023/06/19/republicans-wasting-gop-house-majority/?utm_medium=email&amp;utm_source=newsletter&amp;wpisrc=nl_opinions&amp;utm_campaign=wp_opinions" TargetMode="External"/><Relationship Id="rId274" Type="http://schemas.openxmlformats.org/officeDocument/2006/relationships/hyperlink" Target="https://www.iowaagribusinessradionetwork.com/congressional-spending-debate-posing-new-challenges-for-farm-bill-writers/" TargetMode="External"/><Relationship Id="rId295" Type="http://schemas.openxmlformats.org/officeDocument/2006/relationships/hyperlink" Target="https://crsreports.congress.gov/product/pdf/R/R47057" TargetMode="External"/><Relationship Id="rId309" Type="http://schemas.openxmlformats.org/officeDocument/2006/relationships/hyperlink" Target="https://jacobin.com/2023/06/trumps-kryptonite-progressive-working-class-voting-report" TargetMode="External"/><Relationship Id="rId27" Type="http://schemas.openxmlformats.org/officeDocument/2006/relationships/hyperlink" Target="https://www.cato.org/policy-analysis/why-federal-government-fails" TargetMode="External"/><Relationship Id="rId48" Type="http://schemas.openxmlformats.org/officeDocument/2006/relationships/hyperlink" Target="https://www.columbian.com/news/2023/jun/28/in-our-view-farm-bill-about-helping-people-not-scoring-points/" TargetMode="External"/><Relationship Id="rId69" Type="http://schemas.openxmlformats.org/officeDocument/2006/relationships/hyperlink" Target="https://www.ncbi.nlm.nih.gov/pmc/articles/PMC2794053/" TargetMode="External"/><Relationship Id="rId113" Type="http://schemas.openxmlformats.org/officeDocument/2006/relationships/hyperlink" Target="https://www.forbes.com/sites/howardgleckman/2022/10/26/politicians-arguing-again-about-social-security-thats-good/?sh=7d6a74e4bee4" TargetMode="External"/><Relationship Id="rId134" Type="http://schemas.openxmlformats.org/officeDocument/2006/relationships/hyperlink" Target="https://www.cbsnews.com/news/cbs-news-poll-most-see-security-risk-after-trump-indictment/" TargetMode="External"/><Relationship Id="rId80" Type="http://schemas.openxmlformats.org/officeDocument/2006/relationships/hyperlink" Target="https://www.bangordailynews.com/2023/07/02/opinion/opinion-contributor/young-farmers-climate-change-food/" TargetMode="External"/><Relationship Id="rId155" Type="http://schemas.openxmlformats.org/officeDocument/2006/relationships/hyperlink" Target="https://www.reuters.com/markets/us/behold-wall-streets-new-bull-market-maybe-2023-06-08/" TargetMode="External"/><Relationship Id="rId176" Type="http://schemas.openxmlformats.org/officeDocument/2006/relationships/hyperlink" Target="https://www.washingtonpost.com/business/2021/08/10/senate-infrastructure-bill-what-is-in-it/" TargetMode="External"/><Relationship Id="rId197" Type="http://schemas.openxmlformats.org/officeDocument/2006/relationships/hyperlink" Target="https://www.latimes.com/entertainment-arts/business/story/2023-06-14/fox-news-calls-president-biden-wannabe-dictator-in-on-screen-graphic" TargetMode="External"/><Relationship Id="rId201" Type="http://schemas.openxmlformats.org/officeDocument/2006/relationships/hyperlink" Target="https://www.bloomberg.com/graphics/2023-opinion-how-to-assess-joe-biden-second-year-in-office/" TargetMode="External"/><Relationship Id="rId222" Type="http://schemas.openxmlformats.org/officeDocument/2006/relationships/hyperlink" Target="https://jacobin.com/2023/06/trumps-kryptonite-progressive-working-class-voting-report?campaign_id=9&amp;emc=edit_nn_20230613&amp;instance_id=94904&amp;nl=the-morning&amp;regi_id=2215521&amp;segment_id=135412&amp;te=1&amp;user_id=1af5e18c64a5b5efd416aeca35fd0cac" TargetMode="External"/><Relationship Id="rId243" Type="http://schemas.openxmlformats.org/officeDocument/2006/relationships/hyperlink" Target="https://www.thenation.com/article/archive/why-democrats-should-embrace-a-federal-jobs-guarantee/" TargetMode="External"/><Relationship Id="rId264" Type="http://schemas.openxmlformats.org/officeDocument/2006/relationships/hyperlink" Target="https://www.nytimes.com/2023/06/29/opinion/biden-economy-inflation-plan.html" TargetMode="External"/><Relationship Id="rId285" Type="http://schemas.openxmlformats.org/officeDocument/2006/relationships/hyperlink" Target="https://www.agfax.com/2023/06/20/farm-bill-debate-set-to-heat-up-at-senate-appropriations-committee-meeting/" TargetMode="External"/><Relationship Id="rId17" Type="http://schemas.openxmlformats.org/officeDocument/2006/relationships/hyperlink" Target="http://thecommunityword.com/online/blog/2023/07/08/bill-knight-can-bipartisanship-outdo-cavity-caucus-and-big-ag-for-next-farm-bill/" TargetMode="External"/><Relationship Id="rId38" Type="http://schemas.openxmlformats.org/officeDocument/2006/relationships/hyperlink" Target="https://www.cbo.gov/data/baseline-projections-selected-programs" TargetMode="External"/><Relationship Id="rId59" Type="http://schemas.openxmlformats.org/officeDocument/2006/relationships/hyperlink" Target="https://history.iowa.gov/history/education/educator-resources/primary-source-sets/great-depression/dust-storm-new-mexico" TargetMode="External"/><Relationship Id="rId103" Type="http://schemas.openxmlformats.org/officeDocument/2006/relationships/hyperlink" Target="https://www.nytimes.com/2018/04/25/opinion/sanders-booker-gillibrand-humphrey-hawkins.html" TargetMode="External"/><Relationship Id="rId124" Type="http://schemas.openxmlformats.org/officeDocument/2006/relationships/hyperlink" Target="https://finance.yahoo.com/news/this-week-in-bidenomics-finishing-the-job-on-inflation-170045022.html" TargetMode="External"/><Relationship Id="rId310" Type="http://schemas.openxmlformats.org/officeDocument/2006/relationships/hyperlink" Target="https://www.technicianonline.com/opinion/opinion-biden-should-support-universal-basic-income-to-attract-college-voters/article_49cb856a-82a5-11ea-8186-53f29e336356.html" TargetMode="External"/><Relationship Id="rId70" Type="http://schemas.openxmlformats.org/officeDocument/2006/relationships/hyperlink" Target="https://insideclimatenews.org/news/28092017/tropical-forest-logging-fires-carbon-sink-climate-change-study/" TargetMode="External"/><Relationship Id="rId91" Type="http://schemas.openxmlformats.org/officeDocument/2006/relationships/hyperlink" Target="https://www.vice.com/en_us/article/bvg7yz/heres-exactly-how-a-trump-2020-win-would-spark-a-nightmare-climate-scenario" TargetMode="External"/><Relationship Id="rId145" Type="http://schemas.openxmlformats.org/officeDocument/2006/relationships/hyperlink" Target="https://www.reuters.com/world/us/biden-deliver-major-economic-address-chicago-next-week-2023-06-23/" TargetMode="External"/><Relationship Id="rId166" Type="http://schemas.openxmlformats.org/officeDocument/2006/relationships/hyperlink" Target="https://www.nytimes.com/2022/10/25/upshot/gas-prices-biden-midterms.html" TargetMode="External"/><Relationship Id="rId187" Type="http://schemas.openxmlformats.org/officeDocument/2006/relationships/hyperlink" Target="https://www.washingtonpost.com/opinions/biden-is-leading-a-quiet-revolution/2021/03/10/bd31e9f4-81e6-11eb-9ca6-54e187ee4939_story.html" TargetMode="External"/><Relationship Id="rId1" Type="http://schemas.openxmlformats.org/officeDocument/2006/relationships/customXml" Target="../customXml/item1.xml"/><Relationship Id="rId212" Type="http://schemas.openxmlformats.org/officeDocument/2006/relationships/hyperlink" Target="https://aspe.hhs.gov/reports/2022-uninsurance-at-all-time-low" TargetMode="External"/><Relationship Id="rId233" Type="http://schemas.openxmlformats.org/officeDocument/2006/relationships/hyperlink" Target="https://www.booker.senate.gov/news/press/sen-booker-reps-watson-coleman-and-omar-introduce-bicameral-bill-to-create-federal-jobs-guarantee-program" TargetMode="External"/><Relationship Id="rId254" Type="http://schemas.openxmlformats.org/officeDocument/2006/relationships/hyperlink" Target="https://thehill.com/homenews/senate/4043199-senate-gop-alarmed-conservative-revolt-paralyzed-house/" TargetMode="External"/><Relationship Id="rId28" Type="http://schemas.openxmlformats.org/officeDocument/2006/relationships/hyperlink" Target="https://crsreports.congress.gov/product/pdf/IF/IF12047" TargetMode="External"/><Relationship Id="rId49" Type="http://schemas.openxmlformats.org/officeDocument/2006/relationships/hyperlink" Target="https://www.post-gazette.com/news/politics-state/2023/07/02/glenn-thompson-farm-bill/stories/202306300133" TargetMode="External"/><Relationship Id="rId114" Type="http://schemas.openxmlformats.org/officeDocument/2006/relationships/hyperlink" Target="https://www.sacbee.com/news/business/personal-finance/article276898583.html" TargetMode="External"/><Relationship Id="rId275" Type="http://schemas.openxmlformats.org/officeDocument/2006/relationships/hyperlink" Target="https://www.agri-pulse.com/articles/19610-agri-pulse-farm-bill-preview-key-issues-and-proposals-for-each-title" TargetMode="External"/><Relationship Id="rId296" Type="http://schemas.openxmlformats.org/officeDocument/2006/relationships/hyperlink" Target="https://www.aei.org/opportunity-social-mobility/the-conservative-case-for-snap-restrictions/?mkt_tok=NDc1LVBCUS05NzEAAAGMdzhmGNJqwV60dGy3cGQ6ugensha6HtTs6C3qHjFB8eg7R-1IjlA-wIo0TaI3uxsZg4knuLKbVnnSAZwQPeDVCZfW-sEDqgxpmjALQku0AcRp" TargetMode="External"/><Relationship Id="rId300" Type="http://schemas.openxmlformats.org/officeDocument/2006/relationships/hyperlink" Target="https://nebraskaexaminer.com/2023/06/26/farming-carbon-farm-bill-presents-opportunity-to-unite-farmers-climate-activists/" TargetMode="External"/><Relationship Id="rId60" Type="http://schemas.openxmlformats.org/officeDocument/2006/relationships/hyperlink" Target="https://www.pbs.org/wgbh/americanexperience/features/dust-bowl-surviving-dust-bowl/" TargetMode="External"/><Relationship Id="rId81" Type="http://schemas.openxmlformats.org/officeDocument/2006/relationships/hyperlink" Target="https://www.bangordailynews.com/2023/07/02/opinion/opinion-contributor/young-farmers-climate-change-food/" TargetMode="External"/><Relationship Id="rId135" Type="http://schemas.openxmlformats.org/officeDocument/2006/relationships/hyperlink" Target="https://www.ipsos.com/en-us/reuters-ipsos-core-political-survey-presidential-approval-tracker-june-2023" TargetMode="External"/><Relationship Id="rId156" Type="http://schemas.openxmlformats.org/officeDocument/2006/relationships/hyperlink" Target="https://www.washingtonpost.com/business/2023/06/02/may-jobs-report-2023-unemployment/" TargetMode="External"/><Relationship Id="rId177" Type="http://schemas.openxmlformats.org/officeDocument/2006/relationships/hyperlink" Target="https://whyy.org/articles/buttigieg-touts-1-6-billion-for-pa-bridges-as-part-of-biden-infrastructure-bill/" TargetMode="External"/><Relationship Id="rId198" Type="http://schemas.openxmlformats.org/officeDocument/2006/relationships/hyperlink" Target="https://www.seattletimes.com/opinion/msnbc-all-trump-all-the-time/" TargetMode="External"/><Relationship Id="rId202" Type="http://schemas.openxmlformats.org/officeDocument/2006/relationships/hyperlink" Target="https://washingtonmonthly.com/2022/08/22/yes-americans-are-better-off-under-biden/" TargetMode="External"/><Relationship Id="rId223" Type="http://schemas.openxmlformats.org/officeDocument/2006/relationships/hyperlink" Target="https://www.nytimes.com/2023/06/29/us/politics/biden-economy-republicans.html" TargetMode="External"/><Relationship Id="rId244" Type="http://schemas.openxmlformats.org/officeDocument/2006/relationships/hyperlink" Target="https://www.scientificamerican.com/article/climate-change-actions-are-far-more-popular-than-people-in-u-s-realize/" TargetMode="External"/><Relationship Id="rId18" Type="http://schemas.openxmlformats.org/officeDocument/2006/relationships/hyperlink" Target="https://farmdocdaily.illinois.edu/2023/06/farm-bill-2023-trying-to-reason-with-expectations-for-farm-policy.html" TargetMode="External"/><Relationship Id="rId39" Type="http://schemas.openxmlformats.org/officeDocument/2006/relationships/hyperlink" Target="https://www.fb.org/market-intel/revisiting-title-iv-of-the-farm-bill-nutrition" TargetMode="External"/><Relationship Id="rId265" Type="http://schemas.openxmlformats.org/officeDocument/2006/relationships/hyperlink" Target="https://www.politico.com/news/2023/07/05/wall-street-biden-economy-00104480" TargetMode="External"/><Relationship Id="rId286" Type="http://schemas.openxmlformats.org/officeDocument/2006/relationships/hyperlink" Target="https://www.iowaagribusinessradionetwork.com/creative-budgeting-needed-to-fund-a-no-new-money-farm-bill/" TargetMode="External"/><Relationship Id="rId50" Type="http://schemas.openxmlformats.org/officeDocument/2006/relationships/hyperlink" Target="https://www.aginfo.net/report/56603/Line-on-Agriculture/Milk-Producers-Seek-Strong-Safety-Net-in-Next-Farm-Bill" TargetMode="External"/><Relationship Id="rId104" Type="http://schemas.openxmlformats.org/officeDocument/2006/relationships/hyperlink" Target="https://www.eenews.net/articles/senate-rejects-green-new-deal-as-marathon-voting-begins/" TargetMode="External"/><Relationship Id="rId125" Type="http://schemas.openxmlformats.org/officeDocument/2006/relationships/hyperlink" Target="https://www.yahoo.com/news/america-awash-good-news-does-133619488.html?fr=yhssrp_catchall" TargetMode="External"/><Relationship Id="rId146" Type="http://schemas.openxmlformats.org/officeDocument/2006/relationships/hyperlink" Target="https://www.reuters.com/markets/us/us-core-capital-goods-orders-unexpectedly-rise-may-2023-06-27/" TargetMode="External"/><Relationship Id="rId167" Type="http://schemas.openxmlformats.org/officeDocument/2006/relationships/hyperlink" Target="https://www.cnbc.com/2022/06/11/gasoline-prices-top-5-a-gallon-nationally-for-the-first-time-and-are-likely-headed-higher.html" TargetMode="External"/><Relationship Id="rId188" Type="http://schemas.openxmlformats.org/officeDocument/2006/relationships/hyperlink" Target="https://www.theatlantic.com/ideas/archive/2020/10/chaos-trump-white-house/616616/" TargetMode="External"/><Relationship Id="rId311" Type="http://schemas.openxmlformats.org/officeDocument/2006/relationships/hyperlink" Target="https://www.washingtonexaminer.com/news/campaigns/biden-voter-demographics-2024-reelection" TargetMode="External"/><Relationship Id="rId71" Type="http://schemas.openxmlformats.org/officeDocument/2006/relationships/hyperlink" Target="https://www.ucsusa.org/about/news/farm-bill-can-help-black-farmers-keep-land" TargetMode="External"/><Relationship Id="rId92" Type="http://schemas.openxmlformats.org/officeDocument/2006/relationships/hyperlink" Target="https://www.washingtonpost.com/people/paul-waldman/?itid=ai_top_waldmanp" TargetMode="External"/><Relationship Id="rId213" Type="http://schemas.openxmlformats.org/officeDocument/2006/relationships/hyperlink" Target="https://www.washingtonpost.com/opinions/2023/07/12/bidenomics-economy-promotion/" TargetMode="External"/><Relationship Id="rId234" Type="http://schemas.openxmlformats.org/officeDocument/2006/relationships/hyperlink" Target="https://www.booker.senate.gov/news/press/sen-booker-reps-watson-coleman-and-omar-introduce-bicameral-bill-to-create-federal-jobs-guarantee-program" TargetMode="External"/><Relationship Id="rId2" Type="http://schemas.openxmlformats.org/officeDocument/2006/relationships/numbering" Target="numbering.xml"/><Relationship Id="rId29" Type="http://schemas.openxmlformats.org/officeDocument/2006/relationships/hyperlink" Target="https://www.post-gazette.com/news/politics-state/2023/07/02/glenn-thompson-farm-bill/stories/202306300133" TargetMode="External"/><Relationship Id="rId255" Type="http://schemas.openxmlformats.org/officeDocument/2006/relationships/hyperlink" Target="https://www.thedailybeast.com/kevin-mccarthy-cedes-speakership-to-the-far-right-once-again" TargetMode="External"/><Relationship Id="rId276" Type="http://schemas.openxmlformats.org/officeDocument/2006/relationships/hyperlink" Target="https://www.foxnews.com/politics/must-do-what-congress-has-left-plate-years-halfway-mark" TargetMode="External"/><Relationship Id="rId297" Type="http://schemas.openxmlformats.org/officeDocument/2006/relationships/hyperlink" Target="https://www.cpr.org/2023/06/21/farm-bill-migrant-worker-incentives-congress/" TargetMode="External"/><Relationship Id="rId40" Type="http://schemas.openxmlformats.org/officeDocument/2006/relationships/hyperlink" Target="https://www.politico.com/news/2023/06/14/mccarthy-house-gop-farm-bill-00101968" TargetMode="External"/><Relationship Id="rId115" Type="http://schemas.openxmlformats.org/officeDocument/2006/relationships/hyperlink" Target="https://www.nytimes.com/2018/04/25/opinion/sanders-booker-gillibrand-humphrey-hawkins.html" TargetMode="External"/><Relationship Id="rId136" Type="http://schemas.openxmlformats.org/officeDocument/2006/relationships/hyperlink" Target="https://finance.yahoo.com/news/may-cpi-inflation-data-june-13-2023-123207667.html" TargetMode="External"/><Relationship Id="rId157" Type="http://schemas.openxmlformats.org/officeDocument/2006/relationships/hyperlink" Target="https://www.reuters.com/world/us/bidens-approval-rating-41-americans-concerned-about-economy-reutersipsos-2023-06-07/" TargetMode="External"/><Relationship Id="rId178" Type="http://schemas.openxmlformats.org/officeDocument/2006/relationships/hyperlink" Target="https://www.washingtonpost.com/politics/2022/08/16/biden-inflation-reduction-act-signing/" TargetMode="External"/><Relationship Id="rId301" Type="http://schemas.openxmlformats.org/officeDocument/2006/relationships/hyperlink" Target="https://www.doi.gov/priorities/america-the-beautiful" TargetMode="External"/><Relationship Id="rId61" Type="http://schemas.openxmlformats.org/officeDocument/2006/relationships/hyperlink" Target="https://static1.squarespace.com/static/51624bdce4b058e82d8a2faf/t/5931b6d03e00be3db8cd59d6/1496430290946/Producing+Poverty.pdf" TargetMode="External"/><Relationship Id="rId82" Type="http://schemas.openxmlformats.org/officeDocument/2006/relationships/hyperlink" Target="https://www.bangordailynews.com/2023/07/02/opinion/opinion-contributor/young-farmers-climate-change-food/" TargetMode="External"/><Relationship Id="rId199" Type="http://schemas.openxmlformats.org/officeDocument/2006/relationships/hyperlink" Target="https://www.nytimes.com/article/trump-investigations-civil-criminal.html" TargetMode="External"/><Relationship Id="rId203" Type="http://schemas.openxmlformats.org/officeDocument/2006/relationships/hyperlink" Target="https://apps.bea.gov/iTable/iTable.cfm?reqid=19&amp;step=2" TargetMode="External"/><Relationship Id="rId19" Type="http://schemas.openxmlformats.org/officeDocument/2006/relationships/hyperlink" Target="https://brownfieldagnews.com/news/time-and-money-both-short-in-the-farm-bill/" TargetMode="External"/><Relationship Id="rId224" Type="http://schemas.openxmlformats.org/officeDocument/2006/relationships/hyperlink" Target="https://www.politico.com/newsletters/morning-money/2023/06/29/powell-and-bidenomics-will-have-to-tango-00104133" TargetMode="External"/><Relationship Id="rId245" Type="http://schemas.openxmlformats.org/officeDocument/2006/relationships/hyperlink" Target="https://www.dataforprogress.org/blog/2021/4/19/voters-support-green-new-deal" TargetMode="External"/><Relationship Id="rId266" Type="http://schemas.openxmlformats.org/officeDocument/2006/relationships/hyperlink" Target="https://apnews.com/article/biden-poll-economy-survey-jobs-inflation-b3c77cb208f96f9b039cf48cbc4fb67b" TargetMode="External"/><Relationship Id="rId287" Type="http://schemas.openxmlformats.org/officeDocument/2006/relationships/hyperlink" Target="https://www.rfdtv.com/there-is-optimism-for-an-on-time-farm-bill-now-that-these-hurdles-are-done-according-to-rep-lucas" TargetMode="External"/><Relationship Id="rId30" Type="http://schemas.openxmlformats.org/officeDocument/2006/relationships/hyperlink" Target="https://www.kmaland.com/ag/passing-a-farm-bill-in-2023-a-steep-challenge/article_4ea54d38-120c-11ee-8fe1-7399a1ce683a.html" TargetMode="External"/><Relationship Id="rId105" Type="http://schemas.openxmlformats.org/officeDocument/2006/relationships/hyperlink" Target="https://www.energy.senate.gov/2021/4/barrasso-the-green-new-disaster-is-back" TargetMode="External"/><Relationship Id="rId126" Type="http://schemas.openxmlformats.org/officeDocument/2006/relationships/hyperlink" Target="https://www.independent.co.uk/voices/biden-unemployment-inflation-bidenomics-2024-b2374219.html" TargetMode="External"/><Relationship Id="rId147" Type="http://schemas.openxmlformats.org/officeDocument/2006/relationships/hyperlink" Target="https://www.reuters.com/world/us/bidens-approval-rating-41-americans-concerned-about-economy-reutersipsos-2023-06-07/" TargetMode="External"/><Relationship Id="rId168" Type="http://schemas.openxmlformats.org/officeDocument/2006/relationships/hyperlink" Target="https://triblive.com/local/regional/pennsylvania-average-gas-price-down-28-from-record-high-set-1-year-ago/" TargetMode="External"/><Relationship Id="rId312" Type="http://schemas.openxmlformats.org/officeDocument/2006/relationships/header" Target="header1.xml"/><Relationship Id="rId51" Type="http://schemas.openxmlformats.org/officeDocument/2006/relationships/hyperlink" Target="https://sentientmedia.org/farm-bill/" TargetMode="External"/><Relationship Id="rId72" Type="http://schemas.openxmlformats.org/officeDocument/2006/relationships/hyperlink" Target="https://www.eesi.org/articles/view/reimagining-public-food-procurement-in-the-2023-farm-bill" TargetMode="External"/><Relationship Id="rId93" Type="http://schemas.openxmlformats.org/officeDocument/2006/relationships/hyperlink" Target="https://www.politico.com/news/2023/06/27/biden-puts-all-his-chips-on-the-table-with-a-push-on-bidenomics-00103861" TargetMode="External"/><Relationship Id="rId189" Type="http://schemas.openxmlformats.org/officeDocument/2006/relationships/hyperlink" Target="https://theweek.com/politics/1012193/welcome-to-the-trump-circus-without-the-clown-in-chief" TargetMode="External"/><Relationship Id="rId3" Type="http://schemas.openxmlformats.org/officeDocument/2006/relationships/styles" Target="styles.xml"/><Relationship Id="rId214" Type="http://schemas.openxmlformats.org/officeDocument/2006/relationships/hyperlink" Target="https://www.washingtonpost.com/opinions/2023/06/29/bidenomics-voters-economy/?utm_medium=email&amp;utm_source=newsletter&amp;wpisrc=nl_opinions&amp;utm_campaign=wp_opinions" TargetMode="External"/><Relationship Id="rId235" Type="http://schemas.openxmlformats.org/officeDocument/2006/relationships/hyperlink" Target="https://www.booker.senate.gov/news/press/sen-booker-reps-watson-coleman-and-omar-introduce-bicameral-bill-to-create-federal-jobs-guarantee-program" TargetMode="External"/><Relationship Id="rId256" Type="http://schemas.openxmlformats.org/officeDocument/2006/relationships/hyperlink" Target="https://www.thedailybeast.com/kevin-mccarthy-cedes-speakership-to-the-far-right-once-again" TargetMode="External"/><Relationship Id="rId277" Type="http://schemas.openxmlformats.org/officeDocument/2006/relationships/hyperlink" Target="https://www.iowaagribusinessradionetwork.com/congressional-spending-debate-posing-new-challenges-for-farm-bill-writers/" TargetMode="External"/><Relationship Id="rId298" Type="http://schemas.openxmlformats.org/officeDocument/2006/relationships/hyperlink" Target="https://belonging.berkeley.edu/farm-bill-report-corporate-power-and-structural-racialization-us-food-system" TargetMode="External"/><Relationship Id="rId116" Type="http://schemas.openxmlformats.org/officeDocument/2006/relationships/hyperlink" Target="https://www.nbcnews.com/politics/congress/house-gop-conservatives-send-mccarthy-ultimatum-funding-government-rcna93549" TargetMode="External"/><Relationship Id="rId137" Type="http://schemas.openxmlformats.org/officeDocument/2006/relationships/hyperlink" Target="https://time.com/6291001/biden-climate-change-2024-election/" TargetMode="External"/><Relationship Id="rId158" Type="http://schemas.openxmlformats.org/officeDocument/2006/relationships/hyperlink" Target="https://www.washingtonpost.com/opinions/2023/05/24/biden-unemployment-rate-2024-election/" TargetMode="External"/><Relationship Id="rId302" Type="http://schemas.openxmlformats.org/officeDocument/2006/relationships/hyperlink" Target="https://sentientmedia.org/2023-farm-bill-animals/" TargetMode="External"/><Relationship Id="rId20" Type="http://schemas.openxmlformats.org/officeDocument/2006/relationships/hyperlink" Target="https://www.agri-pulse.com/articles/19583-gop-hardliners-anger-could-delay-imperil-new-farm-bill" TargetMode="External"/><Relationship Id="rId41" Type="http://schemas.openxmlformats.org/officeDocument/2006/relationships/hyperlink" Target="https://www.politico.com/news/2023/05/31/mccarthy-tries-to-hold-off-last-minute-rebellion-over-work-requirements-in-debt-deal-00099502" TargetMode="External"/><Relationship Id="rId62" Type="http://schemas.openxmlformats.org/officeDocument/2006/relationships/hyperlink" Target="https://prismreports.org/2023/02/03/california-healthy-soil-initiatives-racial-justice/" TargetMode="External"/><Relationship Id="rId83" Type="http://schemas.openxmlformats.org/officeDocument/2006/relationships/hyperlink" Target="https://www.dakotanewsnow.com/2023/07/01/with-crp-acres-dwindling-nationally-congress-seeks-reforms/" TargetMode="External"/><Relationship Id="rId179" Type="http://schemas.openxmlformats.org/officeDocument/2006/relationships/hyperlink" Target="https://www.cms.gov/newsroom/press-releases/inflation-reduction-act-continues-lower-out-pocket-prescription-drug-costs-drugs-price-increases" TargetMode="External"/><Relationship Id="rId190" Type="http://schemas.openxmlformats.org/officeDocument/2006/relationships/hyperlink" Target="https://www.washingtonpost.com/opinions/2022/07/17/media-bias-role-biden-approval-decline/" TargetMode="External"/><Relationship Id="rId204" Type="http://schemas.openxmlformats.org/officeDocument/2006/relationships/hyperlink" Target="https://fred.stlouisfed.org/release/tables?rid=53&amp;eid=13116&amp;od=2017-01-01" TargetMode="External"/><Relationship Id="rId225" Type="http://schemas.openxmlformats.org/officeDocument/2006/relationships/hyperlink" Target="https://www.nytimes.com/2020/03/18/us/politics/universal-basic-income-andrew-yang.html" TargetMode="External"/><Relationship Id="rId246" Type="http://schemas.openxmlformats.org/officeDocument/2006/relationships/hyperlink" Target="https://thehill.com/opinion/campaign/533359-congress-must-listen-to-the-people/" TargetMode="External"/><Relationship Id="rId267" Type="http://schemas.openxmlformats.org/officeDocument/2006/relationships/hyperlink" Target="https://www.politico.com/newsletters/playbook/2023/07/05/the-looming-battle-over-bidenomics-00104685?nname=playbook&amp;nid=0000014f-1646-d88f-a1cf-5f46b7bd0000&amp;nrid=00000156-866e-dfaf-affe-bf7f6dff0000&amp;nlid=630318" TargetMode="External"/><Relationship Id="rId288" Type="http://schemas.openxmlformats.org/officeDocument/2006/relationships/hyperlink" Target="https://dont-give-away-farm-bill.tiiny.site/?mkt_tok=NDc1LVBCUS05NzEAAAGMPpJFVbejPjpPJCxaadfkKvibIFlQGHbvPYrb3qPb_0-WgEuLYevErPrS5dUXNh6rvIMNXnR-aTJ2vlIUzLc3nAf0CgACmmla2zJ_xT_UmL5E" TargetMode="External"/><Relationship Id="rId106" Type="http://schemas.openxmlformats.org/officeDocument/2006/relationships/hyperlink" Target="https://www.thune.senate.gov/public/index.cfm/op-eds?ID=190DB61A-4B12-4487-ABE4-55992E6BF36A" TargetMode="External"/><Relationship Id="rId127" Type="http://schemas.openxmlformats.org/officeDocument/2006/relationships/hyperlink" Target="https://www.cnbc.com/2023/06/17/biden-plugs-unions-economic-agenda-at-2024-campaign-rally.html" TargetMode="External"/><Relationship Id="rId313" Type="http://schemas.openxmlformats.org/officeDocument/2006/relationships/fontTable" Target="fontTable.xml"/><Relationship Id="rId10" Type="http://schemas.openxmlformats.org/officeDocument/2006/relationships/hyperlink" Target="https://www.politico.com/news/2023/05/09/debt-limit-farm-bill-00095844" TargetMode="External"/><Relationship Id="rId31" Type="http://schemas.openxmlformats.org/officeDocument/2006/relationships/hyperlink" Target="https://www.politico.com/newsletters/weekly-agriculture/2023/06/26/a-farm-bill-test-run-00103583" TargetMode="External"/><Relationship Id="rId52" Type="http://schemas.openxmlformats.org/officeDocument/2006/relationships/hyperlink" Target="https://www.agri-pulse.com/articles/19610-agri-pulse-farm-bill-preview-key-issues-and-proposals-for-each-title" TargetMode="External"/><Relationship Id="rId73" Type="http://schemas.openxmlformats.org/officeDocument/2006/relationships/hyperlink" Target="https://buckscountyherald.com/stories/a-farm-bill-for-us-all,25778" TargetMode="External"/><Relationship Id="rId94" Type="http://schemas.openxmlformats.org/officeDocument/2006/relationships/hyperlink" Target="https://www.cnn.com/2023/07/13/politics/biden-reelection-campaign/index.html" TargetMode="External"/><Relationship Id="rId148" Type="http://schemas.openxmlformats.org/officeDocument/2006/relationships/hyperlink" Target="https://www.reuters.com/markets/commodities/oil-nudges-higher-supply-worries-offset-concerns-about-demand-2023-06-27/" TargetMode="External"/><Relationship Id="rId169" Type="http://schemas.openxmlformats.org/officeDocument/2006/relationships/hyperlink" Target="https://www.wsj.com/articles/consumer-price-index-report-may-inflation-cafcbef5" TargetMode="External"/><Relationship Id="rId4" Type="http://schemas.openxmlformats.org/officeDocument/2006/relationships/settings" Target="settings.xml"/><Relationship Id="rId180" Type="http://schemas.openxmlformats.org/officeDocument/2006/relationships/hyperlink" Target="https://www.reuters.com/world/us/biden-tout-climate-change-prescription-drugs-law-white-house-event-2022-09-13/" TargetMode="External"/><Relationship Id="rId215" Type="http://schemas.openxmlformats.org/officeDocument/2006/relationships/hyperlink" Target="https://time.com/6292925/joe-biden-economy-election-2024/" TargetMode="External"/><Relationship Id="rId236" Type="http://schemas.openxmlformats.org/officeDocument/2006/relationships/hyperlink" Target="https://pressley.house.gov/2021/02/18/rep-pressley-economists-advocates-unveil-historic-federal-job-guarantee/" TargetMode="External"/><Relationship Id="rId257" Type="http://schemas.openxmlformats.org/officeDocument/2006/relationships/hyperlink" Target="https://apnews.com/article/biden-poll-economy-survey-jobs-inflation-b3c77cb208f96f9b039cf48cbc4fb67b" TargetMode="External"/><Relationship Id="rId278" Type="http://schemas.openxmlformats.org/officeDocument/2006/relationships/hyperlink" Target="https://thehill.com/homenews/house/4090950-moderate-democrats-call-on-mccarthy-to-reject-gop-extremes-on-defense-bill/" TargetMode="External"/><Relationship Id="rId303" Type="http://schemas.openxmlformats.org/officeDocument/2006/relationships/hyperlink" Target="https://beyondpesticides.org/dailynewsblog/2023/06/congress-asked-to-help-stop-ecosystem-collapse-in-the-farm-bill-by-preserving-local-authority-to-restrict-pesticides/" TargetMode="External"/><Relationship Id="rId42" Type="http://schemas.openxmlformats.org/officeDocument/2006/relationships/hyperlink" Target="https://farmdocdaily.illinois.edu/2023/06/farm-bill-2023-trying-to-reason-with-expectations-for-farm-policy.html" TargetMode="External"/><Relationship Id="rId84" Type="http://schemas.openxmlformats.org/officeDocument/2006/relationships/hyperlink" Target="https://www.foxnews.com/opinion/heres-farm-bill-101-protecting-family-farms" TargetMode="External"/><Relationship Id="rId138" Type="http://schemas.openxmlformats.org/officeDocument/2006/relationships/hyperlink" Target="https://time.com/section/climate/" TargetMode="External"/><Relationship Id="rId191" Type="http://schemas.openxmlformats.org/officeDocument/2006/relationships/hyperlink" Target="https://www.reuters.com/world/us/biden-trips-falls-during-graduation-ceremony-recovers-quickly-2023-06-01/" TargetMode="External"/><Relationship Id="rId205" Type="http://schemas.openxmlformats.org/officeDocument/2006/relationships/hyperlink" Target="https://www.bls.gov/ces/data/" TargetMode="External"/><Relationship Id="rId247" Type="http://schemas.openxmlformats.org/officeDocument/2006/relationships/hyperlink" Target="https://www.gillibrand.senate.gov/news/press/release/gillibrand-fights-to-expand-social-security-benefits-and-extend-programs-solvency-through-2096/" TargetMode="External"/><Relationship Id="rId107" Type="http://schemas.openxmlformats.org/officeDocument/2006/relationships/hyperlink" Target="https://www.cnn.com/2023/06/28/politics/hakeem-jeffries-takeover-new-york-democrats/index.html" TargetMode="External"/><Relationship Id="rId289" Type="http://schemas.openxmlformats.org/officeDocument/2006/relationships/hyperlink" Target="https://www.fns.usda.gov/resource/thrifty-food-plan-2021" TargetMode="External"/><Relationship Id="rId11" Type="http://schemas.openxmlformats.org/officeDocument/2006/relationships/hyperlink" Target="https://www.politico.com/story/2018/05/18/farm-bill-fails-597661" TargetMode="External"/><Relationship Id="rId53" Type="http://schemas.openxmlformats.org/officeDocument/2006/relationships/hyperlink" Target="https://www.washingtonexaminer.com/restoring-america/faith-freedom-self-reliance/farm-bill-could-improve-our-health" TargetMode="External"/><Relationship Id="rId149" Type="http://schemas.openxmlformats.org/officeDocument/2006/relationships/hyperlink" Target="https://www.reuters.com/technology/biden-aides-tap-google-chair-chips-research-effort-officials-say-2023-06-20/" TargetMode="External"/><Relationship Id="rId314" Type="http://schemas.openxmlformats.org/officeDocument/2006/relationships/theme" Target="theme/theme1.xml"/><Relationship Id="rId95" Type="http://schemas.openxmlformats.org/officeDocument/2006/relationships/hyperlink" Target="https://www.newyorker.com/magazine/2022/01/03/how-politics-got-so-polarized" TargetMode="External"/><Relationship Id="rId160" Type="http://schemas.openxmlformats.org/officeDocument/2006/relationships/hyperlink" Target="https://americanindependent.com/more-jobs-created-under-biden-than-under-the-last-three-republican/" TargetMode="External"/><Relationship Id="rId216" Type="http://schemas.openxmlformats.org/officeDocument/2006/relationships/hyperlink" Target="https://www.axios.com/newsletters/axios-sneak-peek-65b76ef6-659d-44d3-8152-5273886c9295.html?utm_source=newsletter&amp;utm_medium=email&amp;utm_campaign=newsletter_axiossneakpeek&amp;stream=top" TargetMode="External"/><Relationship Id="rId258" Type="http://schemas.openxmlformats.org/officeDocument/2006/relationships/hyperlink" Target="https://www.politico.com/newsletters/playbook/2023/07/05/the-looming-battle-over-bidenomics-00104685?nname=playbook&amp;nid=0000014f-1646-d88f-a1cf-5f46b7bd0000&amp;nrid=00000156-866e-dfaf-affe-bf7f6dff0000&amp;nlid=630318" TargetMode="External"/><Relationship Id="rId22" Type="http://schemas.openxmlformats.org/officeDocument/2006/relationships/hyperlink" Target="https://www.post-gazette.com/news/politics-state/2023/07/02/glenn-thompson-farm-bill/stories/202306300133" TargetMode="External"/><Relationship Id="rId64" Type="http://schemas.openxmlformats.org/officeDocument/2006/relationships/hyperlink" Target="https://static1.squarespace.com/static/51624bdce4b058e82d8a2faf/t/5931b6d03e00be3db8cd59d6/1496430290946/Producing+Poverty.pdf" TargetMode="External"/><Relationship Id="rId118" Type="http://schemas.openxmlformats.org/officeDocument/2006/relationships/hyperlink" Target="https://www.washingtonpost.com/opinions/2023/06/20/save-congress-plan/" TargetMode="External"/><Relationship Id="rId171" Type="http://schemas.openxmlformats.org/officeDocument/2006/relationships/hyperlink" Target="https://www.cnn.com/2023/06/14/economy/fed-rate-decision-meeting-june/index.html" TargetMode="External"/><Relationship Id="rId227" Type="http://schemas.openxmlformats.org/officeDocument/2006/relationships/hyperlink" Target="https://basicincome.stanford.edu/news/lab-updates/can-people-with-vastly-different-political-beliefs-support-a-universal-basic-income-1/" TargetMode="External"/><Relationship Id="rId269" Type="http://schemas.openxmlformats.org/officeDocument/2006/relationships/hyperlink" Target="https://fivethirtyeight.com/features/biden-says-the-economys-doing-great-lots-of-his-own-voters-dont-believe-him/" TargetMode="External"/><Relationship Id="rId33" Type="http://schemas.openxmlformats.org/officeDocument/2006/relationships/hyperlink" Target="https://www.post-gazette.com/news/politics-state/2023/07/02/glenn-thompson-farm-bill/stories/202306300133" TargetMode="External"/><Relationship Id="rId129" Type="http://schemas.openxmlformats.org/officeDocument/2006/relationships/hyperlink" Target="https://www.politico.com/newsletters/playbook/2023/07/13/why-biden-is-smiling-this-week-00106072?nname=playbook&amp;nid=0000014f-1646-d88f-a1cf-5f46b7bd0000&amp;nrid=00000156-866e-dfaf-affe-bf7f6dff0000&amp;nlid=630318" TargetMode="External"/><Relationship Id="rId280" Type="http://schemas.openxmlformats.org/officeDocument/2006/relationships/hyperlink" Target="https://buckscountyherald.com/stories/a-farm-bill-for-us-all,25778" TargetMode="External"/><Relationship Id="rId75" Type="http://schemas.openxmlformats.org/officeDocument/2006/relationships/hyperlink" Target="https://southdakotasearchlight.com/tag/farm-bill/" TargetMode="External"/><Relationship Id="rId140" Type="http://schemas.openxmlformats.org/officeDocument/2006/relationships/hyperlink" Target="https://time.com/6207654/lowndes-county-santiation-environmental-justice/" TargetMode="External"/><Relationship Id="rId182" Type="http://schemas.openxmlformats.org/officeDocument/2006/relationships/hyperlink" Target="https://rollcall.com/2022/08/05/joe-biden-is-on-fire-signing-bills-and-killing-terrorists-but-he-still-cant-catch-a-break/" TargetMode="External"/><Relationship Id="rId6" Type="http://schemas.openxmlformats.org/officeDocument/2006/relationships/footnotes" Target="footnotes.xml"/><Relationship Id="rId238" Type="http://schemas.openxmlformats.org/officeDocument/2006/relationships/hyperlink" Target="https://socialequity.duke.edu/wp-content/uploads/2020/09/Final.-The-Case-for-a-Federal-Job-Guarantee-Program-1.pdf" TargetMode="External"/><Relationship Id="rId291" Type="http://schemas.openxmlformats.org/officeDocument/2006/relationships/hyperlink" Target="https://www.aei.org/opportunity-social-mobility/how-snap-expenditures-now-exceed-100-billion-annually/" TargetMode="External"/><Relationship Id="rId305" Type="http://schemas.openxmlformats.org/officeDocument/2006/relationships/hyperlink" Target="https://www.dataforprogress.org/blog/2023/6/21/a-no-labels-candidate-would-be-an-unserious-contender-and-a-threat-to-democracy" TargetMode="External"/><Relationship Id="rId44" Type="http://schemas.openxmlformats.org/officeDocument/2006/relationships/hyperlink" Target="https://public.tableau.com/app/profile/farmers.gov/viz/CFAPDashboardExternal/ProgramPaymentsbyCategoryCommodity" TargetMode="External"/><Relationship Id="rId86" Type="http://schemas.openxmlformats.org/officeDocument/2006/relationships/hyperlink" Target="https://www.newsdakota.com/2023/07/10/farmers-union-president-wants-new-farm-bill-agreement/" TargetMode="External"/><Relationship Id="rId151" Type="http://schemas.openxmlformats.org/officeDocument/2006/relationships/hyperlink" Target="https://www.reuters.com/world/us/feds-powell-testimony-says-inflation-fight-has-long-way-go-2023-06-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br22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335</Pages>
  <Words>142639</Words>
  <Characters>813044</Characters>
  <Application>Microsoft Office Word</Application>
  <DocSecurity>0</DocSecurity>
  <Lines>6775</Lines>
  <Paragraphs>1907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Brovero, Adrienne F.</dc:creator>
  <cp:keywords>6.0.0</cp:keywords>
  <dc:description/>
  <cp:lastModifiedBy>Adrienne Brovero</cp:lastModifiedBy>
  <cp:revision>3</cp:revision>
  <dcterms:created xsi:type="dcterms:W3CDTF">2023-07-17T00:25:00Z</dcterms:created>
  <dcterms:modified xsi:type="dcterms:W3CDTF">2023-07-17T00:27:00Z</dcterms:modified>
</cp:coreProperties>
</file>