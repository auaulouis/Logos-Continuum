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D3016" w14:textId="575238B0" w:rsidR="00134C4C" w:rsidRPr="00134C4C" w:rsidRDefault="00134C4C" w:rsidP="00134C4C">
      <w:pPr>
        <w:pStyle w:val="Heading1"/>
      </w:pPr>
      <w:r>
        <w:t>Geoengineering</w:t>
      </w:r>
      <w:r w:rsidRPr="00134C4C">
        <w:t xml:space="preserve"> CP</w:t>
      </w:r>
    </w:p>
    <w:p w14:paraId="794A6C9E" w14:textId="77777777" w:rsidR="00134C4C" w:rsidRPr="00134C4C" w:rsidRDefault="00134C4C" w:rsidP="00134C4C">
      <w:r w:rsidRPr="00134C4C">
        <w:t xml:space="preserve">Advantage CP to solve warming. Avoids Natural Gas DA and other GND Neg. </w:t>
      </w:r>
    </w:p>
    <w:p w14:paraId="3735E52E" w14:textId="77777777" w:rsidR="00134C4C" w:rsidRPr="00134C4C" w:rsidRDefault="00134C4C" w:rsidP="00134C4C">
      <w:pPr>
        <w:pStyle w:val="Heading2"/>
      </w:pPr>
      <w:r w:rsidRPr="00134C4C">
        <w:t>Neg</w:t>
      </w:r>
    </w:p>
    <w:p w14:paraId="29A5F240" w14:textId="77777777" w:rsidR="00134C4C" w:rsidRPr="00134C4C" w:rsidRDefault="00134C4C" w:rsidP="00134C4C">
      <w:pPr>
        <w:pStyle w:val="Heading3"/>
      </w:pPr>
      <w:r w:rsidRPr="00134C4C">
        <w:t>1nc</w:t>
      </w:r>
    </w:p>
    <w:p w14:paraId="5E4B413D" w14:textId="13F56773" w:rsidR="00134C4C" w:rsidRPr="00134C4C" w:rsidRDefault="00134C4C" w:rsidP="00134C4C">
      <w:pPr>
        <w:pStyle w:val="Heading4"/>
      </w:pPr>
      <w:r w:rsidRPr="00134C4C">
        <w:t xml:space="preserve">Text: The United States federal government should adopt </w:t>
      </w:r>
      <w:r w:rsidR="00066B00">
        <w:t>sufficient</w:t>
      </w:r>
      <w:r w:rsidRPr="00134C4C">
        <w:t xml:space="preserve"> geoengineering measures</w:t>
      </w:r>
      <w:r w:rsidR="00066B00">
        <w:t xml:space="preserve"> to solve climate change</w:t>
      </w:r>
      <w:r w:rsidRPr="00134C4C">
        <w:t>.</w:t>
      </w:r>
    </w:p>
    <w:p w14:paraId="08129FA6" w14:textId="77777777" w:rsidR="00134C4C" w:rsidRPr="00134C4C" w:rsidRDefault="00134C4C" w:rsidP="00134C4C"/>
    <w:p w14:paraId="4D8358A7" w14:textId="77777777" w:rsidR="00134C4C" w:rsidRPr="00134C4C" w:rsidRDefault="00134C4C" w:rsidP="00134C4C">
      <w:pPr>
        <w:pStyle w:val="Heading4"/>
      </w:pPr>
      <w:r w:rsidRPr="00134C4C">
        <w:t xml:space="preserve">Solar geoengineering can reverse global warming – it’s </w:t>
      </w:r>
      <w:r w:rsidRPr="00134C4C">
        <w:rPr>
          <w:u w:val="single"/>
        </w:rPr>
        <w:t>cheap</w:t>
      </w:r>
      <w:r w:rsidRPr="00134C4C">
        <w:t xml:space="preserve">, </w:t>
      </w:r>
      <w:r w:rsidRPr="00134C4C">
        <w:rPr>
          <w:u w:val="single"/>
        </w:rPr>
        <w:t>fast</w:t>
      </w:r>
      <w:r w:rsidRPr="00134C4C">
        <w:t xml:space="preserve">, and </w:t>
      </w:r>
      <w:r w:rsidRPr="00134C4C">
        <w:rPr>
          <w:u w:val="single"/>
        </w:rPr>
        <w:t>flexible</w:t>
      </w:r>
    </w:p>
    <w:p w14:paraId="42ECE518" w14:textId="35B87D95" w:rsidR="00134C4C" w:rsidRPr="00134C4C" w:rsidRDefault="00134C4C" w:rsidP="00134C4C">
      <w:r w:rsidRPr="00134C4C">
        <w:rPr>
          <w:rStyle w:val="Style13ptBold"/>
        </w:rPr>
        <w:t xml:space="preserve">Conca </w:t>
      </w:r>
      <w:r>
        <w:rPr>
          <w:rStyle w:val="Style13ptBold"/>
        </w:rPr>
        <w:t>‘</w:t>
      </w:r>
      <w:r w:rsidRPr="00134C4C">
        <w:rPr>
          <w:rStyle w:val="Style13ptBold"/>
        </w:rPr>
        <w:t>19</w:t>
      </w:r>
      <w:r w:rsidRPr="00134C4C">
        <w:rPr>
          <w:b/>
          <w:bCs/>
        </w:rPr>
        <w:t xml:space="preserve"> </w:t>
      </w:r>
      <w:r w:rsidRPr="00134C4C">
        <w:t>[James Conca has been a PhD scientist in the field of the earth and environmental sciences for 35 years and is a Forbes contributor., 09-10-2019, "Why Solar Geoengineering May Be Our Only Hope To Reverse Global Warming," Forbes, https://www.forbes.com/sites/jamesconca/2019/09/10/solar-geoengineering-we-better-do-it-or-well-burn/?sh=5f7cadb818ad]</w:t>
      </w:r>
    </w:p>
    <w:p w14:paraId="68688800" w14:textId="5236F99F" w:rsidR="00134C4C" w:rsidRPr="00134C4C" w:rsidRDefault="00134C4C" w:rsidP="00134C4C">
      <w:pPr>
        <w:rPr>
          <w:sz w:val="16"/>
        </w:rPr>
      </w:pPr>
      <w:r w:rsidRPr="00134C4C">
        <w:rPr>
          <w:b/>
          <w:iCs/>
          <w:u w:val="single"/>
        </w:rPr>
        <w:t>Solar geoengineering</w:t>
      </w:r>
      <w:r w:rsidRPr="00134C4C">
        <w:rPr>
          <w:u w:val="single"/>
        </w:rPr>
        <w:t xml:space="preserve"> is the process by which humans deliberately reduce the </w:t>
      </w:r>
      <w:r w:rsidRPr="00134C4C">
        <w:rPr>
          <w:b/>
          <w:iCs/>
          <w:u w:val="single"/>
        </w:rPr>
        <w:t>effect</w:t>
      </w:r>
      <w:r w:rsidRPr="00134C4C">
        <w:rPr>
          <w:u w:val="single"/>
        </w:rPr>
        <w:t xml:space="preserve"> of heat-trapping greenhouses gases by </w:t>
      </w:r>
      <w:r w:rsidRPr="00134C4C">
        <w:rPr>
          <w:b/>
          <w:iCs/>
          <w:u w:val="single"/>
        </w:rPr>
        <w:t>reflecting</w:t>
      </w:r>
      <w:r w:rsidRPr="00134C4C">
        <w:rPr>
          <w:u w:val="single"/>
        </w:rPr>
        <w:t xml:space="preserve"> a small fraction of </w:t>
      </w:r>
      <w:r w:rsidRPr="00134C4C">
        <w:rPr>
          <w:b/>
          <w:iCs/>
          <w:u w:val="single"/>
        </w:rPr>
        <w:t>sunlight</w:t>
      </w:r>
      <w:r w:rsidRPr="00134C4C">
        <w:rPr>
          <w:u w:val="single"/>
        </w:rPr>
        <w:t xml:space="preserve"> back into space.</w:t>
      </w:r>
      <w:r w:rsidR="004A1043">
        <w:rPr>
          <w:u w:val="single"/>
        </w:rPr>
        <w:t xml:space="preserve"> </w:t>
      </w:r>
      <w:r w:rsidRPr="00134C4C">
        <w:rPr>
          <w:sz w:val="16"/>
        </w:rPr>
        <w:t xml:space="preserve">It sounds strange, but it isn’t as odd, or as difficult, as it might seem. And </w:t>
      </w:r>
      <w:r w:rsidRPr="00134C4C">
        <w:rPr>
          <w:u w:val="single"/>
        </w:rPr>
        <w:t xml:space="preserve">we know that </w:t>
      </w:r>
      <w:r w:rsidRPr="00134C4C">
        <w:rPr>
          <w:b/>
          <w:iCs/>
          <w:u w:val="single"/>
        </w:rPr>
        <w:t>it works</w:t>
      </w:r>
      <w:r w:rsidRPr="00134C4C">
        <w:rPr>
          <w:sz w:val="16"/>
        </w:rPr>
        <w:t xml:space="preserve"> because it happens every time a huge volcano erupts. And we’ve been studying those for over 100 years.</w:t>
      </w:r>
      <w:r w:rsidR="004A1043">
        <w:rPr>
          <w:sz w:val="16"/>
        </w:rPr>
        <w:t xml:space="preserve"> </w:t>
      </w:r>
      <w:r w:rsidRPr="00134C4C">
        <w:rPr>
          <w:sz w:val="16"/>
        </w:rPr>
        <w:t>[image omitted]</w:t>
      </w:r>
      <w:r w:rsidR="004A1043">
        <w:rPr>
          <w:sz w:val="16"/>
        </w:rPr>
        <w:t xml:space="preserve"> </w:t>
      </w:r>
      <w:r w:rsidRPr="00134C4C">
        <w:rPr>
          <w:sz w:val="16"/>
        </w:rPr>
        <w:t xml:space="preserve">Some serious scientific mojo has been applied to this idea at universities around the world. </w:t>
      </w:r>
      <w:r w:rsidRPr="00134C4C">
        <w:rPr>
          <w:u w:val="single"/>
        </w:rPr>
        <w:t xml:space="preserve">Harvard’s Solar </w:t>
      </w:r>
      <w:r w:rsidRPr="00134C4C">
        <w:rPr>
          <w:b/>
          <w:iCs/>
          <w:u w:val="single"/>
        </w:rPr>
        <w:t>Geoengineering Research Program</w:t>
      </w:r>
      <w:r w:rsidRPr="00134C4C">
        <w:rPr>
          <w:u w:val="single"/>
        </w:rPr>
        <w:t xml:space="preserve"> is a research initiative devoted entirely to the science, technology and public policy of solar geoengineering.</w:t>
      </w:r>
      <w:r w:rsidR="004A1043">
        <w:rPr>
          <w:u w:val="single"/>
        </w:rPr>
        <w:t xml:space="preserve"> </w:t>
      </w:r>
      <w:r w:rsidRPr="00134C4C">
        <w:rPr>
          <w:sz w:val="16"/>
        </w:rPr>
        <w:t xml:space="preserve">But </w:t>
      </w:r>
      <w:r w:rsidRPr="00134C4C">
        <w:rPr>
          <w:u w:val="single"/>
        </w:rPr>
        <w:t>too few scientists, and too little funding, has been applied to this solution</w:t>
      </w:r>
      <w:r w:rsidRPr="00134C4C">
        <w:rPr>
          <w:sz w:val="16"/>
        </w:rPr>
        <w:t xml:space="preserve">. Which is sad since </w:t>
      </w:r>
      <w:r w:rsidRPr="00134C4C">
        <w:rPr>
          <w:u w:val="single"/>
        </w:rPr>
        <w:t>it doesn’t need much.</w:t>
      </w:r>
      <w:r w:rsidR="004A1043">
        <w:rPr>
          <w:u w:val="single"/>
        </w:rPr>
        <w:t xml:space="preserve"> </w:t>
      </w:r>
      <w:r w:rsidRPr="00134C4C">
        <w:rPr>
          <w:u w:val="single"/>
        </w:rPr>
        <w:t xml:space="preserve">There are </w:t>
      </w:r>
      <w:r w:rsidRPr="00134C4C">
        <w:rPr>
          <w:b/>
          <w:iCs/>
          <w:u w:val="single"/>
        </w:rPr>
        <w:t>several technologies</w:t>
      </w:r>
      <w:r w:rsidRPr="00134C4C">
        <w:rPr>
          <w:u w:val="single"/>
        </w:rPr>
        <w:t xml:space="preserve"> for this approach</w:t>
      </w:r>
      <w:r w:rsidRPr="00134C4C">
        <w:rPr>
          <w:sz w:val="16"/>
        </w:rPr>
        <w:t>, including injection of aerosols (fine droplets or particulates as fine as powder) into the stratosphere, where they would scatter some sunlight back to space, thus cooling the planet by reducing the amount of heat that enters the lower atmosphere (see figure).</w:t>
      </w:r>
      <w:r w:rsidR="004A1043">
        <w:rPr>
          <w:sz w:val="16"/>
        </w:rPr>
        <w:t xml:space="preserve"> </w:t>
      </w:r>
      <w:r w:rsidRPr="00134C4C">
        <w:rPr>
          <w:b/>
          <w:iCs/>
          <w:u w:val="single"/>
        </w:rPr>
        <w:t>Marine cloud brightening</w:t>
      </w:r>
      <w:r w:rsidRPr="00134C4C">
        <w:rPr>
          <w:u w:val="single"/>
        </w:rPr>
        <w:t xml:space="preserve"> is another way to reflect solar radiation back into space.</w:t>
      </w:r>
      <w:r w:rsidRPr="00134C4C">
        <w:rPr>
          <w:sz w:val="16"/>
        </w:rPr>
        <w:t xml:space="preserve"> This would use automated ships to spray droplets of seawater into the atmosphere above the ocean where they evaporate to form an elevated concentration of sea-salt aerosols which seed higher concentrations of cloud droplets in clouds over the ocean, increasing their reflectivity (see figure).</w:t>
      </w:r>
      <w:r w:rsidR="004A1043">
        <w:rPr>
          <w:sz w:val="16"/>
        </w:rPr>
        <w:t xml:space="preserve"> </w:t>
      </w:r>
      <w:r w:rsidRPr="00134C4C">
        <w:rPr>
          <w:sz w:val="16"/>
        </w:rPr>
        <w:t xml:space="preserve">[image </w:t>
      </w:r>
      <w:proofErr w:type="spellStart"/>
      <w:r w:rsidRPr="00134C4C">
        <w:rPr>
          <w:sz w:val="16"/>
        </w:rPr>
        <w:t>comitted</w:t>
      </w:r>
      <w:proofErr w:type="spellEnd"/>
      <w:r w:rsidRPr="00134C4C">
        <w:rPr>
          <w:sz w:val="16"/>
        </w:rPr>
        <w:t>]</w:t>
      </w:r>
      <w:r w:rsidR="004A1043">
        <w:rPr>
          <w:sz w:val="16"/>
        </w:rPr>
        <w:t xml:space="preserve"> </w:t>
      </w:r>
      <w:r w:rsidRPr="00134C4C">
        <w:rPr>
          <w:u w:val="single"/>
        </w:rPr>
        <w:t xml:space="preserve">According to one the fields long-time researchers, </w:t>
      </w:r>
      <w:r w:rsidRPr="00134C4C">
        <w:rPr>
          <w:b/>
          <w:iCs/>
          <w:u w:val="single"/>
        </w:rPr>
        <w:t>Dr.</w:t>
      </w:r>
      <w:r w:rsidRPr="00134C4C">
        <w:rPr>
          <w:u w:val="single"/>
        </w:rPr>
        <w:t xml:space="preserve"> David </w:t>
      </w:r>
      <w:r w:rsidRPr="00134C4C">
        <w:rPr>
          <w:b/>
          <w:iCs/>
          <w:u w:val="single"/>
        </w:rPr>
        <w:t>Keith</w:t>
      </w:r>
      <w:r w:rsidRPr="00134C4C">
        <w:rPr>
          <w:u w:val="single"/>
        </w:rPr>
        <w:t xml:space="preserve"> at Harvard, </w:t>
      </w:r>
      <w:r w:rsidRPr="00134C4C">
        <w:rPr>
          <w:b/>
          <w:iCs/>
          <w:u w:val="single"/>
        </w:rPr>
        <w:t>solar geoengineering</w:t>
      </w:r>
      <w:r w:rsidRPr="00134C4C">
        <w:rPr>
          <w:u w:val="single"/>
        </w:rPr>
        <w:t xml:space="preserve"> could </w:t>
      </w:r>
      <w:r w:rsidRPr="00134C4C">
        <w:rPr>
          <w:b/>
          <w:iCs/>
          <w:u w:val="single"/>
        </w:rPr>
        <w:t>limit</w:t>
      </w:r>
      <w:r w:rsidRPr="00134C4C">
        <w:rPr>
          <w:u w:val="single"/>
        </w:rPr>
        <w:t xml:space="preserve"> global warming’s predicted side </w:t>
      </w:r>
      <w:r w:rsidRPr="00134C4C">
        <w:rPr>
          <w:b/>
          <w:iCs/>
          <w:u w:val="single"/>
        </w:rPr>
        <w:t>effects</w:t>
      </w:r>
      <w:r w:rsidRPr="00134C4C">
        <w:rPr>
          <w:u w:val="single"/>
        </w:rPr>
        <w:t xml:space="preserve"> such as sea level rise and changes in precipitation and other weather patterns.</w:t>
      </w:r>
      <w:r w:rsidRPr="00134C4C">
        <w:rPr>
          <w:sz w:val="16"/>
        </w:rPr>
        <w:t xml:space="preserve"> Because </w:t>
      </w:r>
      <w:r w:rsidRPr="00134C4C">
        <w:rPr>
          <w:u w:val="single"/>
        </w:rPr>
        <w:t xml:space="preserve">these changes would have their </w:t>
      </w:r>
      <w:r w:rsidRPr="00134C4C">
        <w:rPr>
          <w:b/>
          <w:iCs/>
          <w:u w:val="single"/>
        </w:rPr>
        <w:t>most powerful impact</w:t>
      </w:r>
      <w:r w:rsidRPr="00134C4C">
        <w:rPr>
          <w:u w:val="single"/>
        </w:rPr>
        <w:t xml:space="preserve"> on the world’s </w:t>
      </w:r>
      <w:r w:rsidRPr="00134C4C">
        <w:rPr>
          <w:b/>
          <w:iCs/>
          <w:u w:val="single"/>
        </w:rPr>
        <w:t>most vulnerable people</w:t>
      </w:r>
      <w:r w:rsidRPr="00134C4C">
        <w:rPr>
          <w:sz w:val="16"/>
        </w:rPr>
        <w:t>, who lack the resources to move or adapt, Keith finds a strong ethical case for research into solar geoengineering.</w:t>
      </w:r>
      <w:r w:rsidR="004A1043">
        <w:rPr>
          <w:sz w:val="16"/>
        </w:rPr>
        <w:t xml:space="preserve"> </w:t>
      </w:r>
      <w:r w:rsidRPr="00134C4C">
        <w:rPr>
          <w:sz w:val="16"/>
        </w:rPr>
        <w:t xml:space="preserve">Besides, </w:t>
      </w:r>
      <w:r w:rsidRPr="00134C4C">
        <w:rPr>
          <w:u w:val="single"/>
        </w:rPr>
        <w:t xml:space="preserve">we’ve been </w:t>
      </w:r>
      <w:r w:rsidRPr="00134C4C">
        <w:rPr>
          <w:b/>
          <w:iCs/>
          <w:u w:val="single"/>
        </w:rPr>
        <w:t>geoengineering</w:t>
      </w:r>
      <w:r w:rsidRPr="00134C4C">
        <w:rPr>
          <w:u w:val="single"/>
        </w:rPr>
        <w:t xml:space="preserve"> the atmosphere for </w:t>
      </w:r>
      <w:r w:rsidRPr="00134C4C">
        <w:rPr>
          <w:b/>
          <w:iCs/>
          <w:u w:val="single"/>
        </w:rPr>
        <w:t>over</w:t>
      </w:r>
      <w:r w:rsidRPr="00134C4C">
        <w:rPr>
          <w:u w:val="single"/>
        </w:rPr>
        <w:t xml:space="preserve"> a </w:t>
      </w:r>
      <w:r w:rsidRPr="00134C4C">
        <w:rPr>
          <w:b/>
          <w:iCs/>
          <w:u w:val="single"/>
        </w:rPr>
        <w:t>century</w:t>
      </w:r>
      <w:r w:rsidRPr="00134C4C">
        <w:rPr>
          <w:u w:val="single"/>
        </w:rPr>
        <w:t xml:space="preserve"> - in the wrong direction</w:t>
      </w:r>
      <w:r w:rsidRPr="00134C4C">
        <w:rPr>
          <w:sz w:val="16"/>
        </w:rPr>
        <w:t xml:space="preserve"> – by injecting huge amounts of CO2 and other greenhouse gasses into the atmosphere.</w:t>
      </w:r>
      <w:r w:rsidR="004A1043">
        <w:rPr>
          <w:sz w:val="16"/>
        </w:rPr>
        <w:t xml:space="preserve"> </w:t>
      </w:r>
      <w:r w:rsidRPr="00134C4C">
        <w:rPr>
          <w:sz w:val="16"/>
        </w:rPr>
        <w:t>Let’s face it. As a species, we just have not risen to the occasion of fighting the planetary crisis of global warming. And by all measures we’re not going to. Global emissions are continuing to rise. Oil and gas keep getting cheaper and easier to find, and coal is the easiest energy source to emplace in a poor country with little infrastructure.</w:t>
      </w:r>
      <w:r w:rsidR="004A1043">
        <w:rPr>
          <w:sz w:val="16"/>
        </w:rPr>
        <w:t xml:space="preserve"> </w:t>
      </w:r>
      <w:r w:rsidRPr="00134C4C">
        <w:rPr>
          <w:sz w:val="16"/>
        </w:rPr>
        <w:t>To bring this home, all you have to do is see how climate scientists are seeking psychiatric help for the depression, anxiety and PTSD that happens when you see a train wreck coming but no one seems to want to do anything about it - and you’re on the train.</w:t>
      </w:r>
      <w:r w:rsidR="004A1043">
        <w:rPr>
          <w:sz w:val="16"/>
        </w:rPr>
        <w:t xml:space="preserve"> </w:t>
      </w:r>
      <w:r w:rsidRPr="00134C4C">
        <w:rPr>
          <w:sz w:val="16"/>
        </w:rPr>
        <w:t>And America seems to have gone on a carbon binge. We’re producing more oil, gas and coal than any other country, and more than ever before. Along with trying to repeal over 80 environmental rules going back to the Nixon Administration, the Trump Administration has moved to eliminate federal curbs on methane emissions from oil and gas operations.</w:t>
      </w:r>
      <w:r w:rsidR="004A1043">
        <w:rPr>
          <w:sz w:val="16"/>
        </w:rPr>
        <w:t xml:space="preserve"> </w:t>
      </w:r>
      <w:r w:rsidRPr="00134C4C">
        <w:rPr>
          <w:sz w:val="16"/>
        </w:rPr>
        <w:t>Even the oil companies don’t want this.</w:t>
      </w:r>
      <w:r w:rsidR="004A1043">
        <w:rPr>
          <w:sz w:val="16"/>
        </w:rPr>
        <w:t xml:space="preserve"> </w:t>
      </w:r>
      <w:r w:rsidRPr="00134C4C">
        <w:rPr>
          <w:sz w:val="16"/>
        </w:rPr>
        <w:t>Prior to the United States pulling out of the Paris climate accords, there was growing skepticism that the world could, or would, decrease its total greenhouse gas emissions by 2040 enough to actually prevent the worst of global warming.</w:t>
      </w:r>
      <w:r w:rsidR="004A1043">
        <w:rPr>
          <w:sz w:val="16"/>
        </w:rPr>
        <w:t xml:space="preserve"> </w:t>
      </w:r>
      <w:r w:rsidRPr="00134C4C">
        <w:rPr>
          <w:sz w:val="16"/>
        </w:rPr>
        <w:t>All climate models show that the next 20 years is critical. The best we can do is keep warming to 3 to 4°F, and that only if we get global emissions to zero by 2040. If we don’t, temperatures rise by 6 to 8°F. That’s because CO2 has a half-life in the atmosphere between 30 and 300 years, depending on the various chemical mechanisms that naturally remove CO2 from the atmosphere.</w:t>
      </w:r>
      <w:r w:rsidR="004A1043">
        <w:rPr>
          <w:sz w:val="16"/>
        </w:rPr>
        <w:t xml:space="preserve"> </w:t>
      </w:r>
      <w:r w:rsidRPr="00134C4C">
        <w:rPr>
          <w:sz w:val="16"/>
        </w:rPr>
        <w:t>And that’s just the half-life.</w:t>
      </w:r>
      <w:r w:rsidR="004A1043">
        <w:rPr>
          <w:sz w:val="16"/>
        </w:rPr>
        <w:t xml:space="preserve"> </w:t>
      </w:r>
      <w:r w:rsidRPr="00134C4C">
        <w:rPr>
          <w:sz w:val="16"/>
        </w:rPr>
        <w:t>We have to start reducing emission now by almost 10% per year until 2040 when anthropogenic emissions will have to be zero. We are extremely unlikely to meet this target - global emissions are still growing and it looks like we will not even start declining for at least 10 more years. At that time we would have to reduce emissions by 20% per year.</w:t>
      </w:r>
      <w:r w:rsidR="004A1043">
        <w:rPr>
          <w:sz w:val="16"/>
        </w:rPr>
        <w:t xml:space="preserve"> </w:t>
      </w:r>
      <w:r w:rsidRPr="00134C4C">
        <w:rPr>
          <w:sz w:val="16"/>
        </w:rPr>
        <w:t xml:space="preserve">Let me state that clearly – </w:t>
      </w:r>
      <w:r w:rsidRPr="00134C4C">
        <w:rPr>
          <w:u w:val="single"/>
        </w:rPr>
        <w:t xml:space="preserve">there is </w:t>
      </w:r>
      <w:r w:rsidRPr="00134C4C">
        <w:rPr>
          <w:b/>
          <w:iCs/>
          <w:u w:val="single"/>
        </w:rPr>
        <w:t>no way</w:t>
      </w:r>
      <w:r w:rsidRPr="00134C4C">
        <w:rPr>
          <w:u w:val="single"/>
        </w:rPr>
        <w:t xml:space="preserve"> to </w:t>
      </w:r>
      <w:r w:rsidRPr="00134C4C">
        <w:rPr>
          <w:b/>
          <w:iCs/>
          <w:u w:val="single"/>
        </w:rPr>
        <w:t>reduce</w:t>
      </w:r>
      <w:r w:rsidRPr="00134C4C">
        <w:rPr>
          <w:u w:val="single"/>
        </w:rPr>
        <w:t xml:space="preserve"> carbon </w:t>
      </w:r>
      <w:r w:rsidRPr="00134C4C">
        <w:rPr>
          <w:b/>
          <w:iCs/>
          <w:u w:val="single"/>
        </w:rPr>
        <w:t>emissions</w:t>
      </w:r>
      <w:r w:rsidRPr="00134C4C">
        <w:rPr>
          <w:u w:val="single"/>
        </w:rPr>
        <w:t xml:space="preserve"> in the next 20 years </w:t>
      </w:r>
      <w:r w:rsidRPr="00134C4C">
        <w:rPr>
          <w:b/>
          <w:iCs/>
          <w:u w:val="single"/>
        </w:rPr>
        <w:t>sufficient</w:t>
      </w:r>
      <w:r w:rsidRPr="00134C4C">
        <w:rPr>
          <w:u w:val="single"/>
        </w:rPr>
        <w:t xml:space="preserve"> to mitigate the worst effects of </w:t>
      </w:r>
      <w:r w:rsidRPr="00134C4C">
        <w:rPr>
          <w:b/>
          <w:iCs/>
          <w:u w:val="single"/>
        </w:rPr>
        <w:t>climate change</w:t>
      </w:r>
      <w:r w:rsidRPr="00134C4C">
        <w:rPr>
          <w:u w:val="single"/>
        </w:rPr>
        <w:t>.</w:t>
      </w:r>
      <w:r w:rsidR="004A1043">
        <w:rPr>
          <w:sz w:val="16"/>
        </w:rPr>
        <w:t xml:space="preserve"> </w:t>
      </w:r>
      <w:r w:rsidRPr="00134C4C">
        <w:rPr>
          <w:sz w:val="16"/>
        </w:rPr>
        <w:t>This is sobering indeed. But don’t get too bummed because it’s not the end. Many scientists have wondered how to either remove GHGs from the atmosphere or mitigate the effects some other way. Indeed, an entire scientific discipline has evolved around this issue and some great work has been done.</w:t>
      </w:r>
      <w:r w:rsidR="004A1043">
        <w:rPr>
          <w:sz w:val="16"/>
        </w:rPr>
        <w:t xml:space="preserve"> </w:t>
      </w:r>
      <w:r w:rsidRPr="00134C4C">
        <w:rPr>
          <w:sz w:val="16"/>
        </w:rPr>
        <w:t>Removing GHGs is really difficult and really expensive. Much more expensive than preventing them from entering in the first place. So if we refuse to spend the amount of money and effort needed to reduce emissions, we certainly wouldn’t spend even more trying to get them back out. But we still need to try.</w:t>
      </w:r>
      <w:r w:rsidR="004A1043">
        <w:rPr>
          <w:sz w:val="16"/>
        </w:rPr>
        <w:t xml:space="preserve"> </w:t>
      </w:r>
      <w:r w:rsidRPr="00134C4C">
        <w:rPr>
          <w:sz w:val="16"/>
        </w:rPr>
        <w:t>[image omitted]</w:t>
      </w:r>
      <w:r w:rsidR="004A1043">
        <w:rPr>
          <w:sz w:val="16"/>
        </w:rPr>
        <w:t xml:space="preserve"> </w:t>
      </w:r>
      <w:r w:rsidRPr="00134C4C">
        <w:rPr>
          <w:u w:val="single"/>
        </w:rPr>
        <w:t xml:space="preserve">The other strategy is to mitigate the effects of warming by </w:t>
      </w:r>
      <w:r w:rsidRPr="00134C4C">
        <w:rPr>
          <w:b/>
          <w:iCs/>
          <w:u w:val="single"/>
        </w:rPr>
        <w:t>directly cooling</w:t>
      </w:r>
      <w:r w:rsidRPr="00134C4C">
        <w:rPr>
          <w:u w:val="single"/>
        </w:rPr>
        <w:t xml:space="preserve"> the planet.</w:t>
      </w:r>
      <w:r w:rsidRPr="00134C4C">
        <w:rPr>
          <w:sz w:val="16"/>
        </w:rPr>
        <w:t xml:space="preserve"> Cooling occurs naturally when millions of tons of particles such as soot from huge fires, particulates and gasses from large volcanic eruptions, or excessive amounts of ice crystals, enter the atmosphere and either block incoming solar rays or reflect them back into space.</w:t>
      </w:r>
      <w:r w:rsidR="004A1043">
        <w:rPr>
          <w:sz w:val="16"/>
        </w:rPr>
        <w:t xml:space="preserve"> </w:t>
      </w:r>
      <w:r w:rsidRPr="00134C4C">
        <w:rPr>
          <w:u w:val="single"/>
        </w:rPr>
        <w:t xml:space="preserve">Enter </w:t>
      </w:r>
      <w:r w:rsidRPr="00134C4C">
        <w:rPr>
          <w:b/>
          <w:iCs/>
          <w:u w:val="single"/>
        </w:rPr>
        <w:t>Solar Geoengineering</w:t>
      </w:r>
      <w:r w:rsidRPr="00134C4C">
        <w:rPr>
          <w:u w:val="single"/>
        </w:rPr>
        <w:t>.</w:t>
      </w:r>
      <w:r w:rsidR="004A1043">
        <w:rPr>
          <w:u w:val="single"/>
        </w:rPr>
        <w:t xml:space="preserve"> </w:t>
      </w:r>
      <w:r w:rsidRPr="00134C4C">
        <w:rPr>
          <w:sz w:val="16"/>
        </w:rPr>
        <w:t>Solar geoengineering should not replace reducing emissions (mitigation), coping with a changing climate (adaptation), or carbon dioxide removal and sequestration. Solar geoengineering does not change the CO2 concentrations in the atmosphere, it treats a symptom - heat.</w:t>
      </w:r>
      <w:r w:rsidR="004A1043">
        <w:rPr>
          <w:sz w:val="16"/>
        </w:rPr>
        <w:t xml:space="preserve"> </w:t>
      </w:r>
      <w:r w:rsidRPr="00134C4C">
        <w:rPr>
          <w:sz w:val="16"/>
        </w:rPr>
        <w:t>It’s like putting some serious sunblock on Planet Earth, giving us time to figure out how to lower our carbon emissions to near-zero.</w:t>
      </w:r>
      <w:r w:rsidR="004A1043">
        <w:rPr>
          <w:sz w:val="16"/>
        </w:rPr>
        <w:t xml:space="preserve"> </w:t>
      </w:r>
      <w:r w:rsidRPr="00134C4C">
        <w:rPr>
          <w:sz w:val="16"/>
        </w:rPr>
        <w:t>Changing the Earth’s albedo, or reflectivity, is what these strategies target. Lower albedos capture and hold solar radiation, higher albedos reflect it back.</w:t>
      </w:r>
      <w:r w:rsidR="004A1043">
        <w:rPr>
          <w:sz w:val="16"/>
        </w:rPr>
        <w:t xml:space="preserve"> </w:t>
      </w:r>
      <w:r w:rsidRPr="00134C4C">
        <w:rPr>
          <w:sz w:val="16"/>
        </w:rPr>
        <w:t>Speaking as a geologist, we have seen the cooling effects of big fires and big volcanoes in the geologic record going back many millions of years, so we know it works, and how it works. When the huge volcano Krakatoa erupted in 1883, the billions of tons of particulates thrown into the stratosphere dropped global temperatures about two degrees. But as the particulates came out of the atmosphere over the next few years, the effect went away.</w:t>
      </w:r>
      <w:r w:rsidR="004A1043">
        <w:rPr>
          <w:sz w:val="16"/>
        </w:rPr>
        <w:t xml:space="preserve"> </w:t>
      </w:r>
      <w:r w:rsidRPr="00134C4C">
        <w:rPr>
          <w:sz w:val="16"/>
        </w:rPr>
        <w:t>[image omitted]</w:t>
      </w:r>
      <w:r w:rsidR="004A1043">
        <w:rPr>
          <w:sz w:val="16"/>
        </w:rPr>
        <w:t xml:space="preserve"> </w:t>
      </w:r>
      <w:r w:rsidRPr="00134C4C">
        <w:rPr>
          <w:sz w:val="16"/>
        </w:rPr>
        <w:t>But these natural processes are uncontrolled and in many cases cause very big adverse environmental changes themselves. Of course, the particulates and gases coming out of a volcano are not the ones we would choose in solar geoengineering.</w:t>
      </w:r>
      <w:r w:rsidR="004A1043">
        <w:rPr>
          <w:sz w:val="16"/>
        </w:rPr>
        <w:t xml:space="preserve"> </w:t>
      </w:r>
      <w:r w:rsidRPr="00134C4C">
        <w:rPr>
          <w:sz w:val="16"/>
        </w:rPr>
        <w:t>And that’s the whole point of research, says Dr. Tom Ackerman at the University of Washington Department of Atmospheric Sciences. Because we have studied large volcanic eruptions like Krakatoa, Tambora and Pinatubo, there aren’t any real basic science unknowns. We know that stratospheric aerosols can achieve cooling that offsets half of the warming from a doubling of CO2 concentrations.</w:t>
      </w:r>
      <w:r w:rsidR="004A1043">
        <w:rPr>
          <w:sz w:val="16"/>
        </w:rPr>
        <w:t xml:space="preserve"> </w:t>
      </w:r>
      <w:r w:rsidRPr="00134C4C">
        <w:rPr>
          <w:sz w:val="16"/>
        </w:rPr>
        <w:t>It’s just figuring out how to do it effectively without causing other problems.</w:t>
      </w:r>
      <w:r w:rsidR="004A1043">
        <w:rPr>
          <w:sz w:val="16"/>
        </w:rPr>
        <w:t xml:space="preserve"> </w:t>
      </w:r>
      <w:r w:rsidRPr="00134C4C">
        <w:rPr>
          <w:sz w:val="16"/>
        </w:rPr>
        <w:t>By choosing where to release the aerosols, a uniform global aerosol layer could be created. Its thickness could be varied as needed - thicker at high latitudes or in one hemisphere or the other - in order to craft a desired outcome. Within certain limits.</w:t>
      </w:r>
      <w:r w:rsidR="004A1043">
        <w:rPr>
          <w:sz w:val="16"/>
        </w:rPr>
        <w:t xml:space="preserve"> </w:t>
      </w:r>
      <w:r w:rsidRPr="00134C4C">
        <w:rPr>
          <w:sz w:val="16"/>
        </w:rPr>
        <w:t xml:space="preserve">As Keith describes, </w:t>
      </w:r>
      <w:r w:rsidRPr="00134C4C">
        <w:rPr>
          <w:u w:val="single"/>
        </w:rPr>
        <w:t>solar geoengineering</w:t>
      </w:r>
      <w:r w:rsidRPr="00134C4C">
        <w:rPr>
          <w:sz w:val="16"/>
        </w:rPr>
        <w:t xml:space="preserve"> has three essential characteristics: it </w:t>
      </w:r>
      <w:r w:rsidRPr="00134C4C">
        <w:rPr>
          <w:u w:val="single"/>
        </w:rPr>
        <w:t xml:space="preserve">is </w:t>
      </w:r>
      <w:r w:rsidRPr="00134C4C">
        <w:rPr>
          <w:b/>
          <w:iCs/>
          <w:u w:val="single"/>
        </w:rPr>
        <w:t>cheap</w:t>
      </w:r>
      <w:r w:rsidRPr="00134C4C">
        <w:rPr>
          <w:u w:val="single"/>
        </w:rPr>
        <w:t xml:space="preserve">, </w:t>
      </w:r>
      <w:r w:rsidRPr="00134C4C">
        <w:rPr>
          <w:b/>
          <w:iCs/>
          <w:u w:val="single"/>
        </w:rPr>
        <w:t>fast</w:t>
      </w:r>
      <w:r w:rsidRPr="00134C4C">
        <w:rPr>
          <w:sz w:val="16"/>
        </w:rPr>
        <w:t xml:space="preserve"> and imperfect. Long-established estimates show that </w:t>
      </w:r>
      <w:r w:rsidRPr="00134C4C">
        <w:rPr>
          <w:u w:val="single"/>
        </w:rPr>
        <w:t xml:space="preserve">solar geoengineering is at least </w:t>
      </w:r>
      <w:r w:rsidRPr="00134C4C">
        <w:rPr>
          <w:b/>
          <w:iCs/>
          <w:u w:val="single"/>
        </w:rPr>
        <w:t>100 times cheaper</w:t>
      </w:r>
      <w:r w:rsidRPr="00134C4C">
        <w:rPr>
          <w:u w:val="single"/>
        </w:rPr>
        <w:t xml:space="preserve"> than </w:t>
      </w:r>
      <w:r w:rsidRPr="00134C4C">
        <w:rPr>
          <w:b/>
          <w:iCs/>
          <w:u w:val="single"/>
        </w:rPr>
        <w:t>cutting emissions</w:t>
      </w:r>
      <w:r w:rsidRPr="00134C4C">
        <w:rPr>
          <w:u w:val="single"/>
        </w:rPr>
        <w:t xml:space="preserve"> in offsetting the expected global temperature rise through 2100.</w:t>
      </w:r>
      <w:r w:rsidR="004A1043">
        <w:rPr>
          <w:u w:val="single"/>
        </w:rPr>
        <w:t xml:space="preserve"> </w:t>
      </w:r>
      <w:r w:rsidRPr="00134C4C">
        <w:rPr>
          <w:sz w:val="16"/>
        </w:rPr>
        <w:t>A few grams of particles in the stratosphere can offset the radiative forcing of a metric ton of atmospheric carbon dioxide. At about US$1,000 a metric ton for aerosol delivery, that adds up to maybe a billion dollars per year, not the trillions of dollars it will take to replace all fossil fuels with hydro, nuclear and renewables.</w:t>
      </w:r>
      <w:r w:rsidR="004A1043">
        <w:rPr>
          <w:sz w:val="16"/>
        </w:rPr>
        <w:t xml:space="preserve"> </w:t>
      </w:r>
      <w:r w:rsidRPr="00134C4C">
        <w:rPr>
          <w:sz w:val="16"/>
        </w:rPr>
        <w:t>And $50 to $100 million a year for about 10 years is all it would take to do the research needed to figure out how to do this right. That’s barely the cost of a single fighter jet, not much for saving the planet and half the species on it.</w:t>
      </w:r>
      <w:r w:rsidR="004A1043">
        <w:rPr>
          <w:sz w:val="16"/>
        </w:rPr>
        <w:t xml:space="preserve"> </w:t>
      </w:r>
      <w:r w:rsidRPr="00134C4C">
        <w:rPr>
          <w:sz w:val="16"/>
        </w:rPr>
        <w:t>Not to fund this research program is like being too cheap to buy sunblock, knowing skin cancer runs in your family.</w:t>
      </w:r>
      <w:r w:rsidR="004A1043">
        <w:rPr>
          <w:sz w:val="16"/>
        </w:rPr>
        <w:t xml:space="preserve"> </w:t>
      </w:r>
      <w:r w:rsidRPr="00134C4C">
        <w:rPr>
          <w:sz w:val="16"/>
        </w:rPr>
        <w:t>This research will answer a lot of things, even the ethics questions of whether we should do it at all. But if you don’t do the research in the next ten years, you may not be able to implement this correctly when you realize we need to do this fast. And others may do it anyway, without the care we might show.</w:t>
      </w:r>
      <w:r w:rsidR="004A1043">
        <w:rPr>
          <w:sz w:val="16"/>
        </w:rPr>
        <w:t xml:space="preserve"> </w:t>
      </w:r>
      <w:r w:rsidRPr="00134C4C">
        <w:rPr>
          <w:sz w:val="16"/>
        </w:rPr>
        <w:t>The Chinese have specifically said they will do exactly this if things get too out of hand with global warming. And they have a robust research program already underway.</w:t>
      </w:r>
      <w:r w:rsidR="004A1043">
        <w:rPr>
          <w:sz w:val="16"/>
        </w:rPr>
        <w:t xml:space="preserve"> </w:t>
      </w:r>
      <w:r w:rsidRPr="00134C4C">
        <w:rPr>
          <w:sz w:val="16"/>
        </w:rPr>
        <w:t>[image omitted]</w:t>
      </w:r>
      <w:r w:rsidR="004A1043">
        <w:rPr>
          <w:sz w:val="16"/>
        </w:rPr>
        <w:t xml:space="preserve"> </w:t>
      </w:r>
      <w:r w:rsidRPr="00134C4C">
        <w:rPr>
          <w:sz w:val="16"/>
        </w:rPr>
        <w:t>As Joseph Lassiter of Harvard calculates, “Assuming humanity continued to make a net addition of CO2 into the atmosphere every year for a decade, and some of the sulfate aerosol shield would dissipate every year, continuous injections of greater amounts of sulfates would be needed each year in order to maintain the concentration required to manage the earth’s temperature.”</w:t>
      </w:r>
      <w:r w:rsidR="004A1043">
        <w:rPr>
          <w:sz w:val="16"/>
        </w:rPr>
        <w:t xml:space="preserve"> </w:t>
      </w:r>
      <w:r w:rsidRPr="00134C4C">
        <w:rPr>
          <w:sz w:val="16"/>
        </w:rPr>
        <w:t>For example, in the first year it would take about 25,000 metric tons of sulfates dispensed by 1 or 2 aircraft to offset about 50% of that year’s increase in warming. In order to maintain the 50% reduction, in year two, about 50,000 tons of sulfates would need to be dispensed and so on each year into the future. After 10 years this number would reach over a million metric tons of sulfates dispensed by 100 aircraft.</w:t>
      </w:r>
      <w:r w:rsidR="004A1043">
        <w:rPr>
          <w:sz w:val="16"/>
        </w:rPr>
        <w:t xml:space="preserve"> </w:t>
      </w:r>
      <w:r w:rsidRPr="00134C4C">
        <w:rPr>
          <w:sz w:val="16"/>
        </w:rPr>
        <w:t>This is still not much. And we should finally start decreasing carbon emissions after 2030, decreasing over the next few decades until we no longer need solar geoengineering.</w:t>
      </w:r>
      <w:r w:rsidR="004A1043">
        <w:rPr>
          <w:sz w:val="16"/>
        </w:rPr>
        <w:t xml:space="preserve"> </w:t>
      </w:r>
      <w:r w:rsidRPr="00134C4C">
        <w:rPr>
          <w:sz w:val="16"/>
        </w:rPr>
        <w:t xml:space="preserve">Let’s be clear - </w:t>
      </w:r>
      <w:r w:rsidRPr="00134C4C">
        <w:rPr>
          <w:b/>
          <w:iCs/>
          <w:u w:val="single"/>
        </w:rPr>
        <w:t>solar geoengineering</w:t>
      </w:r>
      <w:r w:rsidRPr="00134C4C">
        <w:rPr>
          <w:sz w:val="16"/>
        </w:rPr>
        <w:t xml:space="preserve"> is not to be done, or even considered, as a replacement for cutting carbon emissions. It’s just to </w:t>
      </w:r>
      <w:r w:rsidRPr="00134C4C">
        <w:rPr>
          <w:b/>
          <w:iCs/>
          <w:u w:val="single"/>
        </w:rPr>
        <w:t>buy</w:t>
      </w:r>
      <w:r w:rsidRPr="00134C4C">
        <w:rPr>
          <w:u w:val="single"/>
        </w:rPr>
        <w:t xml:space="preserve"> us the several </w:t>
      </w:r>
      <w:r w:rsidRPr="00134C4C">
        <w:rPr>
          <w:b/>
          <w:iCs/>
          <w:u w:val="single"/>
        </w:rPr>
        <w:t>decades</w:t>
      </w:r>
      <w:r w:rsidRPr="00134C4C">
        <w:rPr>
          <w:u w:val="single"/>
        </w:rPr>
        <w:t xml:space="preserve"> we need to actually </w:t>
      </w:r>
      <w:r w:rsidRPr="00134C4C">
        <w:rPr>
          <w:b/>
          <w:iCs/>
          <w:u w:val="single"/>
        </w:rPr>
        <w:t>cut emissions</w:t>
      </w:r>
      <w:r w:rsidRPr="00134C4C">
        <w:rPr>
          <w:u w:val="single"/>
        </w:rPr>
        <w:t xml:space="preserve"> to near zero without frying the planet.</w:t>
      </w:r>
      <w:r w:rsidR="004A1043">
        <w:rPr>
          <w:sz w:val="16"/>
        </w:rPr>
        <w:t xml:space="preserve"> </w:t>
      </w:r>
      <w:r w:rsidRPr="00134C4C">
        <w:rPr>
          <w:sz w:val="16"/>
        </w:rPr>
        <w:t>This is because solar geoengineering cannot eliminate all of the damages caused by green-house gas-driven warming, even if it tried to restore global average temperatures to pre-industrial levels. Compared to the warming caused by GHGs - which trap long wave radiation - climate variables such as temperature and precipitation respond differently to cooling caused by solar geoengineering which reflects short wave radiation.</w:t>
      </w:r>
      <w:r w:rsidR="004A1043">
        <w:rPr>
          <w:sz w:val="16"/>
        </w:rPr>
        <w:t xml:space="preserve"> </w:t>
      </w:r>
      <w:r w:rsidRPr="00134C4C">
        <w:rPr>
          <w:sz w:val="16"/>
        </w:rPr>
        <w:t>For example, if temperatures were restored to pre-industrial levels by solar geoengineering, the water cycle would be weaker than it was in the 1700s.</w:t>
      </w:r>
      <w:r w:rsidR="004A1043">
        <w:rPr>
          <w:sz w:val="16"/>
        </w:rPr>
        <w:t xml:space="preserve"> </w:t>
      </w:r>
      <w:r w:rsidRPr="00134C4C">
        <w:rPr>
          <w:sz w:val="16"/>
        </w:rPr>
        <w:t>An important point to remember about solar geoengineering is that it inherently self-limiting. You have to keep doing it continuously until we get a handle on emissions. If you stop, the effect goes away in a year or two as the aerosols come out of the atmosphere, just like happens a few years after every huge volcanic eruption.</w:t>
      </w:r>
      <w:r w:rsidR="004A1043">
        <w:rPr>
          <w:sz w:val="16"/>
        </w:rPr>
        <w:t xml:space="preserve"> </w:t>
      </w:r>
      <w:r w:rsidRPr="00134C4C">
        <w:rPr>
          <w:sz w:val="16"/>
        </w:rPr>
        <w:t xml:space="preserve">But this turns out to be a good thing. </w:t>
      </w:r>
      <w:r w:rsidRPr="00134C4C">
        <w:rPr>
          <w:b/>
          <w:iCs/>
          <w:u w:val="single"/>
        </w:rPr>
        <w:t>Solar geoengineering</w:t>
      </w:r>
      <w:r w:rsidRPr="00134C4C">
        <w:rPr>
          <w:u w:val="single"/>
        </w:rPr>
        <w:t xml:space="preserve"> can be </w:t>
      </w:r>
      <w:r w:rsidRPr="00134C4C">
        <w:rPr>
          <w:b/>
          <w:iCs/>
          <w:u w:val="single"/>
        </w:rPr>
        <w:t>adjusted easily</w:t>
      </w:r>
      <w:r w:rsidRPr="00134C4C">
        <w:rPr>
          <w:u w:val="single"/>
        </w:rPr>
        <w:t xml:space="preserve"> and </w:t>
      </w:r>
      <w:r w:rsidRPr="00134C4C">
        <w:rPr>
          <w:b/>
          <w:iCs/>
          <w:u w:val="single"/>
        </w:rPr>
        <w:t>relatively quickly</w:t>
      </w:r>
      <w:r w:rsidRPr="00134C4C">
        <w:rPr>
          <w:u w:val="single"/>
        </w:rPr>
        <w:t>, even reversed, if you don’t like the effects.</w:t>
      </w:r>
      <w:r w:rsidRPr="00134C4C">
        <w:rPr>
          <w:sz w:val="16"/>
        </w:rPr>
        <w:t xml:space="preserve"> We wouldn’t have to accept even a few degrees temperature increase, we could keep it the way we want it, even cool off a bit back to where we were 100 years ago.</w:t>
      </w:r>
      <w:r w:rsidR="004A1043">
        <w:rPr>
          <w:sz w:val="16"/>
        </w:rPr>
        <w:t xml:space="preserve"> </w:t>
      </w:r>
      <w:r w:rsidRPr="00134C4C">
        <w:rPr>
          <w:sz w:val="16"/>
        </w:rPr>
        <w:t xml:space="preserve">As Keith puts it, “Because the warming impact of carbon is more or less forever [on biological lifetimes], all that we can achieve this century by cutting emissions is to stop making the problem worse. </w:t>
      </w:r>
      <w:r w:rsidRPr="00134C4C">
        <w:rPr>
          <w:b/>
          <w:iCs/>
          <w:u w:val="single"/>
        </w:rPr>
        <w:t>Solar geoengineering</w:t>
      </w:r>
      <w:r w:rsidRPr="00134C4C">
        <w:rPr>
          <w:u w:val="single"/>
        </w:rPr>
        <w:t xml:space="preserve"> allows a more </w:t>
      </w:r>
      <w:r w:rsidRPr="00134C4C">
        <w:rPr>
          <w:b/>
          <w:iCs/>
          <w:u w:val="single"/>
        </w:rPr>
        <w:t>optimistic</w:t>
      </w:r>
      <w:r w:rsidRPr="00134C4C">
        <w:rPr>
          <w:u w:val="single"/>
        </w:rPr>
        <w:t xml:space="preserve"> outcome.</w:t>
      </w:r>
      <w:r w:rsidRPr="00134C4C">
        <w:rPr>
          <w:sz w:val="16"/>
        </w:rPr>
        <w:t xml:space="preserve"> In combination with technologies to remove carbon that is already in the atmosphere, it would allow humanity to aim to restore the preindustrial climate over two human lifetimes.”</w:t>
      </w:r>
    </w:p>
    <w:p w14:paraId="0D364ECE" w14:textId="01AD7F84" w:rsidR="00134C4C" w:rsidRPr="00134C4C" w:rsidRDefault="00134C4C" w:rsidP="00134C4C">
      <w:pPr>
        <w:pStyle w:val="Heading3"/>
      </w:pPr>
      <w:r w:rsidRPr="00134C4C">
        <w:t>2</w:t>
      </w:r>
      <w:r>
        <w:t>nc</w:t>
      </w:r>
      <w:r w:rsidRPr="00134C4C">
        <w:t xml:space="preserve"> – Solvency</w:t>
      </w:r>
    </w:p>
    <w:p w14:paraId="7779F067" w14:textId="77777777" w:rsidR="00134C4C" w:rsidRPr="00134C4C" w:rsidRDefault="00134C4C" w:rsidP="00134C4C">
      <w:pPr>
        <w:pStyle w:val="Heading4"/>
      </w:pPr>
      <w:r w:rsidRPr="00134C4C">
        <w:t>Geoengineering solves climate – growing scientific support.</w:t>
      </w:r>
    </w:p>
    <w:p w14:paraId="1C0888C5" w14:textId="77777777" w:rsidR="00134C4C" w:rsidRPr="00134C4C" w:rsidRDefault="00134C4C" w:rsidP="00134C4C">
      <w:proofErr w:type="spellStart"/>
      <w:r w:rsidRPr="00134C4C">
        <w:rPr>
          <w:rStyle w:val="Style13ptBold"/>
        </w:rPr>
        <w:t>Jacobo</w:t>
      </w:r>
      <w:proofErr w:type="spellEnd"/>
      <w:r w:rsidRPr="00134C4C">
        <w:rPr>
          <w:rStyle w:val="Style13ptBold"/>
        </w:rPr>
        <w:t xml:space="preserve"> et al. 4/21</w:t>
      </w:r>
      <w:r w:rsidRPr="00134C4C">
        <w:t xml:space="preserve">/23 [Julia </w:t>
      </w:r>
      <w:proofErr w:type="spellStart"/>
      <w:r w:rsidRPr="00134C4C">
        <w:t>Jacobo</w:t>
      </w:r>
      <w:proofErr w:type="spellEnd"/>
      <w:r w:rsidRPr="00134C4C">
        <w:t xml:space="preserve"> is a multimedia reporter at ABC News. Daniel Manzo is a meteorologist and weather producer at ABC News. Ginger Zee is the chief meteorologist at ABC News, reporting on the nation’s weather on “Good Morning America” and across ABC News broadcasts and digital platforms., 4-21-2023, "These geoengineering technologies could help combat the climate crisis, scientists say," ABC News, https://abcnews.go.com/US/geoengineering-technologies-combat-climate-crisis-scientists/story?id=98476205]//gbs-aarz</w:t>
      </w:r>
    </w:p>
    <w:p w14:paraId="0E73B008" w14:textId="77777777" w:rsidR="00134C4C" w:rsidRPr="00134C4C" w:rsidRDefault="00134C4C" w:rsidP="00134C4C">
      <w:pPr>
        <w:rPr>
          <w:sz w:val="16"/>
        </w:rPr>
      </w:pPr>
      <w:r w:rsidRPr="00134C4C">
        <w:rPr>
          <w:sz w:val="16"/>
        </w:rPr>
        <w:t>Climate scientists have been warning for decades of global warming's devastating consequences.</w:t>
      </w:r>
    </w:p>
    <w:p w14:paraId="0734DACE" w14:textId="77777777" w:rsidR="00134C4C" w:rsidRPr="00134C4C" w:rsidRDefault="00134C4C" w:rsidP="00134C4C">
      <w:pPr>
        <w:rPr>
          <w:u w:val="single"/>
        </w:rPr>
      </w:pPr>
      <w:r w:rsidRPr="00134C4C">
        <w:rPr>
          <w:sz w:val="16"/>
        </w:rPr>
        <w:t xml:space="preserve">Now that the effects of climate change are being experienced around the globe -- droughts, rising sea levels and stronger storm systems -- scientists are exploring how </w:t>
      </w:r>
      <w:r w:rsidRPr="00134C4C">
        <w:rPr>
          <w:b/>
          <w:iCs/>
          <w:u w:val="single"/>
        </w:rPr>
        <w:t>geoengineering</w:t>
      </w:r>
      <w:r w:rsidRPr="00134C4C">
        <w:rPr>
          <w:u w:val="single"/>
        </w:rPr>
        <w:t xml:space="preserve"> technology can help to </w:t>
      </w:r>
      <w:r w:rsidRPr="00134C4C">
        <w:rPr>
          <w:b/>
          <w:iCs/>
          <w:u w:val="single"/>
        </w:rPr>
        <w:t>alleviate</w:t>
      </w:r>
      <w:r w:rsidRPr="00134C4C">
        <w:rPr>
          <w:u w:val="single"/>
        </w:rPr>
        <w:t xml:space="preserve"> the effects of </w:t>
      </w:r>
      <w:r w:rsidRPr="00134C4C">
        <w:rPr>
          <w:b/>
          <w:iCs/>
          <w:u w:val="single"/>
        </w:rPr>
        <w:t>rising temperatures</w:t>
      </w:r>
      <w:r w:rsidRPr="00134C4C">
        <w:rPr>
          <w:u w:val="single"/>
        </w:rPr>
        <w:t>.</w:t>
      </w:r>
    </w:p>
    <w:p w14:paraId="11BAD7A5" w14:textId="77777777" w:rsidR="00134C4C" w:rsidRPr="00134C4C" w:rsidRDefault="00134C4C" w:rsidP="00134C4C">
      <w:pPr>
        <w:rPr>
          <w:sz w:val="16"/>
        </w:rPr>
      </w:pPr>
      <w:r w:rsidRPr="00134C4C">
        <w:rPr>
          <w:sz w:val="16"/>
        </w:rPr>
        <w:t>Here are the different ways these techniques are being used to combat the climate crisis:</w:t>
      </w:r>
    </w:p>
    <w:p w14:paraId="47EFA15E" w14:textId="77777777" w:rsidR="00134C4C" w:rsidRPr="00134C4C" w:rsidRDefault="00134C4C" w:rsidP="00134C4C">
      <w:pPr>
        <w:rPr>
          <w:sz w:val="16"/>
        </w:rPr>
      </w:pPr>
      <w:r w:rsidRPr="00134C4C">
        <w:rPr>
          <w:sz w:val="16"/>
        </w:rPr>
        <w:t xml:space="preserve">What to do </w:t>
      </w:r>
      <w:r w:rsidRPr="00134C4C">
        <w:rPr>
          <w:u w:val="single"/>
        </w:rPr>
        <w:t>when there isn't enough precipitation</w:t>
      </w:r>
    </w:p>
    <w:p w14:paraId="4F0E777A" w14:textId="77777777" w:rsidR="00134C4C" w:rsidRPr="00134C4C" w:rsidRDefault="00134C4C" w:rsidP="00134C4C">
      <w:pPr>
        <w:rPr>
          <w:sz w:val="16"/>
        </w:rPr>
      </w:pPr>
      <w:r w:rsidRPr="00134C4C">
        <w:rPr>
          <w:sz w:val="16"/>
        </w:rPr>
        <w:t>Drought-stricken regions have been left scrambling to ensure water supplies after years of minimal rainfall and snowpack.</w:t>
      </w:r>
    </w:p>
    <w:p w14:paraId="790A6579" w14:textId="77777777" w:rsidR="00134C4C" w:rsidRPr="00134C4C" w:rsidRDefault="00134C4C" w:rsidP="00134C4C">
      <w:pPr>
        <w:rPr>
          <w:u w:val="single"/>
        </w:rPr>
      </w:pPr>
      <w:r w:rsidRPr="00134C4C">
        <w:rPr>
          <w:sz w:val="16"/>
        </w:rPr>
        <w:t xml:space="preserve">One of the techniques already being used in several places in the U.S. is </w:t>
      </w:r>
      <w:r w:rsidRPr="00134C4C">
        <w:rPr>
          <w:b/>
          <w:iCs/>
          <w:u w:val="single"/>
        </w:rPr>
        <w:t>weather modification</w:t>
      </w:r>
      <w:r w:rsidRPr="00134C4C">
        <w:rPr>
          <w:u w:val="single"/>
        </w:rPr>
        <w:t>, or cloud seeding,</w:t>
      </w:r>
      <w:r w:rsidRPr="00134C4C">
        <w:rPr>
          <w:sz w:val="16"/>
        </w:rPr>
        <w:t xml:space="preserve"> which </w:t>
      </w:r>
      <w:r w:rsidRPr="00134C4C">
        <w:rPr>
          <w:u w:val="single"/>
        </w:rPr>
        <w:t xml:space="preserve">involves injecting microscopic particles of </w:t>
      </w:r>
      <w:r w:rsidRPr="00134C4C">
        <w:rPr>
          <w:b/>
          <w:iCs/>
          <w:u w:val="single"/>
        </w:rPr>
        <w:t>silver iodide</w:t>
      </w:r>
      <w:r w:rsidRPr="00134C4C">
        <w:rPr>
          <w:u w:val="single"/>
        </w:rPr>
        <w:t xml:space="preserve"> into the atmosphere to encourage </w:t>
      </w:r>
      <w:r w:rsidRPr="00134C4C">
        <w:rPr>
          <w:b/>
          <w:iCs/>
          <w:u w:val="single"/>
        </w:rPr>
        <w:t>rain</w:t>
      </w:r>
      <w:r w:rsidRPr="00134C4C">
        <w:rPr>
          <w:u w:val="single"/>
        </w:rPr>
        <w:t xml:space="preserve"> and </w:t>
      </w:r>
      <w:r w:rsidRPr="00134C4C">
        <w:rPr>
          <w:b/>
          <w:iCs/>
          <w:u w:val="single"/>
        </w:rPr>
        <w:t>snowfall</w:t>
      </w:r>
      <w:r w:rsidRPr="00134C4C">
        <w:rPr>
          <w:u w:val="single"/>
        </w:rPr>
        <w:t>.</w:t>
      </w:r>
    </w:p>
    <w:p w14:paraId="1EE3D137" w14:textId="77777777" w:rsidR="00134C4C" w:rsidRPr="00134C4C" w:rsidRDefault="00134C4C" w:rsidP="00134C4C">
      <w:pPr>
        <w:rPr>
          <w:sz w:val="16"/>
        </w:rPr>
      </w:pPr>
      <w:r w:rsidRPr="00134C4C">
        <w:rPr>
          <w:u w:val="single"/>
        </w:rPr>
        <w:t xml:space="preserve">The particles then act like </w:t>
      </w:r>
      <w:r w:rsidRPr="00134C4C">
        <w:rPr>
          <w:b/>
          <w:iCs/>
          <w:u w:val="single"/>
        </w:rPr>
        <w:t>magnets</w:t>
      </w:r>
      <w:r w:rsidRPr="00134C4C">
        <w:rPr>
          <w:u w:val="single"/>
        </w:rPr>
        <w:t xml:space="preserve"> for water droplets and </w:t>
      </w:r>
      <w:r w:rsidRPr="00134C4C">
        <w:rPr>
          <w:b/>
          <w:iCs/>
          <w:u w:val="single"/>
        </w:rPr>
        <w:t>bind together</w:t>
      </w:r>
      <w:r w:rsidRPr="00134C4C">
        <w:rPr>
          <w:u w:val="single"/>
        </w:rPr>
        <w:t xml:space="preserve"> until they are </w:t>
      </w:r>
      <w:r w:rsidRPr="00134C4C">
        <w:rPr>
          <w:b/>
          <w:iCs/>
          <w:u w:val="single"/>
        </w:rPr>
        <w:t>heavy</w:t>
      </w:r>
      <w:r w:rsidRPr="00134C4C">
        <w:rPr>
          <w:u w:val="single"/>
        </w:rPr>
        <w:t xml:space="preserve"> enough to fall as rain or snow.</w:t>
      </w:r>
    </w:p>
    <w:p w14:paraId="24DDE101" w14:textId="77777777" w:rsidR="00134C4C" w:rsidRPr="00134C4C" w:rsidRDefault="00134C4C" w:rsidP="00134C4C">
      <w:pPr>
        <w:rPr>
          <w:sz w:val="16"/>
        </w:rPr>
      </w:pPr>
      <w:r w:rsidRPr="00134C4C">
        <w:rPr>
          <w:sz w:val="16"/>
        </w:rPr>
        <w:t>[image omitted]</w:t>
      </w:r>
    </w:p>
    <w:p w14:paraId="6F0DBBC7" w14:textId="77777777" w:rsidR="00134C4C" w:rsidRPr="00134C4C" w:rsidRDefault="00134C4C" w:rsidP="00134C4C">
      <w:pPr>
        <w:rPr>
          <w:sz w:val="16"/>
        </w:rPr>
      </w:pPr>
      <w:r w:rsidRPr="00134C4C">
        <w:rPr>
          <w:u w:val="single"/>
        </w:rPr>
        <w:t xml:space="preserve">The practice could </w:t>
      </w:r>
      <w:r w:rsidRPr="00134C4C">
        <w:rPr>
          <w:b/>
          <w:iCs/>
          <w:u w:val="single"/>
        </w:rPr>
        <w:t>boost snowpack</w:t>
      </w:r>
      <w:r w:rsidRPr="00134C4C">
        <w:rPr>
          <w:u w:val="single"/>
        </w:rPr>
        <w:t xml:space="preserve"> by up to </w:t>
      </w:r>
      <w:r w:rsidRPr="00134C4C">
        <w:rPr>
          <w:b/>
          <w:iCs/>
          <w:u w:val="single"/>
        </w:rPr>
        <w:t>15%</w:t>
      </w:r>
      <w:r w:rsidRPr="00134C4C">
        <w:rPr>
          <w:u w:val="single"/>
        </w:rPr>
        <w:t xml:space="preserve"> in one year</w:t>
      </w:r>
      <w:r w:rsidRPr="00134C4C">
        <w:rPr>
          <w:sz w:val="16"/>
        </w:rPr>
        <w:t xml:space="preserve">, according to a 2020 study authored by Sarah </w:t>
      </w:r>
      <w:proofErr w:type="spellStart"/>
      <w:r w:rsidRPr="00134C4C">
        <w:rPr>
          <w:sz w:val="16"/>
        </w:rPr>
        <w:t>Tessendorf</w:t>
      </w:r>
      <w:proofErr w:type="spellEnd"/>
      <w:r w:rsidRPr="00134C4C">
        <w:rPr>
          <w:sz w:val="16"/>
        </w:rPr>
        <w:t xml:space="preserve">, a researcher at the National Center for Atmospheric Research in Boulder, Colorado. </w:t>
      </w:r>
      <w:r w:rsidRPr="00134C4C">
        <w:rPr>
          <w:u w:val="single"/>
        </w:rPr>
        <w:t>That extra precipitation could be the difference between being able to irrigate agriculture during the last three weeks of the dry season.</w:t>
      </w:r>
    </w:p>
    <w:p w14:paraId="7CE9A804" w14:textId="77777777" w:rsidR="00134C4C" w:rsidRPr="00134C4C" w:rsidRDefault="00134C4C" w:rsidP="00134C4C">
      <w:pPr>
        <w:rPr>
          <w:sz w:val="16"/>
        </w:rPr>
      </w:pPr>
      <w:r w:rsidRPr="00134C4C">
        <w:rPr>
          <w:sz w:val="16"/>
        </w:rPr>
        <w:t xml:space="preserve">While the technique has been around for decades, </w:t>
      </w:r>
      <w:r w:rsidRPr="00134C4C">
        <w:rPr>
          <w:b/>
          <w:iCs/>
          <w:u w:val="single"/>
        </w:rPr>
        <w:t>interest</w:t>
      </w:r>
      <w:r w:rsidRPr="00134C4C">
        <w:rPr>
          <w:u w:val="single"/>
        </w:rPr>
        <w:t xml:space="preserve"> has </w:t>
      </w:r>
      <w:r w:rsidRPr="00134C4C">
        <w:rPr>
          <w:b/>
          <w:iCs/>
          <w:u w:val="single"/>
        </w:rPr>
        <w:t>exploded</w:t>
      </w:r>
      <w:r w:rsidRPr="00134C4C">
        <w:rPr>
          <w:u w:val="single"/>
        </w:rPr>
        <w:t xml:space="preserve"> in the past decade due to the decades-long </w:t>
      </w:r>
      <w:r w:rsidRPr="00134C4C">
        <w:rPr>
          <w:b/>
          <w:iCs/>
          <w:u w:val="single"/>
        </w:rPr>
        <w:t>megadrought</w:t>
      </w:r>
      <w:r w:rsidRPr="00134C4C">
        <w:rPr>
          <w:u w:val="single"/>
        </w:rPr>
        <w:t xml:space="preserve"> plaguing the Western U.S.</w:t>
      </w:r>
      <w:r w:rsidRPr="00134C4C">
        <w:rPr>
          <w:sz w:val="16"/>
        </w:rPr>
        <w:t xml:space="preserve">, which houses important bodies of water, Garrett </w:t>
      </w:r>
      <w:proofErr w:type="spellStart"/>
      <w:r w:rsidRPr="00134C4C">
        <w:rPr>
          <w:sz w:val="16"/>
        </w:rPr>
        <w:t>Cammans</w:t>
      </w:r>
      <w:proofErr w:type="spellEnd"/>
      <w:r w:rsidRPr="00134C4C">
        <w:rPr>
          <w:sz w:val="16"/>
        </w:rPr>
        <w:t>, president of North American Weather Consultants, one of the largest cloud seeding companies in the country, told ABC News.</w:t>
      </w:r>
    </w:p>
    <w:p w14:paraId="2ADFA2DB" w14:textId="77777777" w:rsidR="00134C4C" w:rsidRPr="00134C4C" w:rsidRDefault="00134C4C" w:rsidP="00134C4C">
      <w:pPr>
        <w:rPr>
          <w:sz w:val="16"/>
        </w:rPr>
      </w:pPr>
      <w:r w:rsidRPr="00134C4C">
        <w:rPr>
          <w:sz w:val="16"/>
        </w:rPr>
        <w:t>There are currently 42 cloud seeding projects across the U.S. with another 200 stations opening up by next season.</w:t>
      </w:r>
    </w:p>
    <w:p w14:paraId="607779B5" w14:textId="77777777" w:rsidR="00134C4C" w:rsidRPr="00134C4C" w:rsidRDefault="00134C4C" w:rsidP="00134C4C">
      <w:pPr>
        <w:rPr>
          <w:sz w:val="16"/>
        </w:rPr>
      </w:pPr>
      <w:r w:rsidRPr="00134C4C">
        <w:rPr>
          <w:sz w:val="16"/>
        </w:rPr>
        <w:t>[image omitted]</w:t>
      </w:r>
    </w:p>
    <w:p w14:paraId="6284FFE6" w14:textId="77777777" w:rsidR="00134C4C" w:rsidRPr="00134C4C" w:rsidRDefault="00134C4C" w:rsidP="00134C4C">
      <w:pPr>
        <w:rPr>
          <w:sz w:val="16"/>
        </w:rPr>
      </w:pPr>
      <w:r w:rsidRPr="00134C4C">
        <w:rPr>
          <w:u w:val="single"/>
        </w:rPr>
        <w:t xml:space="preserve">The technology is helping to </w:t>
      </w:r>
      <w:r w:rsidRPr="00134C4C">
        <w:rPr>
          <w:b/>
          <w:iCs/>
          <w:u w:val="single"/>
        </w:rPr>
        <w:t>ease</w:t>
      </w:r>
      <w:r w:rsidRPr="00134C4C">
        <w:rPr>
          <w:u w:val="single"/>
        </w:rPr>
        <w:t xml:space="preserve"> the effects of the </w:t>
      </w:r>
      <w:r w:rsidRPr="00134C4C">
        <w:rPr>
          <w:b/>
          <w:iCs/>
          <w:u w:val="single"/>
        </w:rPr>
        <w:t>drought</w:t>
      </w:r>
      <w:r w:rsidRPr="00134C4C">
        <w:rPr>
          <w:u w:val="single"/>
        </w:rPr>
        <w:t xml:space="preserve"> in the American West</w:t>
      </w:r>
      <w:r w:rsidRPr="00134C4C">
        <w:rPr>
          <w:sz w:val="16"/>
        </w:rPr>
        <w:t>, which has reduced water levels in the Colorado River, one of the most important river systems in the country.</w:t>
      </w:r>
    </w:p>
    <w:p w14:paraId="235A1105" w14:textId="77777777" w:rsidR="00134C4C" w:rsidRPr="00134C4C" w:rsidRDefault="00134C4C" w:rsidP="00134C4C">
      <w:pPr>
        <w:rPr>
          <w:sz w:val="16"/>
        </w:rPr>
      </w:pPr>
      <w:r w:rsidRPr="00134C4C">
        <w:rPr>
          <w:sz w:val="16"/>
        </w:rPr>
        <w:t>"We’re now seeing flows of the Colorado River we’ve never seen before since records were kept," Brad Udall, senior water and climate research scientist at Colorado State University, told ABC News.</w:t>
      </w:r>
    </w:p>
    <w:p w14:paraId="514BA6F6" w14:textId="77777777" w:rsidR="00134C4C" w:rsidRPr="00134C4C" w:rsidRDefault="00134C4C" w:rsidP="00134C4C">
      <w:pPr>
        <w:rPr>
          <w:sz w:val="16"/>
        </w:rPr>
      </w:pPr>
      <w:r w:rsidRPr="00134C4C">
        <w:rPr>
          <w:sz w:val="16"/>
        </w:rPr>
        <w:t>The Bureau of Reclamation has pledged $2.4 billion in funding for cloud seeding projects to slow the effects of drought on the Colorado River.</w:t>
      </w:r>
    </w:p>
    <w:p w14:paraId="5E510368" w14:textId="77777777" w:rsidR="00134C4C" w:rsidRPr="00134C4C" w:rsidRDefault="00134C4C" w:rsidP="00134C4C">
      <w:pPr>
        <w:rPr>
          <w:u w:val="single"/>
        </w:rPr>
      </w:pPr>
      <w:r w:rsidRPr="00134C4C">
        <w:rPr>
          <w:b/>
          <w:iCs/>
          <w:u w:val="single"/>
        </w:rPr>
        <w:t>Alter</w:t>
      </w:r>
      <w:r w:rsidRPr="00134C4C">
        <w:rPr>
          <w:u w:val="single"/>
        </w:rPr>
        <w:t xml:space="preserve"> how much </w:t>
      </w:r>
      <w:r w:rsidRPr="00134C4C">
        <w:rPr>
          <w:b/>
          <w:iCs/>
          <w:u w:val="single"/>
        </w:rPr>
        <w:t>sunlight</w:t>
      </w:r>
      <w:r w:rsidRPr="00134C4C">
        <w:rPr>
          <w:u w:val="single"/>
        </w:rPr>
        <w:t xml:space="preserve"> the Earth absorbs</w:t>
      </w:r>
    </w:p>
    <w:p w14:paraId="64FC9707" w14:textId="77777777" w:rsidR="00134C4C" w:rsidRPr="00134C4C" w:rsidRDefault="00134C4C" w:rsidP="00134C4C">
      <w:pPr>
        <w:rPr>
          <w:sz w:val="16"/>
        </w:rPr>
      </w:pPr>
      <w:r w:rsidRPr="00134C4C">
        <w:rPr>
          <w:b/>
          <w:iCs/>
          <w:u w:val="single"/>
        </w:rPr>
        <w:t>Solar geoengineering</w:t>
      </w:r>
      <w:r w:rsidRPr="00134C4C">
        <w:rPr>
          <w:sz w:val="16"/>
        </w:rPr>
        <w:t>, which</w:t>
      </w:r>
      <w:r w:rsidRPr="00134C4C">
        <w:rPr>
          <w:u w:val="single"/>
        </w:rPr>
        <w:t xml:space="preserve"> would involve pumping </w:t>
      </w:r>
      <w:r w:rsidRPr="00134C4C">
        <w:rPr>
          <w:b/>
          <w:iCs/>
          <w:u w:val="single"/>
        </w:rPr>
        <w:t>aerosols</w:t>
      </w:r>
      <w:r w:rsidRPr="00134C4C">
        <w:rPr>
          <w:u w:val="single"/>
        </w:rPr>
        <w:t xml:space="preserve"> into the atmosphere to </w:t>
      </w:r>
      <w:r w:rsidRPr="00134C4C">
        <w:rPr>
          <w:b/>
          <w:iCs/>
          <w:u w:val="single"/>
        </w:rPr>
        <w:t>reflect sunlight</w:t>
      </w:r>
      <w:r w:rsidRPr="00134C4C">
        <w:rPr>
          <w:u w:val="single"/>
        </w:rPr>
        <w:t xml:space="preserve">, thus </w:t>
      </w:r>
      <w:r w:rsidRPr="00134C4C">
        <w:rPr>
          <w:b/>
          <w:iCs/>
          <w:u w:val="single"/>
        </w:rPr>
        <w:t>cooling Earth</w:t>
      </w:r>
      <w:r w:rsidRPr="00134C4C">
        <w:rPr>
          <w:sz w:val="16"/>
        </w:rPr>
        <w:t xml:space="preserve">, has been a "controversial" topic in recent years, </w:t>
      </w:r>
      <w:r w:rsidRPr="00134C4C">
        <w:rPr>
          <w:u w:val="single"/>
        </w:rPr>
        <w:t xml:space="preserve">Paul </w:t>
      </w:r>
      <w:proofErr w:type="spellStart"/>
      <w:r w:rsidRPr="00134C4C">
        <w:rPr>
          <w:b/>
          <w:iCs/>
          <w:u w:val="single"/>
        </w:rPr>
        <w:t>Wennberg</w:t>
      </w:r>
      <w:proofErr w:type="spellEnd"/>
      <w:r w:rsidRPr="00134C4C">
        <w:rPr>
          <w:u w:val="single"/>
        </w:rPr>
        <w:t xml:space="preserve">, a </w:t>
      </w:r>
      <w:r w:rsidRPr="00134C4C">
        <w:rPr>
          <w:b/>
          <w:iCs/>
          <w:u w:val="single"/>
        </w:rPr>
        <w:t>professor</w:t>
      </w:r>
      <w:r w:rsidRPr="00134C4C">
        <w:rPr>
          <w:u w:val="single"/>
        </w:rPr>
        <w:t xml:space="preserve"> of atmospheric chemistry and environmental science and engineering at the California Institute of Technology</w:t>
      </w:r>
      <w:r w:rsidRPr="00134C4C">
        <w:rPr>
          <w:sz w:val="16"/>
        </w:rPr>
        <w:t>, told ABC News.</w:t>
      </w:r>
    </w:p>
    <w:p w14:paraId="493AD71C" w14:textId="77777777" w:rsidR="00134C4C" w:rsidRPr="00134C4C" w:rsidRDefault="00134C4C" w:rsidP="00134C4C">
      <w:pPr>
        <w:rPr>
          <w:sz w:val="16"/>
        </w:rPr>
      </w:pPr>
      <w:r w:rsidRPr="00134C4C">
        <w:rPr>
          <w:u w:val="single"/>
        </w:rPr>
        <w:t>The tiny particles are released about 10 miles into the stratosphere and create a "</w:t>
      </w:r>
      <w:r w:rsidRPr="00134C4C">
        <w:rPr>
          <w:b/>
          <w:iCs/>
          <w:u w:val="single"/>
        </w:rPr>
        <w:t>reflective blanket</w:t>
      </w:r>
      <w:r w:rsidRPr="00134C4C">
        <w:rPr>
          <w:sz w:val="16"/>
        </w:rPr>
        <w:t xml:space="preserve">," the idea being </w:t>
      </w:r>
      <w:r w:rsidRPr="00134C4C">
        <w:rPr>
          <w:u w:val="single"/>
        </w:rPr>
        <w:t xml:space="preserve">to reflect about </w:t>
      </w:r>
      <w:r w:rsidRPr="00134C4C">
        <w:rPr>
          <w:b/>
          <w:iCs/>
          <w:u w:val="single"/>
        </w:rPr>
        <w:t>1%</w:t>
      </w:r>
      <w:r w:rsidRPr="00134C4C">
        <w:rPr>
          <w:u w:val="single"/>
        </w:rPr>
        <w:t xml:space="preserve"> of total incoming sunlight</w:t>
      </w:r>
      <w:r w:rsidRPr="00134C4C">
        <w:rPr>
          <w:sz w:val="16"/>
        </w:rPr>
        <w:t>, Chris Field, director of the Stanford Woods Institute for the Environment, told ABC News.</w:t>
      </w:r>
    </w:p>
    <w:p w14:paraId="715B38C4" w14:textId="77777777" w:rsidR="00134C4C" w:rsidRPr="00134C4C" w:rsidRDefault="00134C4C" w:rsidP="00134C4C">
      <w:pPr>
        <w:rPr>
          <w:sz w:val="16"/>
        </w:rPr>
      </w:pPr>
      <w:r w:rsidRPr="00134C4C">
        <w:rPr>
          <w:u w:val="single"/>
        </w:rPr>
        <w:t xml:space="preserve">"You could basically </w:t>
      </w:r>
      <w:r w:rsidRPr="00134C4C">
        <w:rPr>
          <w:b/>
          <w:iCs/>
          <w:u w:val="single"/>
        </w:rPr>
        <w:t>cool</w:t>
      </w:r>
      <w:r w:rsidRPr="00134C4C">
        <w:rPr>
          <w:u w:val="single"/>
        </w:rPr>
        <w:t xml:space="preserve"> the </w:t>
      </w:r>
      <w:r w:rsidRPr="00134C4C">
        <w:rPr>
          <w:b/>
          <w:iCs/>
          <w:u w:val="single"/>
        </w:rPr>
        <w:t>Earth</w:t>
      </w:r>
      <w:r w:rsidRPr="00134C4C">
        <w:rPr>
          <w:u w:val="single"/>
        </w:rPr>
        <w:t xml:space="preserve"> down because it's absorbing </w:t>
      </w:r>
      <w:r w:rsidRPr="00134C4C">
        <w:rPr>
          <w:b/>
          <w:iCs/>
          <w:u w:val="single"/>
        </w:rPr>
        <w:t>less sunlight</w:t>
      </w:r>
      <w:r w:rsidRPr="00134C4C">
        <w:rPr>
          <w:u w:val="single"/>
        </w:rPr>
        <w:t>,"</w:t>
      </w:r>
      <w:r w:rsidRPr="00134C4C">
        <w:rPr>
          <w:sz w:val="16"/>
        </w:rPr>
        <w:t xml:space="preserve"> </w:t>
      </w:r>
      <w:proofErr w:type="spellStart"/>
      <w:r w:rsidRPr="00134C4C">
        <w:rPr>
          <w:sz w:val="16"/>
        </w:rPr>
        <w:t>Wennberg</w:t>
      </w:r>
      <w:proofErr w:type="spellEnd"/>
      <w:r w:rsidRPr="00134C4C">
        <w:rPr>
          <w:sz w:val="16"/>
        </w:rPr>
        <w:t xml:space="preserve"> said.</w:t>
      </w:r>
    </w:p>
    <w:p w14:paraId="539DB11C" w14:textId="77777777" w:rsidR="00134C4C" w:rsidRPr="00134C4C" w:rsidRDefault="00134C4C" w:rsidP="00134C4C">
      <w:pPr>
        <w:rPr>
          <w:sz w:val="16"/>
        </w:rPr>
      </w:pPr>
      <w:r w:rsidRPr="00134C4C">
        <w:rPr>
          <w:u w:val="single"/>
        </w:rPr>
        <w:t xml:space="preserve">Scientists already know this is </w:t>
      </w:r>
      <w:r w:rsidRPr="00134C4C">
        <w:rPr>
          <w:b/>
          <w:iCs/>
          <w:u w:val="single"/>
        </w:rPr>
        <w:t>possible</w:t>
      </w:r>
      <w:r w:rsidRPr="00134C4C">
        <w:rPr>
          <w:u w:val="single"/>
        </w:rPr>
        <w:t xml:space="preserve"> due to the eruptions of large, sulfur-rich volcanoes</w:t>
      </w:r>
      <w:r w:rsidRPr="00134C4C">
        <w:rPr>
          <w:sz w:val="16"/>
        </w:rPr>
        <w:t xml:space="preserve">, </w:t>
      </w:r>
      <w:proofErr w:type="spellStart"/>
      <w:r w:rsidRPr="00134C4C">
        <w:rPr>
          <w:sz w:val="16"/>
        </w:rPr>
        <w:t>Wennberg</w:t>
      </w:r>
      <w:proofErr w:type="spellEnd"/>
      <w:r w:rsidRPr="00134C4C">
        <w:rPr>
          <w:sz w:val="16"/>
        </w:rPr>
        <w:t xml:space="preserve"> said. About a month after large amounts of sulfur gases are emitted from the volcano into Earth's upper atmosphere, the particles that form reflect away a small amount of sunlight, </w:t>
      </w:r>
      <w:proofErr w:type="spellStart"/>
      <w:r w:rsidRPr="00134C4C">
        <w:rPr>
          <w:sz w:val="16"/>
        </w:rPr>
        <w:t>Wennberg</w:t>
      </w:r>
      <w:proofErr w:type="spellEnd"/>
      <w:r w:rsidRPr="00134C4C">
        <w:rPr>
          <w:sz w:val="16"/>
        </w:rPr>
        <w:t xml:space="preserve"> said.</w:t>
      </w:r>
    </w:p>
    <w:p w14:paraId="63A06D64" w14:textId="77777777" w:rsidR="00134C4C" w:rsidRPr="00134C4C" w:rsidRDefault="00134C4C" w:rsidP="00134C4C">
      <w:pPr>
        <w:rPr>
          <w:sz w:val="16"/>
        </w:rPr>
      </w:pPr>
      <w:r w:rsidRPr="00134C4C">
        <w:rPr>
          <w:sz w:val="16"/>
        </w:rPr>
        <w:t>Earth's temperature temporarily dropped 1 degree Celsius in 1991 following the large eruption at Mount Pinatubo in the Philippines, according to the U.S. Geological Survey.</w:t>
      </w:r>
    </w:p>
    <w:p w14:paraId="1C917696" w14:textId="77777777" w:rsidR="00134C4C" w:rsidRPr="00134C4C" w:rsidRDefault="00134C4C" w:rsidP="00134C4C">
      <w:pPr>
        <w:rPr>
          <w:sz w:val="16"/>
        </w:rPr>
      </w:pPr>
      <w:r w:rsidRPr="00134C4C">
        <w:rPr>
          <w:sz w:val="16"/>
        </w:rPr>
        <w:t>[image omitted]</w:t>
      </w:r>
    </w:p>
    <w:p w14:paraId="137F297E" w14:textId="77777777" w:rsidR="00134C4C" w:rsidRPr="00134C4C" w:rsidRDefault="00134C4C" w:rsidP="00134C4C">
      <w:pPr>
        <w:rPr>
          <w:sz w:val="16"/>
        </w:rPr>
      </w:pPr>
      <w:r w:rsidRPr="00134C4C">
        <w:rPr>
          <w:sz w:val="16"/>
        </w:rPr>
        <w:t xml:space="preserve">Solar geoengineering, however, is not considered a viable solution in the long term because the particles will eventually leave the atmosphere and temperatures will return to normal, </w:t>
      </w:r>
      <w:proofErr w:type="spellStart"/>
      <w:r w:rsidRPr="00134C4C">
        <w:rPr>
          <w:sz w:val="16"/>
        </w:rPr>
        <w:t>Wennberg</w:t>
      </w:r>
      <w:proofErr w:type="spellEnd"/>
      <w:r w:rsidRPr="00134C4C">
        <w:rPr>
          <w:sz w:val="16"/>
        </w:rPr>
        <w:t xml:space="preserve"> said.</w:t>
      </w:r>
    </w:p>
    <w:p w14:paraId="106787D0" w14:textId="77777777" w:rsidR="00134C4C" w:rsidRPr="00134C4C" w:rsidRDefault="00134C4C" w:rsidP="00134C4C">
      <w:pPr>
        <w:rPr>
          <w:sz w:val="16"/>
        </w:rPr>
      </w:pPr>
      <w:r w:rsidRPr="00134C4C">
        <w:rPr>
          <w:sz w:val="16"/>
        </w:rPr>
        <w:t>Therefore, adding sulfur and other constituents to the stratosphere would need to be a continuous effort.</w:t>
      </w:r>
    </w:p>
    <w:p w14:paraId="6ED20383" w14:textId="77777777" w:rsidR="00134C4C" w:rsidRPr="00134C4C" w:rsidRDefault="00134C4C" w:rsidP="00134C4C">
      <w:pPr>
        <w:rPr>
          <w:sz w:val="16"/>
        </w:rPr>
      </w:pPr>
      <w:r w:rsidRPr="00134C4C">
        <w:rPr>
          <w:sz w:val="16"/>
        </w:rPr>
        <w:t xml:space="preserve">"Not only would you have to do it forever, you'd have to do more and more of it over time," </w:t>
      </w:r>
      <w:proofErr w:type="spellStart"/>
      <w:r w:rsidRPr="00134C4C">
        <w:rPr>
          <w:sz w:val="16"/>
        </w:rPr>
        <w:t>Wennberg</w:t>
      </w:r>
      <w:proofErr w:type="spellEnd"/>
      <w:r w:rsidRPr="00134C4C">
        <w:rPr>
          <w:sz w:val="16"/>
        </w:rPr>
        <w:t xml:space="preserve"> said. "And if you ever stopped, the Earth would rebound very, very quickly to the state that you would have without those particles."</w:t>
      </w:r>
    </w:p>
    <w:p w14:paraId="09DDA756" w14:textId="77777777" w:rsidR="00134C4C" w:rsidRPr="00134C4C" w:rsidRDefault="00134C4C" w:rsidP="00134C4C">
      <w:pPr>
        <w:rPr>
          <w:sz w:val="16"/>
        </w:rPr>
      </w:pPr>
      <w:r w:rsidRPr="00134C4C">
        <w:rPr>
          <w:sz w:val="16"/>
        </w:rPr>
        <w:t>In addition, the infrared blanket placed over the clouds prevents them from radiating energy upward, which could cause the clouds to break up and lead to strong warming, according to Cal Tech.</w:t>
      </w:r>
    </w:p>
    <w:p w14:paraId="176953B4" w14:textId="77777777" w:rsidR="00134C4C" w:rsidRPr="00134C4C" w:rsidRDefault="00134C4C" w:rsidP="00134C4C">
      <w:pPr>
        <w:rPr>
          <w:sz w:val="16"/>
        </w:rPr>
      </w:pPr>
      <w:r w:rsidRPr="00134C4C">
        <w:rPr>
          <w:u w:val="single"/>
        </w:rPr>
        <w:t xml:space="preserve">Other approaches to solar engineering include </w:t>
      </w:r>
      <w:r w:rsidRPr="00134C4C">
        <w:rPr>
          <w:b/>
          <w:iCs/>
          <w:u w:val="single"/>
        </w:rPr>
        <w:t>increasing</w:t>
      </w:r>
      <w:r w:rsidRPr="00134C4C">
        <w:rPr>
          <w:u w:val="single"/>
        </w:rPr>
        <w:t xml:space="preserve"> the abundance of bright, reflective </w:t>
      </w:r>
      <w:r w:rsidRPr="00134C4C">
        <w:rPr>
          <w:b/>
          <w:iCs/>
          <w:u w:val="single"/>
        </w:rPr>
        <w:t>clouds</w:t>
      </w:r>
      <w:r w:rsidRPr="00134C4C">
        <w:rPr>
          <w:u w:val="single"/>
        </w:rPr>
        <w:t xml:space="preserve"> in coastal areas, which could be more effective because they </w:t>
      </w:r>
      <w:r w:rsidRPr="00134C4C">
        <w:rPr>
          <w:b/>
          <w:iCs/>
          <w:u w:val="single"/>
        </w:rPr>
        <w:t>reflect</w:t>
      </w:r>
      <w:r w:rsidRPr="00134C4C">
        <w:rPr>
          <w:u w:val="single"/>
        </w:rPr>
        <w:t xml:space="preserve"> more </w:t>
      </w:r>
      <w:r w:rsidRPr="00134C4C">
        <w:rPr>
          <w:b/>
          <w:iCs/>
          <w:u w:val="single"/>
        </w:rPr>
        <w:t>sunlight</w:t>
      </w:r>
      <w:r w:rsidRPr="00134C4C">
        <w:rPr>
          <w:u w:val="single"/>
        </w:rPr>
        <w:t xml:space="preserve"> going over a smaller part of the Earth's surface</w:t>
      </w:r>
      <w:r w:rsidRPr="00134C4C">
        <w:rPr>
          <w:sz w:val="16"/>
        </w:rPr>
        <w:t>, Field said.</w:t>
      </w:r>
    </w:p>
    <w:p w14:paraId="3EBCE27A" w14:textId="77777777" w:rsidR="00134C4C" w:rsidRPr="00134C4C" w:rsidRDefault="00134C4C" w:rsidP="00134C4C">
      <w:pPr>
        <w:rPr>
          <w:u w:val="single"/>
        </w:rPr>
      </w:pPr>
      <w:r w:rsidRPr="00134C4C">
        <w:rPr>
          <w:b/>
          <w:iCs/>
          <w:u w:val="single"/>
        </w:rPr>
        <w:t>Pluck</w:t>
      </w:r>
      <w:r w:rsidRPr="00134C4C">
        <w:rPr>
          <w:u w:val="single"/>
        </w:rPr>
        <w:t xml:space="preserve"> the </w:t>
      </w:r>
      <w:r w:rsidRPr="00134C4C">
        <w:rPr>
          <w:b/>
          <w:iCs/>
          <w:u w:val="single"/>
        </w:rPr>
        <w:t>carbon</w:t>
      </w:r>
      <w:r w:rsidRPr="00134C4C">
        <w:rPr>
          <w:u w:val="single"/>
        </w:rPr>
        <w:t xml:space="preserve"> straight out of the atmosphere</w:t>
      </w:r>
    </w:p>
    <w:p w14:paraId="6F494419" w14:textId="77777777" w:rsidR="00134C4C" w:rsidRPr="00134C4C" w:rsidRDefault="00134C4C" w:rsidP="00134C4C">
      <w:pPr>
        <w:rPr>
          <w:u w:val="single"/>
        </w:rPr>
      </w:pPr>
      <w:r w:rsidRPr="00134C4C">
        <w:rPr>
          <w:sz w:val="16"/>
        </w:rPr>
        <w:t xml:space="preserve">As greenhouse gases continue to be emitted into Earth's atmosphere, </w:t>
      </w:r>
      <w:r w:rsidRPr="00134C4C">
        <w:rPr>
          <w:b/>
          <w:iCs/>
          <w:u w:val="single"/>
        </w:rPr>
        <w:t>carbon sequestration</w:t>
      </w:r>
      <w:r w:rsidRPr="00134C4C">
        <w:rPr>
          <w:u w:val="single"/>
        </w:rPr>
        <w:t xml:space="preserve">, the process of capturing and storing atmospheric carbon dioxide, is being touted by experts as an effective way to </w:t>
      </w:r>
      <w:r w:rsidRPr="00134C4C">
        <w:rPr>
          <w:b/>
          <w:iCs/>
          <w:u w:val="single"/>
        </w:rPr>
        <w:t>lower temperatures</w:t>
      </w:r>
      <w:r w:rsidRPr="00134C4C">
        <w:rPr>
          <w:u w:val="single"/>
        </w:rPr>
        <w:t>.</w:t>
      </w:r>
    </w:p>
    <w:p w14:paraId="68C674DB" w14:textId="77777777" w:rsidR="00134C4C" w:rsidRPr="00134C4C" w:rsidRDefault="00134C4C" w:rsidP="00134C4C">
      <w:pPr>
        <w:rPr>
          <w:sz w:val="16"/>
        </w:rPr>
      </w:pPr>
      <w:r w:rsidRPr="00134C4C">
        <w:rPr>
          <w:sz w:val="16"/>
        </w:rPr>
        <w:t xml:space="preserve">The method is aimed "try </w:t>
      </w:r>
      <w:r w:rsidRPr="00134C4C">
        <w:rPr>
          <w:u w:val="single"/>
        </w:rPr>
        <w:t>to clean up the mess we've made</w:t>
      </w:r>
      <w:r w:rsidRPr="00134C4C">
        <w:rPr>
          <w:sz w:val="16"/>
        </w:rPr>
        <w:t xml:space="preserve">," </w:t>
      </w:r>
      <w:proofErr w:type="spellStart"/>
      <w:r w:rsidRPr="00134C4C">
        <w:rPr>
          <w:sz w:val="16"/>
        </w:rPr>
        <w:t>Wennberg</w:t>
      </w:r>
      <w:proofErr w:type="spellEnd"/>
      <w:r w:rsidRPr="00134C4C">
        <w:rPr>
          <w:sz w:val="16"/>
        </w:rPr>
        <w:t xml:space="preserve"> said.</w:t>
      </w:r>
    </w:p>
    <w:p w14:paraId="207DE67A" w14:textId="77777777" w:rsidR="00134C4C" w:rsidRPr="00134C4C" w:rsidRDefault="00134C4C" w:rsidP="00134C4C">
      <w:pPr>
        <w:rPr>
          <w:u w:val="single"/>
        </w:rPr>
      </w:pPr>
      <w:r w:rsidRPr="00134C4C">
        <w:rPr>
          <w:u w:val="single"/>
        </w:rPr>
        <w:t xml:space="preserve">"It's effectively trying to do what the Earth will do in a </w:t>
      </w:r>
      <w:r w:rsidRPr="00134C4C">
        <w:rPr>
          <w:b/>
          <w:iCs/>
          <w:u w:val="single"/>
        </w:rPr>
        <w:t>millennium</w:t>
      </w:r>
      <w:r w:rsidRPr="00134C4C">
        <w:rPr>
          <w:u w:val="single"/>
        </w:rPr>
        <w:t xml:space="preserve"> if we were to wait," </w:t>
      </w:r>
      <w:proofErr w:type="spellStart"/>
      <w:r w:rsidRPr="00134C4C">
        <w:rPr>
          <w:u w:val="single"/>
        </w:rPr>
        <w:t>Wennberg</w:t>
      </w:r>
      <w:proofErr w:type="spellEnd"/>
      <w:r w:rsidRPr="00134C4C">
        <w:rPr>
          <w:u w:val="single"/>
        </w:rPr>
        <w:t xml:space="preserve"> said. "But in this case, we're trying to </w:t>
      </w:r>
      <w:r w:rsidRPr="00134C4C">
        <w:rPr>
          <w:b/>
          <w:iCs/>
          <w:u w:val="single"/>
        </w:rPr>
        <w:t>speed</w:t>
      </w:r>
      <w:r w:rsidRPr="00134C4C">
        <w:rPr>
          <w:u w:val="single"/>
        </w:rPr>
        <w:t xml:space="preserve"> it all up so that we can get back to </w:t>
      </w:r>
      <w:r w:rsidRPr="00134C4C">
        <w:rPr>
          <w:b/>
          <w:iCs/>
          <w:u w:val="single"/>
        </w:rPr>
        <w:t>lower</w:t>
      </w:r>
      <w:r w:rsidRPr="00134C4C">
        <w:rPr>
          <w:u w:val="single"/>
        </w:rPr>
        <w:t xml:space="preserve"> atmospheric </w:t>
      </w:r>
      <w:r w:rsidRPr="00134C4C">
        <w:rPr>
          <w:b/>
          <w:iCs/>
          <w:u w:val="single"/>
        </w:rPr>
        <w:t>carbon levels</w:t>
      </w:r>
      <w:r w:rsidRPr="00134C4C">
        <w:rPr>
          <w:u w:val="single"/>
        </w:rPr>
        <w:t>."</w:t>
      </w:r>
    </w:p>
    <w:p w14:paraId="18FFA5E6" w14:textId="77777777" w:rsidR="00134C4C" w:rsidRPr="00134C4C" w:rsidRDefault="00134C4C" w:rsidP="00134C4C">
      <w:pPr>
        <w:rPr>
          <w:b/>
          <w:iCs/>
          <w:sz w:val="16"/>
        </w:rPr>
      </w:pPr>
      <w:r w:rsidRPr="00134C4C">
        <w:rPr>
          <w:b/>
          <w:iCs/>
          <w:sz w:val="16"/>
        </w:rPr>
        <w:t>Geoengineering solves warming at a faster rate than emissions cuts and addresses the root cause of excess CO2.</w:t>
      </w:r>
    </w:p>
    <w:p w14:paraId="228C1849" w14:textId="77777777" w:rsidR="00134C4C" w:rsidRPr="00134C4C" w:rsidRDefault="00134C4C" w:rsidP="00134C4C">
      <w:pPr>
        <w:rPr>
          <w:sz w:val="16"/>
        </w:rPr>
      </w:pPr>
      <w:r w:rsidRPr="00134C4C">
        <w:rPr>
          <w:b/>
          <w:bCs/>
          <w:sz w:val="16"/>
        </w:rPr>
        <w:t>Kulkarni 22</w:t>
      </w:r>
      <w:r w:rsidRPr="00134C4C">
        <w:rPr>
          <w:sz w:val="16"/>
        </w:rPr>
        <w:t xml:space="preserve"> [Sanjana Kulkarni is a PhD candidate in Dr. </w:t>
      </w:r>
      <w:proofErr w:type="spellStart"/>
      <w:r w:rsidRPr="00134C4C">
        <w:rPr>
          <w:sz w:val="16"/>
        </w:rPr>
        <w:t>Maha</w:t>
      </w:r>
      <w:proofErr w:type="spellEnd"/>
      <w:r w:rsidRPr="00134C4C">
        <w:rPr>
          <w:sz w:val="16"/>
        </w:rPr>
        <w:t xml:space="preserve"> Farhat's lab at Harvard Medical School. She studies infectious diseases using genomics and machine learning. Before graduate school, she studied bioengineering at Caltech., 01-03-2022, "Reversing Climate Change with Geoengineering," Harvard University: The Graduate School of Arts and Sciences, Science in the News, https://sitn.hms.harvard.edu/flash/2022/reversing-climate-change-with-geoengineering/]//gbs-aarz</w:t>
      </w:r>
    </w:p>
    <w:p w14:paraId="738C770B" w14:textId="77777777" w:rsidR="00134C4C" w:rsidRPr="00134C4C" w:rsidRDefault="00134C4C" w:rsidP="00134C4C">
      <w:pPr>
        <w:rPr>
          <w:u w:val="single"/>
        </w:rPr>
      </w:pPr>
      <w:r w:rsidRPr="00134C4C">
        <w:rPr>
          <w:sz w:val="16"/>
        </w:rPr>
        <w:t xml:space="preserve">The average global temperature is increasing faster now than at any time in the last 2 million years. This has fueled record-breaking droughts, heat waves, and wildfires, and has intensified weather patterns, causing more extreme and damaging hurricanes and rainfall. Human activity is driving this change, primarily through the emission of carbon dioxide (CO2) and other greenhouse gases, which are released when fossil fuels like coal, oil, and natural gas are burned to produce energy. </w:t>
      </w:r>
    </w:p>
    <w:p w14:paraId="6EBFC89F" w14:textId="77777777" w:rsidR="00134C4C" w:rsidRPr="00134C4C" w:rsidRDefault="00134C4C" w:rsidP="00134C4C">
      <w:pPr>
        <w:rPr>
          <w:sz w:val="16"/>
        </w:rPr>
      </w:pPr>
      <w:r w:rsidRPr="00134C4C">
        <w:rPr>
          <w:sz w:val="16"/>
        </w:rPr>
        <w:t xml:space="preserve">When sunlight strikes the Earth’s atmosphere, around 30% of it is reflected back out to space, and 70% is incorporated into the climate’s energy system. The Earth radiates some of this absorbed heat out to space, but greenhouse gases in the atmosphere prevent it from escaping. Greenhouse gases are necessary to keep the planet warm enough for living things, but very high concentrations are increasing global temperatures beyond the normal range (Figure 1). Although the best way to slow climate change is to reduce greenhouse emissions by switching to clean energy sources like solar, wind, water, and nuclear energy, the CO2 already in the atmosphere can persist and continue to exert warming effects for centuries. </w:t>
      </w:r>
      <w:r w:rsidRPr="00134C4C">
        <w:rPr>
          <w:b/>
          <w:iCs/>
          <w:u w:val="single"/>
        </w:rPr>
        <w:t>Geoengineering</w:t>
      </w:r>
      <w:r w:rsidRPr="00134C4C">
        <w:rPr>
          <w:u w:val="single"/>
        </w:rPr>
        <w:t xml:space="preserve">, the large-scale modification of Earth’s climate, is worth exploring because countries have been </w:t>
      </w:r>
      <w:r w:rsidRPr="00134C4C">
        <w:rPr>
          <w:b/>
          <w:iCs/>
          <w:u w:val="single"/>
        </w:rPr>
        <w:t>cutting</w:t>
      </w:r>
      <w:r w:rsidRPr="00134C4C">
        <w:rPr>
          <w:u w:val="single"/>
        </w:rPr>
        <w:t xml:space="preserve"> their </w:t>
      </w:r>
      <w:r w:rsidRPr="00134C4C">
        <w:rPr>
          <w:b/>
          <w:iCs/>
          <w:u w:val="single"/>
        </w:rPr>
        <w:t>emissions</w:t>
      </w:r>
      <w:r w:rsidRPr="00134C4C">
        <w:rPr>
          <w:u w:val="single"/>
        </w:rPr>
        <w:t xml:space="preserve"> too </w:t>
      </w:r>
      <w:r w:rsidRPr="00134C4C">
        <w:rPr>
          <w:b/>
          <w:iCs/>
          <w:u w:val="single"/>
        </w:rPr>
        <w:t>slowly</w:t>
      </w:r>
      <w:r w:rsidRPr="00134C4C">
        <w:rPr>
          <w:u w:val="single"/>
        </w:rPr>
        <w:t xml:space="preserve"> to make any near-term </w:t>
      </w:r>
      <w:r w:rsidRPr="00134C4C">
        <w:rPr>
          <w:b/>
          <w:iCs/>
          <w:u w:val="single"/>
        </w:rPr>
        <w:t>impact</w:t>
      </w:r>
      <w:r w:rsidRPr="00134C4C">
        <w:rPr>
          <w:u w:val="single"/>
        </w:rPr>
        <w:t xml:space="preserve"> on </w:t>
      </w:r>
      <w:r w:rsidRPr="00134C4C">
        <w:rPr>
          <w:b/>
          <w:iCs/>
          <w:u w:val="single"/>
        </w:rPr>
        <w:t>climate change</w:t>
      </w:r>
      <w:r w:rsidRPr="00134C4C">
        <w:rPr>
          <w:u w:val="single"/>
        </w:rPr>
        <w:t>.</w:t>
      </w:r>
    </w:p>
    <w:p w14:paraId="4E805DB1" w14:textId="77777777" w:rsidR="00134C4C" w:rsidRPr="00134C4C" w:rsidRDefault="00134C4C" w:rsidP="00134C4C">
      <w:pPr>
        <w:rPr>
          <w:u w:val="single"/>
        </w:rPr>
      </w:pPr>
      <w:r w:rsidRPr="00134C4C">
        <w:rPr>
          <w:u w:val="single"/>
        </w:rPr>
        <w:t>[image omitted]</w:t>
      </w:r>
    </w:p>
    <w:p w14:paraId="2D9738BA" w14:textId="77777777" w:rsidR="00134C4C" w:rsidRPr="00134C4C" w:rsidRDefault="00134C4C" w:rsidP="00134C4C">
      <w:pPr>
        <w:rPr>
          <w:sz w:val="16"/>
        </w:rPr>
      </w:pPr>
      <w:r w:rsidRPr="00134C4C">
        <w:rPr>
          <w:sz w:val="16"/>
        </w:rPr>
        <w:t>Giving Earth Some Shade</w:t>
      </w:r>
    </w:p>
    <w:p w14:paraId="1D6800DA" w14:textId="77777777" w:rsidR="00134C4C" w:rsidRPr="00134C4C" w:rsidRDefault="00134C4C" w:rsidP="00134C4C">
      <w:pPr>
        <w:rPr>
          <w:u w:val="single"/>
        </w:rPr>
      </w:pPr>
      <w:r w:rsidRPr="00134C4C">
        <w:rPr>
          <w:u w:val="single"/>
        </w:rPr>
        <w:t>The greenhouse effect increases the amount of sunlight that the Earth absorbs</w:t>
      </w:r>
      <w:r w:rsidRPr="00134C4C">
        <w:rPr>
          <w:sz w:val="16"/>
        </w:rPr>
        <w:t xml:space="preserve">, thereby </w:t>
      </w:r>
      <w:r w:rsidRPr="00134C4C">
        <w:rPr>
          <w:u w:val="single"/>
        </w:rPr>
        <w:t xml:space="preserve">heating the planet. To counter this, several methods have been proposed to </w:t>
      </w:r>
      <w:r w:rsidRPr="00134C4C">
        <w:rPr>
          <w:b/>
          <w:iCs/>
          <w:u w:val="single"/>
        </w:rPr>
        <w:t>cool</w:t>
      </w:r>
      <w:r w:rsidRPr="00134C4C">
        <w:rPr>
          <w:u w:val="single"/>
        </w:rPr>
        <w:t xml:space="preserve"> the </w:t>
      </w:r>
      <w:r w:rsidRPr="00134C4C">
        <w:rPr>
          <w:b/>
          <w:iCs/>
          <w:u w:val="single"/>
        </w:rPr>
        <w:t>Earth</w:t>
      </w:r>
      <w:r w:rsidRPr="00134C4C">
        <w:rPr>
          <w:u w:val="single"/>
        </w:rPr>
        <w:t xml:space="preserve"> by </w:t>
      </w:r>
      <w:r w:rsidRPr="00134C4C">
        <w:rPr>
          <w:b/>
          <w:iCs/>
          <w:u w:val="single"/>
        </w:rPr>
        <w:t>reducing</w:t>
      </w:r>
      <w:r w:rsidRPr="00134C4C">
        <w:rPr>
          <w:u w:val="single"/>
        </w:rPr>
        <w:t xml:space="preserve"> the amount of </w:t>
      </w:r>
      <w:r w:rsidRPr="00134C4C">
        <w:rPr>
          <w:b/>
          <w:iCs/>
          <w:u w:val="single"/>
        </w:rPr>
        <w:t>sunlight</w:t>
      </w:r>
      <w:r w:rsidRPr="00134C4C">
        <w:rPr>
          <w:u w:val="single"/>
        </w:rPr>
        <w:t xml:space="preserve"> that reaches the Earth</w:t>
      </w:r>
      <w:r w:rsidRPr="00134C4C">
        <w:rPr>
          <w:sz w:val="16"/>
        </w:rPr>
        <w:t xml:space="preserve"> in the first place. These light reflecting methods are collectively </w:t>
      </w:r>
      <w:r w:rsidRPr="00134C4C">
        <w:rPr>
          <w:u w:val="single"/>
        </w:rPr>
        <w:t xml:space="preserve">called </w:t>
      </w:r>
      <w:r w:rsidRPr="00134C4C">
        <w:rPr>
          <w:b/>
          <w:iCs/>
          <w:u w:val="single"/>
        </w:rPr>
        <w:t>solar geoengineering</w:t>
      </w:r>
      <w:r w:rsidRPr="00134C4C">
        <w:rPr>
          <w:u w:val="single"/>
        </w:rPr>
        <w:t xml:space="preserve">. One method involves spraying tiny particles called </w:t>
      </w:r>
      <w:r w:rsidRPr="00134C4C">
        <w:rPr>
          <w:b/>
          <w:iCs/>
          <w:u w:val="single"/>
        </w:rPr>
        <w:t>sulfate aerosols</w:t>
      </w:r>
      <w:r w:rsidRPr="00134C4C">
        <w:rPr>
          <w:u w:val="single"/>
        </w:rPr>
        <w:t xml:space="preserve"> into the atmosphere to reflect away sunlight.</w:t>
      </w:r>
      <w:r w:rsidRPr="00134C4C">
        <w:rPr>
          <w:sz w:val="16"/>
        </w:rPr>
        <w:t xml:space="preserve"> Sulfate aerosols are naturally released from volcanoes and desert dust. They are also produced by burning fossil fuels and actually offset a portion of global warming caused by greenhouse gases. However, when released at ground level during fossil fuel combustion, they cause dangerous levels of air pollution. Scientists are experimenting with releasing sulfate aerosols into the stratosphere using airplanes or hot air balloons, where the aerosols can effectively increase sunlight reflectance but are too high to cause dangerous air pollution levels (Figure 2).</w:t>
      </w:r>
      <w:r w:rsidRPr="00134C4C">
        <w:rPr>
          <w:u w:val="single"/>
        </w:rPr>
        <w:t xml:space="preserve"> </w:t>
      </w:r>
    </w:p>
    <w:p w14:paraId="39F57766" w14:textId="77777777" w:rsidR="00134C4C" w:rsidRPr="00134C4C" w:rsidRDefault="00134C4C" w:rsidP="00134C4C">
      <w:pPr>
        <w:rPr>
          <w:u w:val="single"/>
        </w:rPr>
      </w:pPr>
      <w:r w:rsidRPr="00134C4C">
        <w:rPr>
          <w:u w:val="single"/>
        </w:rPr>
        <w:t xml:space="preserve">The main </w:t>
      </w:r>
      <w:r w:rsidRPr="00134C4C">
        <w:rPr>
          <w:b/>
          <w:iCs/>
          <w:u w:val="single"/>
        </w:rPr>
        <w:t>advantages</w:t>
      </w:r>
      <w:r w:rsidRPr="00134C4C">
        <w:rPr>
          <w:u w:val="single"/>
        </w:rPr>
        <w:t xml:space="preserve"> of this method are </w:t>
      </w:r>
      <w:r w:rsidRPr="00134C4C">
        <w:rPr>
          <w:b/>
          <w:iCs/>
          <w:u w:val="single"/>
        </w:rPr>
        <w:t>speed</w:t>
      </w:r>
      <w:r w:rsidRPr="00134C4C">
        <w:rPr>
          <w:u w:val="single"/>
        </w:rPr>
        <w:t xml:space="preserve">, </w:t>
      </w:r>
      <w:r w:rsidRPr="00134C4C">
        <w:rPr>
          <w:b/>
          <w:iCs/>
          <w:u w:val="single"/>
        </w:rPr>
        <w:t>reversibility</w:t>
      </w:r>
      <w:r w:rsidRPr="00134C4C">
        <w:rPr>
          <w:u w:val="single"/>
        </w:rPr>
        <w:t xml:space="preserve">, and relative </w:t>
      </w:r>
      <w:r w:rsidRPr="00134C4C">
        <w:rPr>
          <w:b/>
          <w:iCs/>
          <w:u w:val="single"/>
        </w:rPr>
        <w:t>cost-effectiveness</w:t>
      </w:r>
      <w:r w:rsidRPr="00134C4C">
        <w:rPr>
          <w:sz w:val="16"/>
        </w:rPr>
        <w:t xml:space="preserve">, as it is estimated to cost $2.5 billion per year. Additionally, </w:t>
      </w:r>
      <w:r w:rsidRPr="00134C4C">
        <w:rPr>
          <w:b/>
          <w:iCs/>
          <w:u w:val="single"/>
        </w:rPr>
        <w:t>sulfate aerosols</w:t>
      </w:r>
      <w:r w:rsidRPr="00134C4C">
        <w:rPr>
          <w:u w:val="single"/>
        </w:rPr>
        <w:t xml:space="preserve"> are</w:t>
      </w:r>
      <w:r w:rsidRPr="00134C4C">
        <w:rPr>
          <w:sz w:val="16"/>
        </w:rPr>
        <w:t xml:space="preserve"> relatively </w:t>
      </w:r>
      <w:r w:rsidRPr="00134C4C">
        <w:rPr>
          <w:b/>
          <w:iCs/>
          <w:u w:val="single"/>
        </w:rPr>
        <w:t>well studied</w:t>
      </w:r>
      <w:r w:rsidRPr="00134C4C">
        <w:rPr>
          <w:u w:val="single"/>
        </w:rPr>
        <w:t xml:space="preserve"> because they already </w:t>
      </w:r>
      <w:r w:rsidRPr="00134C4C">
        <w:rPr>
          <w:b/>
          <w:iCs/>
          <w:u w:val="single"/>
        </w:rPr>
        <w:t>exist</w:t>
      </w:r>
      <w:r w:rsidRPr="00134C4C">
        <w:rPr>
          <w:sz w:val="16"/>
        </w:rPr>
        <w:t xml:space="preserve"> in the atmosphere. However, the stratosphere contains a layer of ozone, a gas that absorbs the most harmful types of ultraviolet radiation from the sun, and it’s possible that sulfate aerosols could initiate ozone-destroying reactions, allowing more ultraviolet rays to reach the Earth.</w:t>
      </w:r>
    </w:p>
    <w:p w14:paraId="18F2537B" w14:textId="77777777" w:rsidR="00134C4C" w:rsidRPr="00134C4C" w:rsidRDefault="00134C4C" w:rsidP="00134C4C">
      <w:pPr>
        <w:rPr>
          <w:u w:val="single"/>
        </w:rPr>
      </w:pPr>
      <w:r w:rsidRPr="00134C4C">
        <w:rPr>
          <w:u w:val="single"/>
        </w:rPr>
        <w:t xml:space="preserve">Another cooling method involves </w:t>
      </w:r>
      <w:r w:rsidRPr="00134C4C">
        <w:rPr>
          <w:b/>
          <w:iCs/>
          <w:u w:val="single"/>
        </w:rPr>
        <w:t>brightening clouds</w:t>
      </w:r>
      <w:r w:rsidRPr="00134C4C">
        <w:rPr>
          <w:u w:val="single"/>
        </w:rPr>
        <w:t xml:space="preserve"> above the oceans.</w:t>
      </w:r>
      <w:r w:rsidRPr="00134C4C">
        <w:rPr>
          <w:sz w:val="16"/>
        </w:rPr>
        <w:t xml:space="preserve"> In general, darker objects absorb light while brighter objects reflect it. </w:t>
      </w:r>
      <w:r w:rsidRPr="00134C4C">
        <w:rPr>
          <w:b/>
          <w:iCs/>
          <w:u w:val="single"/>
        </w:rPr>
        <w:t>Brightening clouds</w:t>
      </w:r>
      <w:r w:rsidRPr="00134C4C">
        <w:rPr>
          <w:u w:val="single"/>
        </w:rPr>
        <w:t xml:space="preserve"> above oceans would cause the clouds to </w:t>
      </w:r>
      <w:r w:rsidRPr="00134C4C">
        <w:rPr>
          <w:b/>
          <w:iCs/>
          <w:u w:val="single"/>
        </w:rPr>
        <w:t>reflect</w:t>
      </w:r>
      <w:r w:rsidRPr="00134C4C">
        <w:rPr>
          <w:u w:val="single"/>
        </w:rPr>
        <w:t xml:space="preserve"> more </w:t>
      </w:r>
      <w:r w:rsidRPr="00134C4C">
        <w:rPr>
          <w:b/>
          <w:iCs/>
          <w:u w:val="single"/>
        </w:rPr>
        <w:t>light</w:t>
      </w:r>
      <w:r w:rsidRPr="00134C4C">
        <w:rPr>
          <w:u w:val="single"/>
        </w:rPr>
        <w:t xml:space="preserve"> away before it can be absorbed by the dark oceans below.</w:t>
      </w:r>
      <w:r w:rsidRPr="00134C4C">
        <w:rPr>
          <w:sz w:val="16"/>
        </w:rPr>
        <w:t xml:space="preserve"> A cloud’s brightness depends on the size of the water droplets that comprise it (smaller droplets have more surface area, so they scatter more light and appear brighter). To brighten clouds, tiny seawater aerosols could be sprayed over the oceans, so that small water droplets form around them. The smaller the aerosols, the smaller the droplets that stick to them. However, changing the droplet size could also affect how long the clouds last and how much water they can hold. Because clouds form in the lowest level of the atmosphere, called the troposphere, cloud brightening has a greater risk of affecting weather patterns than spraying sulfate aerosols high into the stratosphere.</w:t>
      </w:r>
    </w:p>
    <w:p w14:paraId="23795DD7" w14:textId="77777777" w:rsidR="00134C4C" w:rsidRPr="00134C4C" w:rsidRDefault="00134C4C" w:rsidP="00134C4C">
      <w:pPr>
        <w:rPr>
          <w:u w:val="single"/>
        </w:rPr>
      </w:pPr>
      <w:r w:rsidRPr="00134C4C">
        <w:rPr>
          <w:u w:val="single"/>
        </w:rPr>
        <w:t>[image omitted]</w:t>
      </w:r>
    </w:p>
    <w:p w14:paraId="0211D7E0" w14:textId="77777777" w:rsidR="00134C4C" w:rsidRPr="00134C4C" w:rsidRDefault="00134C4C" w:rsidP="00134C4C">
      <w:pPr>
        <w:rPr>
          <w:u w:val="single"/>
        </w:rPr>
      </w:pPr>
      <w:r w:rsidRPr="00134C4C">
        <w:rPr>
          <w:sz w:val="16"/>
        </w:rPr>
        <w:t xml:space="preserve">Cloud brightening requires more investment up front to build the machines necessary to take in seawater, convert it to tiny droplets, and spray them into the air. The machines would likely be carried on boats to move to different parts of the ocean, but they must be able to withstand strong ocean currents and weather conditions. The estimated cost of building a large enough fleet of these boats is $3-5 billion, in addition to ongoing maintenance costs. </w:t>
      </w:r>
    </w:p>
    <w:p w14:paraId="01936CE4" w14:textId="77777777" w:rsidR="00134C4C" w:rsidRPr="00134C4C" w:rsidRDefault="00134C4C" w:rsidP="00134C4C">
      <w:pPr>
        <w:rPr>
          <w:u w:val="single"/>
        </w:rPr>
      </w:pPr>
      <w:r w:rsidRPr="00134C4C">
        <w:rPr>
          <w:sz w:val="16"/>
        </w:rPr>
        <w:t>The primary knowledge gap of solar geoengineering is in how rapid sunlight changes will affect other aspects of climate besides temperature. This can be studied in climate models, but it is difficult to test in the real world. There is also concern that the drop in sunlight may decrease plant growth, thereby increasing the amount of atmospheric CO2 and reducing crop yields. These methods also fail to address the root cause of climate change.</w:t>
      </w:r>
    </w:p>
    <w:p w14:paraId="0FC5295F" w14:textId="77777777" w:rsidR="00134C4C" w:rsidRPr="00134C4C" w:rsidRDefault="00134C4C" w:rsidP="00134C4C">
      <w:pPr>
        <w:rPr>
          <w:u w:val="single"/>
        </w:rPr>
      </w:pPr>
      <w:r w:rsidRPr="00134C4C">
        <w:rPr>
          <w:b/>
          <w:iCs/>
          <w:u w:val="single"/>
        </w:rPr>
        <w:t>Engineering</w:t>
      </w:r>
      <w:r w:rsidRPr="00134C4C">
        <w:rPr>
          <w:u w:val="single"/>
        </w:rPr>
        <w:t xml:space="preserve"> the </w:t>
      </w:r>
      <w:r w:rsidRPr="00134C4C">
        <w:rPr>
          <w:b/>
          <w:iCs/>
          <w:u w:val="single"/>
        </w:rPr>
        <w:t>Oceans</w:t>
      </w:r>
    </w:p>
    <w:p w14:paraId="19D0D103" w14:textId="77777777" w:rsidR="00134C4C" w:rsidRPr="00134C4C" w:rsidRDefault="00134C4C" w:rsidP="00134C4C">
      <w:pPr>
        <w:rPr>
          <w:u w:val="single"/>
        </w:rPr>
      </w:pPr>
      <w:r w:rsidRPr="00134C4C">
        <w:rPr>
          <w:u w:val="single"/>
        </w:rPr>
        <w:t>Another major problem of too much CO2</w:t>
      </w:r>
      <w:r w:rsidRPr="00134C4C">
        <w:rPr>
          <w:sz w:val="16"/>
        </w:rPr>
        <w:t xml:space="preserve"> in the atmosphere </w:t>
      </w:r>
      <w:r w:rsidRPr="00134C4C">
        <w:rPr>
          <w:u w:val="single"/>
        </w:rPr>
        <w:t xml:space="preserve">is </w:t>
      </w:r>
      <w:r w:rsidRPr="00134C4C">
        <w:rPr>
          <w:b/>
          <w:iCs/>
          <w:u w:val="single"/>
        </w:rPr>
        <w:t>ocean acidification</w:t>
      </w:r>
      <w:r w:rsidRPr="00134C4C">
        <w:rPr>
          <w:sz w:val="16"/>
        </w:rPr>
        <w:t xml:space="preserve">, which occurs when CO2 dissolves into the ocean and makes carbonic acid. Acids dissolve the hard shells of many ocean animals like corals, killing them. Additionally, many animals without shells are also sensitive to changes in acidity and can’t survive outside a narrow range. Another problem with high ocean CO2 concentration is that it causes even more CO2 to accumulate in the atmosphere. Oceans currently absorb 25% of the CO2 that humans release into the atmosphere, but oceans are reaching a limit and are not able to absorb as much CO2 as before. </w:t>
      </w:r>
    </w:p>
    <w:p w14:paraId="7AEF2CF2" w14:textId="77777777" w:rsidR="00134C4C" w:rsidRPr="00134C4C" w:rsidRDefault="00134C4C" w:rsidP="00134C4C">
      <w:pPr>
        <w:rPr>
          <w:u w:val="single"/>
        </w:rPr>
      </w:pPr>
      <w:r w:rsidRPr="00134C4C">
        <w:rPr>
          <w:b/>
          <w:iCs/>
          <w:u w:val="single"/>
        </w:rPr>
        <w:t>Ocean fertilization</w:t>
      </w:r>
      <w:r w:rsidRPr="00134C4C">
        <w:rPr>
          <w:u w:val="single"/>
        </w:rPr>
        <w:t xml:space="preserve"> is the best studied ocean geoengineering method and may be able to </w:t>
      </w:r>
      <w:r w:rsidRPr="00134C4C">
        <w:rPr>
          <w:b/>
          <w:iCs/>
          <w:u w:val="single"/>
        </w:rPr>
        <w:t>reduce</w:t>
      </w:r>
      <w:r w:rsidRPr="00134C4C">
        <w:rPr>
          <w:u w:val="single"/>
        </w:rPr>
        <w:t xml:space="preserve"> both </w:t>
      </w:r>
      <w:r w:rsidRPr="00134C4C">
        <w:rPr>
          <w:b/>
          <w:iCs/>
          <w:u w:val="single"/>
        </w:rPr>
        <w:t>ocean acidification</w:t>
      </w:r>
      <w:r w:rsidRPr="00134C4C">
        <w:rPr>
          <w:u w:val="single"/>
        </w:rPr>
        <w:t xml:space="preserve"> and </w:t>
      </w:r>
      <w:r w:rsidRPr="00134C4C">
        <w:rPr>
          <w:b/>
          <w:iCs/>
          <w:u w:val="single"/>
        </w:rPr>
        <w:t>global warming</w:t>
      </w:r>
      <w:r w:rsidRPr="00134C4C">
        <w:rPr>
          <w:u w:val="single"/>
        </w:rPr>
        <w:t xml:space="preserve">. It involves supporting the </w:t>
      </w:r>
      <w:r w:rsidRPr="00134C4C">
        <w:rPr>
          <w:b/>
          <w:iCs/>
          <w:u w:val="single"/>
        </w:rPr>
        <w:t>growth</w:t>
      </w:r>
      <w:r w:rsidRPr="00134C4C">
        <w:rPr>
          <w:u w:val="single"/>
        </w:rPr>
        <w:t xml:space="preserve"> of </w:t>
      </w:r>
      <w:r w:rsidRPr="00134C4C">
        <w:rPr>
          <w:b/>
          <w:iCs/>
          <w:u w:val="single"/>
        </w:rPr>
        <w:t>phytoplankton</w:t>
      </w:r>
      <w:r w:rsidRPr="00134C4C">
        <w:rPr>
          <w:u w:val="single"/>
        </w:rPr>
        <w:t xml:space="preserve">, which convert CO2 into oxygen through </w:t>
      </w:r>
      <w:r w:rsidRPr="00134C4C">
        <w:rPr>
          <w:b/>
          <w:iCs/>
          <w:u w:val="single"/>
        </w:rPr>
        <w:t>photosynthesis</w:t>
      </w:r>
      <w:r w:rsidRPr="00134C4C">
        <w:rPr>
          <w:u w:val="single"/>
        </w:rPr>
        <w:t>.</w:t>
      </w:r>
      <w:r w:rsidRPr="00134C4C">
        <w:rPr>
          <w:sz w:val="16"/>
        </w:rPr>
        <w:t xml:space="preserve"> Microscopic </w:t>
      </w:r>
      <w:r w:rsidRPr="00134C4C">
        <w:rPr>
          <w:u w:val="single"/>
        </w:rPr>
        <w:t>phytoplankton perform</w:t>
      </w:r>
      <w:r w:rsidRPr="00134C4C">
        <w:rPr>
          <w:sz w:val="16"/>
        </w:rPr>
        <w:t xml:space="preserve"> around </w:t>
      </w:r>
      <w:r w:rsidRPr="00134C4C">
        <w:rPr>
          <w:b/>
          <w:iCs/>
          <w:u w:val="single"/>
        </w:rPr>
        <w:t>50%</w:t>
      </w:r>
      <w:r w:rsidRPr="00134C4C">
        <w:rPr>
          <w:u w:val="single"/>
        </w:rPr>
        <w:t xml:space="preserve"> of the world’s photosynthesis.</w:t>
      </w:r>
      <w:r w:rsidRPr="00134C4C">
        <w:rPr>
          <w:sz w:val="16"/>
        </w:rPr>
        <w:t xml:space="preserve"> Just like fertilizer can be added to gardens to help plants grow faster, </w:t>
      </w:r>
      <w:r w:rsidRPr="00134C4C">
        <w:rPr>
          <w:u w:val="single"/>
        </w:rPr>
        <w:t xml:space="preserve">different </w:t>
      </w:r>
      <w:r w:rsidRPr="00134C4C">
        <w:rPr>
          <w:b/>
          <w:iCs/>
          <w:u w:val="single"/>
        </w:rPr>
        <w:t>fertilizers</w:t>
      </w:r>
      <w:r w:rsidRPr="00134C4C">
        <w:rPr>
          <w:u w:val="single"/>
        </w:rPr>
        <w:t xml:space="preserve"> can be added to oceans to help </w:t>
      </w:r>
      <w:r w:rsidRPr="00134C4C">
        <w:rPr>
          <w:b/>
          <w:iCs/>
          <w:u w:val="single"/>
        </w:rPr>
        <w:t>phytoplankton</w:t>
      </w:r>
      <w:r w:rsidRPr="00134C4C">
        <w:rPr>
          <w:u w:val="single"/>
        </w:rPr>
        <w:t xml:space="preserve"> grow faster and </w:t>
      </w:r>
      <w:r w:rsidRPr="00134C4C">
        <w:rPr>
          <w:b/>
          <w:iCs/>
          <w:u w:val="single"/>
        </w:rPr>
        <w:t>consume</w:t>
      </w:r>
      <w:r w:rsidRPr="00134C4C">
        <w:rPr>
          <w:u w:val="single"/>
        </w:rPr>
        <w:t xml:space="preserve"> more </w:t>
      </w:r>
      <w:r w:rsidRPr="00134C4C">
        <w:rPr>
          <w:b/>
          <w:iCs/>
          <w:u w:val="single"/>
        </w:rPr>
        <w:t>CO2</w:t>
      </w:r>
      <w:r w:rsidRPr="00134C4C">
        <w:rPr>
          <w:u w:val="single"/>
        </w:rPr>
        <w:t>.</w:t>
      </w:r>
      <w:r w:rsidRPr="00134C4C">
        <w:rPr>
          <w:sz w:val="16"/>
        </w:rPr>
        <w:t xml:space="preserve"> Iron is the main ocean fertilizer under consideration, and this process would be much cheaper and faster than planting more trees on land.</w:t>
      </w:r>
    </w:p>
    <w:p w14:paraId="449C2F8A" w14:textId="77777777" w:rsidR="00134C4C" w:rsidRPr="00134C4C" w:rsidRDefault="00134C4C" w:rsidP="00134C4C">
      <w:pPr>
        <w:rPr>
          <w:u w:val="single"/>
        </w:rPr>
      </w:pPr>
      <w:r w:rsidRPr="00134C4C">
        <w:rPr>
          <w:sz w:val="16"/>
        </w:rPr>
        <w:t>However, there are potential unintended consequences of this method. Overgrowth of phytoplankton could cause algae blooms that deplete oxygen from water, thereby harming marine animals. Additionally, although phytoplankton are crucial at the bottom of the marine food chain, a sudden increase in their population may shift the balance of different algal species, destabilizing the marine ecosystem. This is also more expensive, less efficient, and will take longer to set up than aerosol methods. The cost depends on the type of nutrient (iron or other) added to the ocean, but the average annual estimate is $450 billion.</w:t>
      </w:r>
    </w:p>
    <w:p w14:paraId="36D89547" w14:textId="77777777" w:rsidR="00134C4C" w:rsidRPr="00134C4C" w:rsidRDefault="00134C4C" w:rsidP="00134C4C">
      <w:pPr>
        <w:rPr>
          <w:b/>
          <w:iCs/>
          <w:u w:val="single"/>
        </w:rPr>
      </w:pPr>
      <w:r w:rsidRPr="00134C4C">
        <w:rPr>
          <w:b/>
          <w:iCs/>
          <w:u w:val="single"/>
        </w:rPr>
        <w:t>Direct Carbon Capture</w:t>
      </w:r>
    </w:p>
    <w:p w14:paraId="2DE39DF6" w14:textId="77777777" w:rsidR="00134C4C" w:rsidRPr="00134C4C" w:rsidRDefault="00134C4C" w:rsidP="00134C4C">
      <w:pPr>
        <w:rPr>
          <w:u w:val="single"/>
        </w:rPr>
      </w:pPr>
      <w:r w:rsidRPr="00134C4C">
        <w:rPr>
          <w:u w:val="single"/>
        </w:rPr>
        <w:t xml:space="preserve">Direct carbon capture is an umbrella term for </w:t>
      </w:r>
      <w:r w:rsidRPr="00134C4C">
        <w:rPr>
          <w:b/>
          <w:iCs/>
          <w:u w:val="single"/>
        </w:rPr>
        <w:t>chemical reactions</w:t>
      </w:r>
      <w:r w:rsidRPr="00134C4C">
        <w:rPr>
          <w:u w:val="single"/>
        </w:rPr>
        <w:t xml:space="preserve"> that </w:t>
      </w:r>
      <w:r w:rsidRPr="00134C4C">
        <w:rPr>
          <w:b/>
          <w:iCs/>
          <w:u w:val="single"/>
        </w:rPr>
        <w:t>filter CO2</w:t>
      </w:r>
      <w:r w:rsidRPr="00134C4C">
        <w:rPr>
          <w:u w:val="single"/>
        </w:rPr>
        <w:t xml:space="preserve"> from the air. </w:t>
      </w:r>
      <w:r w:rsidRPr="00134C4C">
        <w:rPr>
          <w:sz w:val="16"/>
        </w:rPr>
        <w:t xml:space="preserve">Existing technology can store CO2 underground or funnel it to be used to make consumer goods. </w:t>
      </w:r>
      <w:r w:rsidRPr="00134C4C">
        <w:rPr>
          <w:u w:val="single"/>
        </w:rPr>
        <w:t xml:space="preserve">Carbon capture has </w:t>
      </w:r>
      <w:r w:rsidRPr="00134C4C">
        <w:rPr>
          <w:b/>
          <w:iCs/>
          <w:u w:val="single"/>
        </w:rPr>
        <w:t>few</w:t>
      </w:r>
      <w:r w:rsidRPr="00134C4C">
        <w:rPr>
          <w:sz w:val="16"/>
        </w:rPr>
        <w:t xml:space="preserve">er </w:t>
      </w:r>
      <w:r w:rsidRPr="00134C4C">
        <w:rPr>
          <w:b/>
          <w:iCs/>
          <w:u w:val="single"/>
        </w:rPr>
        <w:t>risks</w:t>
      </w:r>
      <w:r w:rsidRPr="00134C4C">
        <w:rPr>
          <w:sz w:val="16"/>
        </w:rPr>
        <w:t xml:space="preserve"> than the other methods, </w:t>
      </w:r>
      <w:r w:rsidRPr="00134C4C">
        <w:rPr>
          <w:u w:val="single"/>
        </w:rPr>
        <w:t xml:space="preserve">and it </w:t>
      </w:r>
      <w:r w:rsidRPr="00134C4C">
        <w:rPr>
          <w:b/>
          <w:iCs/>
          <w:u w:val="single"/>
        </w:rPr>
        <w:t>addresses</w:t>
      </w:r>
      <w:r w:rsidRPr="00134C4C">
        <w:rPr>
          <w:u w:val="single"/>
        </w:rPr>
        <w:t xml:space="preserve"> the </w:t>
      </w:r>
      <w:r w:rsidRPr="00134C4C">
        <w:rPr>
          <w:b/>
          <w:iCs/>
          <w:u w:val="single"/>
        </w:rPr>
        <w:t>root problem</w:t>
      </w:r>
      <w:r w:rsidRPr="00134C4C">
        <w:rPr>
          <w:u w:val="single"/>
        </w:rPr>
        <w:t xml:space="preserve"> of excess atmospheric CO2</w:t>
      </w:r>
      <w:r w:rsidRPr="00134C4C">
        <w:rPr>
          <w:sz w:val="16"/>
        </w:rPr>
        <w:t xml:space="preserve">, but it requires more work upfront to research different techniques and build the necessary infrastructure than solar geoengineering. </w:t>
      </w:r>
    </w:p>
    <w:p w14:paraId="102F9FB1" w14:textId="77777777" w:rsidR="00134C4C" w:rsidRPr="00134C4C" w:rsidRDefault="00134C4C" w:rsidP="00134C4C">
      <w:pPr>
        <w:rPr>
          <w:u w:val="single"/>
        </w:rPr>
      </w:pPr>
      <w:r w:rsidRPr="00134C4C">
        <w:rPr>
          <w:u w:val="single"/>
        </w:rPr>
        <w:t xml:space="preserve">Carbon capture methods have facilitated </w:t>
      </w:r>
      <w:r w:rsidRPr="00134C4C">
        <w:rPr>
          <w:b/>
          <w:iCs/>
          <w:u w:val="single"/>
        </w:rPr>
        <w:t>growth</w:t>
      </w:r>
      <w:r w:rsidRPr="00134C4C">
        <w:rPr>
          <w:u w:val="single"/>
        </w:rPr>
        <w:t xml:space="preserve"> of a market for </w:t>
      </w:r>
      <w:r w:rsidRPr="00134C4C">
        <w:rPr>
          <w:b/>
          <w:iCs/>
          <w:u w:val="single"/>
        </w:rPr>
        <w:t>carbon trading</w:t>
      </w:r>
      <w:r w:rsidRPr="00134C4C">
        <w:rPr>
          <w:sz w:val="16"/>
        </w:rPr>
        <w:t xml:space="preserve">, and several companies, such as Carbon Engineering, Global Thermostat, </w:t>
      </w:r>
      <w:proofErr w:type="spellStart"/>
      <w:r w:rsidRPr="00134C4C">
        <w:rPr>
          <w:sz w:val="16"/>
        </w:rPr>
        <w:t>CarbonCure</w:t>
      </w:r>
      <w:proofErr w:type="spellEnd"/>
      <w:r w:rsidRPr="00134C4C">
        <w:rPr>
          <w:sz w:val="16"/>
        </w:rPr>
        <w:t xml:space="preserve">, and </w:t>
      </w:r>
      <w:proofErr w:type="spellStart"/>
      <w:r w:rsidRPr="00134C4C">
        <w:rPr>
          <w:sz w:val="16"/>
        </w:rPr>
        <w:t>Climeworks</w:t>
      </w:r>
      <w:proofErr w:type="spellEnd"/>
      <w:r w:rsidRPr="00134C4C">
        <w:rPr>
          <w:sz w:val="16"/>
        </w:rPr>
        <w:t xml:space="preserve"> have been working to commercialize their technologies. As opposed to the other methods, the costs of developing these technologies will most likely fall to the private sector, whereas public investment will be in the form of monitoring and regulation.</w:t>
      </w:r>
    </w:p>
    <w:p w14:paraId="0E0DFB0E" w14:textId="77777777" w:rsidR="00134C4C" w:rsidRPr="00134C4C" w:rsidRDefault="00134C4C" w:rsidP="00134C4C">
      <w:pPr>
        <w:rPr>
          <w:u w:val="single"/>
        </w:rPr>
      </w:pPr>
      <w:r w:rsidRPr="00134C4C">
        <w:rPr>
          <w:u w:val="single"/>
        </w:rPr>
        <w:t>[image omitted]</w:t>
      </w:r>
    </w:p>
    <w:p w14:paraId="496512F0" w14:textId="77777777" w:rsidR="00134C4C" w:rsidRPr="00134C4C" w:rsidRDefault="00134C4C" w:rsidP="00134C4C">
      <w:pPr>
        <w:rPr>
          <w:u w:val="single"/>
        </w:rPr>
      </w:pPr>
      <w:r w:rsidRPr="00134C4C">
        <w:rPr>
          <w:u w:val="single"/>
        </w:rPr>
        <w:t>Geoengineering for the World</w:t>
      </w:r>
    </w:p>
    <w:p w14:paraId="45946CA2" w14:textId="77777777" w:rsidR="00134C4C" w:rsidRPr="00134C4C" w:rsidRDefault="00134C4C" w:rsidP="00134C4C">
      <w:pPr>
        <w:rPr>
          <w:u w:val="single"/>
        </w:rPr>
      </w:pPr>
      <w:r w:rsidRPr="00134C4C">
        <w:rPr>
          <w:sz w:val="16"/>
        </w:rPr>
        <w:t xml:space="preserve">The primary challenges of geoengineering are conducting field experiments to accurately assess potential consequences and developing international agreements to safely deploy and monitor geoengineering technologies. If geoengineering were adopted, a combination of techniques would be used depending on cost, regional conditions, and the climate’s response. Different methods may have local or global effects, so regulatory policies need to be agreed upon by the international community. Therefore, many scientists have called for the creation of regulatory agencies to advise the United Nations and lay out plans for how geoengineering methods should be prioritized. </w:t>
      </w:r>
      <w:r w:rsidRPr="00134C4C">
        <w:rPr>
          <w:b/>
          <w:iCs/>
          <w:u w:val="single"/>
        </w:rPr>
        <w:t>Geoengineering</w:t>
      </w:r>
      <w:r w:rsidRPr="00134C4C">
        <w:rPr>
          <w:u w:val="single"/>
        </w:rPr>
        <w:t xml:space="preserve"> could help us </w:t>
      </w:r>
      <w:r w:rsidRPr="00134C4C">
        <w:rPr>
          <w:b/>
          <w:iCs/>
          <w:u w:val="single"/>
        </w:rPr>
        <w:t>reverse climate change</w:t>
      </w:r>
      <w:r w:rsidRPr="00134C4C">
        <w:rPr>
          <w:u w:val="single"/>
        </w:rPr>
        <w:t xml:space="preserve"> in a more </w:t>
      </w:r>
      <w:r w:rsidRPr="00134C4C">
        <w:rPr>
          <w:b/>
          <w:iCs/>
          <w:u w:val="single"/>
        </w:rPr>
        <w:t>controlled manner</w:t>
      </w:r>
      <w:r w:rsidRPr="00134C4C">
        <w:rPr>
          <w:u w:val="single"/>
        </w:rPr>
        <w:t xml:space="preserve">, </w:t>
      </w:r>
      <w:r w:rsidRPr="00134C4C">
        <w:rPr>
          <w:b/>
          <w:iCs/>
          <w:u w:val="single"/>
        </w:rPr>
        <w:t>buying</w:t>
      </w:r>
      <w:r w:rsidRPr="00134C4C">
        <w:rPr>
          <w:u w:val="single"/>
        </w:rPr>
        <w:t xml:space="preserve"> us </w:t>
      </w:r>
      <w:r w:rsidRPr="00134C4C">
        <w:rPr>
          <w:b/>
          <w:iCs/>
          <w:u w:val="single"/>
        </w:rPr>
        <w:t>time</w:t>
      </w:r>
      <w:r w:rsidRPr="00134C4C">
        <w:rPr>
          <w:u w:val="single"/>
        </w:rPr>
        <w:t xml:space="preserve"> to make our society more </w:t>
      </w:r>
      <w:r w:rsidRPr="00134C4C">
        <w:rPr>
          <w:b/>
          <w:iCs/>
          <w:u w:val="single"/>
        </w:rPr>
        <w:t>sustainable</w:t>
      </w:r>
      <w:r w:rsidRPr="00134C4C">
        <w:rPr>
          <w:u w:val="single"/>
        </w:rPr>
        <w:t>.</w:t>
      </w:r>
    </w:p>
    <w:p w14:paraId="6A186ED2" w14:textId="003D27EC" w:rsidR="00134C4C" w:rsidRPr="00134C4C" w:rsidRDefault="00134C4C" w:rsidP="00134C4C">
      <w:pPr>
        <w:pStyle w:val="Heading3"/>
      </w:pPr>
      <w:r w:rsidRPr="00134C4C">
        <w:t>2</w:t>
      </w:r>
      <w:r>
        <w:t>nc</w:t>
      </w:r>
      <w:r w:rsidRPr="00134C4C">
        <w:t xml:space="preserve"> – Geoengineering </w:t>
      </w:r>
      <w:proofErr w:type="spellStart"/>
      <w:r w:rsidRPr="00134C4C">
        <w:t>Inev</w:t>
      </w:r>
      <w:proofErr w:type="spellEnd"/>
    </w:p>
    <w:p w14:paraId="466064AD" w14:textId="77777777" w:rsidR="00134C4C" w:rsidRPr="00134C4C" w:rsidRDefault="00134C4C" w:rsidP="00134C4C">
      <w:pPr>
        <w:pStyle w:val="Heading4"/>
      </w:pPr>
      <w:r w:rsidRPr="00134C4C">
        <w:t xml:space="preserve">Geoengineering is both </w:t>
      </w:r>
      <w:r w:rsidRPr="00134C4C">
        <w:rPr>
          <w:u w:val="single"/>
        </w:rPr>
        <w:t>inevitable</w:t>
      </w:r>
      <w:r w:rsidRPr="00134C4C">
        <w:t xml:space="preserve"> and </w:t>
      </w:r>
      <w:r w:rsidRPr="00134C4C">
        <w:rPr>
          <w:u w:val="single"/>
        </w:rPr>
        <w:t>key</w:t>
      </w:r>
      <w:r w:rsidRPr="00134C4C">
        <w:t xml:space="preserve"> to curbing global warming</w:t>
      </w:r>
    </w:p>
    <w:p w14:paraId="7B031A62" w14:textId="77777777" w:rsidR="00134C4C" w:rsidRPr="00134C4C" w:rsidRDefault="00134C4C" w:rsidP="00134C4C">
      <w:r w:rsidRPr="00134C4C">
        <w:rPr>
          <w:rStyle w:val="Style13ptBold"/>
        </w:rPr>
        <w:t>Patrick 22</w:t>
      </w:r>
      <w:r w:rsidRPr="00134C4C">
        <w:t xml:space="preserve"> [Stewart M. Patrick is a Senior Fellow and director of the International Institutions and Global Governance Program at the Council on Foreign Relations., 7-17-2014, "To Reduce Growing Climate Dangers, the World Needs to Consider Sunlight Reflection," Council on Foreign Relations, https://www.cfr.org/blog/reduce-growing-climate-dangers-world-needs-consider-sunlight-reflection]//gbs-aarz</w:t>
      </w:r>
    </w:p>
    <w:p w14:paraId="41182420" w14:textId="77777777" w:rsidR="00134C4C" w:rsidRPr="00134C4C" w:rsidRDefault="00134C4C" w:rsidP="00134C4C">
      <w:pPr>
        <w:rPr>
          <w:sz w:val="16"/>
        </w:rPr>
      </w:pPr>
      <w:r w:rsidRPr="00134C4C">
        <w:rPr>
          <w:sz w:val="16"/>
        </w:rPr>
        <w:t xml:space="preserve">For too long, sunlight reflection has been the third rail of climate change politics, a relegation that has severely crippled its basic research and discussion in diplomatic circles. This situation, however, is starting to change as </w:t>
      </w:r>
      <w:r w:rsidRPr="00134C4C">
        <w:rPr>
          <w:u w:val="single"/>
        </w:rPr>
        <w:t xml:space="preserve">the </w:t>
      </w:r>
      <w:r w:rsidRPr="00134C4C">
        <w:rPr>
          <w:b/>
          <w:iCs/>
          <w:u w:val="single"/>
        </w:rPr>
        <w:t>devastating implications</w:t>
      </w:r>
      <w:r w:rsidRPr="00134C4C">
        <w:rPr>
          <w:u w:val="single"/>
        </w:rPr>
        <w:t xml:space="preserve"> of a fast-warming </w:t>
      </w:r>
      <w:r w:rsidRPr="00134C4C">
        <w:rPr>
          <w:b/>
          <w:iCs/>
          <w:u w:val="single"/>
        </w:rPr>
        <w:t>planet</w:t>
      </w:r>
      <w:r w:rsidRPr="00134C4C">
        <w:rPr>
          <w:u w:val="single"/>
        </w:rPr>
        <w:t xml:space="preserve"> become </w:t>
      </w:r>
      <w:r w:rsidRPr="00134C4C">
        <w:rPr>
          <w:b/>
          <w:iCs/>
          <w:u w:val="single"/>
        </w:rPr>
        <w:t>impossible</w:t>
      </w:r>
      <w:r w:rsidRPr="00134C4C">
        <w:rPr>
          <w:u w:val="single"/>
        </w:rPr>
        <w:t xml:space="preserve"> to </w:t>
      </w:r>
      <w:r w:rsidRPr="00134C4C">
        <w:rPr>
          <w:b/>
          <w:iCs/>
          <w:u w:val="single"/>
        </w:rPr>
        <w:t>ignore</w:t>
      </w:r>
      <w:r w:rsidRPr="00134C4C">
        <w:rPr>
          <w:u w:val="single"/>
        </w:rPr>
        <w:t>.</w:t>
      </w:r>
      <w:r w:rsidRPr="00134C4C">
        <w:rPr>
          <w:sz w:val="16"/>
        </w:rPr>
        <w:t xml:space="preserve"> Today, the Council on Foreign Relations released a new Special Report on the topic: Reflecting Sunlight to Reduce Climate Risk: Priorities for Research and International Cooperation. It calls on the United States to launch a robust sunlight reflection research program and spearhead international negotiations to advance multilateral scientific assessments of and collective decision-making regarding these novel techniques and their potential future implementation.</w:t>
      </w:r>
    </w:p>
    <w:p w14:paraId="562EC9A6" w14:textId="77777777" w:rsidR="00134C4C" w:rsidRPr="00134C4C" w:rsidRDefault="00134C4C" w:rsidP="00134C4C">
      <w:pPr>
        <w:rPr>
          <w:sz w:val="16"/>
        </w:rPr>
      </w:pPr>
      <w:r w:rsidRPr="00134C4C">
        <w:rPr>
          <w:sz w:val="16"/>
        </w:rPr>
        <w:t xml:space="preserve">Sunlight reflection, also known as solar climate intervention (SCI) or </w:t>
      </w:r>
      <w:r w:rsidRPr="00134C4C">
        <w:rPr>
          <w:b/>
          <w:iCs/>
          <w:u w:val="single"/>
        </w:rPr>
        <w:t>solar geoengineering</w:t>
      </w:r>
      <w:r w:rsidRPr="00134C4C">
        <w:rPr>
          <w:u w:val="single"/>
        </w:rPr>
        <w:t xml:space="preserve">, would entail reflecting a tiny percentage of sunlight back into space to </w:t>
      </w:r>
      <w:r w:rsidRPr="00134C4C">
        <w:rPr>
          <w:b/>
          <w:iCs/>
          <w:u w:val="single"/>
        </w:rPr>
        <w:t>reduce</w:t>
      </w:r>
      <w:r w:rsidRPr="00134C4C">
        <w:rPr>
          <w:u w:val="single"/>
        </w:rPr>
        <w:t xml:space="preserve"> the heating effects of </w:t>
      </w:r>
      <w:r w:rsidRPr="00134C4C">
        <w:rPr>
          <w:b/>
          <w:iCs/>
          <w:u w:val="single"/>
        </w:rPr>
        <w:t>solar radiation</w:t>
      </w:r>
      <w:r w:rsidRPr="00134C4C">
        <w:rPr>
          <w:u w:val="single"/>
        </w:rPr>
        <w:t xml:space="preserve"> on greenhouse gases, thus limiting</w:t>
      </w:r>
      <w:r w:rsidRPr="00134C4C">
        <w:rPr>
          <w:sz w:val="16"/>
        </w:rPr>
        <w:t xml:space="preserve">—and conceivably even </w:t>
      </w:r>
      <w:r w:rsidRPr="00134C4C">
        <w:rPr>
          <w:b/>
          <w:iCs/>
          <w:u w:val="single"/>
        </w:rPr>
        <w:t>reducing</w:t>
      </w:r>
      <w:r w:rsidRPr="00134C4C">
        <w:rPr>
          <w:sz w:val="16"/>
        </w:rPr>
        <w:t>—</w:t>
      </w:r>
      <w:r w:rsidRPr="00134C4C">
        <w:rPr>
          <w:u w:val="single"/>
        </w:rPr>
        <w:t xml:space="preserve">the rise in global </w:t>
      </w:r>
      <w:r w:rsidRPr="00134C4C">
        <w:rPr>
          <w:b/>
          <w:iCs/>
          <w:u w:val="single"/>
        </w:rPr>
        <w:t>temperatures</w:t>
      </w:r>
      <w:r w:rsidRPr="00134C4C">
        <w:rPr>
          <w:u w:val="single"/>
        </w:rPr>
        <w:t xml:space="preserve"> that would otherwise occur.</w:t>
      </w:r>
      <w:r w:rsidRPr="00134C4C">
        <w:rPr>
          <w:sz w:val="16"/>
        </w:rPr>
        <w:t xml:space="preserve"> The two simplest and most cost-effective means of doing so would be either dispersing aerosols in the stratosphere or spraying salt crystals from ocean-based platforms to brighten low-lying marine clouds.</w:t>
      </w:r>
    </w:p>
    <w:p w14:paraId="5BFABFF7" w14:textId="77777777" w:rsidR="00134C4C" w:rsidRPr="00134C4C" w:rsidRDefault="00134C4C" w:rsidP="00134C4C">
      <w:pPr>
        <w:rPr>
          <w:sz w:val="16"/>
        </w:rPr>
      </w:pPr>
      <w:r w:rsidRPr="00134C4C">
        <w:rPr>
          <w:sz w:val="16"/>
        </w:rPr>
        <w:t>While these interventions may sound radical, they have existing analogues. The first approach, for instance, would mimic the cooling effect of volcanic eruptions like that of Mount Pinatubo in the Philippines in 1991, which reduced global temperatures between 0.5 and 1.1°C over the next fifteen months.</w:t>
      </w:r>
    </w:p>
    <w:p w14:paraId="3DA35EB1" w14:textId="77777777" w:rsidR="00134C4C" w:rsidRPr="00134C4C" w:rsidRDefault="00134C4C" w:rsidP="00134C4C">
      <w:pPr>
        <w:rPr>
          <w:sz w:val="16"/>
        </w:rPr>
      </w:pPr>
      <w:r w:rsidRPr="00134C4C">
        <w:rPr>
          <w:sz w:val="16"/>
        </w:rPr>
        <w:t xml:space="preserve">Desperate times, moreover, may call for desperate measures. As the reports of the Intergovernmental Panel on Climate Change’s sixth assessment cycle make clear, </w:t>
      </w:r>
      <w:r w:rsidRPr="00134C4C">
        <w:rPr>
          <w:u w:val="single"/>
        </w:rPr>
        <w:t xml:space="preserve">the </w:t>
      </w:r>
      <w:r w:rsidRPr="00134C4C">
        <w:rPr>
          <w:b/>
          <w:iCs/>
          <w:u w:val="single"/>
        </w:rPr>
        <w:t>climate emergency</w:t>
      </w:r>
      <w:r w:rsidRPr="00134C4C">
        <w:rPr>
          <w:u w:val="single"/>
        </w:rPr>
        <w:t xml:space="preserve"> is </w:t>
      </w:r>
      <w:r w:rsidRPr="00134C4C">
        <w:rPr>
          <w:b/>
          <w:iCs/>
          <w:u w:val="single"/>
        </w:rPr>
        <w:t>now</w:t>
      </w:r>
      <w:r w:rsidRPr="00134C4C">
        <w:rPr>
          <w:u w:val="single"/>
        </w:rPr>
        <w:t xml:space="preserve">. Unfortunately, the world’s </w:t>
      </w:r>
      <w:r w:rsidRPr="00134C4C">
        <w:rPr>
          <w:b/>
          <w:iCs/>
          <w:u w:val="single"/>
        </w:rPr>
        <w:t>current approaches</w:t>
      </w:r>
      <w:r w:rsidRPr="00134C4C">
        <w:rPr>
          <w:u w:val="single"/>
        </w:rPr>
        <w:t xml:space="preserve"> to preventing catastrophic warming and muting its implications are </w:t>
      </w:r>
      <w:r w:rsidRPr="00134C4C">
        <w:rPr>
          <w:b/>
          <w:iCs/>
          <w:u w:val="single"/>
        </w:rPr>
        <w:t>failing</w:t>
      </w:r>
      <w:r w:rsidRPr="00134C4C">
        <w:rPr>
          <w:u w:val="single"/>
        </w:rPr>
        <w:t>.</w:t>
      </w:r>
      <w:r w:rsidRPr="00134C4C">
        <w:rPr>
          <w:sz w:val="16"/>
        </w:rPr>
        <w:t xml:space="preserve"> Just yesterday, the United Nations Office for Disaster Risk Reduction warned that climate change is putting humanity on course for a “spiral of self-destruction.” </w:t>
      </w:r>
      <w:r w:rsidRPr="00134C4C">
        <w:rPr>
          <w:u w:val="single"/>
        </w:rPr>
        <w:t xml:space="preserve">Thanks to unchecked global warming, </w:t>
      </w:r>
      <w:r w:rsidRPr="00134C4C">
        <w:rPr>
          <w:b/>
          <w:iCs/>
          <w:u w:val="single"/>
        </w:rPr>
        <w:t>once rare calamities</w:t>
      </w:r>
      <w:r w:rsidRPr="00134C4C">
        <w:rPr>
          <w:sz w:val="16"/>
        </w:rPr>
        <w:t xml:space="preserve"> like extreme heatwaves, prolonged droughts, violent storms, and catastrophic floods </w:t>
      </w:r>
      <w:r w:rsidRPr="00134C4C">
        <w:rPr>
          <w:u w:val="single"/>
        </w:rPr>
        <w:t xml:space="preserve">are becoming </w:t>
      </w:r>
      <w:r w:rsidRPr="00134C4C">
        <w:rPr>
          <w:b/>
          <w:iCs/>
          <w:u w:val="single"/>
        </w:rPr>
        <w:t>commonplace</w:t>
      </w:r>
      <w:r w:rsidRPr="00134C4C">
        <w:rPr>
          <w:u w:val="single"/>
        </w:rPr>
        <w:t>.</w:t>
      </w:r>
      <w:r w:rsidRPr="00134C4C">
        <w:rPr>
          <w:sz w:val="16"/>
        </w:rPr>
        <w:t xml:space="preserve"> The number of major disasters per year quadrupled from about ninety to one hundred during the period between 1970 and 2000 to about 400 in 2015. This number could increase to 560 (or 1.5 per day) by 2030.</w:t>
      </w:r>
    </w:p>
    <w:p w14:paraId="3F747EB9" w14:textId="77777777" w:rsidR="00134C4C" w:rsidRPr="00134C4C" w:rsidRDefault="00134C4C" w:rsidP="00134C4C">
      <w:pPr>
        <w:rPr>
          <w:sz w:val="16"/>
        </w:rPr>
      </w:pPr>
      <w:r w:rsidRPr="00134C4C">
        <w:rPr>
          <w:u w:val="single"/>
        </w:rPr>
        <w:t xml:space="preserve">Such a dramatic rise in what are still misleadingly called “natural” disasters exposes the </w:t>
      </w:r>
      <w:r w:rsidRPr="00134C4C">
        <w:rPr>
          <w:b/>
          <w:iCs/>
          <w:u w:val="single"/>
        </w:rPr>
        <w:t>inadequacy</w:t>
      </w:r>
      <w:r w:rsidRPr="00134C4C">
        <w:rPr>
          <w:u w:val="single"/>
        </w:rPr>
        <w:t xml:space="preserve"> of humanity’s </w:t>
      </w:r>
      <w:r w:rsidRPr="00134C4C">
        <w:rPr>
          <w:b/>
          <w:iCs/>
          <w:u w:val="single"/>
        </w:rPr>
        <w:t>existing</w:t>
      </w:r>
      <w:r w:rsidRPr="00134C4C">
        <w:rPr>
          <w:u w:val="single"/>
        </w:rPr>
        <w:t xml:space="preserve"> portfolio of </w:t>
      </w:r>
      <w:r w:rsidRPr="00134C4C">
        <w:rPr>
          <w:b/>
          <w:iCs/>
          <w:u w:val="single"/>
        </w:rPr>
        <w:t>strategies</w:t>
      </w:r>
      <w:r w:rsidRPr="00134C4C">
        <w:rPr>
          <w:u w:val="single"/>
        </w:rPr>
        <w:t xml:space="preserve"> for managing climate risk.</w:t>
      </w:r>
      <w:r w:rsidRPr="00134C4C">
        <w:rPr>
          <w:sz w:val="16"/>
        </w:rPr>
        <w:t xml:space="preserve"> That portfolio currently </w:t>
      </w:r>
      <w:r w:rsidRPr="00134C4C">
        <w:rPr>
          <w:u w:val="single"/>
        </w:rPr>
        <w:t xml:space="preserve">includes three approaches: </w:t>
      </w:r>
      <w:r w:rsidRPr="00134C4C">
        <w:rPr>
          <w:b/>
          <w:iCs/>
          <w:u w:val="single"/>
        </w:rPr>
        <w:t>emissions reductions</w:t>
      </w:r>
      <w:r w:rsidRPr="00134C4C">
        <w:rPr>
          <w:u w:val="single"/>
        </w:rPr>
        <w:t>, carbon removal, and adaptation.</w:t>
      </w:r>
      <w:r w:rsidRPr="00134C4C">
        <w:rPr>
          <w:sz w:val="16"/>
        </w:rPr>
        <w:t xml:space="preserve"> Unfortunately, </w:t>
      </w:r>
      <w:r w:rsidRPr="00134C4C">
        <w:rPr>
          <w:u w:val="single"/>
        </w:rPr>
        <w:t xml:space="preserve">all three are lagging and have </w:t>
      </w:r>
      <w:r w:rsidRPr="00134C4C">
        <w:rPr>
          <w:b/>
          <w:iCs/>
          <w:u w:val="single"/>
        </w:rPr>
        <w:t>inherent limitations</w:t>
      </w:r>
      <w:r w:rsidRPr="00134C4C">
        <w:rPr>
          <w:u w:val="single"/>
        </w:rPr>
        <w:t xml:space="preserve">. </w:t>
      </w:r>
      <w:r w:rsidRPr="00134C4C">
        <w:rPr>
          <w:b/>
          <w:iCs/>
          <w:u w:val="single"/>
        </w:rPr>
        <w:t>Emissions</w:t>
      </w:r>
      <w:r w:rsidRPr="00134C4C">
        <w:rPr>
          <w:u w:val="single"/>
        </w:rPr>
        <w:t xml:space="preserve">, which must be halved over the next eight years to meet the Paris Agreement’s target of holding global temperature rise to 1.5°C above preindustrial levels, are instead on track to </w:t>
      </w:r>
      <w:r w:rsidRPr="00134C4C">
        <w:rPr>
          <w:b/>
          <w:iCs/>
          <w:u w:val="single"/>
        </w:rPr>
        <w:t>rise 16.3 percent</w:t>
      </w:r>
      <w:r w:rsidRPr="00134C4C">
        <w:rPr>
          <w:u w:val="single"/>
        </w:rPr>
        <w:t xml:space="preserve"> by 2030.</w:t>
      </w:r>
      <w:r w:rsidRPr="00134C4C">
        <w:rPr>
          <w:sz w:val="16"/>
        </w:rPr>
        <w:t xml:space="preserve"> Direct air capture of atmospheric carbon, whether by negative emissions technologies or nature-based solutions like planting trees, will take decades to achieve necessary scale. Efforts to build resilience to adapt to global warming, meanwhile, are hugely expensive, underfunded, and deeply imperfect: much of the coming suffering associated with a warming planet will simply need to be borne.</w:t>
      </w:r>
    </w:p>
    <w:p w14:paraId="732E518D" w14:textId="77777777" w:rsidR="00134C4C" w:rsidRPr="00134C4C" w:rsidRDefault="00134C4C" w:rsidP="00134C4C">
      <w:pPr>
        <w:rPr>
          <w:sz w:val="16"/>
        </w:rPr>
      </w:pPr>
      <w:r w:rsidRPr="00134C4C">
        <w:rPr>
          <w:sz w:val="16"/>
        </w:rPr>
        <w:t xml:space="preserve">Given the deepening climate catastrophe, </w:t>
      </w:r>
      <w:r w:rsidRPr="00134C4C">
        <w:rPr>
          <w:u w:val="single"/>
        </w:rPr>
        <w:t xml:space="preserve">the </w:t>
      </w:r>
      <w:r w:rsidRPr="00134C4C">
        <w:rPr>
          <w:b/>
          <w:iCs/>
          <w:u w:val="single"/>
        </w:rPr>
        <w:t>world cannot afford</w:t>
      </w:r>
      <w:r w:rsidRPr="00134C4C">
        <w:rPr>
          <w:u w:val="single"/>
        </w:rPr>
        <w:t xml:space="preserve"> to ignore a potentially </w:t>
      </w:r>
      <w:r w:rsidRPr="00134C4C">
        <w:rPr>
          <w:b/>
          <w:iCs/>
          <w:u w:val="single"/>
        </w:rPr>
        <w:t>fast-acting</w:t>
      </w:r>
      <w:r w:rsidRPr="00134C4C">
        <w:rPr>
          <w:u w:val="single"/>
        </w:rPr>
        <w:t xml:space="preserve">, </w:t>
      </w:r>
      <w:r w:rsidRPr="00134C4C">
        <w:rPr>
          <w:b/>
          <w:iCs/>
          <w:u w:val="single"/>
        </w:rPr>
        <w:t>low-cost</w:t>
      </w:r>
      <w:r w:rsidRPr="00134C4C">
        <w:rPr>
          <w:u w:val="single"/>
        </w:rPr>
        <w:t xml:space="preserve">, and </w:t>
      </w:r>
      <w:r w:rsidRPr="00134C4C">
        <w:rPr>
          <w:b/>
          <w:iCs/>
          <w:u w:val="single"/>
        </w:rPr>
        <w:t>high-leverage</w:t>
      </w:r>
      <w:r w:rsidRPr="00134C4C">
        <w:rPr>
          <w:u w:val="single"/>
        </w:rPr>
        <w:t xml:space="preserve"> way to </w:t>
      </w:r>
      <w:r w:rsidRPr="00134C4C">
        <w:rPr>
          <w:b/>
          <w:iCs/>
          <w:u w:val="single"/>
        </w:rPr>
        <w:t>limit</w:t>
      </w:r>
      <w:r w:rsidRPr="00134C4C">
        <w:rPr>
          <w:u w:val="single"/>
        </w:rPr>
        <w:t xml:space="preserve"> increasing global </w:t>
      </w:r>
      <w:r w:rsidRPr="00134C4C">
        <w:rPr>
          <w:b/>
          <w:iCs/>
          <w:u w:val="single"/>
        </w:rPr>
        <w:t>temperatures</w:t>
      </w:r>
      <w:r w:rsidRPr="00134C4C">
        <w:rPr>
          <w:u w:val="single"/>
        </w:rPr>
        <w:t xml:space="preserve"> and their attendant effects</w:t>
      </w:r>
      <w:r w:rsidRPr="00134C4C">
        <w:rPr>
          <w:sz w:val="16"/>
        </w:rPr>
        <w:t>, even as it seeks to make steady progress on the other three fronts. That method is sunlight reflection.</w:t>
      </w:r>
    </w:p>
    <w:p w14:paraId="52FB7FF7" w14:textId="77777777" w:rsidR="00134C4C" w:rsidRPr="00134C4C" w:rsidRDefault="00134C4C" w:rsidP="00134C4C">
      <w:pPr>
        <w:rPr>
          <w:u w:val="single"/>
        </w:rPr>
      </w:pPr>
      <w:r w:rsidRPr="00134C4C">
        <w:rPr>
          <w:sz w:val="16"/>
        </w:rPr>
        <w:t xml:space="preserve">Critics have raised numerous concerns about sunlight reflection, some reasonable and others exaggerated. Among the most influential is that SCI would create a moral hazard, giving companies (particularly in the fossil fuel sector), governments, and consumers a seeming hall pass to continue their polluting ways. These </w:t>
      </w:r>
      <w:r w:rsidRPr="00134C4C">
        <w:rPr>
          <w:b/>
          <w:iCs/>
          <w:u w:val="single"/>
        </w:rPr>
        <w:t>possible risks</w:t>
      </w:r>
      <w:r w:rsidRPr="00134C4C">
        <w:rPr>
          <w:u w:val="single"/>
        </w:rPr>
        <w:t xml:space="preserve"> need to be scrutinized and assessed. At the same time, given the escalating threat that rising temperatures pose to both social and natural systems, they should be evaluated and </w:t>
      </w:r>
      <w:r w:rsidRPr="00134C4C">
        <w:rPr>
          <w:b/>
          <w:iCs/>
          <w:u w:val="single"/>
        </w:rPr>
        <w:t>weighted</w:t>
      </w:r>
      <w:r w:rsidRPr="00134C4C">
        <w:rPr>
          <w:u w:val="single"/>
        </w:rPr>
        <w:t xml:space="preserve"> not in isolation, but </w:t>
      </w:r>
      <w:r w:rsidRPr="00134C4C">
        <w:rPr>
          <w:b/>
          <w:iCs/>
          <w:u w:val="single"/>
        </w:rPr>
        <w:t>alongside</w:t>
      </w:r>
      <w:r w:rsidRPr="00134C4C">
        <w:rPr>
          <w:u w:val="single"/>
        </w:rPr>
        <w:t xml:space="preserve"> the known </w:t>
      </w:r>
      <w:r w:rsidRPr="00134C4C">
        <w:rPr>
          <w:b/>
          <w:iCs/>
          <w:u w:val="single"/>
        </w:rPr>
        <w:t>dangers</w:t>
      </w:r>
      <w:r w:rsidRPr="00134C4C">
        <w:rPr>
          <w:u w:val="single"/>
        </w:rPr>
        <w:t xml:space="preserve"> of climate change.</w:t>
      </w:r>
    </w:p>
    <w:p w14:paraId="1568F662" w14:textId="77777777" w:rsidR="00134C4C" w:rsidRPr="00134C4C" w:rsidRDefault="00134C4C" w:rsidP="00134C4C">
      <w:pPr>
        <w:rPr>
          <w:sz w:val="16"/>
        </w:rPr>
      </w:pPr>
      <w:r w:rsidRPr="00134C4C">
        <w:rPr>
          <w:sz w:val="16"/>
        </w:rPr>
        <w:t>Thus, the relevant question for policymakers and publics is this: would sunlight reflection amplify or in fact reduce the climate change dangers? Unfortunately, it is one the world is in no position to answer. Consideration of SCI is restricted by major gaps in basic atmospheric and other sciences regarding the feasibility of such approaches and their likely impacts on natural and human environments. The world also lacks any agreed-upon international rules of the road for governing the actual implementation of these under-researched and untested techniques.</w:t>
      </w:r>
    </w:p>
    <w:p w14:paraId="76C0C44C" w14:textId="77777777" w:rsidR="00134C4C" w:rsidRPr="00134C4C" w:rsidRDefault="00134C4C" w:rsidP="00134C4C">
      <w:pPr>
        <w:rPr>
          <w:sz w:val="16"/>
        </w:rPr>
      </w:pPr>
      <w:r w:rsidRPr="00134C4C">
        <w:rPr>
          <w:sz w:val="16"/>
        </w:rPr>
        <w:t>Such knowledge and governance lacunae leave policymakers flying blind, unable to make informed decisions about whether to pursue SCI. Furthermore, the absence of multilateral norms and rules to inform deployment increases the likelihood that a single government could decide to take matters into its own hands, with destabilizing consequences.</w:t>
      </w:r>
    </w:p>
    <w:p w14:paraId="5C378860" w14:textId="77777777" w:rsidR="00134C4C" w:rsidRPr="00134C4C" w:rsidRDefault="00134C4C" w:rsidP="00134C4C">
      <w:pPr>
        <w:rPr>
          <w:sz w:val="16"/>
        </w:rPr>
      </w:pPr>
      <w:r w:rsidRPr="00134C4C">
        <w:rPr>
          <w:sz w:val="16"/>
        </w:rPr>
        <w:t>To begin to close the first, knowledge gap, Reflecting Sunlight to Reduce Climate Risk recommends that the United States launch an ambitious program of SCI research, grounded in international cooperation. To close the second, governance gap, the report calls on the United States and other governments to begin negotiations on multilateral frameworks capable of jointly assessing alternative SCI approaches and taking collective decisions about their implementation.</w:t>
      </w:r>
    </w:p>
    <w:p w14:paraId="5977B2F3" w14:textId="77777777" w:rsidR="00134C4C" w:rsidRPr="00134C4C" w:rsidRDefault="00134C4C" w:rsidP="00134C4C">
      <w:pPr>
        <w:rPr>
          <w:sz w:val="16"/>
        </w:rPr>
      </w:pPr>
      <w:r w:rsidRPr="00134C4C">
        <w:rPr>
          <w:sz w:val="16"/>
        </w:rPr>
        <w:t xml:space="preserve">As the report repeatedly emphasizes, </w:t>
      </w:r>
      <w:r w:rsidRPr="00134C4C">
        <w:rPr>
          <w:b/>
          <w:iCs/>
          <w:u w:val="single"/>
        </w:rPr>
        <w:t>sunlight reflection</w:t>
      </w:r>
      <w:r w:rsidRPr="00134C4C">
        <w:rPr>
          <w:sz w:val="16"/>
        </w:rPr>
        <w:t xml:space="preserve"> is not a solution to climate change. It is, at best, a stopgap strategy to </w:t>
      </w:r>
      <w:r w:rsidRPr="00134C4C">
        <w:rPr>
          <w:b/>
          <w:iCs/>
          <w:u w:val="single"/>
        </w:rPr>
        <w:t>buy</w:t>
      </w:r>
      <w:r w:rsidRPr="00134C4C">
        <w:rPr>
          <w:u w:val="single"/>
        </w:rPr>
        <w:t xml:space="preserve"> the world </w:t>
      </w:r>
      <w:r w:rsidRPr="00134C4C">
        <w:rPr>
          <w:b/>
          <w:iCs/>
          <w:u w:val="single"/>
        </w:rPr>
        <w:t>time</w:t>
      </w:r>
      <w:r w:rsidRPr="00134C4C">
        <w:rPr>
          <w:u w:val="single"/>
        </w:rPr>
        <w:t xml:space="preserve"> as it undertakes the arduous and protracted tasks of </w:t>
      </w:r>
      <w:r w:rsidRPr="00134C4C">
        <w:rPr>
          <w:b/>
          <w:iCs/>
          <w:u w:val="single"/>
        </w:rPr>
        <w:t>shifting</w:t>
      </w:r>
      <w:r w:rsidRPr="00134C4C">
        <w:rPr>
          <w:u w:val="single"/>
        </w:rPr>
        <w:t xml:space="preserve"> away from fossil fuels</w:t>
      </w:r>
      <w:r w:rsidRPr="00134C4C">
        <w:rPr>
          <w:sz w:val="16"/>
        </w:rPr>
        <w:t xml:space="preserve">, removing accumulated stocks of atmospheric carbon, </w:t>
      </w:r>
      <w:r w:rsidRPr="00134C4C">
        <w:rPr>
          <w:u w:val="single"/>
        </w:rPr>
        <w:t xml:space="preserve">and </w:t>
      </w:r>
      <w:r w:rsidRPr="00134C4C">
        <w:rPr>
          <w:b/>
          <w:iCs/>
          <w:u w:val="single"/>
        </w:rPr>
        <w:t>adapting</w:t>
      </w:r>
      <w:r w:rsidRPr="00134C4C">
        <w:rPr>
          <w:u w:val="single"/>
        </w:rPr>
        <w:t xml:space="preserve"> to an already warming world.</w:t>
      </w:r>
      <w:r w:rsidRPr="00134C4C">
        <w:rPr>
          <w:sz w:val="16"/>
        </w:rPr>
        <w:t xml:space="preserve"> Giving sunlight reflection a chance could give humanity one to survive this painful transition.</w:t>
      </w:r>
    </w:p>
    <w:p w14:paraId="6018F994" w14:textId="69364DE9" w:rsidR="00134C4C" w:rsidRPr="00134C4C" w:rsidRDefault="00134C4C" w:rsidP="00134C4C">
      <w:pPr>
        <w:pStyle w:val="Heading3"/>
      </w:pPr>
      <w:r w:rsidRPr="00134C4C">
        <w:t>2</w:t>
      </w:r>
      <w:r>
        <w:t xml:space="preserve">nc – AT: </w:t>
      </w:r>
      <w:r w:rsidRPr="00134C4C">
        <w:t>Inequality</w:t>
      </w:r>
    </w:p>
    <w:p w14:paraId="392B92C9" w14:textId="77777777" w:rsidR="00134C4C" w:rsidRPr="00134C4C" w:rsidRDefault="00134C4C" w:rsidP="00134C4C">
      <w:pPr>
        <w:pStyle w:val="Heading4"/>
      </w:pPr>
      <w:r w:rsidRPr="00134C4C">
        <w:t>Geoengineering solves economic inequality</w:t>
      </w:r>
    </w:p>
    <w:p w14:paraId="57AAF1B3" w14:textId="00DA7411" w:rsidR="00134C4C" w:rsidRPr="00134C4C" w:rsidRDefault="00134C4C" w:rsidP="00134C4C">
      <w:r w:rsidRPr="00134C4C">
        <w:rPr>
          <w:rStyle w:val="Style13ptBold"/>
        </w:rPr>
        <w:t xml:space="preserve">Temple </w:t>
      </w:r>
      <w:r>
        <w:rPr>
          <w:rStyle w:val="Style13ptBold"/>
        </w:rPr>
        <w:t>‘</w:t>
      </w:r>
      <w:r w:rsidRPr="00134C4C">
        <w:rPr>
          <w:rStyle w:val="Style13ptBold"/>
        </w:rPr>
        <w:t>20</w:t>
      </w:r>
      <w:r w:rsidRPr="00134C4C">
        <w:t xml:space="preserve"> [James Temple is the senior editor for energy at MIT Technology Review. He is focused on renewable energy and the use of technology to combat climate change., 1-13-2020, "Why geoengineering may narrow global economic inequality," MIT Technology Review, https://www.technologyreview.com/2020/01/13/130918/why-geoengineering-may-narrow-global-economic-inequality/]//gbs-aarz</w:t>
      </w:r>
    </w:p>
    <w:p w14:paraId="54074135" w14:textId="77777777" w:rsidR="00134C4C" w:rsidRPr="00134C4C" w:rsidRDefault="00134C4C" w:rsidP="00134C4C">
      <w:pPr>
        <w:rPr>
          <w:u w:val="single"/>
        </w:rPr>
      </w:pPr>
      <w:r w:rsidRPr="00134C4C">
        <w:rPr>
          <w:u w:val="single"/>
        </w:rPr>
        <w:t xml:space="preserve">Some scientists believe that </w:t>
      </w:r>
      <w:r w:rsidRPr="00134C4C">
        <w:rPr>
          <w:b/>
          <w:iCs/>
          <w:u w:val="single"/>
        </w:rPr>
        <w:t>geoengineering</w:t>
      </w:r>
      <w:r w:rsidRPr="00134C4C">
        <w:rPr>
          <w:sz w:val="16"/>
        </w:rPr>
        <w:t xml:space="preserve">, the idea that we could spray reflective particles into the atmosphere to reverse global warming, </w:t>
      </w:r>
      <w:r w:rsidRPr="00134C4C">
        <w:rPr>
          <w:u w:val="single"/>
        </w:rPr>
        <w:t xml:space="preserve">may especially </w:t>
      </w:r>
      <w:r w:rsidRPr="00134C4C">
        <w:rPr>
          <w:b/>
          <w:iCs/>
          <w:u w:val="single"/>
        </w:rPr>
        <w:t>reduce suffering</w:t>
      </w:r>
      <w:r w:rsidRPr="00134C4C">
        <w:rPr>
          <w:u w:val="single"/>
        </w:rPr>
        <w:t xml:space="preserve"> in the hottest, </w:t>
      </w:r>
      <w:r w:rsidRPr="00134C4C">
        <w:rPr>
          <w:b/>
          <w:iCs/>
          <w:u w:val="single"/>
        </w:rPr>
        <w:t>poorest</w:t>
      </w:r>
      <w:r w:rsidRPr="00134C4C">
        <w:rPr>
          <w:u w:val="single"/>
        </w:rPr>
        <w:t xml:space="preserve"> parts of the world.</w:t>
      </w:r>
    </w:p>
    <w:p w14:paraId="355D7EA6" w14:textId="77777777" w:rsidR="00134C4C" w:rsidRPr="00134C4C" w:rsidRDefault="00134C4C" w:rsidP="00134C4C">
      <w:pPr>
        <w:rPr>
          <w:sz w:val="16"/>
        </w:rPr>
      </w:pPr>
      <w:r w:rsidRPr="00134C4C">
        <w:rPr>
          <w:sz w:val="16"/>
        </w:rPr>
        <w:t xml:space="preserve">A new paper in Nature Communications goes further, concluding that </w:t>
      </w:r>
      <w:r w:rsidRPr="00134C4C">
        <w:rPr>
          <w:u w:val="single"/>
        </w:rPr>
        <w:t xml:space="preserve">such measures could </w:t>
      </w:r>
      <w:r w:rsidRPr="00134C4C">
        <w:rPr>
          <w:b/>
          <w:iCs/>
          <w:u w:val="single"/>
        </w:rPr>
        <w:t>accelerate economic growth</w:t>
      </w:r>
      <w:r w:rsidRPr="00134C4C">
        <w:rPr>
          <w:u w:val="single"/>
        </w:rPr>
        <w:t xml:space="preserve"> in nations most </w:t>
      </w:r>
      <w:r w:rsidRPr="00134C4C">
        <w:rPr>
          <w:b/>
          <w:iCs/>
          <w:u w:val="single"/>
        </w:rPr>
        <w:t>vulnerable</w:t>
      </w:r>
      <w:r w:rsidRPr="00134C4C">
        <w:rPr>
          <w:u w:val="single"/>
        </w:rPr>
        <w:t xml:space="preserve"> to climate change.</w:t>
      </w:r>
      <w:r w:rsidRPr="00134C4C">
        <w:rPr>
          <w:sz w:val="16"/>
        </w:rPr>
        <w:t xml:space="preserve"> That would narrow global inequality, at least relative to what would happen if we simply allowed the world to heat up.</w:t>
      </w:r>
    </w:p>
    <w:p w14:paraId="5ED06B76" w14:textId="77777777" w:rsidR="00134C4C" w:rsidRPr="00134C4C" w:rsidRDefault="00134C4C" w:rsidP="00134C4C">
      <w:pPr>
        <w:rPr>
          <w:sz w:val="16"/>
        </w:rPr>
      </w:pPr>
      <w:r w:rsidRPr="00134C4C">
        <w:rPr>
          <w:sz w:val="16"/>
        </w:rPr>
        <w:t xml:space="preserve">How’s that? </w:t>
      </w:r>
      <w:r w:rsidRPr="00134C4C">
        <w:rPr>
          <w:b/>
          <w:iCs/>
          <w:u w:val="single"/>
        </w:rPr>
        <w:t>Poor countries</w:t>
      </w:r>
      <w:r w:rsidRPr="00134C4C">
        <w:rPr>
          <w:u w:val="single"/>
        </w:rPr>
        <w:t xml:space="preserve">, on the whole, are already </w:t>
      </w:r>
      <w:r w:rsidRPr="00134C4C">
        <w:rPr>
          <w:b/>
          <w:iCs/>
          <w:u w:val="single"/>
        </w:rPr>
        <w:t>too hot</w:t>
      </w:r>
      <w:r w:rsidRPr="00134C4C">
        <w:rPr>
          <w:sz w:val="16"/>
        </w:rPr>
        <w:t>, which often reduces agricultural yields and labor productivity. In these conditions, just a little more warming or little less rainfall can unleash devastating droughts, famines, conflicts, and other disasters.</w:t>
      </w:r>
    </w:p>
    <w:p w14:paraId="7CB780CE" w14:textId="77777777" w:rsidR="00134C4C" w:rsidRPr="00134C4C" w:rsidRDefault="00134C4C" w:rsidP="00134C4C">
      <w:pPr>
        <w:rPr>
          <w:u w:val="single"/>
        </w:rPr>
      </w:pPr>
      <w:r w:rsidRPr="00134C4C">
        <w:rPr>
          <w:sz w:val="16"/>
        </w:rPr>
        <w:t xml:space="preserve">But the economic models used by the researchers at the Georgia Institute of Technology and the University of California, San Diego, found that the opposite is true as well: a little bit cooler and wetter conditions can bring outsize economic gains in those regions. Plus, climate models find that </w:t>
      </w:r>
      <w:r w:rsidRPr="00134C4C">
        <w:rPr>
          <w:b/>
          <w:iCs/>
          <w:u w:val="single"/>
        </w:rPr>
        <w:t>geoengineering</w:t>
      </w:r>
      <w:r w:rsidRPr="00134C4C">
        <w:rPr>
          <w:u w:val="single"/>
        </w:rPr>
        <w:t xml:space="preserve">, if applied uniformly around the globe, would </w:t>
      </w:r>
      <w:r w:rsidRPr="00134C4C">
        <w:rPr>
          <w:b/>
          <w:iCs/>
          <w:u w:val="single"/>
        </w:rPr>
        <w:t>cool</w:t>
      </w:r>
      <w:r w:rsidRPr="00134C4C">
        <w:rPr>
          <w:u w:val="single"/>
        </w:rPr>
        <w:t xml:space="preserve"> regions </w:t>
      </w:r>
      <w:r w:rsidRPr="00134C4C">
        <w:rPr>
          <w:b/>
          <w:iCs/>
          <w:u w:val="single"/>
        </w:rPr>
        <w:t>around</w:t>
      </w:r>
      <w:r w:rsidRPr="00134C4C">
        <w:rPr>
          <w:u w:val="single"/>
        </w:rPr>
        <w:t xml:space="preserve"> the </w:t>
      </w:r>
      <w:r w:rsidRPr="00134C4C">
        <w:rPr>
          <w:b/>
          <w:iCs/>
          <w:u w:val="single"/>
        </w:rPr>
        <w:t>equator</w:t>
      </w:r>
      <w:r w:rsidRPr="00134C4C">
        <w:rPr>
          <w:u w:val="single"/>
        </w:rPr>
        <w:t xml:space="preserve"> more than the poles, slightly narrowing the climatic differences between regions.</w:t>
      </w:r>
    </w:p>
    <w:p w14:paraId="26D5511A" w14:textId="77777777" w:rsidR="00134C4C" w:rsidRPr="00134C4C" w:rsidRDefault="00134C4C" w:rsidP="00134C4C">
      <w:pPr>
        <w:rPr>
          <w:u w:val="single"/>
        </w:rPr>
      </w:pPr>
      <w:r w:rsidRPr="00134C4C">
        <w:rPr>
          <w:sz w:val="16"/>
        </w:rPr>
        <w:t>The findings</w:t>
      </w:r>
      <w:r w:rsidRPr="00134C4C">
        <w:rPr>
          <w:u w:val="single"/>
        </w:rPr>
        <w:t xml:space="preserve">: Conducting enough geoengineering to keep temperatures stable this century under a high-emissions scenario would </w:t>
      </w:r>
      <w:r w:rsidRPr="00134C4C">
        <w:rPr>
          <w:b/>
          <w:iCs/>
          <w:u w:val="single"/>
        </w:rPr>
        <w:t>shrink</w:t>
      </w:r>
      <w:r w:rsidRPr="00134C4C">
        <w:rPr>
          <w:u w:val="single"/>
        </w:rPr>
        <w:t xml:space="preserve"> global </w:t>
      </w:r>
      <w:r w:rsidRPr="00134C4C">
        <w:rPr>
          <w:b/>
          <w:iCs/>
          <w:u w:val="single"/>
        </w:rPr>
        <w:t>income inequality</w:t>
      </w:r>
      <w:r w:rsidRPr="00134C4C">
        <w:rPr>
          <w:u w:val="single"/>
        </w:rPr>
        <w:t xml:space="preserve"> by about </w:t>
      </w:r>
      <w:r w:rsidRPr="00134C4C">
        <w:rPr>
          <w:b/>
          <w:iCs/>
          <w:u w:val="single"/>
        </w:rPr>
        <w:t>25%</w:t>
      </w:r>
      <w:r w:rsidRPr="00134C4C">
        <w:rPr>
          <w:sz w:val="16"/>
        </w:rPr>
        <w:t xml:space="preserve">, compared to where poor and rich nations would otherwise end up with 3.5 ˚C of warming. </w:t>
      </w:r>
      <w:r w:rsidRPr="00134C4C">
        <w:rPr>
          <w:u w:val="single"/>
        </w:rPr>
        <w:t xml:space="preserve">Ratcheting those efforts up enough to bring temperatures </w:t>
      </w:r>
      <w:r w:rsidRPr="00134C4C">
        <w:rPr>
          <w:b/>
          <w:iCs/>
          <w:u w:val="single"/>
        </w:rPr>
        <w:t>3.5 ˚C below</w:t>
      </w:r>
      <w:r w:rsidRPr="00134C4C">
        <w:rPr>
          <w:u w:val="single"/>
        </w:rPr>
        <w:t xml:space="preserve"> where they stood in </w:t>
      </w:r>
      <w:r w:rsidRPr="00134C4C">
        <w:rPr>
          <w:b/>
          <w:iCs/>
          <w:u w:val="single"/>
        </w:rPr>
        <w:t>2010</w:t>
      </w:r>
      <w:r w:rsidRPr="00134C4C">
        <w:rPr>
          <w:sz w:val="16"/>
        </w:rPr>
        <w:t>—way beyond the roughly 1˚ C of warming that has actually occurred since the start of the industrial era—</w:t>
      </w:r>
      <w:r w:rsidRPr="00134C4C">
        <w:rPr>
          <w:u w:val="single"/>
        </w:rPr>
        <w:t xml:space="preserve">would </w:t>
      </w:r>
      <w:r w:rsidRPr="00134C4C">
        <w:rPr>
          <w:b/>
          <w:iCs/>
          <w:u w:val="single"/>
        </w:rPr>
        <w:t>narrow</w:t>
      </w:r>
      <w:r w:rsidRPr="00134C4C">
        <w:rPr>
          <w:u w:val="single"/>
        </w:rPr>
        <w:t xml:space="preserve"> that </w:t>
      </w:r>
      <w:r w:rsidRPr="00134C4C">
        <w:rPr>
          <w:b/>
          <w:iCs/>
          <w:u w:val="single"/>
        </w:rPr>
        <w:t>gap</w:t>
      </w:r>
      <w:r w:rsidRPr="00134C4C">
        <w:rPr>
          <w:u w:val="single"/>
        </w:rPr>
        <w:t xml:space="preserve"> by around </w:t>
      </w:r>
      <w:r w:rsidRPr="00134C4C">
        <w:rPr>
          <w:b/>
          <w:iCs/>
          <w:u w:val="single"/>
        </w:rPr>
        <w:t>50%</w:t>
      </w:r>
      <w:r w:rsidRPr="00134C4C">
        <w:rPr>
          <w:u w:val="single"/>
        </w:rPr>
        <w:t>.</w:t>
      </w:r>
    </w:p>
    <w:p w14:paraId="60952C6F" w14:textId="4E5965DC" w:rsidR="00134C4C" w:rsidRPr="00134C4C" w:rsidRDefault="00134C4C" w:rsidP="00134C4C">
      <w:pPr>
        <w:pStyle w:val="Heading3"/>
      </w:pPr>
      <w:r w:rsidRPr="00134C4C">
        <w:t>2</w:t>
      </w:r>
      <w:r>
        <w:t>nc</w:t>
      </w:r>
      <w:r w:rsidRPr="00134C4C">
        <w:t xml:space="preserve"> – AT: Causes War</w:t>
      </w:r>
    </w:p>
    <w:p w14:paraId="55D67DEF" w14:textId="77777777" w:rsidR="00134C4C" w:rsidRPr="00134C4C" w:rsidRDefault="00134C4C" w:rsidP="00134C4C">
      <w:pPr>
        <w:pStyle w:val="Heading4"/>
      </w:pPr>
      <w:r w:rsidRPr="00134C4C">
        <w:t>Geoengineering weaponization is impossible – tech is imprecise and easily countered.</w:t>
      </w:r>
    </w:p>
    <w:p w14:paraId="20AA0AF9" w14:textId="675FD425" w:rsidR="00134C4C" w:rsidRPr="00134C4C" w:rsidRDefault="00134C4C" w:rsidP="00134C4C">
      <w:r w:rsidRPr="00134C4C">
        <w:rPr>
          <w:rStyle w:val="Style13ptBold"/>
        </w:rPr>
        <w:t xml:space="preserve">Horton and Keith </w:t>
      </w:r>
      <w:r>
        <w:rPr>
          <w:rStyle w:val="Style13ptBold"/>
        </w:rPr>
        <w:t>‘</w:t>
      </w:r>
      <w:r w:rsidRPr="00134C4C">
        <w:rPr>
          <w:rStyle w:val="Style13ptBold"/>
        </w:rPr>
        <w:t>21</w:t>
      </w:r>
      <w:r w:rsidRPr="00134C4C">
        <w:t xml:space="preserve"> [Joshua Horton is the research director of geoengineering at the Harvard Kennedy School. David Keith is a professor of public policy and engineering at Harvard University., 11-4-2020, "Can Solar Geoengineering Be Used as a Weapon?," Council on Foreign Relations, https://www.cfr.org/blog/can-solar-geoengineering-be-used-weapon]//gbs-aarz</w:t>
      </w:r>
    </w:p>
    <w:p w14:paraId="382745B9" w14:textId="0052CF85" w:rsidR="00134C4C" w:rsidRPr="00134C4C" w:rsidRDefault="00134C4C" w:rsidP="00134C4C">
      <w:pPr>
        <w:rPr>
          <w:u w:val="single"/>
        </w:rPr>
      </w:pPr>
      <w:r w:rsidRPr="00134C4C">
        <w:rPr>
          <w:sz w:val="16"/>
        </w:rPr>
        <w:t xml:space="preserve">Solar geoengineering—the idea of using technology to reflect a small fraction of incoming sunlight away from Earth to partially offset climate change—poses many problems, including its potential to discourage emissions cuts, its uncertain distributive consequences, and the possibility that suddenly stopping implementation might result in dangerously rapid warming. And yet available evidence shows that </w:t>
      </w:r>
      <w:r w:rsidRPr="00134C4C">
        <w:rPr>
          <w:u w:val="single"/>
        </w:rPr>
        <w:t xml:space="preserve">moderate use of </w:t>
      </w:r>
      <w:r w:rsidRPr="00134C4C">
        <w:rPr>
          <w:b/>
          <w:iCs/>
          <w:u w:val="single"/>
        </w:rPr>
        <w:t>solar geoengineering</w:t>
      </w:r>
      <w:r w:rsidRPr="00134C4C">
        <w:rPr>
          <w:u w:val="single"/>
        </w:rPr>
        <w:t xml:space="preserve"> may offer an opportunity to </w:t>
      </w:r>
      <w:r w:rsidRPr="00134C4C">
        <w:rPr>
          <w:b/>
          <w:iCs/>
          <w:u w:val="single"/>
        </w:rPr>
        <w:t>mitigate climate hazards</w:t>
      </w:r>
      <w:r w:rsidRPr="00134C4C">
        <w:rPr>
          <w:u w:val="single"/>
        </w:rPr>
        <w:t xml:space="preserve"> beyond what is possible even if all emissions could be eliminated tomorrow.</w:t>
      </w:r>
      <w:r w:rsidRPr="00134C4C">
        <w:rPr>
          <w:sz w:val="16"/>
        </w:rPr>
        <w:t xml:space="preserve"> In our view, the prospect that </w:t>
      </w:r>
      <w:r w:rsidRPr="00134C4C">
        <w:rPr>
          <w:b/>
          <w:iCs/>
          <w:u w:val="single"/>
        </w:rPr>
        <w:t>solar geoengineering</w:t>
      </w:r>
      <w:r w:rsidRPr="00134C4C">
        <w:rPr>
          <w:u w:val="single"/>
        </w:rPr>
        <w:t xml:space="preserve"> could significantly reduce risks for the world’s poorest, </w:t>
      </w:r>
      <w:r w:rsidRPr="00134C4C">
        <w:rPr>
          <w:b/>
          <w:iCs/>
          <w:u w:val="single"/>
        </w:rPr>
        <w:t>reducing income inequality</w:t>
      </w:r>
      <w:r w:rsidRPr="00134C4C">
        <w:rPr>
          <w:u w:val="single"/>
        </w:rPr>
        <w:t>, is a strong basis for pursuing research and international governance.</w:t>
      </w:r>
      <w:r>
        <w:rPr>
          <w:u w:val="single"/>
        </w:rPr>
        <w:t xml:space="preserve"> </w:t>
      </w:r>
      <w:r w:rsidRPr="00134C4C">
        <w:rPr>
          <w:u w:val="single"/>
        </w:rPr>
        <w:t>Debate on solar geoengineering</w:t>
      </w:r>
      <w:r w:rsidRPr="00134C4C">
        <w:rPr>
          <w:sz w:val="16"/>
        </w:rPr>
        <w:t xml:space="preserve">, however, </w:t>
      </w:r>
      <w:r w:rsidRPr="00134C4C">
        <w:rPr>
          <w:u w:val="single"/>
        </w:rPr>
        <w:t xml:space="preserve">is haunted by a </w:t>
      </w:r>
      <w:r w:rsidRPr="00134C4C">
        <w:rPr>
          <w:b/>
          <w:iCs/>
          <w:u w:val="single"/>
        </w:rPr>
        <w:t>concern</w:t>
      </w:r>
      <w:r w:rsidRPr="00134C4C">
        <w:rPr>
          <w:u w:val="single"/>
        </w:rPr>
        <w:t xml:space="preserve"> that such </w:t>
      </w:r>
      <w:r w:rsidRPr="00134C4C">
        <w:rPr>
          <w:b/>
          <w:iCs/>
          <w:u w:val="single"/>
        </w:rPr>
        <w:t>technology</w:t>
      </w:r>
      <w:r w:rsidRPr="00134C4C">
        <w:rPr>
          <w:u w:val="single"/>
        </w:rPr>
        <w:t xml:space="preserve"> might be </w:t>
      </w:r>
      <w:r w:rsidRPr="00134C4C">
        <w:rPr>
          <w:b/>
          <w:iCs/>
          <w:u w:val="single"/>
        </w:rPr>
        <w:t>weaponized</w:t>
      </w:r>
      <w:r w:rsidRPr="00134C4C">
        <w:rPr>
          <w:u w:val="single"/>
        </w:rPr>
        <w:t>.</w:t>
      </w:r>
      <w:r w:rsidRPr="00134C4C">
        <w:rPr>
          <w:sz w:val="16"/>
        </w:rPr>
        <w:t xml:space="preserve"> This concern stems from longstanding military interest in weather modification technologies,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r w:rsidRPr="00F84DA5">
        <w:rPr>
          <w:sz w:val="16"/>
        </w:rPr>
        <w:t xml:space="preserve"> </w:t>
      </w:r>
      <w:r w:rsidRPr="00134C4C">
        <w:rPr>
          <w:sz w:val="16"/>
        </w:rPr>
        <w:t xml:space="preserve">Fears about the dual-use nature of solar geoengineering are sometimes stated explicitly (e.g., at 51:30 in this recent Rolling Stone debate), but more often implied in terms of vaguely defined security threats or speculation about “predatory geoengineering.” In a recent guest blog for the Internationalist, for example, Elizabeth </w:t>
      </w:r>
      <w:proofErr w:type="spellStart"/>
      <w:r w:rsidRPr="00134C4C">
        <w:rPr>
          <w:sz w:val="16"/>
        </w:rPr>
        <w:t>Chalecki</w:t>
      </w:r>
      <w:proofErr w:type="spellEnd"/>
      <w:r w:rsidRPr="00134C4C">
        <w:rPr>
          <w:sz w:val="16"/>
        </w:rPr>
        <w:t xml:space="preserve">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r w:rsidRPr="00F84DA5">
        <w:rPr>
          <w:sz w:val="16"/>
        </w:rPr>
        <w:t xml:space="preserve"> </w:t>
      </w:r>
      <w:r w:rsidRPr="00134C4C">
        <w:rPr>
          <w:u w:val="single"/>
        </w:rPr>
        <w:t>The premise that solar geoengineering is weaponizable</w:t>
      </w:r>
      <w:r w:rsidRPr="00134C4C">
        <w:rPr>
          <w:sz w:val="16"/>
        </w:rPr>
        <w:t xml:space="preserve">, however, </w:t>
      </w:r>
      <w:r w:rsidRPr="00134C4C">
        <w:rPr>
          <w:u w:val="single"/>
        </w:rPr>
        <w:t xml:space="preserve">is either </w:t>
      </w:r>
      <w:r w:rsidRPr="00134C4C">
        <w:rPr>
          <w:b/>
          <w:iCs/>
          <w:u w:val="single"/>
        </w:rPr>
        <w:t>false</w:t>
      </w:r>
      <w:r w:rsidRPr="00134C4C">
        <w:rPr>
          <w:u w:val="single"/>
        </w:rPr>
        <w:t xml:space="preserve"> or </w:t>
      </w:r>
      <w:r w:rsidRPr="00134C4C">
        <w:rPr>
          <w:b/>
          <w:iCs/>
          <w:u w:val="single"/>
        </w:rPr>
        <w:t>grossly overstated</w:t>
      </w:r>
      <w:r w:rsidRPr="00134C4C">
        <w:rPr>
          <w:u w:val="single"/>
        </w:rPr>
        <w:t xml:space="preserve"> and </w:t>
      </w:r>
      <w:r w:rsidRPr="00134C4C">
        <w:rPr>
          <w:b/>
          <w:iCs/>
          <w:u w:val="single"/>
        </w:rPr>
        <w:t>inapplicable</w:t>
      </w:r>
      <w:r w:rsidRPr="00134C4C">
        <w:rPr>
          <w:u w:val="single"/>
        </w:rPr>
        <w:t xml:space="preserve"> to those technologies that might plausibly be deployed.</w:t>
      </w:r>
      <w:r w:rsidRPr="00134C4C">
        <w:rPr>
          <w:sz w:val="16"/>
        </w:rPr>
        <w:t xml:space="preserve"> Precision is a defining attribute of weaponry; indeed, the so-called revolution in military affairs has made it the most prized attribute for many strategists, as exemplified by the dominant role now played by precision-guided munitions. </w:t>
      </w:r>
      <w:r w:rsidRPr="00134C4C">
        <w:rPr>
          <w:u w:val="single"/>
        </w:rPr>
        <w:t>One hallmark of solar geoengineering</w:t>
      </w:r>
      <w:r w:rsidRPr="00134C4C">
        <w:rPr>
          <w:sz w:val="16"/>
        </w:rPr>
        <w:t xml:space="preserve">, however, </w:t>
      </w:r>
      <w:r w:rsidRPr="00134C4C">
        <w:rPr>
          <w:u w:val="single"/>
        </w:rPr>
        <w:t xml:space="preserve">would be its </w:t>
      </w:r>
      <w:r w:rsidRPr="00134C4C">
        <w:rPr>
          <w:b/>
          <w:iCs/>
          <w:u w:val="single"/>
        </w:rPr>
        <w:t>imprecision</w:t>
      </w:r>
      <w:r w:rsidRPr="00134C4C">
        <w:rPr>
          <w:u w:val="single"/>
        </w:rPr>
        <w:t>.</w:t>
      </w:r>
      <w:r>
        <w:rPr>
          <w:u w:val="single"/>
        </w:rPr>
        <w:t xml:space="preserve"> </w:t>
      </w:r>
      <w:r w:rsidRPr="00134C4C">
        <w:rPr>
          <w:sz w:val="16"/>
        </w:rPr>
        <w:t xml:space="preserve">Take stratospheric aerosol injection (SAI), which would disperse aerosols in the stratosphere to reflect sunlight and reduce some harmful aspects of climate change. </w:t>
      </w:r>
      <w:r w:rsidRPr="00134C4C">
        <w:rPr>
          <w:u w:val="single"/>
        </w:rPr>
        <w:t xml:space="preserve">SAI is the most prominent type of solar geoengineering and the one most associated with fears about weaponization. Yet injected materials </w:t>
      </w:r>
      <w:r w:rsidRPr="00134C4C">
        <w:rPr>
          <w:b/>
          <w:iCs/>
          <w:u w:val="single"/>
        </w:rPr>
        <w:t>cannot</w:t>
      </w:r>
      <w:r w:rsidRPr="00134C4C">
        <w:rPr>
          <w:u w:val="single"/>
        </w:rPr>
        <w:t xml:space="preserve"> be </w:t>
      </w:r>
      <w:r w:rsidRPr="00134C4C">
        <w:rPr>
          <w:b/>
          <w:iCs/>
          <w:u w:val="single"/>
        </w:rPr>
        <w:t>contained</w:t>
      </w:r>
      <w:r w:rsidRPr="00134C4C">
        <w:rPr>
          <w:u w:val="single"/>
        </w:rPr>
        <w:t xml:space="preserve"> along lines of </w:t>
      </w:r>
      <w:r w:rsidRPr="00134C4C">
        <w:rPr>
          <w:b/>
          <w:iCs/>
          <w:u w:val="single"/>
        </w:rPr>
        <w:t>latitude</w:t>
      </w:r>
      <w:r w:rsidRPr="00134C4C">
        <w:rPr>
          <w:u w:val="single"/>
        </w:rPr>
        <w:t xml:space="preserve"> and would quickly encircle the globe.</w:t>
      </w:r>
      <w:r w:rsidRPr="00134C4C">
        <w:rPr>
          <w:sz w:val="16"/>
        </w:rPr>
        <w:t xml:space="preserve"> Some north-south control is possible, but only at a very crude level using just a few knobs like dispersing in equatorial versus polar regions or in northern versus southern hemispheres. Only climate effects—changes in average temperature and precipitation—could plausibly be induced; weather control at the level of individual storms or heat waves would be impossible to engineer. Moreover, there would be several steps between any induced climate change and the types of climate impacts—like changes in water availability or crop yields—that might affect states and societies in a somewhat predictable manner. </w:t>
      </w:r>
      <w:r w:rsidRPr="00134C4C">
        <w:rPr>
          <w:u w:val="single"/>
        </w:rPr>
        <w:t xml:space="preserve">There is simply </w:t>
      </w:r>
      <w:r w:rsidRPr="00134C4C">
        <w:rPr>
          <w:b/>
          <w:iCs/>
          <w:u w:val="single"/>
        </w:rPr>
        <w:t>no physical basis</w:t>
      </w:r>
      <w:r w:rsidRPr="00134C4C">
        <w:rPr>
          <w:u w:val="single"/>
        </w:rPr>
        <w:t xml:space="preserve"> for believing that significant—large compared to natural variability—</w:t>
      </w:r>
      <w:r w:rsidRPr="00134C4C">
        <w:rPr>
          <w:b/>
          <w:iCs/>
          <w:u w:val="single"/>
        </w:rPr>
        <w:t>impacts</w:t>
      </w:r>
      <w:r w:rsidRPr="00134C4C">
        <w:rPr>
          <w:u w:val="single"/>
        </w:rPr>
        <w:t xml:space="preserve"> could be </w:t>
      </w:r>
      <w:r w:rsidRPr="00134C4C">
        <w:rPr>
          <w:b/>
          <w:iCs/>
          <w:u w:val="single"/>
        </w:rPr>
        <w:t>targeted</w:t>
      </w:r>
      <w:r w:rsidRPr="00134C4C">
        <w:rPr>
          <w:u w:val="single"/>
        </w:rPr>
        <w:t xml:space="preserve"> at the level of the nation-state.</w:t>
      </w:r>
      <w:r>
        <w:rPr>
          <w:u w:val="single"/>
        </w:rPr>
        <w:t xml:space="preserve"> </w:t>
      </w:r>
      <w:r w:rsidRPr="00134C4C">
        <w:rPr>
          <w:sz w:val="16"/>
        </w:rPr>
        <w:t xml:space="preserve">Thus, </w:t>
      </w:r>
      <w:r w:rsidRPr="00134C4C">
        <w:rPr>
          <w:b/>
          <w:iCs/>
          <w:u w:val="single"/>
        </w:rPr>
        <w:t>SAI</w:t>
      </w:r>
      <w:r w:rsidRPr="00134C4C">
        <w:rPr>
          <w:u w:val="single"/>
        </w:rPr>
        <w:t xml:space="preserve"> would be much </w:t>
      </w:r>
      <w:r w:rsidRPr="00134C4C">
        <w:rPr>
          <w:b/>
          <w:iCs/>
          <w:u w:val="single"/>
        </w:rPr>
        <w:t>too imprecise</w:t>
      </w:r>
      <w:r w:rsidRPr="00134C4C">
        <w:rPr>
          <w:u w:val="single"/>
        </w:rPr>
        <w:t xml:space="preserve"> to function as a </w:t>
      </w:r>
      <w:r w:rsidRPr="00134C4C">
        <w:rPr>
          <w:b/>
          <w:iCs/>
          <w:u w:val="single"/>
        </w:rPr>
        <w:t>useful weapon</w:t>
      </w:r>
      <w:r w:rsidRPr="00134C4C">
        <w:rPr>
          <w:u w:val="single"/>
        </w:rPr>
        <w:t>.</w:t>
      </w:r>
      <w:r w:rsidRPr="00134C4C">
        <w:rPr>
          <w:sz w:val="16"/>
        </w:rPr>
        <w:t xml:space="preserve"> To take just one scenario, suppose the United States wished to attack Venezuela. The most predictable damage the United States could inflict using SAI would be a reduction in precipitation caused by dispersing aerosols solely in the southern hemisphere;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w:t>
      </w:r>
      <w:r w:rsidRPr="00F84DA5">
        <w:rPr>
          <w:sz w:val="16"/>
        </w:rPr>
        <w:t xml:space="preserve"> </w:t>
      </w:r>
      <w:r w:rsidRPr="00134C4C">
        <w:rPr>
          <w:sz w:val="16"/>
        </w:rPr>
        <w:t>Furthermore, the effect would be slow-moving within Venezuela, requiring perhaps years to determine whether reduced rainfall was responsible for observed impacts like droughts or food shortages. And it would be even harder to link this intervention to combat readiness, battlefield conditions, and other operational variables with clear implications for warfighting. Whatever strategic or tactical benefits might accrue to the United States, they would be dwarfed by the costs, risks, and uncertainties produced by worldwide rainfall disruptions affecting friends and enemies alike. SAI lacks the minimum level of precision—in space, time, and effect—implicit in the concept of a weapon.</w:t>
      </w:r>
      <w:r w:rsidRPr="00F84DA5">
        <w:rPr>
          <w:sz w:val="16"/>
        </w:rPr>
        <w:t xml:space="preserve"> </w:t>
      </w:r>
      <w:r w:rsidRPr="00134C4C">
        <w:rPr>
          <w:u w:val="single"/>
        </w:rPr>
        <w:t>The other two solar geoengineering technologies regularly discussed—low-level marine cloud brightening (</w:t>
      </w:r>
      <w:r w:rsidRPr="00134C4C">
        <w:rPr>
          <w:b/>
          <w:iCs/>
          <w:u w:val="single"/>
        </w:rPr>
        <w:t>MCB</w:t>
      </w:r>
      <w:r w:rsidRPr="00134C4C">
        <w:rPr>
          <w:u w:val="single"/>
        </w:rPr>
        <w:t>) using seawater spray to block incoming sunlight, and high-altitude cirrus cloud thinning (</w:t>
      </w:r>
      <w:r w:rsidRPr="00134C4C">
        <w:rPr>
          <w:b/>
          <w:iCs/>
          <w:u w:val="single"/>
        </w:rPr>
        <w:t>CCT</w:t>
      </w:r>
      <w:r w:rsidRPr="00134C4C">
        <w:rPr>
          <w:u w:val="single"/>
        </w:rPr>
        <w:t>) via dissipative seeding to enable more outgoing heat to escape the atmosphere</w:t>
      </w:r>
      <w:r w:rsidRPr="00134C4C">
        <w:rPr>
          <w:sz w:val="16"/>
        </w:rPr>
        <w:t xml:space="preserve">—could be deployed with far more precision in space and time, yet it </w:t>
      </w:r>
      <w:r w:rsidRPr="00134C4C">
        <w:rPr>
          <w:u w:val="single"/>
        </w:rPr>
        <w:t>would</w:t>
      </w:r>
      <w:r w:rsidRPr="00134C4C">
        <w:rPr>
          <w:sz w:val="16"/>
        </w:rPr>
        <w:t xml:space="preserve"> still </w:t>
      </w:r>
      <w:r w:rsidRPr="00134C4C">
        <w:rPr>
          <w:u w:val="single"/>
        </w:rPr>
        <w:t xml:space="preserve">be extraordinarily </w:t>
      </w:r>
      <w:r w:rsidRPr="00134C4C">
        <w:rPr>
          <w:b/>
          <w:iCs/>
          <w:u w:val="single"/>
        </w:rPr>
        <w:t>difficult</w:t>
      </w:r>
      <w:r w:rsidRPr="00134C4C">
        <w:rPr>
          <w:u w:val="single"/>
        </w:rPr>
        <w:t xml:space="preserve"> to use them to produce </w:t>
      </w:r>
      <w:r w:rsidRPr="00134C4C">
        <w:rPr>
          <w:b/>
          <w:iCs/>
          <w:u w:val="single"/>
        </w:rPr>
        <w:t>strong local effects</w:t>
      </w:r>
      <w:r w:rsidRPr="00134C4C">
        <w:rPr>
          <w:u w:val="single"/>
        </w:rPr>
        <w:t xml:space="preserve">, and such effects would inevitably cause significant </w:t>
      </w:r>
      <w:r w:rsidRPr="00134C4C">
        <w:rPr>
          <w:b/>
          <w:iCs/>
          <w:u w:val="single"/>
        </w:rPr>
        <w:t>distant consequences</w:t>
      </w:r>
      <w:r w:rsidRPr="00134C4C">
        <w:rPr>
          <w:u w:val="single"/>
        </w:rPr>
        <w:t>.</w:t>
      </w:r>
      <w:r w:rsidRPr="00134C4C">
        <w:rPr>
          <w:sz w:val="16"/>
        </w:rPr>
        <w:t xml:space="preserve"> It is conceivable that if MCB or CCT were deployed at global scale then they could be fine-tuned using meteorological data to enable limited weather control. But this is unproven, and </w:t>
      </w:r>
      <w:r w:rsidRPr="00134C4C">
        <w:rPr>
          <w:u w:val="single"/>
        </w:rPr>
        <w:t xml:space="preserve">even if possible, the </w:t>
      </w:r>
      <w:r w:rsidRPr="00134C4C">
        <w:rPr>
          <w:b/>
          <w:iCs/>
          <w:u w:val="single"/>
        </w:rPr>
        <w:t>physical consequences</w:t>
      </w:r>
      <w:r w:rsidRPr="00134C4C">
        <w:rPr>
          <w:u w:val="single"/>
        </w:rPr>
        <w:t xml:space="preserve"> might be too </w:t>
      </w:r>
      <w:r w:rsidRPr="00134C4C">
        <w:rPr>
          <w:b/>
          <w:iCs/>
          <w:u w:val="single"/>
        </w:rPr>
        <w:t>diffuse</w:t>
      </w:r>
      <w:r w:rsidRPr="00134C4C">
        <w:rPr>
          <w:u w:val="single"/>
        </w:rPr>
        <w:t xml:space="preserve"> or </w:t>
      </w:r>
      <w:r w:rsidRPr="00134C4C">
        <w:rPr>
          <w:b/>
          <w:iCs/>
          <w:u w:val="single"/>
        </w:rPr>
        <w:t>easily countered</w:t>
      </w:r>
      <w:r w:rsidRPr="00134C4C">
        <w:rPr>
          <w:u w:val="single"/>
        </w:rPr>
        <w:t xml:space="preserve"> to have significant military value.</w:t>
      </w:r>
    </w:p>
    <w:p w14:paraId="201DA460" w14:textId="57B7E809" w:rsidR="00F84DA5" w:rsidRDefault="00F84DA5" w:rsidP="00F84DA5">
      <w:pPr>
        <w:pStyle w:val="Heading2"/>
      </w:pPr>
      <w:proofErr w:type="spellStart"/>
      <w:r>
        <w:t>Aff</w:t>
      </w:r>
      <w:proofErr w:type="spellEnd"/>
    </w:p>
    <w:p w14:paraId="454D7AA9" w14:textId="64A48F1F" w:rsidR="004A1043" w:rsidRPr="004A1043" w:rsidRDefault="004A1043" w:rsidP="004A1043">
      <w:pPr>
        <w:pStyle w:val="Heading3"/>
      </w:pPr>
      <w:r>
        <w:t xml:space="preserve">2ac – Fails </w:t>
      </w:r>
    </w:p>
    <w:p w14:paraId="2AFC9C98" w14:textId="22780E96" w:rsidR="004A1043" w:rsidRPr="004A1043" w:rsidRDefault="004A1043" w:rsidP="004A1043">
      <w:pPr>
        <w:pStyle w:val="Heading4"/>
      </w:pPr>
      <w:r w:rsidRPr="004A1043">
        <w:t>Geoengineering fails – costly, risky, and can’t be sustained</w:t>
      </w:r>
    </w:p>
    <w:p w14:paraId="38102F3D" w14:textId="3CE88AB6" w:rsidR="004A1043" w:rsidRPr="004A1043" w:rsidRDefault="004A1043" w:rsidP="004A1043">
      <w:pPr>
        <w:rPr>
          <w:rStyle w:val="Style13ptBold"/>
        </w:rPr>
      </w:pPr>
      <w:r w:rsidRPr="004A1043">
        <w:rPr>
          <w:rStyle w:val="Style13ptBold"/>
        </w:rPr>
        <w:t xml:space="preserve">Moriarty and </w:t>
      </w:r>
      <w:proofErr w:type="spellStart"/>
      <w:r w:rsidRPr="004A1043">
        <w:rPr>
          <w:rStyle w:val="Style13ptBold"/>
        </w:rPr>
        <w:t>Honnery</w:t>
      </w:r>
      <w:proofErr w:type="spellEnd"/>
      <w:r w:rsidRPr="004A1043">
        <w:rPr>
          <w:rStyle w:val="Style13ptBold"/>
        </w:rPr>
        <w:t xml:space="preserve"> </w:t>
      </w:r>
      <w:r>
        <w:rPr>
          <w:rStyle w:val="Style13ptBold"/>
        </w:rPr>
        <w:t>‘</w:t>
      </w:r>
      <w:r w:rsidRPr="004A1043">
        <w:rPr>
          <w:rStyle w:val="Style13ptBold"/>
        </w:rPr>
        <w:t xml:space="preserve">10 </w:t>
      </w:r>
    </w:p>
    <w:p w14:paraId="5FF0FD97" w14:textId="77777777" w:rsidR="004A1043" w:rsidRPr="004A1043" w:rsidRDefault="004A1043" w:rsidP="004A1043">
      <w:r w:rsidRPr="004A1043">
        <w:t xml:space="preserve">Patrick Moriarty, Ph.D. Department of Design, Monash University, and Damon </w:t>
      </w:r>
      <w:proofErr w:type="spellStart"/>
      <w:r w:rsidRPr="004A1043">
        <w:t>Honnery</w:t>
      </w:r>
      <w:proofErr w:type="spellEnd"/>
      <w:r w:rsidRPr="004A1043">
        <w:t>, Ph.D. Department of Mechanical and Aerospace Engineering, Monash University. “Why Technical Fixes Won’t Mitigate Climate Change”. Journal of Cosmology, 2010, Vol 8, 1921-1927. http://journalofcosmology.com/ClimateChange107.html</w:t>
      </w:r>
    </w:p>
    <w:p w14:paraId="3B3D802B" w14:textId="77777777" w:rsidR="004A1043" w:rsidRPr="004A1043" w:rsidRDefault="004A1043" w:rsidP="004A1043">
      <w:pPr>
        <w:rPr>
          <w:sz w:val="16"/>
        </w:rPr>
      </w:pPr>
      <w:r w:rsidRPr="004A1043">
        <w:rPr>
          <w:sz w:val="16"/>
        </w:rPr>
        <w:t xml:space="preserve">As discussed here, geoengineering is action intended to manipulate climate on a global, or at least regional, scale. Corner and Pidgeon (2010) have pointed out that our emissions of CO2 (which have raised atmospheric CO2 levels from the pre-industrial 280 ppm to the present 387 ppm) could also be considered geoengineering. If so, we are merely arguing about different forms of the practice.  The potential use of geoengineering for climate mitigation received a boost with a paper by Nobel laureate Paul </w:t>
      </w:r>
      <w:proofErr w:type="spellStart"/>
      <w:r w:rsidRPr="004A1043">
        <w:rPr>
          <w:sz w:val="16"/>
        </w:rPr>
        <w:t>Crutzen</w:t>
      </w:r>
      <w:proofErr w:type="spellEnd"/>
      <w:r w:rsidRPr="004A1043">
        <w:rPr>
          <w:sz w:val="16"/>
        </w:rPr>
        <w:t xml:space="preserve"> (2006). Like the present authors, he argued that conventional methods of mitigation were not working—the CO2 atmospheric concentration continues to climb at about 2 ppm each year. His inspiration was the significant drop in global temperatures recorded in the year following the Mount Pinatubo volcanic eruption in the Philippines in June 1991. The cooling resulted from the emission of some 10 Mt of sulphate aerosols into the lower stratosphere in the tropics. Continuous deliberate placement of fine sulphate aerosols in the lower stratosphere would reflect some of the incoming short-wave solar radiation, increasing the Earth’s albedo, and counteracting the positive forcing from increased levels of GHGs.  </w:t>
      </w:r>
      <w:r w:rsidRPr="004A1043">
        <w:rPr>
          <w:b/>
          <w:u w:val="single"/>
        </w:rPr>
        <w:t>The options available for geoengineering can be either local in extent</w:t>
      </w:r>
      <w:r w:rsidRPr="004A1043">
        <w:rPr>
          <w:sz w:val="16"/>
        </w:rPr>
        <w:t xml:space="preserve"> (such as altering the albedo of deserts, crops or urban areas) </w:t>
      </w:r>
      <w:r w:rsidRPr="004A1043">
        <w:rPr>
          <w:b/>
          <w:u w:val="single"/>
        </w:rPr>
        <w:t>or global</w:t>
      </w:r>
      <w:r w:rsidRPr="004A1043">
        <w:rPr>
          <w:sz w:val="16"/>
        </w:rPr>
        <w:t xml:space="preserve"> (such as the use of giant space-based mirrors). </w:t>
      </w:r>
      <w:r w:rsidRPr="004A1043">
        <w:rPr>
          <w:u w:val="single"/>
        </w:rPr>
        <w:t>Only aerosol placement in the tropical stratosphere, albedo enhancement of marine stratiform clouds and reflective mirrors in space would have the potential to counteract a doubling or more of atmospheric CO2</w:t>
      </w:r>
      <w:r w:rsidRPr="004A1043">
        <w:rPr>
          <w:sz w:val="16"/>
        </w:rPr>
        <w:t xml:space="preserve"> ppm (</w:t>
      </w:r>
      <w:proofErr w:type="spellStart"/>
      <w:r w:rsidRPr="004A1043">
        <w:rPr>
          <w:sz w:val="16"/>
        </w:rPr>
        <w:t>Lenton</w:t>
      </w:r>
      <w:proofErr w:type="spellEnd"/>
      <w:r w:rsidRPr="004A1043">
        <w:rPr>
          <w:sz w:val="16"/>
        </w:rPr>
        <w:t xml:space="preserve"> and Vaughan 2009). Of these global approaches, </w:t>
      </w:r>
      <w:r w:rsidRPr="004A1043">
        <w:rPr>
          <w:u w:val="single"/>
        </w:rPr>
        <w:t>the cheapest is likely to be aerosol placement</w:t>
      </w:r>
      <w:r w:rsidRPr="004A1043">
        <w:rPr>
          <w:sz w:val="16"/>
        </w:rPr>
        <w:t>. Except for space-based mirrors, the approaches appear both far cheaper and far faster to implement than more conventional mitigation methods</w:t>
      </w:r>
      <w:r w:rsidRPr="004A1043">
        <w:rPr>
          <w:b/>
          <w:u w:val="single"/>
        </w:rPr>
        <w:t>.  Because of the lack of progress in slowing emissions and the low cost and rapid cooling resulting from global measures, geoengineering is gaining acceptance</w:t>
      </w:r>
      <w:r w:rsidRPr="004A1043">
        <w:rPr>
          <w:sz w:val="16"/>
        </w:rPr>
        <w:t>. The U.K. Royal Society (2009) has endorsed it as a technique to be used alongside other mitigation methods</w:t>
      </w:r>
      <w:r w:rsidRPr="004A1043">
        <w:rPr>
          <w:b/>
          <w:u w:val="single"/>
        </w:rPr>
        <w:t>. But implementing measures to reduce the planetary albedo run enormous risks. Global precipitation would on average be reduced—it is not possible to bring both global temperatures and precipitation to their previous levels</w:t>
      </w:r>
      <w:r w:rsidRPr="004A1043">
        <w:rPr>
          <w:sz w:val="16"/>
        </w:rPr>
        <w:t xml:space="preserve"> (</w:t>
      </w:r>
      <w:proofErr w:type="spellStart"/>
      <w:r w:rsidRPr="004A1043">
        <w:rPr>
          <w:sz w:val="16"/>
        </w:rPr>
        <w:t>Bala</w:t>
      </w:r>
      <w:proofErr w:type="spellEnd"/>
      <w:r w:rsidRPr="004A1043">
        <w:rPr>
          <w:sz w:val="16"/>
        </w:rPr>
        <w:t xml:space="preserve"> 2009). </w:t>
      </w:r>
      <w:r w:rsidRPr="004A1043">
        <w:rPr>
          <w:b/>
          <w:u w:val="single"/>
        </w:rPr>
        <w:t xml:space="preserve">Acidification of the oceans would continue, potentially </w:t>
      </w:r>
      <w:proofErr w:type="spellStart"/>
      <w:r w:rsidRPr="004A1043">
        <w:rPr>
          <w:b/>
          <w:u w:val="single"/>
        </w:rPr>
        <w:t>destabilising</w:t>
      </w:r>
      <w:proofErr w:type="spellEnd"/>
      <w:r w:rsidRPr="004A1043">
        <w:rPr>
          <w:b/>
          <w:u w:val="single"/>
        </w:rPr>
        <w:t xml:space="preserve"> ocean ecosystems</w:t>
      </w:r>
      <w:r w:rsidRPr="004A1043">
        <w:rPr>
          <w:sz w:val="16"/>
        </w:rPr>
        <w:t xml:space="preserve"> (</w:t>
      </w:r>
      <w:proofErr w:type="spellStart"/>
      <w:r w:rsidRPr="004A1043">
        <w:rPr>
          <w:sz w:val="16"/>
        </w:rPr>
        <w:t>Doney</w:t>
      </w:r>
      <w:proofErr w:type="spellEnd"/>
      <w:r w:rsidRPr="004A1043">
        <w:rPr>
          <w:sz w:val="16"/>
        </w:rPr>
        <w:t xml:space="preserve"> et al. 2009).  Also, </w:t>
      </w:r>
      <w:r w:rsidRPr="004A1043">
        <w:rPr>
          <w:b/>
          <w:u w:val="single"/>
        </w:rPr>
        <w:t>because elevated levels of CO2 will persist for centuries, so too must geoengineering—</w:t>
      </w:r>
      <w:r w:rsidRPr="004A1043">
        <w:rPr>
          <w:u w:val="single"/>
        </w:rPr>
        <w:t>the continuous placement of aerosols</w:t>
      </w:r>
      <w:r w:rsidRPr="004A1043">
        <w:rPr>
          <w:sz w:val="16"/>
        </w:rPr>
        <w:t xml:space="preserve">, for example. </w:t>
      </w:r>
      <w:r w:rsidRPr="004A1043">
        <w:rPr>
          <w:b/>
          <w:u w:val="single"/>
        </w:rPr>
        <w:t>Any abrupt cessation because of dangerous side effects discovered would rapidly raise the forcing to levels corresponding to the GHG concentrations at that time, resulting in very rapid warming, with possibly catastrophic effects on ecosystems</w:t>
      </w:r>
      <w:r w:rsidRPr="004A1043">
        <w:rPr>
          <w:b/>
          <w:sz w:val="16"/>
        </w:rPr>
        <w:t xml:space="preserve"> </w:t>
      </w:r>
      <w:r w:rsidRPr="004A1043">
        <w:rPr>
          <w:sz w:val="16"/>
        </w:rPr>
        <w:t xml:space="preserve">(Matthews and </w:t>
      </w:r>
      <w:proofErr w:type="spellStart"/>
      <w:r w:rsidRPr="004A1043">
        <w:rPr>
          <w:sz w:val="16"/>
        </w:rPr>
        <w:t>Caldeira</w:t>
      </w:r>
      <w:proofErr w:type="spellEnd"/>
      <w:r w:rsidRPr="004A1043">
        <w:rPr>
          <w:sz w:val="16"/>
        </w:rPr>
        <w:t xml:space="preserve"> 2007). Thus although the costs of aerosol placement may well be modest, </w:t>
      </w:r>
      <w:r w:rsidRPr="004A1043">
        <w:rPr>
          <w:b/>
          <w:u w:val="single"/>
        </w:rPr>
        <w:t>the overall cost of countering the unwanted consequences could be very high</w:t>
      </w:r>
      <w:r w:rsidRPr="004A1043">
        <w:rPr>
          <w:sz w:val="16"/>
        </w:rPr>
        <w:t>.  Recently, perhaps because of these serious drawbacks, some researchers have modelled the effects of more modest aerosol placement schemes. Rather than global year-round aerosol coverage, they have looked at techniques that might prevent melting of the Greenhouse ice cap or Arctic summer sea ice, or summer warming of the north Atlantic during the hurricane season (</w:t>
      </w:r>
      <w:proofErr w:type="spellStart"/>
      <w:r w:rsidRPr="004A1043">
        <w:rPr>
          <w:sz w:val="16"/>
        </w:rPr>
        <w:t>Caldeira</w:t>
      </w:r>
      <w:proofErr w:type="spellEnd"/>
      <w:r w:rsidRPr="004A1043">
        <w:rPr>
          <w:sz w:val="16"/>
        </w:rPr>
        <w:t xml:space="preserve"> and Wood 2008, MacCracken 2009). The aerosols might be locally applied, for part of the year, to address a very specific problem resulting from climate change. But to be effective, their effects would necessarily be felt globally (</w:t>
      </w:r>
      <w:proofErr w:type="spellStart"/>
      <w:r w:rsidRPr="004A1043">
        <w:rPr>
          <w:sz w:val="16"/>
        </w:rPr>
        <w:t>Caldeira</w:t>
      </w:r>
      <w:proofErr w:type="spellEnd"/>
      <w:r w:rsidRPr="004A1043">
        <w:rPr>
          <w:sz w:val="16"/>
        </w:rPr>
        <w:t xml:space="preserve"> and Wood 2008), and if several of these projects were to be implemented simultaneously, the combined </w:t>
      </w:r>
      <w:proofErr w:type="spellStart"/>
      <w:r w:rsidRPr="004A1043">
        <w:rPr>
          <w:sz w:val="16"/>
        </w:rPr>
        <w:t>gobal</w:t>
      </w:r>
      <w:proofErr w:type="spellEnd"/>
      <w:r w:rsidRPr="004A1043">
        <w:rPr>
          <w:sz w:val="16"/>
        </w:rPr>
        <w:t xml:space="preserve"> effects might be extremely uncertain.</w:t>
      </w:r>
    </w:p>
    <w:p w14:paraId="416AC431" w14:textId="77777777" w:rsidR="004A1043" w:rsidRPr="004A1043" w:rsidRDefault="004A1043" w:rsidP="004A1043">
      <w:pPr>
        <w:rPr>
          <w:b/>
        </w:rPr>
      </w:pPr>
    </w:p>
    <w:p w14:paraId="37F56C16" w14:textId="6BBCBDF8" w:rsidR="004A1043" w:rsidRPr="004A1043" w:rsidRDefault="004A1043" w:rsidP="004A1043">
      <w:pPr>
        <w:pStyle w:val="Heading4"/>
      </w:pPr>
      <w:r w:rsidRPr="004A1043">
        <w:t>Geoengineering fails – large technical and scientific uncertainties and doesn’t eliminate GHGs</w:t>
      </w:r>
    </w:p>
    <w:p w14:paraId="5D404B20" w14:textId="77777777" w:rsidR="004A1043" w:rsidRPr="004A1043" w:rsidRDefault="004A1043" w:rsidP="004A1043">
      <w:pPr>
        <w:rPr>
          <w:rStyle w:val="Style13ptBold"/>
        </w:rPr>
      </w:pPr>
      <w:r w:rsidRPr="004A1043">
        <w:rPr>
          <w:rStyle w:val="Style13ptBold"/>
        </w:rPr>
        <w:t xml:space="preserve">Johnson et al.  10 </w:t>
      </w:r>
    </w:p>
    <w:p w14:paraId="068F013E" w14:textId="77777777" w:rsidR="004A1043" w:rsidRPr="004A1043" w:rsidRDefault="004A1043" w:rsidP="004A1043">
      <w:r w:rsidRPr="004A1043">
        <w:t xml:space="preserve">Andrew Simms, policy director of New Economics Foundation, UK think tank, and head of NEF's Climate Change </w:t>
      </w:r>
      <w:proofErr w:type="spellStart"/>
      <w:r w:rsidRPr="004A1043">
        <w:t>Programme</w:t>
      </w:r>
      <w:proofErr w:type="spellEnd"/>
      <w:r w:rsidRPr="004A1043">
        <w:t xml:space="preserve">, Dr. Victoria Johnson, researcher for the climate change and energy </w:t>
      </w:r>
      <w:proofErr w:type="spellStart"/>
      <w:r w:rsidRPr="004A1043">
        <w:t>programme</w:t>
      </w:r>
      <w:proofErr w:type="spellEnd"/>
      <w:r w:rsidRPr="004A1043">
        <w:t xml:space="preserve"> at NEF, MSc with distinction in Climate Change from the University of East Anglia and PhD in Atmospheric Physics at Imperial College, London and Peter Chowla, Policy and Advocacy Officer at the Bretton Woods Project. “Growth isn’t possible”. New Economics Foundation, January 25,2010. http://www.neweconomics.org/sites/neweconomics.org/files/Growth_Isnt_Possible.pdf</w:t>
      </w:r>
    </w:p>
    <w:p w14:paraId="372F493E" w14:textId="77777777" w:rsidR="004A1043" w:rsidRPr="004A1043" w:rsidRDefault="004A1043" w:rsidP="004A1043">
      <w:r w:rsidRPr="004A1043">
        <w:t xml:space="preserve">In most cases, </w:t>
      </w:r>
      <w:r w:rsidRPr="004A1043">
        <w:rPr>
          <w:b/>
          <w:u w:val="single"/>
        </w:rPr>
        <w:t>geoengineering schemes are viewed as a stopgap between now and some point in the future where mitigation technology is cheaper</w:t>
      </w:r>
      <w:r w:rsidRPr="004A1043">
        <w:t xml:space="preserve"> and more widespread. </w:t>
      </w:r>
      <w:r w:rsidRPr="004A1043">
        <w:rPr>
          <w:b/>
          <w:u w:val="single"/>
        </w:rPr>
        <w:t>There are, however, large technical and scientific uncertainties. For example</w:t>
      </w:r>
      <w:r w:rsidRPr="004A1043">
        <w:t xml:space="preserve"> Professor David </w:t>
      </w:r>
      <w:r w:rsidRPr="004A1043">
        <w:rPr>
          <w:b/>
          <w:u w:val="single"/>
        </w:rPr>
        <w:t>Victor</w:t>
      </w:r>
      <w:r w:rsidRPr="004A1043">
        <w:t xml:space="preserve">, Director of the Laboratory on International Law and Regulation at Stanford University </w:t>
      </w:r>
      <w:r w:rsidRPr="004A1043">
        <w:rPr>
          <w:b/>
          <w:u w:val="single"/>
        </w:rPr>
        <w:t>argues: ‘…real-world geoengineering will be a lot more complex and expensive than currently thought because simple interventions</w:t>
      </w:r>
      <w:r w:rsidRPr="004A1043">
        <w:t>—such as putting reflective particles in the stratosphere—</w:t>
      </w:r>
      <w:r w:rsidRPr="004A1043">
        <w:rPr>
          <w:b/>
          <w:u w:val="single"/>
        </w:rPr>
        <w:t>will be combined with many other costlier interventions to offset nasty side effects</w:t>
      </w:r>
      <w:r w:rsidRPr="004A1043">
        <w:t xml:space="preserve">.’327 The large majority of academics working in the field of </w:t>
      </w:r>
      <w:r w:rsidRPr="004A1043">
        <w:rPr>
          <w:b/>
          <w:u w:val="single"/>
        </w:rPr>
        <w:t>geoengineering</w:t>
      </w:r>
      <w:r w:rsidRPr="004A1043">
        <w:t xml:space="preserve"> research have been clear that their research and technical propositions are </w:t>
      </w:r>
      <w:r w:rsidRPr="004A1043">
        <w:rPr>
          <w:b/>
          <w:u w:val="single"/>
        </w:rPr>
        <w:t>not intended to distract from the efforts of reducing greenhouse gas emissions as the first priority for controlling climate change.</w:t>
      </w:r>
      <w:r w:rsidRPr="004A1043">
        <w:t xml:space="preserve"> However, many now argue that a technological intervention may be required parallel to current mitigation efforts.328 </w:t>
      </w:r>
    </w:p>
    <w:p w14:paraId="2C199F53" w14:textId="77777777" w:rsidR="004A1043" w:rsidRPr="004A1043" w:rsidRDefault="004A1043" w:rsidP="004A1043"/>
    <w:p w14:paraId="6E01F7C9" w14:textId="77777777" w:rsidR="004A1043" w:rsidRPr="004A1043" w:rsidRDefault="004A1043" w:rsidP="004A1043">
      <w:pPr>
        <w:pStyle w:val="Heading4"/>
      </w:pPr>
      <w:r w:rsidRPr="004A1043">
        <w:t>No solvency – impractical, expensive, negative effects</w:t>
      </w:r>
    </w:p>
    <w:p w14:paraId="5C8BC28B" w14:textId="071C5D40" w:rsidR="004A1043" w:rsidRPr="004A1043" w:rsidRDefault="004A1043" w:rsidP="004A1043">
      <w:proofErr w:type="spellStart"/>
      <w:r w:rsidRPr="004A1043">
        <w:rPr>
          <w:rStyle w:val="Style13ptBold"/>
        </w:rPr>
        <w:t>Govindswamy</w:t>
      </w:r>
      <w:proofErr w:type="spellEnd"/>
      <w:r w:rsidRPr="004A1043">
        <w:rPr>
          <w:rStyle w:val="Style13ptBold"/>
        </w:rPr>
        <w:t xml:space="preserve"> ‘9</w:t>
      </w:r>
      <w:r w:rsidRPr="004A1043">
        <w:rPr>
          <w:b/>
        </w:rPr>
        <w:br/>
      </w:r>
      <w:proofErr w:type="spellStart"/>
      <w:r w:rsidRPr="004A1043">
        <w:t>Bala</w:t>
      </w:r>
      <w:proofErr w:type="spellEnd"/>
      <w:r w:rsidRPr="004A1043">
        <w:t>, climatologist at the Indian Institute of Science - Bangalore - McGill University, (“Problems with geoengineering schemes to combat climate change”, 9/22/08, http://indiaenvironmentportal.org.in/files/Problems%20with%20geoengineering%20schemes.pdf)//RN</w:t>
      </w:r>
    </w:p>
    <w:p w14:paraId="78B33751" w14:textId="293D02FA" w:rsidR="004A1043" w:rsidRPr="004A1043" w:rsidRDefault="004A1043" w:rsidP="004A1043">
      <w:pPr>
        <w:rPr>
          <w:sz w:val="16"/>
        </w:rPr>
      </w:pPr>
      <w:r w:rsidRPr="004A1043">
        <w:rPr>
          <w:u w:val="single"/>
        </w:rPr>
        <w:t>The conclusion of the 1992 NAS report13 was that most geoengineering schemes, though feasible, are impractical, cumbersome to manage, or too expensive. It suggested some further study, but did not find it worthy of great effort</w:t>
      </w:r>
      <w:r w:rsidRPr="004A1043">
        <w:rPr>
          <w:sz w:val="16"/>
        </w:rPr>
        <w:t xml:space="preserve">. In support of this conclusion, </w:t>
      </w:r>
      <w:r w:rsidRPr="004A1043">
        <w:rPr>
          <w:u w:val="single"/>
        </w:rPr>
        <w:t>Schneider</w:t>
      </w:r>
      <w:r w:rsidRPr="004A1043">
        <w:rPr>
          <w:sz w:val="16"/>
        </w:rPr>
        <w:t xml:space="preserve">29 </w:t>
      </w:r>
      <w:r w:rsidRPr="004A1043">
        <w:rPr>
          <w:u w:val="single"/>
        </w:rPr>
        <w:t xml:space="preserve">suggested to reduce slowly our economic dependence on carbon fuels, rather than try to counter the side effects using risky options such as centuries of injecting </w:t>
      </w:r>
      <w:proofErr w:type="spellStart"/>
      <w:r w:rsidRPr="004A1043">
        <w:rPr>
          <w:u w:val="single"/>
        </w:rPr>
        <w:t>sulphur</w:t>
      </w:r>
      <w:proofErr w:type="spellEnd"/>
      <w:r w:rsidRPr="004A1043">
        <w:rPr>
          <w:u w:val="single"/>
        </w:rPr>
        <w:t xml:space="preserve"> into the atmosphere or iron into the oceans</w:t>
      </w:r>
      <w:r w:rsidRPr="004A1043">
        <w:rPr>
          <w:sz w:val="16"/>
        </w:rPr>
        <w:t xml:space="preserve">. While acknowledging that all geoengineering schemes have serious flaws, Keith10 judged that this century is likely to see serious debates about geoengineering. The serious debate indeed started when Nobel laureate Paul Crutzen8 published his influential editorial article on geoengineering. Since the attempts to curb fossil-fuel emissions have been unsuccessful, </w:t>
      </w:r>
      <w:proofErr w:type="spellStart"/>
      <w:r w:rsidRPr="004A1043">
        <w:rPr>
          <w:sz w:val="16"/>
        </w:rPr>
        <w:t>Crutzen</w:t>
      </w:r>
      <w:proofErr w:type="spellEnd"/>
      <w:r w:rsidRPr="004A1043">
        <w:rPr>
          <w:sz w:val="16"/>
        </w:rPr>
        <w:t xml:space="preserve"> suggested that the usefulness of artificially enhancing the planetary albedo to counteract the climate forcing of growing CO2 emissions might again be explored and debated. In a series of editorial comments8,30–33, broad recommendations were made to pursue scientific research on the effects of geoengineering schemes. </w:t>
      </w:r>
      <w:r w:rsidRPr="004A1043">
        <w:rPr>
          <w:sz w:val="12"/>
        </w:rPr>
        <w:t>¶</w:t>
      </w:r>
      <w:r w:rsidRPr="004A1043">
        <w:rPr>
          <w:sz w:val="16"/>
        </w:rPr>
        <w:t xml:space="preserve"> However, Bengtsson34 expressed his reservations against geoengineering schemes for the following reasons. (1) </w:t>
      </w:r>
      <w:r w:rsidRPr="004A1043">
        <w:rPr>
          <w:u w:val="single"/>
        </w:rPr>
        <w:t>There is a lack of accuracy in climate prediction. (2) There is large difference in the timescale between the effects of CO2</w:t>
      </w:r>
      <w:r w:rsidRPr="004A1043">
        <w:rPr>
          <w:sz w:val="16"/>
        </w:rPr>
        <w:t xml:space="preserve"> and the effects of aerosols,</w:t>
      </w:r>
      <w:r w:rsidRPr="004A1043">
        <w:rPr>
          <w:u w:val="single"/>
        </w:rPr>
        <w:t xml:space="preserve"> forcing us to commit </w:t>
      </w:r>
      <w:r w:rsidRPr="004A1043">
        <w:rPr>
          <w:sz w:val="16"/>
        </w:rPr>
        <w:t>to the artificial release of aerosols</w:t>
      </w:r>
      <w:r w:rsidRPr="004A1043">
        <w:rPr>
          <w:u w:val="single"/>
        </w:rPr>
        <w:t xml:space="preserve"> for several hundred years. (3) There are serious environmental problems such as ocean acidification, which are not mitigated </w:t>
      </w:r>
      <w:r w:rsidRPr="004A1043">
        <w:rPr>
          <w:sz w:val="16"/>
        </w:rPr>
        <w:t xml:space="preserve">by the </w:t>
      </w:r>
      <w:proofErr w:type="spellStart"/>
      <w:r w:rsidRPr="004A1043">
        <w:rPr>
          <w:sz w:val="16"/>
        </w:rPr>
        <w:t>albedoenhancing</w:t>
      </w:r>
      <w:proofErr w:type="spellEnd"/>
      <w:r w:rsidRPr="004A1043">
        <w:rPr>
          <w:sz w:val="16"/>
        </w:rPr>
        <w:t xml:space="preserve"> geoengineering schemes. To address the last two issues, Wigley advocated a combination of mitigation and geoengineering to prevent both climate change and ocean acidification. And thus the debate on combating climate change via geoengineering continues3</w:t>
      </w:r>
    </w:p>
    <w:p w14:paraId="0E5E230D" w14:textId="13F4BB13" w:rsidR="004A1043" w:rsidRPr="004A1043" w:rsidRDefault="004A1043" w:rsidP="004A1043">
      <w:pPr>
        <w:pStyle w:val="Heading3"/>
      </w:pPr>
      <w:r>
        <w:t xml:space="preserve">2ac – Oceans </w:t>
      </w:r>
    </w:p>
    <w:p w14:paraId="4C7370AE" w14:textId="77777777" w:rsidR="004A1043" w:rsidRPr="004A1043" w:rsidRDefault="004A1043" w:rsidP="004A1043">
      <w:pPr>
        <w:pStyle w:val="Heading4"/>
      </w:pPr>
      <w:r w:rsidRPr="004A1043">
        <w:t xml:space="preserve">CP can’t solve for ocean acidification or other effects of warming </w:t>
      </w:r>
    </w:p>
    <w:p w14:paraId="03B69D94" w14:textId="03281377" w:rsidR="004A1043" w:rsidRPr="004A1043" w:rsidRDefault="004A1043" w:rsidP="004A1043">
      <w:r w:rsidRPr="004A1043">
        <w:rPr>
          <w:rStyle w:val="Style13ptBold"/>
        </w:rPr>
        <w:t>Nicholson ‘12</w:t>
      </w:r>
      <w:r w:rsidRPr="004A1043">
        <w:t xml:space="preserve"> - has spoken at MIT/Stanford VLAB, SXSW Interactive, the National Science Foundation, the National Research Council, the Space Studies Board and Brookhaven National Laboratory (Christie, “Blocking the sun to save the planet”, 1/23, http://www.smartplanet.com/blog/thinking-tech/blocking-the-sun-to-save-the-planet/10004)</w:t>
      </w:r>
    </w:p>
    <w:p w14:paraId="0FC7EC7E" w14:textId="77777777" w:rsidR="004A1043" w:rsidRPr="004A1043" w:rsidRDefault="004A1043" w:rsidP="004A1043">
      <w:pPr>
        <w:rPr>
          <w:u w:val="single"/>
        </w:rPr>
      </w:pPr>
      <w:r w:rsidRPr="004A1043">
        <w:t xml:space="preserve">To be sure, however, the models also predict that some areas might be harmed by the slightly darker days. Some experts also worry that such a </w:t>
      </w:r>
      <w:r w:rsidRPr="004A1043">
        <w:rPr>
          <w:u w:val="single"/>
        </w:rPr>
        <w:t>drastic measure doesn’t solve the issue of ocean acidification, which is causing massive deterioration of coral reefs and basically impacting every corner of sea life.</w:t>
      </w:r>
      <w:r w:rsidRPr="004A1043">
        <w:t xml:space="preserve"> Plus there are plenty of political issues regarding high-flying planes traversing the Earth spewing aerosols. </w:t>
      </w:r>
      <w:r w:rsidRPr="004A1043">
        <w:rPr>
          <w:u w:val="single"/>
        </w:rPr>
        <w:t>“The climate system is not well enough understood to exclude the risks of severe unanticipated climate changes</w:t>
      </w:r>
      <w:r w:rsidRPr="004A1043">
        <w:t xml:space="preserve">, whether due to our fossil-fuel emissions or due to intentional intervention in the climate system,” said Julie </w:t>
      </w:r>
      <w:proofErr w:type="spellStart"/>
      <w:r w:rsidRPr="004A1043">
        <w:t>Pongratz</w:t>
      </w:r>
      <w:proofErr w:type="spellEnd"/>
      <w:r w:rsidRPr="004A1043">
        <w:t xml:space="preserve"> of Department of Global Ecology at the Carnegie Institution, in a press release. “</w:t>
      </w:r>
      <w:r w:rsidRPr="004A1043">
        <w:rPr>
          <w:u w:val="single"/>
        </w:rPr>
        <w:t>Reducing greenhouse gas emissions is therefore likely a safer option than geoengineering to avert risks to global food security.”</w:t>
      </w:r>
    </w:p>
    <w:p w14:paraId="35C0D8DD" w14:textId="77777777" w:rsidR="004A1043" w:rsidRPr="004A1043" w:rsidRDefault="004A1043" w:rsidP="004A1043"/>
    <w:p w14:paraId="55AA97AF" w14:textId="60EB3F2D" w:rsidR="00134C4C" w:rsidRPr="00134C4C" w:rsidRDefault="00134C4C" w:rsidP="00F84DA5">
      <w:pPr>
        <w:pStyle w:val="Heading3"/>
      </w:pPr>
      <w:r w:rsidRPr="00134C4C">
        <w:t>2</w:t>
      </w:r>
      <w:r w:rsidR="00F84DA5">
        <w:t>ac</w:t>
      </w:r>
      <w:r w:rsidRPr="00134C4C">
        <w:t xml:space="preserve"> – </w:t>
      </w:r>
      <w:r w:rsidR="00F84DA5">
        <w:t xml:space="preserve">Dangerous </w:t>
      </w:r>
    </w:p>
    <w:p w14:paraId="0C89E760" w14:textId="77777777" w:rsidR="00134C4C" w:rsidRPr="00134C4C" w:rsidRDefault="00134C4C" w:rsidP="00F84DA5">
      <w:pPr>
        <w:pStyle w:val="Heading4"/>
      </w:pPr>
      <w:r w:rsidRPr="00134C4C">
        <w:t>Solar geoengineering is untested, dangerous, expensive, and risks thousands of human lives.</w:t>
      </w:r>
    </w:p>
    <w:p w14:paraId="217DF657" w14:textId="0835FB53" w:rsidR="00134C4C" w:rsidRPr="00134C4C" w:rsidRDefault="00134C4C" w:rsidP="00134C4C">
      <w:r w:rsidRPr="00134C4C">
        <w:rPr>
          <w:rStyle w:val="Style13ptBold"/>
        </w:rPr>
        <w:t xml:space="preserve">Cohen </w:t>
      </w:r>
      <w:r w:rsidR="00F84DA5">
        <w:rPr>
          <w:rStyle w:val="Style13ptBold"/>
        </w:rPr>
        <w:t>‘</w:t>
      </w:r>
      <w:r w:rsidRPr="00134C4C">
        <w:rPr>
          <w:rStyle w:val="Style13ptBold"/>
        </w:rPr>
        <w:t>22</w:t>
      </w:r>
      <w:r w:rsidRPr="00134C4C">
        <w:t xml:space="preserve"> [Ariel Cohen is a Senior Fellow at the Atlantic Council and the Founding Principal of International Market Analysis, a Washington, D.C.-based global risk advisory boutique. He advises law firms and corporations, and once helped to get a famous Russian oligarch out of Putin’s jail. He is also a Senior Fellow with the International Tax and Investment Center (ITIC) where he directs their Energy, Growth, and Security Program (EGS)., 5-12-2022, "Geoengineering: Injecting Aerosols into the Atmosphere is Untested and Dangerous," Forbes, https://www.forbes.com/sites/arielcohen/2022/05/12/geoengineering-injecting-aerosols-into-the-atmosphere-is-untested-and-dangerous/?sh=36d7f6a96665]//gbs-aarz</w:t>
      </w:r>
    </w:p>
    <w:p w14:paraId="78601E60" w14:textId="77777777" w:rsidR="00134C4C" w:rsidRPr="00134C4C" w:rsidRDefault="00134C4C" w:rsidP="00134C4C">
      <w:pPr>
        <w:rPr>
          <w:sz w:val="16"/>
        </w:rPr>
      </w:pPr>
      <w:r w:rsidRPr="00134C4C">
        <w:rPr>
          <w:sz w:val="16"/>
        </w:rPr>
        <w:t xml:space="preserve">With global temperatures rising, policymakers are increasingly desperate for easy solutions to climate change. A report released by the Council on Foreign Relations validates a </w:t>
      </w:r>
      <w:r w:rsidRPr="00134C4C">
        <w:rPr>
          <w:u w:val="single"/>
        </w:rPr>
        <w:t xml:space="preserve">scientifically and politically controversial hypothesis— man-made </w:t>
      </w:r>
      <w:r w:rsidRPr="00134C4C">
        <w:rPr>
          <w:b/>
          <w:iCs/>
          <w:u w:val="single"/>
        </w:rPr>
        <w:t>solar geoengineering</w:t>
      </w:r>
      <w:r w:rsidRPr="00134C4C">
        <w:rPr>
          <w:u w:val="single"/>
        </w:rPr>
        <w:t>.</w:t>
      </w:r>
    </w:p>
    <w:p w14:paraId="1A7A409D" w14:textId="77777777" w:rsidR="00134C4C" w:rsidRPr="00134C4C" w:rsidRDefault="00134C4C" w:rsidP="00134C4C">
      <w:pPr>
        <w:rPr>
          <w:sz w:val="16"/>
        </w:rPr>
      </w:pPr>
      <w:r w:rsidRPr="00134C4C">
        <w:rPr>
          <w:sz w:val="16"/>
        </w:rPr>
        <w:t>Also known as sunlight reflection, this is the process of reflecting sunlight away from Earth to reduce rising temperatures. Two approaches to climate alleviating geoengineering have garnered the most attention, Stratospheric Aerosol Injection (SAI) and Marine Cloud Brightening (MCB). SAI has attracted the most attention as it mimics a volcanic eruption by dispersing man-made aerosols into the atmosphere. It would be causing a cooling effect due to the aerosols’ reflective properties. While MCB reflects sunlight by spraying salt crystals from the ocean into low-lying clouds.</w:t>
      </w:r>
    </w:p>
    <w:p w14:paraId="5F0D84B3" w14:textId="77777777" w:rsidR="00134C4C" w:rsidRPr="00134C4C" w:rsidRDefault="00134C4C" w:rsidP="00134C4C">
      <w:pPr>
        <w:rPr>
          <w:sz w:val="16"/>
        </w:rPr>
      </w:pPr>
      <w:r w:rsidRPr="00134C4C">
        <w:rPr>
          <w:sz w:val="16"/>
        </w:rPr>
        <w:t>Proponents argue that geoengineering in the form of SAI and MCB can act as a stopgap to ensure the worst impacts of global warming are avoided while the economy reaches net zero. They substantiate this claim by insisting that geoengineering is relatively cheap, politically practical, and scientifically sound. It may also provide humanity with critical time we may otherwise not have to address climate change.</w:t>
      </w:r>
    </w:p>
    <w:p w14:paraId="24A8B3AD" w14:textId="77777777" w:rsidR="00134C4C" w:rsidRPr="00134C4C" w:rsidRDefault="00134C4C" w:rsidP="00134C4C">
      <w:pPr>
        <w:rPr>
          <w:u w:val="single"/>
        </w:rPr>
      </w:pPr>
      <w:r w:rsidRPr="00134C4C">
        <w:rPr>
          <w:sz w:val="16"/>
        </w:rPr>
        <w:t xml:space="preserve">However, </w:t>
      </w:r>
      <w:r w:rsidRPr="00134C4C">
        <w:rPr>
          <w:u w:val="single"/>
        </w:rPr>
        <w:t xml:space="preserve">skeptics currently dominate the debate on geoengineering for good reason. The process may be cutting-edge, but it is fundamentally an </w:t>
      </w:r>
      <w:r w:rsidRPr="00134C4C">
        <w:rPr>
          <w:b/>
          <w:iCs/>
          <w:u w:val="single"/>
        </w:rPr>
        <w:t>untested</w:t>
      </w:r>
      <w:r w:rsidRPr="00134C4C">
        <w:rPr>
          <w:u w:val="single"/>
        </w:rPr>
        <w:t xml:space="preserve"> stopgap at best and may be </w:t>
      </w:r>
      <w:r w:rsidRPr="00134C4C">
        <w:rPr>
          <w:b/>
          <w:iCs/>
          <w:u w:val="single"/>
        </w:rPr>
        <w:t>dangerous</w:t>
      </w:r>
      <w:r w:rsidRPr="00134C4C">
        <w:rPr>
          <w:u w:val="single"/>
        </w:rPr>
        <w:t xml:space="preserve"> at worst. While there have been advances in atmospheric research that suggest geoengineering may reduce, halt, or even reverse the effects of greenhouse gas emissions, these </w:t>
      </w:r>
      <w:r w:rsidRPr="00134C4C">
        <w:rPr>
          <w:b/>
          <w:iCs/>
          <w:u w:val="single"/>
        </w:rPr>
        <w:t>models</w:t>
      </w:r>
      <w:r w:rsidRPr="00134C4C">
        <w:rPr>
          <w:u w:val="single"/>
        </w:rPr>
        <w:t xml:space="preserve"> are admittedly </w:t>
      </w:r>
      <w:r w:rsidRPr="00134C4C">
        <w:rPr>
          <w:b/>
          <w:iCs/>
          <w:u w:val="single"/>
        </w:rPr>
        <w:t>limited</w:t>
      </w:r>
      <w:r w:rsidRPr="00134C4C">
        <w:rPr>
          <w:u w:val="single"/>
        </w:rPr>
        <w:t xml:space="preserve"> and </w:t>
      </w:r>
      <w:r w:rsidRPr="00134C4C">
        <w:rPr>
          <w:b/>
          <w:iCs/>
          <w:u w:val="single"/>
        </w:rPr>
        <w:t>lack external validity</w:t>
      </w:r>
      <w:r w:rsidRPr="00134C4C">
        <w:rPr>
          <w:u w:val="single"/>
        </w:rPr>
        <w:t>.</w:t>
      </w:r>
    </w:p>
    <w:p w14:paraId="7701B5DB" w14:textId="77777777" w:rsidR="00134C4C" w:rsidRPr="00134C4C" w:rsidRDefault="00134C4C" w:rsidP="00134C4C">
      <w:pPr>
        <w:rPr>
          <w:sz w:val="16"/>
        </w:rPr>
      </w:pPr>
      <w:r w:rsidRPr="00134C4C">
        <w:rPr>
          <w:sz w:val="16"/>
        </w:rPr>
        <w:t xml:space="preserve">While some, including </w:t>
      </w:r>
      <w:proofErr w:type="spellStart"/>
      <w:r w:rsidRPr="00134C4C">
        <w:rPr>
          <w:sz w:val="16"/>
        </w:rPr>
        <w:t>Microsoft’sMSFT</w:t>
      </w:r>
      <w:proofErr w:type="spellEnd"/>
      <w:r w:rsidRPr="00134C4C">
        <w:rPr>
          <w:sz w:val="16"/>
        </w:rPr>
        <w:t xml:space="preserve"> -1.9% billionaire founder Bill Gates, remain exuberantly optimistic, </w:t>
      </w:r>
      <w:r w:rsidRPr="00134C4C">
        <w:rPr>
          <w:u w:val="single"/>
        </w:rPr>
        <w:t xml:space="preserve">hard </w:t>
      </w:r>
      <w:r w:rsidRPr="00134C4C">
        <w:rPr>
          <w:b/>
          <w:iCs/>
          <w:u w:val="single"/>
        </w:rPr>
        <w:t>science does not</w:t>
      </w:r>
      <w:r w:rsidRPr="00134C4C">
        <w:rPr>
          <w:u w:val="single"/>
        </w:rPr>
        <w:t xml:space="preserve"> currently back up their ideals.</w:t>
      </w:r>
      <w:r w:rsidRPr="00134C4C">
        <w:rPr>
          <w:sz w:val="16"/>
        </w:rPr>
        <w:t xml:space="preserve"> Proponents point to costs, indicating that implementing SAI would cost less than $20 billion annually, a small portion of the estimated $275 trillion needed to decarbonize the global economy by 2050.</w:t>
      </w:r>
    </w:p>
    <w:p w14:paraId="17AA93BD" w14:textId="77777777" w:rsidR="00134C4C" w:rsidRPr="00134C4C" w:rsidRDefault="00134C4C" w:rsidP="00134C4C">
      <w:pPr>
        <w:rPr>
          <w:u w:val="single"/>
        </w:rPr>
      </w:pPr>
      <w:r w:rsidRPr="00134C4C">
        <w:rPr>
          <w:sz w:val="16"/>
        </w:rPr>
        <w:t xml:space="preserve">This statistic belies how policymakers evaluate spending. It fails to recognize how the risk of </w:t>
      </w:r>
      <w:r w:rsidRPr="00134C4C">
        <w:rPr>
          <w:u w:val="single"/>
        </w:rPr>
        <w:t xml:space="preserve">spending </w:t>
      </w:r>
      <w:r w:rsidRPr="00134C4C">
        <w:rPr>
          <w:b/>
          <w:iCs/>
          <w:u w:val="single"/>
        </w:rPr>
        <w:t>billions</w:t>
      </w:r>
      <w:r w:rsidRPr="00134C4C">
        <w:rPr>
          <w:u w:val="single"/>
        </w:rPr>
        <w:t xml:space="preserve"> of dollars on an </w:t>
      </w:r>
      <w:r w:rsidRPr="00134C4C">
        <w:rPr>
          <w:b/>
          <w:iCs/>
          <w:u w:val="single"/>
        </w:rPr>
        <w:t>untested tech</w:t>
      </w:r>
      <w:r w:rsidRPr="00134C4C">
        <w:rPr>
          <w:u w:val="single"/>
        </w:rPr>
        <w:t>nology would and should be considered in any cost analysis.</w:t>
      </w:r>
    </w:p>
    <w:p w14:paraId="05F272D6" w14:textId="77777777" w:rsidR="00134C4C" w:rsidRPr="00134C4C" w:rsidRDefault="00134C4C" w:rsidP="00134C4C">
      <w:pPr>
        <w:rPr>
          <w:sz w:val="16"/>
        </w:rPr>
      </w:pPr>
      <w:r w:rsidRPr="00134C4C">
        <w:rPr>
          <w:sz w:val="16"/>
        </w:rPr>
        <w:t>Nuclear energy, for example, is expensive. However, it is emissions-free and highly reliable. The dependability of nuclear power makes the cost worthwhile in the long run. Policymakers should remember how pinching pennies now may lead to wasting dollars later. If solar reflection cannot actually lower temperatures, or worse, it creates other unintended effects, the cost in the future would be astronomical.</w:t>
      </w:r>
    </w:p>
    <w:p w14:paraId="412C1F8F" w14:textId="77777777" w:rsidR="00134C4C" w:rsidRPr="00134C4C" w:rsidRDefault="00134C4C" w:rsidP="00134C4C">
      <w:pPr>
        <w:rPr>
          <w:sz w:val="16"/>
        </w:rPr>
      </w:pPr>
      <w:r w:rsidRPr="00134C4C">
        <w:rPr>
          <w:sz w:val="16"/>
        </w:rPr>
        <w:t>[image omitted]</w:t>
      </w:r>
    </w:p>
    <w:p w14:paraId="54C3840B" w14:textId="77777777" w:rsidR="00134C4C" w:rsidRPr="00134C4C" w:rsidRDefault="00134C4C" w:rsidP="00134C4C">
      <w:pPr>
        <w:rPr>
          <w:sz w:val="16"/>
        </w:rPr>
      </w:pPr>
      <w:r w:rsidRPr="00134C4C">
        <w:rPr>
          <w:sz w:val="16"/>
        </w:rPr>
        <w:t xml:space="preserve">This is not to mention the </w:t>
      </w:r>
      <w:r w:rsidRPr="00134C4C">
        <w:rPr>
          <w:b/>
          <w:iCs/>
          <w:u w:val="single"/>
        </w:rPr>
        <w:t>human cost</w:t>
      </w:r>
      <w:r w:rsidRPr="00134C4C">
        <w:rPr>
          <w:u w:val="single"/>
        </w:rPr>
        <w:t xml:space="preserve"> of solar reflection gone wrong. </w:t>
      </w:r>
      <w:r w:rsidRPr="00134C4C">
        <w:rPr>
          <w:b/>
          <w:iCs/>
          <w:u w:val="single"/>
        </w:rPr>
        <w:t>Major changes</w:t>
      </w:r>
      <w:r w:rsidRPr="00134C4C">
        <w:rPr>
          <w:u w:val="single"/>
        </w:rPr>
        <w:t xml:space="preserve"> to the global climate could create </w:t>
      </w:r>
      <w:r w:rsidRPr="00134C4C">
        <w:rPr>
          <w:b/>
          <w:iCs/>
          <w:u w:val="single"/>
        </w:rPr>
        <w:t>unlivable conditions</w:t>
      </w:r>
      <w:r w:rsidRPr="00134C4C">
        <w:rPr>
          <w:u w:val="single"/>
        </w:rPr>
        <w:t xml:space="preserve">, negatively impacting densely populated regions, consequently </w:t>
      </w:r>
      <w:r w:rsidRPr="00134C4C">
        <w:rPr>
          <w:b/>
          <w:iCs/>
          <w:u w:val="single"/>
        </w:rPr>
        <w:t>displacing thousands</w:t>
      </w:r>
      <w:r w:rsidRPr="00134C4C">
        <w:rPr>
          <w:u w:val="single"/>
        </w:rPr>
        <w:t>.</w:t>
      </w:r>
    </w:p>
    <w:p w14:paraId="6BAD84B1" w14:textId="77777777" w:rsidR="00134C4C" w:rsidRPr="00134C4C" w:rsidRDefault="00134C4C" w:rsidP="00134C4C">
      <w:pPr>
        <w:rPr>
          <w:u w:val="single"/>
        </w:rPr>
      </w:pPr>
      <w:r w:rsidRPr="00134C4C">
        <w:rPr>
          <w:sz w:val="16"/>
        </w:rPr>
        <w:t xml:space="preserve">Even in a hypothetical scenario where there were absolutely no financial constraints on geoengineering and it worked as intended without negative externalities, proponents of the technology must contend with </w:t>
      </w:r>
      <w:r w:rsidRPr="00134C4C">
        <w:rPr>
          <w:b/>
          <w:iCs/>
          <w:u w:val="single"/>
        </w:rPr>
        <w:t>moral hazards</w:t>
      </w:r>
      <w:r w:rsidRPr="00134C4C">
        <w:rPr>
          <w:sz w:val="16"/>
        </w:rPr>
        <w:t xml:space="preserve">. It has the potential of being a mirage of a solution. </w:t>
      </w:r>
      <w:r w:rsidRPr="00134C4C">
        <w:rPr>
          <w:u w:val="single"/>
        </w:rPr>
        <w:t xml:space="preserve">If a cheap and easy “solution” to climate change exists, politicians will take it, creating a </w:t>
      </w:r>
      <w:r w:rsidRPr="00134C4C">
        <w:rPr>
          <w:b/>
          <w:iCs/>
          <w:u w:val="single"/>
        </w:rPr>
        <w:t>negative feedback loop</w:t>
      </w:r>
      <w:r w:rsidRPr="00134C4C">
        <w:rPr>
          <w:u w:val="single"/>
        </w:rPr>
        <w:t xml:space="preserve"> that </w:t>
      </w:r>
      <w:r w:rsidRPr="00134C4C">
        <w:rPr>
          <w:b/>
          <w:iCs/>
          <w:u w:val="single"/>
        </w:rPr>
        <w:t>inhibits</w:t>
      </w:r>
      <w:r w:rsidRPr="00134C4C">
        <w:rPr>
          <w:u w:val="single"/>
        </w:rPr>
        <w:t xml:space="preserve"> long term </w:t>
      </w:r>
      <w:r w:rsidRPr="00134C4C">
        <w:rPr>
          <w:b/>
          <w:iCs/>
          <w:u w:val="single"/>
        </w:rPr>
        <w:t>emissions goals</w:t>
      </w:r>
      <w:r w:rsidRPr="00134C4C">
        <w:rPr>
          <w:u w:val="single"/>
        </w:rPr>
        <w:t>.</w:t>
      </w:r>
    </w:p>
    <w:p w14:paraId="7AC86D50" w14:textId="77777777" w:rsidR="00134C4C" w:rsidRPr="00134C4C" w:rsidRDefault="00134C4C" w:rsidP="00134C4C">
      <w:pPr>
        <w:rPr>
          <w:sz w:val="16"/>
        </w:rPr>
      </w:pPr>
      <w:r w:rsidRPr="00134C4C">
        <w:rPr>
          <w:sz w:val="16"/>
        </w:rPr>
        <w:t>This moral hazard cannot be dismissed with analogies to personal moral hazard arguments made in the past, like seat belt usage encouraging reckless driving; individual moral hazards operate far differently than policy ones.</w:t>
      </w:r>
    </w:p>
    <w:p w14:paraId="76168F5E" w14:textId="77777777" w:rsidR="00134C4C" w:rsidRPr="00134C4C" w:rsidRDefault="00134C4C" w:rsidP="00134C4C">
      <w:pPr>
        <w:rPr>
          <w:sz w:val="16"/>
        </w:rPr>
      </w:pPr>
      <w:r w:rsidRPr="00134C4C">
        <w:rPr>
          <w:u w:val="single"/>
        </w:rPr>
        <w:t xml:space="preserve">On the </w:t>
      </w:r>
      <w:r w:rsidRPr="00134C4C">
        <w:rPr>
          <w:b/>
          <w:iCs/>
          <w:u w:val="single"/>
        </w:rPr>
        <w:t>international</w:t>
      </w:r>
      <w:r w:rsidRPr="00134C4C">
        <w:rPr>
          <w:u w:val="single"/>
        </w:rPr>
        <w:t xml:space="preserve"> scale, geoengineering has all the hallmarks of a </w:t>
      </w:r>
      <w:r w:rsidRPr="00134C4C">
        <w:rPr>
          <w:b/>
          <w:iCs/>
          <w:u w:val="single"/>
        </w:rPr>
        <w:t>disaster</w:t>
      </w:r>
      <w:r w:rsidRPr="00134C4C">
        <w:rPr>
          <w:u w:val="single"/>
        </w:rPr>
        <w:t xml:space="preserve">. The </w:t>
      </w:r>
      <w:r w:rsidRPr="00134C4C">
        <w:rPr>
          <w:b/>
          <w:iCs/>
          <w:u w:val="single"/>
        </w:rPr>
        <w:t>fraying international frameworks</w:t>
      </w:r>
      <w:r w:rsidRPr="00134C4C">
        <w:rPr>
          <w:u w:val="single"/>
        </w:rPr>
        <w:t xml:space="preserve"> are </w:t>
      </w:r>
      <w:r w:rsidRPr="00134C4C">
        <w:rPr>
          <w:b/>
          <w:iCs/>
          <w:u w:val="single"/>
        </w:rPr>
        <w:t>ill-equipped</w:t>
      </w:r>
      <w:r w:rsidRPr="00134C4C">
        <w:rPr>
          <w:u w:val="single"/>
        </w:rPr>
        <w:t xml:space="preserve"> to handle the delicate </w:t>
      </w:r>
      <w:r w:rsidRPr="00134C4C">
        <w:rPr>
          <w:b/>
          <w:iCs/>
          <w:u w:val="single"/>
        </w:rPr>
        <w:t>cooperative diplomacy</w:t>
      </w:r>
      <w:r w:rsidRPr="00134C4C">
        <w:rPr>
          <w:u w:val="single"/>
        </w:rPr>
        <w:t xml:space="preserve"> that geoengineering would require.</w:t>
      </w:r>
      <w:r w:rsidRPr="00134C4C">
        <w:rPr>
          <w:sz w:val="16"/>
        </w:rPr>
        <w:t xml:space="preserve"> Think current climate treaties are cumbersome? The proposed "solution” to climate change we have chosen cannot be embarked upon unilaterally, and </w:t>
      </w:r>
      <w:r w:rsidRPr="00134C4C">
        <w:rPr>
          <w:u w:val="single"/>
        </w:rPr>
        <w:t xml:space="preserve">it is </w:t>
      </w:r>
      <w:r w:rsidRPr="00134C4C">
        <w:rPr>
          <w:b/>
          <w:iCs/>
          <w:u w:val="single"/>
        </w:rPr>
        <w:t>doubtful</w:t>
      </w:r>
      <w:r w:rsidRPr="00134C4C">
        <w:rPr>
          <w:u w:val="single"/>
        </w:rPr>
        <w:t xml:space="preserve"> that the </w:t>
      </w:r>
      <w:r w:rsidRPr="00134C4C">
        <w:rPr>
          <w:b/>
          <w:iCs/>
          <w:u w:val="single"/>
        </w:rPr>
        <w:t>international consensus</w:t>
      </w:r>
      <w:r w:rsidRPr="00134C4C">
        <w:rPr>
          <w:u w:val="single"/>
        </w:rPr>
        <w:t xml:space="preserve"> can be achieved.</w:t>
      </w:r>
    </w:p>
    <w:p w14:paraId="5A870C59" w14:textId="77777777" w:rsidR="00134C4C" w:rsidRPr="00134C4C" w:rsidRDefault="00134C4C" w:rsidP="00134C4C">
      <w:pPr>
        <w:rPr>
          <w:sz w:val="16"/>
        </w:rPr>
      </w:pPr>
      <w:r w:rsidRPr="00134C4C">
        <w:rPr>
          <w:sz w:val="16"/>
        </w:rPr>
        <w:t xml:space="preserve">Geoengineering is a well-intentioned tool in a wider repertoire designed to alleviate the worst excesses of human suffering due to climate change. Fires, famines, and floods are for all to see. We must utilize all proven tools for preserving a sustainable climate for ourselves and our children. It is also doubtless that </w:t>
      </w:r>
      <w:r w:rsidRPr="00134C4C">
        <w:rPr>
          <w:b/>
          <w:iCs/>
          <w:u w:val="single"/>
        </w:rPr>
        <w:t>geoengineering</w:t>
      </w:r>
      <w:r w:rsidRPr="00134C4C">
        <w:rPr>
          <w:u w:val="single"/>
        </w:rPr>
        <w:t xml:space="preserve"> as a tool is </w:t>
      </w:r>
      <w:r w:rsidRPr="00134C4C">
        <w:rPr>
          <w:b/>
          <w:iCs/>
          <w:u w:val="single"/>
        </w:rPr>
        <w:t>dangerous</w:t>
      </w:r>
      <w:r w:rsidRPr="00134C4C">
        <w:rPr>
          <w:u w:val="single"/>
        </w:rPr>
        <w:t xml:space="preserve">, </w:t>
      </w:r>
      <w:r w:rsidRPr="00134C4C">
        <w:rPr>
          <w:b/>
          <w:iCs/>
          <w:u w:val="single"/>
        </w:rPr>
        <w:t>untested</w:t>
      </w:r>
      <w:r w:rsidRPr="00134C4C">
        <w:rPr>
          <w:u w:val="single"/>
        </w:rPr>
        <w:t xml:space="preserve">, and likely to create a set of political </w:t>
      </w:r>
      <w:r w:rsidRPr="00134C4C">
        <w:rPr>
          <w:b/>
          <w:iCs/>
          <w:u w:val="single"/>
        </w:rPr>
        <w:t>moral hazards</w:t>
      </w:r>
      <w:r w:rsidRPr="00134C4C">
        <w:rPr>
          <w:u w:val="single"/>
        </w:rPr>
        <w:t xml:space="preserve"> making a </w:t>
      </w:r>
      <w:r w:rsidRPr="00134C4C">
        <w:rPr>
          <w:b/>
          <w:iCs/>
          <w:u w:val="single"/>
        </w:rPr>
        <w:t>temporary solution</w:t>
      </w:r>
      <w:r w:rsidRPr="00134C4C">
        <w:rPr>
          <w:u w:val="single"/>
        </w:rPr>
        <w:t xml:space="preserve"> to a permanent problem </w:t>
      </w:r>
      <w:r w:rsidRPr="00134C4C">
        <w:rPr>
          <w:b/>
          <w:iCs/>
          <w:u w:val="single"/>
        </w:rPr>
        <w:t>more dangerous</w:t>
      </w:r>
      <w:r w:rsidRPr="00134C4C">
        <w:rPr>
          <w:u w:val="single"/>
        </w:rPr>
        <w:t xml:space="preserve"> than the problem itself.</w:t>
      </w:r>
    </w:p>
    <w:p w14:paraId="09F18E46" w14:textId="2F1BE8A3" w:rsidR="00134C4C" w:rsidRPr="00134C4C" w:rsidRDefault="00134C4C" w:rsidP="00F84DA5">
      <w:pPr>
        <w:pStyle w:val="Heading3"/>
      </w:pPr>
      <w:r w:rsidRPr="00134C4C">
        <w:t>2</w:t>
      </w:r>
      <w:r w:rsidR="00F84DA5">
        <w:t>ac</w:t>
      </w:r>
      <w:r w:rsidRPr="00134C4C">
        <w:t xml:space="preserve"> – </w:t>
      </w:r>
      <w:r w:rsidR="00F84DA5">
        <w:t>Weaponization</w:t>
      </w:r>
    </w:p>
    <w:p w14:paraId="12EBC20A" w14:textId="77777777" w:rsidR="00134C4C" w:rsidRPr="00134C4C" w:rsidRDefault="00134C4C" w:rsidP="00F84DA5">
      <w:pPr>
        <w:pStyle w:val="Heading4"/>
      </w:pPr>
      <w:r w:rsidRPr="00134C4C">
        <w:t xml:space="preserve">Solar geoengineering sparks </w:t>
      </w:r>
      <w:r w:rsidRPr="00134C4C">
        <w:rPr>
          <w:u w:val="single"/>
        </w:rPr>
        <w:t>geopolitical conflict</w:t>
      </w:r>
      <w:r w:rsidRPr="00134C4C">
        <w:t xml:space="preserve"> that quickly escalates to </w:t>
      </w:r>
      <w:r w:rsidRPr="00134C4C">
        <w:rPr>
          <w:u w:val="single"/>
        </w:rPr>
        <w:t>war</w:t>
      </w:r>
      <w:r w:rsidRPr="00134C4C">
        <w:t>.</w:t>
      </w:r>
    </w:p>
    <w:p w14:paraId="797FAC5B" w14:textId="77777777" w:rsidR="00134C4C" w:rsidRPr="00134C4C" w:rsidRDefault="00134C4C" w:rsidP="00134C4C">
      <w:r w:rsidRPr="00134C4C">
        <w:rPr>
          <w:rStyle w:val="Style13ptBold"/>
        </w:rPr>
        <w:t>Birnbaum 2/27</w:t>
      </w:r>
      <w:r w:rsidRPr="00134C4C">
        <w:t xml:space="preserve">/23 [Michael Birnbaum is Education: Yale University and BA in History; Deep Springs College. He is a </w:t>
      </w:r>
      <w:proofErr w:type="spellStart"/>
      <w:r w:rsidRPr="00134C4C">
        <w:t>a</w:t>
      </w:r>
      <w:proofErr w:type="spellEnd"/>
      <w:r w:rsidRPr="00134C4C">
        <w:t xml:space="preserve"> national security reporter for The Washington Post, covering the State Department and diplomacy. He previously served in Europe for more than a decade as the </w:t>
      </w:r>
      <w:proofErr w:type="spellStart"/>
      <w:r w:rsidRPr="00134C4C">
        <w:t>The</w:t>
      </w:r>
      <w:proofErr w:type="spellEnd"/>
      <w:r w:rsidRPr="00134C4C">
        <w:t xml:space="preserve"> Post’s bureau chief in Brussels, Moscow and Berlin. He has reported for The Post from more than 40 countries, covering the conflict in Ukraine, the Egyptian revolution, the fall of Libyan leader Moammar Gaddafi and the Arab Spring elsewhere in the Middle East. He also covered climate and security from Washington. Birnbaum has a degree in German history from Yale University. He grew up in Chicago., 2-27-2023, "A ‘climate solution’ that spies worry could trigger war," Washington Post, https://www.washingtonpost.com/climate-environment/2023/02/27/geoengineering-security-war/]//gbs-aarz</w:t>
      </w:r>
    </w:p>
    <w:p w14:paraId="32041E23" w14:textId="77777777" w:rsidR="00134C4C" w:rsidRPr="00134C4C" w:rsidRDefault="00134C4C" w:rsidP="00134C4C">
      <w:pPr>
        <w:rPr>
          <w:u w:val="single"/>
        </w:rPr>
      </w:pPr>
      <w:r w:rsidRPr="00134C4C">
        <w:rPr>
          <w:sz w:val="16"/>
        </w:rPr>
        <w:t xml:space="preserve">It sounds like something out of science fiction: A country suffering from heat, flooding or crop failures decides on its own to send out a fleet of aircraft to spray a fine, sun-blocking mist into the earth’s atmosphere, reducing temperatures and providing relief to parched populations. </w:t>
      </w:r>
      <w:r w:rsidRPr="00134C4C">
        <w:rPr>
          <w:u w:val="single"/>
        </w:rPr>
        <w:t xml:space="preserve">Other countries view it as a </w:t>
      </w:r>
      <w:r w:rsidRPr="00134C4C">
        <w:rPr>
          <w:b/>
          <w:iCs/>
          <w:u w:val="single"/>
        </w:rPr>
        <w:t>threat</w:t>
      </w:r>
      <w:r w:rsidRPr="00134C4C">
        <w:rPr>
          <w:u w:val="single"/>
        </w:rPr>
        <w:t xml:space="preserve"> to their own citizens and ready a </w:t>
      </w:r>
      <w:r w:rsidRPr="00134C4C">
        <w:rPr>
          <w:b/>
          <w:iCs/>
          <w:u w:val="single"/>
        </w:rPr>
        <w:t>military response</w:t>
      </w:r>
      <w:r w:rsidRPr="00134C4C">
        <w:rPr>
          <w:u w:val="single"/>
        </w:rPr>
        <w:t>.</w:t>
      </w:r>
    </w:p>
    <w:p w14:paraId="630500F3" w14:textId="77777777" w:rsidR="00134C4C" w:rsidRPr="00134C4C" w:rsidRDefault="00134C4C" w:rsidP="00134C4C">
      <w:pPr>
        <w:rPr>
          <w:sz w:val="16"/>
        </w:rPr>
      </w:pPr>
      <w:r w:rsidRPr="00134C4C">
        <w:rPr>
          <w:sz w:val="16"/>
        </w:rPr>
        <w:t xml:space="preserve">But </w:t>
      </w:r>
      <w:r w:rsidRPr="00134C4C">
        <w:rPr>
          <w:u w:val="single"/>
        </w:rPr>
        <w:t xml:space="preserve">members of the U.S. intelligence community and other national security officials were worried enough last year to plot how to avert a </w:t>
      </w:r>
      <w:r w:rsidRPr="00134C4C">
        <w:rPr>
          <w:b/>
          <w:iCs/>
          <w:u w:val="single"/>
        </w:rPr>
        <w:t>war</w:t>
      </w:r>
      <w:r w:rsidRPr="00134C4C">
        <w:rPr>
          <w:u w:val="single"/>
        </w:rPr>
        <w:t xml:space="preserve"> triggered by this kind of </w:t>
      </w:r>
      <w:r w:rsidRPr="00134C4C">
        <w:rPr>
          <w:b/>
          <w:iCs/>
          <w:u w:val="single"/>
        </w:rPr>
        <w:t>climate engineering</w:t>
      </w:r>
      <w:r w:rsidRPr="00134C4C">
        <w:rPr>
          <w:u w:val="single"/>
        </w:rPr>
        <w:t>.</w:t>
      </w:r>
      <w:r w:rsidRPr="00134C4C">
        <w:rPr>
          <w:sz w:val="16"/>
        </w:rPr>
        <w:t xml:space="preserve"> In a role-playing exercise, they practiced managing the tensions that would be unleashed, according to people familiar with the exercise, a sign that they see it as a credible threat in need of a strategy.</w:t>
      </w:r>
    </w:p>
    <w:p w14:paraId="52025B1E" w14:textId="77777777" w:rsidR="00134C4C" w:rsidRPr="00134C4C" w:rsidRDefault="00134C4C" w:rsidP="00134C4C">
      <w:pPr>
        <w:rPr>
          <w:sz w:val="16"/>
        </w:rPr>
      </w:pPr>
      <w:r w:rsidRPr="00134C4C">
        <w:rPr>
          <w:sz w:val="16"/>
        </w:rPr>
        <w:t>The practice, known as solar geoengineering, is theoretically possible. And as the world’s most vulnerable populations suffer more sharply from rising temperatures, global decision-makers will likely come under heavy pressure to deploy the technology, scientists and policymakers say. Compared to other methods to combat the effects of climate change, it’s likely to be cheaper and faster.</w:t>
      </w:r>
    </w:p>
    <w:p w14:paraId="3F6E7CDE" w14:textId="77777777" w:rsidR="00134C4C" w:rsidRPr="00134C4C" w:rsidRDefault="00134C4C" w:rsidP="00134C4C">
      <w:pPr>
        <w:rPr>
          <w:sz w:val="16"/>
        </w:rPr>
      </w:pPr>
      <w:r w:rsidRPr="00134C4C">
        <w:rPr>
          <w:sz w:val="16"/>
        </w:rPr>
        <w:t xml:space="preserve">Because the technique could weaken the sun’s power across the globe — not just above whichever country decided to deploy it — </w:t>
      </w:r>
      <w:r w:rsidRPr="00134C4C">
        <w:rPr>
          <w:u w:val="single"/>
        </w:rPr>
        <w:t xml:space="preserve">security officials are concerned about the potential to spark conflict, since a </w:t>
      </w:r>
      <w:r w:rsidRPr="00134C4C">
        <w:rPr>
          <w:b/>
          <w:iCs/>
          <w:u w:val="single"/>
        </w:rPr>
        <w:t>single capital</w:t>
      </w:r>
      <w:r w:rsidRPr="00134C4C">
        <w:rPr>
          <w:u w:val="single"/>
        </w:rPr>
        <w:t xml:space="preserve"> could make </w:t>
      </w:r>
      <w:r w:rsidRPr="00134C4C">
        <w:rPr>
          <w:b/>
          <w:iCs/>
          <w:u w:val="single"/>
        </w:rPr>
        <w:t>decisions</w:t>
      </w:r>
      <w:r w:rsidRPr="00134C4C">
        <w:rPr>
          <w:u w:val="single"/>
        </w:rPr>
        <w:t xml:space="preserve"> that </w:t>
      </w:r>
      <w:r w:rsidRPr="00134C4C">
        <w:rPr>
          <w:b/>
          <w:iCs/>
          <w:u w:val="single"/>
        </w:rPr>
        <w:t>shape</w:t>
      </w:r>
      <w:r w:rsidRPr="00134C4C">
        <w:rPr>
          <w:u w:val="single"/>
        </w:rPr>
        <w:t xml:space="preserve"> the entire </w:t>
      </w:r>
      <w:r w:rsidRPr="00134C4C">
        <w:rPr>
          <w:b/>
          <w:iCs/>
          <w:u w:val="single"/>
        </w:rPr>
        <w:t>world</w:t>
      </w:r>
      <w:r w:rsidRPr="00134C4C">
        <w:rPr>
          <w:u w:val="single"/>
        </w:rPr>
        <w:t>’s fate.</w:t>
      </w:r>
    </w:p>
    <w:p w14:paraId="0CB92ADE" w14:textId="77777777" w:rsidR="00134C4C" w:rsidRPr="00134C4C" w:rsidRDefault="00134C4C" w:rsidP="00134C4C">
      <w:pPr>
        <w:rPr>
          <w:sz w:val="16"/>
        </w:rPr>
      </w:pPr>
      <w:r w:rsidRPr="00134C4C">
        <w:rPr>
          <w:sz w:val="16"/>
        </w:rPr>
        <w:t>“Parts of the U.S. government are rightfully focused on trying better to understand this,” said Sherri Goodman, a senior fellow at the Wilson Center, referencing last year’s geoengineering exercise. “If you don’t understand it, you can’t manage it.”</w:t>
      </w:r>
    </w:p>
    <w:p w14:paraId="36AE2E70" w14:textId="77777777" w:rsidR="00134C4C" w:rsidRPr="00134C4C" w:rsidRDefault="00134C4C" w:rsidP="00134C4C">
      <w:pPr>
        <w:rPr>
          <w:u w:val="single"/>
        </w:rPr>
      </w:pPr>
      <w:r w:rsidRPr="00134C4C">
        <w:rPr>
          <w:u w:val="single"/>
        </w:rPr>
        <w:t xml:space="preserve">The </w:t>
      </w:r>
      <w:r w:rsidRPr="00134C4C">
        <w:rPr>
          <w:b/>
          <w:iCs/>
          <w:u w:val="single"/>
        </w:rPr>
        <w:t>science</w:t>
      </w:r>
      <w:r w:rsidRPr="00134C4C">
        <w:rPr>
          <w:u w:val="single"/>
        </w:rPr>
        <w:t xml:space="preserve"> is </w:t>
      </w:r>
      <w:r w:rsidRPr="00134C4C">
        <w:rPr>
          <w:b/>
          <w:iCs/>
          <w:u w:val="single"/>
        </w:rPr>
        <w:t>evolving</w:t>
      </w:r>
      <w:r w:rsidRPr="00134C4C">
        <w:rPr>
          <w:sz w:val="16"/>
        </w:rPr>
        <w:t xml:space="preserve">, said Goodman, a longtime expert on the intersection of climate change and security. </w:t>
      </w:r>
      <w:r w:rsidRPr="00134C4C">
        <w:rPr>
          <w:u w:val="single"/>
        </w:rPr>
        <w:t xml:space="preserve">But global discussions haven’t kept up, leaving a powerful technology largely </w:t>
      </w:r>
      <w:r w:rsidRPr="00134C4C">
        <w:rPr>
          <w:b/>
          <w:iCs/>
          <w:u w:val="single"/>
        </w:rPr>
        <w:t>unregulated</w:t>
      </w:r>
      <w:r w:rsidRPr="00134C4C">
        <w:rPr>
          <w:u w:val="single"/>
        </w:rPr>
        <w:t xml:space="preserve"> internationally.</w:t>
      </w:r>
    </w:p>
    <w:p w14:paraId="53384379" w14:textId="77777777" w:rsidR="00134C4C" w:rsidRPr="00134C4C" w:rsidRDefault="00134C4C" w:rsidP="00134C4C">
      <w:pPr>
        <w:rPr>
          <w:sz w:val="16"/>
        </w:rPr>
      </w:pPr>
      <w:r w:rsidRPr="00134C4C">
        <w:rPr>
          <w:sz w:val="16"/>
        </w:rPr>
        <w:t>“</w:t>
      </w:r>
      <w:r w:rsidRPr="00134C4C">
        <w:rPr>
          <w:u w:val="single"/>
        </w:rPr>
        <w:t xml:space="preserve">It could be </w:t>
      </w:r>
      <w:r w:rsidRPr="00134C4C">
        <w:rPr>
          <w:b/>
          <w:iCs/>
          <w:u w:val="single"/>
        </w:rPr>
        <w:t>weaponized</w:t>
      </w:r>
      <w:r w:rsidRPr="00134C4C">
        <w:rPr>
          <w:u w:val="single"/>
        </w:rPr>
        <w:t xml:space="preserve"> by a country to either try to </w:t>
      </w:r>
      <w:r w:rsidRPr="00134C4C">
        <w:rPr>
          <w:b/>
          <w:iCs/>
          <w:u w:val="single"/>
        </w:rPr>
        <w:t>improve</w:t>
      </w:r>
      <w:r w:rsidRPr="00134C4C">
        <w:rPr>
          <w:u w:val="single"/>
        </w:rPr>
        <w:t xml:space="preserve"> the </w:t>
      </w:r>
      <w:r w:rsidRPr="00134C4C">
        <w:rPr>
          <w:b/>
          <w:iCs/>
          <w:u w:val="single"/>
        </w:rPr>
        <w:t>climate</w:t>
      </w:r>
      <w:r w:rsidRPr="00134C4C">
        <w:rPr>
          <w:u w:val="single"/>
        </w:rPr>
        <w:t xml:space="preserve"> and </w:t>
      </w:r>
      <w:r w:rsidRPr="00134C4C">
        <w:rPr>
          <w:b/>
          <w:iCs/>
          <w:u w:val="single"/>
        </w:rPr>
        <w:t>reduce</w:t>
      </w:r>
      <w:r w:rsidRPr="00134C4C">
        <w:rPr>
          <w:u w:val="single"/>
        </w:rPr>
        <w:t xml:space="preserve"> the </w:t>
      </w:r>
      <w:r w:rsidRPr="00134C4C">
        <w:rPr>
          <w:b/>
          <w:iCs/>
          <w:u w:val="single"/>
        </w:rPr>
        <w:t>temperatures</w:t>
      </w:r>
      <w:r w:rsidRPr="00134C4C">
        <w:rPr>
          <w:u w:val="single"/>
        </w:rPr>
        <w:t xml:space="preserve"> in their own location or </w:t>
      </w:r>
      <w:r w:rsidRPr="00134C4C">
        <w:rPr>
          <w:b/>
          <w:iCs/>
          <w:u w:val="single"/>
        </w:rPr>
        <w:t>against</w:t>
      </w:r>
      <w:r w:rsidRPr="00134C4C">
        <w:rPr>
          <w:u w:val="single"/>
        </w:rPr>
        <w:t xml:space="preserve"> an </w:t>
      </w:r>
      <w:r w:rsidRPr="00134C4C">
        <w:rPr>
          <w:b/>
          <w:iCs/>
          <w:u w:val="single"/>
        </w:rPr>
        <w:t>adversary</w:t>
      </w:r>
      <w:r w:rsidRPr="00134C4C">
        <w:rPr>
          <w:sz w:val="16"/>
        </w:rPr>
        <w:t>,” Goodman said. “</w:t>
      </w:r>
      <w:r w:rsidRPr="00134C4C">
        <w:rPr>
          <w:u w:val="single"/>
        </w:rPr>
        <w:t xml:space="preserve">It could be </w:t>
      </w:r>
      <w:r w:rsidRPr="00134C4C">
        <w:rPr>
          <w:b/>
          <w:iCs/>
          <w:u w:val="single"/>
        </w:rPr>
        <w:t>threatened</w:t>
      </w:r>
      <w:r w:rsidRPr="00134C4C">
        <w:rPr>
          <w:u w:val="single"/>
        </w:rPr>
        <w:t xml:space="preserve"> in a way that could cause </w:t>
      </w:r>
      <w:r w:rsidRPr="00134C4C">
        <w:rPr>
          <w:b/>
          <w:iCs/>
          <w:u w:val="single"/>
        </w:rPr>
        <w:t>fear</w:t>
      </w:r>
      <w:r w:rsidRPr="00134C4C">
        <w:rPr>
          <w:u w:val="single"/>
        </w:rPr>
        <w:t xml:space="preserve"> or panic among populations.</w:t>
      </w:r>
      <w:r w:rsidRPr="00134C4C">
        <w:rPr>
          <w:sz w:val="16"/>
        </w:rPr>
        <w:t>”</w:t>
      </w:r>
    </w:p>
    <w:p w14:paraId="3081490F" w14:textId="77777777" w:rsidR="00134C4C" w:rsidRPr="00134C4C" w:rsidRDefault="00134C4C" w:rsidP="00134C4C">
      <w:pPr>
        <w:rPr>
          <w:sz w:val="16"/>
        </w:rPr>
      </w:pPr>
      <w:r w:rsidRPr="00134C4C">
        <w:rPr>
          <w:sz w:val="16"/>
        </w:rPr>
        <w:t>So far, the United States is in the lead on research, but China, India and others are also working on it. The White House is in the process of developing a five-year research plan and strategy for managing the technology, at the behest of Congress, which mandated it last year.</w:t>
      </w:r>
    </w:p>
    <w:p w14:paraId="6ADC7E97" w14:textId="77777777" w:rsidR="00134C4C" w:rsidRPr="00134C4C" w:rsidRDefault="00134C4C" w:rsidP="00134C4C">
      <w:pPr>
        <w:rPr>
          <w:sz w:val="16"/>
        </w:rPr>
      </w:pPr>
      <w:r w:rsidRPr="00134C4C">
        <w:rPr>
          <w:u w:val="single"/>
        </w:rPr>
        <w:t xml:space="preserve">The lack of global coordination on geoengineering is resulting in increasing anxiety about the </w:t>
      </w:r>
      <w:r w:rsidRPr="00134C4C">
        <w:rPr>
          <w:b/>
          <w:iCs/>
          <w:u w:val="single"/>
        </w:rPr>
        <w:t>risks</w:t>
      </w:r>
      <w:r w:rsidRPr="00134C4C">
        <w:rPr>
          <w:u w:val="single"/>
        </w:rPr>
        <w:t xml:space="preserve"> of </w:t>
      </w:r>
      <w:r w:rsidRPr="00134C4C">
        <w:rPr>
          <w:b/>
          <w:iCs/>
          <w:u w:val="single"/>
        </w:rPr>
        <w:t>disagreements</w:t>
      </w:r>
      <w:r w:rsidRPr="00134C4C">
        <w:rPr>
          <w:u w:val="single"/>
        </w:rPr>
        <w:t>.</w:t>
      </w:r>
      <w:r w:rsidRPr="00134C4C">
        <w:rPr>
          <w:sz w:val="16"/>
        </w:rPr>
        <w:t xml:space="preserve"> A climate change-focused National Intelligence Estimate from 2021 — the distillation of U.S. spy agencies’ assessments about the top risks facing the United States — warned that the absence of regulations could mean that “</w:t>
      </w:r>
      <w:r w:rsidRPr="00134C4C">
        <w:rPr>
          <w:u w:val="single"/>
        </w:rPr>
        <w:t xml:space="preserve">state or nonstate actors will independently develop or deploy the technology — possibly </w:t>
      </w:r>
      <w:r w:rsidRPr="00134C4C">
        <w:rPr>
          <w:b/>
          <w:iCs/>
          <w:u w:val="single"/>
        </w:rPr>
        <w:t>covertly</w:t>
      </w:r>
      <w:r w:rsidRPr="00134C4C">
        <w:rPr>
          <w:u w:val="single"/>
        </w:rPr>
        <w:t xml:space="preserve"> — in a manner that </w:t>
      </w:r>
      <w:r w:rsidRPr="00134C4C">
        <w:rPr>
          <w:b/>
          <w:iCs/>
          <w:u w:val="single"/>
        </w:rPr>
        <w:t>risks conflict</w:t>
      </w:r>
      <w:r w:rsidRPr="00134C4C">
        <w:rPr>
          <w:u w:val="single"/>
        </w:rPr>
        <w:t xml:space="preserve"> if other nations blame them for a weather disaster they believe was caused by geoengineering.</w:t>
      </w:r>
      <w:r w:rsidRPr="00134C4C">
        <w:rPr>
          <w:sz w:val="16"/>
        </w:rPr>
        <w:t>”</w:t>
      </w:r>
    </w:p>
    <w:p w14:paraId="27F16543" w14:textId="77777777" w:rsidR="00134C4C" w:rsidRPr="00134C4C" w:rsidRDefault="00134C4C" w:rsidP="00134C4C">
      <w:pPr>
        <w:rPr>
          <w:u w:val="single"/>
        </w:rPr>
      </w:pPr>
      <w:r w:rsidRPr="00134C4C">
        <w:rPr>
          <w:u w:val="single"/>
        </w:rPr>
        <w:t xml:space="preserve">“It’s a </w:t>
      </w:r>
      <w:r w:rsidRPr="00134C4C">
        <w:rPr>
          <w:b/>
          <w:iCs/>
          <w:u w:val="single"/>
        </w:rPr>
        <w:t>powder keg</w:t>
      </w:r>
      <w:r w:rsidRPr="00134C4C">
        <w:rPr>
          <w:u w:val="single"/>
        </w:rPr>
        <w:t xml:space="preserve">,” said Janos </w:t>
      </w:r>
      <w:proofErr w:type="spellStart"/>
      <w:r w:rsidRPr="00134C4C">
        <w:rPr>
          <w:u w:val="single"/>
        </w:rPr>
        <w:t>Pasztor</w:t>
      </w:r>
      <w:proofErr w:type="spellEnd"/>
      <w:r w:rsidRPr="00134C4C">
        <w:rPr>
          <w:u w:val="single"/>
        </w:rPr>
        <w:t xml:space="preserve">, who was a top </w:t>
      </w:r>
      <w:r w:rsidRPr="00134C4C">
        <w:rPr>
          <w:b/>
          <w:iCs/>
          <w:u w:val="single"/>
        </w:rPr>
        <w:t>United Nations official</w:t>
      </w:r>
      <w:r w:rsidRPr="00134C4C">
        <w:rPr>
          <w:u w:val="single"/>
        </w:rPr>
        <w:t xml:space="preserve"> focused on climate change before devoting himself to fostering a global discussion about the governance of geoengineering. “If there are already </w:t>
      </w:r>
      <w:r w:rsidRPr="00134C4C">
        <w:rPr>
          <w:b/>
          <w:iCs/>
          <w:u w:val="single"/>
        </w:rPr>
        <w:t>challenges</w:t>
      </w:r>
      <w:r w:rsidRPr="00134C4C">
        <w:rPr>
          <w:u w:val="single"/>
        </w:rPr>
        <w:t xml:space="preserve"> at the </w:t>
      </w:r>
      <w:r w:rsidRPr="00134C4C">
        <w:rPr>
          <w:b/>
          <w:iCs/>
          <w:u w:val="single"/>
        </w:rPr>
        <w:t>geopolitical level</w:t>
      </w:r>
      <w:r w:rsidRPr="00134C4C">
        <w:rPr>
          <w:u w:val="single"/>
        </w:rPr>
        <w:t xml:space="preserve"> in certain regions … you have potentially some really </w:t>
      </w:r>
      <w:r w:rsidRPr="00134C4C">
        <w:rPr>
          <w:b/>
          <w:iCs/>
          <w:u w:val="single"/>
        </w:rPr>
        <w:t>serious issues</w:t>
      </w:r>
      <w:r w:rsidRPr="00134C4C">
        <w:rPr>
          <w:u w:val="single"/>
        </w:rPr>
        <w:t>.”</w:t>
      </w:r>
    </w:p>
    <w:p w14:paraId="72C67F4C" w14:textId="77777777" w:rsidR="00134C4C" w:rsidRPr="00134C4C" w:rsidRDefault="00134C4C" w:rsidP="00134C4C">
      <w:pPr>
        <w:rPr>
          <w:sz w:val="16"/>
        </w:rPr>
      </w:pPr>
      <w:r w:rsidRPr="00134C4C">
        <w:rPr>
          <w:sz w:val="16"/>
        </w:rPr>
        <w:t>The geopolitics of geoengineering</w:t>
      </w:r>
    </w:p>
    <w:p w14:paraId="440E7D25" w14:textId="77777777" w:rsidR="00134C4C" w:rsidRPr="00134C4C" w:rsidRDefault="00134C4C" w:rsidP="00134C4C">
      <w:pPr>
        <w:rPr>
          <w:sz w:val="16"/>
        </w:rPr>
      </w:pPr>
      <w:r w:rsidRPr="00134C4C">
        <w:rPr>
          <w:sz w:val="16"/>
        </w:rPr>
        <w:t xml:space="preserve">Now some U.S. intelligence officials are focused on understanding the challenges. A favorite read among some of them is a 2020 novel, “The Ministry for the Future,” by Kim Stanley Robinson. It envisions a near future in which, among other developments, India decides unilaterally to deploy solar geoengineering in defiance of a global ban after a heat wave kills 20 </w:t>
      </w:r>
      <w:proofErr w:type="spellStart"/>
      <w:r w:rsidRPr="00134C4C">
        <w:rPr>
          <w:sz w:val="16"/>
        </w:rPr>
        <w:t>million</w:t>
      </w:r>
      <w:proofErr w:type="spellEnd"/>
      <w:r w:rsidRPr="00134C4C">
        <w:rPr>
          <w:sz w:val="16"/>
        </w:rPr>
        <w:t xml:space="preserve"> of its citizens. Former president Barack Obama named it one of his favorite books of that year.</w:t>
      </w:r>
    </w:p>
    <w:p w14:paraId="7AE3DC10" w14:textId="77777777" w:rsidR="00134C4C" w:rsidRPr="00134C4C" w:rsidRDefault="00134C4C" w:rsidP="00134C4C">
      <w:pPr>
        <w:rPr>
          <w:u w:val="single"/>
        </w:rPr>
      </w:pPr>
      <w:r w:rsidRPr="00134C4C">
        <w:rPr>
          <w:sz w:val="16"/>
        </w:rPr>
        <w:t xml:space="preserve">Some policymakers say that as the discussion evolves, </w:t>
      </w:r>
      <w:r w:rsidRPr="00134C4C">
        <w:rPr>
          <w:b/>
          <w:iCs/>
          <w:u w:val="single"/>
        </w:rPr>
        <w:t>existing tensions</w:t>
      </w:r>
      <w:r w:rsidRPr="00134C4C">
        <w:rPr>
          <w:u w:val="single"/>
        </w:rPr>
        <w:t xml:space="preserve"> could </w:t>
      </w:r>
      <w:r w:rsidRPr="00134C4C">
        <w:rPr>
          <w:b/>
          <w:iCs/>
          <w:u w:val="single"/>
        </w:rPr>
        <w:t>worsen</w:t>
      </w:r>
      <w:r w:rsidRPr="00134C4C">
        <w:rPr>
          <w:u w:val="single"/>
        </w:rPr>
        <w:t xml:space="preserve"> between industrialized nations that are responsible for the bulk of historic carbon emissions and less industrialized countries that are often </w:t>
      </w:r>
      <w:r w:rsidRPr="00134C4C">
        <w:rPr>
          <w:b/>
          <w:iCs/>
          <w:u w:val="single"/>
        </w:rPr>
        <w:t>hit hardest</w:t>
      </w:r>
      <w:r w:rsidRPr="00134C4C">
        <w:rPr>
          <w:u w:val="single"/>
        </w:rPr>
        <w:t xml:space="preserve"> by climate change.</w:t>
      </w:r>
    </w:p>
    <w:p w14:paraId="127E5A09" w14:textId="77777777" w:rsidR="00134C4C" w:rsidRPr="00134C4C" w:rsidRDefault="00134C4C" w:rsidP="00134C4C">
      <w:pPr>
        <w:rPr>
          <w:sz w:val="16"/>
        </w:rPr>
      </w:pPr>
      <w:r w:rsidRPr="00134C4C">
        <w:rPr>
          <w:sz w:val="16"/>
        </w:rPr>
        <w:t xml:space="preserve">Solar geoengineering “has potential social and ethical issues around public consent and has the potential to spawn international conflicts,” Ajay K. </w:t>
      </w:r>
      <w:proofErr w:type="spellStart"/>
      <w:r w:rsidRPr="00134C4C">
        <w:rPr>
          <w:sz w:val="16"/>
        </w:rPr>
        <w:t>Sood</w:t>
      </w:r>
      <w:proofErr w:type="spellEnd"/>
      <w:r w:rsidRPr="00134C4C">
        <w:rPr>
          <w:sz w:val="16"/>
        </w:rPr>
        <w:t>, the principal scientific adviser to the Indian government, told a climate-focused conference in New Delhi this month, adding that research into the technology in India was “nascent.”</w:t>
      </w:r>
    </w:p>
    <w:p w14:paraId="1450C771" w14:textId="77777777" w:rsidR="00134C4C" w:rsidRPr="00134C4C" w:rsidRDefault="00134C4C" w:rsidP="00134C4C">
      <w:pPr>
        <w:rPr>
          <w:sz w:val="16"/>
        </w:rPr>
      </w:pPr>
      <w:r w:rsidRPr="00134C4C">
        <w:rPr>
          <w:sz w:val="16"/>
        </w:rPr>
        <w:t>“</w:t>
      </w:r>
      <w:r w:rsidRPr="00134C4C">
        <w:rPr>
          <w:u w:val="single"/>
        </w:rPr>
        <w:t xml:space="preserve">This technology may end up </w:t>
      </w:r>
      <w:r w:rsidRPr="00134C4C">
        <w:rPr>
          <w:b/>
          <w:iCs/>
          <w:u w:val="single"/>
        </w:rPr>
        <w:t>concentrating power</w:t>
      </w:r>
      <w:r w:rsidRPr="00134C4C">
        <w:rPr>
          <w:u w:val="single"/>
        </w:rPr>
        <w:t xml:space="preserve"> in </w:t>
      </w:r>
      <w:r w:rsidRPr="00134C4C">
        <w:rPr>
          <w:b/>
          <w:iCs/>
          <w:u w:val="single"/>
        </w:rPr>
        <w:t>rich countries</w:t>
      </w:r>
      <w:r w:rsidRPr="00134C4C">
        <w:rPr>
          <w:u w:val="single"/>
        </w:rPr>
        <w:t xml:space="preserve"> or nonstate actors in the global north</w:t>
      </w:r>
      <w:r w:rsidRPr="00134C4C">
        <w:rPr>
          <w:sz w:val="16"/>
        </w:rPr>
        <w:t>,” he said.</w:t>
      </w:r>
    </w:p>
    <w:p w14:paraId="79FFE80E" w14:textId="77777777" w:rsidR="00134C4C" w:rsidRPr="00134C4C" w:rsidRDefault="00134C4C" w:rsidP="00134C4C">
      <w:pPr>
        <w:rPr>
          <w:sz w:val="16"/>
        </w:rPr>
      </w:pPr>
      <w:r w:rsidRPr="00134C4C">
        <w:rPr>
          <w:sz w:val="16"/>
        </w:rPr>
        <w:t>In the global south, he said, solar geoengineering “may appear appealing given the context of dire climate consequences faced by them.”</w:t>
      </w:r>
    </w:p>
    <w:p w14:paraId="69764F27" w14:textId="77777777" w:rsidR="00134C4C" w:rsidRPr="00134C4C" w:rsidRDefault="00134C4C" w:rsidP="00134C4C">
      <w:pPr>
        <w:rPr>
          <w:sz w:val="16"/>
        </w:rPr>
      </w:pPr>
      <w:r w:rsidRPr="00134C4C">
        <w:rPr>
          <w:sz w:val="16"/>
        </w:rPr>
        <w:t>Even basic research such as outdoor small-scale tests could turn controversial in some areas, some people say, let alone full-scale deployment.</w:t>
      </w:r>
    </w:p>
    <w:p w14:paraId="7AC784EC" w14:textId="77777777" w:rsidR="00134C4C" w:rsidRPr="00134C4C" w:rsidRDefault="00134C4C" w:rsidP="00134C4C">
      <w:pPr>
        <w:rPr>
          <w:sz w:val="16"/>
        </w:rPr>
      </w:pPr>
      <w:r w:rsidRPr="00134C4C">
        <w:rPr>
          <w:sz w:val="16"/>
        </w:rPr>
        <w:t>“In troubled neighborhoods like ours, the protocols of the trials will need to be coordinated and collectively monitored, which becomes an impossibility in the highly fractured and polarized environments like the one that exists between Pakistan and India,” said Malik Amin Aslam, a former Pakistani minister for climate change.</w:t>
      </w:r>
    </w:p>
    <w:p w14:paraId="5343584E" w14:textId="77777777" w:rsidR="00134C4C" w:rsidRPr="00134C4C" w:rsidRDefault="00134C4C" w:rsidP="00134C4C">
      <w:pPr>
        <w:rPr>
          <w:sz w:val="16"/>
        </w:rPr>
      </w:pPr>
      <w:r w:rsidRPr="00134C4C">
        <w:rPr>
          <w:sz w:val="16"/>
        </w:rPr>
        <w:t>[image omitted]</w:t>
      </w:r>
    </w:p>
    <w:p w14:paraId="599F8ADE" w14:textId="77777777" w:rsidR="00134C4C" w:rsidRPr="00134C4C" w:rsidRDefault="00134C4C" w:rsidP="00134C4C">
      <w:pPr>
        <w:rPr>
          <w:sz w:val="16"/>
        </w:rPr>
      </w:pPr>
      <w:r w:rsidRPr="00134C4C">
        <w:rPr>
          <w:sz w:val="16"/>
        </w:rPr>
        <w:t>How solar geoengineering works</w:t>
      </w:r>
    </w:p>
    <w:p w14:paraId="589F3B04" w14:textId="77777777" w:rsidR="00134C4C" w:rsidRPr="00134C4C" w:rsidRDefault="00134C4C" w:rsidP="00134C4C">
      <w:pPr>
        <w:rPr>
          <w:sz w:val="16"/>
        </w:rPr>
      </w:pPr>
      <w:r w:rsidRPr="00134C4C">
        <w:rPr>
          <w:sz w:val="16"/>
        </w:rPr>
        <w:t>Scientists say the technology necessary to hack the atmosphere is not complicated. Airplanes would spray sulfur into the sky at high altitude. Done right, the material would condense, reflecting a portion of the sun’s rays and shielding the Earth. That would mimic the cooling effect of a large volcanic explosion, which happened after the 1991 eruption of Mount Pinatubo in the Philippines. That volcano heaved about 15 million tons of sulfur dioxide into the atmosphere and lowered the average global temperature by about 1 degree Fahrenheit over the next 15 months, according to NASA estimates.</w:t>
      </w:r>
    </w:p>
    <w:p w14:paraId="6FA7F685" w14:textId="77777777" w:rsidR="00134C4C" w:rsidRPr="00134C4C" w:rsidRDefault="00134C4C" w:rsidP="00134C4C">
      <w:pPr>
        <w:rPr>
          <w:sz w:val="16"/>
        </w:rPr>
      </w:pPr>
      <w:r w:rsidRPr="00134C4C">
        <w:rPr>
          <w:sz w:val="16"/>
        </w:rPr>
        <w:t>“It’s increasingly clear that putting a bunch of aerosols in the stratosphere could decrease the global average temperature,” said Chris Field, the director of the Stanford Woods Institute for the Environment. He chaired a National Academies of Sciences, Engineering and Medicine committee that recommended in 2021 that the Biden administration fund a federal research program into the technology.</w:t>
      </w:r>
    </w:p>
    <w:p w14:paraId="19A94601" w14:textId="77777777" w:rsidR="00134C4C" w:rsidRPr="00134C4C" w:rsidRDefault="00134C4C" w:rsidP="00134C4C">
      <w:pPr>
        <w:rPr>
          <w:sz w:val="16"/>
        </w:rPr>
      </w:pPr>
      <w:r w:rsidRPr="00134C4C">
        <w:rPr>
          <w:sz w:val="16"/>
        </w:rPr>
        <w:t>“The future really depends on getting an ambitious response to the climate crisis put in place. And we just need to be really open to recognizing that some kinds of approaches that are fraught with downsides might still deserve to be considered just because the alternatives are so serious,” Field said.</w:t>
      </w:r>
    </w:p>
    <w:p w14:paraId="0DEF473E" w14:textId="77777777" w:rsidR="00134C4C" w:rsidRPr="00134C4C" w:rsidRDefault="00134C4C" w:rsidP="00134C4C">
      <w:pPr>
        <w:rPr>
          <w:sz w:val="16"/>
        </w:rPr>
      </w:pPr>
      <w:r w:rsidRPr="00134C4C">
        <w:rPr>
          <w:sz w:val="16"/>
        </w:rPr>
        <w:t>Some scientists say the risks could be significant. Changes to the atmosphere would shift weather patterns and create droughts. A less-intense sun could lower crop yields and lead to hunger. There are concerns temperatures could build outside the sulfur dioxide layer that, if the spraying is stopped, could unleash a catastrophic heat wave across the world. Some climate experts worry that societies might use the technique to stall on the emissions cuts that are needed to fix the root of the problem.</w:t>
      </w:r>
    </w:p>
    <w:p w14:paraId="2F8CD5D0" w14:textId="77777777" w:rsidR="00134C4C" w:rsidRPr="00134C4C" w:rsidRDefault="00134C4C" w:rsidP="00134C4C">
      <w:pPr>
        <w:rPr>
          <w:sz w:val="16"/>
        </w:rPr>
      </w:pPr>
      <w:r w:rsidRPr="00134C4C">
        <w:rPr>
          <w:sz w:val="16"/>
        </w:rPr>
        <w:t>There are other kinds of geoengineering techniques that would be more localized. Seawater could be sprayed into clouds, brightening them so that they shield more of the sun’s rays. Tiny glass beads could protect Arctic ice from melting. Iron dust in the oceans could feed phytoplankton that would then pull carbon dioxide out of the air. Those techniques might have risks — but they would be less likely to cross borders.</w:t>
      </w:r>
    </w:p>
    <w:p w14:paraId="48F3608F" w14:textId="77777777" w:rsidR="00134C4C" w:rsidRPr="00134C4C" w:rsidRDefault="00134C4C" w:rsidP="00134C4C">
      <w:pPr>
        <w:rPr>
          <w:sz w:val="16"/>
        </w:rPr>
      </w:pPr>
      <w:r w:rsidRPr="00134C4C">
        <w:rPr>
          <w:sz w:val="16"/>
        </w:rPr>
        <w:t>What could make the sulfur technique so much more effective is exactly what makes it diplomatically complicated: It doesn’t stay above the country that does the spraying. Instead, it spreads across the globe. Beijing’s decisions could have climate consequences in the United States — and vice versa.</w:t>
      </w:r>
    </w:p>
    <w:p w14:paraId="3BCC192E" w14:textId="77777777" w:rsidR="00134C4C" w:rsidRPr="00134C4C" w:rsidRDefault="00134C4C" w:rsidP="00134C4C">
      <w:pPr>
        <w:rPr>
          <w:sz w:val="16"/>
        </w:rPr>
      </w:pPr>
      <w:r w:rsidRPr="00134C4C">
        <w:rPr>
          <w:sz w:val="16"/>
        </w:rPr>
        <w:t xml:space="preserve">“I can see this going wrong someday,” said Elizabeth </w:t>
      </w:r>
      <w:proofErr w:type="spellStart"/>
      <w:r w:rsidRPr="00134C4C">
        <w:rPr>
          <w:sz w:val="16"/>
        </w:rPr>
        <w:t>Chalecki</w:t>
      </w:r>
      <w:proofErr w:type="spellEnd"/>
      <w:r w:rsidRPr="00134C4C">
        <w:rPr>
          <w:sz w:val="16"/>
        </w:rPr>
        <w:t>, a professor of political science at University of Nebraska Omaha who has studied the intersection of climate and security issues. “You can’t even govern based on carbon emissions. How are you going to govern a technology that could purposefully alter planetary living conditions?”</w:t>
      </w:r>
    </w:p>
    <w:p w14:paraId="1FEEBB47" w14:textId="77777777" w:rsidR="00134C4C" w:rsidRPr="00134C4C" w:rsidRDefault="00134C4C" w:rsidP="00134C4C">
      <w:pPr>
        <w:rPr>
          <w:sz w:val="16"/>
        </w:rPr>
      </w:pPr>
      <w:r w:rsidRPr="00134C4C">
        <w:rPr>
          <w:sz w:val="16"/>
        </w:rPr>
        <w:t>Geoengineering experiments around the world</w:t>
      </w:r>
    </w:p>
    <w:p w14:paraId="249343CC" w14:textId="77777777" w:rsidR="00134C4C" w:rsidRPr="00134C4C" w:rsidRDefault="00134C4C" w:rsidP="00134C4C">
      <w:pPr>
        <w:rPr>
          <w:sz w:val="16"/>
        </w:rPr>
      </w:pPr>
      <w:r w:rsidRPr="00134C4C">
        <w:rPr>
          <w:sz w:val="16"/>
        </w:rPr>
        <w:t>In the absence of global consensus, some private groups are taking matters into their own hands. One company, Making Sunsets, declared late last year that it had released some balloons filled with a compound that could reflect sunlight back into the atmosphere. The release was done in Mexico, prompting a backlash and the Mexican government to ban experimentation last month.</w:t>
      </w:r>
    </w:p>
    <w:p w14:paraId="409CBB02" w14:textId="77777777" w:rsidR="00134C4C" w:rsidRPr="00134C4C" w:rsidRDefault="00134C4C" w:rsidP="00134C4C">
      <w:pPr>
        <w:rPr>
          <w:sz w:val="16"/>
        </w:rPr>
      </w:pPr>
      <w:r w:rsidRPr="00134C4C">
        <w:rPr>
          <w:sz w:val="16"/>
        </w:rPr>
        <w:t>Most geoengineering activity so far remains inside computer models or laboratories.</w:t>
      </w:r>
    </w:p>
    <w:p w14:paraId="57BF03A8" w14:textId="77777777" w:rsidR="00134C4C" w:rsidRPr="00134C4C" w:rsidRDefault="00134C4C" w:rsidP="00134C4C">
      <w:pPr>
        <w:rPr>
          <w:sz w:val="16"/>
        </w:rPr>
      </w:pPr>
      <w:r w:rsidRPr="00134C4C">
        <w:rPr>
          <w:sz w:val="16"/>
        </w:rPr>
        <w:t>China has had a state-backed solar geoengineering program at Beijing Normal University for much of the past decade, but it does not appear to have done open-air testing. The country has a long history of smaller-scale efforts to modify the climate, such as when it spent $30 million shooting salt and minerals to clear skies before the 2008 Beijing Olympics, or when it seeds clouds to make it rain ahead of other politically sensitive events.</w:t>
      </w:r>
    </w:p>
    <w:p w14:paraId="55FC2C41" w14:textId="77777777" w:rsidR="00134C4C" w:rsidRPr="00134C4C" w:rsidRDefault="00134C4C" w:rsidP="00134C4C">
      <w:pPr>
        <w:rPr>
          <w:sz w:val="16"/>
        </w:rPr>
      </w:pPr>
      <w:r w:rsidRPr="00134C4C">
        <w:rPr>
          <w:sz w:val="16"/>
        </w:rPr>
        <w:t>In the United States, research has also been expanding. “There’s a wealth of scientific evidence in the last decade that these technologies really could significantly reduce the human environmental costs of climate change,” said David Keith, a scientist at Harvard who is a prominent researcher in the field.</w:t>
      </w:r>
    </w:p>
    <w:p w14:paraId="463AACDA" w14:textId="77777777" w:rsidR="00134C4C" w:rsidRPr="00134C4C" w:rsidRDefault="00134C4C" w:rsidP="00134C4C">
      <w:pPr>
        <w:rPr>
          <w:sz w:val="16"/>
        </w:rPr>
      </w:pPr>
      <w:r w:rsidRPr="00134C4C">
        <w:rPr>
          <w:sz w:val="16"/>
        </w:rPr>
        <w:t>His colleagues have struggled to address sensitivities about outdoor testing. A Harvard research project that sought to conduct a small-scale open-air solar geoengineering experiment in Sweden was called off in 2021 after the country’s indigenous Saami Council opposed it. The researchers are still considering other locations.</w:t>
      </w:r>
    </w:p>
    <w:p w14:paraId="54060EF8" w14:textId="77777777" w:rsidR="00134C4C" w:rsidRPr="00134C4C" w:rsidRDefault="00134C4C" w:rsidP="00134C4C">
      <w:pPr>
        <w:rPr>
          <w:sz w:val="16"/>
        </w:rPr>
      </w:pPr>
      <w:r w:rsidRPr="00134C4C">
        <w:rPr>
          <w:sz w:val="16"/>
        </w:rPr>
        <w:t>Around the world, a growing number of researchers are exploring what solar engineering might mean for their regions, even if their home countries are unlikely to deploy the technology.</w:t>
      </w:r>
    </w:p>
    <w:p w14:paraId="07792FE4" w14:textId="77777777" w:rsidR="00134C4C" w:rsidRPr="00134C4C" w:rsidRDefault="00134C4C" w:rsidP="00134C4C">
      <w:pPr>
        <w:rPr>
          <w:sz w:val="16"/>
        </w:rPr>
      </w:pPr>
      <w:r w:rsidRPr="00134C4C">
        <w:rPr>
          <w:sz w:val="16"/>
        </w:rPr>
        <w:t xml:space="preserve">Inés </w:t>
      </w:r>
      <w:proofErr w:type="spellStart"/>
      <w:r w:rsidRPr="00134C4C">
        <w:rPr>
          <w:sz w:val="16"/>
        </w:rPr>
        <w:t>Camilloni</w:t>
      </w:r>
      <w:proofErr w:type="spellEnd"/>
      <w:r w:rsidRPr="00134C4C">
        <w:rPr>
          <w:sz w:val="16"/>
        </w:rPr>
        <w:t>, a climate scientist at the University of Buenos Aires, said the technology still might be able to address some short-term challenges. She has conducted research about the consequences of solar geoengineering on the Plata River basin that stretches across a densely populated region in South America. Deploying the technology, she found using lab modeling, would likely lead to higher river levels, decreasing drought but increasing flooding.</w:t>
      </w:r>
    </w:p>
    <w:p w14:paraId="4F2EF19A" w14:textId="77777777" w:rsidR="00134C4C" w:rsidRPr="00134C4C" w:rsidRDefault="00134C4C" w:rsidP="00134C4C">
      <w:pPr>
        <w:rPr>
          <w:sz w:val="16"/>
        </w:rPr>
      </w:pPr>
      <w:r w:rsidRPr="00134C4C">
        <w:rPr>
          <w:sz w:val="16"/>
        </w:rPr>
        <w:t>What could go wrong?</w:t>
      </w:r>
    </w:p>
    <w:p w14:paraId="56F78E7D" w14:textId="77777777" w:rsidR="00134C4C" w:rsidRPr="00134C4C" w:rsidRDefault="00134C4C" w:rsidP="00134C4C">
      <w:pPr>
        <w:rPr>
          <w:sz w:val="16"/>
        </w:rPr>
      </w:pPr>
      <w:r w:rsidRPr="00134C4C">
        <w:rPr>
          <w:sz w:val="16"/>
        </w:rPr>
        <w:t xml:space="preserve">Researchers in South Asia say that </w:t>
      </w:r>
      <w:r w:rsidRPr="00134C4C">
        <w:rPr>
          <w:u w:val="single"/>
        </w:rPr>
        <w:t xml:space="preserve">it is easy to imagine </w:t>
      </w:r>
      <w:r w:rsidRPr="00134C4C">
        <w:rPr>
          <w:b/>
          <w:iCs/>
          <w:u w:val="single"/>
        </w:rPr>
        <w:t>disagreements</w:t>
      </w:r>
      <w:r w:rsidRPr="00134C4C">
        <w:rPr>
          <w:u w:val="single"/>
        </w:rPr>
        <w:t xml:space="preserve"> across borders about solar geoengineering</w:t>
      </w:r>
      <w:r w:rsidRPr="00134C4C">
        <w:rPr>
          <w:sz w:val="16"/>
        </w:rPr>
        <w:t xml:space="preserve"> — especially given that cooperation on some issues is already tenuous at best. China, India, Pakistan and Bangladesh share river systems, but they don’t always give each other the rainfall and river level data that would be needed to predict and prepare for floods.</w:t>
      </w:r>
    </w:p>
    <w:p w14:paraId="722240AD" w14:textId="77777777" w:rsidR="00134C4C" w:rsidRPr="00134C4C" w:rsidRDefault="00134C4C" w:rsidP="00134C4C">
      <w:pPr>
        <w:rPr>
          <w:sz w:val="16"/>
        </w:rPr>
      </w:pPr>
      <w:r w:rsidRPr="00134C4C">
        <w:rPr>
          <w:sz w:val="16"/>
        </w:rPr>
        <w:t>Since solar geoengineering could change weather patterns, that could make predicting rainfall even more challenging, said Mohammed Abu Syed, a senior fellow at the Bangladesh Center for Advanced Studies, who is doing research about how geoengineering could change rain patterns in his country.</w:t>
      </w:r>
    </w:p>
    <w:p w14:paraId="271822F0" w14:textId="77777777" w:rsidR="00134C4C" w:rsidRPr="00134C4C" w:rsidRDefault="00134C4C" w:rsidP="00134C4C">
      <w:pPr>
        <w:rPr>
          <w:sz w:val="16"/>
        </w:rPr>
      </w:pPr>
      <w:r w:rsidRPr="00134C4C">
        <w:rPr>
          <w:u w:val="single"/>
        </w:rPr>
        <w:t xml:space="preserve">There is </w:t>
      </w:r>
      <w:r w:rsidRPr="00134C4C">
        <w:rPr>
          <w:b/>
          <w:iCs/>
          <w:u w:val="single"/>
        </w:rPr>
        <w:t>little trust</w:t>
      </w:r>
      <w:r w:rsidRPr="00134C4C">
        <w:rPr>
          <w:u w:val="single"/>
        </w:rPr>
        <w:t xml:space="preserve"> across borders</w:t>
      </w:r>
      <w:r w:rsidRPr="00134C4C">
        <w:rPr>
          <w:sz w:val="16"/>
        </w:rPr>
        <w:t>, he said. One country’s deploying a geoengineering program “would influence the whole hydrological regime of South Asia,” he said, but Bangladesh’s broad floodplains might bear the brunt of new, unpredictable weather.</w:t>
      </w:r>
    </w:p>
    <w:p w14:paraId="64010EDA" w14:textId="77777777" w:rsidR="00134C4C" w:rsidRPr="00134C4C" w:rsidRDefault="00134C4C" w:rsidP="00134C4C">
      <w:pPr>
        <w:rPr>
          <w:sz w:val="16"/>
        </w:rPr>
      </w:pPr>
      <w:r w:rsidRPr="00134C4C">
        <w:rPr>
          <w:sz w:val="16"/>
        </w:rPr>
        <w:t>If solar geoengineering turns out to have negative consequences, he said, “We would be the one who would most suffer from this.”</w:t>
      </w:r>
    </w:p>
    <w:p w14:paraId="17A3ADD8" w14:textId="77777777" w:rsidR="00134C4C" w:rsidRPr="00134C4C" w:rsidRDefault="00134C4C" w:rsidP="00134C4C"/>
    <w:p w14:paraId="3CD74043" w14:textId="77777777" w:rsidR="005D388F" w:rsidRPr="00134C4C" w:rsidRDefault="005D388F" w:rsidP="00134C4C"/>
    <w:sectPr w:rsidR="005D388F" w:rsidRPr="00134C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C22FD" w14:textId="77777777" w:rsidR="00C41AC2" w:rsidRDefault="00C41AC2" w:rsidP="00066D2C">
      <w:pPr>
        <w:spacing w:after="0" w:line="240" w:lineRule="auto"/>
      </w:pPr>
      <w:r>
        <w:separator/>
      </w:r>
    </w:p>
  </w:endnote>
  <w:endnote w:type="continuationSeparator" w:id="0">
    <w:p w14:paraId="1AB53D82" w14:textId="77777777" w:rsidR="00C41AC2" w:rsidRDefault="00C41A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F7ED1" w14:textId="77777777" w:rsidR="00C41AC2" w:rsidRDefault="00C41AC2" w:rsidP="00066D2C">
      <w:pPr>
        <w:spacing w:after="0" w:line="240" w:lineRule="auto"/>
      </w:pPr>
      <w:r>
        <w:separator/>
      </w:r>
    </w:p>
  </w:footnote>
  <w:footnote w:type="continuationSeparator" w:id="0">
    <w:p w14:paraId="376088FF" w14:textId="77777777" w:rsidR="00C41AC2" w:rsidRDefault="00C41AC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6"/>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967305392"/>
    <w:docVar w:name="VerbatimVersion" w:val="6.0.0"/>
    <w:docVar w:name="WordVersion" w:val="16.0"/>
  </w:docVars>
  <w:rsids>
    <w:rsidRoot w:val="000C7F4F"/>
    <w:rsid w:val="000004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00"/>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F4F"/>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C4C"/>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D3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1043"/>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C2"/>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3FA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4DA5"/>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7F6BD3"/>
  <w15:chartTrackingRefBased/>
  <w15:docId w15:val="{3683CB4E-D3DD-8D49-96B4-4C184A178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6B00"/>
    <w:rPr>
      <w:rFonts w:ascii="Calibri" w:hAnsi="Calibri" w:cs="Calibri"/>
    </w:rPr>
  </w:style>
  <w:style w:type="paragraph" w:styleId="Heading1">
    <w:name w:val="heading 1"/>
    <w:aliases w:val="Pocket"/>
    <w:basedOn w:val="Normal"/>
    <w:next w:val="Normal"/>
    <w:link w:val="Heading1Char"/>
    <w:qFormat/>
    <w:rsid w:val="00066B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6B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66B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066B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6B0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6B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6B00"/>
  </w:style>
  <w:style w:type="character" w:styleId="Emphasis">
    <w:name w:val="Emphasis"/>
    <w:basedOn w:val="DefaultParagraphFont"/>
    <w:uiPriority w:val="8"/>
    <w:qFormat/>
    <w:rsid w:val="00066B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6B00"/>
    <w:rPr>
      <w:color w:val="auto"/>
      <w:u w:val="none"/>
    </w:rPr>
  </w:style>
  <w:style w:type="character" w:customStyle="1" w:styleId="Heading1Char">
    <w:name w:val="Heading 1 Char"/>
    <w:aliases w:val="Pocket Char"/>
    <w:basedOn w:val="DefaultParagraphFont"/>
    <w:link w:val="Heading1"/>
    <w:rsid w:val="00066B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6B0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6B0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66B00"/>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066B00"/>
    <w:rPr>
      <w:b/>
      <w:bCs/>
      <w:sz w:val="24"/>
      <w:u w:val="none"/>
    </w:rPr>
  </w:style>
  <w:style w:type="character" w:customStyle="1" w:styleId="StyleUnderline">
    <w:name w:val="Style Underline"/>
    <w:aliases w:val="Underline"/>
    <w:basedOn w:val="DefaultParagraphFont"/>
    <w:uiPriority w:val="7"/>
    <w:qFormat/>
    <w:rsid w:val="00066B00"/>
    <w:rPr>
      <w:b w:val="0"/>
      <w:sz w:val="22"/>
      <w:u w:val="single"/>
    </w:rPr>
  </w:style>
  <w:style w:type="character" w:styleId="Strong">
    <w:name w:val="Strong"/>
    <w:basedOn w:val="DefaultParagraphFont"/>
    <w:uiPriority w:val="22"/>
    <w:semiHidden/>
    <w:qFormat/>
    <w:rsid w:val="00066B00"/>
    <w:rPr>
      <w:b/>
      <w:bCs/>
    </w:rPr>
  </w:style>
  <w:style w:type="character" w:styleId="BookTitle">
    <w:name w:val="Book Title"/>
    <w:basedOn w:val="DefaultParagraphFont"/>
    <w:uiPriority w:val="33"/>
    <w:semiHidden/>
    <w:qFormat/>
    <w:rsid w:val="00066B00"/>
    <w:rPr>
      <w:b/>
      <w:bCs/>
      <w:i/>
      <w:iCs/>
      <w:spacing w:val="5"/>
    </w:rPr>
  </w:style>
  <w:style w:type="character" w:customStyle="1" w:styleId="Heading5Char">
    <w:name w:val="Heading 5 Char"/>
    <w:basedOn w:val="DefaultParagraphFont"/>
    <w:link w:val="Heading5"/>
    <w:uiPriority w:val="9"/>
    <w:semiHidden/>
    <w:rsid w:val="00066B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6B00"/>
  </w:style>
  <w:style w:type="paragraph" w:styleId="Header">
    <w:name w:val="header"/>
    <w:basedOn w:val="Normal"/>
    <w:link w:val="HeaderChar"/>
    <w:uiPriority w:val="99"/>
    <w:semiHidden/>
    <w:rsid w:val="00066B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6B00"/>
    <w:rPr>
      <w:rFonts w:ascii="Calibri" w:hAnsi="Calibri" w:cs="Calibri"/>
    </w:rPr>
  </w:style>
  <w:style w:type="paragraph" w:styleId="Footer">
    <w:name w:val="footer"/>
    <w:basedOn w:val="Normal"/>
    <w:link w:val="FooterChar"/>
    <w:uiPriority w:val="99"/>
    <w:semiHidden/>
    <w:rsid w:val="00066B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6B00"/>
    <w:rPr>
      <w:rFonts w:ascii="Calibri" w:hAnsi="Calibri" w:cs="Calibri"/>
    </w:rPr>
  </w:style>
  <w:style w:type="paragraph" w:styleId="BodyText">
    <w:name w:val="Body Text"/>
    <w:basedOn w:val="Normal"/>
    <w:link w:val="BodyTextChar"/>
    <w:uiPriority w:val="99"/>
    <w:semiHidden/>
    <w:unhideWhenUsed/>
    <w:rsid w:val="00066B00"/>
    <w:pPr>
      <w:spacing w:after="120"/>
    </w:pPr>
  </w:style>
  <w:style w:type="character" w:customStyle="1" w:styleId="BodyTextChar">
    <w:name w:val="Body Text Char"/>
    <w:basedOn w:val="DefaultParagraphFont"/>
    <w:link w:val="BodyText"/>
    <w:uiPriority w:val="99"/>
    <w:semiHidden/>
    <w:rsid w:val="00066B00"/>
    <w:rPr>
      <w:rFonts w:ascii="Calibri" w:hAnsi="Calibri" w:cs="Calibri"/>
    </w:rPr>
  </w:style>
  <w:style w:type="paragraph" w:styleId="NoSpacing">
    <w:name w:val="No Spacing"/>
    <w:link w:val="NoSpacingChar"/>
    <w:uiPriority w:val="99"/>
    <w:semiHidden/>
    <w:unhideWhenUsed/>
    <w:qFormat/>
    <w:rsid w:val="00066B0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6B00"/>
    <w:rPr>
      <w:rFonts w:ascii="Calibri" w:hAnsi="Calibri" w:cs="Calibri"/>
    </w:rPr>
  </w:style>
  <w:style w:type="character" w:styleId="Hyperlink">
    <w:name w:val="Hyperlink"/>
    <w:basedOn w:val="DefaultParagraphFont"/>
    <w:uiPriority w:val="99"/>
    <w:unhideWhenUsed/>
    <w:rsid w:val="00066B00"/>
    <w:rPr>
      <w:color w:val="0563C1" w:themeColor="hyperlink"/>
      <w:u w:val="single"/>
    </w:rPr>
  </w:style>
  <w:style w:type="character" w:styleId="UnresolvedMention">
    <w:name w:val="Unresolved Mention"/>
    <w:basedOn w:val="DefaultParagraphFont"/>
    <w:uiPriority w:val="99"/>
    <w:semiHidden/>
    <w:unhideWhenUsed/>
    <w:rsid w:val="00066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10369</Words>
  <Characters>59109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5</cp:revision>
  <dcterms:created xsi:type="dcterms:W3CDTF">2023-07-16T05:26:00Z</dcterms:created>
  <dcterms:modified xsi:type="dcterms:W3CDTF">2023-07-24T18:00:00Z</dcterms:modified>
</cp:coreProperties>
</file>