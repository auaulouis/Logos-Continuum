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A972F" w14:textId="0496D127" w:rsidR="00E657E3" w:rsidRDefault="00E657E3" w:rsidP="00E657E3">
      <w:pPr>
        <w:pStyle w:val="Heading1"/>
      </w:pPr>
      <w:r>
        <w:t>REMs DA – CNDI 23</w:t>
      </w:r>
    </w:p>
    <w:p w14:paraId="28E26803" w14:textId="180D8CA5" w:rsidR="00E657E3" w:rsidRDefault="00E657E3" w:rsidP="00E657E3">
      <w:r>
        <w:t xml:space="preserve">Most of these cards came out of the GND </w:t>
      </w:r>
      <w:proofErr w:type="spellStart"/>
      <w:r>
        <w:t>Aff</w:t>
      </w:r>
      <w:proofErr w:type="spellEnd"/>
      <w:r>
        <w:t xml:space="preserve">/Neg files, but now they’re in one place. </w:t>
      </w:r>
    </w:p>
    <w:p w14:paraId="7671015D" w14:textId="684E512E" w:rsidR="00037A8C" w:rsidRDefault="00037A8C" w:rsidP="00E657E3">
      <w:r>
        <w:t xml:space="preserve">Read the full DA against the </w:t>
      </w:r>
      <w:proofErr w:type="spellStart"/>
      <w:r>
        <w:t>affs</w:t>
      </w:r>
      <w:proofErr w:type="spellEnd"/>
      <w:r>
        <w:t xml:space="preserve"> that don’t read the competitiveness </w:t>
      </w:r>
      <w:proofErr w:type="gramStart"/>
      <w:r>
        <w:t>advantages</w:t>
      </w:r>
      <w:proofErr w:type="gramEnd"/>
      <w:r>
        <w:t xml:space="preserve"> but you can just read the case turn if the </w:t>
      </w:r>
      <w:proofErr w:type="spellStart"/>
      <w:r>
        <w:t>aff</w:t>
      </w:r>
      <w:proofErr w:type="spellEnd"/>
      <w:r>
        <w:t xml:space="preserve"> has already spotted you that China is bad and Taiwan war goes boom. </w:t>
      </w:r>
    </w:p>
    <w:p w14:paraId="7A7CE49C" w14:textId="02642ED4" w:rsidR="00C10E79" w:rsidRPr="00C10E79" w:rsidRDefault="00E657E3" w:rsidP="00B65D2F">
      <w:pPr>
        <w:pStyle w:val="Heading2"/>
      </w:pPr>
      <w:r>
        <w:t>1NC</w:t>
      </w:r>
      <w:r w:rsidR="00B65D2F">
        <w:t>s</w:t>
      </w:r>
    </w:p>
    <w:p w14:paraId="45EF1C30" w14:textId="3825CC73" w:rsidR="00E657E3" w:rsidRDefault="00E657E3" w:rsidP="00E657E3">
      <w:pPr>
        <w:pStyle w:val="Heading3"/>
      </w:pPr>
      <w:r>
        <w:t xml:space="preserve">1nc – Case </w:t>
      </w:r>
      <w:r w:rsidR="00E73EF5">
        <w:t>Turn</w:t>
      </w:r>
    </w:p>
    <w:p w14:paraId="1D213BBC" w14:textId="2FC21A30" w:rsidR="00E73EF5" w:rsidRPr="00E73EF5" w:rsidRDefault="00E73EF5" w:rsidP="00E73EF5">
      <w:r>
        <w:t>*Read vs Competitiveness Adv</w:t>
      </w:r>
    </w:p>
    <w:p w14:paraId="6A19A35B" w14:textId="3D1BFC27" w:rsidR="00E657E3" w:rsidRDefault="00E73EF5" w:rsidP="00E657E3">
      <w:pPr>
        <w:pStyle w:val="Heading4"/>
      </w:pPr>
      <w:r>
        <w:t xml:space="preserve">Turn: </w:t>
      </w:r>
      <w:r w:rsidR="00E657E3">
        <w:t>The plan would force greater dependence on China AND trigger tradeoffs with military weapons development that rely on rare earth elements</w:t>
      </w:r>
    </w:p>
    <w:p w14:paraId="749CDB4F" w14:textId="77777777" w:rsidR="00E657E3" w:rsidRDefault="00E657E3" w:rsidP="00E657E3">
      <w:r w:rsidRPr="008D7AE1">
        <w:rPr>
          <w:rStyle w:val="Style13ptBold"/>
        </w:rPr>
        <w:t>Ernst, 22</w:t>
      </w:r>
      <w:r>
        <w:t xml:space="preserve"> --- U.S. Senator from Iowa (5-4-2022, Joni, “DEMOCRATS' GREEN AGENDA RISKS NATIONAL SECURITY,” https://www.rpc.senate.gov/policy-papers/democrats-green-agenda-risks-national-security, SRB)</w:t>
      </w:r>
    </w:p>
    <w:p w14:paraId="40964C34" w14:textId="77777777" w:rsidR="00E657E3" w:rsidRPr="00226D91" w:rsidRDefault="00E657E3" w:rsidP="00E657E3">
      <w:pPr>
        <w:rPr>
          <w:sz w:val="16"/>
        </w:rPr>
      </w:pPr>
      <w:r w:rsidRPr="00226D91">
        <w:rPr>
          <w:sz w:val="16"/>
        </w:rPr>
        <w:t xml:space="preserve">Democrats have spent the past year pursuing </w:t>
      </w:r>
      <w:r w:rsidRPr="00BB02FE">
        <w:rPr>
          <w:rStyle w:val="StyleUnderline"/>
        </w:rPr>
        <w:t>the</w:t>
      </w:r>
      <w:r w:rsidRPr="00226D91">
        <w:rPr>
          <w:sz w:val="16"/>
        </w:rPr>
        <w:t xml:space="preserve">ir radical </w:t>
      </w:r>
      <w:r w:rsidRPr="00BB02FE">
        <w:rPr>
          <w:rStyle w:val="StyleUnderline"/>
        </w:rPr>
        <w:t xml:space="preserve">Green New Deal </w:t>
      </w:r>
      <w:r w:rsidRPr="00226D91">
        <w:rPr>
          <w:sz w:val="16"/>
        </w:rPr>
        <w:t xml:space="preserve">energy agenda. Now the left is using Russia’s war in Ukraine to try to justify a massive transition to electric vehicles and renewable energy. If enacted, this </w:t>
      </w:r>
      <w:r w:rsidRPr="00BB02FE">
        <w:rPr>
          <w:rStyle w:val="StyleUnderline"/>
        </w:rPr>
        <w:t>would</w:t>
      </w:r>
      <w:r w:rsidRPr="00226D91">
        <w:rPr>
          <w:sz w:val="16"/>
        </w:rPr>
        <w:t xml:space="preserve"> significantly </w:t>
      </w:r>
      <w:r w:rsidRPr="00C81556">
        <w:rPr>
          <w:rStyle w:val="Emphasis"/>
        </w:rPr>
        <w:t>increase our dependence on China</w:t>
      </w:r>
      <w:r w:rsidRPr="00BB02FE">
        <w:rPr>
          <w:rStyle w:val="StyleUnderline"/>
        </w:rPr>
        <w:t xml:space="preserve"> for certain “critical minerals</w:t>
      </w:r>
      <w:r w:rsidRPr="00226D91">
        <w:rPr>
          <w:sz w:val="16"/>
        </w:rPr>
        <w:t xml:space="preserve">” </w:t>
      </w:r>
      <w:r w:rsidRPr="00BB02FE">
        <w:rPr>
          <w:rStyle w:val="StyleUnderline"/>
        </w:rPr>
        <w:t>and other materials needed for these energy sources</w:t>
      </w:r>
      <w:r w:rsidRPr="00226D91">
        <w:rPr>
          <w:sz w:val="16"/>
        </w:rPr>
        <w:t xml:space="preserve">. </w:t>
      </w:r>
      <w:r w:rsidRPr="00BB02FE">
        <w:rPr>
          <w:rStyle w:val="StyleUnderline"/>
        </w:rPr>
        <w:t>If the left</w:t>
      </w:r>
      <w:r w:rsidRPr="00226D91">
        <w:rPr>
          <w:sz w:val="16"/>
        </w:rPr>
        <w:t xml:space="preserve"> successfully </w:t>
      </w:r>
      <w:r w:rsidRPr="00BB02FE">
        <w:rPr>
          <w:rStyle w:val="StyleUnderline"/>
        </w:rPr>
        <w:t>implements its</w:t>
      </w:r>
      <w:r w:rsidRPr="00226D91">
        <w:rPr>
          <w:sz w:val="16"/>
        </w:rPr>
        <w:t xml:space="preserve"> flawed </w:t>
      </w:r>
      <w:r w:rsidRPr="00BB02FE">
        <w:rPr>
          <w:rStyle w:val="StyleUnderline"/>
        </w:rPr>
        <w:t>agenda</w:t>
      </w:r>
      <w:r w:rsidRPr="00226D91">
        <w:rPr>
          <w:sz w:val="16"/>
        </w:rPr>
        <w:t xml:space="preserve"> without strengthening supply chains, the United States could become significantly dependent on China for its energy needs. </w:t>
      </w:r>
      <w:r w:rsidRPr="00BB02FE">
        <w:rPr>
          <w:rStyle w:val="StyleUnderline"/>
        </w:rPr>
        <w:t>China could use its commanding influence over green energy technology to get its way in the future,</w:t>
      </w:r>
      <w:r w:rsidRPr="00226D91">
        <w:rPr>
          <w:sz w:val="16"/>
        </w:rPr>
        <w:t xml:space="preserve"> just as Russia used its energy to influence Europe not to act prior to the invasion of Ukraine. GROWING DEMAND FOR CRITICAL MINERALS Critical minerals are specific substances identified as being vital to a range of industries including energy, electronics, and the military. Electric vehicles and renewable energy sources, such as solar and wind, require significant amounts of critical minerals. One </w:t>
      </w:r>
      <w:r w:rsidRPr="00BB02FE">
        <w:rPr>
          <w:rStyle w:val="StyleUnderline"/>
        </w:rPr>
        <w:t xml:space="preserve">analysis by several professors from the </w:t>
      </w:r>
      <w:r w:rsidRPr="0062464F">
        <w:rPr>
          <w:rStyle w:val="Emphasis"/>
        </w:rPr>
        <w:t>U</w:t>
      </w:r>
      <w:r w:rsidRPr="00226D91">
        <w:rPr>
          <w:sz w:val="16"/>
        </w:rPr>
        <w:t xml:space="preserve">nited </w:t>
      </w:r>
      <w:r w:rsidRPr="0062464F">
        <w:rPr>
          <w:rStyle w:val="Emphasis"/>
        </w:rPr>
        <w:t>K</w:t>
      </w:r>
      <w:r w:rsidRPr="00226D91">
        <w:rPr>
          <w:sz w:val="16"/>
        </w:rPr>
        <w:t xml:space="preserve">ingdom </w:t>
      </w:r>
      <w:r w:rsidRPr="00BB02FE">
        <w:rPr>
          <w:rStyle w:val="StyleUnderline"/>
        </w:rPr>
        <w:t>found that to swap the UK’s 32 million cars with EVs would demand about double the world’s annual output of cobalt,</w:t>
      </w:r>
      <w:r w:rsidRPr="00226D91">
        <w:rPr>
          <w:sz w:val="16"/>
        </w:rPr>
        <w:t xml:space="preserve"> almost </w:t>
      </w:r>
      <w:r w:rsidRPr="00BB02FE">
        <w:rPr>
          <w:rStyle w:val="StyleUnderline"/>
        </w:rPr>
        <w:t>all the neodymium, and 75% of the lithium</w:t>
      </w:r>
      <w:r w:rsidRPr="00226D91">
        <w:rPr>
          <w:sz w:val="16"/>
        </w:rPr>
        <w:t xml:space="preserve">. Comparatively, about </w:t>
      </w:r>
      <w:r w:rsidRPr="00BB02FE">
        <w:rPr>
          <w:rStyle w:val="StyleUnderline"/>
        </w:rPr>
        <w:t>eight times as much would be required to convert the entire U.S. fleet</w:t>
      </w:r>
      <w:r w:rsidRPr="00226D91">
        <w:rPr>
          <w:sz w:val="16"/>
        </w:rPr>
        <w:t xml:space="preserve"> of 260 million cars. A 2021 report by the International Energy Agency found that </w:t>
      </w:r>
      <w:r w:rsidRPr="00BB02FE">
        <w:rPr>
          <w:rStyle w:val="StyleUnderline"/>
        </w:rPr>
        <w:t>by 2040</w:t>
      </w:r>
      <w:r w:rsidRPr="00226D91">
        <w:rPr>
          <w:sz w:val="16"/>
        </w:rPr>
        <w:t xml:space="preserve">, anticipated global </w:t>
      </w:r>
      <w:r w:rsidRPr="00BB02FE">
        <w:rPr>
          <w:rStyle w:val="StyleUnderline"/>
        </w:rPr>
        <w:t>green energy commitments could increase demand for “rare earth elements</w:t>
      </w:r>
      <w:r w:rsidRPr="00EA2CC5">
        <w:rPr>
          <w:rStyle w:val="StyleUnderline"/>
        </w:rPr>
        <w:t>,”</w:t>
      </w:r>
      <w:r w:rsidRPr="00226D91">
        <w:rPr>
          <w:sz w:val="16"/>
        </w:rPr>
        <w:t xml:space="preserve"> a subset of critical minerals, </w:t>
      </w:r>
      <w:r w:rsidRPr="00BB02FE">
        <w:rPr>
          <w:rStyle w:val="StyleUnderline"/>
        </w:rPr>
        <w:t xml:space="preserve">by as much as </w:t>
      </w:r>
      <w:r w:rsidRPr="00793718">
        <w:rPr>
          <w:rStyle w:val="Emphasis"/>
        </w:rPr>
        <w:t>700%</w:t>
      </w:r>
      <w:r w:rsidRPr="00226D91">
        <w:rPr>
          <w:sz w:val="16"/>
        </w:rPr>
        <w:t xml:space="preserve">. Demand for </w:t>
      </w:r>
      <w:r w:rsidRPr="00BB02FE">
        <w:rPr>
          <w:rStyle w:val="StyleUnderline"/>
        </w:rPr>
        <w:t>nickel could grow by 1,900%, cobalt by 2,100%, and lithium by a staggering 4,200</w:t>
      </w:r>
      <w:r w:rsidRPr="00C73DF6">
        <w:rPr>
          <w:rStyle w:val="StyleUnderline"/>
        </w:rPr>
        <w:t>%</w:t>
      </w:r>
      <w:r w:rsidRPr="00226D91">
        <w:rPr>
          <w:sz w:val="16"/>
        </w:rPr>
        <w:t xml:space="preserve">. These minerals are needed for the development of wind turbines and solar panels, as well as for electric vehicles. These </w:t>
      </w:r>
      <w:r w:rsidRPr="00BB02FE">
        <w:rPr>
          <w:rStyle w:val="StyleUnderline"/>
        </w:rPr>
        <w:t xml:space="preserve">substances also </w:t>
      </w:r>
      <w:r w:rsidRPr="00B5743C">
        <w:rPr>
          <w:rStyle w:val="Emphasis"/>
        </w:rPr>
        <w:t>play a key part</w:t>
      </w:r>
      <w:r w:rsidRPr="00BB02FE">
        <w:rPr>
          <w:rStyle w:val="StyleUnderline"/>
        </w:rPr>
        <w:t xml:space="preserve"> in our national defense</w:t>
      </w:r>
      <w:r w:rsidRPr="00226D91">
        <w:rPr>
          <w:sz w:val="16"/>
        </w:rPr>
        <w:t xml:space="preserve">. Construction of </w:t>
      </w:r>
      <w:r w:rsidRPr="00BB02FE">
        <w:rPr>
          <w:rStyle w:val="StyleUnderline"/>
        </w:rPr>
        <w:t>each F-35 combat aircraft requires more than 900 pounds of critical minerals</w:t>
      </w:r>
      <w:r w:rsidRPr="00226D91">
        <w:rPr>
          <w:sz w:val="16"/>
        </w:rPr>
        <w:t xml:space="preserve">. </w:t>
      </w:r>
      <w:r w:rsidRPr="00BB02FE">
        <w:rPr>
          <w:rStyle w:val="StyleUnderline"/>
        </w:rPr>
        <w:t xml:space="preserve">Copper, lead, cobalt, uranium, and a significant amount of other minerals are needed for </w:t>
      </w:r>
      <w:r w:rsidRPr="00B5743C">
        <w:rPr>
          <w:rStyle w:val="Emphasis"/>
        </w:rPr>
        <w:t>munitions</w:t>
      </w:r>
      <w:r w:rsidRPr="00BB02FE">
        <w:rPr>
          <w:rStyle w:val="StyleUnderline"/>
        </w:rPr>
        <w:t xml:space="preserve">, </w:t>
      </w:r>
      <w:r w:rsidRPr="00B5743C">
        <w:rPr>
          <w:rStyle w:val="Emphasis"/>
        </w:rPr>
        <w:t>armor</w:t>
      </w:r>
      <w:r w:rsidRPr="00BB02FE">
        <w:rPr>
          <w:rStyle w:val="StyleUnderline"/>
        </w:rPr>
        <w:t xml:space="preserve">, and </w:t>
      </w:r>
      <w:r w:rsidRPr="00B5743C">
        <w:rPr>
          <w:rStyle w:val="Emphasis"/>
        </w:rPr>
        <w:t>communications gear</w:t>
      </w:r>
      <w:r w:rsidRPr="00BB02FE">
        <w:rPr>
          <w:rStyle w:val="StyleUnderline"/>
        </w:rPr>
        <w:t xml:space="preserve">. </w:t>
      </w:r>
      <w:r w:rsidRPr="00B5743C">
        <w:rPr>
          <w:rStyle w:val="Emphasis"/>
        </w:rPr>
        <w:t>Ships</w:t>
      </w:r>
      <w:r w:rsidRPr="00BB02FE">
        <w:rPr>
          <w:rStyle w:val="StyleUnderline"/>
        </w:rPr>
        <w:t xml:space="preserve">, </w:t>
      </w:r>
      <w:r w:rsidRPr="00B5743C">
        <w:rPr>
          <w:rStyle w:val="Emphasis"/>
        </w:rPr>
        <w:t>vehicles</w:t>
      </w:r>
      <w:r w:rsidRPr="00BB02FE">
        <w:rPr>
          <w:rStyle w:val="StyleUnderline"/>
        </w:rPr>
        <w:t xml:space="preserve">, and </w:t>
      </w:r>
      <w:r w:rsidRPr="00B5743C">
        <w:rPr>
          <w:rStyle w:val="Emphasis"/>
        </w:rPr>
        <w:t>aircraft</w:t>
      </w:r>
      <w:r w:rsidRPr="00BB02FE">
        <w:rPr>
          <w:rStyle w:val="StyleUnderline"/>
        </w:rPr>
        <w:t xml:space="preserve"> will continue to require these materials to keep up with advanced technological needs.</w:t>
      </w:r>
      <w:r w:rsidRPr="00226D91">
        <w:rPr>
          <w:sz w:val="16"/>
        </w:rPr>
        <w:t xml:space="preserve"> The problem is acute; </w:t>
      </w:r>
      <w:r w:rsidRPr="00BB02FE">
        <w:rPr>
          <w:rStyle w:val="StyleUnderline"/>
        </w:rPr>
        <w:t>the DoD is facing a critical shortage of munitions</w:t>
      </w:r>
      <w:r w:rsidRPr="00226D91">
        <w:rPr>
          <w:sz w:val="16"/>
        </w:rPr>
        <w:t xml:space="preserve"> and the defense industry is having trouble meeting the demand for more advanced weapons. </w:t>
      </w:r>
      <w:r w:rsidRPr="00EA2CC5">
        <w:rPr>
          <w:rStyle w:val="StyleUnderline"/>
        </w:rPr>
        <w:t>The U.S. military’s</w:t>
      </w:r>
      <w:r w:rsidRPr="00BB02FE">
        <w:rPr>
          <w:rStyle w:val="StyleUnderline"/>
        </w:rPr>
        <w:t xml:space="preserve"> stockpile of critical minerals is already </w:t>
      </w:r>
      <w:proofErr w:type="gramStart"/>
      <w:r w:rsidRPr="00BB02FE">
        <w:rPr>
          <w:rStyle w:val="StyleUnderline"/>
        </w:rPr>
        <w:t>shrinking</w:t>
      </w:r>
      <w:proofErr w:type="gramEnd"/>
      <w:r w:rsidRPr="00BB02FE">
        <w:rPr>
          <w:rStyle w:val="StyleUnderline"/>
        </w:rPr>
        <w:t xml:space="preserve"> and </w:t>
      </w:r>
      <w:r w:rsidRPr="00B5743C">
        <w:rPr>
          <w:rStyle w:val="Emphasis"/>
        </w:rPr>
        <w:t>increased demand will continue to stress those reserves</w:t>
      </w:r>
      <w:r w:rsidRPr="00BB02FE">
        <w:rPr>
          <w:rStyle w:val="StyleUnderline"/>
        </w:rPr>
        <w:t>.</w:t>
      </w:r>
      <w:r>
        <w:rPr>
          <w:u w:val="single"/>
        </w:rPr>
        <w:t xml:space="preserve"> </w:t>
      </w:r>
      <w:r w:rsidRPr="00B5743C">
        <w:rPr>
          <w:rStyle w:val="StyleUnderline"/>
        </w:rPr>
        <w:t xml:space="preserve">If we add to the demand for these minerals to make more electric vehicles and solar panels, while not increasing domestic production, we </w:t>
      </w:r>
      <w:proofErr w:type="gramStart"/>
      <w:r w:rsidRPr="00B5743C">
        <w:rPr>
          <w:rStyle w:val="StyleUnderline"/>
        </w:rPr>
        <w:t>would</w:t>
      </w:r>
      <w:proofErr w:type="gramEnd"/>
      <w:r w:rsidRPr="00B5743C">
        <w:rPr>
          <w:rStyle w:val="StyleUnderline"/>
        </w:rPr>
        <w:t xml:space="preserve"> only </w:t>
      </w:r>
      <w:r w:rsidRPr="00B5743C">
        <w:rPr>
          <w:rStyle w:val="Emphasis"/>
        </w:rPr>
        <w:t>make it tougher to meet the need for military applications</w:t>
      </w:r>
      <w:r w:rsidRPr="00B5743C">
        <w:rPr>
          <w:rStyle w:val="StyleUnderline"/>
        </w:rPr>
        <w:t>.</w:t>
      </w:r>
      <w:r w:rsidRPr="00226D91">
        <w:rPr>
          <w:sz w:val="16"/>
        </w:rPr>
        <w:t xml:space="preserve"> In a recent Energy and Natural Resources Committee hearing, </w:t>
      </w:r>
      <w:r w:rsidRPr="00B5743C">
        <w:rPr>
          <w:rStyle w:val="StyleUnderline"/>
        </w:rPr>
        <w:t>one defense industry executive discussed how competition</w:t>
      </w:r>
      <w:r w:rsidRPr="00BB02FE">
        <w:rPr>
          <w:rStyle w:val="StyleUnderline"/>
        </w:rPr>
        <w:t xml:space="preserve"> from other products has affected</w:t>
      </w:r>
      <w:r w:rsidRPr="00226D91">
        <w:rPr>
          <w:sz w:val="16"/>
        </w:rPr>
        <w:t xml:space="preserve"> his </w:t>
      </w:r>
      <w:r w:rsidRPr="00BB02FE">
        <w:rPr>
          <w:rStyle w:val="StyleUnderline"/>
        </w:rPr>
        <w:t>ability to get parts needed to make advanced weapon systems.</w:t>
      </w:r>
      <w:r>
        <w:rPr>
          <w:rStyle w:val="StyleUnderline"/>
        </w:rPr>
        <w:t xml:space="preserve"> </w:t>
      </w:r>
      <w:r w:rsidRPr="00226D91">
        <w:rPr>
          <w:sz w:val="16"/>
        </w:rPr>
        <w:t xml:space="preserve">DEPENDENCE ON FOREIGN MINERAL SUPPLIES The problem is not just that Democrats’ plans will increase the demand for these elements. </w:t>
      </w:r>
      <w:r w:rsidRPr="00BB02FE">
        <w:rPr>
          <w:rStyle w:val="StyleUnderline"/>
        </w:rPr>
        <w:t>It is</w:t>
      </w:r>
      <w:r w:rsidRPr="00226D91">
        <w:rPr>
          <w:sz w:val="16"/>
        </w:rPr>
        <w:t xml:space="preserve"> also </w:t>
      </w:r>
      <w:r w:rsidRPr="00BB02FE">
        <w:rPr>
          <w:rStyle w:val="StyleUnderline"/>
        </w:rPr>
        <w:t>a question of where the materials come from</w:t>
      </w:r>
      <w:r w:rsidRPr="00226D91">
        <w:rPr>
          <w:sz w:val="16"/>
        </w:rPr>
        <w:t xml:space="preserve">. The pandemic made us all aware of how dependent we are on the global supply chain and what happens in one link of that chain breaks. </w:t>
      </w:r>
      <w:r w:rsidRPr="00BB02FE">
        <w:rPr>
          <w:rStyle w:val="StyleUnderline"/>
        </w:rPr>
        <w:t xml:space="preserve">The supply of critical minerals is no different. The batteries for a typical electric car require 19.6 pounds of lithium, and 58% of the world’s lithium is processed in </w:t>
      </w:r>
      <w:r w:rsidRPr="009B1CC1">
        <w:rPr>
          <w:rStyle w:val="StyleUnderline"/>
        </w:rPr>
        <w:t>China. Batteries also require high-quality nickel; almost 20% of global supply is produced by Russia.</w:t>
      </w:r>
      <w:r w:rsidRPr="00226D91">
        <w:rPr>
          <w:sz w:val="16"/>
        </w:rPr>
        <w:t xml:space="preserve"> </w:t>
      </w:r>
      <w:r w:rsidRPr="00BB02FE">
        <w:rPr>
          <w:rStyle w:val="StyleUnderline"/>
        </w:rPr>
        <w:t xml:space="preserve">Russia’s actions in </w:t>
      </w:r>
      <w:r w:rsidRPr="00A92061">
        <w:rPr>
          <w:rStyle w:val="StyleUnderline"/>
        </w:rPr>
        <w:t>Ukraine demonstrate</w:t>
      </w:r>
      <w:r w:rsidRPr="00BB02FE">
        <w:rPr>
          <w:rStyle w:val="StyleUnderline"/>
        </w:rPr>
        <w:t xml:space="preserve"> what can happen when one country controls a large share of the global energy market.</w:t>
      </w:r>
      <w:r w:rsidRPr="00226D91">
        <w:rPr>
          <w:sz w:val="16"/>
        </w:rPr>
        <w:t xml:space="preserve"> European countries have grown dependent on the Russians for much of their oil, natural gas, coal, and other energy supplies. Now they are scrambling to find alternative sources of fuel to heat their homes and fuel their economies. For many of these countries, their dependence was fueled by radical climate policies such as phasing out nuclear power and limiting fracking. </w:t>
      </w:r>
      <w:r w:rsidRPr="00BB02FE">
        <w:rPr>
          <w:rStyle w:val="StyleUnderline"/>
        </w:rPr>
        <w:t>Democrats,</w:t>
      </w:r>
      <w:r w:rsidRPr="00226D91">
        <w:rPr>
          <w:sz w:val="16"/>
        </w:rPr>
        <w:t xml:space="preserve"> through their anti-fossil-fuel agenda, </w:t>
      </w:r>
      <w:r w:rsidRPr="00BB02FE">
        <w:rPr>
          <w:rStyle w:val="StyleUnderline"/>
        </w:rPr>
        <w:t xml:space="preserve">have been trying to eliminate America’s ability to produce domestic oil and gas that could help us respond to this kind of shock to the energy markets. </w:t>
      </w:r>
      <w:r w:rsidRPr="00226D91">
        <w:rPr>
          <w:sz w:val="16"/>
        </w:rPr>
        <w:t xml:space="preserve">Furthermore, the Biden administration’s sanctions provide loopholes to allow for energy transactions until June 24. Democrats have a way to relieve the pressure Russia places on energy markets, mainly by increasing domestic production, but so </w:t>
      </w:r>
      <w:proofErr w:type="gramStart"/>
      <w:r w:rsidRPr="00226D91">
        <w:rPr>
          <w:sz w:val="16"/>
        </w:rPr>
        <w:t>far</w:t>
      </w:r>
      <w:proofErr w:type="gramEnd"/>
      <w:r w:rsidRPr="00226D91">
        <w:rPr>
          <w:sz w:val="16"/>
        </w:rPr>
        <w:t xml:space="preserve"> they have seemed more interested in pursuing a progressive campaign against energy. Instead of learning a lesson about the danger of depending on other, often antagonistic, countries for critical materials, the Biden administration and Democrats in Congress are pushing an agenda to make things worse. </w:t>
      </w:r>
      <w:r w:rsidRPr="00BB02FE">
        <w:rPr>
          <w:rStyle w:val="StyleUnderline"/>
        </w:rPr>
        <w:t xml:space="preserve">Democrats are </w:t>
      </w:r>
      <w:proofErr w:type="gramStart"/>
      <w:r w:rsidRPr="00BB02FE">
        <w:rPr>
          <w:rStyle w:val="StyleUnderline"/>
        </w:rPr>
        <w:t>actually trying</w:t>
      </w:r>
      <w:proofErr w:type="gramEnd"/>
      <w:r w:rsidRPr="00BB02FE">
        <w:rPr>
          <w:rStyle w:val="StyleUnderline"/>
        </w:rPr>
        <w:t xml:space="preserve"> to use Russia’s war in Ukraine to justify their climate goals, while disregarding the fact that we do not have enough of the raw materials necessary to support their pipe dreams</w:t>
      </w:r>
      <w:r w:rsidRPr="00226D91">
        <w:rPr>
          <w:sz w:val="16"/>
        </w:rPr>
        <w:t xml:space="preserve"> and will </w:t>
      </w:r>
      <w:r w:rsidRPr="00BB02FE">
        <w:rPr>
          <w:rStyle w:val="StyleUnderline"/>
        </w:rPr>
        <w:t xml:space="preserve">therefore be </w:t>
      </w:r>
      <w:r w:rsidRPr="00623B36">
        <w:rPr>
          <w:rStyle w:val="Emphasis"/>
        </w:rPr>
        <w:t>forced to rely more on China</w:t>
      </w:r>
      <w:r w:rsidRPr="00BB02FE">
        <w:rPr>
          <w:rStyle w:val="StyleUnderline"/>
        </w:rPr>
        <w:t>.</w:t>
      </w:r>
      <w:r>
        <w:rPr>
          <w:u w:val="single"/>
        </w:rPr>
        <w:t xml:space="preserve"> </w:t>
      </w:r>
      <w:r w:rsidRPr="00226D91">
        <w:rPr>
          <w:sz w:val="16"/>
        </w:rPr>
        <w:t xml:space="preserve">Just as the Russians have used energy to influence Europe, </w:t>
      </w:r>
      <w:r w:rsidRPr="00BB02FE">
        <w:rPr>
          <w:rStyle w:val="StyleUnderline"/>
        </w:rPr>
        <w:t xml:space="preserve">the Chinese have already used their command over the critical minerals market to advance their political agenda. </w:t>
      </w:r>
      <w:r w:rsidRPr="00226D91">
        <w:rPr>
          <w:sz w:val="16"/>
        </w:rPr>
        <w:t xml:space="preserve">In 2010, </w:t>
      </w:r>
      <w:r w:rsidRPr="00BB02FE">
        <w:rPr>
          <w:rStyle w:val="StyleUnderline"/>
        </w:rPr>
        <w:t>the Chinese government temporarily stopped all exports of critical minerals to Japan over a diplomatic dispute</w:t>
      </w:r>
      <w:r w:rsidRPr="00226D91">
        <w:rPr>
          <w:sz w:val="16"/>
        </w:rPr>
        <w:t xml:space="preserve"> around a collision at sea, foreshadowing what is to come if the world depends on China for </w:t>
      </w:r>
      <w:proofErr w:type="gramStart"/>
      <w:r w:rsidRPr="00226D91">
        <w:rPr>
          <w:sz w:val="16"/>
        </w:rPr>
        <w:t>the majority of</w:t>
      </w:r>
      <w:proofErr w:type="gramEnd"/>
      <w:r w:rsidRPr="00226D91">
        <w:rPr>
          <w:sz w:val="16"/>
        </w:rPr>
        <w:t xml:space="preserve"> its energy-related mineral needs. </w:t>
      </w:r>
    </w:p>
    <w:p w14:paraId="60F62CF2" w14:textId="77777777" w:rsidR="00E657E3" w:rsidRDefault="00E657E3" w:rsidP="00E657E3">
      <w:pPr>
        <w:rPr>
          <w:sz w:val="16"/>
        </w:rPr>
      </w:pPr>
    </w:p>
    <w:p w14:paraId="5340701B" w14:textId="77777777" w:rsidR="00E657E3" w:rsidRPr="00E657E3" w:rsidRDefault="00E657E3" w:rsidP="00E657E3"/>
    <w:p w14:paraId="4C811E0E" w14:textId="0BE942F5" w:rsidR="00E657E3" w:rsidRDefault="00E657E3" w:rsidP="00E657E3">
      <w:pPr>
        <w:pStyle w:val="Heading3"/>
      </w:pPr>
      <w:r>
        <w:t xml:space="preserve">1nc – DA </w:t>
      </w:r>
    </w:p>
    <w:p w14:paraId="1E0147A1" w14:textId="2D45658B" w:rsidR="00982CF5" w:rsidRPr="00BC1568" w:rsidRDefault="00982CF5" w:rsidP="00982CF5">
      <w:pPr>
        <w:pStyle w:val="Heading4"/>
      </w:pPr>
      <w:r>
        <w:t xml:space="preserve">The US is diversifying supply chains </w:t>
      </w:r>
      <w:r w:rsidR="00473F8B" w:rsidRPr="00473F8B">
        <w:t xml:space="preserve">now </w:t>
      </w:r>
      <w:r w:rsidRPr="00473F8B">
        <w:t>but needs time to break</w:t>
      </w:r>
      <w:r>
        <w:t xml:space="preserve"> overdependence</w:t>
      </w:r>
      <w:r w:rsidR="00473F8B">
        <w:t xml:space="preserve"> – </w:t>
      </w:r>
      <w:r>
        <w:t>the plan pushes us back to China</w:t>
      </w:r>
      <w:r w:rsidR="00473F8B">
        <w:t xml:space="preserve"> to meet renewable demands. </w:t>
      </w:r>
    </w:p>
    <w:p w14:paraId="32259EBE" w14:textId="77777777" w:rsidR="00982CF5" w:rsidRDefault="00982CF5" w:rsidP="00982CF5">
      <w:r w:rsidRPr="006B0CBC">
        <w:rPr>
          <w:rStyle w:val="Style13ptBold"/>
        </w:rPr>
        <w:t>Lu, 23</w:t>
      </w:r>
      <w:r>
        <w:t xml:space="preserve"> (APRIL 14, 2023, Christina Lu is a reporter at Foreign Policy. Prior to joining FP, she worked at Foreign Affairs and the Southern African Institute for Policy and Research in Lusaka, Zambia. She is a graduate of Cornell University, The Critical Minerals Club, https://foreignpolicy.com/2023/04/14/us-china-critical-mineral-security-europe-rare-earth-energy-transition / SRB)</w:t>
      </w:r>
    </w:p>
    <w:p w14:paraId="68479BCA" w14:textId="77777777" w:rsidR="00982CF5" w:rsidRPr="00473F8B" w:rsidRDefault="00982CF5" w:rsidP="00982CF5">
      <w:pPr>
        <w:rPr>
          <w:sz w:val="16"/>
        </w:rPr>
      </w:pPr>
      <w:r w:rsidRPr="00D40E04">
        <w:rPr>
          <w:rStyle w:val="StyleUnderline"/>
        </w:rPr>
        <w:t xml:space="preserve">U.S. lawmakers are scrambling to </w:t>
      </w:r>
      <w:r w:rsidRPr="00CD4AC3">
        <w:rPr>
          <w:rStyle w:val="Emphasis"/>
        </w:rPr>
        <w:t xml:space="preserve">weaken China’s grip on the critical mineral </w:t>
      </w:r>
      <w:r w:rsidRPr="00EC015A">
        <w:rPr>
          <w:rStyle w:val="Emphasis"/>
        </w:rPr>
        <w:t>supply chains</w:t>
      </w:r>
      <w:r w:rsidRPr="00D40E04">
        <w:rPr>
          <w:rStyle w:val="StyleUnderline"/>
        </w:rPr>
        <w:t xml:space="preserve"> that are key to the global energy transition, as escalating tensions stoke fears of strategic </w:t>
      </w:r>
      <w:r w:rsidRPr="00645EC9">
        <w:rPr>
          <w:rStyle w:val="StyleUnderline"/>
        </w:rPr>
        <w:t>vulnerabilities and potential geopolitical disruptions</w:t>
      </w:r>
      <w:r w:rsidRPr="00473F8B">
        <w:rPr>
          <w:sz w:val="16"/>
        </w:rPr>
        <w:t>.</w:t>
      </w:r>
    </w:p>
    <w:p w14:paraId="1E307A23" w14:textId="77777777" w:rsidR="00982CF5" w:rsidRPr="00473F8B" w:rsidRDefault="00982CF5" w:rsidP="00982CF5">
      <w:pPr>
        <w:rPr>
          <w:sz w:val="16"/>
        </w:rPr>
      </w:pPr>
      <w:r w:rsidRPr="00473F8B">
        <w:rPr>
          <w:sz w:val="16"/>
        </w:rPr>
        <w:t xml:space="preserve">While decades of investments have allowed Beijing to dominate the processing and refining of key critical minerals, worsening U.S.-China relations have sparked a new push to redraw the map. </w:t>
      </w:r>
      <w:r w:rsidRPr="00B74969">
        <w:rPr>
          <w:rStyle w:val="StyleUnderline"/>
        </w:rPr>
        <w:t xml:space="preserve">Desperate to disentangle from China, Washington has been joining forces with allies to secure new supplies, part of a </w:t>
      </w:r>
      <w:r w:rsidRPr="00B74969">
        <w:rPr>
          <w:rStyle w:val="Emphasis"/>
        </w:rPr>
        <w:t>broader realignment</w:t>
      </w:r>
      <w:r w:rsidRPr="00B74969">
        <w:rPr>
          <w:rStyle w:val="StyleUnderline"/>
        </w:rPr>
        <w:t xml:space="preserve"> as countries increasingly </w:t>
      </w:r>
      <w:proofErr w:type="gramStart"/>
      <w:r w:rsidRPr="00B74969">
        <w:rPr>
          <w:rStyle w:val="StyleUnderline"/>
        </w:rPr>
        <w:t>forge</w:t>
      </w:r>
      <w:proofErr w:type="gramEnd"/>
      <w:r w:rsidRPr="00B74969">
        <w:rPr>
          <w:rStyle w:val="StyleUnderline"/>
        </w:rPr>
        <w:t xml:space="preserve"> new trade ties alongside geopolitical lines</w:t>
      </w:r>
      <w:r w:rsidRPr="00473F8B">
        <w:rPr>
          <w:sz w:val="16"/>
        </w:rPr>
        <w:t>, rather than the bottom line.</w:t>
      </w:r>
    </w:p>
    <w:p w14:paraId="44CA5DD1" w14:textId="77777777" w:rsidR="00982CF5" w:rsidRPr="00473F8B" w:rsidRDefault="00982CF5" w:rsidP="00982CF5">
      <w:pPr>
        <w:rPr>
          <w:sz w:val="16"/>
        </w:rPr>
      </w:pPr>
      <w:r w:rsidRPr="00473F8B">
        <w:rPr>
          <w:sz w:val="16"/>
        </w:rPr>
        <w:t xml:space="preserve">“The globalization 1.0 of the last 50 years was about finding economic value through distributed production and sourcing at best cost from overseas,” said Kevin Book, the managing director of </w:t>
      </w:r>
      <w:proofErr w:type="spellStart"/>
      <w:r w:rsidRPr="00473F8B">
        <w:rPr>
          <w:sz w:val="16"/>
        </w:rPr>
        <w:t>ClearView</w:t>
      </w:r>
      <w:proofErr w:type="spellEnd"/>
      <w:r w:rsidRPr="00473F8B">
        <w:rPr>
          <w:sz w:val="16"/>
        </w:rPr>
        <w:t xml:space="preserve"> Energy Partners, a consultancy. “The 2.0 version is about values-driven economics, and that is a very big change, one that we cannot underscore enough—but it’s also a change that’s slow to happen.”</w:t>
      </w:r>
    </w:p>
    <w:p w14:paraId="227DF13F" w14:textId="77777777" w:rsidR="00982CF5" w:rsidRPr="00473F8B" w:rsidRDefault="00982CF5" w:rsidP="00982CF5">
      <w:pPr>
        <w:rPr>
          <w:sz w:val="16"/>
        </w:rPr>
      </w:pPr>
      <w:r w:rsidRPr="00B74969">
        <w:rPr>
          <w:rStyle w:val="StyleUnderline"/>
        </w:rPr>
        <w:t>This shift is apparent in the rush for critical minerals, which are essential to the lithium-ion batteries that power</w:t>
      </w:r>
      <w:r w:rsidRPr="00473F8B">
        <w:rPr>
          <w:sz w:val="16"/>
        </w:rPr>
        <w:t xml:space="preserve"> electric vehicles (</w:t>
      </w:r>
      <w:r w:rsidRPr="00B74969">
        <w:rPr>
          <w:rStyle w:val="StyleUnderline"/>
        </w:rPr>
        <w:t>EVs</w:t>
      </w:r>
      <w:r w:rsidRPr="00473F8B">
        <w:rPr>
          <w:sz w:val="16"/>
        </w:rPr>
        <w:t xml:space="preserve">) </w:t>
      </w:r>
      <w:r w:rsidRPr="00B74969">
        <w:rPr>
          <w:rStyle w:val="StyleUnderline"/>
        </w:rPr>
        <w:t>and other green technology</w:t>
      </w:r>
      <w:r w:rsidRPr="00473F8B">
        <w:rPr>
          <w:sz w:val="16"/>
        </w:rPr>
        <w:t>. Global demand is primed to explode: By 2050, clean energy technology could require billions of tons of these minerals as inputs, according to the World Bank. Other critical minerals include cobalt, used in jet engines, and the rare earth elements that are used in everything from wind turbines to missile guidance systems. China overwhelmingly commands these minerals’ processing and refining markets and controls some 77 percent of the world’s EV battery manufacturing capacity.</w:t>
      </w:r>
    </w:p>
    <w:p w14:paraId="549CBAF4" w14:textId="77777777" w:rsidR="00982CF5" w:rsidRPr="00473F8B" w:rsidRDefault="00982CF5" w:rsidP="00982CF5">
      <w:pPr>
        <w:rPr>
          <w:b/>
          <w:sz w:val="16"/>
        </w:rPr>
      </w:pPr>
      <w:r w:rsidRPr="00473F8B">
        <w:rPr>
          <w:b/>
          <w:sz w:val="16"/>
        </w:rPr>
        <w:t>[image of chart omitted]</w:t>
      </w:r>
    </w:p>
    <w:p w14:paraId="1BBCFDE8" w14:textId="77777777" w:rsidR="00982CF5" w:rsidRPr="00473F8B" w:rsidRDefault="00982CF5" w:rsidP="00982CF5">
      <w:pPr>
        <w:rPr>
          <w:sz w:val="16"/>
        </w:rPr>
      </w:pPr>
      <w:r w:rsidRPr="00E356AE">
        <w:rPr>
          <w:rStyle w:val="StyleUnderline"/>
        </w:rPr>
        <w:t xml:space="preserve">To </w:t>
      </w:r>
      <w:r w:rsidRPr="00D842D5">
        <w:rPr>
          <w:rStyle w:val="Emphasis"/>
        </w:rPr>
        <w:t>reduce its reliance on Beijing</w:t>
      </w:r>
      <w:r w:rsidRPr="00473F8B">
        <w:rPr>
          <w:sz w:val="16"/>
        </w:rPr>
        <w:t xml:space="preserve"> in the coming decades, </w:t>
      </w:r>
      <w:r w:rsidRPr="00E356AE">
        <w:rPr>
          <w:rStyle w:val="StyleUnderline"/>
        </w:rPr>
        <w:t>Washington is focusing on aligning with allies, including through the Mineral Security Partnership</w:t>
      </w:r>
      <w:r w:rsidRPr="00473F8B">
        <w:rPr>
          <w:sz w:val="16"/>
        </w:rPr>
        <w:t xml:space="preserve"> (MSP), an initiative that is designed </w:t>
      </w:r>
      <w:r w:rsidRPr="00E356AE">
        <w:rPr>
          <w:rStyle w:val="StyleUnderline"/>
        </w:rPr>
        <w:t>to bolster supply chain security with Australia, Canada, the United Kingdom, France, Germany, Japan, South Korea, and other members</w:t>
      </w:r>
      <w:r w:rsidRPr="00473F8B">
        <w:rPr>
          <w:sz w:val="16"/>
        </w:rPr>
        <w:t xml:space="preserve">. Outside of the MSP, the </w:t>
      </w:r>
      <w:r w:rsidRPr="00E356AE">
        <w:rPr>
          <w:rStyle w:val="StyleUnderline"/>
        </w:rPr>
        <w:t>Biden</w:t>
      </w:r>
      <w:r w:rsidRPr="00473F8B">
        <w:rPr>
          <w:sz w:val="16"/>
        </w:rPr>
        <w:t xml:space="preserve"> administration </w:t>
      </w:r>
      <w:r w:rsidRPr="00E356AE">
        <w:rPr>
          <w:rStyle w:val="StyleUnderline"/>
        </w:rPr>
        <w:t>is also</w:t>
      </w:r>
      <w:r w:rsidRPr="00473F8B">
        <w:rPr>
          <w:sz w:val="16"/>
        </w:rPr>
        <w:t xml:space="preserve"> pursuing new trade deals and is reportedly </w:t>
      </w:r>
      <w:r w:rsidRPr="00E356AE">
        <w:rPr>
          <w:rStyle w:val="StyleUnderline"/>
        </w:rPr>
        <w:t>in discussions with the</w:t>
      </w:r>
      <w:r w:rsidRPr="00473F8B">
        <w:rPr>
          <w:sz w:val="16"/>
        </w:rPr>
        <w:t xml:space="preserve"> </w:t>
      </w:r>
      <w:r w:rsidRPr="00E356AE">
        <w:rPr>
          <w:rStyle w:val="Emphasis"/>
        </w:rPr>
        <w:t>E</w:t>
      </w:r>
      <w:r w:rsidRPr="00473F8B">
        <w:rPr>
          <w:sz w:val="16"/>
        </w:rPr>
        <w:t xml:space="preserve">uropean </w:t>
      </w:r>
      <w:r w:rsidRPr="00E356AE">
        <w:rPr>
          <w:rStyle w:val="Emphasis"/>
        </w:rPr>
        <w:t>U</w:t>
      </w:r>
      <w:r w:rsidRPr="00473F8B">
        <w:rPr>
          <w:sz w:val="16"/>
        </w:rPr>
        <w:t xml:space="preserve">nion </w:t>
      </w:r>
      <w:r w:rsidRPr="00E356AE">
        <w:rPr>
          <w:rStyle w:val="StyleUnderline"/>
        </w:rPr>
        <w:t>for a new critical minerals club</w:t>
      </w:r>
      <w:r w:rsidRPr="00473F8B">
        <w:rPr>
          <w:sz w:val="16"/>
        </w:rPr>
        <w:t>.</w:t>
      </w:r>
    </w:p>
    <w:p w14:paraId="3C6569E6" w14:textId="77777777" w:rsidR="00982CF5" w:rsidRPr="00473F8B" w:rsidRDefault="00982CF5" w:rsidP="00982CF5">
      <w:pPr>
        <w:rPr>
          <w:sz w:val="16"/>
        </w:rPr>
      </w:pPr>
      <w:r w:rsidRPr="00473F8B">
        <w:rPr>
          <w:sz w:val="16"/>
        </w:rPr>
        <w:t>“This is a major move away from a fundamental faith in the ability of market mechanisms to adequately supply the raw materials and the manufactured goods that are necessary for energy transitions,” said Cullen Hendrix, a senior fellow at the Peterson Institute for International Economics. “This is obviously a much more interventionist kind of stance than had been pursued in the past.”</w:t>
      </w:r>
    </w:p>
    <w:p w14:paraId="199C7460" w14:textId="77777777" w:rsidR="00982CF5" w:rsidRPr="00473F8B" w:rsidRDefault="00982CF5" w:rsidP="00982CF5">
      <w:pPr>
        <w:rPr>
          <w:sz w:val="16"/>
        </w:rPr>
      </w:pPr>
      <w:r w:rsidRPr="00473F8B">
        <w:rPr>
          <w:sz w:val="16"/>
        </w:rPr>
        <w:t xml:space="preserve">In the United States, one of the most concerted pushes came from the Inflation Reduction Act, the </w:t>
      </w:r>
      <w:r w:rsidRPr="002568F9">
        <w:rPr>
          <w:rStyle w:val="StyleUnderline"/>
        </w:rPr>
        <w:t>Biden</w:t>
      </w:r>
      <w:r w:rsidRPr="00473F8B">
        <w:rPr>
          <w:sz w:val="16"/>
        </w:rPr>
        <w:t xml:space="preserve"> administration</w:t>
      </w:r>
      <w:r w:rsidRPr="002568F9">
        <w:rPr>
          <w:rStyle w:val="StyleUnderline"/>
        </w:rPr>
        <w:t>’s</w:t>
      </w:r>
      <w:r w:rsidRPr="00473F8B">
        <w:rPr>
          <w:sz w:val="16"/>
        </w:rPr>
        <w:t xml:space="preserve"> </w:t>
      </w:r>
      <w:r w:rsidRPr="002568F9">
        <w:rPr>
          <w:rStyle w:val="StyleUnderline"/>
        </w:rPr>
        <w:t>sweeping</w:t>
      </w:r>
      <w:r w:rsidRPr="00473F8B">
        <w:rPr>
          <w:sz w:val="16"/>
        </w:rPr>
        <w:t xml:space="preserve"> climate, health, and tax </w:t>
      </w:r>
      <w:r w:rsidRPr="002568F9">
        <w:rPr>
          <w:rStyle w:val="StyleUnderline"/>
        </w:rPr>
        <w:t>bill</w:t>
      </w:r>
      <w:r w:rsidRPr="00473F8B">
        <w:rPr>
          <w:sz w:val="16"/>
        </w:rPr>
        <w:t xml:space="preserve"> designed </w:t>
      </w:r>
      <w:r w:rsidRPr="002568F9">
        <w:rPr>
          <w:rStyle w:val="StyleUnderline"/>
        </w:rPr>
        <w:t>to accelerate the shift away from fossil fuels</w:t>
      </w:r>
      <w:r w:rsidRPr="00473F8B">
        <w:rPr>
          <w:sz w:val="16"/>
        </w:rPr>
        <w:t xml:space="preserve">. The act </w:t>
      </w:r>
      <w:r w:rsidRPr="002568F9">
        <w:rPr>
          <w:rStyle w:val="StyleUnderline"/>
        </w:rPr>
        <w:t>offers tax credits if a sizable proportion of the EV batteries’ mineral inputs are sourced from the</w:t>
      </w:r>
      <w:r w:rsidRPr="00473F8B">
        <w:rPr>
          <w:sz w:val="16"/>
        </w:rPr>
        <w:t xml:space="preserve"> </w:t>
      </w:r>
      <w:r w:rsidRPr="002568F9">
        <w:rPr>
          <w:rStyle w:val="Emphasis"/>
        </w:rPr>
        <w:t>U</w:t>
      </w:r>
      <w:r w:rsidRPr="00473F8B">
        <w:rPr>
          <w:sz w:val="16"/>
        </w:rPr>
        <w:t xml:space="preserve">nited </w:t>
      </w:r>
      <w:r w:rsidRPr="002568F9">
        <w:rPr>
          <w:rStyle w:val="Emphasis"/>
        </w:rPr>
        <w:t>S</w:t>
      </w:r>
      <w:r w:rsidRPr="00473F8B">
        <w:rPr>
          <w:sz w:val="16"/>
        </w:rPr>
        <w:t xml:space="preserve">tates </w:t>
      </w:r>
      <w:r w:rsidRPr="002568F9">
        <w:rPr>
          <w:rStyle w:val="StyleUnderline"/>
        </w:rPr>
        <w:t>or a free trade partner</w:t>
      </w:r>
      <w:r w:rsidRPr="00473F8B">
        <w:rPr>
          <w:sz w:val="16"/>
        </w:rPr>
        <w:t>. The guidelines sparked fierce pushback after excluding governments that have not signed free trade deals with Washington—including Japan, the European Union, and top critical mineral producers such as Indonesia, the Philippines, and the Democratic Republic of the Congo.</w:t>
      </w:r>
    </w:p>
    <w:p w14:paraId="222935DB" w14:textId="77777777" w:rsidR="00982CF5" w:rsidRPr="00473F8B" w:rsidRDefault="00982CF5" w:rsidP="00982CF5">
      <w:pPr>
        <w:rPr>
          <w:sz w:val="16"/>
        </w:rPr>
      </w:pPr>
      <w:r w:rsidRPr="00473F8B">
        <w:rPr>
          <w:sz w:val="16"/>
        </w:rPr>
        <w:t>Washington is now working to bring these countries into the fold. It appears to have found a way to circumvent the trade challenge, recently inking a critical mineral trade agreement with Tokyo that would allow Japanese companies to qualify under Inflation Reduction Act provisions. That deal could serve as a model for other partnerships: British Prime Minister Rishi Sunak is reportedly pushing for a similar agreement, while nickel-rich Indonesia has proposed signing an agreement that mirrors Washington’s pact with Japan.</w:t>
      </w:r>
    </w:p>
    <w:p w14:paraId="2203E821" w14:textId="77777777" w:rsidR="00982CF5" w:rsidRPr="00473F8B" w:rsidRDefault="00982CF5" w:rsidP="00982CF5">
      <w:pPr>
        <w:rPr>
          <w:sz w:val="16"/>
        </w:rPr>
      </w:pPr>
      <w:r w:rsidRPr="00473F8B">
        <w:rPr>
          <w:sz w:val="16"/>
        </w:rPr>
        <w:t xml:space="preserve">Rattled by the Inflation Reduction Act, Brussels and Washington are also negotiating a similar trade deal that could later pave the way for the wider critical </w:t>
      </w:r>
      <w:proofErr w:type="gramStart"/>
      <w:r w:rsidRPr="00473F8B">
        <w:rPr>
          <w:sz w:val="16"/>
        </w:rPr>
        <w:t>minerals</w:t>
      </w:r>
      <w:proofErr w:type="gramEnd"/>
      <w:r w:rsidRPr="00473F8B">
        <w:rPr>
          <w:sz w:val="16"/>
        </w:rPr>
        <w:t xml:space="preserve"> </w:t>
      </w:r>
      <w:proofErr w:type="spellStart"/>
      <w:r w:rsidRPr="00473F8B">
        <w:rPr>
          <w:sz w:val="16"/>
        </w:rPr>
        <w:t>buyers</w:t>
      </w:r>
      <w:proofErr w:type="spellEnd"/>
      <w:r w:rsidRPr="00473F8B">
        <w:rPr>
          <w:sz w:val="16"/>
        </w:rPr>
        <w:t xml:space="preserve"> club that European officials have championed. Separately, Brussels is also reportedly planning to form a central buying agency for critical minerals.</w:t>
      </w:r>
    </w:p>
    <w:p w14:paraId="0AECFE1A" w14:textId="77777777" w:rsidR="00982CF5" w:rsidRPr="00473F8B" w:rsidRDefault="00982CF5" w:rsidP="00982CF5">
      <w:pPr>
        <w:rPr>
          <w:sz w:val="16"/>
        </w:rPr>
      </w:pPr>
      <w:r w:rsidRPr="008E6518">
        <w:rPr>
          <w:rStyle w:val="StyleUnderline"/>
        </w:rPr>
        <w:t xml:space="preserve">China has </w:t>
      </w:r>
      <w:r w:rsidRPr="00D63118">
        <w:rPr>
          <w:rStyle w:val="StyleUnderline"/>
        </w:rPr>
        <w:t>manipulated the trade</w:t>
      </w:r>
      <w:r w:rsidRPr="008E6518">
        <w:rPr>
          <w:rStyle w:val="StyleUnderline"/>
        </w:rPr>
        <w:t xml:space="preserve"> in rare earths in the past</w:t>
      </w:r>
      <w:r w:rsidRPr="00473F8B">
        <w:rPr>
          <w:sz w:val="16"/>
        </w:rPr>
        <w:t xml:space="preserve">, such as when it cut off exports to Japan in </w:t>
      </w:r>
      <w:proofErr w:type="gramStart"/>
      <w:r w:rsidRPr="00473F8B">
        <w:rPr>
          <w:sz w:val="16"/>
        </w:rPr>
        <w:t xml:space="preserve">2010, </w:t>
      </w:r>
      <w:r w:rsidRPr="008E6518">
        <w:rPr>
          <w:rStyle w:val="StyleUnderline"/>
        </w:rPr>
        <w:t>and</w:t>
      </w:r>
      <w:proofErr w:type="gramEnd"/>
      <w:r w:rsidRPr="008E6518">
        <w:rPr>
          <w:rStyle w:val="StyleUnderline"/>
        </w:rPr>
        <w:t xml:space="preserve"> is reportedly mulling a new export ban</w:t>
      </w:r>
      <w:r w:rsidRPr="00473F8B">
        <w:rPr>
          <w:sz w:val="16"/>
        </w:rPr>
        <w:t xml:space="preserve"> for specific kinds of rare earth magnet technology. But a big part of the reason why European countries </w:t>
      </w:r>
      <w:proofErr w:type="gramStart"/>
      <w:r w:rsidRPr="00473F8B">
        <w:rPr>
          <w:sz w:val="16"/>
        </w:rPr>
        <w:t>are</w:t>
      </w:r>
      <w:proofErr w:type="gramEnd"/>
      <w:r w:rsidRPr="00473F8B">
        <w:rPr>
          <w:sz w:val="16"/>
        </w:rPr>
        <w:t xml:space="preserve"> eager to diversify away from China is their experience with Russia. After Russia invaded Ukraine in February 2022, Moscow weaponized Europe’s heavy reliance on Russian natural gas imports—offering a stark lesson on the risks of overdependence.</w:t>
      </w:r>
    </w:p>
    <w:p w14:paraId="40DCE331" w14:textId="77777777" w:rsidR="00982CF5" w:rsidRPr="00473F8B" w:rsidRDefault="00982CF5" w:rsidP="00982CF5">
      <w:pPr>
        <w:rPr>
          <w:sz w:val="16"/>
        </w:rPr>
      </w:pPr>
      <w:r w:rsidRPr="00473F8B">
        <w:rPr>
          <w:sz w:val="16"/>
        </w:rPr>
        <w:t>“In Europe, we have learned very hard the lesson of being too dependent on energy from Russia and see how that could be weaponized,” said Cecilia Malmstrom, a former European commissioner for trade currently at the Peterson Institute for International Economics. “Now everybody’s very keen to avoid that situation.”</w:t>
      </w:r>
    </w:p>
    <w:p w14:paraId="7504AE08" w14:textId="77777777" w:rsidR="00982CF5" w:rsidRPr="00473F8B" w:rsidRDefault="00982CF5" w:rsidP="00982CF5">
      <w:pPr>
        <w:rPr>
          <w:sz w:val="16"/>
        </w:rPr>
      </w:pPr>
      <w:r w:rsidRPr="00473F8B">
        <w:rPr>
          <w:sz w:val="16"/>
        </w:rPr>
        <w:t>Beyond Europe, the United States has focused on deepening relationships with the Democratic Republic of the Congo and Zambia, which are rich in cobalt and copper, respectively, with the three countries signing a memorandum of understanding on electric vehicle battery value chains last December. In Tanzania, Washington is also involved in the development of a critical minerals processing facility.</w:t>
      </w:r>
    </w:p>
    <w:p w14:paraId="4F9563F0" w14:textId="77777777" w:rsidR="00982CF5" w:rsidRPr="0003333C" w:rsidRDefault="00982CF5" w:rsidP="00982CF5">
      <w:pPr>
        <w:rPr>
          <w:u w:val="single"/>
        </w:rPr>
      </w:pPr>
      <w:r w:rsidRPr="00473F8B">
        <w:rPr>
          <w:sz w:val="16"/>
        </w:rPr>
        <w:t xml:space="preserve">Still, even as momentum builds, there are more questions than answers about how these efforts will pan out. As lawmakers continue to hammer out new agreements behind closed doors, it remains unclear how they align with global trading rules and what this momentum means for countries that lack free trade agreements with the United States. </w:t>
      </w:r>
      <w:r w:rsidRPr="0003333C">
        <w:rPr>
          <w:rStyle w:val="StyleUnderline"/>
        </w:rPr>
        <w:t xml:space="preserve">Engineering supply chains </w:t>
      </w:r>
      <w:r w:rsidRPr="005E7460">
        <w:rPr>
          <w:rStyle w:val="Emphasis"/>
        </w:rPr>
        <w:t>isn’t as simple as finding new mines</w:t>
      </w:r>
      <w:r w:rsidRPr="0003333C">
        <w:rPr>
          <w:rStyle w:val="StyleUnderline"/>
        </w:rPr>
        <w:t xml:space="preserve">, either; it </w:t>
      </w:r>
      <w:r w:rsidRPr="0013198E">
        <w:rPr>
          <w:rStyle w:val="Emphasis"/>
        </w:rPr>
        <w:t>involves an entire ecosystem</w:t>
      </w:r>
      <w:r w:rsidRPr="0003333C">
        <w:rPr>
          <w:rStyle w:val="StyleUnderline"/>
        </w:rPr>
        <w:t xml:space="preserve"> of processing, refining, and manufacturing capabilities.</w:t>
      </w:r>
    </w:p>
    <w:p w14:paraId="3127D1EB" w14:textId="77777777" w:rsidR="00982CF5" w:rsidRPr="0003333C" w:rsidRDefault="00982CF5" w:rsidP="00982CF5">
      <w:pPr>
        <w:rPr>
          <w:u w:val="single"/>
        </w:rPr>
      </w:pPr>
      <w:r w:rsidRPr="00473F8B">
        <w:rPr>
          <w:sz w:val="16"/>
        </w:rPr>
        <w:t xml:space="preserve">“It’s not at all clear how you go about </w:t>
      </w:r>
      <w:r w:rsidRPr="00D15C39">
        <w:rPr>
          <w:rStyle w:val="StyleUnderline"/>
        </w:rPr>
        <w:t>changing dramatically a global supply chain</w:t>
      </w:r>
      <w:r w:rsidRPr="00473F8B">
        <w:rPr>
          <w:sz w:val="16"/>
        </w:rPr>
        <w:t xml:space="preserve"> in practice,” said Morgan </w:t>
      </w:r>
      <w:proofErr w:type="spellStart"/>
      <w:r w:rsidRPr="00473F8B">
        <w:rPr>
          <w:sz w:val="16"/>
        </w:rPr>
        <w:t>Bazilian</w:t>
      </w:r>
      <w:proofErr w:type="spellEnd"/>
      <w:r w:rsidRPr="00473F8B">
        <w:rPr>
          <w:sz w:val="16"/>
        </w:rPr>
        <w:t xml:space="preserve">, the director of the Payne Institute at the Colorado School of Mines and a former lead energy specialist at the World Bank. While diplomacy and initiatives like the MSP are deeply useful, he said, </w:t>
      </w:r>
      <w:r w:rsidRPr="00D15C39">
        <w:rPr>
          <w:rStyle w:val="StyleUnderline"/>
        </w:rPr>
        <w:t>such action “does not</w:t>
      </w:r>
      <w:r w:rsidRPr="0003333C">
        <w:rPr>
          <w:rStyle w:val="StyleUnderline"/>
        </w:rPr>
        <w:t xml:space="preserve"> overnight or even within the course of a decade change these things dramatically.”</w:t>
      </w:r>
    </w:p>
    <w:p w14:paraId="5FACF524" w14:textId="77777777" w:rsidR="00982CF5" w:rsidRPr="00473F8B" w:rsidRDefault="00982CF5" w:rsidP="00982CF5">
      <w:pPr>
        <w:rPr>
          <w:sz w:val="16"/>
        </w:rPr>
      </w:pPr>
      <w:r w:rsidRPr="0003333C">
        <w:rPr>
          <w:rStyle w:val="StyleUnderline"/>
        </w:rPr>
        <w:t>China spent decades building out its industry, and experts warn that wrestling new supply chains will be an expensive and arduous uphill battle that the</w:t>
      </w:r>
      <w:r w:rsidRPr="00473F8B">
        <w:rPr>
          <w:sz w:val="16"/>
        </w:rPr>
        <w:t xml:space="preserve"> </w:t>
      </w:r>
      <w:r w:rsidRPr="00D15C39">
        <w:rPr>
          <w:rStyle w:val="Emphasis"/>
        </w:rPr>
        <w:t>U</w:t>
      </w:r>
      <w:r w:rsidRPr="00473F8B">
        <w:rPr>
          <w:sz w:val="16"/>
        </w:rPr>
        <w:t xml:space="preserve">nited </w:t>
      </w:r>
      <w:r w:rsidRPr="00D15C39">
        <w:rPr>
          <w:rStyle w:val="Emphasis"/>
        </w:rPr>
        <w:t>S</w:t>
      </w:r>
      <w:r w:rsidRPr="00473F8B">
        <w:rPr>
          <w:sz w:val="16"/>
        </w:rPr>
        <w:t xml:space="preserve">tates </w:t>
      </w:r>
      <w:r w:rsidRPr="0003333C">
        <w:rPr>
          <w:rStyle w:val="StyleUnderline"/>
        </w:rPr>
        <w:t>is only just beginning</w:t>
      </w:r>
      <w:r w:rsidRPr="00473F8B">
        <w:rPr>
          <w:sz w:val="16"/>
        </w:rPr>
        <w:t xml:space="preserve">. But U.S. </w:t>
      </w:r>
      <w:r w:rsidRPr="0003333C">
        <w:rPr>
          <w:rStyle w:val="StyleUnderline"/>
        </w:rPr>
        <w:t xml:space="preserve">lawmakers appear to be </w:t>
      </w:r>
      <w:r w:rsidRPr="00D15C39">
        <w:rPr>
          <w:rStyle w:val="Emphasis"/>
        </w:rPr>
        <w:t>gearing up for the long haul</w:t>
      </w:r>
      <w:r w:rsidRPr="0003333C">
        <w:rPr>
          <w:rStyle w:val="StyleUnderline"/>
        </w:rPr>
        <w:t>.</w:t>
      </w:r>
    </w:p>
    <w:p w14:paraId="09455EF1" w14:textId="77777777" w:rsidR="00982CF5" w:rsidRPr="00473F8B" w:rsidRDefault="00982CF5" w:rsidP="00982CF5">
      <w:pPr>
        <w:rPr>
          <w:sz w:val="16"/>
        </w:rPr>
      </w:pPr>
      <w:r w:rsidRPr="00473F8B">
        <w:rPr>
          <w:sz w:val="16"/>
        </w:rPr>
        <w:t xml:space="preserve">“If you look at where </w:t>
      </w:r>
      <w:r w:rsidRPr="002C5952">
        <w:rPr>
          <w:rStyle w:val="Emphasis"/>
        </w:rPr>
        <w:t>supply chains are</w:t>
      </w:r>
      <w:r w:rsidRPr="00473F8B">
        <w:rPr>
          <w:sz w:val="16"/>
        </w:rPr>
        <w:t xml:space="preserve">, where they’re </w:t>
      </w:r>
      <w:r w:rsidRPr="002C5952">
        <w:rPr>
          <w:rStyle w:val="Emphasis"/>
        </w:rPr>
        <w:t>growing fastest [is]</w:t>
      </w:r>
      <w:r w:rsidRPr="00DA6B6C">
        <w:rPr>
          <w:rStyle w:val="StyleUnderline"/>
        </w:rPr>
        <w:t xml:space="preserve"> still </w:t>
      </w:r>
      <w:r w:rsidRPr="002C5952">
        <w:rPr>
          <w:rStyle w:val="Emphasis"/>
        </w:rPr>
        <w:t>China</w:t>
      </w:r>
      <w:r w:rsidRPr="00473F8B">
        <w:rPr>
          <w:sz w:val="16"/>
        </w:rPr>
        <w:t xml:space="preserve">,” said Joseph </w:t>
      </w:r>
      <w:proofErr w:type="spellStart"/>
      <w:r w:rsidRPr="00473F8B">
        <w:rPr>
          <w:sz w:val="16"/>
        </w:rPr>
        <w:t>Majkut</w:t>
      </w:r>
      <w:proofErr w:type="spellEnd"/>
      <w:r w:rsidRPr="00473F8B">
        <w:rPr>
          <w:sz w:val="16"/>
        </w:rPr>
        <w:t xml:space="preserve">, the director of the Energy Security and Climate Change Program at the Center for Strategic and International Studies. </w:t>
      </w:r>
      <w:r w:rsidRPr="00DA6B6C">
        <w:rPr>
          <w:rStyle w:val="StyleUnderline"/>
        </w:rPr>
        <w:t xml:space="preserve">“There’s a </w:t>
      </w:r>
      <w:r w:rsidRPr="00BC1568">
        <w:rPr>
          <w:rStyle w:val="Emphasis"/>
        </w:rPr>
        <w:t>lot to be done</w:t>
      </w:r>
      <w:r w:rsidRPr="00DA6B6C">
        <w:rPr>
          <w:rStyle w:val="StyleUnderline"/>
        </w:rPr>
        <w:t xml:space="preserve"> to match that growth and to develop not just the factories, but the human capital, the intellectual property, [and] the long-standing political and economic relationships that let that supply chain grow.”</w:t>
      </w:r>
    </w:p>
    <w:p w14:paraId="4557F681" w14:textId="77777777" w:rsidR="00982CF5" w:rsidRPr="00473F8B" w:rsidRDefault="00982CF5" w:rsidP="00982CF5">
      <w:pPr>
        <w:rPr>
          <w:sz w:val="16"/>
        </w:rPr>
      </w:pPr>
      <w:r w:rsidRPr="00473F8B">
        <w:rPr>
          <w:sz w:val="16"/>
        </w:rPr>
        <w:t xml:space="preserve">“You can’t build Rome in a day,” he added, “and </w:t>
      </w:r>
      <w:r w:rsidRPr="0063477F">
        <w:rPr>
          <w:rStyle w:val="Emphasis"/>
        </w:rPr>
        <w:t>you can’t build a critical minerals supply chain six months after you pass a big climate bill</w:t>
      </w:r>
      <w:r w:rsidRPr="00473F8B">
        <w:rPr>
          <w:sz w:val="16"/>
        </w:rPr>
        <w:t>.”</w:t>
      </w:r>
    </w:p>
    <w:p w14:paraId="0EBA5952" w14:textId="289144DC" w:rsidR="00982CF5" w:rsidRDefault="00982CF5" w:rsidP="00982CF5"/>
    <w:p w14:paraId="1AD87561" w14:textId="28F8F782" w:rsidR="00B65D2F" w:rsidRPr="002A0B9E" w:rsidRDefault="00B65D2F" w:rsidP="00B65D2F">
      <w:pPr>
        <w:pStyle w:val="Heading4"/>
      </w:pPr>
      <w:r>
        <w:t>That ruins the</w:t>
      </w:r>
      <w:r>
        <w:t xml:space="preserve"> domestic supply chain </w:t>
      </w:r>
      <w:r>
        <w:t xml:space="preserve">and wrecks </w:t>
      </w:r>
      <w:r w:rsidRPr="00C3142C">
        <w:t>combat readiness</w:t>
      </w:r>
      <w:r>
        <w:t xml:space="preserve"> – increased</w:t>
      </w:r>
      <w:r>
        <w:t xml:space="preserve"> dependence on China </w:t>
      </w:r>
      <w:r>
        <w:t>triggers</w:t>
      </w:r>
      <w:r>
        <w:t xml:space="preserve"> military aggression</w:t>
      </w:r>
      <w:r>
        <w:t xml:space="preserve"> in Taiwan.</w:t>
      </w:r>
    </w:p>
    <w:p w14:paraId="7D1BCFD8" w14:textId="77777777" w:rsidR="00B65D2F" w:rsidRDefault="00B65D2F" w:rsidP="00B65D2F">
      <w:r w:rsidRPr="003372C6">
        <w:rPr>
          <w:rStyle w:val="Style13ptBold"/>
        </w:rPr>
        <w:t xml:space="preserve">Foss &amp; </w:t>
      </w:r>
      <w:proofErr w:type="spellStart"/>
      <w:r w:rsidRPr="003372C6">
        <w:rPr>
          <w:rStyle w:val="Style13ptBold"/>
        </w:rPr>
        <w:t>Koelsch</w:t>
      </w:r>
      <w:proofErr w:type="spellEnd"/>
      <w:r w:rsidRPr="003372C6">
        <w:rPr>
          <w:rStyle w:val="Style13ptBold"/>
        </w:rPr>
        <w:t>, 22</w:t>
      </w:r>
      <w:r>
        <w:t xml:space="preserve"> --- *Fellow in Energy, Minerals and Materials at Rice University’s Baker Institute for Public Policy, AND **Research Associate, J.A. Green &amp; Company and Former Research Intern, Center for Energy Studies (December 19, 2022, Michelle </w:t>
      </w:r>
      <w:proofErr w:type="spellStart"/>
      <w:r>
        <w:t>Michot</w:t>
      </w:r>
      <w:proofErr w:type="spellEnd"/>
      <w:r>
        <w:t xml:space="preserve"> Foss, Jacob </w:t>
      </w:r>
      <w:proofErr w:type="spellStart"/>
      <w:r>
        <w:t>Koelsch</w:t>
      </w:r>
      <w:proofErr w:type="spellEnd"/>
      <w:r>
        <w:t>, “Of Chinese Behemoths: What China’s Rare Earths Dominance Means for the US,” https://www.bakerinstitute.org/research/chinese-behemoths-what-chinas-rare-earths-dominance-means-us, SRB+JMP))</w:t>
      </w:r>
    </w:p>
    <w:p w14:paraId="2F0187DB" w14:textId="77777777" w:rsidR="00B65D2F" w:rsidRPr="00B65D2F" w:rsidRDefault="00B65D2F" w:rsidP="00B65D2F">
      <w:pPr>
        <w:rPr>
          <w:sz w:val="16"/>
        </w:rPr>
      </w:pPr>
      <w:r w:rsidRPr="00B65D2F">
        <w:rPr>
          <w:sz w:val="16"/>
        </w:rPr>
        <w:t xml:space="preserve">The U.S. government, of course, has its own part to play. First, </w:t>
      </w:r>
      <w:r w:rsidRPr="00F276AC">
        <w:rPr>
          <w:rStyle w:val="StyleUnderline"/>
        </w:rPr>
        <w:t>strategic planners must honestly distinguish rare earth demand for defense and other strategic purposes from non-strategic demand</w:t>
      </w:r>
      <w:r w:rsidRPr="00B65D2F">
        <w:rPr>
          <w:sz w:val="16"/>
        </w:rPr>
        <w:t xml:space="preserve">. </w:t>
      </w:r>
      <w:r w:rsidRPr="00F276AC">
        <w:rPr>
          <w:rStyle w:val="StyleUnderline"/>
        </w:rPr>
        <w:t xml:space="preserve">While both strategic and non-strategic demand must be balanced </w:t>
      </w:r>
      <w:proofErr w:type="gramStart"/>
      <w:r w:rsidRPr="00F276AC">
        <w:rPr>
          <w:rStyle w:val="StyleUnderline"/>
        </w:rPr>
        <w:t>in order to</w:t>
      </w:r>
      <w:proofErr w:type="gramEnd"/>
      <w:r w:rsidRPr="00F276AC">
        <w:rPr>
          <w:rStyle w:val="StyleUnderline"/>
        </w:rPr>
        <w:t xml:space="preserve"> stabilize supply, delivery delays for defense purposes carry </w:t>
      </w:r>
      <w:r w:rsidRPr="00BE0C16">
        <w:rPr>
          <w:rStyle w:val="Emphasis"/>
        </w:rPr>
        <w:t>significant implications for combat readiness</w:t>
      </w:r>
      <w:r w:rsidRPr="00F276AC">
        <w:rPr>
          <w:rStyle w:val="StyleUnderline"/>
        </w:rPr>
        <w:t xml:space="preserve">, especially in an era of </w:t>
      </w:r>
      <w:r w:rsidRPr="00071F2B">
        <w:rPr>
          <w:rStyle w:val="Emphasis"/>
        </w:rPr>
        <w:t>heightened major-power tension</w:t>
      </w:r>
      <w:r w:rsidRPr="00F276AC">
        <w:rPr>
          <w:rStyle w:val="StyleUnderline"/>
        </w:rPr>
        <w:t>.</w:t>
      </w:r>
      <w:r w:rsidRPr="00B65D2F">
        <w:rPr>
          <w:sz w:val="16"/>
        </w:rPr>
        <w:t xml:space="preserve"> It is also crucial that the U.S. government ensure its strategic stockpiles of REE are filled to aid in these efforts.</w:t>
      </w:r>
    </w:p>
    <w:p w14:paraId="68C5B619" w14:textId="77777777" w:rsidR="00B65D2F" w:rsidRPr="00B65D2F" w:rsidRDefault="00B65D2F" w:rsidP="00B65D2F">
      <w:pPr>
        <w:rPr>
          <w:sz w:val="16"/>
        </w:rPr>
      </w:pPr>
      <w:r w:rsidRPr="00B65D2F">
        <w:rPr>
          <w:sz w:val="16"/>
        </w:rPr>
        <w:t>Conclusion</w:t>
      </w:r>
    </w:p>
    <w:p w14:paraId="03E7B93F" w14:textId="77777777" w:rsidR="00B65D2F" w:rsidRPr="00B65D2F" w:rsidRDefault="00B65D2F" w:rsidP="00B65D2F">
      <w:pPr>
        <w:rPr>
          <w:sz w:val="16"/>
        </w:rPr>
      </w:pPr>
      <w:r w:rsidRPr="00B65D2F">
        <w:rPr>
          <w:sz w:val="16"/>
        </w:rPr>
        <w:t xml:space="preserve">The recent merger that created the China Rare Earth Group is a major development for the global rare earth industry. It is the most recent chapter in the Chinese government’s efforts to quell an industry that has been unruly at times. Given that Chinese efforts to directly control exports have been blocked by bodies like the WTO, officials are now opting for domestically oriented policies to manage the industry. The merger of China’s </w:t>
      </w:r>
      <w:proofErr w:type="gramStart"/>
      <w:r w:rsidRPr="00B65D2F">
        <w:rPr>
          <w:sz w:val="16"/>
        </w:rPr>
        <w:t>largest rare</w:t>
      </w:r>
      <w:proofErr w:type="gramEnd"/>
      <w:r w:rsidRPr="00B65D2F">
        <w:rPr>
          <w:sz w:val="16"/>
        </w:rPr>
        <w:t xml:space="preserve"> earths operators is the most recent iteration of decades of forced industrial consolidation meant to cut down on inefficiencies and increase central oversight. These internally facing policies, which carry significant consequences for global REE industries, are more difficult to challenge in international dispute systems than their </w:t>
      </w:r>
      <w:proofErr w:type="gramStart"/>
      <w:r w:rsidRPr="00B65D2F">
        <w:rPr>
          <w:sz w:val="16"/>
        </w:rPr>
        <w:t>externally-facing</w:t>
      </w:r>
      <w:proofErr w:type="gramEnd"/>
      <w:r w:rsidRPr="00B65D2F">
        <w:rPr>
          <w:sz w:val="16"/>
        </w:rPr>
        <w:t xml:space="preserve"> precursors.</w:t>
      </w:r>
    </w:p>
    <w:p w14:paraId="6BBA6965" w14:textId="77777777" w:rsidR="00B65D2F" w:rsidRPr="00B65D2F" w:rsidRDefault="00B65D2F" w:rsidP="00B65D2F">
      <w:pPr>
        <w:rPr>
          <w:sz w:val="16"/>
        </w:rPr>
      </w:pPr>
      <w:r w:rsidRPr="00B65D2F">
        <w:rPr>
          <w:sz w:val="16"/>
        </w:rPr>
        <w:t xml:space="preserve">Through the reorganization, Chinese regulators can better enforce central policies and mitigate friction with local officials who often encourage and permit rare earth production counter to central regulations. From China’s perspective, consolidation is a means to produce rare earths in a more sustainable fashion by deploying more uniform production and environmental practices, as well as reducing speculative capital flows that increase domestic rare earth prices in China. Greater oversight from the SASAC over the China Rare Earth Group creates more leverage for Beijing’s officials to influence prices by further bifurcating the domestic and international prices of rare earth products and stabilizing the former. It is also likely that demand will increase, propelled by China’s goals to increase alternative energy and defense capacity. Thus, we anticipate this merger will not be the last and that China’s leaders will eventually fold the remaining three northern rare earth SOEs into their own mega-conglomerate, absent any significant deviations in industrial ideology. </w:t>
      </w:r>
    </w:p>
    <w:p w14:paraId="696A3AC7" w14:textId="77777777" w:rsidR="00B65D2F" w:rsidRPr="00B65D2F" w:rsidRDefault="00B65D2F" w:rsidP="00B65D2F">
      <w:pPr>
        <w:rPr>
          <w:sz w:val="16"/>
        </w:rPr>
      </w:pPr>
      <w:r w:rsidRPr="00B65D2F">
        <w:rPr>
          <w:sz w:val="16"/>
        </w:rPr>
        <w:t xml:space="preserve">Two geopolitical dynamics properly contextualize the risks associated with China’s REE dominance: 1) Chinese tensions with the U.S. and its allies over trade and 2) Chinese positioning on Taiwan.[81] Given China’s REE dominance as a stable global supplier, would Chinese officials self-sabotage during periods of relative peace, pushing Western countries to develop alternatives proactively? Indeed, </w:t>
      </w:r>
      <w:r w:rsidRPr="00CE1EC4">
        <w:rPr>
          <w:rStyle w:val="StyleUnderline"/>
        </w:rPr>
        <w:t>despite aggressive posturing and threats from Chinese officials and tabloids, China has yet to restrict REE exports as leverage in its trade war with the</w:t>
      </w:r>
      <w:r w:rsidRPr="00B65D2F">
        <w:rPr>
          <w:sz w:val="16"/>
        </w:rPr>
        <w:t xml:space="preserve"> </w:t>
      </w:r>
      <w:r w:rsidRPr="00CE1EC4">
        <w:rPr>
          <w:rStyle w:val="Emphasis"/>
        </w:rPr>
        <w:t>U</w:t>
      </w:r>
      <w:r w:rsidRPr="00B65D2F">
        <w:rPr>
          <w:sz w:val="16"/>
        </w:rPr>
        <w:t xml:space="preserve">nited </w:t>
      </w:r>
      <w:r w:rsidRPr="00CE1EC4">
        <w:rPr>
          <w:rStyle w:val="Emphasis"/>
        </w:rPr>
        <w:t>S</w:t>
      </w:r>
      <w:r w:rsidRPr="00B65D2F">
        <w:rPr>
          <w:sz w:val="16"/>
        </w:rPr>
        <w:t xml:space="preserve">tates. </w:t>
      </w:r>
      <w:r w:rsidRPr="00CE1EC4">
        <w:rPr>
          <w:rStyle w:val="StyleUnderline"/>
        </w:rPr>
        <w:t xml:space="preserve">Aggression toward </w:t>
      </w:r>
      <w:r w:rsidRPr="00B5461D">
        <w:rPr>
          <w:rStyle w:val="Emphasis"/>
        </w:rPr>
        <w:t>Taiwan</w:t>
      </w:r>
      <w:r w:rsidRPr="00CE1EC4">
        <w:rPr>
          <w:rStyle w:val="StyleUnderline"/>
        </w:rPr>
        <w:t xml:space="preserve"> would likely be a </w:t>
      </w:r>
      <w:r w:rsidRPr="00B5461D">
        <w:rPr>
          <w:rStyle w:val="Emphasis"/>
        </w:rPr>
        <w:t>completely different story</w:t>
      </w:r>
      <w:r w:rsidRPr="00B65D2F">
        <w:rPr>
          <w:sz w:val="16"/>
        </w:rPr>
        <w:t>, especially if the U.S. provides military equipment or combat support to Taiwan. With more centralized state oversight and a leadership structure more amenable to central coordination, the China Rare Earth Group increases the state’s ability to influence and possibly even restrict rare earth exports for political reasons.</w:t>
      </w:r>
    </w:p>
    <w:p w14:paraId="2B5DE47F" w14:textId="77777777" w:rsidR="00B65D2F" w:rsidRPr="00081EEF" w:rsidRDefault="00B65D2F" w:rsidP="00B65D2F">
      <w:pPr>
        <w:rPr>
          <w:rStyle w:val="StyleUnderline"/>
        </w:rPr>
      </w:pPr>
      <w:r w:rsidRPr="00B65D2F">
        <w:rPr>
          <w:sz w:val="16"/>
        </w:rPr>
        <w:t xml:space="preserve">Whether China would weaponize their leverage over rare earth supply chains in direct conflicts with the U.S. and/or its allies is a matter of speculation and debate. However, one thing is for sure: In such an event, </w:t>
      </w:r>
      <w:r w:rsidRPr="00547DDE">
        <w:rPr>
          <w:rStyle w:val="StyleUnderline"/>
        </w:rPr>
        <w:t>the U.S. must minimize China’s ability to limit sanctions and other collective global responses against potential coercive action</w:t>
      </w:r>
      <w:r w:rsidRPr="00B65D2F">
        <w:rPr>
          <w:sz w:val="16"/>
        </w:rPr>
        <w:t>. Taking the invasion of Ukraine as an example, Russia’s VSMPO-</w:t>
      </w:r>
      <w:proofErr w:type="spellStart"/>
      <w:r w:rsidRPr="00B65D2F">
        <w:rPr>
          <w:sz w:val="16"/>
        </w:rPr>
        <w:t>Avisma’s</w:t>
      </w:r>
      <w:proofErr w:type="spellEnd"/>
      <w:r w:rsidRPr="00B65D2F">
        <w:rPr>
          <w:sz w:val="16"/>
        </w:rPr>
        <w:t xml:space="preserve"> strong positioning as the leading global aerospace-grade titanium supplier caused several EU </w:t>
      </w:r>
      <w:proofErr w:type="gramStart"/>
      <w:r w:rsidRPr="00B65D2F">
        <w:rPr>
          <w:sz w:val="16"/>
        </w:rPr>
        <w:t>member</w:t>
      </w:r>
      <w:proofErr w:type="gramEnd"/>
      <w:r w:rsidRPr="00B65D2F">
        <w:rPr>
          <w:sz w:val="16"/>
        </w:rPr>
        <w:t xml:space="preserve"> states to oppose sanctions on the company, despite its role in maintaining Moscow’s force posture.[82] </w:t>
      </w:r>
      <w:r w:rsidRPr="003D3F37">
        <w:rPr>
          <w:rStyle w:val="StyleUnderline"/>
        </w:rPr>
        <w:t xml:space="preserve">In order to </w:t>
      </w:r>
      <w:r w:rsidRPr="00EA2303">
        <w:rPr>
          <w:rStyle w:val="Emphasis"/>
        </w:rPr>
        <w:t>respond adequately to Chinese military belligerence</w:t>
      </w:r>
      <w:r w:rsidRPr="003D3F37">
        <w:rPr>
          <w:rStyle w:val="StyleUnderline"/>
        </w:rPr>
        <w:t xml:space="preserve">, the U.S. must ensure that China’s consolidated rare earth industry does </w:t>
      </w:r>
      <w:r w:rsidRPr="00F272FF">
        <w:rPr>
          <w:rStyle w:val="Emphasis"/>
        </w:rPr>
        <w:t>not grant Beijing undue influence</w:t>
      </w:r>
      <w:r w:rsidRPr="003D3F37">
        <w:rPr>
          <w:rStyle w:val="StyleUnderline"/>
        </w:rPr>
        <w:t xml:space="preserve"> over an international </w:t>
      </w:r>
      <w:r w:rsidRPr="00081EEF">
        <w:rPr>
          <w:rStyle w:val="StyleUnderline"/>
        </w:rPr>
        <w:t xml:space="preserve">response. The U.S. and its allies must act accordingly to </w:t>
      </w:r>
      <w:r w:rsidRPr="000D78AB">
        <w:rPr>
          <w:rStyle w:val="Emphasis"/>
        </w:rPr>
        <w:t>divorce their strategic industries from Chinese rare earths</w:t>
      </w:r>
      <w:r w:rsidRPr="00081EEF">
        <w:rPr>
          <w:rStyle w:val="StyleUnderline"/>
        </w:rPr>
        <w:t>.</w:t>
      </w:r>
    </w:p>
    <w:p w14:paraId="4C13ADCF" w14:textId="77777777" w:rsidR="00B65D2F" w:rsidRPr="00B65D2F" w:rsidRDefault="00B65D2F" w:rsidP="00B65D2F">
      <w:pPr>
        <w:rPr>
          <w:sz w:val="16"/>
        </w:rPr>
      </w:pPr>
      <w:r w:rsidRPr="00B65D2F">
        <w:rPr>
          <w:sz w:val="16"/>
        </w:rPr>
        <w:t xml:space="preserve">As a result of these dynamics, </w:t>
      </w:r>
      <w:r w:rsidRPr="006140B8">
        <w:rPr>
          <w:rStyle w:val="StyleUnderline"/>
        </w:rPr>
        <w:t>U.S. government officials are under pressure to take significant steps. They must</w:t>
      </w:r>
      <w:r w:rsidRPr="00213D9E">
        <w:rPr>
          <w:rStyle w:val="StyleUnderline"/>
        </w:rPr>
        <w:t xml:space="preserve"> mitigate short- and medium-term supply risks from potential disruptions in Chinese supply and simultaneously take a long-term approach to </w:t>
      </w:r>
      <w:r w:rsidRPr="001D0251">
        <w:rPr>
          <w:rStyle w:val="Emphasis"/>
        </w:rPr>
        <w:t>developing a domestic rare earths ecosystem</w:t>
      </w:r>
      <w:r w:rsidRPr="00B65D2F">
        <w:rPr>
          <w:sz w:val="16"/>
        </w:rPr>
        <w:t xml:space="preserve">. The former relies more on filling strategic stockpiles, securing alternative supplies from allied countries like Australia and decreasing product reliance on rare earths from an engineering standpoint where possible. The latter involves a more holistic approach of bolstering several nodes along rare earths value chains simultaneously (so they can be connected once fully operational) and involving foreign capital in these efforts when the opportunities present. Private-sector and government funding from allies like Australia, Japan and South Korea can be used to develop “friendly” rare earth supply chains with more secure supply. However, the United States’ </w:t>
      </w:r>
      <w:r w:rsidRPr="00A3389F">
        <w:rPr>
          <w:rStyle w:val="StyleUnderline"/>
        </w:rPr>
        <w:t>sole reliance on allies to correct domestic industrial deficiencies in rare earths would not provide the more robust REE supply chains that are envisioned</w:t>
      </w:r>
      <w:r w:rsidRPr="00B65D2F">
        <w:rPr>
          <w:sz w:val="16"/>
        </w:rPr>
        <w:t>.</w:t>
      </w:r>
    </w:p>
    <w:p w14:paraId="29FFB797" w14:textId="77777777" w:rsidR="00B65D2F" w:rsidRPr="00B65D2F" w:rsidRDefault="00B65D2F" w:rsidP="00B65D2F">
      <w:pPr>
        <w:rPr>
          <w:sz w:val="16"/>
        </w:rPr>
      </w:pPr>
      <w:r w:rsidRPr="004B663D">
        <w:rPr>
          <w:rStyle w:val="StyleUnderline"/>
        </w:rPr>
        <w:t>Through congressional authority and executive branch vehicles, the U.S. government can continue to focus on commercializing American rare earths from extraction to downstream manufacturing.</w:t>
      </w:r>
      <w:r w:rsidRPr="00B65D2F">
        <w:rPr>
          <w:sz w:val="16"/>
        </w:rPr>
        <w:t xml:space="preserve"> R&amp;D funding could focus on several key issues including more efficient and sustainable extraction from commercial and environmental standpoints and more flexible processing to accommodate broad ranges of mineral feedstocks. Here, developments in continuous ion exchange (CIX), </w:t>
      </w:r>
      <w:proofErr w:type="spellStart"/>
      <w:r w:rsidRPr="00B65D2F">
        <w:rPr>
          <w:sz w:val="16"/>
        </w:rPr>
        <w:t>RapidSX</w:t>
      </w:r>
      <w:proofErr w:type="spellEnd"/>
      <w:r w:rsidRPr="00B65D2F">
        <w:rPr>
          <w:sz w:val="16"/>
        </w:rPr>
        <w:t xml:space="preserve"> (and advancement beyond traditional solvent extraction methods) and other separation processes are encouraging, given rare earth deposits typically coincide with deposits of other critical minerals.[83] Through tax breaks and other cost-assistive policies, the U.S. government can also better commercialize domestic rare earth production and chip away at China’s dominance and their non-market approaches to managing the rare earth industry.</w:t>
      </w:r>
    </w:p>
    <w:p w14:paraId="5232EA14" w14:textId="77777777" w:rsidR="00B65D2F" w:rsidRPr="00B65D2F" w:rsidRDefault="00B65D2F" w:rsidP="00B65D2F">
      <w:pPr>
        <w:rPr>
          <w:sz w:val="16"/>
        </w:rPr>
      </w:pPr>
      <w:r w:rsidRPr="00B65D2F">
        <w:rPr>
          <w:sz w:val="16"/>
        </w:rPr>
        <w:t xml:space="preserve">A nuanced approach to tariffs may also be in order. China’s trade manipulation (in the form of VAT export rebates that fluctuate based on state industrial priorities) makes </w:t>
      </w:r>
      <w:proofErr w:type="spellStart"/>
      <w:r w:rsidRPr="00B65D2F">
        <w:rPr>
          <w:sz w:val="16"/>
        </w:rPr>
        <w:t>non-Chinese</w:t>
      </w:r>
      <w:proofErr w:type="spellEnd"/>
      <w:r w:rsidRPr="00B65D2F">
        <w:rPr>
          <w:sz w:val="16"/>
        </w:rPr>
        <w:t xml:space="preserve"> rare earth producers less cost effective. Tariffs imposed via Section 203 or 301 investigations can mitigate this </w:t>
      </w:r>
      <w:proofErr w:type="gramStart"/>
      <w:r w:rsidRPr="00B65D2F">
        <w:rPr>
          <w:sz w:val="16"/>
        </w:rPr>
        <w:t>gap, but</w:t>
      </w:r>
      <w:proofErr w:type="gramEnd"/>
      <w:r w:rsidRPr="00B65D2F">
        <w:rPr>
          <w:sz w:val="16"/>
        </w:rPr>
        <w:t xml:space="preserve"> doing so would likely paralyze U.S. industries that are highly dependent on rare earths, especially in the technology sector.[84] The recent determination by the Department of Commerce (DOC), pursuant to a 270-day Section 232 investigation, found that </w:t>
      </w:r>
      <w:proofErr w:type="spellStart"/>
      <w:r w:rsidRPr="00B65D2F">
        <w:rPr>
          <w:sz w:val="16"/>
        </w:rPr>
        <w:t>NdFeB</w:t>
      </w:r>
      <w:proofErr w:type="spellEnd"/>
      <w:r w:rsidRPr="00B65D2F">
        <w:rPr>
          <w:sz w:val="16"/>
        </w:rPr>
        <w:t xml:space="preserve"> imports from China present significant national security risks. However, because of virtually nonexistent domestic </w:t>
      </w:r>
      <w:proofErr w:type="spellStart"/>
      <w:r w:rsidRPr="00B65D2F">
        <w:rPr>
          <w:sz w:val="16"/>
        </w:rPr>
        <w:t>NdFeB</w:t>
      </w:r>
      <w:proofErr w:type="spellEnd"/>
      <w:r w:rsidRPr="00B65D2F">
        <w:rPr>
          <w:sz w:val="16"/>
        </w:rPr>
        <w:t xml:space="preserve"> supply and other holes in the value chain, the DOC’s hands were tied, and they did not institute tariffs on imports. As supply disruptions from China come closer to becoming a reality, it will become increasingly important to regain this element of trade leverage as well as supply independence, in the event of a stoppage in Chinese </w:t>
      </w:r>
      <w:proofErr w:type="spellStart"/>
      <w:r w:rsidRPr="00B65D2F">
        <w:rPr>
          <w:sz w:val="16"/>
        </w:rPr>
        <w:t>NdFeB</w:t>
      </w:r>
      <w:proofErr w:type="spellEnd"/>
      <w:r w:rsidRPr="00B65D2F">
        <w:rPr>
          <w:sz w:val="16"/>
        </w:rPr>
        <w:t xml:space="preserve"> exports. Instituting tariffs on </w:t>
      </w:r>
      <w:proofErr w:type="spellStart"/>
      <w:r w:rsidRPr="00B65D2F">
        <w:rPr>
          <w:sz w:val="16"/>
        </w:rPr>
        <w:t>NdFeB</w:t>
      </w:r>
      <w:proofErr w:type="spellEnd"/>
      <w:r w:rsidRPr="00B65D2F">
        <w:rPr>
          <w:sz w:val="16"/>
        </w:rPr>
        <w:t xml:space="preserve"> imports from China would only be viable once rare earth ecosystems in the U.S. and allied countries mature considerably. Whatever the policy choices may be, regulators in the U.S. must portray a sense of stability and focus </w:t>
      </w:r>
      <w:proofErr w:type="gramStart"/>
      <w:r w:rsidRPr="00B65D2F">
        <w:rPr>
          <w:sz w:val="16"/>
        </w:rPr>
        <w:t>in order to</w:t>
      </w:r>
      <w:proofErr w:type="gramEnd"/>
      <w:r w:rsidRPr="00B65D2F">
        <w:rPr>
          <w:sz w:val="16"/>
        </w:rPr>
        <w:t xml:space="preserve"> increase investor confidence in its burgeoning rare earth industry.</w:t>
      </w:r>
    </w:p>
    <w:p w14:paraId="064AF363" w14:textId="77777777" w:rsidR="00B65D2F" w:rsidRPr="00B65D2F" w:rsidRDefault="00B65D2F" w:rsidP="00B65D2F">
      <w:pPr>
        <w:rPr>
          <w:sz w:val="16"/>
        </w:rPr>
      </w:pPr>
      <w:r w:rsidRPr="00B65D2F">
        <w:rPr>
          <w:sz w:val="16"/>
        </w:rPr>
        <w:t xml:space="preserve">Ultimately, </w:t>
      </w:r>
      <w:r w:rsidRPr="007979B4">
        <w:rPr>
          <w:rStyle w:val="StyleUnderline"/>
        </w:rPr>
        <w:t>U.S. government</w:t>
      </w:r>
      <w:r w:rsidRPr="001A4BBA">
        <w:rPr>
          <w:rStyle w:val="StyleUnderline"/>
        </w:rPr>
        <w:t xml:space="preserve"> and industry decision-makers will face the challenge of winning</w:t>
      </w:r>
      <w:r w:rsidRPr="00B65D2F">
        <w:rPr>
          <w:sz w:val="16"/>
        </w:rPr>
        <w:t xml:space="preserve"> U.S. </w:t>
      </w:r>
      <w:r w:rsidRPr="001A4BBA">
        <w:rPr>
          <w:rStyle w:val="StyleUnderline"/>
        </w:rPr>
        <w:t>voter and taxpayer support for more assertive raw materials supply chain strategies and policies. To make the case, political actors and industry representatives must provide clear definitions of needs and priorities and</w:t>
      </w:r>
      <w:r w:rsidRPr="00B65D2F">
        <w:rPr>
          <w:sz w:val="16"/>
        </w:rPr>
        <w:t xml:space="preserve">, as we suggested earlier, </w:t>
      </w:r>
      <w:r w:rsidRPr="001A4BBA">
        <w:rPr>
          <w:rStyle w:val="Emphasis"/>
        </w:rPr>
        <w:t>be prepared to abandon some non-strategic aspirations</w:t>
      </w:r>
      <w:r w:rsidRPr="001A4BBA">
        <w:rPr>
          <w:rStyle w:val="StyleUnderline"/>
        </w:rPr>
        <w:t xml:space="preserve">, in particular non-defense uses </w:t>
      </w:r>
      <w:r w:rsidRPr="001A4BBA">
        <w:rPr>
          <w:rStyle w:val="Emphasis"/>
        </w:rPr>
        <w:t>including</w:t>
      </w:r>
      <w:r w:rsidRPr="00B65D2F">
        <w:rPr>
          <w:sz w:val="16"/>
        </w:rPr>
        <w:t xml:space="preserve">, perhaps, </w:t>
      </w:r>
      <w:r w:rsidRPr="001A4BBA">
        <w:rPr>
          <w:rStyle w:val="Emphasis"/>
        </w:rPr>
        <w:t>those linked to alternative energy mandates</w:t>
      </w:r>
      <w:r w:rsidRPr="001A4BBA">
        <w:rPr>
          <w:rStyle w:val="StyleUnderline"/>
        </w:rPr>
        <w:t xml:space="preserve"> and subsidies</w:t>
      </w:r>
      <w:r w:rsidRPr="00B65D2F">
        <w:rPr>
          <w:sz w:val="16"/>
        </w:rPr>
        <w:t>. In the end, it is not certain that voters will accept the burden of “de-risking” a broad swath of raw materials and technology-oriented industrial policies. Defense planners</w:t>
      </w:r>
      <w:proofErr w:type="gramStart"/>
      <w:r w:rsidRPr="00B65D2F">
        <w:rPr>
          <w:sz w:val="16"/>
        </w:rPr>
        <w:t>, in particular, must</w:t>
      </w:r>
      <w:proofErr w:type="gramEnd"/>
      <w:r w:rsidRPr="00B65D2F">
        <w:rPr>
          <w:sz w:val="16"/>
        </w:rPr>
        <w:t xml:space="preserve"> be ready to deal with those outcomes.</w:t>
      </w:r>
    </w:p>
    <w:p w14:paraId="0467C295" w14:textId="77777777" w:rsidR="00B65D2F" w:rsidRDefault="00B65D2F" w:rsidP="00B65D2F"/>
    <w:p w14:paraId="1BA088A7" w14:textId="77777777" w:rsidR="00B65D2F" w:rsidRDefault="00B65D2F" w:rsidP="00B65D2F">
      <w:pPr>
        <w:pStyle w:val="Heading4"/>
      </w:pPr>
      <w:r>
        <w:t xml:space="preserve">Taiwan conflict goes </w:t>
      </w:r>
      <w:r w:rsidRPr="00DE1C87">
        <w:rPr>
          <w:u w:val="single"/>
        </w:rPr>
        <w:t>nuclear</w:t>
      </w:r>
    </w:p>
    <w:p w14:paraId="78A71CD2" w14:textId="310CA9C4" w:rsidR="00B65D2F" w:rsidRPr="00DE1C87" w:rsidRDefault="00B65D2F" w:rsidP="00B65D2F">
      <w:r>
        <w:t xml:space="preserve">- </w:t>
      </w:r>
      <w:r>
        <w:t xml:space="preserve">first strike based on </w:t>
      </w:r>
      <w:r w:rsidRPr="00B65D2F">
        <w:rPr>
          <w:u w:val="single"/>
        </w:rPr>
        <w:t>conventional losses</w:t>
      </w:r>
      <w:r>
        <w:t xml:space="preserve"> or inadvertent escalation make it </w:t>
      </w:r>
      <w:r w:rsidRPr="00B65D2F">
        <w:rPr>
          <w:u w:val="single"/>
        </w:rPr>
        <w:t>likely</w:t>
      </w:r>
    </w:p>
    <w:p w14:paraId="3E09A04C" w14:textId="77777777" w:rsidR="00B65D2F" w:rsidRPr="00DE1C87" w:rsidRDefault="00B65D2F" w:rsidP="00B65D2F">
      <w:r w:rsidRPr="00DE1C87">
        <w:rPr>
          <w:rStyle w:val="Style13ptBold"/>
        </w:rPr>
        <w:t>Goldstein ’23</w:t>
      </w:r>
      <w: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military development. 3-13-2023, "The trouble with Taiwan," Bulletin of the Atomic Scientists, https://thebulletin.org/premium/2023-03/the-trouble-with-taiwan/, St. Mark's School of Texas, </w:t>
      </w:r>
      <w:proofErr w:type="spellStart"/>
      <w:r>
        <w:t>Ashrit</w:t>
      </w:r>
      <w:proofErr w:type="spellEnd"/>
      <w:r>
        <w:t xml:space="preserve"> </w:t>
      </w:r>
      <w:proofErr w:type="spellStart"/>
      <w:r>
        <w:t>Manduva</w:t>
      </w:r>
      <w:proofErr w:type="spellEnd"/>
      <w:r>
        <w:t xml:space="preserve"> '24]</w:t>
      </w:r>
    </w:p>
    <w:p w14:paraId="12574EC4" w14:textId="77777777" w:rsidR="00B65D2F" w:rsidRPr="00B65D2F" w:rsidRDefault="00B65D2F" w:rsidP="00B65D2F">
      <w:pPr>
        <w:rPr>
          <w:sz w:val="16"/>
        </w:rPr>
      </w:pPr>
      <w:r w:rsidRPr="00B65D2F">
        <w:rPr>
          <w:sz w:val="16"/>
        </w:rPr>
        <w:t>The nuclear problem</w:t>
      </w:r>
    </w:p>
    <w:p w14:paraId="3A756FCC" w14:textId="77777777" w:rsidR="00B65D2F" w:rsidRPr="00DE1C87" w:rsidRDefault="00B65D2F" w:rsidP="00B65D2F">
      <w:pPr>
        <w:rPr>
          <w:rStyle w:val="StyleUnderline"/>
        </w:rPr>
      </w:pPr>
      <w:r w:rsidRPr="00DE1C87">
        <w:rPr>
          <w:rStyle w:val="Emphasis"/>
        </w:rPr>
        <w:t>Above all</w:t>
      </w:r>
      <w:r w:rsidRPr="00B65D2F">
        <w:rPr>
          <w:sz w:val="16"/>
        </w:rPr>
        <w:t xml:space="preserve">, </w:t>
      </w:r>
      <w:r w:rsidRPr="00DE1C87">
        <w:rPr>
          <w:rStyle w:val="StyleUnderline"/>
        </w:rPr>
        <w:t xml:space="preserve">there is a </w:t>
      </w:r>
      <w:r w:rsidRPr="00DE1C87">
        <w:rPr>
          <w:rStyle w:val="Emphasis"/>
        </w:rPr>
        <w:t>significant</w:t>
      </w:r>
      <w:r w:rsidRPr="00DE1C87">
        <w:rPr>
          <w:rStyle w:val="StyleUnderline"/>
        </w:rPr>
        <w:t xml:space="preserve"> danger of escalation to the </w:t>
      </w:r>
      <w:r w:rsidRPr="00DE1C87">
        <w:rPr>
          <w:rStyle w:val="Emphasis"/>
        </w:rPr>
        <w:t>nuclear level</w:t>
      </w:r>
      <w:r w:rsidRPr="00DE1C87">
        <w:rPr>
          <w:rStyle w:val="StyleUnderline"/>
        </w:rPr>
        <w:t xml:space="preserve"> in any</w:t>
      </w:r>
      <w:r w:rsidRPr="00B65D2F">
        <w:rPr>
          <w:sz w:val="16"/>
        </w:rPr>
        <w:t xml:space="preserve"> hypothetical </w:t>
      </w:r>
      <w:r w:rsidRPr="00DE1C87">
        <w:rPr>
          <w:rStyle w:val="StyleUnderline"/>
        </w:rPr>
        <w:t>US-China</w:t>
      </w:r>
      <w:r w:rsidRPr="00B65D2F">
        <w:rPr>
          <w:sz w:val="16"/>
        </w:rPr>
        <w:t xml:space="preserve"> military </w:t>
      </w:r>
      <w:r w:rsidRPr="00DE1C87">
        <w:rPr>
          <w:rStyle w:val="Emphasis"/>
        </w:rPr>
        <w:t>conflict over Taiwan</w:t>
      </w:r>
      <w:r w:rsidRPr="00B65D2F">
        <w:rPr>
          <w:sz w:val="16"/>
        </w:rPr>
        <w:t xml:space="preserve">. For years, </w:t>
      </w:r>
      <w:r w:rsidRPr="00DE1C87">
        <w:rPr>
          <w:rStyle w:val="StyleUnderline"/>
        </w:rPr>
        <w:t xml:space="preserve">China’s nuclear deterrent was generally </w:t>
      </w:r>
      <w:r w:rsidRPr="00DE1C87">
        <w:rPr>
          <w:rStyle w:val="Emphasis"/>
        </w:rPr>
        <w:t>dismissed</w:t>
      </w:r>
      <w:r w:rsidRPr="00B65D2F">
        <w:rPr>
          <w:sz w:val="16"/>
        </w:rPr>
        <w:t xml:space="preserve"> by Western strategists as both small and backward. But </w:t>
      </w:r>
      <w:r w:rsidRPr="00DE1C87">
        <w:rPr>
          <w:rStyle w:val="StyleUnderline"/>
        </w:rPr>
        <w:t xml:space="preserve">this is starting to </w:t>
      </w:r>
      <w:proofErr w:type="gramStart"/>
      <w:r w:rsidRPr="00DE1C87">
        <w:rPr>
          <w:rStyle w:val="StyleUnderline"/>
        </w:rPr>
        <w:t>change</w:t>
      </w:r>
      <w:proofErr w:type="gramEnd"/>
      <w:r w:rsidRPr="00B65D2F">
        <w:rPr>
          <w:sz w:val="16"/>
        </w:rPr>
        <w:t xml:space="preserve"> and </w:t>
      </w:r>
      <w:r w:rsidRPr="00DE1C87">
        <w:rPr>
          <w:rStyle w:val="StyleUnderline"/>
        </w:rPr>
        <w:t xml:space="preserve">Washington is now quite disturbed by China’s </w:t>
      </w:r>
      <w:r w:rsidRPr="00DE1C87">
        <w:rPr>
          <w:rStyle w:val="Emphasis"/>
        </w:rPr>
        <w:t>on-going nuclear buildup</w:t>
      </w:r>
      <w:r w:rsidRPr="00B65D2F">
        <w:rPr>
          <w:sz w:val="16"/>
        </w:rPr>
        <w:t xml:space="preserve">. There are quite a few </w:t>
      </w:r>
      <w:r w:rsidRPr="00DE1C87">
        <w:rPr>
          <w:rStyle w:val="StyleUnderline"/>
        </w:rPr>
        <w:t xml:space="preserve">troubling revelations </w:t>
      </w:r>
      <w:r w:rsidRPr="00B65D2F">
        <w:rPr>
          <w:sz w:val="16"/>
        </w:rPr>
        <w:t xml:space="preserve">about this buildup </w:t>
      </w:r>
      <w:r w:rsidRPr="00DE1C87">
        <w:rPr>
          <w:rStyle w:val="StyleUnderline"/>
        </w:rPr>
        <w:t>in the Pentagon’s</w:t>
      </w:r>
      <w:r w:rsidRPr="00B65D2F">
        <w:rPr>
          <w:sz w:val="16"/>
        </w:rPr>
        <w:t xml:space="preserve"> November </w:t>
      </w:r>
      <w:r w:rsidRPr="00DE1C87">
        <w:rPr>
          <w:rStyle w:val="StyleUnderline"/>
        </w:rPr>
        <w:t>2022 report on Chinese military power</w:t>
      </w:r>
      <w:r w:rsidRPr="00B65D2F">
        <w:rPr>
          <w:sz w:val="16"/>
        </w:rPr>
        <w:t xml:space="preserve">. It stated that </w:t>
      </w:r>
      <w:r w:rsidRPr="00DE1C87">
        <w:rPr>
          <w:rStyle w:val="StyleUnderline"/>
        </w:rPr>
        <w:t xml:space="preserve">China has now surpassed 400 operational warheads and that this number could reach </w:t>
      </w:r>
      <w:r w:rsidRPr="00DE1C87">
        <w:rPr>
          <w:rStyle w:val="Emphasis"/>
        </w:rPr>
        <w:t>1,500 by 2035</w:t>
      </w:r>
      <w:r w:rsidRPr="00B65D2F">
        <w:rPr>
          <w:sz w:val="16"/>
        </w:rPr>
        <w:t xml:space="preserve">. New and large </w:t>
      </w:r>
      <w:r w:rsidRPr="00DE1C87">
        <w:rPr>
          <w:rStyle w:val="StyleUnderline"/>
        </w:rPr>
        <w:t>ICBM fields are</w:t>
      </w:r>
      <w:r w:rsidRPr="00B65D2F">
        <w:rPr>
          <w:sz w:val="16"/>
        </w:rPr>
        <w:t xml:space="preserve"> reportedly </w:t>
      </w:r>
      <w:r w:rsidRPr="00DE1C87">
        <w:rPr>
          <w:rStyle w:val="StyleUnderline"/>
        </w:rPr>
        <w:t>being constructed in</w:t>
      </w:r>
      <w:r w:rsidRPr="00B65D2F">
        <w:rPr>
          <w:sz w:val="16"/>
        </w:rPr>
        <w:t xml:space="preserve"> northwest </w:t>
      </w:r>
      <w:r w:rsidRPr="00DE1C87">
        <w:rPr>
          <w:rStyle w:val="StyleUnderline"/>
        </w:rPr>
        <w:t>China</w:t>
      </w:r>
      <w:r w:rsidRPr="00B65D2F">
        <w:rPr>
          <w:sz w:val="16"/>
        </w:rPr>
        <w:t xml:space="preserve">, </w:t>
      </w:r>
      <w:r w:rsidRPr="00DE1C87">
        <w:rPr>
          <w:rStyle w:val="StyleUnderline"/>
        </w:rPr>
        <w:t>while</w:t>
      </w:r>
      <w:r w:rsidRPr="00B65D2F">
        <w:rPr>
          <w:sz w:val="16"/>
        </w:rPr>
        <w:t xml:space="preserve"> the </w:t>
      </w:r>
      <w:r w:rsidRPr="00DE1C87">
        <w:rPr>
          <w:rStyle w:val="StyleUnderline"/>
        </w:rPr>
        <w:t>China’s military</w:t>
      </w:r>
      <w:r w:rsidRPr="00B65D2F">
        <w:rPr>
          <w:sz w:val="16"/>
        </w:rPr>
        <w:t xml:space="preserve"> (known as the People’s Liberation Army, </w:t>
      </w:r>
      <w:r w:rsidRPr="00DE1C87">
        <w:rPr>
          <w:rStyle w:val="StyleUnderline"/>
        </w:rPr>
        <w:t xml:space="preserve">or PLA) has </w:t>
      </w:r>
      <w:r w:rsidRPr="00DE1C87">
        <w:rPr>
          <w:rStyle w:val="Emphasis"/>
        </w:rPr>
        <w:t>ramped up</w:t>
      </w:r>
      <w:r w:rsidRPr="00DE1C87">
        <w:rPr>
          <w:rStyle w:val="StyleUnderline"/>
        </w:rPr>
        <w:t xml:space="preserve"> its navy significantly, and is said to have begun “continuous deterrence patrols” with</w:t>
      </w:r>
      <w:r w:rsidRPr="00B65D2F">
        <w:rPr>
          <w:sz w:val="16"/>
        </w:rPr>
        <w:t xml:space="preserve"> its new force of </w:t>
      </w:r>
      <w:r w:rsidRPr="00DE1C87">
        <w:rPr>
          <w:rStyle w:val="StyleUnderline"/>
        </w:rPr>
        <w:t>strategic submarines</w:t>
      </w:r>
      <w:r w:rsidRPr="00B65D2F">
        <w:rPr>
          <w:sz w:val="16"/>
        </w:rPr>
        <w:t xml:space="preserve">. Major new steps are expected for the Chinese long-range bombers force, as well. Finally, </w:t>
      </w:r>
      <w:r w:rsidRPr="00DE1C87">
        <w:rPr>
          <w:rStyle w:val="StyleUnderline"/>
        </w:rPr>
        <w:t xml:space="preserve">there are </w:t>
      </w:r>
      <w:r w:rsidRPr="00DE1C87">
        <w:rPr>
          <w:rStyle w:val="Emphasis"/>
        </w:rPr>
        <w:t>strong hints</w:t>
      </w:r>
      <w:r w:rsidRPr="00DE1C87">
        <w:rPr>
          <w:rStyle w:val="StyleUnderline"/>
        </w:rPr>
        <w:t xml:space="preserve"> of accelerating Chinese development of both </w:t>
      </w:r>
      <w:r w:rsidRPr="00DE1C87">
        <w:rPr>
          <w:rStyle w:val="Emphasis"/>
        </w:rPr>
        <w:t>missile defenses</w:t>
      </w:r>
      <w:r w:rsidRPr="00DE1C87">
        <w:rPr>
          <w:rStyle w:val="StyleUnderline"/>
        </w:rPr>
        <w:t xml:space="preserve"> and </w:t>
      </w:r>
      <w:r w:rsidRPr="00DE1C87">
        <w:rPr>
          <w:rStyle w:val="Emphasis"/>
        </w:rPr>
        <w:t>hypersonic weaponry</w:t>
      </w:r>
      <w:r w:rsidRPr="00B65D2F">
        <w:rPr>
          <w:sz w:val="16"/>
        </w:rPr>
        <w:t>—</w:t>
      </w:r>
      <w:r w:rsidRPr="00DE1C87">
        <w:rPr>
          <w:rStyle w:val="StyleUnderline"/>
        </w:rPr>
        <w:t xml:space="preserve">and even perhaps </w:t>
      </w:r>
      <w:r w:rsidRPr="00DE1C87">
        <w:rPr>
          <w:rStyle w:val="Emphasis"/>
        </w:rPr>
        <w:t>tactical nuclear weaponry</w:t>
      </w:r>
      <w:r w:rsidRPr="00B65D2F">
        <w:rPr>
          <w:sz w:val="16"/>
        </w:rPr>
        <w:t xml:space="preserve"> </w:t>
      </w:r>
      <w:r w:rsidRPr="00DE1C87">
        <w:rPr>
          <w:rStyle w:val="StyleUnderline"/>
        </w:rPr>
        <w:t>as well.</w:t>
      </w:r>
    </w:p>
    <w:p w14:paraId="464EC099" w14:textId="77777777" w:rsidR="00B65D2F" w:rsidRPr="00B65D2F" w:rsidRDefault="00B65D2F" w:rsidP="00B65D2F">
      <w:pPr>
        <w:rPr>
          <w:sz w:val="16"/>
        </w:rPr>
      </w:pPr>
      <w:r w:rsidRPr="00DE1C87">
        <w:rPr>
          <w:rStyle w:val="Emphasis"/>
        </w:rPr>
        <w:t>Nobody can say what would happen</w:t>
      </w:r>
      <w:r w:rsidRPr="00DE1C87">
        <w:rPr>
          <w:rStyle w:val="StyleUnderline"/>
        </w:rPr>
        <w:t xml:space="preserve"> if two nuclear powers </w:t>
      </w:r>
      <w:proofErr w:type="gramStart"/>
      <w:r w:rsidRPr="00DE1C87">
        <w:rPr>
          <w:rStyle w:val="StyleUnderline"/>
        </w:rPr>
        <w:t>entered into</w:t>
      </w:r>
      <w:proofErr w:type="gramEnd"/>
      <w:r w:rsidRPr="00DE1C87">
        <w:rPr>
          <w:rStyle w:val="StyleUnderline"/>
        </w:rPr>
        <w:t xml:space="preserve"> an </w:t>
      </w:r>
      <w:r w:rsidRPr="00DE1C87">
        <w:rPr>
          <w:rStyle w:val="Emphasis"/>
        </w:rPr>
        <w:t>intense war</w:t>
      </w:r>
      <w:r w:rsidRPr="00DE1C87">
        <w:rPr>
          <w:rStyle w:val="StyleUnderline"/>
        </w:rPr>
        <w:t xml:space="preserve">, because this has </w:t>
      </w:r>
      <w:r w:rsidRPr="00DE1C87">
        <w:rPr>
          <w:rStyle w:val="Emphasis"/>
        </w:rPr>
        <w:t>never occurred</w:t>
      </w:r>
      <w:r w:rsidRPr="00B65D2F">
        <w:rPr>
          <w:sz w:val="16"/>
        </w:rPr>
        <w:t>. Nuclear powers have engaged in skirmishes, but nothing beyond that threshold, fortunately.</w:t>
      </w:r>
    </w:p>
    <w:p w14:paraId="563F7F1A" w14:textId="77777777" w:rsidR="00B65D2F" w:rsidRPr="00B65D2F" w:rsidRDefault="00B65D2F" w:rsidP="00B65D2F">
      <w:pPr>
        <w:rPr>
          <w:sz w:val="16"/>
        </w:rPr>
      </w:pPr>
      <w:r w:rsidRPr="00B65D2F">
        <w:rPr>
          <w:sz w:val="16"/>
        </w:rPr>
        <w:t xml:space="preserve">But </w:t>
      </w:r>
      <w:r w:rsidRPr="00DE1C87">
        <w:rPr>
          <w:rStyle w:val="StyleUnderline"/>
        </w:rPr>
        <w:t>would the “</w:t>
      </w:r>
      <w:r w:rsidRPr="00DE1C87">
        <w:rPr>
          <w:rStyle w:val="Emphasis"/>
        </w:rPr>
        <w:t>nuclear taboo” hold</w:t>
      </w:r>
      <w:r w:rsidRPr="00DE1C87">
        <w:rPr>
          <w:rStyle w:val="StyleUnderline"/>
        </w:rPr>
        <w:t xml:space="preserve"> in a Taiwan conflict?</w:t>
      </w:r>
      <w:r w:rsidRPr="00B65D2F">
        <w:rPr>
          <w:sz w:val="16"/>
        </w:rPr>
        <w:t xml:space="preserve"> Maybe yes, but </w:t>
      </w:r>
      <w:r w:rsidRPr="00DE1C87">
        <w:rPr>
          <w:rStyle w:val="Emphasis"/>
        </w:rPr>
        <w:t>maybe not</w:t>
      </w:r>
      <w:r w:rsidRPr="00B65D2F">
        <w:rPr>
          <w:sz w:val="16"/>
        </w:rPr>
        <w:t xml:space="preserve">. </w:t>
      </w:r>
      <w:r w:rsidRPr="00DE1C87">
        <w:rPr>
          <w:rStyle w:val="StyleUnderline"/>
        </w:rPr>
        <w:t>Many Western strategists</w:t>
      </w:r>
      <w:r w:rsidRPr="00B65D2F">
        <w:rPr>
          <w:sz w:val="16"/>
        </w:rPr>
        <w:t xml:space="preserve"> have suggested that </w:t>
      </w:r>
      <w:r w:rsidRPr="00DE1C87">
        <w:rPr>
          <w:rStyle w:val="StyleUnderline"/>
        </w:rPr>
        <w:t xml:space="preserve">Beijing could </w:t>
      </w:r>
      <w:r w:rsidRPr="00DE1C87">
        <w:rPr>
          <w:rStyle w:val="Emphasis"/>
        </w:rPr>
        <w:t>resort to nuclear first use</w:t>
      </w:r>
      <w:r w:rsidRPr="00DE1C87">
        <w:rPr>
          <w:rStyle w:val="StyleUnderline"/>
        </w:rPr>
        <w:t xml:space="preserve"> if its </w:t>
      </w:r>
      <w:r w:rsidRPr="00DE1C87">
        <w:rPr>
          <w:rStyle w:val="Emphasis"/>
        </w:rPr>
        <w:t>conventional forces were losing</w:t>
      </w:r>
      <w:r w:rsidRPr="00B65D2F">
        <w:rPr>
          <w:sz w:val="16"/>
        </w:rPr>
        <w:t xml:space="preserve"> (Colby, 2021).</w:t>
      </w:r>
    </w:p>
    <w:p w14:paraId="5CFBFA43" w14:textId="77777777" w:rsidR="00B65D2F" w:rsidRPr="00B65D2F" w:rsidRDefault="00B65D2F" w:rsidP="00B65D2F">
      <w:pPr>
        <w:rPr>
          <w:sz w:val="16"/>
        </w:rPr>
      </w:pPr>
      <w:r w:rsidRPr="00DE1C87">
        <w:rPr>
          <w:rStyle w:val="StyleUnderline"/>
        </w:rPr>
        <w:t>The possibility of</w:t>
      </w:r>
      <w:r w:rsidRPr="00B65D2F">
        <w:rPr>
          <w:sz w:val="16"/>
        </w:rPr>
        <w:t xml:space="preserve"> a Chinese resort to </w:t>
      </w:r>
      <w:r w:rsidRPr="00DE1C87">
        <w:rPr>
          <w:rStyle w:val="Emphasis"/>
        </w:rPr>
        <w:t>nuclear weapons</w:t>
      </w:r>
      <w:r w:rsidRPr="00B65D2F">
        <w:rPr>
          <w:sz w:val="16"/>
        </w:rPr>
        <w:t xml:space="preserve"> </w:t>
      </w:r>
      <w:r w:rsidRPr="00DE1C87">
        <w:rPr>
          <w:rStyle w:val="StyleUnderline"/>
        </w:rPr>
        <w:t>is noted in the recent Pentagon Report</w:t>
      </w:r>
      <w:r w:rsidRPr="00B65D2F">
        <w:rPr>
          <w:sz w:val="16"/>
        </w:rPr>
        <w:t xml:space="preserve"> on Chinese military power (US Department of Defense 2022). Indeed, </w:t>
      </w:r>
      <w:r w:rsidRPr="00DE1C87">
        <w:rPr>
          <w:rStyle w:val="StyleUnderline"/>
        </w:rPr>
        <w:t xml:space="preserve">a </w:t>
      </w:r>
      <w:r w:rsidRPr="00DE1C87">
        <w:rPr>
          <w:rStyle w:val="Emphasis"/>
        </w:rPr>
        <w:t>recent Taiwan wargame</w:t>
      </w:r>
      <w:r w:rsidRPr="00B65D2F">
        <w:rPr>
          <w:sz w:val="16"/>
        </w:rPr>
        <w:t xml:space="preserve"> by a Washington, DC, think tank </w:t>
      </w:r>
      <w:r w:rsidRPr="00DE1C87">
        <w:rPr>
          <w:rStyle w:val="StyleUnderline"/>
        </w:rPr>
        <w:t>did see China’s employment of a nuclear</w:t>
      </w:r>
      <w:r w:rsidRPr="00B65D2F">
        <w:rPr>
          <w:sz w:val="16"/>
        </w:rPr>
        <w:t xml:space="preserve"> warning </w:t>
      </w:r>
      <w:r w:rsidRPr="00DE1C87">
        <w:rPr>
          <w:rStyle w:val="StyleUnderline"/>
        </w:rPr>
        <w:t>shot</w:t>
      </w:r>
      <w:r w:rsidRPr="00B65D2F">
        <w:rPr>
          <w:sz w:val="16"/>
        </w:rPr>
        <w:t xml:space="preserve"> (Katz and </w:t>
      </w:r>
      <w:proofErr w:type="spellStart"/>
      <w:r w:rsidRPr="00B65D2F">
        <w:rPr>
          <w:sz w:val="16"/>
        </w:rPr>
        <w:t>Insinna</w:t>
      </w:r>
      <w:proofErr w:type="spellEnd"/>
      <w:r w:rsidRPr="00B65D2F">
        <w:rPr>
          <w:sz w:val="16"/>
        </w:rPr>
        <w:t xml:space="preserve"> 2022).</w:t>
      </w:r>
    </w:p>
    <w:p w14:paraId="49BCB2CF" w14:textId="77777777" w:rsidR="00B65D2F" w:rsidRPr="00B65D2F" w:rsidRDefault="00B65D2F" w:rsidP="00B65D2F">
      <w:pPr>
        <w:rPr>
          <w:sz w:val="16"/>
        </w:rPr>
      </w:pPr>
      <w:r w:rsidRPr="00DE1C87">
        <w:rPr>
          <w:rStyle w:val="StyleUnderline"/>
        </w:rPr>
        <w:t xml:space="preserve">The inverse scenario also seems </w:t>
      </w:r>
      <w:r w:rsidRPr="00DE1C87">
        <w:rPr>
          <w:rStyle w:val="Emphasis"/>
        </w:rPr>
        <w:t>quite plausible</w:t>
      </w:r>
      <w:r w:rsidRPr="00B65D2F">
        <w:rPr>
          <w:sz w:val="16"/>
        </w:rPr>
        <w:t xml:space="preserve">, however. In other words, </w:t>
      </w:r>
      <w:r w:rsidRPr="00DE1C87">
        <w:rPr>
          <w:rStyle w:val="StyleUnderline"/>
        </w:rPr>
        <w:t xml:space="preserve">it is possible that </w:t>
      </w:r>
      <w:r w:rsidRPr="00DE1C87">
        <w:rPr>
          <w:rStyle w:val="Emphasis"/>
        </w:rPr>
        <w:t>US conventional forces</w:t>
      </w:r>
      <w:r w:rsidRPr="00DE1C87">
        <w:rPr>
          <w:rStyle w:val="StyleUnderline"/>
        </w:rPr>
        <w:t xml:space="preserve"> could be overwhelmed in a Chinese attack on Taiwan</w:t>
      </w:r>
      <w:r w:rsidRPr="00B65D2F">
        <w:rPr>
          <w:sz w:val="16"/>
        </w:rPr>
        <w:t xml:space="preserve">. In that case, </w:t>
      </w:r>
      <w:r w:rsidRPr="00DE1C87">
        <w:rPr>
          <w:rStyle w:val="StyleUnderline"/>
        </w:rPr>
        <w:t xml:space="preserve">an American President may see nuclear weapons as the </w:t>
      </w:r>
      <w:r w:rsidRPr="00DE1C87">
        <w:rPr>
          <w:rStyle w:val="Emphasis"/>
        </w:rPr>
        <w:t>only card</w:t>
      </w:r>
      <w:r w:rsidRPr="00DE1C87">
        <w:rPr>
          <w:rStyle w:val="StyleUnderline"/>
        </w:rPr>
        <w:t xml:space="preserve"> to play against China or as </w:t>
      </w:r>
      <w:r w:rsidRPr="00DE1C87">
        <w:rPr>
          <w:rStyle w:val="Emphasis"/>
        </w:rPr>
        <w:t>retaliation</w:t>
      </w:r>
      <w:r w:rsidRPr="00DE1C87">
        <w:rPr>
          <w:rStyle w:val="StyleUnderline"/>
        </w:rPr>
        <w:t xml:space="preserve"> for grave US losses</w:t>
      </w:r>
      <w:r w:rsidRPr="00B65D2F">
        <w:rPr>
          <w:sz w:val="16"/>
        </w:rPr>
        <w:t xml:space="preserve">, for example if one or more US carriers were to be sunk. In fact, </w:t>
      </w:r>
      <w:r w:rsidRPr="00DE1C87">
        <w:rPr>
          <w:rStyle w:val="StyleUnderline"/>
        </w:rPr>
        <w:t xml:space="preserve">a novel that portrays a US-China </w:t>
      </w:r>
      <w:r w:rsidRPr="00DE1C87">
        <w:rPr>
          <w:rStyle w:val="Emphasis"/>
        </w:rPr>
        <w:t>war over Taiwan</w:t>
      </w:r>
      <w:r w:rsidRPr="00DE1C87">
        <w:rPr>
          <w:rStyle w:val="StyleUnderline"/>
        </w:rPr>
        <w:t xml:space="preserve"> in </w:t>
      </w:r>
      <w:r w:rsidRPr="00DE1C87">
        <w:rPr>
          <w:rStyle w:val="Emphasis"/>
        </w:rPr>
        <w:t>2035</w:t>
      </w:r>
      <w:r w:rsidRPr="00DE1C87">
        <w:rPr>
          <w:rStyle w:val="StyleUnderline"/>
        </w:rPr>
        <w:t>, written by a</w:t>
      </w:r>
      <w:r w:rsidRPr="00B65D2F">
        <w:rPr>
          <w:sz w:val="16"/>
        </w:rPr>
        <w:t xml:space="preserve"> very senior US </w:t>
      </w:r>
      <w:r w:rsidRPr="00DE1C87">
        <w:rPr>
          <w:rStyle w:val="StyleUnderline"/>
        </w:rPr>
        <w:t xml:space="preserve">retired Admiral, does include such a </w:t>
      </w:r>
      <w:r w:rsidRPr="00DE1C87">
        <w:rPr>
          <w:rStyle w:val="Emphasis"/>
        </w:rPr>
        <w:t>US resort to first use</w:t>
      </w:r>
      <w:r w:rsidRPr="00DE1C87">
        <w:rPr>
          <w:rStyle w:val="StyleUnderline"/>
        </w:rPr>
        <w:t xml:space="preserve"> and a catastrophic “</w:t>
      </w:r>
      <w:r w:rsidRPr="00DE1C87">
        <w:rPr>
          <w:rStyle w:val="Emphasis"/>
        </w:rPr>
        <w:t>trade of cities</w:t>
      </w:r>
      <w:r w:rsidRPr="00DE1C87">
        <w:rPr>
          <w:rStyle w:val="StyleUnderline"/>
        </w:rPr>
        <w:t>”</w:t>
      </w:r>
      <w:r w:rsidRPr="00B65D2F">
        <w:rPr>
          <w:sz w:val="16"/>
        </w:rPr>
        <w:t xml:space="preserve"> between the two superpowers that kills millions of innocents (Ackerman and </w:t>
      </w:r>
      <w:proofErr w:type="spellStart"/>
      <w:r w:rsidRPr="00B65D2F">
        <w:rPr>
          <w:sz w:val="16"/>
        </w:rPr>
        <w:t>Stavridis</w:t>
      </w:r>
      <w:proofErr w:type="spellEnd"/>
      <w:r w:rsidRPr="00B65D2F">
        <w:rPr>
          <w:sz w:val="16"/>
        </w:rPr>
        <w:t xml:space="preserve"> 2021). </w:t>
      </w:r>
      <w:r w:rsidRPr="00DE1C87">
        <w:rPr>
          <w:rStyle w:val="StyleUnderline"/>
        </w:rPr>
        <w:t xml:space="preserve">There are also increased risks of </w:t>
      </w:r>
      <w:r w:rsidRPr="00DE1C87">
        <w:rPr>
          <w:rStyle w:val="Emphasis"/>
        </w:rPr>
        <w:t>inadvertent nuclear escalation</w:t>
      </w:r>
      <w:r w:rsidRPr="00DE1C87">
        <w:rPr>
          <w:rStyle w:val="StyleUnderline"/>
        </w:rPr>
        <w:t xml:space="preserve">, since </w:t>
      </w:r>
      <w:r w:rsidRPr="00DE1C87">
        <w:rPr>
          <w:rStyle w:val="Emphasis"/>
        </w:rPr>
        <w:t>a</w:t>
      </w:r>
      <w:r w:rsidRPr="00DE1C87">
        <w:rPr>
          <w:rStyle w:val="StyleUnderline"/>
        </w:rPr>
        <w:t xml:space="preserve">rtificial </w:t>
      </w:r>
      <w:r w:rsidRPr="00DE1C87">
        <w:rPr>
          <w:rStyle w:val="Emphasis"/>
        </w:rPr>
        <w:t>i</w:t>
      </w:r>
      <w:r w:rsidRPr="00DE1C87">
        <w:rPr>
          <w:rStyle w:val="StyleUnderline"/>
        </w:rPr>
        <w:t xml:space="preserve">ntelligence is playing a </w:t>
      </w:r>
      <w:r w:rsidRPr="00DE1C87">
        <w:rPr>
          <w:rStyle w:val="Emphasis"/>
        </w:rPr>
        <w:t>larger and larger role</w:t>
      </w:r>
      <w:r w:rsidRPr="00DE1C87">
        <w:rPr>
          <w:rStyle w:val="StyleUnderline"/>
        </w:rPr>
        <w:t xml:space="preserve"> in military operations for both sides</w:t>
      </w:r>
      <w:r w:rsidRPr="00B65D2F">
        <w:rPr>
          <w:sz w:val="16"/>
        </w:rPr>
        <w:t>—</w:t>
      </w:r>
      <w:proofErr w:type="gramStart"/>
      <w:r w:rsidRPr="00DE1C87">
        <w:rPr>
          <w:rStyle w:val="StyleUnderline"/>
        </w:rPr>
        <w:t>and also</w:t>
      </w:r>
      <w:proofErr w:type="gramEnd"/>
      <w:r w:rsidRPr="00DE1C87">
        <w:rPr>
          <w:rStyle w:val="StyleUnderline"/>
        </w:rPr>
        <w:t xml:space="preserve"> both sides can now </w:t>
      </w:r>
      <w:r w:rsidRPr="00DE1C87">
        <w:rPr>
          <w:rStyle w:val="Emphasis"/>
        </w:rPr>
        <w:t>threaten e</w:t>
      </w:r>
      <w:r w:rsidRPr="00DE1C87">
        <w:rPr>
          <w:rStyle w:val="StyleUnderline"/>
        </w:rPr>
        <w:t xml:space="preserve">arly </w:t>
      </w:r>
      <w:r w:rsidRPr="00DE1C87">
        <w:rPr>
          <w:rStyle w:val="Emphasis"/>
        </w:rPr>
        <w:t>w</w:t>
      </w:r>
      <w:r w:rsidRPr="00DE1C87">
        <w:rPr>
          <w:rStyle w:val="StyleUnderline"/>
        </w:rPr>
        <w:t xml:space="preserve">arning </w:t>
      </w:r>
      <w:r w:rsidRPr="00DE1C87">
        <w:rPr>
          <w:rStyle w:val="Emphasis"/>
        </w:rPr>
        <w:t>s</w:t>
      </w:r>
      <w:r w:rsidRPr="00DE1C87">
        <w:rPr>
          <w:rStyle w:val="StyleUnderline"/>
        </w:rPr>
        <w:t xml:space="preserve">ystems and </w:t>
      </w:r>
      <w:r w:rsidRPr="00DE1C87">
        <w:rPr>
          <w:rStyle w:val="Emphasis"/>
        </w:rPr>
        <w:t>b</w:t>
      </w:r>
      <w:r w:rsidRPr="00DE1C87">
        <w:rPr>
          <w:rStyle w:val="StyleUnderline"/>
        </w:rPr>
        <w:t xml:space="preserve">allistic </w:t>
      </w:r>
      <w:r w:rsidRPr="00DE1C87">
        <w:rPr>
          <w:rStyle w:val="Emphasis"/>
        </w:rPr>
        <w:t>m</w:t>
      </w:r>
      <w:r w:rsidRPr="00DE1C87">
        <w:rPr>
          <w:rStyle w:val="StyleUnderline"/>
        </w:rPr>
        <w:t xml:space="preserve">issile </w:t>
      </w:r>
      <w:r w:rsidRPr="00DE1C87">
        <w:rPr>
          <w:rStyle w:val="Emphasis"/>
        </w:rPr>
        <w:t>d</w:t>
      </w:r>
      <w:r w:rsidRPr="00DE1C87">
        <w:rPr>
          <w:rStyle w:val="StyleUnderline"/>
        </w:rPr>
        <w:t>efenses</w:t>
      </w:r>
      <w:r w:rsidRPr="00B65D2F">
        <w:rPr>
          <w:sz w:val="16"/>
        </w:rPr>
        <w:t xml:space="preserve">. </w:t>
      </w:r>
      <w:r w:rsidRPr="00DE1C87">
        <w:rPr>
          <w:rStyle w:val="StyleUnderline"/>
        </w:rPr>
        <w:t xml:space="preserve">The threat of </w:t>
      </w:r>
      <w:r w:rsidRPr="00DE1C87">
        <w:rPr>
          <w:rStyle w:val="Emphasis"/>
        </w:rPr>
        <w:t>nuclear catastrophe</w:t>
      </w:r>
      <w:r w:rsidRPr="00DE1C87">
        <w:rPr>
          <w:rStyle w:val="StyleUnderline"/>
        </w:rPr>
        <w:t xml:space="preserve"> is the most disturbing of the </w:t>
      </w:r>
      <w:proofErr w:type="gramStart"/>
      <w:r w:rsidRPr="00DE1C87">
        <w:rPr>
          <w:rStyle w:val="StyleUnderline"/>
        </w:rPr>
        <w:t>risks</w:t>
      </w:r>
      <w:proofErr w:type="gramEnd"/>
      <w:r w:rsidRPr="00B65D2F">
        <w:rPr>
          <w:sz w:val="16"/>
        </w:rPr>
        <w:t xml:space="preserve"> attendant </w:t>
      </w:r>
      <w:r w:rsidRPr="00DE1C87">
        <w:rPr>
          <w:rStyle w:val="StyleUnderline"/>
        </w:rPr>
        <w:t>to a Taiwan military conflict, but there are many other risks as well:</w:t>
      </w:r>
      <w:r w:rsidRPr="00B65D2F">
        <w:rPr>
          <w:sz w:val="16"/>
        </w:rPr>
        <w:t xml:space="preserve"> </w:t>
      </w:r>
      <w:r w:rsidRPr="00DE1C87">
        <w:rPr>
          <w:rStyle w:val="Emphasis"/>
        </w:rPr>
        <w:t>economic</w:t>
      </w:r>
      <w:r w:rsidRPr="00B65D2F">
        <w:rPr>
          <w:sz w:val="16"/>
        </w:rPr>
        <w:t xml:space="preserve">, </w:t>
      </w:r>
      <w:r w:rsidRPr="00DE1C87">
        <w:rPr>
          <w:rStyle w:val="StyleUnderline"/>
        </w:rPr>
        <w:t>asymmetric, and historic</w:t>
      </w:r>
      <w:r w:rsidRPr="00B65D2F">
        <w:rPr>
          <w:sz w:val="16"/>
        </w:rPr>
        <w:t>—as well as problems with alliances, and military problems.</w:t>
      </w:r>
    </w:p>
    <w:p w14:paraId="67247A33" w14:textId="77777777" w:rsidR="00B65D2F" w:rsidRDefault="00B65D2F" w:rsidP="00B65D2F"/>
    <w:p w14:paraId="680B76C6" w14:textId="77777777" w:rsidR="00B65D2F" w:rsidRPr="00982CF5" w:rsidRDefault="00B65D2F" w:rsidP="00982CF5"/>
    <w:p w14:paraId="10BB1E60" w14:textId="720D91B9" w:rsidR="00C10E79" w:rsidRDefault="00C10E79" w:rsidP="00C10E79">
      <w:pPr>
        <w:pStyle w:val="Heading2"/>
      </w:pPr>
      <w:r>
        <w:t>2NC</w:t>
      </w:r>
    </w:p>
    <w:p w14:paraId="0D9C6AC2" w14:textId="77777777" w:rsidR="00C10E79" w:rsidRPr="00C10E79" w:rsidRDefault="00C10E79" w:rsidP="00C10E79"/>
    <w:p w14:paraId="3610B5B4" w14:textId="27E97D8A" w:rsidR="00982CF5" w:rsidRDefault="00982CF5" w:rsidP="00E657E3">
      <w:pPr>
        <w:pStyle w:val="Heading3"/>
      </w:pPr>
      <w:r>
        <w:t>2nc – Brink + Impact</w:t>
      </w:r>
    </w:p>
    <w:p w14:paraId="69EAD1CF" w14:textId="77777777" w:rsidR="00982CF5" w:rsidRPr="00004B52" w:rsidRDefault="00982CF5" w:rsidP="00982CF5">
      <w:pPr>
        <w:pStyle w:val="Heading4"/>
      </w:pPr>
      <w:r>
        <w:t xml:space="preserve">There is momentum now to check China’s monopoly on rare earth elements and prevent military aggression --- Xi has been down recently but could still exercise his </w:t>
      </w:r>
      <w:r w:rsidRPr="00DD214F">
        <w:rPr>
          <w:u w:val="single"/>
        </w:rPr>
        <w:t>trump card</w:t>
      </w:r>
      <w:r>
        <w:t xml:space="preserve"> by cutting off exports </w:t>
      </w:r>
    </w:p>
    <w:p w14:paraId="707FD002" w14:textId="77777777" w:rsidR="00982CF5" w:rsidRDefault="00982CF5" w:rsidP="00982CF5">
      <w:proofErr w:type="spellStart"/>
      <w:r>
        <w:rPr>
          <w:rStyle w:val="Style13ptBold"/>
        </w:rPr>
        <w:t>Mabuni</w:t>
      </w:r>
      <w:proofErr w:type="spellEnd"/>
      <w:r>
        <w:rPr>
          <w:rStyle w:val="Style13ptBold"/>
        </w:rPr>
        <w:t>, 23</w:t>
      </w:r>
      <w:r>
        <w:t xml:space="preserve"> --- MA in Asian International Affairs and resident WSD-</w:t>
      </w:r>
      <w:proofErr w:type="spellStart"/>
      <w:r>
        <w:t>Handa</w:t>
      </w:r>
      <w:proofErr w:type="spellEnd"/>
      <w:r>
        <w:t xml:space="preserve"> Fellow at Pacific Forum </w:t>
      </w:r>
      <w:r w:rsidRPr="00785130">
        <w:t>(3-15-2023,</w:t>
      </w:r>
      <w:r>
        <w:t xml:space="preserve"> Brandt </w:t>
      </w:r>
      <w:proofErr w:type="spellStart"/>
      <w:r>
        <w:t>Mabuni</w:t>
      </w:r>
      <w:proofErr w:type="spellEnd"/>
      <w:r w:rsidRPr="00785130">
        <w:t>, "Breaking China’s rare earths monopoly," Asia Times, https://asiatimes.com/2023/03/breaking-chinas-rare-earths-monopoly/ SRB</w:t>
      </w:r>
      <w:r>
        <w:t>)</w:t>
      </w:r>
    </w:p>
    <w:p w14:paraId="725BC673" w14:textId="77777777" w:rsidR="00982CF5" w:rsidRDefault="00982CF5" w:rsidP="00982CF5">
      <w:r>
        <w:t>State of the market</w:t>
      </w:r>
    </w:p>
    <w:p w14:paraId="45D90F01" w14:textId="77777777" w:rsidR="00982CF5" w:rsidRDefault="00982CF5" w:rsidP="00982CF5">
      <w:r>
        <w:t xml:space="preserve">Thirteen years later, </w:t>
      </w:r>
      <w:r w:rsidRPr="00200AEB">
        <w:rPr>
          <w:rStyle w:val="StyleUnderline"/>
        </w:rPr>
        <w:t xml:space="preserve">the green shoots of new market entrants display a small but </w:t>
      </w:r>
      <w:r w:rsidRPr="00C03C6D">
        <w:rPr>
          <w:rStyle w:val="Emphasis"/>
        </w:rPr>
        <w:t>meaningful movement toward diversifying</w:t>
      </w:r>
      <w:r w:rsidRPr="00200AEB">
        <w:rPr>
          <w:rStyle w:val="StyleUnderline"/>
        </w:rPr>
        <w:t xml:space="preserve"> the world’s rare earths supply</w:t>
      </w:r>
      <w:r>
        <w:t xml:space="preserve">. </w:t>
      </w:r>
      <w:r w:rsidRPr="00200AEB">
        <w:rPr>
          <w:rStyle w:val="StyleUnderline"/>
        </w:rPr>
        <w:t>The</w:t>
      </w:r>
      <w:r>
        <w:t xml:space="preserve"> </w:t>
      </w:r>
      <w:r w:rsidRPr="00200AEB">
        <w:rPr>
          <w:rStyle w:val="Emphasis"/>
        </w:rPr>
        <w:t>U</w:t>
      </w:r>
      <w:r>
        <w:t xml:space="preserve">nited </w:t>
      </w:r>
      <w:r w:rsidRPr="00200AEB">
        <w:rPr>
          <w:rStyle w:val="Emphasis"/>
        </w:rPr>
        <w:t>S</w:t>
      </w:r>
      <w:r>
        <w:t xml:space="preserve">tates </w:t>
      </w:r>
      <w:r w:rsidRPr="00200AEB">
        <w:rPr>
          <w:rStyle w:val="StyleUnderline"/>
        </w:rPr>
        <w:t>and Australia have demonstrated political resolve to break the PRC’s hold on the market</w:t>
      </w:r>
      <w:r>
        <w:t>.</w:t>
      </w:r>
    </w:p>
    <w:p w14:paraId="3321827D" w14:textId="77777777" w:rsidR="00982CF5" w:rsidRDefault="00982CF5" w:rsidP="00982CF5">
      <w:r>
        <w:t>Japan and India are also attempting to establish domestic industries but the barriers to entry remain formidable. The industries of mining and ore refinement are notoriously lengthy and capital-intensive – doubly so in countries with complex licensing and ecological surveying requisites.</w:t>
      </w:r>
    </w:p>
    <w:p w14:paraId="2797C92F" w14:textId="77777777" w:rsidR="00982CF5" w:rsidRDefault="00982CF5" w:rsidP="00982CF5">
      <w:r w:rsidRPr="00CE1D61">
        <w:rPr>
          <w:rStyle w:val="StyleUnderline"/>
        </w:rPr>
        <w:t xml:space="preserve">The PRC still dominates the entire vertical industry and can </w:t>
      </w:r>
      <w:r w:rsidRPr="00CE1D61">
        <w:rPr>
          <w:rStyle w:val="Emphasis"/>
        </w:rPr>
        <w:t>flood global markets with cheap material</w:t>
      </w:r>
      <w:r>
        <w:t xml:space="preserve">, as it has done before with steel and with solar panels. In 2022, it mined 58% of all rare </w:t>
      </w:r>
      <w:proofErr w:type="gramStart"/>
      <w:r>
        <w:t>earths</w:t>
      </w:r>
      <w:proofErr w:type="gramEnd"/>
      <w:r>
        <w:t xml:space="preserve"> elements, refined 89% of all raw ore, and manufactured 92% of rare earths-based components worldwide.</w:t>
      </w:r>
    </w:p>
    <w:p w14:paraId="050DC667" w14:textId="77777777" w:rsidR="00982CF5" w:rsidRDefault="00982CF5" w:rsidP="00982CF5">
      <w:r w:rsidRPr="00255A77">
        <w:rPr>
          <w:rStyle w:val="StyleUnderline"/>
        </w:rPr>
        <w:t>There is no other global industry so concentrated in the hands of the Chinese Communist Party, nor with such asymmetric downstream impact, as rare earths – so the</w:t>
      </w:r>
      <w:r>
        <w:t xml:space="preserve"> </w:t>
      </w:r>
      <w:r w:rsidRPr="00255A77">
        <w:rPr>
          <w:rStyle w:val="Emphasis"/>
        </w:rPr>
        <w:t>U</w:t>
      </w:r>
      <w:r>
        <w:t xml:space="preserve">nited </w:t>
      </w:r>
      <w:r w:rsidRPr="00255A77">
        <w:rPr>
          <w:rStyle w:val="Emphasis"/>
        </w:rPr>
        <w:t>S</w:t>
      </w:r>
      <w:r>
        <w:t xml:space="preserve">tates and others </w:t>
      </w:r>
      <w:r w:rsidRPr="00255A77">
        <w:rPr>
          <w:rStyle w:val="StyleUnderline"/>
        </w:rPr>
        <w:t xml:space="preserve">should </w:t>
      </w:r>
      <w:r w:rsidRPr="00255A77">
        <w:rPr>
          <w:rStyle w:val="Emphasis"/>
        </w:rPr>
        <w:t>pursue further diversification with unique urgency</w:t>
      </w:r>
      <w:r>
        <w:t>.</w:t>
      </w:r>
    </w:p>
    <w:p w14:paraId="7C8104FA" w14:textId="77777777" w:rsidR="00982CF5" w:rsidRDefault="00982CF5" w:rsidP="00982CF5">
      <w:r>
        <w:t>The United States: Reviving heavy industry</w:t>
      </w:r>
    </w:p>
    <w:p w14:paraId="7CA8E76C" w14:textId="77777777" w:rsidR="00982CF5" w:rsidRDefault="00982CF5" w:rsidP="00982CF5">
      <w:r>
        <w:t xml:space="preserve">Beijing’s 2010 dispute with Tokyo was one of </w:t>
      </w:r>
      <w:r w:rsidRPr="00993900">
        <w:rPr>
          <w:rStyle w:val="StyleUnderline"/>
        </w:rPr>
        <w:t>several assertive foreign policy maneuvers that set off alarm bells in Washington</w:t>
      </w:r>
      <w:r>
        <w:t xml:space="preserve"> and precipitated the Obama administration’s “pivot to Asia.”</w:t>
      </w:r>
    </w:p>
    <w:p w14:paraId="76C31D22" w14:textId="77777777" w:rsidR="00982CF5" w:rsidRDefault="00982CF5" w:rsidP="00982CF5">
      <w:r>
        <w:t xml:space="preserve">As the swiftness of the PRC’s rise continued to outpace expectations during the Trump years, </w:t>
      </w:r>
      <w:r w:rsidRPr="00993900">
        <w:rPr>
          <w:rStyle w:val="StyleUnderline"/>
        </w:rPr>
        <w:t>American political appetite shifted</w:t>
      </w:r>
      <w:r>
        <w:t xml:space="preserve"> from defending hegemony in Asia, </w:t>
      </w:r>
      <w:r w:rsidRPr="00993900">
        <w:rPr>
          <w:rStyle w:val="StyleUnderline"/>
        </w:rPr>
        <w:t xml:space="preserve">to </w:t>
      </w:r>
      <w:r w:rsidRPr="00993900">
        <w:rPr>
          <w:rStyle w:val="Emphasis"/>
        </w:rPr>
        <w:t>addressing vulnerabilities at home</w:t>
      </w:r>
      <w:r w:rsidRPr="00993900">
        <w:rPr>
          <w:rStyle w:val="StyleUnderline"/>
        </w:rPr>
        <w:t xml:space="preserve"> – including the outsourcing of mining industries for</w:t>
      </w:r>
      <w:r w:rsidRPr="00601BEB">
        <w:t xml:space="preserve"> </w:t>
      </w:r>
      <w:r w:rsidRPr="00601BEB">
        <w:rPr>
          <w:rStyle w:val="Emphasis"/>
        </w:rPr>
        <w:t>r</w:t>
      </w:r>
      <w:r w:rsidRPr="00601BEB">
        <w:t xml:space="preserve">are </w:t>
      </w:r>
      <w:r w:rsidRPr="00601BEB">
        <w:rPr>
          <w:rStyle w:val="Emphasis"/>
        </w:rPr>
        <w:t>e</w:t>
      </w:r>
      <w:r w:rsidRPr="00601BEB">
        <w:t xml:space="preserve">arth </w:t>
      </w:r>
      <w:r w:rsidRPr="00601BEB">
        <w:rPr>
          <w:rStyle w:val="Emphasis"/>
        </w:rPr>
        <w:t>e</w:t>
      </w:r>
      <w:r w:rsidRPr="00601BEB">
        <w:t>lements, among other minerals such as lithium, nickel, and graphite.</w:t>
      </w:r>
    </w:p>
    <w:p w14:paraId="364187C8" w14:textId="77777777" w:rsidR="00982CF5" w:rsidRDefault="00982CF5" w:rsidP="00982CF5">
      <w:r>
        <w:t>The global bottleneck for midstream industry segments, including refining, is so severe that the few American rare earths miners in operation send their raw ore to China for processing before it returns to the United States as permanent magnets for use in F-35s, Tesla Model 3s, and the like.</w:t>
      </w:r>
    </w:p>
    <w:p w14:paraId="0B02C2D3" w14:textId="77777777" w:rsidR="00982CF5" w:rsidRDefault="00982CF5" w:rsidP="00982CF5">
      <w:r w:rsidRPr="005A2B9D">
        <w:rPr>
          <w:rStyle w:val="StyleUnderline"/>
        </w:rPr>
        <w:t xml:space="preserve">In conjunction with an </w:t>
      </w:r>
      <w:r w:rsidRPr="00EC7C9B">
        <w:rPr>
          <w:rStyle w:val="Emphasis"/>
        </w:rPr>
        <w:t>overarching strategy to address this weakness</w:t>
      </w:r>
      <w:r w:rsidRPr="005A2B9D">
        <w:rPr>
          <w:rStyle w:val="StyleUnderline"/>
        </w:rPr>
        <w:t xml:space="preserve"> by revitalizing domestic supply chains for critical minerals, the US government is supporting the buildout of processing facilities in California and Texas for two rare earths juggernauts-in-the-making</w:t>
      </w:r>
      <w:r>
        <w:t>: MP Materials, an American company, and Lynas Rare Earths, an Australian firm.</w:t>
      </w:r>
    </w:p>
    <w:p w14:paraId="03F8D0DA" w14:textId="77777777" w:rsidR="00982CF5" w:rsidRDefault="00982CF5" w:rsidP="00982CF5">
      <w:r>
        <w:t>Additionally, the Biden administration’s recent Inflation Reduction Act provided tax incentives for critical mineral businesses and supercharged the Department of Energy’s Loan Programs Office and the Defense Production Act. That will allow the executive branch to bolster industrial development on an ad hoc basis.</w:t>
      </w:r>
    </w:p>
    <w:p w14:paraId="7B70F782" w14:textId="77777777" w:rsidR="00982CF5" w:rsidRDefault="00982CF5" w:rsidP="00982CF5">
      <w:r>
        <w:t xml:space="preserve">The United States should continue focusing grants </w:t>
      </w:r>
      <w:proofErr w:type="gramStart"/>
      <w:r>
        <w:t>towards</w:t>
      </w:r>
      <w:proofErr w:type="gramEnd"/>
      <w:r>
        <w:t xml:space="preserve"> venture past the proof-of-concept stage in rare earths refining and magnet manufacturing, so that they can then access the Department of Energy’s lending resources to scale quickly.</w:t>
      </w:r>
    </w:p>
    <w:p w14:paraId="37D43EE6" w14:textId="77777777" w:rsidR="00982CF5" w:rsidRDefault="00982CF5" w:rsidP="00982CF5">
      <w:r>
        <w:t>China: tightening the reins</w:t>
      </w:r>
    </w:p>
    <w:p w14:paraId="647DBD04" w14:textId="77777777" w:rsidR="00982CF5" w:rsidRPr="00EF7BB3" w:rsidRDefault="00982CF5" w:rsidP="00982CF5">
      <w:r w:rsidRPr="00F61C4F">
        <w:rPr>
          <w:rStyle w:val="StyleUnderline"/>
        </w:rPr>
        <w:t>The media often characterize the PRC’s</w:t>
      </w:r>
      <w:r w:rsidRPr="00EF7BB3">
        <w:rPr>
          <w:rStyle w:val="StyleUnderline"/>
        </w:rPr>
        <w:t xml:space="preserve"> rare earths dominance as the </w:t>
      </w:r>
      <w:r w:rsidRPr="00D01ABB">
        <w:rPr>
          <w:rStyle w:val="Emphasis"/>
        </w:rPr>
        <w:t>“trump card” of wolf warrior diplomacy</w:t>
      </w:r>
      <w:r w:rsidRPr="00F61C4F">
        <w:rPr>
          <w:rStyle w:val="StyleUnderline"/>
        </w:rPr>
        <w:t>, but Xi</w:t>
      </w:r>
      <w:r w:rsidRPr="00EF7BB3">
        <w:t xml:space="preserve"> Jinping likely </w:t>
      </w:r>
      <w:r w:rsidRPr="00EF7BB3">
        <w:rPr>
          <w:rStyle w:val="StyleUnderline"/>
        </w:rPr>
        <w:t xml:space="preserve">understands that the </w:t>
      </w:r>
      <w:r w:rsidRPr="00EF7BB3">
        <w:rPr>
          <w:rStyle w:val="Emphasis"/>
        </w:rPr>
        <w:t>implicit threat</w:t>
      </w:r>
      <w:r w:rsidRPr="00EF7BB3">
        <w:rPr>
          <w:rStyle w:val="StyleUnderline"/>
        </w:rPr>
        <w:t xml:space="preserve"> of applying this leverage outweighs the cost-benefit of its actual use</w:t>
      </w:r>
      <w:r w:rsidRPr="00EF7BB3">
        <w:t>.</w:t>
      </w:r>
    </w:p>
    <w:p w14:paraId="46C93CE3" w14:textId="77777777" w:rsidR="00982CF5" w:rsidRPr="00EF7BB3" w:rsidRDefault="00982CF5" w:rsidP="00982CF5">
      <w:r w:rsidRPr="00EF7BB3">
        <w:t xml:space="preserve">The international environment of today is far less forgiving than that of 2010, and a </w:t>
      </w:r>
      <w:r w:rsidRPr="00EF7BB3">
        <w:rPr>
          <w:rStyle w:val="StyleUnderline"/>
        </w:rPr>
        <w:t>rare earths embargo</w:t>
      </w:r>
      <w:r w:rsidRPr="00EF7BB3">
        <w:t xml:space="preserve"> applied tomorrow on a nation like </w:t>
      </w:r>
      <w:proofErr w:type="gramStart"/>
      <w:r w:rsidRPr="00EF7BB3">
        <w:t>Japan</w:t>
      </w:r>
      <w:proofErr w:type="gramEnd"/>
      <w:r w:rsidRPr="00EF7BB3">
        <w:t xml:space="preserve"> or the United States </w:t>
      </w:r>
      <w:r w:rsidRPr="00EF7BB3">
        <w:rPr>
          <w:rStyle w:val="StyleUnderline"/>
        </w:rPr>
        <w:t>would easily spark a bellicose trade dispute</w:t>
      </w:r>
      <w:r w:rsidRPr="00EF7BB3">
        <w:t xml:space="preserve"> and </w:t>
      </w:r>
      <w:r w:rsidRPr="00EF7BB3">
        <w:rPr>
          <w:rStyle w:val="StyleUnderline"/>
        </w:rPr>
        <w:t>push a tsunami of funding toward emerging competitors</w:t>
      </w:r>
      <w:r w:rsidRPr="00EF7BB3">
        <w:t>.</w:t>
      </w:r>
    </w:p>
    <w:p w14:paraId="3131A2AA" w14:textId="77777777" w:rsidR="00982CF5" w:rsidRPr="00EF7BB3" w:rsidRDefault="00982CF5" w:rsidP="00982CF5">
      <w:r w:rsidRPr="008B61F9">
        <w:rPr>
          <w:rStyle w:val="StyleUnderline"/>
        </w:rPr>
        <w:t>However, there</w:t>
      </w:r>
      <w:r w:rsidRPr="00EF7BB3">
        <w:rPr>
          <w:rStyle w:val="StyleUnderline"/>
        </w:rPr>
        <w:t xml:space="preserve"> exists a </w:t>
      </w:r>
      <w:r w:rsidRPr="00EF7BB3">
        <w:rPr>
          <w:rStyle w:val="Emphasis"/>
        </w:rPr>
        <w:t>dangerous window</w:t>
      </w:r>
      <w:r w:rsidRPr="00EF7BB3">
        <w:t xml:space="preserve"> during the next several years, </w:t>
      </w:r>
      <w:r w:rsidRPr="00EF7BB3">
        <w:rPr>
          <w:rStyle w:val="StyleUnderline"/>
        </w:rPr>
        <w:t>when the PRC’s influence</w:t>
      </w:r>
      <w:r w:rsidRPr="00EF7BB3">
        <w:t xml:space="preserve"> over the global industry </w:t>
      </w:r>
      <w:r w:rsidRPr="00EF7BB3">
        <w:rPr>
          <w:rStyle w:val="StyleUnderline"/>
        </w:rPr>
        <w:t xml:space="preserve">is </w:t>
      </w:r>
      <w:r w:rsidRPr="00EF7BB3">
        <w:rPr>
          <w:rStyle w:val="Emphasis"/>
        </w:rPr>
        <w:t>diminishing but still overwhelming</w:t>
      </w:r>
      <w:r w:rsidRPr="00EF7BB3">
        <w:rPr>
          <w:rStyle w:val="StyleUnderline"/>
        </w:rPr>
        <w:t xml:space="preserve"> </w:t>
      </w:r>
      <w:r w:rsidRPr="009C7A8B">
        <w:rPr>
          <w:rStyle w:val="StyleUnderline"/>
        </w:rPr>
        <w:t>enough to</w:t>
      </w:r>
      <w:r w:rsidRPr="00EF7BB3">
        <w:rPr>
          <w:rStyle w:val="StyleUnderline"/>
        </w:rPr>
        <w:t xml:space="preserve"> put</w:t>
      </w:r>
      <w:r w:rsidRPr="00EF7BB3">
        <w:t xml:space="preserve"> importing </w:t>
      </w:r>
      <w:r w:rsidRPr="00EF7BB3">
        <w:rPr>
          <w:rStyle w:val="StyleUnderline"/>
        </w:rPr>
        <w:t>nations in a bind</w:t>
      </w:r>
      <w:r w:rsidRPr="00EF7BB3">
        <w:t xml:space="preserve">. In this sense, </w:t>
      </w:r>
      <w:r w:rsidRPr="00EF7BB3">
        <w:rPr>
          <w:rStyle w:val="StyleUnderline"/>
        </w:rPr>
        <w:t xml:space="preserve">Beijing could </w:t>
      </w:r>
      <w:r w:rsidRPr="007F3DFA">
        <w:rPr>
          <w:rStyle w:val="Emphasis"/>
        </w:rPr>
        <w:t>still use its</w:t>
      </w:r>
      <w:r w:rsidRPr="00EF7BB3">
        <w:rPr>
          <w:rStyle w:val="Emphasis"/>
        </w:rPr>
        <w:t xml:space="preserve"> “trump card”</w:t>
      </w:r>
      <w:r w:rsidRPr="00EF7BB3">
        <w:t xml:space="preserve"> </w:t>
      </w:r>
      <w:r w:rsidRPr="00EF7BB3">
        <w:rPr>
          <w:rStyle w:val="Emphasis"/>
        </w:rPr>
        <w:t>over a critical</w:t>
      </w:r>
      <w:r w:rsidRPr="00EF7BB3">
        <w:rPr>
          <w:rStyle w:val="StyleUnderline"/>
        </w:rPr>
        <w:t xml:space="preserve"> political </w:t>
      </w:r>
      <w:r w:rsidRPr="00EF7BB3">
        <w:rPr>
          <w:rStyle w:val="Emphasis"/>
        </w:rPr>
        <w:t>moment</w:t>
      </w:r>
      <w:r w:rsidRPr="008A2C4C">
        <w:t xml:space="preserve"> </w:t>
      </w:r>
      <w:r w:rsidRPr="00EF7BB3">
        <w:t>– something that would become even more tempting once its monopoly’s decline started to seem inevitable.</w:t>
      </w:r>
    </w:p>
    <w:p w14:paraId="583A1133" w14:textId="77777777" w:rsidR="00982CF5" w:rsidRDefault="00982CF5" w:rsidP="00982CF5">
      <w:r w:rsidRPr="00EF7BB3">
        <w:t xml:space="preserve">Beijing’s cognizance of this scenario is reflected in its recent merger of three state-owned mining giants into the China Rare Earth Group. This massive consolidation allows the party to </w:t>
      </w:r>
      <w:proofErr w:type="gramStart"/>
      <w:r w:rsidRPr="00EF7BB3">
        <w:t>more easily control the market and develop synergies to bring costs even lower, which will hamper foreign upstarts</w:t>
      </w:r>
      <w:proofErr w:type="gramEnd"/>
      <w:r w:rsidRPr="00EF7BB3">
        <w:t>.</w:t>
      </w:r>
    </w:p>
    <w:p w14:paraId="46B2A945" w14:textId="77777777" w:rsidR="00982CF5" w:rsidRDefault="00982CF5" w:rsidP="00982CF5">
      <w:r>
        <w:t>Realist conclusions in a global market-based system</w:t>
      </w:r>
    </w:p>
    <w:p w14:paraId="4F148A71" w14:textId="77777777" w:rsidR="00982CF5" w:rsidRDefault="00982CF5" w:rsidP="00982CF5">
      <w:r>
        <w:t>In the long run, monopolistic behavior will be solved by the interconnected markets on which modern society is built.</w:t>
      </w:r>
    </w:p>
    <w:p w14:paraId="620FEABD" w14:textId="77777777" w:rsidR="00982CF5" w:rsidRPr="003E1E85" w:rsidRDefault="00982CF5" w:rsidP="00982CF5">
      <w:pPr>
        <w:rPr>
          <w:rStyle w:val="StyleUnderline"/>
        </w:rPr>
      </w:pPr>
      <w:r w:rsidRPr="003E1E85">
        <w:t xml:space="preserve">The strategic calculus and narratives between great powers may be swiftly changing, but the fundamental rules of the game remain. </w:t>
      </w:r>
      <w:r w:rsidRPr="003E1E85">
        <w:rPr>
          <w:rStyle w:val="StyleUnderline"/>
        </w:rPr>
        <w:t>The more likely the world perceives the weaponization of the rare earths industry by Beijing, the more pressure will be applied on the two competitive market forces already working towards solutions.</w:t>
      </w:r>
    </w:p>
    <w:p w14:paraId="17AD3EC3" w14:textId="77777777" w:rsidR="00982CF5" w:rsidRPr="003E1E85" w:rsidRDefault="00982CF5" w:rsidP="00982CF5">
      <w:r w:rsidRPr="003E1E85">
        <w:t>The first is the potential for new market entrants. Rising Chinese export tariffs and spiking prices signal opportunity. Canada, India, and the United Kingdom have all recently announced their intent to develop their first domestic refineries for rare earth elements, with national security interests undoubtedly providing propulsion.</w:t>
      </w:r>
    </w:p>
    <w:p w14:paraId="6C4D7A1B" w14:textId="77777777" w:rsidR="00982CF5" w:rsidRPr="003E1E85" w:rsidRDefault="00982CF5" w:rsidP="00982CF5">
      <w:r w:rsidRPr="003E1E85">
        <w:t>Relatively small investments now could pay off big by shaking up market dynamics later this decade, so the United States could seed promising ventures abroad, and consider this high-profile sector an opportunity to build up “</w:t>
      </w:r>
      <w:proofErr w:type="spellStart"/>
      <w:r w:rsidRPr="003E1E85">
        <w:t>friendshoring</w:t>
      </w:r>
      <w:proofErr w:type="spellEnd"/>
      <w:r w:rsidRPr="003E1E85">
        <w:t>” partnerships with alternate producers.</w:t>
      </w:r>
    </w:p>
    <w:p w14:paraId="735251A5" w14:textId="77777777" w:rsidR="00982CF5" w:rsidRPr="003E1E85" w:rsidRDefault="00982CF5" w:rsidP="00982CF5">
      <w:r w:rsidRPr="003E1E85">
        <w:t>The second is the threat of substitutes. Necessity is the mother of invention—and if substitutes can replace rare earths in end-use products, then supply fears may be sidestepped. The embedded risks of the elements have already been driving manufacturers like Toyota and Volkswagen to redesign their electric motors’ magnets to use less rare earths material – or use alternative (and less efficient) magnet metals.</w:t>
      </w:r>
    </w:p>
    <w:p w14:paraId="38132040" w14:textId="77777777" w:rsidR="00982CF5" w:rsidRPr="003E1E85" w:rsidRDefault="00982CF5" w:rsidP="00982CF5">
      <w:r w:rsidRPr="003E1E85">
        <w:t>The US Energy, Defense and Commerce departments have been pursuing alternatives, but governments should also consider rewarding companies that find innovative ways of designing their products without rare earth elements in the style of bug bounties. Even without implementing substitutes, establishing backup options builds supply chain resilience and saps the power of a monopoly.</w:t>
      </w:r>
    </w:p>
    <w:p w14:paraId="50C91416" w14:textId="77777777" w:rsidR="00982CF5" w:rsidRDefault="00982CF5" w:rsidP="00982CF5">
      <w:r w:rsidRPr="003E1E85">
        <w:t>Tetrataenite is one promising breakthrough in magnetic alternatives. Until recently, this nickel-iron alloy was only observed in meteorite samples, but last year it was successfully replicated in a University of Cambridge laboratory. Experts say it has an outside chance at upending the entire rare earths industry in the years to come.</w:t>
      </w:r>
    </w:p>
    <w:p w14:paraId="4D146BDB" w14:textId="77777777" w:rsidR="00982CF5" w:rsidRDefault="00982CF5" w:rsidP="00982CF5">
      <w:r w:rsidRPr="00ED3D65">
        <w:rPr>
          <w:rStyle w:val="StyleUnderline"/>
        </w:rPr>
        <w:t>Aside from pressing into the two competitive market forces of new entrants and substitution, th</w:t>
      </w:r>
      <w:r w:rsidRPr="00A75EA1">
        <w:rPr>
          <w:rStyle w:val="StyleUnderline"/>
        </w:rPr>
        <w:t>e</w:t>
      </w:r>
      <w:r>
        <w:t xml:space="preserve"> </w:t>
      </w:r>
      <w:r w:rsidRPr="00A75EA1">
        <w:rPr>
          <w:rStyle w:val="Emphasis"/>
        </w:rPr>
        <w:t>U</w:t>
      </w:r>
      <w:r>
        <w:t xml:space="preserve">nited </w:t>
      </w:r>
      <w:r w:rsidRPr="00A75EA1">
        <w:rPr>
          <w:rStyle w:val="Emphasis"/>
        </w:rPr>
        <w:t>S</w:t>
      </w:r>
      <w:r>
        <w:t xml:space="preserve">tates </w:t>
      </w:r>
      <w:r w:rsidRPr="00A75EA1">
        <w:rPr>
          <w:rStyle w:val="StyleUnderline"/>
        </w:rPr>
        <w:t>should continue subsidizing the rapid development of its rare earths supply chains</w:t>
      </w:r>
      <w:r>
        <w:t>—particularly the midstream layers: ore processing, mineral refining, and alloying.</w:t>
      </w:r>
    </w:p>
    <w:p w14:paraId="237A7E90" w14:textId="77777777" w:rsidR="00982CF5" w:rsidRPr="008662E3" w:rsidRDefault="00982CF5" w:rsidP="00982CF5">
      <w:pPr>
        <w:rPr>
          <w:rStyle w:val="StyleUnderline"/>
        </w:rPr>
      </w:pPr>
      <w:r w:rsidRPr="00565495">
        <w:rPr>
          <w:rStyle w:val="Emphasis"/>
        </w:rPr>
        <w:t>The faster it can do so</w:t>
      </w:r>
      <w:r w:rsidRPr="008662E3">
        <w:rPr>
          <w:rStyle w:val="StyleUnderline"/>
        </w:rPr>
        <w:t xml:space="preserve">, the </w:t>
      </w:r>
      <w:r w:rsidRPr="00095D3E">
        <w:rPr>
          <w:rStyle w:val="Emphasis"/>
        </w:rPr>
        <w:t>narrower the window</w:t>
      </w:r>
      <w:r w:rsidRPr="00095D3E">
        <w:t xml:space="preserve"> will be </w:t>
      </w:r>
      <w:r w:rsidRPr="008662E3">
        <w:rPr>
          <w:rStyle w:val="StyleUnderline"/>
        </w:rPr>
        <w:t xml:space="preserve">for Xi Jinping to </w:t>
      </w:r>
      <w:r w:rsidRPr="00095D3E">
        <w:rPr>
          <w:rStyle w:val="Emphasis"/>
        </w:rPr>
        <w:t>play hardball during the waning years of China’s monopoly</w:t>
      </w:r>
      <w:r w:rsidRPr="008662E3">
        <w:rPr>
          <w:rStyle w:val="StyleUnderline"/>
        </w:rPr>
        <w:t xml:space="preserve">, and the </w:t>
      </w:r>
      <w:r w:rsidRPr="00095D3E">
        <w:rPr>
          <w:rStyle w:val="Emphasis"/>
        </w:rPr>
        <w:t>less likely that opportunity will coincide with an attempted invasion of Taiwan</w:t>
      </w:r>
      <w:r w:rsidRPr="008662E3">
        <w:rPr>
          <w:rStyle w:val="StyleUnderline"/>
        </w:rPr>
        <w:t>.</w:t>
      </w:r>
    </w:p>
    <w:p w14:paraId="2D561129" w14:textId="77777777" w:rsidR="00982CF5" w:rsidRPr="00E66AF6" w:rsidRDefault="00982CF5" w:rsidP="00982CF5">
      <w:pPr>
        <w:rPr>
          <w:rStyle w:val="StyleUnderline"/>
        </w:rPr>
      </w:pPr>
      <w:r w:rsidRPr="00E66AF6">
        <w:rPr>
          <w:rStyle w:val="StyleUnderline"/>
        </w:rPr>
        <w:t xml:space="preserve">The economic downturn, </w:t>
      </w:r>
      <w:r w:rsidRPr="00701CA7">
        <w:rPr>
          <w:rStyle w:val="StyleUnderline"/>
        </w:rPr>
        <w:t>domestic discontent and international scrutiny resulting from Beijing’s stringent Covid-19 lockdown policies have left Xi’s political capital temporarily spent as he</w:t>
      </w:r>
      <w:r w:rsidRPr="00E66AF6">
        <w:rPr>
          <w:rStyle w:val="StyleUnderline"/>
        </w:rPr>
        <w:t xml:space="preserve"> works to patch up relations and entice businesses back to the PRC.</w:t>
      </w:r>
    </w:p>
    <w:p w14:paraId="59DD2A3C" w14:textId="77777777" w:rsidR="00982CF5" w:rsidRPr="009619FC" w:rsidRDefault="00982CF5" w:rsidP="00982CF5">
      <w:pPr>
        <w:rPr>
          <w:rStyle w:val="StyleUnderline"/>
        </w:rPr>
      </w:pPr>
      <w:r w:rsidRPr="009619FC">
        <w:rPr>
          <w:rStyle w:val="StyleUnderline"/>
        </w:rPr>
        <w:t xml:space="preserve">To break the global refining monopoly without sparking a larger geopolitical firestorm, an </w:t>
      </w:r>
      <w:r w:rsidRPr="009619FC">
        <w:rPr>
          <w:rStyle w:val="Emphasis"/>
        </w:rPr>
        <w:t>inflection point in broadening supply diversification needs to be achieved soon</w:t>
      </w:r>
      <w:r w:rsidRPr="009619FC">
        <w:rPr>
          <w:rStyle w:val="StyleUnderline"/>
        </w:rPr>
        <w:t>.</w:t>
      </w:r>
    </w:p>
    <w:p w14:paraId="3301DF93" w14:textId="77777777" w:rsidR="00982CF5" w:rsidRPr="00982CF5" w:rsidRDefault="00982CF5" w:rsidP="00982CF5"/>
    <w:p w14:paraId="1F07F937" w14:textId="1743AE55" w:rsidR="00982CF5" w:rsidRDefault="00982CF5" w:rsidP="00E657E3">
      <w:pPr>
        <w:pStyle w:val="Heading3"/>
      </w:pPr>
      <w:r>
        <w:t>2nc – Uniqueness + Link</w:t>
      </w:r>
    </w:p>
    <w:p w14:paraId="698EBDEB" w14:textId="77777777" w:rsidR="00982CF5" w:rsidRPr="005C6154" w:rsidRDefault="00982CF5" w:rsidP="00982CF5">
      <w:pPr>
        <w:pStyle w:val="Heading4"/>
      </w:pPr>
      <w:r>
        <w:t xml:space="preserve">Clean energy increases </w:t>
      </w:r>
      <w:r w:rsidRPr="005C6154">
        <w:rPr>
          <w:u w:val="single"/>
        </w:rPr>
        <w:t>reliance</w:t>
      </w:r>
      <w:r>
        <w:t xml:space="preserve"> on China’s rare earth supplies at a time when the West is accelerating efforts to </w:t>
      </w:r>
      <w:r w:rsidRPr="005C6154">
        <w:rPr>
          <w:u w:val="single"/>
        </w:rPr>
        <w:t>reduce</w:t>
      </w:r>
      <w:r>
        <w:t xml:space="preserve"> dependence – supply diversification is a </w:t>
      </w:r>
      <w:r w:rsidRPr="00C758D3">
        <w:rPr>
          <w:u w:val="single"/>
        </w:rPr>
        <w:t>process</w:t>
      </w:r>
      <w:r>
        <w:t xml:space="preserve"> that </w:t>
      </w:r>
      <w:r w:rsidRPr="005C6154">
        <w:rPr>
          <w:u w:val="single"/>
        </w:rPr>
        <w:t>takes time</w:t>
      </w:r>
      <w:r>
        <w:t xml:space="preserve"> </w:t>
      </w:r>
    </w:p>
    <w:p w14:paraId="2418CEE4" w14:textId="77777777" w:rsidR="00982CF5" w:rsidRDefault="00982CF5" w:rsidP="00982CF5">
      <w:r w:rsidRPr="00262CBA">
        <w:rPr>
          <w:rStyle w:val="Style13ptBold"/>
        </w:rPr>
        <w:t xml:space="preserve">Springfield </w:t>
      </w:r>
      <w:r>
        <w:rPr>
          <w:rStyle w:val="Style13ptBold"/>
        </w:rPr>
        <w:t>‘4/17</w:t>
      </w:r>
      <w:r w:rsidRPr="00367CD9">
        <w:t>/23 [</w:t>
      </w:r>
      <w:r>
        <w:t xml:space="preserve">Cary Springfield, 4-17-2023, “Global Competition over China-Dominated Market for Rare-Earth Elements Heats Up,” International Banker, https://internationalbanker.com/finance/global-competition-over-china-dominated-market-for-rare-earth-elements-heats-up/, St. Mark's School of Texas, </w:t>
      </w:r>
      <w:proofErr w:type="spellStart"/>
      <w:r>
        <w:t>Ashrit</w:t>
      </w:r>
      <w:proofErr w:type="spellEnd"/>
      <w:r>
        <w:t xml:space="preserve"> </w:t>
      </w:r>
      <w:proofErr w:type="spellStart"/>
      <w:r>
        <w:t>Manduva</w:t>
      </w:r>
      <w:proofErr w:type="spellEnd"/>
      <w:r>
        <w:t xml:space="preserve"> '24]</w:t>
      </w:r>
    </w:p>
    <w:p w14:paraId="66C5D798" w14:textId="77777777" w:rsidR="00982CF5" w:rsidRDefault="00982CF5" w:rsidP="00982CF5">
      <w:r>
        <w:t xml:space="preserve">Such </w:t>
      </w:r>
      <w:r w:rsidRPr="005C6154">
        <w:rPr>
          <w:rStyle w:val="Emphasis"/>
        </w:rPr>
        <w:t>fears</w:t>
      </w:r>
      <w:r w:rsidRPr="005C6154">
        <w:rPr>
          <w:rStyle w:val="StyleUnderline"/>
        </w:rPr>
        <w:t xml:space="preserve"> are prompting Western governments led by the US, the EU, </w:t>
      </w:r>
      <w:proofErr w:type="gramStart"/>
      <w:r w:rsidRPr="005C6154">
        <w:rPr>
          <w:rStyle w:val="StyleUnderline"/>
        </w:rPr>
        <w:t>Australia</w:t>
      </w:r>
      <w:proofErr w:type="gramEnd"/>
      <w:r w:rsidRPr="005C6154">
        <w:rPr>
          <w:rStyle w:val="StyleUnderline"/>
        </w:rPr>
        <w:t xml:space="preserve"> and Japan to look at </w:t>
      </w:r>
      <w:r w:rsidRPr="005C6154">
        <w:rPr>
          <w:rStyle w:val="Emphasis"/>
        </w:rPr>
        <w:t>investing more</w:t>
      </w:r>
      <w:r w:rsidRPr="005C6154">
        <w:rPr>
          <w:rStyle w:val="StyleUnderline"/>
        </w:rPr>
        <w:t xml:space="preserve"> in their respective </w:t>
      </w:r>
      <w:r w:rsidRPr="005C6154">
        <w:rPr>
          <w:rStyle w:val="Emphasis"/>
        </w:rPr>
        <w:t>domestic</w:t>
      </w:r>
      <w:r w:rsidRPr="005C6154">
        <w:rPr>
          <w:rStyle w:val="StyleUnderline"/>
        </w:rPr>
        <w:t xml:space="preserve"> rare-earth production</w:t>
      </w:r>
      <w:r>
        <w:t xml:space="preserve"> facilities. “</w:t>
      </w:r>
      <w:r w:rsidRPr="00B71692">
        <w:t>The adoption of</w:t>
      </w:r>
      <w:r w:rsidRPr="003D39B2">
        <w:t xml:space="preserve"> </w:t>
      </w:r>
      <w:r w:rsidRPr="00732364">
        <w:rPr>
          <w:rStyle w:val="StyleUnderline"/>
        </w:rPr>
        <w:t xml:space="preserve">EVs alone will require an additional 200,000 </w:t>
      </w:r>
      <w:proofErr w:type="spellStart"/>
      <w:r w:rsidRPr="00732364">
        <w:rPr>
          <w:rStyle w:val="StyleUnderline"/>
        </w:rPr>
        <w:t>tonnes</w:t>
      </w:r>
      <w:proofErr w:type="spellEnd"/>
      <w:r w:rsidRPr="00732364">
        <w:rPr>
          <w:rStyle w:val="StyleUnderline"/>
        </w:rPr>
        <w:t xml:space="preserve"> of</w:t>
      </w:r>
      <w:r w:rsidRPr="005C6154">
        <w:rPr>
          <w:rStyle w:val="StyleUnderline"/>
        </w:rPr>
        <w:t xml:space="preserve"> rare earths in the next ten years</w:t>
      </w:r>
      <w:r>
        <w:t>,” Luisa Moreno, president of Canadian rare-earth mining firm Defense Metals, told the mining industry publication Mining Technology in April 2022. “</w:t>
      </w:r>
      <w:r w:rsidRPr="005C6154">
        <w:rPr>
          <w:rStyle w:val="StyleUnderline"/>
        </w:rPr>
        <w:t xml:space="preserve">There </w:t>
      </w:r>
      <w:r w:rsidRPr="00732364">
        <w:rPr>
          <w:rStyle w:val="StyleUnderline"/>
        </w:rPr>
        <w:t>is need for</w:t>
      </w:r>
      <w:r w:rsidRPr="005C6154">
        <w:rPr>
          <w:rStyle w:val="StyleUnderline"/>
        </w:rPr>
        <w:t xml:space="preserve"> more mine production, and we need to build rare earths supply chains </w:t>
      </w:r>
      <w:r w:rsidRPr="005C6154">
        <w:rPr>
          <w:rStyle w:val="Emphasis"/>
        </w:rPr>
        <w:t>outside China</w:t>
      </w:r>
      <w:r w:rsidRPr="005C6154">
        <w:rPr>
          <w:rStyle w:val="StyleUnderline"/>
        </w:rPr>
        <w:t xml:space="preserve">, starting with </w:t>
      </w:r>
      <w:r w:rsidRPr="005C6154">
        <w:rPr>
          <w:rStyle w:val="Emphasis"/>
        </w:rPr>
        <w:t>refinery capacity</w:t>
      </w:r>
      <w:r w:rsidRPr="005C6154">
        <w:rPr>
          <w:rStyle w:val="StyleUnderline"/>
        </w:rPr>
        <w:t>. The West also needs the capacity to make rare earths metals, rare earths magnets, and other products and technologies</w:t>
      </w:r>
      <w:r>
        <w:t>.”</w:t>
      </w:r>
    </w:p>
    <w:p w14:paraId="4EECC918" w14:textId="77777777" w:rsidR="00982CF5" w:rsidRDefault="00982CF5" w:rsidP="00982CF5">
      <w:r>
        <w:t xml:space="preserve">But </w:t>
      </w:r>
      <w:r w:rsidRPr="00DF27D0">
        <w:t xml:space="preserve">could times be changing? </w:t>
      </w:r>
      <w:r w:rsidRPr="00DF27D0">
        <w:rPr>
          <w:rStyle w:val="StyleUnderline"/>
        </w:rPr>
        <w:t xml:space="preserve">A series </w:t>
      </w:r>
      <w:r w:rsidRPr="005C6154">
        <w:rPr>
          <w:rStyle w:val="StyleUnderline"/>
        </w:rPr>
        <w:t xml:space="preserve">of key events of late could see Western consumers’ reliance on China’s rare-earth supplies </w:t>
      </w:r>
      <w:r w:rsidRPr="005C6154">
        <w:rPr>
          <w:rStyle w:val="Emphasis"/>
        </w:rPr>
        <w:t>gradually diminish</w:t>
      </w:r>
      <w:r>
        <w:t xml:space="preserve">. Most recently, for instance, </w:t>
      </w:r>
      <w:r w:rsidRPr="005C6154">
        <w:rPr>
          <w:rStyle w:val="StyleUnderline"/>
        </w:rPr>
        <w:t xml:space="preserve">Tesla confirmed in early March that the forthcoming iteration of its permanent magnet EV motor would not contain a single rare-earth element. </w:t>
      </w:r>
      <w:r>
        <w:t>Colin Campbell, vice president of pow</w:t>
      </w:r>
      <w:r w:rsidRPr="00123259">
        <w:t>ertrain engineering at the EV company, noted that “as the world transitions to clean energy, demand for rare earths is really increasing dramatically, and not only is it going to be a little hard to meet that demand but mining that rare earth, it has environmental and health risks”.</w:t>
      </w:r>
    </w:p>
    <w:p w14:paraId="6CEB869E" w14:textId="77777777" w:rsidR="00982CF5" w:rsidRPr="00EE550B" w:rsidRDefault="00982CF5" w:rsidP="00982CF5">
      <w:r w:rsidRPr="005C6154">
        <w:t>The announcement immediately sent shares of Chinese rare-</w:t>
      </w:r>
      <w:r w:rsidRPr="00EE550B">
        <w:t>earth mining firms into a tailspin, although just how substantial a dent it will make in global rare-earth demand remains to be seen. Data from mineral-advisory firm Adamas Intelligence last year showed that passenger EV traction motors were responsible for 12 percent of global neodymium magnet (</w:t>
      </w:r>
      <w:proofErr w:type="spellStart"/>
      <w:r w:rsidRPr="00EE550B">
        <w:t>NdFeB</w:t>
      </w:r>
      <w:proofErr w:type="spellEnd"/>
      <w:r w:rsidRPr="00EE550B">
        <w:t xml:space="preserve">) consumption; of this amount, Tesla was responsible for 15-20 percent, thus meaning its overall contribution to global </w:t>
      </w:r>
      <w:proofErr w:type="spellStart"/>
      <w:r w:rsidRPr="00EE550B">
        <w:t>NdFeB</w:t>
      </w:r>
      <w:proofErr w:type="spellEnd"/>
      <w:r w:rsidRPr="00EE550B">
        <w:t xml:space="preserve"> demand (excluding micromotors, sensors and speakers) was just 2-3 percent. “The global </w:t>
      </w:r>
      <w:proofErr w:type="spellStart"/>
      <w:r w:rsidRPr="00EE550B">
        <w:t>NdFeB</w:t>
      </w:r>
      <w:proofErr w:type="spellEnd"/>
      <w:r w:rsidRPr="00EE550B">
        <w:t xml:space="preserve"> market stands to lose a mere 2% to 3% of demand in the near-term, and maximum 3% to 4% over the long-term assuming Tesla maintains its EV market leadership.”</w:t>
      </w:r>
    </w:p>
    <w:p w14:paraId="229840A1" w14:textId="77777777" w:rsidR="00982CF5" w:rsidRDefault="00982CF5" w:rsidP="00982CF5">
      <w:r>
        <w:t xml:space="preserve">Nonetheless, </w:t>
      </w:r>
      <w:r w:rsidRPr="005C6154">
        <w:rPr>
          <w:rStyle w:val="StyleUnderline"/>
        </w:rPr>
        <w:t xml:space="preserve">Tesla’s move represents just part of a seemingly expanding trend by the West to </w:t>
      </w:r>
      <w:r w:rsidRPr="005C6154">
        <w:rPr>
          <w:rStyle w:val="Emphasis"/>
        </w:rPr>
        <w:t>diversify away</w:t>
      </w:r>
      <w:r w:rsidRPr="005C6154">
        <w:rPr>
          <w:rStyle w:val="StyleUnderline"/>
        </w:rPr>
        <w:t xml:space="preserve"> from China’s rare-earth dominance, which the US and its allies consider a potential </w:t>
      </w:r>
      <w:r w:rsidRPr="005C6154">
        <w:rPr>
          <w:rStyle w:val="Emphasis"/>
        </w:rPr>
        <w:t>national security risk</w:t>
      </w:r>
      <w:r>
        <w:t>. “</w:t>
      </w:r>
      <w:r w:rsidRPr="005C6154">
        <w:rPr>
          <w:rStyle w:val="StyleUnderline"/>
        </w:rPr>
        <w:t>Western allies are</w:t>
      </w:r>
      <w:r>
        <w:t xml:space="preserve"> the main driving force in </w:t>
      </w:r>
      <w:r w:rsidRPr="005C6154">
        <w:rPr>
          <w:rStyle w:val="Emphasis"/>
        </w:rPr>
        <w:t>decoupling</w:t>
      </w:r>
      <w:r w:rsidRPr="005C6154">
        <w:rPr>
          <w:rStyle w:val="StyleUnderline"/>
        </w:rPr>
        <w:t xml:space="preserve"> from China</w:t>
      </w:r>
      <w:r>
        <w:t>, rather than China looking to detach from the West,” David Merriman, research director in rare earths at consultancy Wood Mackenzie (</w:t>
      </w:r>
      <w:proofErr w:type="spellStart"/>
      <w:r>
        <w:t>WoodMac</w:t>
      </w:r>
      <w:proofErr w:type="spellEnd"/>
      <w:r>
        <w:t>), told the South China Morning Post (SCMP) in July 2022. “</w:t>
      </w:r>
      <w:r w:rsidRPr="005C6154">
        <w:rPr>
          <w:rStyle w:val="StyleUnderline"/>
        </w:rPr>
        <w:t xml:space="preserve">The West remains a </w:t>
      </w:r>
      <w:r w:rsidRPr="005C6154">
        <w:rPr>
          <w:rStyle w:val="Emphasis"/>
        </w:rPr>
        <w:t>key market</w:t>
      </w:r>
      <w:r w:rsidRPr="005C6154">
        <w:rPr>
          <w:rStyle w:val="StyleUnderline"/>
        </w:rPr>
        <w:t xml:space="preserve"> for Chinese rare earth products, with many economic benefits to China </w:t>
      </w:r>
      <w:r>
        <w:t xml:space="preserve">maintaining this relationship, </w:t>
      </w:r>
      <w:r w:rsidRPr="005C6154">
        <w:rPr>
          <w:rStyle w:val="StyleUnderline"/>
        </w:rPr>
        <w:t xml:space="preserve">while the Western perspective seeks to </w:t>
      </w:r>
      <w:r w:rsidRPr="0061697B">
        <w:rPr>
          <w:rStyle w:val="Emphasis"/>
        </w:rPr>
        <w:t>reduce supply-dependency</w:t>
      </w:r>
      <w:r>
        <w:t>, particularly amid worsening geopolitical relations.”</w:t>
      </w:r>
    </w:p>
    <w:p w14:paraId="45F42340" w14:textId="77777777" w:rsidR="00982CF5" w:rsidRDefault="00982CF5" w:rsidP="00982CF5">
      <w:r>
        <w:t xml:space="preserve">January also saw </w:t>
      </w:r>
      <w:r w:rsidRPr="005C6154">
        <w:rPr>
          <w:rStyle w:val="StyleUnderline"/>
        </w:rPr>
        <w:t>Swedish mining company</w:t>
      </w:r>
      <w:r>
        <w:t xml:space="preserve"> LKAB (</w:t>
      </w:r>
      <w:proofErr w:type="spellStart"/>
      <w:r>
        <w:t>Luossavaara-Kiirunavaara</w:t>
      </w:r>
      <w:proofErr w:type="spellEnd"/>
      <w:r>
        <w:t xml:space="preserve"> </w:t>
      </w:r>
      <w:proofErr w:type="spellStart"/>
      <w:r>
        <w:t>Aktiebolag</w:t>
      </w:r>
      <w:proofErr w:type="spellEnd"/>
      <w:r>
        <w:t xml:space="preserve">) announce that it </w:t>
      </w:r>
      <w:r w:rsidRPr="005C6154">
        <w:rPr>
          <w:rStyle w:val="StyleUnderline"/>
        </w:rPr>
        <w:t>had discovered Europe’s largest rare-earth oxide deposit in the north of the country</w:t>
      </w:r>
      <w:r>
        <w:t xml:space="preserve">, thought to house more than one million </w:t>
      </w:r>
      <w:proofErr w:type="spellStart"/>
      <w:r>
        <w:t>tonnes</w:t>
      </w:r>
      <w:proofErr w:type="spellEnd"/>
      <w:r>
        <w:t xml:space="preserve">. “This is good news, not only for LKAB, the region and the Swedish people, but also for Europe and the climate,” said Jan </w:t>
      </w:r>
      <w:proofErr w:type="spellStart"/>
      <w:r>
        <w:t>Moström</w:t>
      </w:r>
      <w:proofErr w:type="spellEnd"/>
      <w:r>
        <w:t xml:space="preserve">, president and group CEO of LKAB. “This is the largest known deposit of rare-earth elements in our part of the world, and </w:t>
      </w:r>
      <w:r w:rsidRPr="005C6154">
        <w:rPr>
          <w:rStyle w:val="StyleUnderline"/>
        </w:rPr>
        <w:t xml:space="preserve">it could become a </w:t>
      </w:r>
      <w:r w:rsidRPr="005C6154">
        <w:rPr>
          <w:rStyle w:val="Emphasis"/>
        </w:rPr>
        <w:t>significant building block</w:t>
      </w:r>
      <w:r w:rsidRPr="005C6154">
        <w:rPr>
          <w:rStyle w:val="StyleUnderline"/>
        </w:rPr>
        <w:t xml:space="preserve"> for producing the critical raw materials that are </w:t>
      </w:r>
      <w:proofErr w:type="gramStart"/>
      <w:r w:rsidRPr="005C6154">
        <w:rPr>
          <w:rStyle w:val="StyleUnderline"/>
        </w:rPr>
        <w:t>absolutely crucial</w:t>
      </w:r>
      <w:proofErr w:type="gramEnd"/>
      <w:r w:rsidRPr="005C6154">
        <w:rPr>
          <w:rStyle w:val="StyleUnderline"/>
        </w:rPr>
        <w:t xml:space="preserve"> to enable the green transition. We face a supply problem. Without mines, there can be no electric vehicles</w:t>
      </w:r>
      <w:r>
        <w:t>.”</w:t>
      </w:r>
    </w:p>
    <w:p w14:paraId="41F92205" w14:textId="77777777" w:rsidR="00982CF5" w:rsidRDefault="00982CF5" w:rsidP="00982CF5">
      <w:r w:rsidRPr="005C6154">
        <w:rPr>
          <w:rStyle w:val="StyleUnderline"/>
        </w:rPr>
        <w:t xml:space="preserve">With </w:t>
      </w:r>
      <w:r w:rsidRPr="005C6154">
        <w:rPr>
          <w:rStyle w:val="Emphasis"/>
        </w:rPr>
        <w:t>no mining</w:t>
      </w:r>
      <w:r w:rsidRPr="005C6154">
        <w:rPr>
          <w:rStyle w:val="StyleUnderline"/>
        </w:rPr>
        <w:t xml:space="preserve"> of rare-earth elements currently being carried out in Europe, such finds could prove </w:t>
      </w:r>
      <w:r w:rsidRPr="005C6154">
        <w:rPr>
          <w:rStyle w:val="Emphasis"/>
        </w:rPr>
        <w:t>vital</w:t>
      </w:r>
      <w:r w:rsidRPr="005C6154">
        <w:rPr>
          <w:rStyle w:val="StyleUnderline"/>
        </w:rPr>
        <w:t xml:space="preserve"> in boosting global production</w:t>
      </w:r>
      <w:r>
        <w:t xml:space="preserve"> capacity outside of China. “</w:t>
      </w:r>
      <w:r w:rsidRPr="005C6154">
        <w:rPr>
          <w:rStyle w:val="Emphasis"/>
        </w:rPr>
        <w:t>Electrification</w:t>
      </w:r>
      <w:r w:rsidRPr="005C6154">
        <w:rPr>
          <w:rStyle w:val="StyleUnderline"/>
        </w:rPr>
        <w:t xml:space="preserve">, the EU’s self-sufficiency and independence from Russia and China </w:t>
      </w:r>
      <w:r w:rsidRPr="005C6154">
        <w:rPr>
          <w:rStyle w:val="Emphasis"/>
        </w:rPr>
        <w:t>will begin in the mine</w:t>
      </w:r>
      <w:r>
        <w:t xml:space="preserve">,” Ebba Busch, Sweden’s minister for energy, </w:t>
      </w:r>
      <w:proofErr w:type="gramStart"/>
      <w:r>
        <w:t>business</w:t>
      </w:r>
      <w:proofErr w:type="gramEnd"/>
      <w:r>
        <w:t xml:space="preserve"> and industry, added. “</w:t>
      </w:r>
      <w:r w:rsidRPr="005C6154">
        <w:rPr>
          <w:rStyle w:val="StyleUnderline"/>
        </w:rPr>
        <w:t>We need to</w:t>
      </w:r>
      <w:r>
        <w:t xml:space="preserve"> strengthen industrial value chains in Europe and </w:t>
      </w:r>
      <w:r w:rsidRPr="005C6154">
        <w:rPr>
          <w:rStyle w:val="Emphasis"/>
        </w:rPr>
        <w:t>create real opportunities</w:t>
      </w:r>
      <w:r w:rsidRPr="005C6154">
        <w:rPr>
          <w:rStyle w:val="StyleUnderline"/>
        </w:rPr>
        <w:t xml:space="preserve"> for the electrification of our societies</w:t>
      </w:r>
      <w:r>
        <w:t>. Politics must give the industry the conditions to switch to green and fossil-free production. Here, the Swedish mining industry ha[s] a lot to offer. The need for minerals to carry out the transition is great.”</w:t>
      </w:r>
    </w:p>
    <w:p w14:paraId="0D9AF682" w14:textId="77777777" w:rsidR="00982CF5" w:rsidRPr="00262CBA" w:rsidRDefault="00982CF5" w:rsidP="00982CF5">
      <w:r w:rsidRPr="005C6154">
        <w:rPr>
          <w:rStyle w:val="StyleUnderline"/>
        </w:rPr>
        <w:t xml:space="preserve">But while such discoveries may lead to increased production capacity coming online </w:t>
      </w:r>
      <w:r w:rsidRPr="005C6154">
        <w:rPr>
          <w:rStyle w:val="Emphasis"/>
        </w:rPr>
        <w:t>further down the line</w:t>
      </w:r>
      <w:r w:rsidRPr="005C6154">
        <w:rPr>
          <w:rStyle w:val="StyleUnderline"/>
        </w:rPr>
        <w:t xml:space="preserve">, the West cannot hide from the fact that China’s </w:t>
      </w:r>
      <w:r w:rsidRPr="005C6154">
        <w:rPr>
          <w:rStyle w:val="Emphasis"/>
        </w:rPr>
        <w:t>overwhelming global dominance</w:t>
      </w:r>
      <w:r w:rsidRPr="005C6154">
        <w:rPr>
          <w:rStyle w:val="StyleUnderline"/>
        </w:rPr>
        <w:t xml:space="preserve"> in rare-earth elements will remain in place for </w:t>
      </w:r>
      <w:r w:rsidRPr="005C6154">
        <w:rPr>
          <w:rStyle w:val="Emphasis"/>
        </w:rPr>
        <w:t>years to come</w:t>
      </w:r>
      <w:r w:rsidRPr="00846BA0">
        <w:rPr>
          <w:rStyle w:val="StyleUnderline"/>
        </w:rPr>
        <w:t>.</w:t>
      </w:r>
      <w:r>
        <w:t xml:space="preserve"> </w:t>
      </w:r>
    </w:p>
    <w:p w14:paraId="17DBE28B" w14:textId="77777777" w:rsidR="00982CF5" w:rsidRPr="00982CF5" w:rsidRDefault="00982CF5" w:rsidP="00982CF5"/>
    <w:p w14:paraId="191A2216" w14:textId="41E70222" w:rsidR="00E657E3" w:rsidRDefault="00E657E3" w:rsidP="00E657E3">
      <w:pPr>
        <w:pStyle w:val="Heading3"/>
      </w:pPr>
      <w:r>
        <w:t xml:space="preserve">2nc – </w:t>
      </w:r>
      <w:r w:rsidR="00982CF5">
        <w:t>Great Power Conflict</w:t>
      </w:r>
    </w:p>
    <w:p w14:paraId="5649A200" w14:textId="77777777" w:rsidR="00982CF5" w:rsidRDefault="00982CF5" w:rsidP="00982CF5">
      <w:pPr>
        <w:pStyle w:val="Heading4"/>
        <w:rPr>
          <w:u w:val="single"/>
        </w:rPr>
      </w:pPr>
      <w:r>
        <w:t xml:space="preserve">Independently, resource accumulation for green energy will spark great power conflict --- transition will be </w:t>
      </w:r>
      <w:r>
        <w:rPr>
          <w:u w:val="single"/>
        </w:rPr>
        <w:t>slow</w:t>
      </w:r>
      <w:r>
        <w:t xml:space="preserve"> and </w:t>
      </w:r>
      <w:r>
        <w:rPr>
          <w:u w:val="single"/>
        </w:rPr>
        <w:t>messy</w:t>
      </w:r>
    </w:p>
    <w:p w14:paraId="61D8B70F" w14:textId="77777777" w:rsidR="00982CF5" w:rsidRPr="009B657B" w:rsidRDefault="00982CF5" w:rsidP="00982CF5">
      <w:pPr>
        <w:pStyle w:val="ListParagraph"/>
        <w:numPr>
          <w:ilvl w:val="0"/>
          <w:numId w:val="45"/>
        </w:numPr>
      </w:pPr>
      <w:r>
        <w:t xml:space="preserve">Domestic production, REE alternatives, working with allies are all </w:t>
      </w:r>
      <w:r w:rsidRPr="00392EAD">
        <w:t>hopeful at best</w:t>
      </w:r>
    </w:p>
    <w:p w14:paraId="51F3AB37" w14:textId="77777777" w:rsidR="00982CF5" w:rsidRDefault="00982CF5" w:rsidP="00982CF5">
      <w:r w:rsidRPr="00B22A5B">
        <w:rPr>
          <w:rStyle w:val="Style13ptBold"/>
        </w:rPr>
        <w:t>Brands, 22</w:t>
      </w:r>
      <w:r>
        <w:t xml:space="preserve"> --- Henry A. Kissinger Distinguished Professor of Global Affairs at the Johns Hopkins School of Advanced International Studies (November 01, 2022, Hal, “The Green-Energy Revolution Will Make the World More Dangerous,” </w:t>
      </w:r>
      <w:r w:rsidRPr="00224BAE">
        <w:t>https://www.aei.org/op-eds/the-green-energy-revolution-will-make-the-world-more-dangerous/</w:t>
      </w:r>
      <w:r>
        <w:t>, recut by JMP))</w:t>
      </w:r>
    </w:p>
    <w:p w14:paraId="0BFC44FC" w14:textId="77777777" w:rsidR="00982CF5" w:rsidRDefault="00982CF5" w:rsidP="00982CF5">
      <w:r>
        <w:t xml:space="preserve">Think </w:t>
      </w:r>
      <w:r w:rsidRPr="00E97477">
        <w:rPr>
          <w:rStyle w:val="StyleUnderline"/>
        </w:rPr>
        <w:t>a green transition will free America from</w:t>
      </w:r>
      <w:r>
        <w:t xml:space="preserve"> high-stakes </w:t>
      </w:r>
      <w:r w:rsidRPr="00E97477">
        <w:rPr>
          <w:rStyle w:val="StyleUnderline"/>
        </w:rPr>
        <w:t>competition over energy supplies? Think again.</w:t>
      </w:r>
      <w:r>
        <w:t xml:space="preserve"> </w:t>
      </w:r>
      <w:r w:rsidRPr="007C1BC8">
        <w:rPr>
          <w:rStyle w:val="StyleUnderline"/>
        </w:rPr>
        <w:t xml:space="preserve">Since the Industrial Revolution, changing patterns of energy consumption have </w:t>
      </w:r>
      <w:r w:rsidRPr="007C1BC8">
        <w:rPr>
          <w:rStyle w:val="Emphasis"/>
        </w:rPr>
        <w:t>propelled international conflict</w:t>
      </w:r>
      <w:r w:rsidRPr="007C1BC8">
        <w:rPr>
          <w:rStyle w:val="StyleUnderline"/>
        </w:rPr>
        <w:t>.</w:t>
      </w:r>
      <w:r>
        <w:t xml:space="preserve"> Today, the world is entering a very messy period, in which </w:t>
      </w:r>
      <w:r w:rsidRPr="007C1BC8">
        <w:rPr>
          <w:rStyle w:val="StyleUnderline"/>
        </w:rPr>
        <w:t>rivalry over sources of renewable energy will</w:t>
      </w:r>
      <w:r>
        <w:t xml:space="preserve"> steadily </w:t>
      </w:r>
      <w:r w:rsidRPr="007C1BC8">
        <w:rPr>
          <w:rStyle w:val="StyleUnderline"/>
        </w:rPr>
        <w:t>intensify, even as older clashes over oil and other hydrocarbons continue</w:t>
      </w:r>
      <w:r>
        <w:t xml:space="preserve"> to play out.</w:t>
      </w:r>
    </w:p>
    <w:p w14:paraId="67EF2F84" w14:textId="77777777" w:rsidR="00982CF5" w:rsidRPr="00F00391" w:rsidRDefault="00982CF5" w:rsidP="00982CF5">
      <w:r>
        <w:t xml:space="preserve">Energy is the lifeblood of civilization: Since the early 1800s, access to coal, oil and other resources has driven economic prosperity and military power. </w:t>
      </w:r>
      <w:r w:rsidRPr="00C55448">
        <w:rPr>
          <w:rStyle w:val="StyleUnderline"/>
        </w:rPr>
        <w:t xml:space="preserve">The struggle over </w:t>
      </w:r>
      <w:r w:rsidRPr="00F00391">
        <w:rPr>
          <w:rStyle w:val="StyleUnderline"/>
        </w:rPr>
        <w:t>energy is</w:t>
      </w:r>
      <w:r w:rsidRPr="00F00391">
        <w:t xml:space="preserve">, in many ways, </w:t>
      </w:r>
      <w:r w:rsidRPr="00F00391">
        <w:rPr>
          <w:rStyle w:val="StyleUnderline"/>
        </w:rPr>
        <w:t>the story of modern geopolitics</w:t>
      </w:r>
      <w:r w:rsidRPr="00F00391">
        <w:t>.</w:t>
      </w:r>
    </w:p>
    <w:p w14:paraId="5DFECF17" w14:textId="77777777" w:rsidR="00982CF5" w:rsidRPr="00F00391" w:rsidRDefault="00982CF5" w:rsidP="00982CF5">
      <w:r w:rsidRPr="00F00391">
        <w:rPr>
          <w:rStyle w:val="StyleUnderline"/>
        </w:rPr>
        <w:t xml:space="preserve">In the 19th century, coal was king, so the </w:t>
      </w:r>
      <w:r w:rsidRPr="00F00391">
        <w:rPr>
          <w:rStyle w:val="Emphasis"/>
        </w:rPr>
        <w:t>great empires</w:t>
      </w:r>
      <w:r w:rsidRPr="00F00391">
        <w:t xml:space="preserve"> sought colonies and other territories with rich reserves; they </w:t>
      </w:r>
      <w:r w:rsidRPr="00F00391">
        <w:rPr>
          <w:rStyle w:val="Emphasis"/>
        </w:rPr>
        <w:t>clashed</w:t>
      </w:r>
      <w:r w:rsidRPr="00F00391">
        <w:rPr>
          <w:rStyle w:val="StyleUnderline"/>
        </w:rPr>
        <w:t xml:space="preserve"> for control over oceanic coaling stations</w:t>
      </w:r>
      <w:r w:rsidRPr="00F00391">
        <w:t xml:space="preserve"> that were the infrastructure of overseas trade and global power projection. </w:t>
      </w:r>
      <w:r w:rsidRPr="00F00391">
        <w:rPr>
          <w:rStyle w:val="StyleUnderline"/>
        </w:rPr>
        <w:t>In the 20th century</w:t>
      </w:r>
      <w:r w:rsidRPr="00F00391">
        <w:t xml:space="preserve">, oil displaced coal, and </w:t>
      </w:r>
      <w:r w:rsidRPr="00F00391">
        <w:rPr>
          <w:rStyle w:val="StyleUnderline"/>
        </w:rPr>
        <w:t xml:space="preserve">oil-producing regions, from the Middle East to the Caucasus to the Dutch East Indies, became key strategic prizes in </w:t>
      </w:r>
      <w:r w:rsidRPr="00F00391">
        <w:rPr>
          <w:rStyle w:val="Emphasis"/>
        </w:rPr>
        <w:t>two world wars</w:t>
      </w:r>
      <w:r w:rsidRPr="00F00391">
        <w:t xml:space="preserve"> and the Cold War that followed.</w:t>
      </w:r>
    </w:p>
    <w:p w14:paraId="135B9407" w14:textId="77777777" w:rsidR="00982CF5" w:rsidRDefault="00982CF5" w:rsidP="00982CF5">
      <w:r>
        <w:t xml:space="preserve">US President Joe </w:t>
      </w:r>
      <w:r w:rsidRPr="00857C6F">
        <w:rPr>
          <w:rStyle w:val="StyleUnderline"/>
        </w:rPr>
        <w:t>Biden</w:t>
      </w:r>
      <w:r>
        <w:t xml:space="preserve">’s administration </w:t>
      </w:r>
      <w:r w:rsidRPr="00857C6F">
        <w:rPr>
          <w:rStyle w:val="StyleUnderline"/>
        </w:rPr>
        <w:t>is</w:t>
      </w:r>
      <w:r>
        <w:t xml:space="preserve"> now </w:t>
      </w:r>
      <w:r w:rsidRPr="00857C6F">
        <w:rPr>
          <w:rStyle w:val="StyleUnderline"/>
        </w:rPr>
        <w:t>calling for a green revolution</w:t>
      </w:r>
      <w:r>
        <w:t xml:space="preserve">, </w:t>
      </w:r>
      <w:r w:rsidRPr="00B124CF">
        <w:rPr>
          <w:rStyle w:val="StyleUnderline"/>
        </w:rPr>
        <w:t>in part because of accumulated fatigue from America’s role as guardian of the Persian Gulf. But don’t except the deeper pattern to change</w:t>
      </w:r>
      <w:r>
        <w:t xml:space="preserve"> anytime soon.</w:t>
      </w:r>
    </w:p>
    <w:p w14:paraId="3B4A8EE2" w14:textId="77777777" w:rsidR="00982CF5" w:rsidRDefault="00982CF5" w:rsidP="00982CF5">
      <w:r>
        <w:t xml:space="preserve">For one thing, </w:t>
      </w:r>
      <w:r w:rsidRPr="00456ABA">
        <w:rPr>
          <w:rStyle w:val="Emphasis"/>
        </w:rPr>
        <w:t>energy transitions don’t happen quickly or cleanly</w:t>
      </w:r>
      <w:r>
        <w:t xml:space="preserve">: </w:t>
      </w:r>
      <w:proofErr w:type="gramStart"/>
      <w:r w:rsidRPr="00FA1996">
        <w:rPr>
          <w:rStyle w:val="StyleUnderline"/>
        </w:rPr>
        <w:t>Older</w:t>
      </w:r>
      <w:proofErr w:type="gramEnd"/>
      <w:r w:rsidRPr="00FA1996">
        <w:rPr>
          <w:rStyle w:val="StyleUnderline"/>
        </w:rPr>
        <w:t xml:space="preserve"> models of power generation typically persist even as newer models emerge</w:t>
      </w:r>
      <w:r>
        <w:t xml:space="preserve">. The shocks caused by the </w:t>
      </w:r>
      <w:r w:rsidRPr="00FA1996">
        <w:rPr>
          <w:rStyle w:val="StyleUnderline"/>
        </w:rPr>
        <w:t>Ukraine</w:t>
      </w:r>
      <w:r>
        <w:t xml:space="preserve"> war </w:t>
      </w:r>
      <w:r w:rsidRPr="00FA1996">
        <w:rPr>
          <w:rStyle w:val="StyleUnderline"/>
        </w:rPr>
        <w:t xml:space="preserve">remind us that global </w:t>
      </w:r>
      <w:r w:rsidRPr="00EF6A66">
        <w:rPr>
          <w:rStyle w:val="Emphasis"/>
        </w:rPr>
        <w:t>oil dependence isn’t going away anytime soon</w:t>
      </w:r>
      <w:r w:rsidRPr="00FA1996">
        <w:rPr>
          <w:rStyle w:val="StyleUnderline"/>
        </w:rPr>
        <w:t>, and neither will the quest for influence in the regions that produce that vital resource</w:t>
      </w:r>
      <w:r>
        <w:t>.</w:t>
      </w:r>
    </w:p>
    <w:p w14:paraId="365852BD" w14:textId="77777777" w:rsidR="00982CF5" w:rsidRDefault="00982CF5" w:rsidP="00982CF5">
      <w:r>
        <w:t>If anything, the Middle East is becoming more contested, as China invests heavily in Saudi Arabia and other oil monarchies, seeks to build military bases, and develops a blue-water fleet necessary to ensure that Washington can’t simply starve Beijing of energy imports in a crisis. As much as the US wants out of the Middle East, its primary great-power challenger wants in.</w:t>
      </w:r>
    </w:p>
    <w:p w14:paraId="756ADFF1" w14:textId="77777777" w:rsidR="00982CF5" w:rsidRDefault="00982CF5" w:rsidP="00982CF5">
      <w:r>
        <w:t xml:space="preserve">Meanwhile, the clash over renewable energy resources is just getting started. </w:t>
      </w:r>
      <w:r w:rsidRPr="00FC5657">
        <w:rPr>
          <w:rStyle w:val="StyleUnderline"/>
        </w:rPr>
        <w:t xml:space="preserve">Solar panels and wind turbines are built with aluminum, copper, silver, </w:t>
      </w:r>
      <w:proofErr w:type="gramStart"/>
      <w:r w:rsidRPr="00FC5657">
        <w:rPr>
          <w:rStyle w:val="StyleUnderline"/>
        </w:rPr>
        <w:t>silicon</w:t>
      </w:r>
      <w:proofErr w:type="gramEnd"/>
      <w:r w:rsidRPr="00FC5657">
        <w:rPr>
          <w:rStyle w:val="StyleUnderline"/>
        </w:rPr>
        <w:t xml:space="preserve"> and </w:t>
      </w:r>
      <w:r w:rsidRPr="00E510E7">
        <w:rPr>
          <w:rStyle w:val="StyleUnderline"/>
        </w:rPr>
        <w:t>other materials.</w:t>
      </w:r>
      <w:r w:rsidRPr="00E510E7">
        <w:t xml:space="preserve"> </w:t>
      </w:r>
      <w:r w:rsidRPr="00E510E7">
        <w:rPr>
          <w:rStyle w:val="StyleUnderline"/>
        </w:rPr>
        <w:t xml:space="preserve">Cobalt, </w:t>
      </w:r>
      <w:proofErr w:type="gramStart"/>
      <w:r w:rsidRPr="00E510E7">
        <w:rPr>
          <w:rStyle w:val="StyleUnderline"/>
        </w:rPr>
        <w:t>lithium</w:t>
      </w:r>
      <w:proofErr w:type="gramEnd"/>
      <w:r w:rsidRPr="00E510E7">
        <w:rPr>
          <w:rStyle w:val="StyleUnderline"/>
        </w:rPr>
        <w:t xml:space="preserve"> and manganese are vital components of</w:t>
      </w:r>
      <w:r w:rsidRPr="00E510E7">
        <w:t xml:space="preserve"> </w:t>
      </w:r>
      <w:r w:rsidRPr="00E510E7">
        <w:rPr>
          <w:rStyle w:val="Emphasis"/>
        </w:rPr>
        <w:t>e</w:t>
      </w:r>
      <w:r w:rsidRPr="00E510E7">
        <w:t xml:space="preserve">lectric </w:t>
      </w:r>
      <w:r w:rsidRPr="00E510E7">
        <w:rPr>
          <w:rStyle w:val="Emphasis"/>
        </w:rPr>
        <w:t>v</w:t>
      </w:r>
      <w:r w:rsidRPr="00E510E7">
        <w:t xml:space="preserve">ehicle </w:t>
      </w:r>
      <w:r w:rsidRPr="00E510E7">
        <w:rPr>
          <w:rStyle w:val="StyleUnderline"/>
        </w:rPr>
        <w:t>batteries</w:t>
      </w:r>
      <w:r w:rsidRPr="00E510E7">
        <w:t xml:space="preserve">. </w:t>
      </w:r>
      <w:r w:rsidRPr="00E510E7">
        <w:rPr>
          <w:rStyle w:val="StyleUnderline"/>
        </w:rPr>
        <w:t xml:space="preserve">In a fragmenting international system, </w:t>
      </w:r>
      <w:r w:rsidRPr="00E510E7">
        <w:rPr>
          <w:rStyle w:val="Emphasis"/>
        </w:rPr>
        <w:t>competition over the resources</w:t>
      </w:r>
      <w:r w:rsidRPr="00E510E7">
        <w:t xml:space="preserve"> that will ultimately power the 21st-century economy </w:t>
      </w:r>
      <w:r w:rsidRPr="00E510E7">
        <w:rPr>
          <w:rStyle w:val="Emphasis"/>
        </w:rPr>
        <w:t>could be just as vicious as the fights over oil</w:t>
      </w:r>
      <w:r w:rsidRPr="00E510E7">
        <w:rPr>
          <w:rStyle w:val="StyleUnderline"/>
        </w:rPr>
        <w:t xml:space="preserve"> in the 20th.</w:t>
      </w:r>
    </w:p>
    <w:p w14:paraId="201E251A" w14:textId="77777777" w:rsidR="00982CF5" w:rsidRDefault="00982CF5" w:rsidP="00982CF5">
      <w:r w:rsidRPr="001B6BB0">
        <w:rPr>
          <w:rStyle w:val="StyleUnderline"/>
        </w:rPr>
        <w:t>The world’s great powers will have a strong rooting interest in civil wars</w:t>
      </w:r>
      <w:r>
        <w:t xml:space="preserve"> and political contests </w:t>
      </w:r>
      <w:r w:rsidRPr="00426D4B">
        <w:rPr>
          <w:rStyle w:val="StyleUnderline"/>
        </w:rPr>
        <w:t>in resource-rich countries</w:t>
      </w:r>
      <w:r>
        <w:t xml:space="preserve">, just as the US has long deemed the political stability of Saudi Arabia to be vital to its security. </w:t>
      </w:r>
      <w:r w:rsidRPr="001B6BB0">
        <w:rPr>
          <w:rStyle w:val="StyleUnderline"/>
        </w:rPr>
        <w:t>Large states will seek to ensure, whether commercially or militarily, the security of their supply chains while perhaps developing the ability to fracture those of their rivals.</w:t>
      </w:r>
      <w:r>
        <w:t xml:space="preserve"> It’s happening already.</w:t>
      </w:r>
    </w:p>
    <w:p w14:paraId="3F82165C" w14:textId="77777777" w:rsidR="00982CF5" w:rsidRDefault="00982CF5" w:rsidP="00982CF5">
      <w:r>
        <w:t xml:space="preserve">China, which has long pursued loans-for-resources deals in developing countries, is investing heavily in production of methanol and other non-traditional fuels at home, while paying close attention to sources of renewable energy abroad. </w:t>
      </w:r>
      <w:r w:rsidRPr="004005FE">
        <w:rPr>
          <w:rStyle w:val="StyleUnderline"/>
        </w:rPr>
        <w:t>Beijing is seeking greater control over global lithium supplies, in part through investments in mining and production in Chile and other South American countries.</w:t>
      </w:r>
      <w:r>
        <w:t xml:space="preserve"> </w:t>
      </w:r>
      <w:r w:rsidRPr="004005FE">
        <w:rPr>
          <w:rStyle w:val="StyleUnderline"/>
        </w:rPr>
        <w:t>China has</w:t>
      </w:r>
      <w:r>
        <w:t xml:space="preserve"> also </w:t>
      </w:r>
      <w:r w:rsidRPr="004005FE">
        <w:rPr>
          <w:rStyle w:val="StyleUnderline"/>
        </w:rPr>
        <w:t>made a priority of accessing the</w:t>
      </w:r>
      <w:r>
        <w:t xml:space="preserve"> Democratic Republic of </w:t>
      </w:r>
      <w:r w:rsidRPr="004005FE">
        <w:rPr>
          <w:rStyle w:val="StyleUnderline"/>
        </w:rPr>
        <w:t>Congo’s world-leading cobalt reserves</w:t>
      </w:r>
      <w:r>
        <w:t xml:space="preserve">. By one estimate, </w:t>
      </w:r>
      <w:r w:rsidRPr="004005FE">
        <w:rPr>
          <w:rStyle w:val="StyleUnderline"/>
        </w:rPr>
        <w:t>Chinese companies own or help fund 15 out of 19 cobalt mines</w:t>
      </w:r>
      <w:r>
        <w:t xml:space="preserve"> in that country.</w:t>
      </w:r>
    </w:p>
    <w:p w14:paraId="7CA09EEF" w14:textId="77777777" w:rsidR="00982CF5" w:rsidRDefault="00982CF5" w:rsidP="00982CF5">
      <w:r>
        <w:t xml:space="preserve">These acquisitions are part of what US officials have described as a larger, integrated strategy from Beijing that emphasizes securing the infrastructure — especially ports and railroads — that are needed to move resources to the sea and then to China. It also involves the military deployments and logistical facilities — some shrouded in mystery — needed to ensure that China can protect its investments and extend its global reach. </w:t>
      </w:r>
    </w:p>
    <w:p w14:paraId="38FE3D06" w14:textId="77777777" w:rsidR="00982CF5" w:rsidRDefault="00982CF5" w:rsidP="00982CF5">
      <w:r w:rsidRPr="00BF647D">
        <w:rPr>
          <w:rStyle w:val="StyleUnderline"/>
        </w:rPr>
        <w:t>The US isn’t particularly well positioned for this challenge</w:t>
      </w:r>
      <w:r>
        <w:t xml:space="preserve">. Part of the problem, as President Donald Trump’s administration catalogued, is that </w:t>
      </w:r>
      <w:r w:rsidRPr="00BF647D">
        <w:rPr>
          <w:rStyle w:val="StyleUnderline"/>
        </w:rPr>
        <w:t>America relies on China for many minerals deemed critical to US interests</w:t>
      </w:r>
      <w:r>
        <w:t xml:space="preserve">. Then there is the fact that </w:t>
      </w:r>
      <w:r w:rsidRPr="00BF647D">
        <w:rPr>
          <w:rStyle w:val="StyleUnderline"/>
        </w:rPr>
        <w:t>Washington just hasn’t prioritized many of the key countries and regions</w:t>
      </w:r>
      <w:r>
        <w:t>.</w:t>
      </w:r>
    </w:p>
    <w:p w14:paraId="0C77CEF2" w14:textId="77777777" w:rsidR="00982CF5" w:rsidRDefault="00982CF5" w:rsidP="00982CF5">
      <w:r>
        <w:t>South America and Africa loom large; Southeast Asian countries have lots of nickel. Beijing has consistently expanded its influence in these regions. American engagement has been far more episodic and reactive — in military, diplomatic and economic terms — because Washington has simply been focused on other things.</w:t>
      </w:r>
    </w:p>
    <w:p w14:paraId="6B4AE37E" w14:textId="77777777" w:rsidR="00982CF5" w:rsidRDefault="00982CF5" w:rsidP="00982CF5">
      <w:r w:rsidRPr="00F578E0">
        <w:rPr>
          <w:rStyle w:val="StyleUnderline"/>
        </w:rPr>
        <w:t>The US is trying to catch up, by seeking greater access to key resources in allied countries</w:t>
      </w:r>
      <w:r>
        <w:t xml:space="preserve"> (such as Australian cobalt); </w:t>
      </w:r>
      <w:r w:rsidRPr="00F578E0">
        <w:rPr>
          <w:rStyle w:val="StyleUnderline"/>
        </w:rPr>
        <w:t>stimulating domestic extraction and production; exploring cobalt-free batteries and other alternatives; and working with allies and private companies to provide developing countries with options other than</w:t>
      </w:r>
      <w:r>
        <w:t xml:space="preserve"> relying on </w:t>
      </w:r>
      <w:r w:rsidRPr="00F578E0">
        <w:rPr>
          <w:rStyle w:val="StyleUnderline"/>
        </w:rPr>
        <w:t>Chinese</w:t>
      </w:r>
      <w:r>
        <w:t xml:space="preserve"> financing, </w:t>
      </w:r>
      <w:proofErr w:type="gramStart"/>
      <w:r>
        <w:t>investment</w:t>
      </w:r>
      <w:proofErr w:type="gramEnd"/>
      <w:r>
        <w:t xml:space="preserve"> and infrastructure </w:t>
      </w:r>
      <w:r w:rsidRPr="00F578E0">
        <w:rPr>
          <w:rStyle w:val="StyleUnderline"/>
        </w:rPr>
        <w:t>deals</w:t>
      </w:r>
      <w:r>
        <w:t xml:space="preserve">. But </w:t>
      </w:r>
      <w:r w:rsidRPr="00F578E0">
        <w:rPr>
          <w:rStyle w:val="StyleUnderline"/>
        </w:rPr>
        <w:t xml:space="preserve">many of </w:t>
      </w:r>
      <w:r w:rsidRPr="00BB0D15">
        <w:rPr>
          <w:rStyle w:val="StyleUnderline"/>
        </w:rPr>
        <w:t>these efforts are nascent at best, and the momentum appears to be on Beijing’s side</w:t>
      </w:r>
      <w:r>
        <w:t>.</w:t>
      </w:r>
    </w:p>
    <w:p w14:paraId="330640DA" w14:textId="77777777" w:rsidR="00982CF5" w:rsidRDefault="00982CF5" w:rsidP="00982CF5">
      <w:r>
        <w:t>The world’s new energy competition is heating up, not least in regions that the US has become accustomed to treating as strategic afterthoughts. If history is any guide, it won’t have that luxury for long.</w:t>
      </w:r>
    </w:p>
    <w:p w14:paraId="1EE9C3F9" w14:textId="77777777" w:rsidR="00982CF5" w:rsidRPr="00982CF5" w:rsidRDefault="00982CF5" w:rsidP="00982CF5"/>
    <w:p w14:paraId="070E41BC" w14:textId="77777777" w:rsidR="00E657E3" w:rsidRDefault="00E657E3" w:rsidP="00E657E3">
      <w:pPr>
        <w:rPr>
          <w:sz w:val="16"/>
        </w:rPr>
      </w:pPr>
    </w:p>
    <w:p w14:paraId="7F3061D1" w14:textId="1B1F22C5" w:rsidR="00982CF5" w:rsidRDefault="00982CF5" w:rsidP="00982CF5">
      <w:pPr>
        <w:pStyle w:val="Heading2"/>
      </w:pPr>
      <w:r>
        <w:t>UNIQUENESS</w:t>
      </w:r>
    </w:p>
    <w:p w14:paraId="3590026E" w14:textId="39025A99" w:rsidR="00B65D2F" w:rsidRPr="00B65D2F" w:rsidRDefault="00E878F2" w:rsidP="00E878F2">
      <w:pPr>
        <w:pStyle w:val="Heading3"/>
      </w:pPr>
      <w:r>
        <w:t xml:space="preserve">U – </w:t>
      </w:r>
      <w:r w:rsidR="00982CF5">
        <w:t xml:space="preserve">Domestic Production </w:t>
      </w:r>
      <w:r>
        <w:t>Stable</w:t>
      </w:r>
    </w:p>
    <w:p w14:paraId="5C3829E2" w14:textId="77777777" w:rsidR="00982CF5" w:rsidRDefault="00982CF5" w:rsidP="00982CF5">
      <w:pPr>
        <w:pStyle w:val="Heading4"/>
      </w:pPr>
      <w:r>
        <w:t xml:space="preserve">U.S. ramping up </w:t>
      </w:r>
      <w:r w:rsidRPr="00FA17A6">
        <w:rPr>
          <w:u w:val="single"/>
        </w:rPr>
        <w:t>domestic</w:t>
      </w:r>
      <w:r>
        <w:t xml:space="preserve"> REE production to reduce reliance on China</w:t>
      </w:r>
    </w:p>
    <w:p w14:paraId="71ABB3B7" w14:textId="72281859" w:rsidR="00982CF5" w:rsidRPr="00A370A7" w:rsidRDefault="00982CF5" w:rsidP="00982CF5">
      <w:r>
        <w:t xml:space="preserve">- </w:t>
      </w:r>
      <w:r>
        <w:t>More funding could be available to scale up</w:t>
      </w:r>
      <w:r w:rsidRPr="00A370A7">
        <w:t xml:space="preserve"> </w:t>
      </w:r>
    </w:p>
    <w:p w14:paraId="631A73E8" w14:textId="77777777" w:rsidR="00982CF5" w:rsidRDefault="00982CF5" w:rsidP="00982CF5">
      <w:r w:rsidRPr="006041D2">
        <w:rPr>
          <w:rStyle w:val="Style13ptBold"/>
        </w:rPr>
        <w:t>DOE, 23</w:t>
      </w:r>
      <w:r>
        <w:t xml:space="preserve"> (APRIL 4, 2023, “Biden-Harris Administration Invests $16 Million to Build America's First-of-a-Kind Critical Minerals Production Facility,” https://www.energy.gov/articles/biden-harris-administration-invests-16-million-build-americas-first-kind-critical-minerals, JMP))</w:t>
      </w:r>
    </w:p>
    <w:p w14:paraId="08DD7203" w14:textId="77777777" w:rsidR="00982CF5" w:rsidRPr="00DA004E" w:rsidRDefault="00982CF5" w:rsidP="00982CF5">
      <w:pPr>
        <w:rPr>
          <w:sz w:val="14"/>
        </w:rPr>
      </w:pPr>
      <w:r w:rsidRPr="00DA004E">
        <w:rPr>
          <w:sz w:val="14"/>
        </w:rPr>
        <w:t>WASHINGTON, D.C.— As part of President Biden’s Investing in America agenda, the U.S. Department of Energy (</w:t>
      </w:r>
      <w:r w:rsidRPr="000C1854">
        <w:rPr>
          <w:rStyle w:val="StyleUnderline"/>
        </w:rPr>
        <w:t>DOE</w:t>
      </w:r>
      <w:r w:rsidRPr="00DA004E">
        <w:rPr>
          <w:sz w:val="14"/>
        </w:rPr>
        <w:t xml:space="preserve">) today </w:t>
      </w:r>
      <w:r w:rsidRPr="000C1854">
        <w:rPr>
          <w:rStyle w:val="StyleUnderline"/>
        </w:rPr>
        <w:t>announced $16 million from the Bipartisan Infrastructure Law to bring critical mineral supply chains to America and reduce reliance on competitors like China</w:t>
      </w:r>
      <w:r w:rsidRPr="00DA004E">
        <w:rPr>
          <w:sz w:val="14"/>
        </w:rPr>
        <w:t xml:space="preserve">. </w:t>
      </w:r>
      <w:r w:rsidRPr="000C1854">
        <w:rPr>
          <w:rStyle w:val="StyleUnderline"/>
        </w:rPr>
        <w:t xml:space="preserve">The </w:t>
      </w:r>
      <w:r w:rsidRPr="00DA004E">
        <w:rPr>
          <w:sz w:val="14"/>
        </w:rPr>
        <w:t>funding will support projects in West Virginia and North Dakota for the development of a first-of-a-kind rare earth element and critical minerals extraction and separation refinery. Rare earth elements and other critical minerals and materials are key to manufacturing clean energy technologies right here in America that will help the nation reach the Biden-Harris Administration’s goal of a net-zero emissions economy by 2050. </w:t>
      </w:r>
    </w:p>
    <w:p w14:paraId="326B91B1" w14:textId="77777777" w:rsidR="00982CF5" w:rsidRPr="00DA004E" w:rsidRDefault="00982CF5" w:rsidP="00982CF5">
      <w:pPr>
        <w:rPr>
          <w:sz w:val="14"/>
        </w:rPr>
      </w:pPr>
      <w:r w:rsidRPr="00DA004E">
        <w:rPr>
          <w:sz w:val="14"/>
        </w:rPr>
        <w:t xml:space="preserve">“Today’s </w:t>
      </w:r>
      <w:r w:rsidRPr="000C1854">
        <w:rPr>
          <w:rStyle w:val="StyleUnderline"/>
        </w:rPr>
        <w:t xml:space="preserve">funding will support a </w:t>
      </w:r>
      <w:r w:rsidRPr="000C1854">
        <w:rPr>
          <w:rStyle w:val="Emphasis"/>
        </w:rPr>
        <w:t>first-in-the-nation facility</w:t>
      </w:r>
      <w:r w:rsidRPr="000C1854">
        <w:rPr>
          <w:rStyle w:val="StyleUnderline"/>
        </w:rPr>
        <w:t xml:space="preserve"> that will convert legacy fossil fuel waste into a domestic source of critical minerals needed to strengthen our clean energy supply chains,” said</w:t>
      </w:r>
      <w:r w:rsidRPr="00DA004E">
        <w:rPr>
          <w:sz w:val="14"/>
        </w:rPr>
        <w:t xml:space="preserve"> U.S. </w:t>
      </w:r>
      <w:r w:rsidRPr="000C1854">
        <w:rPr>
          <w:rStyle w:val="StyleUnderline"/>
        </w:rPr>
        <w:t>Secretary of Energy</w:t>
      </w:r>
      <w:r w:rsidRPr="00DA004E">
        <w:rPr>
          <w:sz w:val="14"/>
        </w:rPr>
        <w:t xml:space="preserve"> Jennifer M. </w:t>
      </w:r>
      <w:r w:rsidRPr="000C1854">
        <w:rPr>
          <w:rStyle w:val="StyleUnderline"/>
        </w:rPr>
        <w:t>Granholm</w:t>
      </w:r>
      <w:r w:rsidRPr="00DA004E">
        <w:rPr>
          <w:sz w:val="14"/>
        </w:rPr>
        <w:t>. “President Biden’s Investing in America agenda is helping reduce our overreliance on adversarial nations and positioning the country as a global manufacturing leader—while supporting communities that have helped power our nation for generations.”  </w:t>
      </w:r>
    </w:p>
    <w:p w14:paraId="63C0FA68" w14:textId="77777777" w:rsidR="00982CF5" w:rsidRPr="00DA004E" w:rsidRDefault="00982CF5" w:rsidP="00982CF5">
      <w:pPr>
        <w:rPr>
          <w:sz w:val="14"/>
        </w:rPr>
      </w:pPr>
      <w:r w:rsidRPr="00DA004E">
        <w:rPr>
          <w:sz w:val="14"/>
        </w:rPr>
        <w:t xml:space="preserve">The United States imports more than 80% of its rare earth elements and critical minerals to produce clean energy technologies and other indispensable products that we rely on every day such as smart phones, computers, and medical equipment. </w:t>
      </w:r>
      <w:r w:rsidRPr="000C1854">
        <w:rPr>
          <w:rStyle w:val="Emphasis"/>
        </w:rPr>
        <w:t>Across the country</w:t>
      </w:r>
      <w:r w:rsidRPr="00DA004E">
        <w:rPr>
          <w:sz w:val="14"/>
        </w:rPr>
        <w:t xml:space="preserve">, </w:t>
      </w:r>
      <w:r w:rsidRPr="000C1854">
        <w:rPr>
          <w:rStyle w:val="StyleUnderline"/>
        </w:rPr>
        <w:t xml:space="preserve">there are billions of tons of coal waste and ash, mine tailings, acid mine drainage, and discharged water. These waste streams from mining, energy production, and related activities contain a </w:t>
      </w:r>
      <w:r w:rsidRPr="000C1854">
        <w:rPr>
          <w:rStyle w:val="Emphasis"/>
        </w:rPr>
        <w:t>wide variety of valuable rare earth elements</w:t>
      </w:r>
      <w:r w:rsidRPr="000C1854">
        <w:rPr>
          <w:rStyle w:val="StyleUnderline"/>
        </w:rPr>
        <w:t xml:space="preserve"> and other critical minerals that can be produced and used to build clean energy technologies, while helping</w:t>
      </w:r>
      <w:r w:rsidRPr="00DA004E">
        <w:rPr>
          <w:sz w:val="14"/>
        </w:rPr>
        <w:t xml:space="preserve"> to </w:t>
      </w:r>
      <w:r w:rsidRPr="000C1854">
        <w:rPr>
          <w:rStyle w:val="StyleUnderline"/>
        </w:rPr>
        <w:t>create healthier environments</w:t>
      </w:r>
      <w:r w:rsidRPr="00DA004E">
        <w:rPr>
          <w:sz w:val="14"/>
        </w:rPr>
        <w:t xml:space="preserve"> for communities across the country. </w:t>
      </w:r>
    </w:p>
    <w:p w14:paraId="7D535014" w14:textId="77777777" w:rsidR="00982CF5" w:rsidRPr="00DA004E" w:rsidRDefault="00982CF5" w:rsidP="00982CF5">
      <w:pPr>
        <w:rPr>
          <w:sz w:val="14"/>
        </w:rPr>
      </w:pPr>
      <w:r w:rsidRPr="00DA004E">
        <w:rPr>
          <w:sz w:val="14"/>
        </w:rPr>
        <w:t>The projects announced today will study how they can extract critical minerals from coal mine waste streams as the first of two project phases.  </w:t>
      </w:r>
    </w:p>
    <w:p w14:paraId="0034097A" w14:textId="77777777" w:rsidR="00982CF5" w:rsidRPr="00DA004E" w:rsidRDefault="00982CF5" w:rsidP="00982CF5">
      <w:pPr>
        <w:numPr>
          <w:ilvl w:val="0"/>
          <w:numId w:val="46"/>
        </w:numPr>
        <w:rPr>
          <w:sz w:val="14"/>
        </w:rPr>
      </w:pPr>
      <w:r w:rsidRPr="00DA004E">
        <w:rPr>
          <w:bCs/>
          <w:sz w:val="14"/>
        </w:rPr>
        <w:t>The University of North Dakota (Grand Forks, North Dakota)</w:t>
      </w:r>
      <w:r w:rsidRPr="00DA004E">
        <w:rPr>
          <w:sz w:val="14"/>
        </w:rPr>
        <w:t xml:space="preserve"> will complete a study to recover and refine rare earth elements and critical minerals from North Dakota lignite </w:t>
      </w:r>
      <w:proofErr w:type="gramStart"/>
      <w:r w:rsidRPr="00DA004E">
        <w:rPr>
          <w:sz w:val="14"/>
        </w:rPr>
        <w:t>mine</w:t>
      </w:r>
      <w:proofErr w:type="gramEnd"/>
      <w:r w:rsidRPr="00DA004E">
        <w:rPr>
          <w:sz w:val="14"/>
        </w:rPr>
        <w:t xml:space="preserve"> wastes. The project aims to advance technologies that can enable a cost-competitive, environmentally sensitive process to produce rare earth metals and critical minerals from domestic coal waste. (Award amount: $7,999,999).</w:t>
      </w:r>
    </w:p>
    <w:p w14:paraId="675C4AAF" w14:textId="77777777" w:rsidR="00982CF5" w:rsidRPr="00DA004E" w:rsidRDefault="00982CF5" w:rsidP="00982CF5">
      <w:pPr>
        <w:numPr>
          <w:ilvl w:val="0"/>
          <w:numId w:val="46"/>
        </w:numPr>
        <w:rPr>
          <w:sz w:val="14"/>
        </w:rPr>
      </w:pPr>
      <w:r w:rsidRPr="00DA004E">
        <w:rPr>
          <w:bCs/>
          <w:sz w:val="14"/>
        </w:rPr>
        <w:t>West Virginia University (Morgantown, West Virginia)</w:t>
      </w:r>
      <w:r w:rsidRPr="00DA004E">
        <w:rPr>
          <w:sz w:val="14"/>
        </w:rPr>
        <w:t> will complete a study for producing rare earth elements and critical minerals using acid mine drainage and mineral tailings feedstocks with at-source pollution treatment. Intermediate products will be processed to high-purity oxides, salts, or metals depending on specific market needs. (Award amount: $8,000,000) </w:t>
      </w:r>
    </w:p>
    <w:p w14:paraId="5AAA12B6" w14:textId="77777777" w:rsidR="00982CF5" w:rsidRPr="00DA004E" w:rsidRDefault="00982CF5" w:rsidP="00982CF5">
      <w:pPr>
        <w:rPr>
          <w:sz w:val="14"/>
        </w:rPr>
      </w:pPr>
      <w:r w:rsidRPr="00DA004E">
        <w:rPr>
          <w:sz w:val="14"/>
        </w:rPr>
        <w:t>“West Virginia University has provided a mining engineering education to generations of students for more than 150 years, helping to build a strong and innovative mining industry that powered our nation and made us a global energy leader. This $8 million award, using funding from my Bipartisan Infrastructure Law, will continue that legacy and help to develop the energy technologies of the future with a first-of-its-kind facility to extract and separate rare earth elements and critical minerals from acid mine drainage and mine waste,” said U.S. Senator Joe Manchin (WV). “By deploying this innovative technology to reclaim water from mining waste, we will ensure that we are producing these materials in the cleanest way possible while addressing environmental liabilities. West Virginia and West Virginia University are continuing to lead the way in energy innovation, and I can’t wait to see how the entire nation benefits.”</w:t>
      </w:r>
    </w:p>
    <w:p w14:paraId="499CB100" w14:textId="77777777" w:rsidR="00982CF5" w:rsidRPr="00DA004E" w:rsidRDefault="00982CF5" w:rsidP="00982CF5">
      <w:pPr>
        <w:rPr>
          <w:sz w:val="14"/>
        </w:rPr>
      </w:pPr>
      <w:r w:rsidRPr="00DA004E">
        <w:rPr>
          <w:sz w:val="14"/>
        </w:rPr>
        <w:t>“Along with their industry partners and the U.S. Department of Energy, the University of North Dakota is on the cutting edge of our energy future,” said U.S. Senator Kevin Cramer (ND). “This award builds on the group’s efforts to research, find, and affordably extract rare earth elements and minerals in North Dakota. The significance of developing this domestic supply chain for national and energy security cannot be overstated.”</w:t>
      </w:r>
    </w:p>
    <w:p w14:paraId="1B3F2186" w14:textId="77777777" w:rsidR="00982CF5" w:rsidRPr="00DA004E" w:rsidRDefault="00982CF5" w:rsidP="00982CF5">
      <w:pPr>
        <w:rPr>
          <w:sz w:val="14"/>
        </w:rPr>
      </w:pPr>
      <w:r w:rsidRPr="00DA004E">
        <w:rPr>
          <w:sz w:val="14"/>
        </w:rPr>
        <w:t>The Phase I projects will be managed by DOE’s Office of Fossil Energy and Carbon Management (FECM) and the National Energy Technology Laboratory (NETL) in collaboration with the Office of Manufacturing and Energy Supply Chains (MESC).</w:t>
      </w:r>
    </w:p>
    <w:p w14:paraId="5FF5C0F5" w14:textId="77777777" w:rsidR="00982CF5" w:rsidRPr="00DA004E" w:rsidRDefault="00982CF5" w:rsidP="00982CF5">
      <w:pPr>
        <w:rPr>
          <w:sz w:val="14"/>
        </w:rPr>
      </w:pPr>
      <w:r w:rsidRPr="00DA004E">
        <w:rPr>
          <w:sz w:val="14"/>
        </w:rPr>
        <w:t xml:space="preserve">Over a period of about 15 months, these detailed engineering and cost studies will identify risks and </w:t>
      </w:r>
      <w:proofErr w:type="gramStart"/>
      <w:r w:rsidRPr="00DA004E">
        <w:rPr>
          <w:sz w:val="14"/>
        </w:rPr>
        <w:t>costs, and</w:t>
      </w:r>
      <w:proofErr w:type="gramEnd"/>
      <w:r w:rsidRPr="00DA004E">
        <w:rPr>
          <w:sz w:val="14"/>
        </w:rPr>
        <w:t xml:space="preserve"> will solidify plans for developing economically viable processes to extract, separate, and produce rare earth elements and critical minerals from the nation’s vast quantities of mining wastes that won’t be harmful to the environment. </w:t>
      </w:r>
      <w:r w:rsidRPr="000C1854">
        <w:rPr>
          <w:u w:val="single"/>
        </w:rPr>
        <w:t>Following completion of the studies and a period of technical review, these projects will have the opportunity to apply for Phase II funding for construction and operation of the demonstration-scale facility.</w:t>
      </w:r>
    </w:p>
    <w:p w14:paraId="71F86871" w14:textId="77777777" w:rsidR="00982CF5" w:rsidRPr="00DA004E" w:rsidRDefault="00982CF5" w:rsidP="00982CF5">
      <w:pPr>
        <w:rPr>
          <w:sz w:val="14"/>
        </w:rPr>
      </w:pPr>
      <w:r w:rsidRPr="00DA004E">
        <w:rPr>
          <w:sz w:val="14"/>
        </w:rPr>
        <w:t>The two selected project teams were required as part of their applications to submit Community Benefits Plans to demonstrate meaningful engagement with and tangible benefits to the communities in which these projects will be located. These plans provide details on their commitments to community and labor engagement, quality job creation, diversity, equity, inclusion, and accessibility, and benefits to disadvantaged communities as part of the Justice40 Initiative. The selected projects are required to develop and implement strategies to ensure strong community and worker benefits, and report on such activities and outcomes.</w:t>
      </w:r>
    </w:p>
    <w:p w14:paraId="61CBB767" w14:textId="77777777" w:rsidR="00982CF5" w:rsidRPr="00DA004E" w:rsidRDefault="00982CF5" w:rsidP="00982CF5">
      <w:pPr>
        <w:rPr>
          <w:sz w:val="14"/>
        </w:rPr>
      </w:pPr>
      <w:r w:rsidRPr="00DA004E">
        <w:rPr>
          <w:sz w:val="14"/>
        </w:rPr>
        <w:t>Visit FECM, MESC, and NETL websites to learn more about DOE’s efforts to strengthen and secure a domestic supply chain for rare earth elements and critical minerals and materials.</w:t>
      </w:r>
    </w:p>
    <w:p w14:paraId="30A85EE6" w14:textId="77777777" w:rsidR="00982CF5" w:rsidRDefault="00982CF5" w:rsidP="00982CF5">
      <w:pPr>
        <w:pStyle w:val="Heading4"/>
      </w:pPr>
      <w:r>
        <w:t>Incentives increasing to boost domestic REE production</w:t>
      </w:r>
    </w:p>
    <w:p w14:paraId="464D6EDA" w14:textId="77777777" w:rsidR="00982CF5" w:rsidRDefault="00982CF5" w:rsidP="00982CF5">
      <w:r w:rsidRPr="002D0289">
        <w:rPr>
          <w:rStyle w:val="Style13ptBold"/>
        </w:rPr>
        <w:t>Khan, 23</w:t>
      </w:r>
      <w:r>
        <w:t xml:space="preserve"> (April 25, </w:t>
      </w:r>
      <w:proofErr w:type="gramStart"/>
      <w:r>
        <w:t>2023</w:t>
      </w:r>
      <w:proofErr w:type="gramEnd"/>
      <w:r>
        <w:t xml:space="preserve"> 1:00 am ET, Yusuf, “The U.S. Wants a Rare-Earths Supply Chain. Here’s Why It Won’t Come Easily; New tax credit bill seeks to challenge China’s dominance in the processing of critical minerals,” https://www.wsj.com/articles/the-u-s-wants-a-rare-earths-supply-chain-heres-why-it-wont-come-easily-dfc3b632, JMP))</w:t>
      </w:r>
    </w:p>
    <w:p w14:paraId="653EBDFD" w14:textId="2A5A84D0" w:rsidR="00982CF5" w:rsidRDefault="00982CF5" w:rsidP="00982CF5">
      <w:pPr>
        <w:rPr>
          <w:sz w:val="16"/>
        </w:rPr>
      </w:pPr>
      <w:r w:rsidRPr="00C33B29">
        <w:rPr>
          <w:rStyle w:val="StyleUnderline"/>
        </w:rPr>
        <w:t>A bipartisan bill set to be introduced in Congress this week would offer a tax credit for establishing rare-earth magnet production in the U.S.,</w:t>
      </w:r>
      <w:r w:rsidRPr="00473F8B">
        <w:rPr>
          <w:sz w:val="16"/>
        </w:rPr>
        <w:t xml:space="preserve"> a crucial component for the clean-energy transition. MP Materials efforts to build a local supply chain demonstrate the challenge for American producers.</w:t>
      </w:r>
      <w:r w:rsidRPr="00473F8B">
        <w:rPr>
          <w:sz w:val="16"/>
        </w:rPr>
        <w:t xml:space="preserve"> </w:t>
      </w:r>
      <w:r w:rsidRPr="00473F8B">
        <w:rPr>
          <w:sz w:val="16"/>
        </w:rPr>
        <w:t xml:space="preserve">The bill, to be introduced by Rep. Guy </w:t>
      </w:r>
      <w:proofErr w:type="spellStart"/>
      <w:r w:rsidRPr="00473F8B">
        <w:rPr>
          <w:sz w:val="16"/>
        </w:rPr>
        <w:t>Reschenthaler</w:t>
      </w:r>
      <w:proofErr w:type="spellEnd"/>
      <w:r w:rsidRPr="00473F8B">
        <w:rPr>
          <w:sz w:val="16"/>
        </w:rPr>
        <w:t xml:space="preserve"> (R., Pa.) and Rep. Eric Swalwell (D., Calif.), includes a $20-a-kilogram credit for U.S.-made magnets, while manufacturers sourcing 90% of their component parts from U.S. producers could be entitled to a $30-a-kilogram credit, according to a draft seen by The Wall Street Journal. The credit is planned to be phased out by Dec. 31, 2035.</w:t>
      </w:r>
      <w:r w:rsidRPr="00473F8B">
        <w:rPr>
          <w:sz w:val="16"/>
        </w:rPr>
        <w:t xml:space="preserve"> </w:t>
      </w:r>
      <w:r w:rsidRPr="00C33B29">
        <w:rPr>
          <w:rStyle w:val="StyleUnderline"/>
        </w:rPr>
        <w:t>The bill</w:t>
      </w:r>
      <w:r w:rsidRPr="00473F8B">
        <w:rPr>
          <w:sz w:val="16"/>
        </w:rPr>
        <w:t xml:space="preserve">, known as the Rare Earth Magnet Manufacturing Production Tax Credit Act of 2023, </w:t>
      </w:r>
      <w:r w:rsidRPr="00C33B29">
        <w:rPr>
          <w:rStyle w:val="StyleUnderline"/>
        </w:rPr>
        <w:t xml:space="preserve">is the latest in a </w:t>
      </w:r>
      <w:r w:rsidRPr="00C33B29">
        <w:rPr>
          <w:rStyle w:val="Emphasis"/>
        </w:rPr>
        <w:t>list of incentives to encourage rare-earth production</w:t>
      </w:r>
      <w:r w:rsidRPr="00C33B29">
        <w:rPr>
          <w:rStyle w:val="StyleUnderline"/>
        </w:rPr>
        <w:t xml:space="preserve"> as more attention is being focused on the metals and where they come from</w:t>
      </w:r>
      <w:r w:rsidRPr="00473F8B">
        <w:rPr>
          <w:sz w:val="16"/>
        </w:rPr>
        <w:t>.</w:t>
      </w:r>
      <w:r w:rsidRPr="00473F8B">
        <w:rPr>
          <w:sz w:val="16"/>
        </w:rPr>
        <w:t xml:space="preserve"> </w:t>
      </w:r>
      <w:r w:rsidRPr="00473F8B">
        <w:rPr>
          <w:sz w:val="16"/>
        </w:rPr>
        <w:t>Rare earths such as neodymium, dysprosium and terbium are used in permanent magnets that are needed to help drive motors in electric vehicles, offshore wind turbines and increasingly within robotics. According to experts, they are going to become more crucial as the drive to adopt clean-energy technology grows. Wood Mackenzie’s Rare Earths Market Service estimates demand for rare-earth oxides stood at 171,300 metric tons in 2022 and projects it to grow to 238,700 tons by 2030.</w:t>
      </w:r>
      <w:r w:rsidRPr="00473F8B">
        <w:rPr>
          <w:sz w:val="16"/>
        </w:rPr>
        <w:t xml:space="preserve"> </w:t>
      </w:r>
      <w:r w:rsidRPr="00C33B29">
        <w:rPr>
          <w:rStyle w:val="StyleUnderline"/>
        </w:rPr>
        <w:t>The bill comes amid efforts to revive the Mountain Pass mine, that</w:t>
      </w:r>
      <w:r w:rsidRPr="00473F8B">
        <w:rPr>
          <w:sz w:val="16"/>
        </w:rPr>
        <w:t xml:space="preserve"> sits on the border between California and Nevada. It </w:t>
      </w:r>
      <w:r w:rsidRPr="00C33B29">
        <w:rPr>
          <w:rStyle w:val="StyleUnderline"/>
        </w:rPr>
        <w:t>was once the world’s No. 1 source of rare earths</w:t>
      </w:r>
      <w:r w:rsidRPr="00473F8B">
        <w:rPr>
          <w:sz w:val="16"/>
        </w:rPr>
        <w:t>—elements valued for their magnetic and conductive properties. Now i</w:t>
      </w:r>
      <w:r w:rsidRPr="00C33B29">
        <w:rPr>
          <w:rStyle w:val="StyleUnderline"/>
        </w:rPr>
        <w:t xml:space="preserve">t is looking to </w:t>
      </w:r>
      <w:r w:rsidRPr="002D0D7E">
        <w:rPr>
          <w:rStyle w:val="Emphasis"/>
        </w:rPr>
        <w:t>get back in the game</w:t>
      </w:r>
      <w:r w:rsidRPr="00C33B29">
        <w:rPr>
          <w:rStyle w:val="StyleUnderline"/>
        </w:rPr>
        <w:t xml:space="preserve"> and </w:t>
      </w:r>
      <w:r w:rsidRPr="002D0D7E">
        <w:rPr>
          <w:rStyle w:val="Emphasis"/>
        </w:rPr>
        <w:t>deliver a domestic supply</w:t>
      </w:r>
      <w:r w:rsidRPr="00C33B29">
        <w:rPr>
          <w:rStyle w:val="StyleUnderline"/>
        </w:rPr>
        <w:t xml:space="preserve"> of them for the energy transition, all the way from mine to magnet</w:t>
      </w:r>
      <w:r w:rsidRPr="00473F8B">
        <w:rPr>
          <w:sz w:val="16"/>
        </w:rPr>
        <w:t>.</w:t>
      </w:r>
      <w:r w:rsidRPr="00473F8B">
        <w:rPr>
          <w:sz w:val="16"/>
        </w:rPr>
        <w:t xml:space="preserve"> </w:t>
      </w:r>
      <w:r w:rsidRPr="00473F8B">
        <w:rPr>
          <w:sz w:val="16"/>
        </w:rPr>
        <w:t xml:space="preserve">The Mountain Pass mine started life soon after the gold rush in the 1870s, producing mainly gold, copper, lead and zinc. Production changed over the years, and from the 1960s to the 1990s, it was the primary global source of rare earths. After financial and environmental struggles at the turn of this century, mining at the site was suspended in 2002 before being bought and restarted in 2017 by MP Materials </w:t>
      </w:r>
      <w:proofErr w:type="gramStart"/>
      <w:r w:rsidRPr="00473F8B">
        <w:rPr>
          <w:sz w:val="16"/>
        </w:rPr>
        <w:t>Corp. ,</w:t>
      </w:r>
      <w:proofErr w:type="gramEnd"/>
      <w:r w:rsidRPr="00473F8B">
        <w:rPr>
          <w:sz w:val="16"/>
        </w:rPr>
        <w:t xml:space="preserve"> a Las-Vegas-based rare-earth producer.</w:t>
      </w:r>
      <w:r w:rsidRPr="00473F8B">
        <w:rPr>
          <w:sz w:val="16"/>
        </w:rPr>
        <w:t xml:space="preserve"> </w:t>
      </w:r>
      <w:r w:rsidRPr="005D579A">
        <w:rPr>
          <w:rStyle w:val="StyleUnderline"/>
        </w:rPr>
        <w:t xml:space="preserve">“Mountain Pass is arguably the </w:t>
      </w:r>
      <w:r w:rsidRPr="005D579A">
        <w:rPr>
          <w:rStyle w:val="Emphasis"/>
        </w:rPr>
        <w:t>best rare-earth asset in the world</w:t>
      </w:r>
      <w:r w:rsidRPr="005D579A">
        <w:rPr>
          <w:rStyle w:val="StyleUnderline"/>
        </w:rPr>
        <w:t>. If it were oil, it would be Saudi Arabia,” says</w:t>
      </w:r>
      <w:r w:rsidRPr="00473F8B">
        <w:rPr>
          <w:sz w:val="16"/>
        </w:rPr>
        <w:t xml:space="preserve"> James </w:t>
      </w:r>
      <w:proofErr w:type="spellStart"/>
      <w:r w:rsidRPr="005D579A">
        <w:rPr>
          <w:rStyle w:val="StyleUnderline"/>
        </w:rPr>
        <w:t>Litinsky</w:t>
      </w:r>
      <w:proofErr w:type="spellEnd"/>
      <w:r w:rsidRPr="005D579A">
        <w:rPr>
          <w:rStyle w:val="StyleUnderline"/>
        </w:rPr>
        <w:t>, chief executive of MP Materials</w:t>
      </w:r>
      <w:r w:rsidRPr="00473F8B">
        <w:rPr>
          <w:sz w:val="16"/>
        </w:rPr>
        <w:t>, which continues to own and operate the mine.</w:t>
      </w:r>
      <w:r w:rsidRPr="00473F8B">
        <w:rPr>
          <w:sz w:val="16"/>
        </w:rPr>
        <w:t xml:space="preserve"> </w:t>
      </w:r>
      <w:r w:rsidRPr="00473F8B">
        <w:rPr>
          <w:sz w:val="16"/>
        </w:rPr>
        <w:t xml:space="preserve">Yet, during the time when mining was suspended at the site, the rare-earth industry shifted from niche products to reaching critical status in the U.S., </w:t>
      </w:r>
      <w:proofErr w:type="gramStart"/>
      <w:r w:rsidRPr="00473F8B">
        <w:rPr>
          <w:sz w:val="16"/>
        </w:rPr>
        <w:t>Europe</w:t>
      </w:r>
      <w:proofErr w:type="gramEnd"/>
      <w:r w:rsidRPr="00473F8B">
        <w:rPr>
          <w:sz w:val="16"/>
        </w:rPr>
        <w:t xml:space="preserve"> and Japan. Now, roughly 60% of all mined rare-earth minerals are sourced from China. Three other major sources exist in Myanmar, </w:t>
      </w:r>
      <w:proofErr w:type="gramStart"/>
      <w:r w:rsidRPr="00473F8B">
        <w:rPr>
          <w:sz w:val="16"/>
        </w:rPr>
        <w:t>Australia</w:t>
      </w:r>
      <w:proofErr w:type="gramEnd"/>
      <w:r w:rsidRPr="00473F8B">
        <w:rPr>
          <w:sz w:val="16"/>
        </w:rPr>
        <w:t xml:space="preserve"> and Mountain Pass.</w:t>
      </w:r>
    </w:p>
    <w:p w14:paraId="6DA5E23F" w14:textId="5C4AB011" w:rsidR="00E878F2" w:rsidRPr="00473F8B" w:rsidRDefault="00E878F2" w:rsidP="00E878F2">
      <w:pPr>
        <w:pStyle w:val="Heading3"/>
      </w:pPr>
      <w:r>
        <w:t>U – Renewables Stable</w:t>
      </w:r>
    </w:p>
    <w:p w14:paraId="416AEE9F" w14:textId="77777777" w:rsidR="00B65D2F" w:rsidRDefault="00B65D2F" w:rsidP="00B65D2F">
      <w:pPr>
        <w:pStyle w:val="Heading4"/>
      </w:pPr>
      <w:r>
        <w:t xml:space="preserve">Inflation Reduction Act </w:t>
      </w:r>
      <w:r w:rsidRPr="00A411D2">
        <w:t>incentivizes U</w:t>
      </w:r>
      <w:r>
        <w:t>.S.-sourced minerals for clean energy</w:t>
      </w:r>
    </w:p>
    <w:p w14:paraId="3E51313D" w14:textId="77777777" w:rsidR="00B65D2F" w:rsidRDefault="00B65D2F" w:rsidP="00B65D2F">
      <w:proofErr w:type="spellStart"/>
      <w:r w:rsidRPr="00A3156B">
        <w:rPr>
          <w:rStyle w:val="Style13ptBold"/>
        </w:rPr>
        <w:t>Barbanell</w:t>
      </w:r>
      <w:proofErr w:type="spellEnd"/>
      <w:r w:rsidRPr="00A3156B">
        <w:rPr>
          <w:rStyle w:val="Style13ptBold"/>
        </w:rPr>
        <w:t>, 23</w:t>
      </w:r>
      <w:r>
        <w:t xml:space="preserve"> --- Director of U.S.-International Engagement at World Resources Institute where she leads high-level climate and energy dialogues between non-governmental U.S. participants and counterparts in China, India, and the European Union (May 3, 2023, Melissa, “Overcoming Critical Minerals Shortages Is Key to Achieving US Climate Goals,” https://www.wri.org/insights/critical-minerals-us-climate-goals, JMP))</w:t>
      </w:r>
    </w:p>
    <w:p w14:paraId="4BDAC514" w14:textId="77777777" w:rsidR="00B65D2F" w:rsidRPr="00B12CD4" w:rsidRDefault="00B65D2F" w:rsidP="00B65D2F">
      <w:pPr>
        <w:rPr>
          <w:sz w:val="14"/>
        </w:rPr>
      </w:pPr>
      <w:r w:rsidRPr="00B12CD4">
        <w:rPr>
          <w:sz w:val="14"/>
        </w:rPr>
        <w:t>Does the Inflation Reduction Act Require Critical Minerals to Be Sourced Domestically?</w:t>
      </w:r>
    </w:p>
    <w:p w14:paraId="22C77AE4" w14:textId="77777777" w:rsidR="00B65D2F" w:rsidRPr="00D62A15" w:rsidRDefault="00B65D2F" w:rsidP="00B65D2F">
      <w:pPr>
        <w:rPr>
          <w:rStyle w:val="StyleUnderline"/>
        </w:rPr>
      </w:pPr>
      <w:r w:rsidRPr="00B12CD4">
        <w:rPr>
          <w:sz w:val="14"/>
        </w:rPr>
        <w:t xml:space="preserve">Yes, to some extent. </w:t>
      </w:r>
      <w:r w:rsidRPr="00D62A15">
        <w:rPr>
          <w:rStyle w:val="StyleUnderline"/>
        </w:rPr>
        <w:t xml:space="preserve">The Inflation </w:t>
      </w:r>
      <w:r w:rsidRPr="00A411D2">
        <w:rPr>
          <w:rStyle w:val="StyleUnderline"/>
        </w:rPr>
        <w:t>Reduction Act explicitly requires</w:t>
      </w:r>
      <w:r w:rsidRPr="00D62A15">
        <w:rPr>
          <w:rStyle w:val="StyleUnderline"/>
        </w:rPr>
        <w:t xml:space="preserve"> domestic sourcing of critical minerals only for its electric vehicle tax credits. Other clean energy technologies</w:t>
      </w:r>
      <w:r w:rsidRPr="00B12CD4">
        <w:rPr>
          <w:sz w:val="14"/>
        </w:rPr>
        <w:t xml:space="preserve"> (such as wind and solar) </w:t>
      </w:r>
      <w:r w:rsidRPr="00D62A15">
        <w:rPr>
          <w:rStyle w:val="StyleUnderline"/>
        </w:rPr>
        <w:t>do not need to use domestically sourced minerals to qualify for the Investment Tax Credit</w:t>
      </w:r>
      <w:r w:rsidRPr="00B12CD4">
        <w:rPr>
          <w:sz w:val="14"/>
        </w:rPr>
        <w:t xml:space="preserve"> (ITC) </w:t>
      </w:r>
      <w:r w:rsidRPr="00D62A15">
        <w:rPr>
          <w:rStyle w:val="StyleUnderline"/>
        </w:rPr>
        <w:t>or Production Tax Credit</w:t>
      </w:r>
      <w:r w:rsidRPr="00B12CD4">
        <w:rPr>
          <w:sz w:val="14"/>
        </w:rPr>
        <w:t xml:space="preserve"> (PTC). </w:t>
      </w:r>
      <w:r w:rsidRPr="00D62A15">
        <w:rPr>
          <w:rStyle w:val="StyleUnderline"/>
        </w:rPr>
        <w:t xml:space="preserve">However, the act offers an </w:t>
      </w:r>
      <w:r w:rsidRPr="00FA218A">
        <w:rPr>
          <w:rStyle w:val="StyleUnderline"/>
        </w:rPr>
        <w:t>additional 10% bonus credit to incentivize companies to incorporate U.S.-sourced critical minerals in all types o</w:t>
      </w:r>
      <w:r w:rsidRPr="00D62A15">
        <w:rPr>
          <w:rStyle w:val="StyleUnderline"/>
        </w:rPr>
        <w:t>f clean energy components.</w:t>
      </w:r>
    </w:p>
    <w:p w14:paraId="59C24283" w14:textId="77777777" w:rsidR="00B65D2F" w:rsidRPr="00B12CD4" w:rsidRDefault="00B65D2F" w:rsidP="00B65D2F">
      <w:pPr>
        <w:rPr>
          <w:sz w:val="14"/>
        </w:rPr>
      </w:pPr>
      <w:r w:rsidRPr="00B12CD4">
        <w:rPr>
          <w:sz w:val="14"/>
        </w:rPr>
        <w:t>Critical minerals sourcing requirements for EV tax credits</w:t>
      </w:r>
    </w:p>
    <w:p w14:paraId="0C7E7296" w14:textId="77777777" w:rsidR="00B65D2F" w:rsidRPr="00B12CD4" w:rsidRDefault="00B65D2F" w:rsidP="00B65D2F">
      <w:pPr>
        <w:rPr>
          <w:sz w:val="14"/>
        </w:rPr>
      </w:pPr>
      <w:r w:rsidRPr="00D50CBF">
        <w:rPr>
          <w:rStyle w:val="StyleUnderline"/>
        </w:rPr>
        <w:t>To receive the full value of the Inflation Reduction Act’s Clean Vehicle Tax Credit</w:t>
      </w:r>
      <w:r w:rsidRPr="00B12CD4">
        <w:rPr>
          <w:sz w:val="14"/>
        </w:rPr>
        <w:t xml:space="preserve"> (up to $7,500 for qualified purchases), </w:t>
      </w:r>
      <w:r w:rsidRPr="00D50CBF">
        <w:rPr>
          <w:rStyle w:val="StyleUnderline"/>
        </w:rPr>
        <w:t>a portion of the vehicle’s critical minerals must have been extracted or processed in the United States or in a country with which the U.S. has a free trade agreement.</w:t>
      </w:r>
      <w:r w:rsidRPr="00B12CD4">
        <w:rPr>
          <w:sz w:val="14"/>
        </w:rPr>
        <w:t xml:space="preserve"> Critical minerals recycled in North America can also fulfill this requirement. Vehicles placed in service before January 1, </w:t>
      </w:r>
      <w:proofErr w:type="gramStart"/>
      <w:r w:rsidRPr="00B12CD4">
        <w:rPr>
          <w:sz w:val="14"/>
        </w:rPr>
        <w:t>2024</w:t>
      </w:r>
      <w:proofErr w:type="gramEnd"/>
      <w:r w:rsidRPr="00B12CD4">
        <w:rPr>
          <w:sz w:val="14"/>
        </w:rPr>
        <w:t xml:space="preserve"> must contain at least 40% domestically sourced critical minerals to qualify; this ratchets up yearly through 2027, after which the percentage required is 80%.</w:t>
      </w:r>
    </w:p>
    <w:p w14:paraId="69FE938C" w14:textId="77777777" w:rsidR="00B65D2F" w:rsidRPr="00B12CD4" w:rsidRDefault="00B65D2F" w:rsidP="00B65D2F">
      <w:pPr>
        <w:rPr>
          <w:sz w:val="14"/>
        </w:rPr>
      </w:pPr>
      <w:r w:rsidRPr="00B12CD4">
        <w:rPr>
          <w:sz w:val="14"/>
        </w:rPr>
        <w:t>Meeting critical minerals requirements accounts for half the value of the Clean Vehicle Tax Credit. The other half requires that a certain percentage of the vehicle’s battery components were manufactured or assembled in North America. At present, batteries must contain at least 50% domestically manufactured or assembled components; after 2027, this increases to 90%.</w:t>
      </w:r>
    </w:p>
    <w:p w14:paraId="666F3E65" w14:textId="77777777" w:rsidR="00B65D2F" w:rsidRPr="00B12CD4" w:rsidRDefault="00B65D2F" w:rsidP="00B65D2F">
      <w:pPr>
        <w:rPr>
          <w:sz w:val="14"/>
        </w:rPr>
      </w:pPr>
      <w:r w:rsidRPr="00B12CD4">
        <w:rPr>
          <w:sz w:val="14"/>
        </w:rPr>
        <w:t>In addition, starting in 2025 for critical minerals and 2024 for battery components, no vehicle will qualify for the EV tax credit if any of these materials were sourced from a “foreign entity of concern,” such as China.</w:t>
      </w:r>
    </w:p>
    <w:p w14:paraId="54B98F0B" w14:textId="77777777" w:rsidR="00B65D2F" w:rsidRPr="00B12CD4" w:rsidRDefault="00B65D2F" w:rsidP="00B65D2F">
      <w:pPr>
        <w:rPr>
          <w:sz w:val="14"/>
        </w:rPr>
      </w:pPr>
      <w:r w:rsidRPr="00B12CD4">
        <w:rPr>
          <w:sz w:val="14"/>
        </w:rPr>
        <w:t>There is one exception, which provides a path for commercial vehicles to receive the full amount of the EV credit without requiring any domestic content.</w:t>
      </w:r>
    </w:p>
    <w:p w14:paraId="6DB1777A" w14:textId="77777777" w:rsidR="00B65D2F" w:rsidRPr="00B12CD4" w:rsidRDefault="00B65D2F" w:rsidP="00B65D2F">
      <w:pPr>
        <w:rPr>
          <w:sz w:val="14"/>
        </w:rPr>
      </w:pPr>
      <w:r w:rsidRPr="00B12CD4">
        <w:rPr>
          <w:sz w:val="14"/>
        </w:rPr>
        <w:t>Critical minerals sourcing for other clean energy technologies</w:t>
      </w:r>
    </w:p>
    <w:p w14:paraId="4C418565" w14:textId="77777777" w:rsidR="00B65D2F" w:rsidRPr="00B12CD4" w:rsidRDefault="00B65D2F" w:rsidP="00B65D2F">
      <w:pPr>
        <w:rPr>
          <w:sz w:val="14"/>
        </w:rPr>
      </w:pPr>
      <w:r w:rsidRPr="001B27AC">
        <w:rPr>
          <w:rStyle w:val="StyleUnderline"/>
        </w:rPr>
        <w:t>The Inflation Reduction Act also offers an Advanced Manufacturing Production Tax Credit</w:t>
      </w:r>
      <w:r w:rsidRPr="00B12CD4">
        <w:rPr>
          <w:sz w:val="14"/>
        </w:rPr>
        <w:t xml:space="preserve"> (AMPTC) </w:t>
      </w:r>
      <w:r w:rsidRPr="001B27AC">
        <w:rPr>
          <w:rStyle w:val="StyleUnderline"/>
        </w:rPr>
        <w:t>for companies which domestically manufacture and sell clean energy technology.</w:t>
      </w:r>
      <w:r w:rsidRPr="00B12CD4">
        <w:rPr>
          <w:sz w:val="14"/>
        </w:rPr>
        <w:t xml:space="preserve"> The AMPTC is a per-unit tax credit equal to 10% of the cost of production for each clean energy component domestically produced and sold by a manufacturer.</w:t>
      </w:r>
    </w:p>
    <w:p w14:paraId="08A75A1F" w14:textId="77777777" w:rsidR="00B65D2F" w:rsidRPr="00643BFB" w:rsidRDefault="00B65D2F" w:rsidP="00B65D2F">
      <w:pPr>
        <w:rPr>
          <w:rStyle w:val="StyleUnderline"/>
        </w:rPr>
      </w:pPr>
      <w:r w:rsidRPr="00643BFB">
        <w:rPr>
          <w:rStyle w:val="StyleUnderline"/>
        </w:rPr>
        <w:t>Fifty different critical minerals are listed in the Inflation Reduction Act as eligible “clean energy components,” meaning companies can claim the AMPTC when producing these minerals in the</w:t>
      </w:r>
      <w:r w:rsidRPr="00B12CD4">
        <w:rPr>
          <w:sz w:val="14"/>
        </w:rPr>
        <w:t xml:space="preserve"> </w:t>
      </w:r>
      <w:r w:rsidRPr="00643BFB">
        <w:rPr>
          <w:rStyle w:val="Emphasis"/>
        </w:rPr>
        <w:t>U</w:t>
      </w:r>
      <w:r w:rsidRPr="00B12CD4">
        <w:rPr>
          <w:sz w:val="14"/>
        </w:rPr>
        <w:t xml:space="preserve">nited </w:t>
      </w:r>
      <w:r w:rsidRPr="00643BFB">
        <w:rPr>
          <w:rStyle w:val="Emphasis"/>
        </w:rPr>
        <w:t>S</w:t>
      </w:r>
      <w:r w:rsidRPr="00B12CD4">
        <w:rPr>
          <w:sz w:val="14"/>
        </w:rPr>
        <w:t xml:space="preserve">tates. </w:t>
      </w:r>
      <w:r w:rsidRPr="00643BFB">
        <w:rPr>
          <w:rStyle w:val="StyleUnderline"/>
        </w:rPr>
        <w:t xml:space="preserve">There is </w:t>
      </w:r>
      <w:r w:rsidRPr="00643BFB">
        <w:rPr>
          <w:rStyle w:val="Emphasis"/>
        </w:rPr>
        <w:t>no phaseout</w:t>
      </w:r>
      <w:r w:rsidRPr="00643BFB">
        <w:rPr>
          <w:rStyle w:val="StyleUnderline"/>
        </w:rPr>
        <w:t xml:space="preserve"> for the tax credit’s application to the production of critical minerals.</w:t>
      </w:r>
    </w:p>
    <w:p w14:paraId="1739165B" w14:textId="77777777" w:rsidR="00B65D2F" w:rsidRPr="00B12CD4" w:rsidRDefault="00B65D2F" w:rsidP="00B65D2F">
      <w:pPr>
        <w:rPr>
          <w:sz w:val="14"/>
        </w:rPr>
      </w:pPr>
      <w:r w:rsidRPr="00B12CD4">
        <w:rPr>
          <w:sz w:val="14"/>
        </w:rPr>
        <w:t>What Challenges Will the U.S. Face in Obtaining Critical Minerals?</w:t>
      </w:r>
    </w:p>
    <w:p w14:paraId="041B524A" w14:textId="77777777" w:rsidR="00B65D2F" w:rsidRPr="00B12CD4" w:rsidRDefault="00B65D2F" w:rsidP="00B65D2F">
      <w:pPr>
        <w:rPr>
          <w:sz w:val="14"/>
        </w:rPr>
      </w:pPr>
      <w:r w:rsidRPr="00B12CD4">
        <w:rPr>
          <w:sz w:val="14"/>
        </w:rPr>
        <w:t>As the U.S. evaluates how it can ensure a stable supply of critical minerals, it must grapple with a range of challenges. Two of the most difficult are that China controls the lion’s share of mineral processing capacity and that critical minerals mines have not, and cannot, live up to the desired zero-harm standard.</w:t>
      </w:r>
    </w:p>
    <w:p w14:paraId="2730A153" w14:textId="77777777" w:rsidR="00B65D2F" w:rsidRPr="00B12CD4" w:rsidRDefault="00B65D2F" w:rsidP="00B65D2F">
      <w:pPr>
        <w:rPr>
          <w:sz w:val="14"/>
        </w:rPr>
      </w:pPr>
      <w:r w:rsidRPr="00B12CD4">
        <w:rPr>
          <w:sz w:val="14"/>
        </w:rPr>
        <w:t>Supply chain vulnerability</w:t>
      </w:r>
    </w:p>
    <w:p w14:paraId="0FA9A8B9" w14:textId="77777777" w:rsidR="00B65D2F" w:rsidRPr="00B12CD4" w:rsidRDefault="00B65D2F" w:rsidP="00B65D2F">
      <w:pPr>
        <w:rPr>
          <w:sz w:val="14"/>
        </w:rPr>
      </w:pPr>
      <w:r w:rsidRPr="00B12CD4">
        <w:rPr>
          <w:sz w:val="14"/>
        </w:rPr>
        <w:t>The dominance of China in the critical minerals market is seen by some U.S. stakeholders as a significant threat to supply chains. While China corners the market in production of only two of these minerals, the processing situation is very different. China processes over 80% of all rare earth elements, over 60% of all cobalt, over 50% of all lithium and over 30% of all nickel.</w:t>
      </w:r>
    </w:p>
    <w:p w14:paraId="7ABA8431" w14:textId="77777777" w:rsidR="00B65D2F" w:rsidRPr="00B12CD4" w:rsidRDefault="00B65D2F" w:rsidP="00B65D2F">
      <w:pPr>
        <w:rPr>
          <w:sz w:val="14"/>
        </w:rPr>
      </w:pPr>
      <w:r w:rsidRPr="00B12CD4">
        <w:rPr>
          <w:sz w:val="14"/>
        </w:rPr>
        <w:t>Fear of supply chain risks is well-founded, as China has proved itself willing to wield this dominance as a political tool. For instance, in 2019, with the U.S.-China trade war intensifying, China threatened to cut off exports of rare earths to the United States. And in 2010, in retaliation for Japan’s holding of a Chinese fishing boat captain who was fishing in disputed waters, China did block exports of rare earths to Japan. These politically driven sales restrictions resulted in dramatic price spikes.</w:t>
      </w:r>
    </w:p>
    <w:p w14:paraId="606E3479" w14:textId="77777777" w:rsidR="00B65D2F" w:rsidRPr="00B12CD4" w:rsidRDefault="00B65D2F" w:rsidP="00B65D2F">
      <w:pPr>
        <w:rPr>
          <w:sz w:val="14"/>
        </w:rPr>
      </w:pPr>
      <w:r w:rsidRPr="00B12CD4">
        <w:rPr>
          <w:sz w:val="14"/>
        </w:rPr>
        <w:t xml:space="preserve">In considering how to address China’s dominance as well as the strictures of the Inflation Reduction Act, the U.S. should look for opportunities to support increased mining and processing facilities both domestically and in free trade agreement partner countries. The U.S. has free trade agreements with a few high-producing nations — including Australia, </w:t>
      </w:r>
      <w:proofErr w:type="gramStart"/>
      <w:r w:rsidRPr="00B12CD4">
        <w:rPr>
          <w:sz w:val="14"/>
        </w:rPr>
        <w:t>Chile</w:t>
      </w:r>
      <w:proofErr w:type="gramEnd"/>
      <w:r w:rsidRPr="00B12CD4">
        <w:rPr>
          <w:sz w:val="14"/>
        </w:rPr>
        <w:t xml:space="preserve"> and Peru — but oftentimes these nations still export to China for processing. Compared to mining, mineral processing has a smaller footprint with more manageable environmental risks, and processing facilities can be permitted and built more quickly.</w:t>
      </w:r>
    </w:p>
    <w:p w14:paraId="7EDFFCB7" w14:textId="77777777" w:rsidR="00B65D2F" w:rsidRPr="00B12CD4" w:rsidRDefault="00B65D2F" w:rsidP="00B65D2F">
      <w:pPr>
        <w:rPr>
          <w:sz w:val="14"/>
        </w:rPr>
      </w:pPr>
      <w:r w:rsidRPr="00B12CD4">
        <w:rPr>
          <w:sz w:val="14"/>
        </w:rPr>
        <w:t>Mining impacts</w:t>
      </w:r>
    </w:p>
    <w:p w14:paraId="71EEF4DC" w14:textId="77777777" w:rsidR="00B65D2F" w:rsidRPr="00B12CD4" w:rsidRDefault="00B65D2F" w:rsidP="00B65D2F">
      <w:pPr>
        <w:rPr>
          <w:sz w:val="14"/>
        </w:rPr>
      </w:pPr>
      <w:r w:rsidRPr="00B12CD4">
        <w:rPr>
          <w:sz w:val="14"/>
        </w:rPr>
        <w:t>Mining, by its nature, is not a zero-harm activity. It poses significant risks to the environment and local communities, including air pollution, water depletion and pollution, and biodiversity loss.</w:t>
      </w:r>
    </w:p>
    <w:p w14:paraId="773489D7" w14:textId="77777777" w:rsidR="00B65D2F" w:rsidRPr="00B12CD4" w:rsidRDefault="00B65D2F" w:rsidP="00B65D2F">
      <w:pPr>
        <w:rPr>
          <w:sz w:val="14"/>
        </w:rPr>
      </w:pPr>
      <w:r w:rsidRPr="00B12CD4">
        <w:rPr>
          <w:sz w:val="14"/>
        </w:rPr>
        <w:t>Mining waste can also create significant risks; for example, improperly managed waste rock (overburden) can release acid mine drainage into the surrounding environment, and tailings impoundments (process waste) can sometimes leak and cause groundwater contamination. On occasion, catastrophic tailings dam failures occur, resulting in significant environmental harm and even loss of human life. Finally, there are social risks associated with mining, such as increased crime and gender-based violence.</w:t>
      </w:r>
    </w:p>
    <w:p w14:paraId="3598E8EE" w14:textId="77777777" w:rsidR="00B65D2F" w:rsidRPr="00B12CD4" w:rsidRDefault="00B65D2F" w:rsidP="00B65D2F">
      <w:pPr>
        <w:rPr>
          <w:sz w:val="14"/>
        </w:rPr>
      </w:pPr>
      <w:r w:rsidRPr="00B12CD4">
        <w:rPr>
          <w:sz w:val="14"/>
        </w:rPr>
        <w:t>In some cases, neighboring communities have been historically disenfranchised and not given the opportunity to participate in the licensing process. This can mean their objections and/or insights on how to best build projects or mitigate impacts may not have been sufficiently considered. Indigenous communities may be particularly vulnerable to the impacts of expanded critical minerals mining, as a significant portion of the mineral reserves needed for the U.S. energy transition are located within 35 miles of Native American reservations.</w:t>
      </w:r>
    </w:p>
    <w:p w14:paraId="462CB49F" w14:textId="77777777" w:rsidR="00B65D2F" w:rsidRPr="00B12CD4" w:rsidRDefault="00B65D2F" w:rsidP="00B65D2F">
      <w:pPr>
        <w:rPr>
          <w:sz w:val="14"/>
        </w:rPr>
      </w:pPr>
      <w:r w:rsidRPr="00B12CD4">
        <w:rPr>
          <w:sz w:val="14"/>
        </w:rPr>
        <w:t xml:space="preserve">If everything goes right and if a mine </w:t>
      </w:r>
      <w:proofErr w:type="gramStart"/>
      <w:r w:rsidRPr="00B12CD4">
        <w:rPr>
          <w:sz w:val="14"/>
        </w:rPr>
        <w:t>is located in</w:t>
      </w:r>
      <w:proofErr w:type="gramEnd"/>
      <w:r w:rsidRPr="00B12CD4">
        <w:rPr>
          <w:sz w:val="14"/>
        </w:rPr>
        <w:t xml:space="preserve"> the ideal environment (for example, one with ample water and at low risk of flooding), impacts can in theory be localized to the mine site and avoid affecting nearby communities. In addition, mining companies may bring essential services to local communities in the form of health care, access to fresh water and well-paying jobs.</w:t>
      </w:r>
    </w:p>
    <w:p w14:paraId="3C1A2083" w14:textId="77777777" w:rsidR="00B65D2F" w:rsidRPr="00B12CD4" w:rsidRDefault="00B65D2F" w:rsidP="00B65D2F">
      <w:pPr>
        <w:rPr>
          <w:sz w:val="14"/>
        </w:rPr>
      </w:pPr>
      <w:r w:rsidRPr="00B12CD4">
        <w:rPr>
          <w:sz w:val="14"/>
        </w:rPr>
        <w:t xml:space="preserve">The challenge is that given the footprint of a mining operation, the </w:t>
      </w:r>
      <w:proofErr w:type="gramStart"/>
      <w:r w:rsidRPr="00B12CD4">
        <w:rPr>
          <w:sz w:val="14"/>
        </w:rPr>
        <w:t>time period</w:t>
      </w:r>
      <w:proofErr w:type="gramEnd"/>
      <w:r w:rsidRPr="00B12CD4">
        <w:rPr>
          <w:sz w:val="14"/>
        </w:rPr>
        <w:t xml:space="preserve"> over which mines operate (on the order of decades), and the fact that mines must often be managed in perpetuity, it is difficult to have everything go right. Laws and permitting must be sufficiently protective and enforced; environmental impact studies must be carried out and address all relevant risks; changes in the ore body composition must be noted and addressed quickly in case it shifts toward a significantly higher percentage of a dangerous element; effective management systems must be in place; and there must be no accidents, such as liner failures, air pollution control device breakdowns or wildlife incursions.</w:t>
      </w:r>
    </w:p>
    <w:p w14:paraId="515E18E1" w14:textId="77777777" w:rsidR="00B65D2F" w:rsidRPr="00B12CD4" w:rsidRDefault="00B65D2F" w:rsidP="00B65D2F">
      <w:pPr>
        <w:rPr>
          <w:sz w:val="14"/>
        </w:rPr>
      </w:pPr>
      <w:r w:rsidRPr="00B12CD4">
        <w:rPr>
          <w:sz w:val="14"/>
        </w:rPr>
        <w:t xml:space="preserve">As global demand for critical minerals grows, effective regulation and responsible corporate practices must minimize environmental degradation, avoid environmental </w:t>
      </w:r>
      <w:proofErr w:type="gramStart"/>
      <w:r w:rsidRPr="00B12CD4">
        <w:rPr>
          <w:sz w:val="14"/>
        </w:rPr>
        <w:t>injustice</w:t>
      </w:r>
      <w:proofErr w:type="gramEnd"/>
      <w:r w:rsidRPr="00B12CD4">
        <w:rPr>
          <w:sz w:val="14"/>
        </w:rPr>
        <w:t xml:space="preserve"> and address the social risks associated with mining — including providing local communities with a forum to have voice in the process.</w:t>
      </w:r>
    </w:p>
    <w:p w14:paraId="21ED6108" w14:textId="77777777" w:rsidR="00B65D2F" w:rsidRPr="00B12CD4" w:rsidRDefault="00B65D2F" w:rsidP="00B65D2F">
      <w:pPr>
        <w:rPr>
          <w:sz w:val="14"/>
        </w:rPr>
      </w:pPr>
      <w:r w:rsidRPr="00B12CD4">
        <w:rPr>
          <w:sz w:val="14"/>
        </w:rPr>
        <w:t>How Can the U.S. Responsibly Source Enough Critical Minerals to Meet Climate Goals?</w:t>
      </w:r>
    </w:p>
    <w:p w14:paraId="2AB03BF6" w14:textId="77777777" w:rsidR="00B65D2F" w:rsidRPr="00B12CD4" w:rsidRDefault="00B65D2F" w:rsidP="00B65D2F">
      <w:pPr>
        <w:rPr>
          <w:sz w:val="14"/>
        </w:rPr>
      </w:pPr>
      <w:r w:rsidRPr="00B12CD4">
        <w:rPr>
          <w:sz w:val="14"/>
        </w:rPr>
        <w:t>There is widespread agreement that additional mining of critical minerals is necessary in the short- to medium-term to support a clean energy economy. Estimates suggest that more than 300 new mines will be needed globally to meet demand for EV batteries alone.</w:t>
      </w:r>
    </w:p>
    <w:p w14:paraId="45F90DDB" w14:textId="77777777" w:rsidR="00B65D2F" w:rsidRDefault="00B65D2F" w:rsidP="00B65D2F">
      <w:pPr>
        <w:rPr>
          <w:rStyle w:val="StyleUnderline"/>
        </w:rPr>
      </w:pPr>
      <w:r w:rsidRPr="00CB522A">
        <w:rPr>
          <w:rStyle w:val="Emphasis"/>
        </w:rPr>
        <w:t>Responsibly increasing mining</w:t>
      </w:r>
      <w:r w:rsidRPr="00CB522A">
        <w:rPr>
          <w:rStyle w:val="StyleUnderline"/>
        </w:rPr>
        <w:t xml:space="preserve"> in the U.S.</w:t>
      </w:r>
      <w:r w:rsidRPr="00B12CD4">
        <w:rPr>
          <w:sz w:val="14"/>
        </w:rPr>
        <w:t xml:space="preserve"> to the extent possible, </w:t>
      </w:r>
      <w:r w:rsidRPr="00CB522A">
        <w:rPr>
          <w:rStyle w:val="StyleUnderline"/>
        </w:rPr>
        <w:t>and fostering responsible practices abroad, will help ensure that this additional mining is done under the most rigorous standards available</w:t>
      </w:r>
      <w:r w:rsidRPr="00B12CD4">
        <w:rPr>
          <w:sz w:val="14"/>
        </w:rPr>
        <w:t xml:space="preserve">. </w:t>
      </w:r>
      <w:r w:rsidRPr="00CB522A">
        <w:rPr>
          <w:rStyle w:val="StyleUnderline"/>
        </w:rPr>
        <w:t xml:space="preserve">The Inflation Reduction Act’s critical minerals sourcing requirements directly support both goals by </w:t>
      </w:r>
      <w:r w:rsidRPr="00CB522A">
        <w:rPr>
          <w:rStyle w:val="Emphasis"/>
        </w:rPr>
        <w:t>incentivizing domestic production</w:t>
      </w:r>
      <w:r w:rsidRPr="00CB522A">
        <w:rPr>
          <w:rStyle w:val="StyleUnderline"/>
        </w:rPr>
        <w:t xml:space="preserve"> and helping shore up trading relationships with like-minded allies.</w:t>
      </w:r>
    </w:p>
    <w:p w14:paraId="7E955AF4" w14:textId="77777777" w:rsidR="00B65D2F" w:rsidRPr="00DE3BF6" w:rsidRDefault="00B65D2F" w:rsidP="00B65D2F"/>
    <w:p w14:paraId="1485B0F1" w14:textId="77777777" w:rsidR="00982CF5" w:rsidRPr="00982CF5" w:rsidRDefault="00982CF5" w:rsidP="00982CF5"/>
    <w:p w14:paraId="562FB49A" w14:textId="77777777" w:rsidR="00982CF5" w:rsidRDefault="00982CF5" w:rsidP="00982CF5">
      <w:pPr>
        <w:pStyle w:val="Heading2"/>
      </w:pPr>
      <w:r>
        <w:t>LINKS</w:t>
      </w:r>
    </w:p>
    <w:p w14:paraId="48FC6B9D" w14:textId="79EEB8AD" w:rsidR="00E657E3" w:rsidRDefault="00E657E3" w:rsidP="00E657E3">
      <w:pPr>
        <w:pStyle w:val="Heading3"/>
      </w:pPr>
      <w:r>
        <w:t xml:space="preserve">L </w:t>
      </w:r>
      <w:r w:rsidR="00C10E79">
        <w:t>–</w:t>
      </w:r>
      <w:r>
        <w:t xml:space="preserve"> </w:t>
      </w:r>
      <w:r w:rsidR="00C10E79">
        <w:t xml:space="preserve">GND </w:t>
      </w:r>
    </w:p>
    <w:p w14:paraId="16B94738" w14:textId="77777777" w:rsidR="00E657E3" w:rsidRDefault="00E657E3" w:rsidP="00E657E3">
      <w:pPr>
        <w:rPr>
          <w:sz w:val="16"/>
        </w:rPr>
      </w:pPr>
    </w:p>
    <w:p w14:paraId="732A3435" w14:textId="77777777" w:rsidR="00E657E3" w:rsidRPr="00556108" w:rsidRDefault="00E657E3" w:rsidP="00E657E3">
      <w:pPr>
        <w:pStyle w:val="Heading4"/>
      </w:pPr>
      <w:r>
        <w:t xml:space="preserve">The plan would </w:t>
      </w:r>
      <w:r>
        <w:rPr>
          <w:u w:val="single"/>
        </w:rPr>
        <w:t>significantly increase</w:t>
      </w:r>
      <w:r>
        <w:t xml:space="preserve"> demand </w:t>
      </w:r>
      <w:r>
        <w:rPr>
          <w:u w:val="single"/>
        </w:rPr>
        <w:t>overnight</w:t>
      </w:r>
      <w:r>
        <w:t xml:space="preserve"> for REE that would be supplied by China – guaranteeing dependence</w:t>
      </w:r>
    </w:p>
    <w:p w14:paraId="3521D442" w14:textId="77777777" w:rsidR="00E657E3" w:rsidRDefault="00E657E3" w:rsidP="00E657E3">
      <w:r w:rsidRPr="009770AF">
        <w:rPr>
          <w:rStyle w:val="Style13ptBold"/>
        </w:rPr>
        <w:t>IER, 19</w:t>
      </w:r>
      <w:r>
        <w:t xml:space="preserve"> (February 8, 2019, Institute for Energy Research, “POLICY BRIEF: The 100 Percent Renewable Energy Myth,” https://www.instituteforenergyresearch.org/wp-content/uploads/2019/02/Renewable-Myth-Policy-Brief219.pdf, JMP)) </w:t>
      </w:r>
    </w:p>
    <w:p w14:paraId="6DD8BD51" w14:textId="77777777" w:rsidR="00E657E3" w:rsidRDefault="00E657E3" w:rsidP="00E657E3">
      <w:r>
        <w:t xml:space="preserve">Construction Materials </w:t>
      </w:r>
    </w:p>
    <w:p w14:paraId="2EE3C85C" w14:textId="77777777" w:rsidR="00E657E3" w:rsidRDefault="00E657E3" w:rsidP="00E657E3">
      <w:r w:rsidRPr="00D9645A">
        <w:rPr>
          <w:rStyle w:val="StyleUnderline"/>
        </w:rPr>
        <w:t>Manufacturing wind turbines is a resource-intensive process.</w:t>
      </w:r>
      <w:r>
        <w:t xml:space="preserve"> A typical wind turbine contains more than 8,000 different components, many of which are made from steel, cast iron, and concrete. </w:t>
      </w:r>
      <w:r w:rsidRPr="00D9645A">
        <w:rPr>
          <w:rStyle w:val="StyleUnderline"/>
        </w:rPr>
        <w:t xml:space="preserve">One component is magnets made from neodymium and dysprosium—rare earth metals </w:t>
      </w:r>
      <w:r w:rsidRPr="00D9645A">
        <w:rPr>
          <w:rStyle w:val="Emphasis"/>
        </w:rPr>
        <w:t>mined almost exclusively in China</w:t>
      </w:r>
      <w:r>
        <w:t xml:space="preserve">, </w:t>
      </w:r>
      <w:r w:rsidRPr="00556108">
        <w:rPr>
          <w:rStyle w:val="StyleUnderline"/>
        </w:rPr>
        <w:t>which controls most of the world’s supply</w:t>
      </w:r>
      <w:r>
        <w:t xml:space="preserve">. Thin-film solar panels use rare earth metals like indium and tellurium. </w:t>
      </w:r>
    </w:p>
    <w:p w14:paraId="738A35AE" w14:textId="77777777" w:rsidR="00E657E3" w:rsidRDefault="00E657E3" w:rsidP="00E657E3">
      <w:r w:rsidRPr="00556108">
        <w:rPr>
          <w:rStyle w:val="StyleUnderline"/>
        </w:rPr>
        <w:t xml:space="preserve">Converting the world’s largest economy to renewable energy would </w:t>
      </w:r>
      <w:r w:rsidRPr="00556108">
        <w:rPr>
          <w:rStyle w:val="Emphasis"/>
          <w:sz w:val="28"/>
          <w:szCs w:val="28"/>
        </w:rPr>
        <w:t>vastly increase demand overnight</w:t>
      </w:r>
      <w:r w:rsidRPr="00556108">
        <w:rPr>
          <w:rStyle w:val="StyleUnderline"/>
        </w:rPr>
        <w:t xml:space="preserve"> for these materials.</w:t>
      </w:r>
      <w:r>
        <w:t xml:space="preserve"> </w:t>
      </w:r>
      <w:r w:rsidRPr="00960112">
        <w:rPr>
          <w:rStyle w:val="StyleUnderline"/>
        </w:rPr>
        <w:t>It would</w:t>
      </w:r>
      <w:r>
        <w:t xml:space="preserve"> also </w:t>
      </w:r>
      <w:r w:rsidRPr="00960112">
        <w:rPr>
          <w:rStyle w:val="StyleUnderline"/>
        </w:rPr>
        <w:t>shift</w:t>
      </w:r>
      <w:r>
        <w:t xml:space="preserve"> the </w:t>
      </w:r>
      <w:r w:rsidRPr="00960112">
        <w:rPr>
          <w:rStyle w:val="Emphasis"/>
        </w:rPr>
        <w:t>U</w:t>
      </w:r>
      <w:r>
        <w:t xml:space="preserve">nited </w:t>
      </w:r>
      <w:r w:rsidRPr="00960112">
        <w:rPr>
          <w:rStyle w:val="Emphasis"/>
        </w:rPr>
        <w:t>S</w:t>
      </w:r>
      <w:r>
        <w:t xml:space="preserve">tates’ </w:t>
      </w:r>
      <w:r w:rsidRPr="00960112">
        <w:rPr>
          <w:rStyle w:val="StyleUnderline"/>
        </w:rPr>
        <w:t xml:space="preserve">self-reliance on electricity </w:t>
      </w:r>
      <w:r w:rsidRPr="00CB5FD5">
        <w:rPr>
          <w:rStyle w:val="StyleUnderline"/>
        </w:rPr>
        <w:t>generation to a reliance on Chinese and</w:t>
      </w:r>
      <w:r w:rsidRPr="00960112">
        <w:rPr>
          <w:rStyle w:val="StyleUnderline"/>
        </w:rPr>
        <w:t xml:space="preserve"> other </w:t>
      </w:r>
      <w:r w:rsidRPr="00C90C2D">
        <w:rPr>
          <w:rStyle w:val="StyleUnderline"/>
        </w:rPr>
        <w:t>suppliers</w:t>
      </w:r>
      <w:r w:rsidRPr="00C90C2D">
        <w:t>, unless countless new mines were started in the U.S. to develop the copper for electric motor windings and the strategic and critical rare earth metals that are essential to these technologies.</w:t>
      </w:r>
      <w:r>
        <w:t xml:space="preserve"> </w:t>
      </w:r>
      <w:r w:rsidRPr="00960112">
        <w:rPr>
          <w:rStyle w:val="StyleUnderline"/>
        </w:rPr>
        <w:t>The</w:t>
      </w:r>
      <w:r>
        <w:t xml:space="preserve"> </w:t>
      </w:r>
      <w:r w:rsidRPr="00960112">
        <w:rPr>
          <w:rStyle w:val="Emphasis"/>
        </w:rPr>
        <w:t>U</w:t>
      </w:r>
      <w:r>
        <w:t xml:space="preserve">nited </w:t>
      </w:r>
      <w:r w:rsidRPr="00960112">
        <w:rPr>
          <w:rStyle w:val="Emphasis"/>
        </w:rPr>
        <w:t>S</w:t>
      </w:r>
      <w:r>
        <w:t xml:space="preserve">tates </w:t>
      </w:r>
      <w:r w:rsidRPr="00960112">
        <w:rPr>
          <w:rStyle w:val="StyleUnderline"/>
        </w:rPr>
        <w:t xml:space="preserve">would be much </w:t>
      </w:r>
      <w:r w:rsidRPr="00960112">
        <w:rPr>
          <w:rStyle w:val="Emphasis"/>
          <w:sz w:val="28"/>
        </w:rPr>
        <w:t>more dependent on China</w:t>
      </w:r>
      <w:r w:rsidRPr="00960112">
        <w:rPr>
          <w:rStyle w:val="StyleUnderline"/>
          <w:sz w:val="28"/>
        </w:rPr>
        <w:t xml:space="preserve"> </w:t>
      </w:r>
      <w:r w:rsidRPr="00960112">
        <w:rPr>
          <w:rStyle w:val="StyleUnderline"/>
        </w:rPr>
        <w:t>for these materials than the</w:t>
      </w:r>
      <w:r>
        <w:t xml:space="preserve"> </w:t>
      </w:r>
      <w:r w:rsidRPr="00960112">
        <w:rPr>
          <w:rStyle w:val="Emphasis"/>
        </w:rPr>
        <w:t>U</w:t>
      </w:r>
      <w:r>
        <w:t xml:space="preserve">nited </w:t>
      </w:r>
      <w:r w:rsidRPr="00960112">
        <w:rPr>
          <w:rStyle w:val="Emphasis"/>
        </w:rPr>
        <w:t>S</w:t>
      </w:r>
      <w:r>
        <w:t xml:space="preserve">tates </w:t>
      </w:r>
      <w:r w:rsidRPr="00960112">
        <w:rPr>
          <w:rStyle w:val="StyleUnderline"/>
        </w:rPr>
        <w:t>was ever dependent on the Middle East for oil</w:t>
      </w:r>
      <w:r>
        <w:t xml:space="preserve"> before the horizontal drilling and hydraulic fracturing revolution came along. </w:t>
      </w:r>
    </w:p>
    <w:p w14:paraId="183A4043" w14:textId="117321E0" w:rsidR="00E657E3" w:rsidRDefault="00E657E3" w:rsidP="00E657E3">
      <w:r>
        <w:t xml:space="preserve">Without the use of fossil fuels, the wind and solar industries would also need to obtain substitutes for the cement and steel needed for producing and installing the turbines and solar panels. Further, </w:t>
      </w:r>
      <w:r w:rsidRPr="0001793B">
        <w:rPr>
          <w:rStyle w:val="StyleUnderline"/>
        </w:rPr>
        <w:t>it is not clear whether enough rare earth metals are available to build all the required units, particularly in the time frame of the Green New Deal</w:t>
      </w:r>
      <w:r>
        <w:t>.</w:t>
      </w:r>
    </w:p>
    <w:p w14:paraId="2CEFA1AF" w14:textId="77777777" w:rsidR="00C10E79" w:rsidRDefault="00C10E79" w:rsidP="00C10E79">
      <w:pPr>
        <w:pStyle w:val="Heading4"/>
      </w:pPr>
      <w:r>
        <w:t xml:space="preserve">Green New Deal will require </w:t>
      </w:r>
      <w:r>
        <w:rPr>
          <w:u w:val="single"/>
        </w:rPr>
        <w:t>12 times</w:t>
      </w:r>
      <w:r>
        <w:t xml:space="preserve"> more mining --- would overwhelm current domestic production and force dependence on China </w:t>
      </w:r>
    </w:p>
    <w:p w14:paraId="001A8C99" w14:textId="77777777" w:rsidR="00C10E79" w:rsidRDefault="00C10E79" w:rsidP="00C10E79">
      <w:r w:rsidRPr="000D4E5D">
        <w:rPr>
          <w:rStyle w:val="Style13ptBold"/>
        </w:rPr>
        <w:t>Siciliano, 18</w:t>
      </w:r>
      <w:r>
        <w:t xml:space="preserve"> --- Energy and Environment Reporter (December 15, </w:t>
      </w:r>
      <w:proofErr w:type="gramStart"/>
      <w:r>
        <w:t>2018</w:t>
      </w:r>
      <w:proofErr w:type="gramEnd"/>
      <w:r>
        <w:t xml:space="preserve"> 12:00 AM, John, “A Green New Deal would necessitate a huge increase in mining,” https://www.washingtonexaminer.com/policy/energy/a-green-new-deal-would-necessitate-a-huge-increase-in-mining, JMP))</w:t>
      </w:r>
    </w:p>
    <w:p w14:paraId="15906AC7" w14:textId="77777777" w:rsidR="00C10E79" w:rsidRDefault="00C10E79" w:rsidP="00C10E79">
      <w:r w:rsidRPr="00812FBA">
        <w:rPr>
          <w:rStyle w:val="StyleUnderline"/>
        </w:rPr>
        <w:t>Moving the world to 100-percent renewable energy under a Green New Deal</w:t>
      </w:r>
      <w:r>
        <w:t xml:space="preserve">, or the Paris climate accord, </w:t>
      </w:r>
      <w:r w:rsidRPr="00812FBA">
        <w:rPr>
          <w:rStyle w:val="StyleUnderline"/>
        </w:rPr>
        <w:t xml:space="preserve">will require at least </w:t>
      </w:r>
      <w:r w:rsidRPr="00812FBA">
        <w:rPr>
          <w:rStyle w:val="Emphasis"/>
        </w:rPr>
        <w:t>a twelvefold increase</w:t>
      </w:r>
      <w:r w:rsidRPr="00812FBA">
        <w:rPr>
          <w:rStyle w:val="StyleUnderline"/>
        </w:rPr>
        <w:t xml:space="preserve"> in the not-so-green practice of </w:t>
      </w:r>
      <w:proofErr w:type="spellStart"/>
      <w:r w:rsidRPr="00812FBA">
        <w:rPr>
          <w:rStyle w:val="StyleUnderline"/>
        </w:rPr>
        <w:t>hardrock</w:t>
      </w:r>
      <w:proofErr w:type="spellEnd"/>
      <w:r w:rsidRPr="00812FBA">
        <w:rPr>
          <w:rStyle w:val="StyleUnderline"/>
        </w:rPr>
        <w:t xml:space="preserve"> mining</w:t>
      </w:r>
      <w:r>
        <w:t>, according to a new study backed by prominent environmental consultants.</w:t>
      </w:r>
    </w:p>
    <w:p w14:paraId="605D19AD" w14:textId="77777777" w:rsidR="00C10E79" w:rsidRDefault="00C10E79" w:rsidP="00C10E79">
      <w:r>
        <w:t>"The current global supply of several critical metals is insufficient to transition to a renewable energy system," a new study released Thursday by Leiden University in the Netherlands and environmental consulting firms Metabolic and Copper8 concludes.</w:t>
      </w:r>
    </w:p>
    <w:p w14:paraId="6EAEF1B2" w14:textId="77777777" w:rsidR="00C10E79" w:rsidRDefault="00C10E79" w:rsidP="00C10E79">
      <w:r w:rsidRPr="00EB20B6">
        <w:rPr>
          <w:rStyle w:val="StyleUnderline"/>
        </w:rPr>
        <w:t>Transitioning to a global renewable energy system</w:t>
      </w:r>
      <w:r>
        <w:t xml:space="preserve"> devoid of fossil fuels </w:t>
      </w:r>
      <w:r w:rsidRPr="00EB20B6">
        <w:rPr>
          <w:rStyle w:val="StyleUnderline"/>
        </w:rPr>
        <w:t xml:space="preserve">will place a </w:t>
      </w:r>
      <w:r w:rsidRPr="00293D04">
        <w:rPr>
          <w:rStyle w:val="Emphasis"/>
        </w:rPr>
        <w:t>strain on the supply</w:t>
      </w:r>
      <w:r w:rsidRPr="00EB20B6">
        <w:rPr>
          <w:rStyle w:val="StyleUnderline"/>
        </w:rPr>
        <w:t xml:space="preserve"> of certain metals required to manufacture solar panels and wind turbines</w:t>
      </w:r>
      <w:r>
        <w:t>, according to the study, requiring twelve times today's production by 2050.</w:t>
      </w:r>
    </w:p>
    <w:p w14:paraId="487B22A3" w14:textId="77777777" w:rsidR="00C10E79" w:rsidRDefault="00C10E79" w:rsidP="00C10E79">
      <w:r>
        <w:t>And that estimate does not include increasing demand for other electronic goods like electric cars and iPhones, which also require the same metals, the study said.</w:t>
      </w:r>
    </w:p>
    <w:p w14:paraId="36ECB37D" w14:textId="77777777" w:rsidR="00C10E79" w:rsidRDefault="00C10E79" w:rsidP="00C10E79">
      <w:r>
        <w:t xml:space="preserve">Specifically, the demand for so-called "rare earth metals" such as neodymium, terbium, dysprosium, and praseodymium </w:t>
      </w:r>
      <w:proofErr w:type="gramStart"/>
      <w:r>
        <w:t>stands</w:t>
      </w:r>
      <w:proofErr w:type="gramEnd"/>
      <w:r>
        <w:t xml:space="preserve"> out as a potential problem for moving to a global energy system dominated by renewables. The metals are required for their conductivity properties.</w:t>
      </w:r>
    </w:p>
    <w:p w14:paraId="31AE87F2" w14:textId="77777777" w:rsidR="00C10E79" w:rsidRDefault="00C10E79" w:rsidP="00C10E79">
      <w:r>
        <w:t>The findings were presented this week at the United Nations COP24 climate summit in Katowice, Poland, which is looking for agreement on implementing the 2015 Paris climate deal.</w:t>
      </w:r>
    </w:p>
    <w:p w14:paraId="0FA217F9" w14:textId="77777777" w:rsidR="00C10E79" w:rsidRPr="00D1201C" w:rsidRDefault="00C10E79" w:rsidP="00C10E79">
      <w:pPr>
        <w:rPr>
          <w:rStyle w:val="StyleUnderline"/>
        </w:rPr>
      </w:pPr>
      <w:r w:rsidRPr="00D1201C">
        <w:rPr>
          <w:rStyle w:val="StyleUnderline"/>
        </w:rPr>
        <w:t xml:space="preserve">Much of the planet's rare earth metals come from China, making the </w:t>
      </w:r>
      <w:r w:rsidRPr="00F14F36">
        <w:rPr>
          <w:rStyle w:val="Emphasis"/>
        </w:rPr>
        <w:t>U.S. particularly</w:t>
      </w:r>
      <w:r w:rsidRPr="00F92B38">
        <w:rPr>
          <w:rStyle w:val="Emphasis"/>
        </w:rPr>
        <w:t xml:space="preserve"> vulnerable</w:t>
      </w:r>
      <w:r w:rsidRPr="00D1201C">
        <w:rPr>
          <w:rStyle w:val="StyleUnderline"/>
        </w:rPr>
        <w:t xml:space="preserve"> to supply chain vulnerabilities, as the nation does not mine these substances.</w:t>
      </w:r>
    </w:p>
    <w:p w14:paraId="587E62C1" w14:textId="77777777" w:rsidR="00C10E79" w:rsidRDefault="00C10E79" w:rsidP="00C10E79">
      <w:r>
        <w:t xml:space="preserve">Metabolic founder Eva </w:t>
      </w:r>
      <w:proofErr w:type="spellStart"/>
      <w:r>
        <w:t>Gladek</w:t>
      </w:r>
      <w:proofErr w:type="spellEnd"/>
      <w:r>
        <w:t xml:space="preserve"> told COP24 attendees that geopolitical complications could arise out of China’s dominance of the rare metal supply.</w:t>
      </w:r>
    </w:p>
    <w:p w14:paraId="039F61E8" w14:textId="77777777" w:rsidR="00C10E79" w:rsidRDefault="00C10E79" w:rsidP="00C10E79">
      <w:r>
        <w:t xml:space="preserve">“It is essential for us to manage materials in a circular fashion in order to ensure that we have enough for the technologies critical to a low-carbon future,” she said. That means a renewed investment in recycling to ensure that these metals are not </w:t>
      </w:r>
      <w:proofErr w:type="gramStart"/>
      <w:r>
        <w:t>wasted, but</w:t>
      </w:r>
      <w:proofErr w:type="gramEnd"/>
      <w:r>
        <w:t xml:space="preserve"> reused to maintain a stable supply.</w:t>
      </w:r>
    </w:p>
    <w:p w14:paraId="147BA1F4" w14:textId="77777777" w:rsidR="00C10E79" w:rsidRDefault="00C10E79" w:rsidP="00C10E79">
      <w:r>
        <w:t>President Trump directed the Interior Department almost exactly one year ago to develop a plan to end the nation's dependence on foreign suppliers of rare earth metals.</w:t>
      </w:r>
    </w:p>
    <w:p w14:paraId="6600C89B" w14:textId="77777777" w:rsidR="00C10E79" w:rsidRDefault="00C10E79" w:rsidP="00C10E79">
      <w:r>
        <w:t>"Right now, the United States is almost completely reliant on foreign adversaries and competitors for many of the minerals that are deemed critical for our national and economic security," said Interior Secretary Ryan Zinke last December. "The problem is we can't fix the problem if we don't know where the minerals are within our own borders," he said, ordering a complete topographical and geographic survey of the U.S. to map its mineral resources.</w:t>
      </w:r>
    </w:p>
    <w:p w14:paraId="471CE0A3" w14:textId="77777777" w:rsidR="00C10E79" w:rsidRDefault="00C10E79" w:rsidP="00C10E79">
      <w:r>
        <w:t xml:space="preserve">The study from the Netherlands points out that </w:t>
      </w:r>
      <w:r w:rsidRPr="009B458A">
        <w:rPr>
          <w:rStyle w:val="Emphasis"/>
        </w:rPr>
        <w:t>even if</w:t>
      </w:r>
      <w:r>
        <w:t xml:space="preserve"> </w:t>
      </w:r>
      <w:r w:rsidRPr="009B458A">
        <w:rPr>
          <w:rStyle w:val="StyleUnderline"/>
        </w:rPr>
        <w:t xml:space="preserve">the rare metals are located and sourced, it can </w:t>
      </w:r>
      <w:r w:rsidRPr="009B458A">
        <w:rPr>
          <w:rStyle w:val="Emphasis"/>
        </w:rPr>
        <w:t xml:space="preserve">take </w:t>
      </w:r>
      <w:r w:rsidRPr="00134B70">
        <w:rPr>
          <w:rStyle w:val="Emphasis"/>
        </w:rPr>
        <w:t>decades to open new mines</w:t>
      </w:r>
      <w:r w:rsidRPr="009B458A">
        <w:rPr>
          <w:rStyle w:val="StyleUnderline"/>
        </w:rPr>
        <w:t xml:space="preserve"> to </w:t>
      </w:r>
      <w:proofErr w:type="gramStart"/>
      <w:r w:rsidRPr="009B458A">
        <w:rPr>
          <w:rStyle w:val="StyleUnderline"/>
        </w:rPr>
        <w:t>actually harvest</w:t>
      </w:r>
      <w:proofErr w:type="gramEnd"/>
      <w:r w:rsidRPr="009B458A">
        <w:rPr>
          <w:rStyle w:val="StyleUnderline"/>
        </w:rPr>
        <w:t xml:space="preserve"> them from the ground</w:t>
      </w:r>
      <w:r>
        <w:t>.</w:t>
      </w:r>
    </w:p>
    <w:p w14:paraId="39E2B07F" w14:textId="77777777" w:rsidR="00C10E79" w:rsidRPr="00F411EF" w:rsidRDefault="00C10E79" w:rsidP="00C10E79">
      <w:pPr>
        <w:rPr>
          <w:rStyle w:val="StyleUnderline"/>
        </w:rPr>
      </w:pPr>
      <w:r w:rsidRPr="00F411EF">
        <w:rPr>
          <w:rStyle w:val="StyleUnderline"/>
        </w:rPr>
        <w:t>Opening a new mine can take between 10 to 20 years and is typically a very expensive undertaking</w:t>
      </w:r>
      <w:r>
        <w:t xml:space="preserve">, the report says. </w:t>
      </w:r>
      <w:r w:rsidRPr="00F411EF">
        <w:rPr>
          <w:rStyle w:val="StyleUnderline"/>
        </w:rPr>
        <w:t xml:space="preserve">This makes it </w:t>
      </w:r>
      <w:r w:rsidRPr="00F411EF">
        <w:rPr>
          <w:rStyle w:val="Emphasis"/>
        </w:rPr>
        <w:t>increasingly difficult "to meet a rapid increase in global demand</w:t>
      </w:r>
      <w:r w:rsidRPr="00F411EF">
        <w:rPr>
          <w:rStyle w:val="StyleUnderline"/>
        </w:rPr>
        <w:t xml:space="preserve"> with a comparable increase in global supply."</w:t>
      </w:r>
    </w:p>
    <w:p w14:paraId="4899C576" w14:textId="77777777" w:rsidR="00C10E79" w:rsidRDefault="00C10E79" w:rsidP="00C10E79">
      <w:r>
        <w:t>In addition, mining companies require long-term investment assurances to fund new mining and refining activities, according to the findings.</w:t>
      </w:r>
    </w:p>
    <w:p w14:paraId="223F8AFB" w14:textId="073B7755" w:rsidR="00C10E79" w:rsidRDefault="00C10E79" w:rsidP="00C10E79">
      <w:pPr>
        <w:pStyle w:val="Heading3"/>
      </w:pPr>
      <w:r>
        <w:t xml:space="preserve">L – Renewables </w:t>
      </w:r>
    </w:p>
    <w:p w14:paraId="7AC37BDF" w14:textId="77777777" w:rsidR="00C10E79" w:rsidRDefault="00C10E79" w:rsidP="00C10E79">
      <w:pPr>
        <w:pStyle w:val="Heading4"/>
      </w:pPr>
      <w:r>
        <w:t xml:space="preserve">Rapid increase in clean energy </w:t>
      </w:r>
      <w:r w:rsidRPr="00DC69EF">
        <w:rPr>
          <w:u w:val="single"/>
        </w:rPr>
        <w:t>strains</w:t>
      </w:r>
      <w:r w:rsidRPr="00C44F34">
        <w:t xml:space="preserve"> rare earth supply chains </w:t>
      </w:r>
      <w:r>
        <w:t xml:space="preserve">and </w:t>
      </w:r>
      <w:r w:rsidRPr="00DC69EF">
        <w:rPr>
          <w:u w:val="single"/>
        </w:rPr>
        <w:t>forces tradeoffs</w:t>
      </w:r>
      <w:r>
        <w:t xml:space="preserve"> with critical military equipment </w:t>
      </w:r>
    </w:p>
    <w:p w14:paraId="38741F29" w14:textId="77777777" w:rsidR="00C10E79" w:rsidRDefault="00C10E79" w:rsidP="00C10E79">
      <w:r w:rsidRPr="003372C6">
        <w:rPr>
          <w:rStyle w:val="Style13ptBold"/>
        </w:rPr>
        <w:t xml:space="preserve">Foss &amp; </w:t>
      </w:r>
      <w:proofErr w:type="spellStart"/>
      <w:r w:rsidRPr="003372C6">
        <w:rPr>
          <w:rStyle w:val="Style13ptBold"/>
        </w:rPr>
        <w:t>Koelsch</w:t>
      </w:r>
      <w:proofErr w:type="spellEnd"/>
      <w:r w:rsidRPr="003372C6">
        <w:rPr>
          <w:rStyle w:val="Style13ptBold"/>
        </w:rPr>
        <w:t>, 22</w:t>
      </w:r>
      <w:r>
        <w:t xml:space="preserve"> --- *Fellow in Energy, Minerals and Materials at Rice University’s Baker Institute for Public Policy, AND **Research Associate, J.A. Green &amp; Company and Former Research Intern, Center for Energy Studies (December 19, 2022, Michelle </w:t>
      </w:r>
      <w:proofErr w:type="spellStart"/>
      <w:r>
        <w:t>Michot</w:t>
      </w:r>
      <w:proofErr w:type="spellEnd"/>
      <w:r>
        <w:t xml:space="preserve"> Foss, Jacob </w:t>
      </w:r>
      <w:proofErr w:type="spellStart"/>
      <w:r>
        <w:t>Koelsch</w:t>
      </w:r>
      <w:proofErr w:type="spellEnd"/>
      <w:r>
        <w:t>, “Of Chinese Behemoths: What China’s Rare Earths Dominance Means for the US,” https://www.bakerinstitute.org/research/chinese-behemoths-what-chinas-rare-earths-dominance-means-us, SRB+JMP))</w:t>
      </w:r>
    </w:p>
    <w:p w14:paraId="59DC3931" w14:textId="77777777" w:rsidR="00C10E79" w:rsidRDefault="00C10E79" w:rsidP="00C10E79">
      <w:r>
        <w:t>Overview</w:t>
      </w:r>
    </w:p>
    <w:p w14:paraId="708AE9B6" w14:textId="77777777" w:rsidR="00C10E79" w:rsidRDefault="00C10E79" w:rsidP="00C10E79">
      <w:r w:rsidRPr="00D46304">
        <w:rPr>
          <w:rStyle w:val="StyleUnderline"/>
        </w:rPr>
        <w:t>The structure of global REE supply and supply chains is illustrative of pervasive, high-level conflicts of varying intensities as shifts in economic and geopolitical influence unfold.</w:t>
      </w:r>
      <w:r>
        <w:t xml:space="preserve"> </w:t>
      </w:r>
      <w:r w:rsidRPr="0058580B">
        <w:rPr>
          <w:rStyle w:val="StyleUnderline"/>
        </w:rPr>
        <w:t>These conflicts entail global imbalances in raw materials flows and import dependencies of both commodities and manufactured components that are gaining increasing attention given their strategic importance for defense systems and non-defense imperatives.</w:t>
      </w:r>
      <w:r>
        <w:t xml:space="preserve"> </w:t>
      </w:r>
      <w:r w:rsidRPr="00142C5F">
        <w:t>Supply and value chains, producers and customers across defense and non-defense applications all could benefit from expanded civilian REE uses — so long as key players can align the enormous suite of intensely competing interests well enough to foster cooperation.</w:t>
      </w:r>
    </w:p>
    <w:p w14:paraId="1C34CDF3" w14:textId="77777777" w:rsidR="00C10E79" w:rsidRDefault="00C10E79" w:rsidP="00C10E79">
      <w:r w:rsidRPr="000556A4">
        <w:rPr>
          <w:rStyle w:val="StyleUnderline"/>
        </w:rPr>
        <w:t xml:space="preserve">One of the </w:t>
      </w:r>
      <w:r w:rsidRPr="00665B08">
        <w:rPr>
          <w:rStyle w:val="Emphasis"/>
        </w:rPr>
        <w:t>main sources of tension</w:t>
      </w:r>
      <w:r w:rsidRPr="000556A4">
        <w:rPr>
          <w:rStyle w:val="StyleUnderline"/>
        </w:rPr>
        <w:t xml:space="preserve"> is the pronounced push for alternative energy technologies, which is </w:t>
      </w:r>
      <w:r w:rsidRPr="000556A4">
        <w:rPr>
          <w:rStyle w:val="Emphasis"/>
        </w:rPr>
        <w:t>generating intense additive strain</w:t>
      </w:r>
      <w:r w:rsidRPr="000556A4">
        <w:rPr>
          <w:rStyle w:val="StyleUnderline"/>
        </w:rPr>
        <w:t xml:space="preserve"> on </w:t>
      </w:r>
      <w:r w:rsidRPr="000556A4">
        <w:rPr>
          <w:rStyle w:val="Emphasis"/>
        </w:rPr>
        <w:t>already vulnerable supply chains</w:t>
      </w:r>
      <w:r w:rsidRPr="000556A4">
        <w:rPr>
          <w:rStyle w:val="StyleUnderline"/>
        </w:rPr>
        <w:t>.</w:t>
      </w:r>
      <w:r>
        <w:t xml:space="preserve"> We </w:t>
      </w:r>
      <w:proofErr w:type="gramStart"/>
      <w:r>
        <w:t>make an observation</w:t>
      </w:r>
      <w:proofErr w:type="gramEnd"/>
      <w:r>
        <w:t xml:space="preserve"> in our conclusions that </w:t>
      </w:r>
      <w:r w:rsidRPr="00665B08">
        <w:rPr>
          <w:rStyle w:val="StyleUnderline"/>
        </w:rPr>
        <w:t>the ultimate “de-riskers” are voters and taxpayers, and that political messaging must be clear</w:t>
      </w:r>
      <w:r>
        <w:t xml:space="preserve">. </w:t>
      </w:r>
      <w:r w:rsidRPr="00665B08">
        <w:rPr>
          <w:rStyle w:val="StyleUnderline"/>
        </w:rPr>
        <w:t>Citizens are being called upon to backstop aggressive mandates and subsidies for alternative energy technologies</w:t>
      </w:r>
      <w:r>
        <w:t xml:space="preserve">, like wind and solar, </w:t>
      </w:r>
      <w:r w:rsidRPr="00DC69EF">
        <w:rPr>
          <w:rStyle w:val="StyleUnderline"/>
        </w:rPr>
        <w:t>as well as a historic, wholesale conversion of transportation to battery electric mobility</w:t>
      </w:r>
      <w:r>
        <w:t xml:space="preserve">. </w:t>
      </w:r>
      <w:r w:rsidRPr="00CA35F3">
        <w:rPr>
          <w:rStyle w:val="StyleUnderline"/>
        </w:rPr>
        <w:t xml:space="preserve">Classic </w:t>
      </w:r>
      <w:r w:rsidRPr="00CA35F3">
        <w:rPr>
          <w:rStyle w:val="Emphasis"/>
        </w:rPr>
        <w:t>“guns vs. butter” debates</w:t>
      </w:r>
      <w:r w:rsidRPr="00CA35F3">
        <w:rPr>
          <w:rStyle w:val="StyleUnderline"/>
        </w:rPr>
        <w:t xml:space="preserve"> are encumbered by historically high debt loads across countries, worries about economic performance and growth, clashing ideas about the roles of markets and government</w:t>
      </w:r>
      <w:r w:rsidRPr="00DC69EF">
        <w:t xml:space="preserve">, and discord between economic and environmental priorities. Much of what we lay out in this paper cuts across many other issues regarding minerals and elements of interest. Readers can draw caution </w:t>
      </w:r>
      <w:r>
        <w:t>flags and lessons for a wide array of materials-dependent energy and defense headlines.</w:t>
      </w:r>
    </w:p>
    <w:p w14:paraId="30CDAD3C" w14:textId="77777777" w:rsidR="00C10E79" w:rsidRDefault="00C10E79" w:rsidP="00C10E79">
      <w:r w:rsidRPr="00DC69EF">
        <w:rPr>
          <w:rStyle w:val="StyleUnderline"/>
        </w:rPr>
        <w:t>Although the global REE market is small</w:t>
      </w:r>
      <w:r>
        <w:t xml:space="preserve"> (rare earth oxides, REOs, comprise about 0.01% of total mined tonnage for nonfuel minerals), </w:t>
      </w:r>
      <w:r w:rsidRPr="00DC69EF">
        <w:rPr>
          <w:rStyle w:val="StyleUnderline"/>
        </w:rPr>
        <w:t xml:space="preserve">their importance to a wide variety of </w:t>
      </w:r>
      <w:r w:rsidRPr="00DC69EF">
        <w:rPr>
          <w:rStyle w:val="Emphasis"/>
        </w:rPr>
        <w:t>strategic technologies</w:t>
      </w:r>
      <w:r w:rsidRPr="00DC69EF">
        <w:rPr>
          <w:rStyle w:val="StyleUnderline"/>
        </w:rPr>
        <w:t xml:space="preserve"> cannot be understated</w:t>
      </w:r>
      <w:r>
        <w:t xml:space="preserve">. Contrary to their name, the 17 elements that comprise the REE group are </w:t>
      </w:r>
      <w:proofErr w:type="gramStart"/>
      <w:r>
        <w:t>actually common</w:t>
      </w:r>
      <w:proofErr w:type="gramEnd"/>
      <w:r>
        <w:t xml:space="preserve"> in occurrence, though difficult to </w:t>
      </w:r>
      <w:r w:rsidRPr="00307138">
        <w:t>extract given their typically low concentration in many ores and rapid oxidation.[4] REE are critical in a wide variety of high-tech end-use applications.</w:t>
      </w:r>
      <w:r>
        <w:t xml:space="preserve"> These include common household items such as digital cameras, </w:t>
      </w:r>
      <w:proofErr w:type="gramStart"/>
      <w:r>
        <w:t>computers</w:t>
      </w:r>
      <w:proofErr w:type="gramEnd"/>
      <w:r>
        <w:t xml:space="preserve"> and integrated smartphones. </w:t>
      </w:r>
      <w:r w:rsidRPr="00DC69EF">
        <w:rPr>
          <w:rStyle w:val="Emphasis"/>
        </w:rPr>
        <w:t>REE sensitivity especially affects defense.</w:t>
      </w:r>
      <w:r>
        <w:t xml:space="preserve"> The Congressional Research Service reported that </w:t>
      </w:r>
      <w:r w:rsidRPr="005C2556">
        <w:rPr>
          <w:rStyle w:val="StyleUnderline"/>
        </w:rPr>
        <w:t>every F-35 Lightning fighter jet requires approximately 920 pounds of REE, while each DDG-51 Aegis destroyer warship would require around 5,200 pounds of REE.</w:t>
      </w:r>
      <w:r w:rsidRPr="005C2556">
        <w:t>[</w:t>
      </w:r>
      <w:r>
        <w:t xml:space="preserve">5] Different REE are combined into various components for end uses ranging from permanent magnets for electric motors and guidance and control systems, to displays, catalysts for petroleum refining, and other industrial processes and electronics. </w:t>
      </w:r>
      <w:r w:rsidRPr="00BB1D69">
        <w:rPr>
          <w:rStyle w:val="StyleUnderline"/>
        </w:rPr>
        <w:t>While defense applications clearly benefit from broad commercial uses that enhance economies of scale for REE production</w:t>
      </w:r>
      <w:r>
        <w:t xml:space="preserve"> and REE-dependent components, </w:t>
      </w:r>
      <w:r w:rsidRPr="00BB1D69">
        <w:rPr>
          <w:rStyle w:val="Emphasis"/>
        </w:rPr>
        <w:t>rapid growth in non-defense uses</w:t>
      </w:r>
      <w:r>
        <w:t xml:space="preserve"> </w:t>
      </w:r>
      <w:r w:rsidRPr="00BB1D69">
        <w:rPr>
          <w:rStyle w:val="StyleUnderline"/>
        </w:rPr>
        <w:t xml:space="preserve">such as electric vehicles and wind power — without commensurate expansion of REE supply and manufactured components — can </w:t>
      </w:r>
      <w:r w:rsidRPr="00BB1D69">
        <w:rPr>
          <w:rStyle w:val="Emphasis"/>
        </w:rPr>
        <w:t>induce supply chain stress</w:t>
      </w:r>
      <w:r>
        <w:t>.</w:t>
      </w:r>
    </w:p>
    <w:p w14:paraId="1747DED5" w14:textId="77777777" w:rsidR="00982CF5" w:rsidRPr="002403EF" w:rsidRDefault="00982CF5" w:rsidP="00982CF5">
      <w:pPr>
        <w:pStyle w:val="Heading4"/>
      </w:pPr>
      <w:r>
        <w:t>Renewables deck REMs---collapses U.S. tech leadership.</w:t>
      </w:r>
    </w:p>
    <w:p w14:paraId="3B3C4BAC" w14:textId="77777777" w:rsidR="00982CF5" w:rsidRPr="00F55088" w:rsidRDefault="00982CF5" w:rsidP="00982CF5">
      <w:r w:rsidRPr="00F55088">
        <w:rPr>
          <w:b/>
          <w:bCs/>
        </w:rPr>
        <w:t>Grier 18</w:t>
      </w:r>
      <w:r w:rsidRPr="00F55088">
        <w:t xml:space="preserve"> </w:t>
      </w:r>
      <w:r>
        <w:t>[</w:t>
      </w:r>
      <w:r w:rsidRPr="00F55088">
        <w:t>Peter Grier, a Washington, D.C., editor for The Christian Science Monitor, is a longtime contributor to Air Force Magazine. His most recent article, “Misplaced Nukes,” appeared in the August 2017 issue. Citing USAF Lt. Col. Justin C. Davey in a 2011 Air War College report</w:t>
      </w:r>
      <w:r>
        <w:t xml:space="preserve">, </w:t>
      </w:r>
      <w:r w:rsidRPr="00F55088">
        <w:t>February; "Rare-Earth Uncertainty;" Air Force Magazine; http://www.airforcemag.com/MagazineArchive/Pages/2018/February%202018/Rare-Earth-Uncertainty.aspx</w:t>
      </w:r>
      <w:r>
        <w:t>]</w:t>
      </w:r>
    </w:p>
    <w:p w14:paraId="132FEB77" w14:textId="77777777" w:rsidR="00982CF5" w:rsidRPr="002B0294" w:rsidRDefault="00982CF5" w:rsidP="00982CF5">
      <w:pPr>
        <w:rPr>
          <w:sz w:val="12"/>
        </w:rPr>
      </w:pPr>
      <w:r w:rsidRPr="002403EF">
        <w:rPr>
          <w:sz w:val="12"/>
        </w:rPr>
        <w:t xml:space="preserve">Their names sound as if they are part of some science fiction universe: yttrium, dysprosium, samarium, neodymium. They are </w:t>
      </w:r>
      <w:r w:rsidRPr="00F67D1D">
        <w:rPr>
          <w:rStyle w:val="Emphasis"/>
          <w:sz w:val="24"/>
          <w:highlight w:val="green"/>
        </w:rPr>
        <w:t>rare-earth elements</w:t>
      </w:r>
      <w:r w:rsidRPr="002403EF">
        <w:rPr>
          <w:sz w:val="12"/>
        </w:rPr>
        <w:t xml:space="preserve"> (REEs)—little-known but </w:t>
      </w:r>
      <w:r w:rsidRPr="00F67D1D">
        <w:rPr>
          <w:rStyle w:val="Emphasis"/>
          <w:sz w:val="24"/>
          <w:highlight w:val="green"/>
        </w:rPr>
        <w:t>crucial ingredients</w:t>
      </w:r>
      <w:r w:rsidRPr="00F67D1D">
        <w:rPr>
          <w:rStyle w:val="StyleUnderline"/>
          <w:highlight w:val="green"/>
        </w:rPr>
        <w:t xml:space="preserve"> in</w:t>
      </w:r>
      <w:r w:rsidRPr="002403EF">
        <w:rPr>
          <w:rStyle w:val="StyleUnderline"/>
        </w:rPr>
        <w:t xml:space="preserve"> much modern US </w:t>
      </w:r>
      <w:r w:rsidRPr="00F67D1D">
        <w:rPr>
          <w:rStyle w:val="StyleUnderline"/>
          <w:highlight w:val="green"/>
        </w:rPr>
        <w:t>military</w:t>
      </w:r>
      <w:r w:rsidRPr="002403EF">
        <w:rPr>
          <w:rStyle w:val="StyleUnderline"/>
        </w:rPr>
        <w:t xml:space="preserve"> </w:t>
      </w:r>
      <w:r w:rsidRPr="002403EF">
        <w:rPr>
          <w:rStyle w:val="Emphasis"/>
          <w:sz w:val="24"/>
        </w:rPr>
        <w:t xml:space="preserve">aerospace </w:t>
      </w:r>
      <w:r w:rsidRPr="00F67D1D">
        <w:rPr>
          <w:rStyle w:val="Emphasis"/>
          <w:sz w:val="24"/>
          <w:highlight w:val="green"/>
        </w:rPr>
        <w:t>tech</w:t>
      </w:r>
      <w:r w:rsidRPr="002403EF">
        <w:rPr>
          <w:rStyle w:val="Emphasis"/>
          <w:sz w:val="24"/>
        </w:rPr>
        <w:t>nology</w:t>
      </w:r>
      <w:r w:rsidRPr="002403EF">
        <w:rPr>
          <w:sz w:val="12"/>
        </w:rPr>
        <w:t xml:space="preserve">. </w:t>
      </w:r>
      <w:r w:rsidRPr="002403EF">
        <w:rPr>
          <w:rStyle w:val="StyleUnderline"/>
        </w:rPr>
        <w:t>Take lasers. Lockheed Martin is working on a small, high-power laser weapon</w:t>
      </w:r>
      <w:r w:rsidRPr="002403EF">
        <w:rPr>
          <w:sz w:val="12"/>
        </w:rPr>
        <w:t xml:space="preserve"> that the Air Force Research Laboratory wants to test in a tactical fighter aircraft by 2021. </w:t>
      </w:r>
      <w:r w:rsidRPr="002403EF">
        <w:rPr>
          <w:rStyle w:val="StyleUnderline"/>
        </w:rPr>
        <w:t xml:space="preserve">Its active gain medium is a flexible optical fiber </w:t>
      </w:r>
      <w:r w:rsidRPr="002403EF">
        <w:rPr>
          <w:rStyle w:val="Emphasis"/>
          <w:sz w:val="24"/>
        </w:rPr>
        <w:t>infused</w:t>
      </w:r>
      <w:r w:rsidRPr="002403EF">
        <w:rPr>
          <w:rStyle w:val="StyleUnderline"/>
        </w:rPr>
        <w:t xml:space="preserve"> with a </w:t>
      </w:r>
      <w:r w:rsidRPr="002403EF">
        <w:rPr>
          <w:rStyle w:val="Emphasis"/>
          <w:sz w:val="24"/>
        </w:rPr>
        <w:t>rare-earth element</w:t>
      </w:r>
      <w:r w:rsidRPr="002403EF">
        <w:rPr>
          <w:sz w:val="12"/>
        </w:rPr>
        <w:t xml:space="preserve"> such as erbium or neodymium. </w:t>
      </w:r>
      <w:r w:rsidRPr="00F67D1D">
        <w:rPr>
          <w:rStyle w:val="StyleUnderline"/>
          <w:highlight w:val="green"/>
        </w:rPr>
        <w:t>R</w:t>
      </w:r>
      <w:r w:rsidRPr="002403EF">
        <w:rPr>
          <w:rStyle w:val="StyleUnderline"/>
        </w:rPr>
        <w:t>are-</w:t>
      </w:r>
      <w:r w:rsidRPr="00F67D1D">
        <w:rPr>
          <w:rStyle w:val="StyleUnderline"/>
          <w:highlight w:val="green"/>
        </w:rPr>
        <w:t>e</w:t>
      </w:r>
      <w:r w:rsidRPr="002403EF">
        <w:rPr>
          <w:rStyle w:val="StyleUnderline"/>
        </w:rPr>
        <w:t xml:space="preserve">arth </w:t>
      </w:r>
      <w:r w:rsidRPr="00F67D1D">
        <w:rPr>
          <w:rStyle w:val="StyleUnderline"/>
          <w:highlight w:val="green"/>
        </w:rPr>
        <w:t>e</w:t>
      </w:r>
      <w:r w:rsidRPr="002403EF">
        <w:rPr>
          <w:rStyle w:val="StyleUnderline"/>
        </w:rPr>
        <w:t xml:space="preserve">lements </w:t>
      </w:r>
      <w:r w:rsidRPr="00F67D1D">
        <w:rPr>
          <w:rStyle w:val="StyleUnderline"/>
          <w:highlight w:val="green"/>
        </w:rPr>
        <w:t xml:space="preserve">are </w:t>
      </w:r>
      <w:r w:rsidRPr="002403EF">
        <w:rPr>
          <w:rStyle w:val="StyleUnderline"/>
        </w:rPr>
        <w:t xml:space="preserve">widely </w:t>
      </w:r>
      <w:r w:rsidRPr="00F67D1D">
        <w:rPr>
          <w:rStyle w:val="StyleUnderline"/>
          <w:highlight w:val="green"/>
        </w:rPr>
        <w:t>used in</w:t>
      </w:r>
      <w:r w:rsidRPr="002403EF">
        <w:rPr>
          <w:rStyle w:val="StyleUnderline"/>
        </w:rPr>
        <w:t xml:space="preserve"> </w:t>
      </w:r>
      <w:r w:rsidRPr="002403EF">
        <w:rPr>
          <w:rStyle w:val="Emphasis"/>
          <w:sz w:val="24"/>
        </w:rPr>
        <w:t>strong, permanent magnets</w:t>
      </w:r>
      <w:r w:rsidRPr="002403EF">
        <w:rPr>
          <w:sz w:val="12"/>
        </w:rPr>
        <w:t xml:space="preserve"> impervious to temperature extremes. They are </w:t>
      </w:r>
      <w:r w:rsidRPr="002403EF">
        <w:rPr>
          <w:rStyle w:val="StyleUnderline"/>
        </w:rPr>
        <w:t xml:space="preserve">used in </w:t>
      </w:r>
      <w:r w:rsidRPr="002403EF">
        <w:rPr>
          <w:rStyle w:val="Emphasis"/>
          <w:sz w:val="24"/>
        </w:rPr>
        <w:t>fin actuators,</w:t>
      </w:r>
      <w:r w:rsidRPr="002403EF">
        <w:rPr>
          <w:rStyle w:val="StyleUnderline"/>
        </w:rPr>
        <w:t xml:space="preserve"> in </w:t>
      </w:r>
      <w:r w:rsidRPr="00F67D1D">
        <w:rPr>
          <w:rStyle w:val="Emphasis"/>
          <w:sz w:val="24"/>
          <w:highlight w:val="green"/>
        </w:rPr>
        <w:t>missile guidance</w:t>
      </w:r>
      <w:r w:rsidRPr="002403EF">
        <w:rPr>
          <w:rStyle w:val="Emphasis"/>
          <w:sz w:val="24"/>
        </w:rPr>
        <w:t>, and control systems</w:t>
      </w:r>
      <w:r w:rsidRPr="002403EF">
        <w:rPr>
          <w:rStyle w:val="StyleUnderline"/>
        </w:rPr>
        <w:t xml:space="preserve">; disk drive </w:t>
      </w:r>
      <w:r w:rsidRPr="00F67D1D">
        <w:rPr>
          <w:rStyle w:val="Emphasis"/>
          <w:sz w:val="24"/>
          <w:highlight w:val="green"/>
        </w:rPr>
        <w:t>motors</w:t>
      </w:r>
      <w:r w:rsidRPr="00F67D1D">
        <w:rPr>
          <w:rStyle w:val="StyleUnderline"/>
          <w:highlight w:val="green"/>
        </w:rPr>
        <w:t xml:space="preserve"> </w:t>
      </w:r>
      <w:r w:rsidRPr="002403EF">
        <w:rPr>
          <w:rStyle w:val="StyleUnderline"/>
        </w:rPr>
        <w:t xml:space="preserve">installed </w:t>
      </w:r>
      <w:r w:rsidRPr="00F67D1D">
        <w:rPr>
          <w:rStyle w:val="StyleUnderline"/>
          <w:highlight w:val="green"/>
        </w:rPr>
        <w:t xml:space="preserve">in </w:t>
      </w:r>
      <w:r w:rsidRPr="00F67D1D">
        <w:rPr>
          <w:rStyle w:val="Emphasis"/>
          <w:sz w:val="24"/>
          <w:highlight w:val="green"/>
        </w:rPr>
        <w:t>aircraft</w:t>
      </w:r>
      <w:r w:rsidRPr="00F67D1D">
        <w:rPr>
          <w:rStyle w:val="StyleUnderline"/>
          <w:highlight w:val="green"/>
        </w:rPr>
        <w:t xml:space="preserve"> and </w:t>
      </w:r>
      <w:r w:rsidRPr="00F67D1D">
        <w:rPr>
          <w:rStyle w:val="Emphasis"/>
          <w:sz w:val="24"/>
          <w:highlight w:val="green"/>
        </w:rPr>
        <w:t>tanks</w:t>
      </w:r>
      <w:r w:rsidRPr="00F67D1D">
        <w:rPr>
          <w:rStyle w:val="StyleUnderline"/>
          <w:highlight w:val="green"/>
        </w:rPr>
        <w:t xml:space="preserve">; </w:t>
      </w:r>
      <w:r w:rsidRPr="00F67D1D">
        <w:rPr>
          <w:rStyle w:val="Emphasis"/>
          <w:sz w:val="24"/>
          <w:highlight w:val="green"/>
        </w:rPr>
        <w:t>satellite comm</w:t>
      </w:r>
      <w:r w:rsidRPr="002403EF">
        <w:rPr>
          <w:rStyle w:val="Emphasis"/>
          <w:sz w:val="24"/>
        </w:rPr>
        <w:t>unication</w:t>
      </w:r>
      <w:r w:rsidRPr="00F67D1D">
        <w:rPr>
          <w:rStyle w:val="Emphasis"/>
          <w:sz w:val="24"/>
          <w:highlight w:val="green"/>
        </w:rPr>
        <w:t>s</w:t>
      </w:r>
      <w:r w:rsidRPr="002403EF">
        <w:rPr>
          <w:rStyle w:val="StyleUnderline"/>
        </w:rPr>
        <w:t xml:space="preserve">; and </w:t>
      </w:r>
      <w:r w:rsidRPr="00F67D1D">
        <w:rPr>
          <w:rStyle w:val="Emphasis"/>
          <w:sz w:val="24"/>
          <w:highlight w:val="green"/>
        </w:rPr>
        <w:t>radar</w:t>
      </w:r>
      <w:r w:rsidRPr="00F67D1D">
        <w:rPr>
          <w:rStyle w:val="StyleUnderline"/>
          <w:highlight w:val="green"/>
        </w:rPr>
        <w:t xml:space="preserve"> and </w:t>
      </w:r>
      <w:r w:rsidRPr="00F67D1D">
        <w:rPr>
          <w:rStyle w:val="Emphasis"/>
          <w:sz w:val="24"/>
          <w:highlight w:val="green"/>
        </w:rPr>
        <w:t>sonar systems.</w:t>
      </w:r>
      <w:r w:rsidRPr="002403EF">
        <w:rPr>
          <w:rStyle w:val="Emphasis"/>
          <w:sz w:val="24"/>
        </w:rPr>
        <w:t xml:space="preserve"> </w:t>
      </w:r>
      <w:r w:rsidRPr="002403EF">
        <w:rPr>
          <w:sz w:val="12"/>
        </w:rPr>
        <w:t xml:space="preserve">As might be expected given their importance to national security, </w:t>
      </w:r>
      <w:r w:rsidRPr="002403EF">
        <w:rPr>
          <w:rStyle w:val="StyleUnderline"/>
        </w:rPr>
        <w:t>these elements used to come from the U</w:t>
      </w:r>
      <w:r w:rsidRPr="002403EF">
        <w:rPr>
          <w:sz w:val="12"/>
        </w:rPr>
        <w:t xml:space="preserve">nited </w:t>
      </w:r>
      <w:r w:rsidRPr="002403EF">
        <w:rPr>
          <w:rStyle w:val="StyleUnderline"/>
        </w:rPr>
        <w:t>S</w:t>
      </w:r>
      <w:r w:rsidRPr="002403EF">
        <w:rPr>
          <w:sz w:val="12"/>
        </w:rPr>
        <w:t xml:space="preserve">tates. From the 1960s to the 1980s, the US was the global leader in rare-earth mining and production. </w:t>
      </w:r>
      <w:r w:rsidRPr="002403EF">
        <w:rPr>
          <w:rStyle w:val="StyleUnderline"/>
        </w:rPr>
        <w:t xml:space="preserve">That is </w:t>
      </w:r>
      <w:r w:rsidRPr="002403EF">
        <w:rPr>
          <w:rStyle w:val="Emphasis"/>
          <w:sz w:val="24"/>
        </w:rPr>
        <w:t>no longer the case</w:t>
      </w:r>
      <w:r w:rsidRPr="002403EF">
        <w:rPr>
          <w:rStyle w:val="StyleUnderline"/>
        </w:rPr>
        <w:t xml:space="preserve">. </w:t>
      </w:r>
      <w:r w:rsidRPr="002403EF">
        <w:rPr>
          <w:sz w:val="12"/>
        </w:rPr>
        <w:t xml:space="preserve">In recent decades </w:t>
      </w:r>
      <w:r w:rsidRPr="00F67D1D">
        <w:rPr>
          <w:rStyle w:val="StyleUnderline"/>
          <w:highlight w:val="green"/>
        </w:rPr>
        <w:t xml:space="preserve">China has become the source of </w:t>
      </w:r>
      <w:r w:rsidRPr="00F67D1D">
        <w:rPr>
          <w:rStyle w:val="Emphasis"/>
          <w:sz w:val="24"/>
          <w:highlight w:val="green"/>
        </w:rPr>
        <w:t>90 to 95 percent</w:t>
      </w:r>
      <w:r w:rsidRPr="00F67D1D">
        <w:rPr>
          <w:rStyle w:val="StyleUnderline"/>
          <w:highlight w:val="green"/>
        </w:rPr>
        <w:t xml:space="preserve"> of</w:t>
      </w:r>
      <w:r w:rsidRPr="002403EF">
        <w:rPr>
          <w:rStyle w:val="StyleUnderline"/>
        </w:rPr>
        <w:t xml:space="preserve"> world </w:t>
      </w:r>
      <w:r w:rsidRPr="002403EF">
        <w:rPr>
          <w:rStyle w:val="Emphasis"/>
          <w:sz w:val="24"/>
        </w:rPr>
        <w:t>rare-earth oxides</w:t>
      </w:r>
      <w:r w:rsidRPr="002403EF">
        <w:rPr>
          <w:rStyle w:val="StyleUnderline"/>
        </w:rPr>
        <w:t xml:space="preserve"> and the producer of a </w:t>
      </w:r>
      <w:r w:rsidRPr="002403EF">
        <w:rPr>
          <w:rStyle w:val="Emphasis"/>
          <w:sz w:val="24"/>
        </w:rPr>
        <w:t>majority</w:t>
      </w:r>
      <w:r w:rsidRPr="002403EF">
        <w:rPr>
          <w:rStyle w:val="StyleUnderline"/>
        </w:rPr>
        <w:t xml:space="preserve"> of the globe’s strongest </w:t>
      </w:r>
      <w:r w:rsidRPr="00F67D1D">
        <w:rPr>
          <w:rStyle w:val="Emphasis"/>
          <w:sz w:val="24"/>
          <w:highlight w:val="green"/>
        </w:rPr>
        <w:t>rare-earth magnets</w:t>
      </w:r>
      <w:r w:rsidRPr="002403EF">
        <w:rPr>
          <w:rStyle w:val="StyleUnderline"/>
        </w:rPr>
        <w:t>.</w:t>
      </w:r>
      <w:r w:rsidRPr="002403EF">
        <w:rPr>
          <w:sz w:val="24"/>
          <w:u w:val="single"/>
        </w:rPr>
        <w:t xml:space="preserve"> </w:t>
      </w:r>
      <w:r w:rsidRPr="002403EF">
        <w:rPr>
          <w:sz w:val="12"/>
        </w:rPr>
        <w:t xml:space="preserve">Many US officials and </w:t>
      </w:r>
      <w:r w:rsidRPr="00F67D1D">
        <w:rPr>
          <w:rStyle w:val="StyleUnderline"/>
          <w:highlight w:val="green"/>
        </w:rPr>
        <w:t>lawmakers</w:t>
      </w:r>
      <w:r w:rsidRPr="002403EF">
        <w:rPr>
          <w:sz w:val="12"/>
        </w:rPr>
        <w:t xml:space="preserve"> view this situation with apprehension. They </w:t>
      </w:r>
      <w:r w:rsidRPr="00F67D1D">
        <w:rPr>
          <w:rStyle w:val="StyleUnderline"/>
          <w:highlight w:val="green"/>
        </w:rPr>
        <w:t>are pushing for</w:t>
      </w:r>
      <w:r w:rsidRPr="002403EF">
        <w:rPr>
          <w:sz w:val="12"/>
        </w:rPr>
        <w:t xml:space="preserve"> solutions that range from </w:t>
      </w:r>
      <w:r w:rsidRPr="00F67D1D">
        <w:rPr>
          <w:rStyle w:val="Emphasis"/>
          <w:sz w:val="24"/>
          <w:highlight w:val="green"/>
        </w:rPr>
        <w:t>stockpiling</w:t>
      </w:r>
      <w:r w:rsidRPr="002403EF">
        <w:rPr>
          <w:rStyle w:val="Emphasis"/>
          <w:sz w:val="24"/>
        </w:rPr>
        <w:t xml:space="preserve"> critical minerals</w:t>
      </w:r>
      <w:r w:rsidRPr="002403EF">
        <w:rPr>
          <w:sz w:val="12"/>
        </w:rPr>
        <w:t xml:space="preserve"> to the development of substitutes and the reopening of key domestic mines. “It’s a very real concern, and it obviously depends on the elements. But we use them for important technologies to keep us all safe,” said CIA Director Mike Pompeo, in response to an inquiry at a May 2017 Senate Intelligence Committee hearing on worldwide threats to the US. The rare-earth element group consists of 17 minerals. Fifteen are from a chemical group known as the lanthanides; scandium and yttrium are the other two. All share similar geochemical characteristics, generally resembling the chemical makeup of aluminum. Their slight differences in atomic structure give them different optical, electrical, metallurgic, and magnetic qualities. That makes them useful for a wide array of industrial applications. Despite their name, rare-earth elements are relatively widespread in the earth’s crust. They are about as abundant as some major metals, such as copper and chrome. Even rare </w:t>
      </w:r>
      <w:r w:rsidRPr="00F67D1D">
        <w:rPr>
          <w:rStyle w:val="Emphasis"/>
          <w:sz w:val="24"/>
          <w:highlight w:val="green"/>
        </w:rPr>
        <w:t>REEs</w:t>
      </w:r>
      <w:r w:rsidRPr="002403EF">
        <w:rPr>
          <w:sz w:val="12"/>
        </w:rPr>
        <w:t xml:space="preserve"> are more common than gold. </w:t>
      </w:r>
      <w:r w:rsidRPr="002403EF">
        <w:rPr>
          <w:rStyle w:val="StyleUnderline"/>
        </w:rPr>
        <w:t>Their “</w:t>
      </w:r>
      <w:r w:rsidRPr="002403EF">
        <w:rPr>
          <w:rStyle w:val="Emphasis"/>
          <w:sz w:val="24"/>
        </w:rPr>
        <w:t>rarity</w:t>
      </w:r>
      <w:r w:rsidRPr="002403EF">
        <w:rPr>
          <w:rStyle w:val="StyleUnderline"/>
        </w:rPr>
        <w:t xml:space="preserve">” stems from that fact that they </w:t>
      </w:r>
      <w:r w:rsidRPr="00F67D1D">
        <w:rPr>
          <w:rStyle w:val="StyleUnderline"/>
          <w:highlight w:val="green"/>
        </w:rPr>
        <w:t xml:space="preserve">are found in </w:t>
      </w:r>
      <w:r w:rsidRPr="00F67D1D">
        <w:rPr>
          <w:rStyle w:val="Emphasis"/>
          <w:sz w:val="24"/>
          <w:highlight w:val="green"/>
        </w:rPr>
        <w:t>low concentrations</w:t>
      </w:r>
      <w:r w:rsidRPr="002403EF">
        <w:rPr>
          <w:rStyle w:val="StyleUnderline"/>
        </w:rPr>
        <w:t xml:space="preserve">, up to a few </w:t>
      </w:r>
      <w:r w:rsidRPr="002403EF">
        <w:rPr>
          <w:rStyle w:val="Emphasis"/>
          <w:sz w:val="24"/>
        </w:rPr>
        <w:t>hundred</w:t>
      </w:r>
      <w:r w:rsidRPr="002403EF">
        <w:rPr>
          <w:rStyle w:val="StyleUnderline"/>
        </w:rPr>
        <w:t xml:space="preserve"> parts per million by </w:t>
      </w:r>
      <w:r w:rsidRPr="002403EF">
        <w:rPr>
          <w:rStyle w:val="Emphasis"/>
          <w:sz w:val="24"/>
        </w:rPr>
        <w:t>weight</w:t>
      </w:r>
      <w:r w:rsidRPr="002403EF">
        <w:rPr>
          <w:rStyle w:val="StyleUnderline"/>
        </w:rPr>
        <w:t xml:space="preserve">, at most. That makes it </w:t>
      </w:r>
      <w:r w:rsidRPr="002403EF">
        <w:rPr>
          <w:rStyle w:val="Emphasis"/>
          <w:sz w:val="24"/>
        </w:rPr>
        <w:t>difficult</w:t>
      </w:r>
      <w:r w:rsidRPr="002403EF">
        <w:rPr>
          <w:rStyle w:val="StyleUnderline"/>
        </w:rPr>
        <w:t xml:space="preserve"> and </w:t>
      </w:r>
      <w:r w:rsidRPr="002403EF">
        <w:rPr>
          <w:sz w:val="12"/>
        </w:rPr>
        <w:t>thus</w:t>
      </w:r>
      <w:r w:rsidRPr="002403EF">
        <w:rPr>
          <w:rStyle w:val="StyleUnderline"/>
        </w:rPr>
        <w:t xml:space="preserve"> </w:t>
      </w:r>
      <w:r w:rsidRPr="002403EF">
        <w:rPr>
          <w:rStyle w:val="Emphasis"/>
          <w:sz w:val="24"/>
        </w:rPr>
        <w:t>expensive to separate</w:t>
      </w:r>
      <w:r w:rsidRPr="002403EF">
        <w:rPr>
          <w:rStyle w:val="StyleUnderline"/>
        </w:rPr>
        <w:t xml:space="preserve"> them from surrounding substances into </w:t>
      </w:r>
      <w:r w:rsidRPr="002403EF">
        <w:rPr>
          <w:rStyle w:val="Emphasis"/>
          <w:sz w:val="24"/>
        </w:rPr>
        <w:t>useful products</w:t>
      </w:r>
      <w:r w:rsidRPr="002403EF">
        <w:rPr>
          <w:sz w:val="12"/>
        </w:rPr>
        <w:t xml:space="preserve">. </w:t>
      </w:r>
      <w:r w:rsidRPr="002403EF">
        <w:rPr>
          <w:rStyle w:val="Emphasis"/>
          <w:sz w:val="24"/>
        </w:rPr>
        <w:t>Development</w:t>
      </w:r>
      <w:r w:rsidRPr="002403EF">
        <w:rPr>
          <w:rStyle w:val="StyleUnderline"/>
        </w:rPr>
        <w:t xml:space="preserve"> and </w:t>
      </w:r>
      <w:r w:rsidRPr="00F67D1D">
        <w:rPr>
          <w:rStyle w:val="Emphasis"/>
          <w:sz w:val="24"/>
          <w:highlight w:val="green"/>
        </w:rPr>
        <w:t>construction</w:t>
      </w:r>
      <w:r w:rsidRPr="00F67D1D">
        <w:rPr>
          <w:rStyle w:val="StyleUnderline"/>
          <w:highlight w:val="green"/>
        </w:rPr>
        <w:t xml:space="preserve"> of </w:t>
      </w:r>
      <w:r w:rsidRPr="002403EF">
        <w:rPr>
          <w:rStyle w:val="Emphasis"/>
          <w:sz w:val="24"/>
        </w:rPr>
        <w:t xml:space="preserve">large-scale rare-earth element </w:t>
      </w:r>
      <w:r w:rsidRPr="00F67D1D">
        <w:rPr>
          <w:rStyle w:val="Emphasis"/>
          <w:sz w:val="24"/>
          <w:highlight w:val="green"/>
        </w:rPr>
        <w:t>recovery infrastructure</w:t>
      </w:r>
      <w:r w:rsidRPr="00F67D1D">
        <w:rPr>
          <w:rStyle w:val="StyleUnderline"/>
          <w:highlight w:val="green"/>
        </w:rPr>
        <w:t xml:space="preserve"> can take a </w:t>
      </w:r>
      <w:r w:rsidRPr="00F67D1D">
        <w:rPr>
          <w:rStyle w:val="Emphasis"/>
          <w:sz w:val="24"/>
          <w:highlight w:val="green"/>
        </w:rPr>
        <w:t>decade</w:t>
      </w:r>
      <w:r w:rsidRPr="002403EF">
        <w:rPr>
          <w:sz w:val="12"/>
        </w:rPr>
        <w:t xml:space="preserve"> or longer. While unfamiliar to most Americans, REEs are vital components for a wide array of industries. Their unusual physical and chemical properties produce valuable effects when small amounts are combined with other minerals. According to a US Geological Survey, yttrium, europium, and terbium are used to make phosphors—substances that emit luminescence—for the flat panel display screens that are ubiquitous in modern electronics. The glass industry is a large user of rare earths for polishing and to provide color and special optical qualities to finished products. Digital camera lenses can be up to 50 percent lanthanum. REEs are used as catalysts in the production of petroleum and in automotive catalytic converters. They help make lighter flints and fluorescent light bulbs. But </w:t>
      </w:r>
      <w:r w:rsidRPr="002403EF">
        <w:rPr>
          <w:rStyle w:val="StyleUnderline"/>
        </w:rPr>
        <w:t xml:space="preserve">their fastest-growing use, and the one arguably most important for US national security, is in lightweight, strong, durable magnets. </w:t>
      </w:r>
      <w:r w:rsidRPr="002403EF">
        <w:rPr>
          <w:sz w:val="12"/>
        </w:rPr>
        <w:t xml:space="preserve">“Exceptionally notable is how REE alloys revolutionized the magnet trade and subsequently enhanced the products of all other businesses relying on that industry,” wrote USAF Lt. Col. Justin C. Davey in a 2011 Air War College report. The magnets, and by extension the elements, are now common in consumer electronics and indispensable for many defense applications. Samarium-cobalt magnets are more resistant to demagnetization than those made from any other material. This quality—called high coercivity—means high temperatures do not make them lose magnetic strength. That makes them the best choice for many military applications, according to Davey. In contrast, neodymium-iron-boron magnets are incredibly strong and light. By weight they are almost 10 times more powerful than traditional ferrite magnets. That makes them ideal for use in the tiny electronic components such as disk drives that have helped make possible decades of computer-driven innovation. </w:t>
      </w:r>
      <w:r w:rsidRPr="00F67D1D">
        <w:rPr>
          <w:rStyle w:val="StyleUnderline"/>
          <w:highlight w:val="green"/>
        </w:rPr>
        <w:t>The</w:t>
      </w:r>
      <w:r w:rsidRPr="002403EF">
        <w:rPr>
          <w:rStyle w:val="StyleUnderline"/>
        </w:rPr>
        <w:t xml:space="preserve"> </w:t>
      </w:r>
      <w:r w:rsidRPr="002403EF">
        <w:rPr>
          <w:rStyle w:val="Emphasis"/>
          <w:sz w:val="24"/>
        </w:rPr>
        <w:t xml:space="preserve">world’s </w:t>
      </w:r>
      <w:r w:rsidRPr="00F67D1D">
        <w:rPr>
          <w:rStyle w:val="Emphasis"/>
          <w:sz w:val="24"/>
          <w:highlight w:val="green"/>
        </w:rPr>
        <w:t>push for renewable energy</w:t>
      </w:r>
      <w:r w:rsidRPr="002403EF">
        <w:rPr>
          <w:rStyle w:val="Emphasis"/>
          <w:sz w:val="24"/>
        </w:rPr>
        <w:t xml:space="preserve"> sources</w:t>
      </w:r>
      <w:r w:rsidRPr="002403EF">
        <w:rPr>
          <w:rStyle w:val="StyleUnderline"/>
        </w:rPr>
        <w:t xml:space="preserve"> </w:t>
      </w:r>
      <w:r w:rsidRPr="00F67D1D">
        <w:rPr>
          <w:rStyle w:val="StyleUnderline"/>
          <w:highlight w:val="green"/>
        </w:rPr>
        <w:t xml:space="preserve">may only </w:t>
      </w:r>
      <w:r w:rsidRPr="00F67D1D">
        <w:rPr>
          <w:rStyle w:val="Emphasis"/>
          <w:sz w:val="24"/>
          <w:highlight w:val="green"/>
        </w:rPr>
        <w:t>increase the demand</w:t>
      </w:r>
      <w:r w:rsidRPr="00F67D1D">
        <w:rPr>
          <w:rStyle w:val="StyleUnderline"/>
          <w:highlight w:val="green"/>
        </w:rPr>
        <w:t xml:space="preserve"> for </w:t>
      </w:r>
      <w:r w:rsidRPr="00F67D1D">
        <w:rPr>
          <w:rStyle w:val="Emphasis"/>
          <w:sz w:val="24"/>
          <w:highlight w:val="green"/>
        </w:rPr>
        <w:t>non-renewable REE magnets</w:t>
      </w:r>
      <w:r w:rsidRPr="002403EF">
        <w:rPr>
          <w:sz w:val="12"/>
        </w:rPr>
        <w:t xml:space="preserve">. </w:t>
      </w:r>
      <w:r w:rsidRPr="002403EF">
        <w:rPr>
          <w:rStyle w:val="StyleUnderline"/>
        </w:rPr>
        <w:t>A</w:t>
      </w:r>
      <w:r w:rsidRPr="002403EF">
        <w:rPr>
          <w:sz w:val="12"/>
        </w:rPr>
        <w:t xml:space="preserve"> Toyota </w:t>
      </w:r>
      <w:r w:rsidRPr="002403EF">
        <w:rPr>
          <w:rStyle w:val="StyleUnderline"/>
        </w:rPr>
        <w:t>Prius</w:t>
      </w:r>
      <w:r w:rsidRPr="002403EF">
        <w:rPr>
          <w:sz w:val="12"/>
        </w:rPr>
        <w:t xml:space="preserve">, for example, </w:t>
      </w:r>
      <w:r w:rsidRPr="002403EF">
        <w:rPr>
          <w:rStyle w:val="StyleUnderline"/>
        </w:rPr>
        <w:t>uses about two pounds of neodymium in its hybrid power system.</w:t>
      </w:r>
      <w:r w:rsidRPr="002403EF">
        <w:rPr>
          <w:sz w:val="12"/>
        </w:rPr>
        <w:t xml:space="preserve"> </w:t>
      </w:r>
      <w:r w:rsidRPr="00F67D1D">
        <w:rPr>
          <w:rStyle w:val="Emphasis"/>
          <w:highlight w:val="green"/>
        </w:rPr>
        <w:t>Wind turbines</w:t>
      </w:r>
      <w:r w:rsidRPr="002403EF">
        <w:rPr>
          <w:sz w:val="12"/>
        </w:rPr>
        <w:t xml:space="preserve"> need lots of neodymium—new models </w:t>
      </w:r>
      <w:r w:rsidRPr="00F67D1D">
        <w:rPr>
          <w:rStyle w:val="StyleUnderline"/>
          <w:highlight w:val="green"/>
        </w:rPr>
        <w:t xml:space="preserve">use </w:t>
      </w:r>
      <w:r w:rsidRPr="002403EF">
        <w:rPr>
          <w:rStyle w:val="StyleUnderline"/>
        </w:rPr>
        <w:t xml:space="preserve">up to </w:t>
      </w:r>
      <w:r w:rsidRPr="00F67D1D">
        <w:rPr>
          <w:rStyle w:val="Emphasis"/>
          <w:highlight w:val="green"/>
        </w:rPr>
        <w:t>two tons</w:t>
      </w:r>
      <w:r w:rsidRPr="00F67D1D">
        <w:rPr>
          <w:rStyle w:val="StyleUnderline"/>
          <w:highlight w:val="green"/>
        </w:rPr>
        <w:t xml:space="preserve"> of neodymium</w:t>
      </w:r>
      <w:r w:rsidRPr="002403EF">
        <w:rPr>
          <w:rStyle w:val="StyleUnderline"/>
        </w:rPr>
        <w:t xml:space="preserve"> magnets</w:t>
      </w:r>
      <w:r w:rsidRPr="002403EF">
        <w:rPr>
          <w:sz w:val="12"/>
        </w:rPr>
        <w:t xml:space="preserve">. The Department of Defense is not a major user of rare-earth elements, relatively speaking. Defense accounts for about five percent of US consumption, according to a Congressional Research Service background report on the subject. </w:t>
      </w:r>
      <w:r w:rsidRPr="00F67D1D">
        <w:rPr>
          <w:rStyle w:val="StyleUnderline"/>
          <w:highlight w:val="green"/>
        </w:rPr>
        <w:t xml:space="preserve">But REEs are </w:t>
      </w:r>
      <w:r w:rsidRPr="00F67D1D">
        <w:rPr>
          <w:rStyle w:val="Emphasis"/>
          <w:sz w:val="24"/>
          <w:highlight w:val="green"/>
        </w:rPr>
        <w:t>integral</w:t>
      </w:r>
      <w:r w:rsidRPr="00F67D1D">
        <w:rPr>
          <w:rStyle w:val="StyleUnderline"/>
          <w:highlight w:val="green"/>
        </w:rPr>
        <w:t xml:space="preserve"> to a </w:t>
      </w:r>
      <w:r w:rsidRPr="00F67D1D">
        <w:rPr>
          <w:rStyle w:val="Emphasis"/>
          <w:sz w:val="24"/>
          <w:highlight w:val="green"/>
        </w:rPr>
        <w:t>vast array</w:t>
      </w:r>
      <w:r w:rsidRPr="00F67D1D">
        <w:rPr>
          <w:rStyle w:val="StyleUnderline"/>
          <w:highlight w:val="green"/>
        </w:rPr>
        <w:t xml:space="preserve"> of </w:t>
      </w:r>
      <w:r w:rsidRPr="00F67D1D">
        <w:rPr>
          <w:rStyle w:val="Emphasis"/>
          <w:sz w:val="24"/>
          <w:highlight w:val="green"/>
        </w:rPr>
        <w:t>Pentagon weapons</w:t>
      </w:r>
      <w:r w:rsidRPr="002403EF">
        <w:rPr>
          <w:rStyle w:val="StyleUnderline"/>
        </w:rPr>
        <w:t xml:space="preserve"> and </w:t>
      </w:r>
      <w:r w:rsidRPr="002403EF">
        <w:rPr>
          <w:rStyle w:val="Emphasis"/>
          <w:sz w:val="24"/>
        </w:rPr>
        <w:t>general equipment</w:t>
      </w:r>
      <w:r w:rsidRPr="002403EF">
        <w:rPr>
          <w:rStyle w:val="StyleUnderline"/>
        </w:rPr>
        <w:t xml:space="preserve">. </w:t>
      </w:r>
      <w:r w:rsidRPr="002403EF">
        <w:rPr>
          <w:rStyle w:val="Emphasis"/>
          <w:sz w:val="24"/>
        </w:rPr>
        <w:t>Flat screens</w:t>
      </w:r>
      <w:r w:rsidRPr="002403EF">
        <w:rPr>
          <w:rStyle w:val="StyleUnderline"/>
        </w:rPr>
        <w:t xml:space="preserve"> and </w:t>
      </w:r>
      <w:r w:rsidRPr="002403EF">
        <w:rPr>
          <w:rStyle w:val="Emphasis"/>
          <w:sz w:val="24"/>
        </w:rPr>
        <w:t>hard drives</w:t>
      </w:r>
      <w:r w:rsidRPr="002403EF">
        <w:rPr>
          <w:rStyle w:val="StyleUnderline"/>
        </w:rPr>
        <w:t xml:space="preserve"> are </w:t>
      </w:r>
      <w:r w:rsidRPr="002403EF">
        <w:rPr>
          <w:rStyle w:val="Emphasis"/>
          <w:sz w:val="24"/>
        </w:rPr>
        <w:t>pervasive in the military</w:t>
      </w:r>
      <w:r w:rsidRPr="002403EF">
        <w:rPr>
          <w:rStyle w:val="StyleUnderline"/>
        </w:rPr>
        <w:t xml:space="preserve">, from office computers to </w:t>
      </w:r>
      <w:r w:rsidRPr="002403EF">
        <w:rPr>
          <w:rStyle w:val="Emphasis"/>
          <w:sz w:val="24"/>
        </w:rPr>
        <w:t>combat aircraft, ships, and vehicles. Missile guidance</w:t>
      </w:r>
      <w:r w:rsidRPr="002403EF">
        <w:rPr>
          <w:rStyle w:val="StyleUnderline"/>
        </w:rPr>
        <w:t xml:space="preserve"> and </w:t>
      </w:r>
      <w:r w:rsidRPr="002403EF">
        <w:rPr>
          <w:rStyle w:val="Emphasis"/>
          <w:sz w:val="24"/>
        </w:rPr>
        <w:t>control motors</w:t>
      </w:r>
      <w:r w:rsidRPr="002403EF">
        <w:rPr>
          <w:rStyle w:val="StyleUnderline"/>
        </w:rPr>
        <w:t xml:space="preserve"> and </w:t>
      </w:r>
      <w:r w:rsidRPr="002403EF">
        <w:rPr>
          <w:rStyle w:val="Emphasis"/>
          <w:sz w:val="24"/>
        </w:rPr>
        <w:t>actuators</w:t>
      </w:r>
      <w:r w:rsidRPr="002403EF">
        <w:rPr>
          <w:rStyle w:val="StyleUnderline"/>
        </w:rPr>
        <w:t xml:space="preserve"> depend on</w:t>
      </w:r>
      <w:r w:rsidRPr="002403EF">
        <w:rPr>
          <w:sz w:val="12"/>
        </w:rPr>
        <w:t xml:space="preserve"> small, powerful </w:t>
      </w:r>
      <w:r w:rsidRPr="002403EF">
        <w:rPr>
          <w:rStyle w:val="Emphasis"/>
          <w:sz w:val="24"/>
        </w:rPr>
        <w:t>rare-earth magnets.</w:t>
      </w:r>
      <w:r w:rsidRPr="002403EF">
        <w:rPr>
          <w:sz w:val="12"/>
        </w:rPr>
        <w:t xml:space="preserve"> If it were not for them, precision-guided weapons such as the satellite-guided Joint Direct Attack Munition would require much bulkier and more expensive hydraulic systems. The generators that produce electrical power for aircraft all contain samarium-cobalt magnets. The stealth technology that produces white noise to help conceal the sound of helicopter rotor blades uses such magnets as well. F-22 tail fins and rudders move due to motors with powerful, miniature REE magnets. Electronic warfare jamming devices use rare-earth materials, as do laser targeting systems and nascent laser weapons. </w:t>
      </w:r>
      <w:r w:rsidRPr="002403EF">
        <w:rPr>
          <w:rStyle w:val="StyleUnderline"/>
        </w:rPr>
        <w:t xml:space="preserve">Each stealthy F-35 strike fighter requires 920 pounds of rare-earth material, </w:t>
      </w:r>
      <w:r w:rsidRPr="002403EF">
        <w:rPr>
          <w:sz w:val="12"/>
        </w:rPr>
        <w:t xml:space="preserve">according to DOD. </w:t>
      </w:r>
      <w:r w:rsidRPr="002403EF">
        <w:rPr>
          <w:rStyle w:val="StyleUnderline"/>
        </w:rPr>
        <w:t xml:space="preserve">Each </w:t>
      </w:r>
      <w:proofErr w:type="spellStart"/>
      <w:r w:rsidRPr="002403EF">
        <w:rPr>
          <w:rStyle w:val="StyleUnderline"/>
        </w:rPr>
        <w:t>Arleigh</w:t>
      </w:r>
      <w:proofErr w:type="spellEnd"/>
      <w:r w:rsidRPr="002403EF">
        <w:rPr>
          <w:rStyle w:val="StyleUnderline"/>
        </w:rPr>
        <w:t xml:space="preserve"> Burke DDG-51 destroyer requires 5,200 pounds. An SSN-774 Virginia-class submarine needs 9,200 pounds. </w:t>
      </w:r>
      <w:r w:rsidRPr="00F67D1D">
        <w:rPr>
          <w:rStyle w:val="StyleUnderline"/>
          <w:highlight w:val="green"/>
        </w:rPr>
        <w:t xml:space="preserve">The ability of </w:t>
      </w:r>
      <w:r w:rsidRPr="00F67D1D">
        <w:rPr>
          <w:rStyle w:val="Emphasis"/>
          <w:sz w:val="24"/>
          <w:highlight w:val="green"/>
        </w:rPr>
        <w:t>US contractors</w:t>
      </w:r>
      <w:r w:rsidRPr="00F67D1D">
        <w:rPr>
          <w:rStyle w:val="StyleUnderline"/>
          <w:highlight w:val="green"/>
        </w:rPr>
        <w:t xml:space="preserve"> to</w:t>
      </w:r>
      <w:r w:rsidRPr="002403EF">
        <w:rPr>
          <w:rStyle w:val="StyleUnderline"/>
        </w:rPr>
        <w:t xml:space="preserve"> </w:t>
      </w:r>
      <w:r w:rsidRPr="002403EF">
        <w:rPr>
          <w:rStyle w:val="Emphasis"/>
          <w:sz w:val="24"/>
        </w:rPr>
        <w:t xml:space="preserve">quickly </w:t>
      </w:r>
      <w:r w:rsidRPr="00F67D1D">
        <w:rPr>
          <w:rStyle w:val="Emphasis"/>
          <w:sz w:val="24"/>
          <w:highlight w:val="green"/>
        </w:rPr>
        <w:t>make use of tech</w:t>
      </w:r>
      <w:r w:rsidRPr="002403EF">
        <w:rPr>
          <w:rStyle w:val="Emphasis"/>
          <w:sz w:val="24"/>
        </w:rPr>
        <w:t>nological innovations</w:t>
      </w:r>
      <w:r w:rsidRPr="002403EF">
        <w:rPr>
          <w:rStyle w:val="StyleUnderline"/>
        </w:rPr>
        <w:t xml:space="preserve"> </w:t>
      </w:r>
      <w:r w:rsidRPr="00F67D1D">
        <w:rPr>
          <w:rStyle w:val="StyleUnderline"/>
          <w:highlight w:val="green"/>
        </w:rPr>
        <w:t xml:space="preserve">and </w:t>
      </w:r>
      <w:r w:rsidRPr="00F67D1D">
        <w:rPr>
          <w:rStyle w:val="Emphasis"/>
          <w:sz w:val="24"/>
          <w:highlight w:val="green"/>
        </w:rPr>
        <w:t xml:space="preserve">translate them </w:t>
      </w:r>
      <w:r w:rsidRPr="00F67D1D">
        <w:rPr>
          <w:rStyle w:val="StyleUnderline"/>
          <w:highlight w:val="green"/>
        </w:rPr>
        <w:t>into</w:t>
      </w:r>
      <w:r w:rsidRPr="002403EF">
        <w:rPr>
          <w:rStyle w:val="Emphasis"/>
          <w:sz w:val="24"/>
        </w:rPr>
        <w:t xml:space="preserve"> </w:t>
      </w:r>
      <w:r w:rsidRPr="002403EF">
        <w:rPr>
          <w:rStyle w:val="StyleUnderline"/>
        </w:rPr>
        <w:t xml:space="preserve">high-quality </w:t>
      </w:r>
      <w:r w:rsidRPr="00F67D1D">
        <w:rPr>
          <w:rStyle w:val="StyleUnderline"/>
          <w:highlight w:val="green"/>
        </w:rPr>
        <w:t xml:space="preserve">military systems is a </w:t>
      </w:r>
      <w:r w:rsidRPr="00F67D1D">
        <w:rPr>
          <w:rStyle w:val="Emphasis"/>
          <w:sz w:val="24"/>
          <w:highlight w:val="green"/>
        </w:rPr>
        <w:t xml:space="preserve">pillar of </w:t>
      </w:r>
      <w:r w:rsidRPr="002403EF">
        <w:rPr>
          <w:rStyle w:val="Emphasis"/>
          <w:sz w:val="24"/>
        </w:rPr>
        <w:t xml:space="preserve">the nation’s </w:t>
      </w:r>
      <w:r w:rsidRPr="00F67D1D">
        <w:rPr>
          <w:rStyle w:val="Emphasis"/>
          <w:sz w:val="24"/>
          <w:highlight w:val="green"/>
        </w:rPr>
        <w:t>defense</w:t>
      </w:r>
      <w:r w:rsidRPr="002403EF">
        <w:rPr>
          <w:sz w:val="12"/>
        </w:rPr>
        <w:t>. Given that, the Pentagon is likely to become even more dependent in the coming years on high-tech magnets, motors, lasers, computers, and electric-drive systems that use rare-earth materials.</w:t>
      </w:r>
    </w:p>
    <w:p w14:paraId="5D7B94FC" w14:textId="77777777" w:rsidR="00C10E79" w:rsidRDefault="00C10E79" w:rsidP="00C10E79"/>
    <w:p w14:paraId="58CBD1AE" w14:textId="77777777" w:rsidR="00C10E79" w:rsidRDefault="00C10E79" w:rsidP="00C10E79">
      <w:pPr>
        <w:pStyle w:val="Heading3"/>
      </w:pPr>
      <w:r>
        <w:t>AT: Substitutes</w:t>
      </w:r>
    </w:p>
    <w:p w14:paraId="1E37DBDA" w14:textId="77777777" w:rsidR="00C10E79" w:rsidRDefault="00C10E79" w:rsidP="00C10E79"/>
    <w:p w14:paraId="5FF9F34A" w14:textId="77777777" w:rsidR="00C10E79" w:rsidRPr="00481265" w:rsidRDefault="00C10E79" w:rsidP="00C10E79">
      <w:pPr>
        <w:pStyle w:val="Heading4"/>
      </w:pPr>
      <w:r>
        <w:t xml:space="preserve">Substitutes can’t meet short term demand --- no guarantees and could take 5+ years </w:t>
      </w:r>
    </w:p>
    <w:p w14:paraId="12F74776" w14:textId="77777777" w:rsidR="00C10E79" w:rsidRDefault="00C10E79" w:rsidP="00C10E79">
      <w:r w:rsidRPr="00911DFF">
        <w:rPr>
          <w:rStyle w:val="Style13ptBold"/>
        </w:rPr>
        <w:t>Woods &amp; Hirsch, 22</w:t>
      </w:r>
      <w:r>
        <w:t xml:space="preserve"> (November 3, </w:t>
      </w:r>
      <w:proofErr w:type="gramStart"/>
      <w:r>
        <w:t>2022</w:t>
      </w:r>
      <w:proofErr w:type="gramEnd"/>
      <w:r>
        <w:t xml:space="preserve"> 7:05 PM ET, Darian Woods &amp; Paddy Hirsch – Hosts on NPR’s The Indicator From Planet Money, “An end to China's rare earth monopoly?” https://www.npr.org/transcripts/1134110697, JMP) </w:t>
      </w:r>
      <w:r w:rsidRPr="009F6EB0">
        <w:rPr>
          <w:b/>
          <w:i/>
        </w:rPr>
        <w:t xml:space="preserve">***Note - </w:t>
      </w:r>
      <w:r w:rsidRPr="001C60AE">
        <w:rPr>
          <w:b/>
          <w:i/>
          <w:u w:val="single"/>
        </w:rPr>
        <w:t xml:space="preserve">Jonathan </w:t>
      </w:r>
      <w:proofErr w:type="spellStart"/>
      <w:r w:rsidRPr="001C60AE">
        <w:rPr>
          <w:b/>
          <w:i/>
          <w:u w:val="single"/>
        </w:rPr>
        <w:t>Hykawy</w:t>
      </w:r>
      <w:proofErr w:type="spellEnd"/>
      <w:r w:rsidRPr="009F6EB0">
        <w:rPr>
          <w:b/>
          <w:i/>
        </w:rPr>
        <w:t xml:space="preserve"> is the president of Storm Crow Capital Ltd, investor who tracks technologies that use rare earths</w:t>
      </w:r>
      <w:r>
        <w:rPr>
          <w:b/>
          <w:i/>
        </w:rPr>
        <w:t xml:space="preserve">, </w:t>
      </w:r>
      <w:r w:rsidRPr="001C60AE">
        <w:rPr>
          <w:b/>
          <w:i/>
          <w:u w:val="single"/>
        </w:rPr>
        <w:t>Laura Henderson Lewis</w:t>
      </w:r>
      <w:r>
        <w:rPr>
          <w:b/>
          <w:i/>
        </w:rPr>
        <w:t xml:space="preserve"> is a professor of mechanical engineering and chemical engineering at Northeastern University in Boston, Mass</w:t>
      </w:r>
    </w:p>
    <w:p w14:paraId="337D2AB9" w14:textId="77777777" w:rsidR="00C10E79" w:rsidRDefault="00C10E79" w:rsidP="00C10E79">
      <w:r>
        <w:t xml:space="preserve">HIRSCH: Which makes the lab production of </w:t>
      </w:r>
      <w:r w:rsidRPr="002C6842">
        <w:rPr>
          <w:rStyle w:val="StyleUnderline"/>
        </w:rPr>
        <w:t>tetrataenite</w:t>
      </w:r>
      <w:r>
        <w:t xml:space="preserve"> look kind of like a gift of magical alien technology from outer space, which it sort of is - just without the aliens. But Laura Lewis at Northeastern says </w:t>
      </w:r>
      <w:r w:rsidRPr="002C6842">
        <w:rPr>
          <w:rStyle w:val="StyleUnderline"/>
        </w:rPr>
        <w:t xml:space="preserve">it's </w:t>
      </w:r>
      <w:r w:rsidRPr="002C6842">
        <w:rPr>
          <w:rStyle w:val="Emphasis"/>
        </w:rPr>
        <w:t>no quick fix</w:t>
      </w:r>
      <w:r>
        <w:t>.</w:t>
      </w:r>
    </w:p>
    <w:p w14:paraId="63DCBF2A" w14:textId="77777777" w:rsidR="00C10E79" w:rsidRDefault="00C10E79" w:rsidP="00C10E79">
      <w:r>
        <w:t xml:space="preserve">LEWIS: </w:t>
      </w:r>
      <w:r w:rsidRPr="00BB05CE">
        <w:rPr>
          <w:rStyle w:val="StyleUnderline"/>
        </w:rPr>
        <w:t>Having this is not the same as having a magnet</w:t>
      </w:r>
      <w:r>
        <w:t xml:space="preserve">. I often use the analogy - you may have a material to make a brick, but you </w:t>
      </w:r>
      <w:proofErr w:type="gramStart"/>
      <w:r>
        <w:t>have to</w:t>
      </w:r>
      <w:proofErr w:type="gramEnd"/>
      <w:r>
        <w:t xml:space="preserve"> put the bricks together to make a wall. And then that wall makes the Taj Mahal.</w:t>
      </w:r>
    </w:p>
    <w:p w14:paraId="269EA4CC" w14:textId="77777777" w:rsidR="00C10E79" w:rsidRDefault="00C10E79" w:rsidP="00C10E79">
      <w:r>
        <w:t xml:space="preserve">WOODS: </w:t>
      </w:r>
      <w:r w:rsidRPr="002127EA">
        <w:t xml:space="preserve">She says </w:t>
      </w:r>
      <w:r w:rsidRPr="001C6898">
        <w:rPr>
          <w:rStyle w:val="StyleUnderline"/>
        </w:rPr>
        <w:t>there's no guarantee that the lab tetrataenite will work as well as the tiny bits of metal mined from the meteorites</w:t>
      </w:r>
      <w:r>
        <w:t xml:space="preserve">. </w:t>
      </w:r>
      <w:r w:rsidRPr="001C6898">
        <w:rPr>
          <w:rStyle w:val="Emphasis"/>
        </w:rPr>
        <w:t>Even if</w:t>
      </w:r>
      <w:r>
        <w:t xml:space="preserve"> it does, </w:t>
      </w:r>
      <w:r w:rsidRPr="001C6898">
        <w:rPr>
          <w:rStyle w:val="Emphasis"/>
        </w:rPr>
        <w:t>nothing will happen overnight</w:t>
      </w:r>
      <w:r>
        <w:t>.</w:t>
      </w:r>
    </w:p>
    <w:p w14:paraId="2F24E739" w14:textId="77777777" w:rsidR="00C10E79" w:rsidRDefault="00C10E79" w:rsidP="00C10E79">
      <w:r>
        <w:t xml:space="preserve">HIRSCH: Yeah. </w:t>
      </w:r>
      <w:r w:rsidRPr="00FB6E7D">
        <w:rPr>
          <w:rStyle w:val="StyleUnderline"/>
        </w:rPr>
        <w:t>Best case</w:t>
      </w:r>
      <w:r>
        <w:t xml:space="preserve">, she says, it </w:t>
      </w:r>
      <w:r w:rsidRPr="00C317E1">
        <w:rPr>
          <w:rStyle w:val="StyleUnderline"/>
        </w:rPr>
        <w:t xml:space="preserve">could be </w:t>
      </w:r>
      <w:r w:rsidRPr="00235A7E">
        <w:rPr>
          <w:rStyle w:val="Emphasis"/>
        </w:rPr>
        <w:t>five to eight years</w:t>
      </w:r>
      <w:r w:rsidRPr="00C317E1">
        <w:rPr>
          <w:rStyle w:val="StyleUnderline"/>
        </w:rPr>
        <w:t xml:space="preserve"> before tetrataenite could make a meaningful difference to the magnet-production business or to the rare earth markets</w:t>
      </w:r>
      <w:r>
        <w:t xml:space="preserve">. </w:t>
      </w:r>
      <w:r w:rsidRPr="00C317E1">
        <w:rPr>
          <w:rStyle w:val="Emphasis"/>
        </w:rPr>
        <w:t>Until then, the race is on to compete with China</w:t>
      </w:r>
      <w:r w:rsidRPr="00C317E1">
        <w:rPr>
          <w:rStyle w:val="StyleUnderline"/>
        </w:rPr>
        <w:t xml:space="preserve"> and to secure new sources of rare earths</w:t>
      </w:r>
      <w:r>
        <w:t xml:space="preserve"> - far in the Australian desert, deep under the seabed in Japan, maybe in outer space.</w:t>
      </w:r>
    </w:p>
    <w:p w14:paraId="4764FCAF" w14:textId="3FA1DAE5" w:rsidR="00C10E79" w:rsidRDefault="00C10E79" w:rsidP="00C10E79">
      <w:pPr>
        <w:pStyle w:val="Heading3"/>
      </w:pPr>
      <w:r>
        <w:t xml:space="preserve">AT: Recycling </w:t>
      </w:r>
    </w:p>
    <w:p w14:paraId="083EA530" w14:textId="77777777" w:rsidR="00C10E79" w:rsidRDefault="00C10E79" w:rsidP="00C10E79"/>
    <w:p w14:paraId="6653CD38" w14:textId="77777777" w:rsidR="00C10E79" w:rsidRDefault="00C10E79" w:rsidP="00C10E79">
      <w:pPr>
        <w:pStyle w:val="Heading4"/>
      </w:pPr>
      <w:r>
        <w:t>Substitutes not as effective and recycling is overstated and long-term at best</w:t>
      </w:r>
    </w:p>
    <w:p w14:paraId="37F4D2AF" w14:textId="77777777" w:rsidR="00C10E79" w:rsidRDefault="00C10E79" w:rsidP="00C10E79">
      <w:r w:rsidRPr="003372C6">
        <w:rPr>
          <w:rStyle w:val="Style13ptBold"/>
        </w:rPr>
        <w:t xml:space="preserve">Foss &amp; </w:t>
      </w:r>
      <w:proofErr w:type="spellStart"/>
      <w:r w:rsidRPr="003372C6">
        <w:rPr>
          <w:rStyle w:val="Style13ptBold"/>
        </w:rPr>
        <w:t>Koelsch</w:t>
      </w:r>
      <w:proofErr w:type="spellEnd"/>
      <w:r w:rsidRPr="003372C6">
        <w:rPr>
          <w:rStyle w:val="Style13ptBold"/>
        </w:rPr>
        <w:t>, 22</w:t>
      </w:r>
      <w:r>
        <w:t xml:space="preserve"> --- *Fellow in Energy, Minerals and Materials at Rice University’s Baker Institute for Public Policy, AND **Research Associate, J.A. Green &amp; Company and Former Research Intern, Center for Energy Studies (December 19, 2022, Michelle </w:t>
      </w:r>
      <w:proofErr w:type="spellStart"/>
      <w:r>
        <w:t>Michot</w:t>
      </w:r>
      <w:proofErr w:type="spellEnd"/>
      <w:r>
        <w:t xml:space="preserve"> Foss, Jacob </w:t>
      </w:r>
      <w:proofErr w:type="spellStart"/>
      <w:r>
        <w:t>Koelsch</w:t>
      </w:r>
      <w:proofErr w:type="spellEnd"/>
      <w:r>
        <w:t>, “Of Chinese Behemoths: What China’s Rare Earths Dominance Means for the US,” https://www.bakerinstitute.org/research/chinese-behemoths-what-chinas-rare-earths-dominance-means-us, JMP))</w:t>
      </w:r>
    </w:p>
    <w:p w14:paraId="46434849" w14:textId="77777777" w:rsidR="00C10E79" w:rsidRPr="004D4B17" w:rsidRDefault="00C10E79" w:rsidP="00C10E79">
      <w:pPr>
        <w:rPr>
          <w:rStyle w:val="StyleUnderline"/>
        </w:rPr>
      </w:pPr>
      <w:r>
        <w:t xml:space="preserve">While long-term supply resilience is a goal, “industrial planners” must proactively mitigate the risks of immediate rare earth product supply disruptions from China. </w:t>
      </w:r>
      <w:r w:rsidRPr="004D4B17">
        <w:rPr>
          <w:rStyle w:val="StyleUnderline"/>
        </w:rPr>
        <w:t xml:space="preserve">Manufacturers and designers may opt to use REE substitutes, but </w:t>
      </w:r>
      <w:r w:rsidRPr="004D4B17">
        <w:rPr>
          <w:rStyle w:val="Emphasis"/>
        </w:rPr>
        <w:t>substitutes do not perform nearly as well</w:t>
      </w:r>
      <w:r w:rsidRPr="004D4B17">
        <w:rPr>
          <w:rStyle w:val="StyleUnderline"/>
        </w:rPr>
        <w:t>.</w:t>
      </w:r>
      <w:r>
        <w:t xml:space="preserve">[77] </w:t>
      </w:r>
      <w:r w:rsidRPr="00596214">
        <w:rPr>
          <w:rStyle w:val="StyleUnderline"/>
        </w:rPr>
        <w:t>Designers looking to shift away from China-dominated REE may face the task of engineering their products without these materials as the more viable alternative.</w:t>
      </w:r>
      <w:r>
        <w:t xml:space="preserve"> </w:t>
      </w:r>
      <w:r w:rsidRPr="004D4B17">
        <w:rPr>
          <w:rStyle w:val="StyleUnderline"/>
        </w:rPr>
        <w:t>Recycling offers possibilities</w:t>
      </w:r>
      <w:r w:rsidRPr="00596214">
        <w:t>, especially from permanent magnets,</w:t>
      </w:r>
      <w:r w:rsidRPr="004D4B17">
        <w:rPr>
          <w:rStyle w:val="StyleUnderline"/>
        </w:rPr>
        <w:t xml:space="preserve"> but a </w:t>
      </w:r>
      <w:r w:rsidRPr="009B19C9">
        <w:rPr>
          <w:rStyle w:val="Emphasis"/>
        </w:rPr>
        <w:t>long path lies ahead</w:t>
      </w:r>
      <w:r w:rsidRPr="004D4B17">
        <w:rPr>
          <w:rStyle w:val="StyleUnderline"/>
        </w:rPr>
        <w:t xml:space="preserve"> for this to become viable. Recycling too often is </w:t>
      </w:r>
      <w:r w:rsidRPr="009B19C9">
        <w:rPr>
          <w:rStyle w:val="Emphasis"/>
        </w:rPr>
        <w:t>overstated</w:t>
      </w:r>
      <w:r w:rsidRPr="004D4B17">
        <w:rPr>
          <w:rStyle w:val="StyleUnderline"/>
        </w:rPr>
        <w:t xml:space="preserve"> given the outlook for raw materials requirements. Recyclers face the same </w:t>
      </w:r>
      <w:r w:rsidRPr="009B19C9">
        <w:rPr>
          <w:rStyle w:val="Emphasis"/>
        </w:rPr>
        <w:t>delays and conundrums</w:t>
      </w:r>
      <w:r w:rsidRPr="004D4B17">
        <w:rPr>
          <w:rStyle w:val="StyleUnderline"/>
        </w:rPr>
        <w:t xml:space="preserve"> in achieving regulatory reviews and permits to move forward as mining and other industrial projects.</w:t>
      </w:r>
    </w:p>
    <w:p w14:paraId="2E1A06F9" w14:textId="77777777" w:rsidR="00C10E79" w:rsidRDefault="00C10E79" w:rsidP="00C10E79">
      <w:pPr>
        <w:pStyle w:val="Heading4"/>
      </w:pPr>
      <w:r>
        <w:t xml:space="preserve">E-waste recycling has insufficient infrastructure and its expensive and inefficient </w:t>
      </w:r>
    </w:p>
    <w:p w14:paraId="378A4005" w14:textId="77777777" w:rsidR="00C10E79" w:rsidRDefault="00C10E79" w:rsidP="00C10E79">
      <w:r w:rsidRPr="00BF0376">
        <w:rPr>
          <w:rStyle w:val="Style13ptBold"/>
        </w:rPr>
        <w:t>Cho, 23</w:t>
      </w:r>
      <w:r>
        <w:t xml:space="preserve"> (APRIL 5, 2023, Renee, “The Energy Transition Will Need More Rare Earth Elements. Can We Secure Them Sustainably?” https://news.climate.columbia.edu/2023/04/05/the-energy-transition-will-need-more-rare-earth-elements-can-we-secure-them-sustainably/, JMP)) </w:t>
      </w:r>
      <w:r w:rsidRPr="00C10325">
        <w:rPr>
          <w:b/>
          <w:i/>
        </w:rPr>
        <w:t>***Note - Perrine Toledano is director of research and policy at the Columbia Center on Sustainable Investment, a joint center of the Columbia Climate School and Columbia Law School</w:t>
      </w:r>
    </w:p>
    <w:p w14:paraId="4DC6D72F" w14:textId="77777777" w:rsidR="00C10E79" w:rsidRDefault="00C10E79" w:rsidP="00C10E79">
      <w:r>
        <w:t xml:space="preserve">What about </w:t>
      </w:r>
      <w:r w:rsidRPr="003E5D04">
        <w:rPr>
          <w:rStyle w:val="StyleUnderline"/>
        </w:rPr>
        <w:t>recycling e-waste</w:t>
      </w:r>
      <w:r>
        <w:t>?</w:t>
      </w:r>
    </w:p>
    <w:p w14:paraId="6039F7F8" w14:textId="77777777" w:rsidR="00C10E79" w:rsidRDefault="00C10E79" w:rsidP="00C10E79">
      <w:r>
        <w:t xml:space="preserve">The UN Environment </w:t>
      </w:r>
      <w:proofErr w:type="spellStart"/>
      <w:r>
        <w:t>Programme</w:t>
      </w:r>
      <w:proofErr w:type="spellEnd"/>
      <w:r>
        <w:t xml:space="preserve"> estimated that over 53 million tons of e-waste were generated in 2019, including $57 billion worth of raw materials laced with rare earth elements and precious metals such as platinum, gold, and silver. Recycling these valuable elements and metals could reduce the amount of mining that will be needed. For example, according to the Union of Concerned Scientists, recycling could help meet about 30 percent of the future demand for neodymium, praseodymium, and dysprosium. However, a 2018 study found that only about one percent of rare earth elements are recycled from the products that incorporate them. Japan has been recycling its e-waste for rare materials since 2010. The U.S., second to China in producing e-waste, only recycled 15 percent of its e-waste in 2019; in contrast, Europe recycled 42.5 percent of its e-waste the same year.</w:t>
      </w:r>
    </w:p>
    <w:p w14:paraId="2AEAD364" w14:textId="77777777" w:rsidR="00C10E79" w:rsidRDefault="00C10E79" w:rsidP="00C10E79">
      <w:r>
        <w:t xml:space="preserve">Recycling </w:t>
      </w:r>
      <w:r w:rsidRPr="003E5D04">
        <w:rPr>
          <w:rStyle w:val="StyleUnderline"/>
        </w:rPr>
        <w:t>is done either through acid leaching to separate out rare earth element oxides and salts, heating and melting the metals, or using electricity to separate the materials</w:t>
      </w:r>
      <w:r>
        <w:t xml:space="preserve"> — </w:t>
      </w:r>
      <w:r w:rsidRPr="003E5D04">
        <w:rPr>
          <w:rStyle w:val="StyleUnderline"/>
        </w:rPr>
        <w:t xml:space="preserve">hence, </w:t>
      </w:r>
      <w:r w:rsidRPr="003E5D04">
        <w:rPr>
          <w:rStyle w:val="Emphasis"/>
        </w:rPr>
        <w:t>recycling has its own environmental impacts</w:t>
      </w:r>
      <w:r>
        <w:t>. Researchers are exploring new methods such as ultrasonic leaching and bio leaching.</w:t>
      </w:r>
    </w:p>
    <w:p w14:paraId="0DBC6532" w14:textId="77777777" w:rsidR="00C10E79" w:rsidRDefault="00C10E79" w:rsidP="00C10E79">
      <w:r>
        <w:t xml:space="preserve">But </w:t>
      </w:r>
      <w:r w:rsidRPr="00A956D1">
        <w:rPr>
          <w:rStyle w:val="StyleUnderline"/>
        </w:rPr>
        <w:t>e-waste</w:t>
      </w:r>
      <w:r w:rsidRPr="003E5D04">
        <w:rPr>
          <w:rStyle w:val="StyleUnderline"/>
        </w:rPr>
        <w:t xml:space="preserve"> recycling remains hampered by </w:t>
      </w:r>
      <w:r w:rsidRPr="003E5D04">
        <w:rPr>
          <w:rStyle w:val="Emphasis"/>
        </w:rPr>
        <w:t>insufficient infrastructure</w:t>
      </w:r>
      <w:r w:rsidRPr="003E5D04">
        <w:rPr>
          <w:rStyle w:val="StyleUnderline"/>
        </w:rPr>
        <w:t xml:space="preserve">, and </w:t>
      </w:r>
      <w:r w:rsidRPr="003E5D04">
        <w:rPr>
          <w:rStyle w:val="Emphasis"/>
        </w:rPr>
        <w:t>expensive and inefficient collection processes</w:t>
      </w:r>
      <w:r>
        <w:t>.</w:t>
      </w:r>
    </w:p>
    <w:p w14:paraId="0F82D5AE" w14:textId="77777777" w:rsidR="00C10E79" w:rsidRDefault="00C10E79" w:rsidP="00C10E79">
      <w:r>
        <w:t>“</w:t>
      </w:r>
      <w:r w:rsidRPr="00CF7E49">
        <w:rPr>
          <w:rStyle w:val="StyleUnderline"/>
        </w:rPr>
        <w:t>For e-waste</w:t>
      </w:r>
      <w:r>
        <w:t xml:space="preserve">, first of all </w:t>
      </w:r>
      <w:r w:rsidRPr="00CF7E49">
        <w:rPr>
          <w:rStyle w:val="StyleUnderline"/>
        </w:rPr>
        <w:t xml:space="preserve">you need the collection </w:t>
      </w:r>
      <w:proofErr w:type="gramStart"/>
      <w:r w:rsidRPr="00CF7E49">
        <w:rPr>
          <w:rStyle w:val="StyleUnderline"/>
        </w:rPr>
        <w:t>infrastructure</w:t>
      </w:r>
      <w:proofErr w:type="gramEnd"/>
      <w:r w:rsidRPr="00CF7E49">
        <w:rPr>
          <w:rStyle w:val="StyleUnderline"/>
        </w:rPr>
        <w:t xml:space="preserve"> and it has not been properly developed</w:t>
      </w:r>
      <w:r>
        <w:t>, and you need incentives for the producer to be obliged and mandated to retrieve the electronic waste,” said Toledano. “If, at the beginning, the producer knows that there will be some obligation to recover the consumer goods then it will start designing the product in a way that is recyclable. In Europe, there is this related idea that you should be mandated to develop electronics that are not designed for obsolescence to limit the waste. The circular economy [where all resources are recycled and reused] is about avoiding waste in the first place before you go into recycling, because recycling is much more technology-intensive and expensive.”</w:t>
      </w:r>
    </w:p>
    <w:p w14:paraId="294C35A0" w14:textId="77777777" w:rsidR="00C10E79" w:rsidRDefault="00C10E79" w:rsidP="00C10E79">
      <w:r w:rsidRPr="00CF7E49">
        <w:rPr>
          <w:rStyle w:val="StyleUnderline"/>
        </w:rPr>
        <w:t xml:space="preserve">The magnets in EVs and wind turbines could be recovered and recycled relatively easily, but because they are designed to last many years, it will be </w:t>
      </w:r>
      <w:r w:rsidRPr="00CF7E49">
        <w:rPr>
          <w:rStyle w:val="Emphasis"/>
        </w:rPr>
        <w:t>decades</w:t>
      </w:r>
      <w:r w:rsidRPr="00CF7E49">
        <w:rPr>
          <w:rStyle w:val="StyleUnderline"/>
        </w:rPr>
        <w:t xml:space="preserve"> before there are enough recycled magnets to meet the growing demand.</w:t>
      </w:r>
      <w:r>
        <w:t xml:space="preserve"> There are, however, companies preparing to recycle the batteries from the first generation of retiring EVs. For example, Canadian Li-Cycle Corps is building its third facility to recycle lithium-ion batteries, and there are dozens of new recycling battery projects starting up around the world.</w:t>
      </w:r>
    </w:p>
    <w:p w14:paraId="6BB2048D" w14:textId="77777777" w:rsidR="00C10E79" w:rsidRDefault="00C10E79" w:rsidP="00C10E79">
      <w:r>
        <w:t>Purdue University researchers have developed an innovative and inexpensive way to recycle coal ash to recover rare earth elements. Coal ash is as rich in rare earth elements as some ores, say the scientists. They have discovered a new method of separating out rare earth elements from other impurities, using materials that are inexpensive and efficient. If the technique can be scaled up, it could theoretically recover valuable materials from the 129 million tons of coal ash the U.S. produces annually.</w:t>
      </w:r>
    </w:p>
    <w:p w14:paraId="276595BA" w14:textId="77777777" w:rsidR="00C10E79" w:rsidRDefault="00C10E79" w:rsidP="00C10E79"/>
    <w:p w14:paraId="7F2DC7D3" w14:textId="77777777" w:rsidR="00C10E79" w:rsidRDefault="00C10E79" w:rsidP="00C10E79">
      <w:pPr>
        <w:pStyle w:val="Heading4"/>
      </w:pPr>
      <w:r>
        <w:t>Recycling can’t meet short term spikes in demand --- mining still required</w:t>
      </w:r>
    </w:p>
    <w:p w14:paraId="1A57DFE4" w14:textId="77777777" w:rsidR="00C10E79" w:rsidRDefault="00C10E79" w:rsidP="00C10E79">
      <w:r w:rsidRPr="00351578">
        <w:rPr>
          <w:rStyle w:val="Style13ptBold"/>
        </w:rPr>
        <w:t>Gramling, 23</w:t>
      </w:r>
      <w:r>
        <w:t xml:space="preserve"> --- Ph.D. in marine geochemistry from MIT and the Woods Hole Oceanographic Institution, Earth &amp; Climate writer at Science News (JANUARY 11, </w:t>
      </w:r>
      <w:proofErr w:type="gramStart"/>
      <w:r>
        <w:t>2023</w:t>
      </w:r>
      <w:proofErr w:type="gramEnd"/>
      <w:r>
        <w:t xml:space="preserve"> AT 11:00 AM, Carolyn, “Rare earth mining may be key to our renewable energy future. But at what </w:t>
      </w:r>
      <w:proofErr w:type="spellStart"/>
      <w:proofErr w:type="gramStart"/>
      <w:r>
        <w:t>cost?We</w:t>
      </w:r>
      <w:proofErr w:type="spellEnd"/>
      <w:proofErr w:type="gramEnd"/>
      <w:r>
        <w:t xml:space="preserve"> take you inside Mountain Pass, the only rare earth mine in the United States,” https://www.sciencenews.org/article/rare-earth-mining-renewable-energy-future, JMP)) </w:t>
      </w:r>
      <w:r w:rsidRPr="00760865">
        <w:rPr>
          <w:b/>
          <w:i/>
        </w:rPr>
        <w:t>***Note - Saleem Ali is an environmental planner at the University of Delaware</w:t>
      </w:r>
    </w:p>
    <w:p w14:paraId="3834F995" w14:textId="77777777" w:rsidR="00C10E79" w:rsidRDefault="00C10E79" w:rsidP="00C10E79">
      <w:r>
        <w:t xml:space="preserve">Given the concerns over new mining, </w:t>
      </w:r>
      <w:r w:rsidRPr="007E1A96">
        <w:rPr>
          <w:rStyle w:val="StyleUnderline"/>
        </w:rPr>
        <w:t>environmental think tanks</w:t>
      </w:r>
      <w:r>
        <w:t xml:space="preserve"> like the World Resources </w:t>
      </w:r>
      <w:r w:rsidRPr="00953CED">
        <w:t xml:space="preserve">Institute </w:t>
      </w:r>
      <w:r w:rsidRPr="007E1A96">
        <w:rPr>
          <w:rStyle w:val="StyleUnderline"/>
        </w:rPr>
        <w:t>have been calling for more recycling of existing rare earth materials to reduce</w:t>
      </w:r>
      <w:r>
        <w:t xml:space="preserve"> the need for </w:t>
      </w:r>
      <w:r w:rsidRPr="007E1A96">
        <w:rPr>
          <w:rStyle w:val="StyleUnderline"/>
        </w:rPr>
        <w:t>new mining and processing</w:t>
      </w:r>
      <w:r>
        <w:t>.</w:t>
      </w:r>
    </w:p>
    <w:p w14:paraId="6357951B" w14:textId="77777777" w:rsidR="00C10E79" w:rsidRDefault="00C10E79" w:rsidP="00C10E79">
      <w:r>
        <w:t>“The path to the future has to do with getting the most out of what we take out of the ground,” says Bustamante, of the NRDC. “Ultimately the biggest lever for change is not in the mining itself, but in the manufacturing, and what we do with those materials at the end of life.”</w:t>
      </w:r>
    </w:p>
    <w:p w14:paraId="32000DB1" w14:textId="77777777" w:rsidR="00C10E79" w:rsidRDefault="00C10E79" w:rsidP="00C10E79">
      <w:r>
        <w:t>That means using mined resources as efficiently as possible, but also recycling rare earths out of already existing materials. Getting more out of these materials can reduce the overall environmental impacts of the mining itself, she adds.</w:t>
      </w:r>
    </w:p>
    <w:p w14:paraId="471A13D2" w14:textId="77777777" w:rsidR="00C10E79" w:rsidRPr="004C241B" w:rsidRDefault="00C10E79" w:rsidP="00C10E79">
      <w:pPr>
        <w:rPr>
          <w:rStyle w:val="StyleUnderline"/>
        </w:rPr>
      </w:pPr>
      <w:r>
        <w:t xml:space="preserve">That is a worthwhile goal, but </w:t>
      </w:r>
      <w:r w:rsidRPr="007E1A96">
        <w:rPr>
          <w:rStyle w:val="Emphasis"/>
        </w:rPr>
        <w:t>recycling isn’t a silver bullet</w:t>
      </w:r>
      <w:r>
        <w:t xml:space="preserve">, Ali says. For one thing, </w:t>
      </w:r>
      <w:r w:rsidRPr="007E1A96">
        <w:rPr>
          <w:rStyle w:val="StyleUnderline"/>
        </w:rPr>
        <w:t xml:space="preserve">there aren’t enough spent rare earth–laden batteries and other materials available </w:t>
      </w:r>
      <w:proofErr w:type="gramStart"/>
      <w:r w:rsidRPr="007E1A96">
        <w:rPr>
          <w:rStyle w:val="StyleUnderline"/>
        </w:rPr>
        <w:t>at the moment</w:t>
      </w:r>
      <w:proofErr w:type="gramEnd"/>
      <w:r w:rsidRPr="007E1A96">
        <w:rPr>
          <w:rStyle w:val="StyleUnderline"/>
        </w:rPr>
        <w:t xml:space="preserve"> for recycling</w:t>
      </w:r>
      <w:r>
        <w:t xml:space="preserve">. </w:t>
      </w:r>
      <w:r w:rsidRPr="004C241B">
        <w:rPr>
          <w:rStyle w:val="StyleUnderline"/>
        </w:rPr>
        <w:t xml:space="preserve">“Some mining will be necessary, [because] right now we don’t have the stock.” And that </w:t>
      </w:r>
      <w:r w:rsidRPr="004C241B">
        <w:rPr>
          <w:rStyle w:val="Emphasis"/>
        </w:rPr>
        <w:t>supply problem</w:t>
      </w:r>
      <w:r w:rsidRPr="004C241B">
        <w:t xml:space="preserve">, he adds, </w:t>
      </w:r>
      <w:r w:rsidRPr="00B93BAD">
        <w:rPr>
          <w:rStyle w:val="Emphasis"/>
        </w:rPr>
        <w:t>will only grow as demand increases</w:t>
      </w:r>
      <w:r w:rsidRPr="004C241B">
        <w:rPr>
          <w:rStyle w:val="StyleUnderline"/>
        </w:rPr>
        <w:t>.</w:t>
      </w:r>
    </w:p>
    <w:p w14:paraId="1E38E1A7" w14:textId="77777777" w:rsidR="00C10E79" w:rsidRPr="00E86C05" w:rsidRDefault="00C10E79" w:rsidP="00C10E79"/>
    <w:p w14:paraId="0DBFFB1F" w14:textId="77777777" w:rsidR="00E657E3" w:rsidRDefault="00E657E3" w:rsidP="00E657E3">
      <w:pPr>
        <w:rPr>
          <w:sz w:val="16"/>
        </w:rPr>
      </w:pPr>
    </w:p>
    <w:p w14:paraId="366942D9" w14:textId="3F348EC5" w:rsidR="00C10E79" w:rsidRDefault="00982CF5" w:rsidP="00C10E79">
      <w:pPr>
        <w:pStyle w:val="Heading2"/>
      </w:pPr>
      <w:r>
        <w:t>IMPACTS</w:t>
      </w:r>
    </w:p>
    <w:p w14:paraId="1FC011AC" w14:textId="2672ACA8" w:rsidR="00982CF5" w:rsidRDefault="00982CF5" w:rsidP="00E657E3">
      <w:pPr>
        <w:pStyle w:val="Heading3"/>
      </w:pPr>
      <w:r>
        <w:t>Tech Leadership</w:t>
      </w:r>
    </w:p>
    <w:p w14:paraId="478EB1B6" w14:textId="77777777" w:rsidR="00982CF5" w:rsidRPr="008C3867" w:rsidRDefault="00982CF5" w:rsidP="00982CF5">
      <w:pPr>
        <w:pStyle w:val="Heading4"/>
      </w:pPr>
      <w:r w:rsidRPr="008C3867">
        <w:t xml:space="preserve">US </w:t>
      </w:r>
      <w:r>
        <w:t>military tech</w:t>
      </w:r>
      <w:r w:rsidRPr="008C3867">
        <w:t xml:space="preserve"> leadership solves every existential risk.</w:t>
      </w:r>
    </w:p>
    <w:p w14:paraId="48447DD1" w14:textId="77777777" w:rsidR="00982CF5" w:rsidRDefault="00982CF5" w:rsidP="00982CF5">
      <w:r>
        <w:t xml:space="preserve">Ash </w:t>
      </w:r>
      <w:r w:rsidRPr="0014127C">
        <w:rPr>
          <w:rStyle w:val="Style13ptBold"/>
        </w:rPr>
        <w:t>Jain 19</w:t>
      </w:r>
      <w:r>
        <w:t xml:space="preserve">, senior fellow with the Scowcroft Center for Strategy and Security, where he oversees the Atlantic Council’s Democratic Order Initiative and D10 Strategy Forum; and Matthew </w:t>
      </w:r>
      <w:proofErr w:type="spellStart"/>
      <w:r>
        <w:t>Kroenig</w:t>
      </w:r>
      <w:proofErr w:type="spellEnd"/>
      <w:r>
        <w:t xml:space="preserve">,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w:t>
      </w:r>
      <w:r w:rsidRPr="00EC1A7B">
        <w:t>https://www.atlanticcouncil.org/wp-content/uploads/2019/10/Present-at-the-Recreation.pdf</w:t>
      </w:r>
    </w:p>
    <w:p w14:paraId="069B8795" w14:textId="77777777" w:rsidR="00982CF5" w:rsidRPr="004A42BB" w:rsidRDefault="00982CF5" w:rsidP="00982CF5">
      <w:pPr>
        <w:rPr>
          <w:sz w:val="16"/>
        </w:rPr>
      </w:pPr>
      <w:r w:rsidRPr="007C257C">
        <w:rPr>
          <w:rStyle w:val="StyleUnderline"/>
        </w:rPr>
        <w:t>The system must</w:t>
      </w:r>
      <w:r w:rsidRPr="007C257C">
        <w:rPr>
          <w:sz w:val="16"/>
        </w:rPr>
        <w:t xml:space="preserve"> also </w:t>
      </w:r>
      <w:r w:rsidRPr="007C257C">
        <w:rPr>
          <w:rStyle w:val="StyleUnderline"/>
        </w:rPr>
        <w:t>be adapted to deal with</w:t>
      </w:r>
      <w:r w:rsidRPr="007C257C">
        <w:rPr>
          <w:sz w:val="16"/>
        </w:rPr>
        <w:t xml:space="preserve"> new issues that were not envisioned when the existing order was designed. Foremost among these issues is </w:t>
      </w:r>
      <w:r w:rsidRPr="007C257C">
        <w:rPr>
          <w:rStyle w:val="StyleUnderline"/>
        </w:rPr>
        <w:t>emerging and disruptive te</w:t>
      </w:r>
      <w:r w:rsidRPr="009C4096">
        <w:rPr>
          <w:rStyle w:val="StyleUnderline"/>
        </w:rPr>
        <w:t xml:space="preserve">chnology, including </w:t>
      </w:r>
      <w:r w:rsidRPr="00F67D1D">
        <w:rPr>
          <w:rStyle w:val="Emphasis"/>
          <w:highlight w:val="green"/>
        </w:rPr>
        <w:t>AI</w:t>
      </w:r>
      <w:r w:rsidRPr="009C4096">
        <w:rPr>
          <w:rStyle w:val="StyleUnderline"/>
        </w:rPr>
        <w:t xml:space="preserve">, </w:t>
      </w:r>
      <w:r w:rsidRPr="009C4096">
        <w:rPr>
          <w:rStyle w:val="Emphasis"/>
        </w:rPr>
        <w:t>additive manufacturing</w:t>
      </w:r>
      <w:r w:rsidRPr="004A42BB">
        <w:rPr>
          <w:sz w:val="16"/>
        </w:rPr>
        <w:t xml:space="preserve"> (or </w:t>
      </w:r>
      <w:r w:rsidRPr="00F67D1D">
        <w:rPr>
          <w:rStyle w:val="Emphasis"/>
          <w:highlight w:val="green"/>
        </w:rPr>
        <w:t>3D printing</w:t>
      </w:r>
      <w:r w:rsidRPr="004A42BB">
        <w:rPr>
          <w:sz w:val="16"/>
        </w:rPr>
        <w:t xml:space="preserve">), </w:t>
      </w:r>
      <w:r w:rsidRPr="009C4096">
        <w:rPr>
          <w:rStyle w:val="StyleUnderline"/>
        </w:rPr>
        <w:t>quantum computing</w:t>
      </w:r>
      <w:r w:rsidRPr="004A42BB">
        <w:rPr>
          <w:sz w:val="16"/>
        </w:rPr>
        <w:t xml:space="preserve">, </w:t>
      </w:r>
      <w:r w:rsidRPr="00F67D1D">
        <w:rPr>
          <w:rStyle w:val="Emphasis"/>
          <w:highlight w:val="green"/>
        </w:rPr>
        <w:t>genetic engineering</w:t>
      </w:r>
      <w:r w:rsidRPr="009C4096">
        <w:rPr>
          <w:rStyle w:val="StyleUnderline"/>
        </w:rPr>
        <w:t xml:space="preserve">, </w:t>
      </w:r>
      <w:r w:rsidRPr="009C4096">
        <w:rPr>
          <w:rStyle w:val="Emphasis"/>
        </w:rPr>
        <w:t>robotics</w:t>
      </w:r>
      <w:r w:rsidRPr="009C4096">
        <w:rPr>
          <w:rStyle w:val="StyleUnderline"/>
        </w:rPr>
        <w:t xml:space="preserve">, </w:t>
      </w:r>
      <w:r w:rsidRPr="00F67D1D">
        <w:rPr>
          <w:rStyle w:val="Emphasis"/>
          <w:highlight w:val="green"/>
        </w:rPr>
        <w:t>directed energy</w:t>
      </w:r>
      <w:r w:rsidRPr="00F67D1D">
        <w:rPr>
          <w:rStyle w:val="StyleUnderline"/>
          <w:highlight w:val="green"/>
        </w:rPr>
        <w:t>, the</w:t>
      </w:r>
      <w:r w:rsidRPr="004A42BB">
        <w:rPr>
          <w:sz w:val="16"/>
        </w:rPr>
        <w:t xml:space="preserve"> Internet of things (</w:t>
      </w:r>
      <w:r w:rsidRPr="00F67D1D">
        <w:rPr>
          <w:rStyle w:val="Emphasis"/>
          <w:highlight w:val="green"/>
        </w:rPr>
        <w:t>IOT</w:t>
      </w:r>
      <w:r w:rsidRPr="00F67D1D">
        <w:rPr>
          <w:rStyle w:val="StyleUnderline"/>
          <w:highlight w:val="green"/>
        </w:rPr>
        <w:t xml:space="preserve">), </w:t>
      </w:r>
      <w:r w:rsidRPr="00F67D1D">
        <w:rPr>
          <w:rStyle w:val="Emphasis"/>
          <w:highlight w:val="green"/>
        </w:rPr>
        <w:t>5G</w:t>
      </w:r>
      <w:r w:rsidRPr="00F67D1D">
        <w:rPr>
          <w:rStyle w:val="StyleUnderline"/>
          <w:highlight w:val="green"/>
        </w:rPr>
        <w:t xml:space="preserve">, </w:t>
      </w:r>
      <w:r w:rsidRPr="00F67D1D">
        <w:rPr>
          <w:rStyle w:val="Emphasis"/>
          <w:highlight w:val="green"/>
        </w:rPr>
        <w:t>space</w:t>
      </w:r>
      <w:r w:rsidRPr="00F67D1D">
        <w:rPr>
          <w:rStyle w:val="StyleUnderline"/>
          <w:highlight w:val="green"/>
        </w:rPr>
        <w:t xml:space="preserve">, </w:t>
      </w:r>
      <w:r w:rsidRPr="00F67D1D">
        <w:rPr>
          <w:rStyle w:val="Emphasis"/>
          <w:highlight w:val="green"/>
        </w:rPr>
        <w:t>cyber</w:t>
      </w:r>
      <w:r w:rsidRPr="004A42BB">
        <w:rPr>
          <w:sz w:val="16"/>
        </w:rPr>
        <w:t xml:space="preserve">, and many others. Like other disruptive technologies before them, </w:t>
      </w:r>
      <w:r w:rsidRPr="007C257C">
        <w:rPr>
          <w:rStyle w:val="StyleUnderline"/>
        </w:rPr>
        <w:t>these</w:t>
      </w:r>
      <w:r w:rsidRPr="009C4096">
        <w:rPr>
          <w:rStyle w:val="StyleUnderline"/>
        </w:rPr>
        <w:t xml:space="preserve"> innovations </w:t>
      </w:r>
      <w:r w:rsidRPr="00F67D1D">
        <w:rPr>
          <w:rStyle w:val="StyleUnderline"/>
          <w:highlight w:val="green"/>
        </w:rPr>
        <w:t>promise</w:t>
      </w:r>
      <w:r w:rsidRPr="009C4096">
        <w:rPr>
          <w:rStyle w:val="StyleUnderline"/>
        </w:rPr>
        <w:t xml:space="preserve"> great </w:t>
      </w:r>
      <w:r w:rsidRPr="00F67D1D">
        <w:rPr>
          <w:rStyle w:val="StyleUnderline"/>
          <w:highlight w:val="green"/>
        </w:rPr>
        <w:t>benefits, but</w:t>
      </w:r>
      <w:r w:rsidRPr="009C4096">
        <w:rPr>
          <w:rStyle w:val="StyleUnderline"/>
        </w:rPr>
        <w:t xml:space="preserve"> also </w:t>
      </w:r>
      <w:r w:rsidRPr="00F67D1D">
        <w:rPr>
          <w:rStyle w:val="StyleUnderline"/>
          <w:highlight w:val="green"/>
        </w:rPr>
        <w:t>carry</w:t>
      </w:r>
      <w:r w:rsidRPr="009C4096">
        <w:rPr>
          <w:rStyle w:val="StyleUnderline"/>
        </w:rPr>
        <w:t xml:space="preserve"> </w:t>
      </w:r>
      <w:r w:rsidRPr="009C4096">
        <w:rPr>
          <w:rStyle w:val="Emphasis"/>
        </w:rPr>
        <w:t xml:space="preserve">serious </w:t>
      </w:r>
      <w:r w:rsidRPr="00F77966">
        <w:rPr>
          <w:rStyle w:val="Emphasis"/>
        </w:rPr>
        <w:t xml:space="preserve">downside </w:t>
      </w:r>
      <w:r w:rsidRPr="00F67D1D">
        <w:rPr>
          <w:rStyle w:val="Emphasis"/>
          <w:highlight w:val="green"/>
        </w:rPr>
        <w:t>risks</w:t>
      </w:r>
      <w:r w:rsidRPr="004A42BB">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17AD0BA4" w14:textId="77777777" w:rsidR="00982CF5" w:rsidRPr="004A42BB" w:rsidRDefault="00982CF5" w:rsidP="00982CF5">
      <w:pPr>
        <w:rPr>
          <w:sz w:val="16"/>
        </w:rPr>
      </w:pPr>
      <w:r w:rsidRPr="004A42BB">
        <w:rPr>
          <w:sz w:val="16"/>
        </w:rPr>
        <w:t xml:space="preserve">Yet, </w:t>
      </w:r>
      <w:r w:rsidRPr="009C4096">
        <w:rPr>
          <w:rStyle w:val="StyleUnderline"/>
        </w:rPr>
        <w:t>AI is</w:t>
      </w:r>
      <w:r w:rsidRPr="004A42BB">
        <w:rPr>
          <w:sz w:val="16"/>
        </w:rPr>
        <w:t xml:space="preserve"> also transforming economies and societies, and </w:t>
      </w:r>
      <w:r w:rsidRPr="009C4096">
        <w:rPr>
          <w:rStyle w:val="StyleUnderline"/>
        </w:rPr>
        <w:t>generating new security challenges</w:t>
      </w:r>
      <w:r w:rsidRPr="004A42BB">
        <w:rPr>
          <w:sz w:val="16"/>
        </w:rPr>
        <w:t xml:space="preserve">. Automation will lead to widespread unemployment. The final realization of driverless cars, for example, will put out of work millions of </w:t>
      </w:r>
      <w:proofErr w:type="gramStart"/>
      <w:r w:rsidRPr="004A42BB">
        <w:rPr>
          <w:sz w:val="16"/>
        </w:rPr>
        <w:t>taxi</w:t>
      </w:r>
      <w:proofErr w:type="gramEnd"/>
      <w:r w:rsidRPr="004A42BB">
        <w:rPr>
          <w:sz w:val="16"/>
        </w:rPr>
        <w:t xml:space="preserve">,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F67D1D">
        <w:rPr>
          <w:rStyle w:val="StyleUnderline"/>
          <w:highlight w:val="green"/>
        </w:rPr>
        <w:t>autonomous weapons</w:t>
      </w:r>
      <w:r w:rsidRPr="004A42BB">
        <w:rPr>
          <w:sz w:val="16"/>
        </w:rPr>
        <w:t xml:space="preserve"> systems will become “killer robots” that select and engage targets without human input, and </w:t>
      </w:r>
      <w:r w:rsidRPr="00F67D1D">
        <w:rPr>
          <w:rStyle w:val="StyleUnderline"/>
          <w:highlight w:val="green"/>
        </w:rPr>
        <w:t>could</w:t>
      </w:r>
      <w:r w:rsidRPr="00E02B52">
        <w:rPr>
          <w:rStyle w:val="StyleUnderline"/>
        </w:rPr>
        <w:t xml:space="preserve"> eventually </w:t>
      </w:r>
      <w:r w:rsidRPr="00F67D1D">
        <w:rPr>
          <w:rStyle w:val="Emphasis"/>
          <w:highlight w:val="green"/>
        </w:rPr>
        <w:t>turn on</w:t>
      </w:r>
      <w:r w:rsidRPr="00E02B52">
        <w:rPr>
          <w:rStyle w:val="Emphasis"/>
        </w:rPr>
        <w:t xml:space="preserve"> their </w:t>
      </w:r>
      <w:r w:rsidRPr="00F67D1D">
        <w:rPr>
          <w:rStyle w:val="Emphasis"/>
          <w:highlight w:val="green"/>
        </w:rPr>
        <w:t>creators, resulting in</w:t>
      </w:r>
      <w:r w:rsidRPr="00E02B52">
        <w:rPr>
          <w:rStyle w:val="Emphasis"/>
        </w:rPr>
        <w:t xml:space="preserve"> human </w:t>
      </w:r>
      <w:r w:rsidRPr="00F67D1D">
        <w:rPr>
          <w:rStyle w:val="Emphasis"/>
          <w:highlight w:val="green"/>
        </w:rPr>
        <w:t>extinction</w:t>
      </w:r>
      <w:r w:rsidRPr="00735300">
        <w:rPr>
          <w:rStyle w:val="StyleUnderline"/>
        </w:rPr>
        <w:t xml:space="preserve">. The other technologies on this </w:t>
      </w:r>
      <w:proofErr w:type="spellStart"/>
      <w:r w:rsidRPr="00735300">
        <w:rPr>
          <w:rStyle w:val="StyleUnderline"/>
        </w:rPr>
        <w:t>lis</w:t>
      </w:r>
      <w:r>
        <w:rPr>
          <w:rStyle w:val="StyleUnderline"/>
        </w:rPr>
        <w:t>g</w:t>
      </w:r>
      <w:r w:rsidRPr="00735300">
        <w:rPr>
          <w:rStyle w:val="StyleUnderline"/>
        </w:rPr>
        <w:t>t</w:t>
      </w:r>
      <w:proofErr w:type="spellEnd"/>
      <w:r w:rsidRPr="00735300">
        <w:rPr>
          <w:rStyle w:val="StyleUnderline"/>
        </w:rPr>
        <w:t xml:space="preserve"> similarly balance great potential upside with great downside risk. </w:t>
      </w:r>
      <w:r w:rsidRPr="00F67D1D">
        <w:rPr>
          <w:rStyle w:val="StyleUnderline"/>
          <w:highlight w:val="green"/>
        </w:rPr>
        <w:t>3D printing</w:t>
      </w:r>
      <w:r w:rsidRPr="004A42BB">
        <w:rPr>
          <w:sz w:val="16"/>
        </w:rPr>
        <w:t xml:space="preserve">, for example, can be used to “make anything anywhere,” reducing costs for a wide range of manufactured goods and encouraging a return of local manufacturing industries.61 At the same time, advanced 3D printers </w:t>
      </w:r>
      <w:r w:rsidRPr="00F67D1D">
        <w:rPr>
          <w:rStyle w:val="StyleUnderline"/>
          <w:highlight w:val="green"/>
        </w:rPr>
        <w:t>can</w:t>
      </w:r>
      <w:r w:rsidRPr="004A42BB">
        <w:rPr>
          <w:sz w:val="16"/>
        </w:rPr>
        <w:t xml:space="preserve"> also </w:t>
      </w:r>
      <w:r w:rsidRPr="00F67D1D">
        <w:rPr>
          <w:rStyle w:val="StyleUnderline"/>
          <w:highlight w:val="green"/>
        </w:rPr>
        <w:t>be used by</w:t>
      </w:r>
      <w:r w:rsidRPr="00735300">
        <w:rPr>
          <w:rStyle w:val="StyleUnderline"/>
        </w:rPr>
        <w:t xml:space="preserve"> revisionist and </w:t>
      </w:r>
      <w:r w:rsidRPr="00F67D1D">
        <w:rPr>
          <w:rStyle w:val="StyleUnderline"/>
          <w:highlight w:val="green"/>
        </w:rPr>
        <w:t>rogue states to print</w:t>
      </w:r>
      <w:r w:rsidRPr="00735300">
        <w:rPr>
          <w:rStyle w:val="StyleUnderline"/>
        </w:rPr>
        <w:t xml:space="preserve"> component parts for advanced weapons systems or</w:t>
      </w:r>
      <w:r w:rsidRPr="004A42BB">
        <w:rPr>
          <w:sz w:val="16"/>
        </w:rPr>
        <w:t xml:space="preserve"> even </w:t>
      </w:r>
      <w:r w:rsidRPr="00F67D1D">
        <w:rPr>
          <w:rStyle w:val="StyleUnderline"/>
          <w:highlight w:val="green"/>
        </w:rPr>
        <w:t>WMD</w:t>
      </w:r>
      <w:r w:rsidRPr="004A42BB">
        <w:rPr>
          <w:sz w:val="16"/>
        </w:rPr>
        <w:t xml:space="preserve"> programs, </w:t>
      </w:r>
      <w:r w:rsidRPr="00F67D1D">
        <w:rPr>
          <w:rStyle w:val="Emphasis"/>
          <w:highlight w:val="green"/>
        </w:rPr>
        <w:t>spurring arms races and</w:t>
      </w:r>
      <w:r w:rsidRPr="00735300">
        <w:rPr>
          <w:rStyle w:val="Emphasis"/>
        </w:rPr>
        <w:t xml:space="preserve"> weapons </w:t>
      </w:r>
      <w:r w:rsidRPr="00F67D1D">
        <w:rPr>
          <w:rStyle w:val="Emphasis"/>
          <w:highlight w:val="green"/>
        </w:rPr>
        <w:t>prolif</w:t>
      </w:r>
      <w:r w:rsidRPr="00735300">
        <w:rPr>
          <w:rStyle w:val="Emphasis"/>
        </w:rPr>
        <w:t>eration</w:t>
      </w:r>
      <w:r w:rsidRPr="004A42BB">
        <w:rPr>
          <w:sz w:val="16"/>
        </w:rPr>
        <w:t xml:space="preserve">.62 </w:t>
      </w:r>
      <w:r w:rsidRPr="00F67D1D">
        <w:rPr>
          <w:rStyle w:val="Emphasis"/>
          <w:highlight w:val="green"/>
        </w:rPr>
        <w:t>G</w:t>
      </w:r>
      <w:r w:rsidRPr="00F77966">
        <w:rPr>
          <w:rStyle w:val="StyleUnderline"/>
        </w:rPr>
        <w:t xml:space="preserve">enetic </w:t>
      </w:r>
      <w:r w:rsidRPr="00F67D1D">
        <w:rPr>
          <w:rStyle w:val="Emphasis"/>
          <w:highlight w:val="green"/>
        </w:rPr>
        <w:t>e</w:t>
      </w:r>
      <w:r w:rsidRPr="00F77966">
        <w:rPr>
          <w:rStyle w:val="StyleUnderline"/>
        </w:rPr>
        <w:t xml:space="preserve">ngineering </w:t>
      </w:r>
      <w:r w:rsidRPr="00F67D1D">
        <w:rPr>
          <w:rStyle w:val="StyleUnderline"/>
          <w:highlight w:val="green"/>
        </w:rPr>
        <w:t>can</w:t>
      </w:r>
      <w:r w:rsidRPr="004A42BB">
        <w:rPr>
          <w:sz w:val="16"/>
        </w:rPr>
        <w:t xml:space="preserve"> wipe out entire classes of disease through improved medicine, or </w:t>
      </w:r>
      <w:r w:rsidRPr="00F67D1D">
        <w:rPr>
          <w:rStyle w:val="StyleUnderline"/>
          <w:highlight w:val="green"/>
        </w:rPr>
        <w:t>wipe out</w:t>
      </w:r>
      <w:r w:rsidRPr="00B666AD">
        <w:rPr>
          <w:rStyle w:val="StyleUnderline"/>
        </w:rPr>
        <w:t xml:space="preserve"> entire </w:t>
      </w:r>
      <w:r w:rsidRPr="00F67D1D">
        <w:rPr>
          <w:rStyle w:val="StyleUnderline"/>
          <w:highlight w:val="green"/>
        </w:rPr>
        <w:t>classes of people</w:t>
      </w:r>
      <w:r w:rsidRPr="00B666AD">
        <w:rPr>
          <w:rStyle w:val="StyleUnderline"/>
        </w:rPr>
        <w:t xml:space="preserve"> through genetically engineered superbugs. </w:t>
      </w:r>
      <w:r w:rsidRPr="00F67D1D">
        <w:rPr>
          <w:rStyle w:val="StyleUnderline"/>
          <w:highlight w:val="green"/>
        </w:rPr>
        <w:t>Directed-energy</w:t>
      </w:r>
      <w:r w:rsidRPr="00B666AD">
        <w:rPr>
          <w:rStyle w:val="StyleUnderline"/>
        </w:rPr>
        <w:t xml:space="preserve"> missile defenses </w:t>
      </w:r>
      <w:r w:rsidRPr="00F67D1D">
        <w:rPr>
          <w:rStyle w:val="StyleUnderline"/>
          <w:highlight w:val="green"/>
        </w:rPr>
        <w:t>may</w:t>
      </w:r>
      <w:r w:rsidRPr="00B666AD">
        <w:rPr>
          <w:rStyle w:val="StyleUnderline"/>
        </w:rPr>
        <w:t xml:space="preserve"> defend against incoming missile attacks, while</w:t>
      </w:r>
      <w:r w:rsidRPr="004A42BB">
        <w:rPr>
          <w:sz w:val="16"/>
        </w:rPr>
        <w:t xml:space="preserve"> also </w:t>
      </w:r>
      <w:r w:rsidRPr="00F67D1D">
        <w:rPr>
          <w:rStyle w:val="Emphasis"/>
          <w:highlight w:val="green"/>
        </w:rPr>
        <w:t>undermin</w:t>
      </w:r>
      <w:r w:rsidRPr="00B666AD">
        <w:rPr>
          <w:rStyle w:val="Emphasis"/>
        </w:rPr>
        <w:t xml:space="preserve">ing </w:t>
      </w:r>
      <w:r w:rsidRPr="00F67D1D">
        <w:rPr>
          <w:rStyle w:val="Emphasis"/>
          <w:highlight w:val="green"/>
        </w:rPr>
        <w:t>global</w:t>
      </w:r>
      <w:r w:rsidRPr="00B666AD">
        <w:rPr>
          <w:rStyle w:val="Emphasis"/>
        </w:rPr>
        <w:t xml:space="preserve"> strategic </w:t>
      </w:r>
      <w:r w:rsidRPr="00F67D1D">
        <w:rPr>
          <w:rStyle w:val="Emphasis"/>
          <w:highlight w:val="green"/>
        </w:rPr>
        <w:t>stability</w:t>
      </w:r>
      <w:r w:rsidRPr="004A42BB">
        <w:rPr>
          <w:sz w:val="16"/>
        </w:rPr>
        <w:t>.</w:t>
      </w:r>
    </w:p>
    <w:p w14:paraId="64A44201" w14:textId="77777777" w:rsidR="00982CF5" w:rsidRDefault="00982CF5" w:rsidP="00982CF5">
      <w:pPr>
        <w:rPr>
          <w:sz w:val="16"/>
        </w:rPr>
      </w:pPr>
      <w:r w:rsidRPr="004A42BB">
        <w:rPr>
          <w:sz w:val="16"/>
        </w:rPr>
        <w:t xml:space="preserve">Perhaps </w:t>
      </w:r>
      <w:r w:rsidRPr="00565B31">
        <w:rPr>
          <w:rStyle w:val="StyleUnderline"/>
        </w:rPr>
        <w:t xml:space="preserve">the </w:t>
      </w:r>
      <w:r w:rsidRPr="00F67D1D">
        <w:rPr>
          <w:rStyle w:val="StyleUnderline"/>
          <w:highlight w:val="green"/>
        </w:rPr>
        <w:t>greatest risk</w:t>
      </w:r>
      <w:r w:rsidRPr="00565B31">
        <w:rPr>
          <w:rStyle w:val="StyleUnderline"/>
        </w:rPr>
        <w:t xml:space="preserve"> to global strategic stability from new technology</w:t>
      </w:r>
      <w:r w:rsidRPr="004A42BB">
        <w:rPr>
          <w:sz w:val="16"/>
        </w:rPr>
        <w:t xml:space="preserve">, however, </w:t>
      </w:r>
      <w:r w:rsidRPr="00F67D1D">
        <w:rPr>
          <w:rStyle w:val="StyleUnderline"/>
          <w:highlight w:val="green"/>
        </w:rPr>
        <w:t>comes from</w:t>
      </w:r>
      <w:r w:rsidRPr="00565B31">
        <w:rPr>
          <w:rStyle w:val="StyleUnderline"/>
        </w:rPr>
        <w:t xml:space="preserve"> the </w:t>
      </w:r>
      <w:r w:rsidRPr="00F67D1D">
        <w:rPr>
          <w:rStyle w:val="StyleUnderline"/>
          <w:highlight w:val="green"/>
        </w:rPr>
        <w:t>risk</w:t>
      </w:r>
      <w:r w:rsidRPr="004A42BB">
        <w:rPr>
          <w:sz w:val="16"/>
        </w:rPr>
        <w:t xml:space="preserve"> that </w:t>
      </w:r>
      <w:r w:rsidRPr="00565B31">
        <w:rPr>
          <w:rStyle w:val="Emphasis"/>
        </w:rPr>
        <w:t xml:space="preserve">revisionist </w:t>
      </w:r>
      <w:r w:rsidRPr="00F67D1D">
        <w:rPr>
          <w:rStyle w:val="Emphasis"/>
          <w:highlight w:val="green"/>
        </w:rPr>
        <w:t>autocracies</w:t>
      </w:r>
      <w:r w:rsidRPr="00565B31">
        <w:rPr>
          <w:rStyle w:val="Emphasis"/>
        </w:rPr>
        <w:t xml:space="preserve"> may </w:t>
      </w:r>
      <w:r w:rsidRPr="00F67D1D">
        <w:rPr>
          <w:rStyle w:val="Emphasis"/>
          <w:highlight w:val="green"/>
        </w:rPr>
        <w:t>win the</w:t>
      </w:r>
      <w:r w:rsidRPr="00565B31">
        <w:rPr>
          <w:rStyle w:val="Emphasis"/>
        </w:rPr>
        <w:t xml:space="preserve"> new </w:t>
      </w:r>
      <w:r w:rsidRPr="00F67D1D">
        <w:rPr>
          <w:rStyle w:val="Emphasis"/>
          <w:highlight w:val="green"/>
        </w:rPr>
        <w:t>tech</w:t>
      </w:r>
      <w:r w:rsidRPr="00565B31">
        <w:rPr>
          <w:rStyle w:val="Emphasis"/>
        </w:rPr>
        <w:t xml:space="preserve"> arms </w:t>
      </w:r>
      <w:r w:rsidRPr="00F67D1D">
        <w:rPr>
          <w:rStyle w:val="Emphasis"/>
          <w:highlight w:val="green"/>
        </w:rPr>
        <w:t>race</w:t>
      </w:r>
      <w:r w:rsidRPr="004A42BB">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w:t>
      </w:r>
      <w:r w:rsidRPr="00EF2A74">
        <w:rPr>
          <w:sz w:val="16"/>
        </w:rPr>
        <w:t xml:space="preserve">Accordingly, </w:t>
      </w:r>
      <w:r w:rsidRPr="00EF2A74">
        <w:rPr>
          <w:rStyle w:val="StyleUnderline"/>
        </w:rPr>
        <w:t>stability has been maintained in Europe and Asia</w:t>
      </w:r>
      <w:r w:rsidRPr="00EF2A74">
        <w:rPr>
          <w:sz w:val="16"/>
        </w:rPr>
        <w:t xml:space="preserve"> for decades </w:t>
      </w:r>
      <w:r w:rsidRPr="00EF2A74">
        <w:rPr>
          <w:rStyle w:val="StyleUnderline"/>
        </w:rPr>
        <w:t xml:space="preserve">because the </w:t>
      </w:r>
      <w:r w:rsidRPr="00EF2A74">
        <w:rPr>
          <w:rStyle w:val="Emphasis"/>
        </w:rPr>
        <w:t>U</w:t>
      </w:r>
      <w:r w:rsidRPr="00EF2A74">
        <w:rPr>
          <w:sz w:val="16"/>
        </w:rPr>
        <w:t xml:space="preserve">nited </w:t>
      </w:r>
      <w:r w:rsidRPr="00EF2A74">
        <w:rPr>
          <w:rStyle w:val="Emphasis"/>
        </w:rPr>
        <w:t>S</w:t>
      </w:r>
      <w:r w:rsidRPr="00EF2A74">
        <w:rPr>
          <w:sz w:val="16"/>
        </w:rPr>
        <w:t xml:space="preserve">tates </w:t>
      </w:r>
      <w:r w:rsidRPr="00EF2A74">
        <w:rPr>
          <w:rStyle w:val="StyleUnderline"/>
        </w:rPr>
        <w:t>and its democratic allies possessed a favorable economic and military balance of power</w:t>
      </w:r>
      <w:r w:rsidRPr="00EF2A74">
        <w:rPr>
          <w:sz w:val="16"/>
        </w:rPr>
        <w:t xml:space="preserve"> in those key regions</w:t>
      </w:r>
      <w:r w:rsidRPr="004A42BB">
        <w:rPr>
          <w:sz w:val="16"/>
        </w:rPr>
        <w:t xml:space="preserve">. Many believe, however, that China may now have the lead in the new technologies of the twenty-first century, including AI, quantum, 5G, hypersonic missiles, and others. </w:t>
      </w:r>
      <w:r w:rsidRPr="00F67D1D">
        <w:rPr>
          <w:rStyle w:val="StyleUnderline"/>
          <w:highlight w:val="green"/>
        </w:rPr>
        <w:t>If</w:t>
      </w:r>
      <w:r w:rsidRPr="00565B31">
        <w:rPr>
          <w:rStyle w:val="StyleUnderline"/>
        </w:rPr>
        <w:t xml:space="preserve"> </w:t>
      </w:r>
      <w:r w:rsidRPr="00F67D1D">
        <w:rPr>
          <w:rStyle w:val="StyleUnderline"/>
          <w:highlight w:val="green"/>
        </w:rPr>
        <w:t>China</w:t>
      </w:r>
      <w:r w:rsidRPr="00565B31">
        <w:rPr>
          <w:rStyle w:val="StyleUnderline"/>
        </w:rPr>
        <w:t xml:space="preserve"> succeeds in </w:t>
      </w:r>
      <w:r w:rsidRPr="00F67D1D">
        <w:rPr>
          <w:rStyle w:val="StyleUnderline"/>
          <w:highlight w:val="green"/>
        </w:rPr>
        <w:t>master</w:t>
      </w:r>
      <w:r w:rsidRPr="00565B31">
        <w:rPr>
          <w:rStyle w:val="StyleUnderline"/>
        </w:rPr>
        <w:t xml:space="preserve">ing the </w:t>
      </w:r>
      <w:r w:rsidRPr="00F67D1D">
        <w:rPr>
          <w:rStyle w:val="StyleUnderline"/>
          <w:highlight w:val="green"/>
        </w:rPr>
        <w:t>tech</w:t>
      </w:r>
      <w:r w:rsidRPr="00565B31">
        <w:rPr>
          <w:rStyle w:val="StyleUnderline"/>
        </w:rPr>
        <w:t xml:space="preserve">nologies of the future </w:t>
      </w:r>
      <w:r w:rsidRPr="00F67D1D">
        <w:rPr>
          <w:rStyle w:val="StyleUnderline"/>
          <w:highlight w:val="green"/>
        </w:rPr>
        <w:t>before the democratic core</w:t>
      </w:r>
      <w:r w:rsidRPr="004A42BB">
        <w:rPr>
          <w:sz w:val="16"/>
        </w:rPr>
        <w:t xml:space="preserve">, then </w:t>
      </w:r>
      <w:r w:rsidRPr="00F67D1D">
        <w:rPr>
          <w:rStyle w:val="StyleUnderline"/>
          <w:highlight w:val="green"/>
        </w:rPr>
        <w:t>this could lead to a</w:t>
      </w:r>
      <w:r w:rsidRPr="00565B31">
        <w:rPr>
          <w:rStyle w:val="StyleUnderline"/>
        </w:rPr>
        <w:t xml:space="preserve"> drastic and </w:t>
      </w:r>
      <w:r w:rsidRPr="00F67D1D">
        <w:rPr>
          <w:rStyle w:val="Emphasis"/>
          <w:highlight w:val="green"/>
        </w:rPr>
        <w:t>rapid shift in the balance of power</w:t>
      </w:r>
      <w:r w:rsidRPr="00F67D1D">
        <w:rPr>
          <w:rStyle w:val="StyleUnderline"/>
          <w:highlight w:val="green"/>
        </w:rPr>
        <w:t>, upsetting</w:t>
      </w:r>
      <w:r w:rsidRPr="00565B31">
        <w:rPr>
          <w:rStyle w:val="StyleUnderline"/>
        </w:rPr>
        <w:t xml:space="preserve"> </w:t>
      </w:r>
      <w:r w:rsidRPr="00F67D1D">
        <w:rPr>
          <w:rStyle w:val="Emphasis"/>
          <w:highlight w:val="green"/>
        </w:rPr>
        <w:t>global strategic stability</w:t>
      </w:r>
      <w:r w:rsidRPr="00565B31">
        <w:rPr>
          <w:rStyle w:val="StyleUnderline"/>
        </w:rPr>
        <w:t>, and the call for a democratic- led, rules-based system</w:t>
      </w:r>
      <w:r w:rsidRPr="004A42BB">
        <w:rPr>
          <w:sz w:val="16"/>
        </w:rPr>
        <w:t xml:space="preserve"> outlined in these pages.63</w:t>
      </w:r>
    </w:p>
    <w:p w14:paraId="18567337" w14:textId="77777777" w:rsidR="00982CF5" w:rsidRPr="00982CF5" w:rsidRDefault="00982CF5" w:rsidP="00982CF5"/>
    <w:p w14:paraId="7D2C02DC" w14:textId="6D598E96" w:rsidR="00E657E3" w:rsidRDefault="00E657E3" w:rsidP="00E657E3">
      <w:pPr>
        <w:pStyle w:val="Heading3"/>
      </w:pPr>
      <w:r>
        <w:t xml:space="preserve">China </w:t>
      </w:r>
    </w:p>
    <w:p w14:paraId="1C769C19" w14:textId="77777777" w:rsidR="00E657E3" w:rsidRPr="00260B1B" w:rsidRDefault="00E657E3" w:rsidP="00E657E3">
      <w:pPr>
        <w:pStyle w:val="Heading4"/>
      </w:pPr>
      <w:r w:rsidRPr="00260B1B">
        <w:t xml:space="preserve">Chinese control over rare earths jeopardizes US hegemony – all military equipment </w:t>
      </w:r>
      <w:r w:rsidRPr="00932A45">
        <w:rPr>
          <w:u w:val="single"/>
        </w:rPr>
        <w:t>relies</w:t>
      </w:r>
      <w:r w:rsidRPr="00260B1B">
        <w:t xml:space="preserve"> on these minerals</w:t>
      </w:r>
    </w:p>
    <w:p w14:paraId="0D4F2D66" w14:textId="77777777" w:rsidR="00E657E3" w:rsidRPr="002E1BC6" w:rsidRDefault="00E657E3" w:rsidP="00E657E3">
      <w:r w:rsidRPr="002E1BC6">
        <w:rPr>
          <w:rStyle w:val="Style13ptBold"/>
        </w:rPr>
        <w:t>Ahmed ’22</w:t>
      </w:r>
      <w:r>
        <w:t xml:space="preserve"> [Sayeed; 09/09/2022; Ph.D. in Environmental Management and Internet-based Collaborative Modelling from University of Strathclyde, MEng in Civil Engineering from Asian Institute of Technology, CEO of Bayside </w:t>
      </w:r>
      <w:proofErr w:type="spellStart"/>
      <w:r>
        <w:t>Analytix</w:t>
      </w:r>
      <w:proofErr w:type="spellEnd"/>
      <w:r>
        <w:t>;</w:t>
      </w:r>
      <w:r w:rsidRPr="002E1BC6">
        <w:t xml:space="preserve"> "US controls advanced chips, but China has another card," Daily Star,</w:t>
      </w:r>
      <w:r>
        <w:t xml:space="preserve"> </w:t>
      </w:r>
      <w:r w:rsidRPr="003C7217">
        <w:t>https://www.thedailystar.net/opinion/views/news/us-controls-advanced-chips-china-has-another-card-3115316</w:t>
      </w:r>
      <w:r>
        <w:t xml:space="preserve"> //The St. Mark’s School of Texas, Anish </w:t>
      </w:r>
      <w:proofErr w:type="spellStart"/>
      <w:r>
        <w:t>Guddati</w:t>
      </w:r>
      <w:proofErr w:type="spellEnd"/>
      <w:r>
        <w:t>–Class of 2024]</w:t>
      </w:r>
    </w:p>
    <w:p w14:paraId="318D4C04" w14:textId="77777777" w:rsidR="00E657E3" w:rsidRPr="00C10E79" w:rsidRDefault="00E657E3" w:rsidP="00E657E3">
      <w:pPr>
        <w:rPr>
          <w:sz w:val="16"/>
        </w:rPr>
      </w:pPr>
      <w:r w:rsidRPr="00C10E79">
        <w:rPr>
          <w:sz w:val="16"/>
        </w:rPr>
        <w:t xml:space="preserve">US </w:t>
      </w:r>
      <w:proofErr w:type="spellStart"/>
      <w:r w:rsidRPr="00C10E79">
        <w:rPr>
          <w:sz w:val="16"/>
        </w:rPr>
        <w:t>defence</w:t>
      </w:r>
      <w:proofErr w:type="spellEnd"/>
      <w:r w:rsidRPr="00C10E79">
        <w:rPr>
          <w:sz w:val="16"/>
        </w:rPr>
        <w:t xml:space="preserve"> giant Lockheed Martin's highly successful </w:t>
      </w:r>
      <w:r w:rsidRPr="003C7217">
        <w:rPr>
          <w:rStyle w:val="StyleUnderline"/>
        </w:rPr>
        <w:t xml:space="preserve">fighter jet F-35 </w:t>
      </w:r>
      <w:r w:rsidRPr="00C10E79">
        <w:rPr>
          <w:sz w:val="16"/>
        </w:rPr>
        <w:t xml:space="preserve">made its maiden flight in 2006. This sleek flying machine is still in operation with variations such as the F-35A (2015), B (2016) and C (2019). Each such jet </w:t>
      </w:r>
      <w:r w:rsidRPr="003C7217">
        <w:rPr>
          <w:rStyle w:val="StyleUnderline"/>
        </w:rPr>
        <w:t>contains 417kg of "rare earths,"</w:t>
      </w:r>
      <w:r w:rsidRPr="00C10E79">
        <w:rPr>
          <w:sz w:val="16"/>
        </w:rPr>
        <w:t xml:space="preserve"> </w:t>
      </w:r>
      <w:r w:rsidRPr="003C7217">
        <w:rPr>
          <w:rStyle w:val="StyleUnderline"/>
        </w:rPr>
        <w:t>an</w:t>
      </w:r>
      <w:r w:rsidRPr="00C10E79">
        <w:rPr>
          <w:sz w:val="16"/>
        </w:rPr>
        <w:t xml:space="preserve"> </w:t>
      </w:r>
      <w:r w:rsidRPr="003C7217">
        <w:rPr>
          <w:rStyle w:val="Emphasis"/>
        </w:rPr>
        <w:t>essential material</w:t>
      </w:r>
      <w:r w:rsidRPr="00C10E79">
        <w:rPr>
          <w:sz w:val="16"/>
        </w:rPr>
        <w:t xml:space="preserve"> </w:t>
      </w:r>
      <w:r w:rsidRPr="003C7217">
        <w:rPr>
          <w:rStyle w:val="StyleUnderline"/>
        </w:rPr>
        <w:t>without which its</w:t>
      </w:r>
      <w:r w:rsidRPr="00C10E79">
        <w:rPr>
          <w:sz w:val="16"/>
        </w:rPr>
        <w:t xml:space="preserve"> intricate </w:t>
      </w:r>
      <w:r w:rsidRPr="003C7217">
        <w:rPr>
          <w:rStyle w:val="StyleUnderline"/>
        </w:rPr>
        <w:t>electronics and weaponry would not exist</w:t>
      </w:r>
      <w:r w:rsidRPr="00C10E79">
        <w:rPr>
          <w:sz w:val="16"/>
        </w:rPr>
        <w:t xml:space="preserve">. But it is the US' foremost strategic rival, China, who controls the rare earths' supply. Beijing </w:t>
      </w:r>
      <w:proofErr w:type="spellStart"/>
      <w:r w:rsidRPr="00C10E79">
        <w:rPr>
          <w:sz w:val="16"/>
        </w:rPr>
        <w:t>realised</w:t>
      </w:r>
      <w:proofErr w:type="spellEnd"/>
      <w:r w:rsidRPr="00C10E79">
        <w:rPr>
          <w:sz w:val="16"/>
        </w:rPr>
        <w:t xml:space="preserve"> the importance of rare earths as early as in 1992, when Deng Xiaoping said, "The Middle East has oil; China has rare earths."</w:t>
      </w:r>
    </w:p>
    <w:p w14:paraId="14AA0481" w14:textId="77777777" w:rsidR="00E657E3" w:rsidRPr="00C10E79" w:rsidRDefault="00E657E3" w:rsidP="00E657E3">
      <w:pPr>
        <w:rPr>
          <w:sz w:val="16"/>
        </w:rPr>
      </w:pPr>
      <w:r w:rsidRPr="00C10E79">
        <w:rPr>
          <w:sz w:val="16"/>
        </w:rPr>
        <w:t xml:space="preserve">What are rare earths, exactly? These are 17 nearly indistinguishable lustrous silvery-white soft heavy metals in the Periodic Table, a scientific tabulation of Earth's chemical elements) such as dysprosium, </w:t>
      </w:r>
      <w:proofErr w:type="gramStart"/>
      <w:r w:rsidRPr="00C10E79">
        <w:rPr>
          <w:sz w:val="16"/>
        </w:rPr>
        <w:t>praseodymium</w:t>
      </w:r>
      <w:proofErr w:type="gramEnd"/>
      <w:r w:rsidRPr="00C10E79">
        <w:rPr>
          <w:sz w:val="16"/>
        </w:rPr>
        <w:t xml:space="preserve"> and ytterbium. </w:t>
      </w:r>
      <w:r w:rsidRPr="003C7217">
        <w:rPr>
          <w:rStyle w:val="StyleUnderline"/>
        </w:rPr>
        <w:t>From jets or weaponry</w:t>
      </w:r>
      <w:r w:rsidRPr="00C10E79">
        <w:rPr>
          <w:sz w:val="16"/>
        </w:rPr>
        <w:t xml:space="preserve">, smartphones, </w:t>
      </w:r>
      <w:r w:rsidRPr="003C7217">
        <w:rPr>
          <w:rStyle w:val="StyleUnderline"/>
        </w:rPr>
        <w:t>hard drives</w:t>
      </w:r>
      <w:r w:rsidRPr="00C10E79">
        <w:rPr>
          <w:sz w:val="16"/>
        </w:rPr>
        <w:t xml:space="preserve">, electric </w:t>
      </w:r>
      <w:proofErr w:type="gramStart"/>
      <w:r w:rsidRPr="00C10E79">
        <w:rPr>
          <w:sz w:val="16"/>
        </w:rPr>
        <w:t>vehicles</w:t>
      </w:r>
      <w:proofErr w:type="gramEnd"/>
      <w:r w:rsidRPr="00C10E79">
        <w:rPr>
          <w:sz w:val="16"/>
        </w:rPr>
        <w:t xml:space="preserve"> and LED lights, </w:t>
      </w:r>
      <w:r w:rsidRPr="003C7217">
        <w:rPr>
          <w:rStyle w:val="StyleUnderline"/>
        </w:rPr>
        <w:t>to wind turbines</w:t>
      </w:r>
      <w:r w:rsidRPr="00C10E79">
        <w:rPr>
          <w:sz w:val="16"/>
        </w:rPr>
        <w:t xml:space="preserve"> and petroleum processing – </w:t>
      </w:r>
      <w:r w:rsidRPr="003C7217">
        <w:rPr>
          <w:rStyle w:val="StyleUnderline"/>
        </w:rPr>
        <w:t>everything depends on these</w:t>
      </w:r>
      <w:r w:rsidRPr="00C10E79">
        <w:rPr>
          <w:sz w:val="16"/>
        </w:rPr>
        <w:t xml:space="preserve"> </w:t>
      </w:r>
      <w:r w:rsidRPr="003C7217">
        <w:rPr>
          <w:rStyle w:val="Emphasis"/>
        </w:rPr>
        <w:t>"touchstones."</w:t>
      </w:r>
      <w:r w:rsidRPr="00C10E79">
        <w:rPr>
          <w:sz w:val="16"/>
        </w:rPr>
        <w:t xml:space="preserve"> </w:t>
      </w:r>
      <w:r w:rsidRPr="003C7217">
        <w:rPr>
          <w:rStyle w:val="StyleUnderline"/>
        </w:rPr>
        <w:t>Rare earths provide the</w:t>
      </w:r>
      <w:r w:rsidRPr="00C10E79">
        <w:rPr>
          <w:sz w:val="16"/>
        </w:rPr>
        <w:t xml:space="preserve"> </w:t>
      </w:r>
      <w:r w:rsidRPr="003C7217">
        <w:rPr>
          <w:rStyle w:val="Emphasis"/>
        </w:rPr>
        <w:t>magical touch</w:t>
      </w:r>
      <w:r w:rsidRPr="00C10E79">
        <w:rPr>
          <w:sz w:val="16"/>
        </w:rPr>
        <w:t xml:space="preserve"> </w:t>
      </w:r>
      <w:r w:rsidRPr="003C7217">
        <w:rPr>
          <w:rStyle w:val="StyleUnderline"/>
        </w:rPr>
        <w:t>to all</w:t>
      </w:r>
      <w:r w:rsidRPr="00C10E79">
        <w:rPr>
          <w:sz w:val="16"/>
        </w:rPr>
        <w:t xml:space="preserve"> these </w:t>
      </w:r>
      <w:r w:rsidRPr="003C7217">
        <w:rPr>
          <w:rStyle w:val="StyleUnderline"/>
        </w:rPr>
        <w:t>products that power today's advanced economies and cutting-edge technology</w:t>
      </w:r>
      <w:r w:rsidRPr="00C10E79">
        <w:rPr>
          <w:sz w:val="16"/>
        </w:rPr>
        <w:t>.</w:t>
      </w:r>
    </w:p>
    <w:p w14:paraId="597B948A" w14:textId="77777777" w:rsidR="00E657E3" w:rsidRPr="00C10E79" w:rsidRDefault="00E657E3" w:rsidP="00E657E3">
      <w:pPr>
        <w:rPr>
          <w:sz w:val="16"/>
        </w:rPr>
      </w:pPr>
      <w:r w:rsidRPr="003C7217">
        <w:rPr>
          <w:rStyle w:val="StyleUnderline"/>
        </w:rPr>
        <w:t>China</w:t>
      </w:r>
      <w:r w:rsidRPr="00C10E79">
        <w:rPr>
          <w:sz w:val="16"/>
        </w:rPr>
        <w:t xml:space="preserve"> holds 40 percent of the global rare earths </w:t>
      </w:r>
      <w:proofErr w:type="gramStart"/>
      <w:r w:rsidRPr="00C10E79">
        <w:rPr>
          <w:sz w:val="16"/>
        </w:rPr>
        <w:t>reserve, but</w:t>
      </w:r>
      <w:proofErr w:type="gramEnd"/>
      <w:r w:rsidRPr="00C10E79">
        <w:rPr>
          <w:sz w:val="16"/>
        </w:rPr>
        <w:t xml:space="preserve"> </w:t>
      </w:r>
      <w:r w:rsidRPr="003C7217">
        <w:rPr>
          <w:rStyle w:val="StyleUnderline"/>
        </w:rPr>
        <w:t>produces 70 percent of the raw supply</w:t>
      </w:r>
      <w:r w:rsidRPr="00C10E79">
        <w:rPr>
          <w:sz w:val="16"/>
        </w:rPr>
        <w:t xml:space="preserve">. In the technically complex and environmentally hazardous downstream processing, </w:t>
      </w:r>
      <w:r w:rsidRPr="003C7217">
        <w:rPr>
          <w:rStyle w:val="StyleUnderline"/>
        </w:rPr>
        <w:t xml:space="preserve">it has near </w:t>
      </w:r>
      <w:r w:rsidRPr="003C7217">
        <w:rPr>
          <w:rStyle w:val="Emphasis"/>
        </w:rPr>
        <w:t>total control</w:t>
      </w:r>
      <w:r w:rsidRPr="00C10E79">
        <w:rPr>
          <w:sz w:val="16"/>
        </w:rPr>
        <w:t xml:space="preserve"> – </w:t>
      </w:r>
      <w:r w:rsidRPr="003C7217">
        <w:rPr>
          <w:rStyle w:val="StyleUnderline"/>
        </w:rPr>
        <w:t>90 percent</w:t>
      </w:r>
      <w:r w:rsidRPr="00C10E79">
        <w:rPr>
          <w:sz w:val="16"/>
        </w:rPr>
        <w:t xml:space="preserve">. Beijing suspended its supply in 2010 after Japan's navy arrested a Chinese fishing boat captain in disputed waters. Supply resumed after tense negotiations, but the incident sent shockwaves through the Western capitals. </w:t>
      </w:r>
      <w:r w:rsidRPr="003C7217">
        <w:rPr>
          <w:rStyle w:val="StyleUnderline"/>
        </w:rPr>
        <w:t>Beijing</w:t>
      </w:r>
      <w:r w:rsidRPr="00C10E79">
        <w:rPr>
          <w:sz w:val="16"/>
        </w:rPr>
        <w:t xml:space="preserve"> has </w:t>
      </w:r>
      <w:r w:rsidRPr="003C7217">
        <w:rPr>
          <w:rStyle w:val="StyleUnderline"/>
        </w:rPr>
        <w:t>already indicated</w:t>
      </w:r>
      <w:r w:rsidRPr="00C10E79">
        <w:rPr>
          <w:sz w:val="16"/>
        </w:rPr>
        <w:t xml:space="preserve"> that </w:t>
      </w:r>
      <w:r w:rsidRPr="003C7217">
        <w:rPr>
          <w:rStyle w:val="StyleUnderline"/>
        </w:rPr>
        <w:t>it would consider using control on rare earths against Washington's sanctions</w:t>
      </w:r>
      <w:r w:rsidRPr="00C10E79">
        <w:rPr>
          <w:sz w:val="16"/>
        </w:rPr>
        <w:t xml:space="preserve">. </w:t>
      </w:r>
      <w:r w:rsidRPr="003C7217">
        <w:rPr>
          <w:rStyle w:val="Emphasis"/>
        </w:rPr>
        <w:t>Sending an unmissable message</w:t>
      </w:r>
      <w:r w:rsidRPr="00C10E79">
        <w:rPr>
          <w:sz w:val="16"/>
        </w:rPr>
        <w:t xml:space="preserve">, President </w:t>
      </w:r>
      <w:r w:rsidRPr="003C7217">
        <w:rPr>
          <w:rStyle w:val="StyleUnderline"/>
        </w:rPr>
        <w:t>Xi</w:t>
      </w:r>
      <w:r w:rsidRPr="00C10E79">
        <w:rPr>
          <w:sz w:val="16"/>
        </w:rPr>
        <w:t xml:space="preserve"> Jinping </w:t>
      </w:r>
      <w:r w:rsidRPr="003C7217">
        <w:rPr>
          <w:rStyle w:val="StyleUnderline"/>
        </w:rPr>
        <w:t>visited</w:t>
      </w:r>
      <w:r w:rsidRPr="00C10E79">
        <w:rPr>
          <w:sz w:val="16"/>
        </w:rPr>
        <w:t xml:space="preserve"> JL Mag, </w:t>
      </w:r>
      <w:r w:rsidRPr="003C7217">
        <w:rPr>
          <w:rStyle w:val="StyleUnderline"/>
        </w:rPr>
        <w:t>a major producer of rare earth-based</w:t>
      </w:r>
      <w:r w:rsidRPr="00C10E79">
        <w:rPr>
          <w:sz w:val="16"/>
        </w:rPr>
        <w:t xml:space="preserve"> permanent </w:t>
      </w:r>
      <w:r w:rsidRPr="003C7217">
        <w:rPr>
          <w:rStyle w:val="StyleUnderline"/>
        </w:rPr>
        <w:t>magnets</w:t>
      </w:r>
      <w:r w:rsidRPr="00C10E79">
        <w:rPr>
          <w:sz w:val="16"/>
        </w:rPr>
        <w:t xml:space="preserve">, </w:t>
      </w:r>
      <w:r w:rsidRPr="003C7217">
        <w:rPr>
          <w:rStyle w:val="StyleUnderline"/>
        </w:rPr>
        <w:t>once</w:t>
      </w:r>
      <w:r w:rsidRPr="00C10E79">
        <w:rPr>
          <w:sz w:val="16"/>
        </w:rPr>
        <w:t xml:space="preserve"> the </w:t>
      </w:r>
      <w:r w:rsidRPr="003C7217">
        <w:rPr>
          <w:rStyle w:val="StyleUnderline"/>
        </w:rPr>
        <w:t>Beijing-Washington</w:t>
      </w:r>
      <w:r w:rsidRPr="00C10E79">
        <w:rPr>
          <w:sz w:val="16"/>
        </w:rPr>
        <w:t xml:space="preserve"> May 2019 </w:t>
      </w:r>
      <w:r w:rsidRPr="003C7217">
        <w:rPr>
          <w:rStyle w:val="StyleUnderline"/>
        </w:rPr>
        <w:t>trade talks broke down</w:t>
      </w:r>
      <w:r w:rsidRPr="00C10E79">
        <w:rPr>
          <w:sz w:val="16"/>
        </w:rPr>
        <w:t xml:space="preserve">. Almost 60 percent of America's rare earths imports go to the petroleum refining process as catalysts. Its </w:t>
      </w:r>
      <w:r w:rsidRPr="003C7217">
        <w:rPr>
          <w:rStyle w:val="StyleUnderline"/>
        </w:rPr>
        <w:t>military's dependence on rare earths is</w:t>
      </w:r>
      <w:r w:rsidRPr="00C10E79">
        <w:rPr>
          <w:sz w:val="16"/>
        </w:rPr>
        <w:t xml:space="preserve"> </w:t>
      </w:r>
      <w:r w:rsidRPr="003C7217">
        <w:rPr>
          <w:rStyle w:val="StyleUnderline"/>
        </w:rPr>
        <w:t>just as critical</w:t>
      </w:r>
      <w:r w:rsidRPr="00C10E79">
        <w:rPr>
          <w:sz w:val="16"/>
        </w:rPr>
        <w:t xml:space="preserve">. </w:t>
      </w:r>
      <w:r w:rsidRPr="003C7217">
        <w:rPr>
          <w:rStyle w:val="StyleUnderline"/>
        </w:rPr>
        <w:t>Jets</w:t>
      </w:r>
      <w:r w:rsidRPr="00C10E79">
        <w:rPr>
          <w:sz w:val="16"/>
        </w:rPr>
        <w:t xml:space="preserve">, </w:t>
      </w:r>
      <w:r w:rsidRPr="003C7217">
        <w:rPr>
          <w:rStyle w:val="StyleUnderline"/>
        </w:rPr>
        <w:t>Smart bombs</w:t>
      </w:r>
      <w:r w:rsidRPr="00C10E79">
        <w:rPr>
          <w:sz w:val="16"/>
        </w:rPr>
        <w:t xml:space="preserve">, </w:t>
      </w:r>
      <w:r w:rsidRPr="003C7217">
        <w:rPr>
          <w:rStyle w:val="StyleUnderline"/>
        </w:rPr>
        <w:t>drones</w:t>
      </w:r>
      <w:r w:rsidRPr="00C10E79">
        <w:rPr>
          <w:sz w:val="16"/>
        </w:rPr>
        <w:t xml:space="preserve">, </w:t>
      </w:r>
      <w:r w:rsidRPr="003C7217">
        <w:rPr>
          <w:rStyle w:val="StyleUnderline"/>
        </w:rPr>
        <w:t>cruise missiles</w:t>
      </w:r>
      <w:r w:rsidRPr="00C10E79">
        <w:rPr>
          <w:sz w:val="16"/>
        </w:rPr>
        <w:t xml:space="preserve">, </w:t>
      </w:r>
      <w:r w:rsidRPr="003C7217">
        <w:rPr>
          <w:rStyle w:val="StyleUnderline"/>
        </w:rPr>
        <w:t>laser targeting</w:t>
      </w:r>
      <w:r w:rsidRPr="00C10E79">
        <w:rPr>
          <w:sz w:val="16"/>
        </w:rPr>
        <w:t xml:space="preserve">, </w:t>
      </w:r>
      <w:r w:rsidRPr="003C7217">
        <w:rPr>
          <w:rStyle w:val="StyleUnderline"/>
        </w:rPr>
        <w:t xml:space="preserve">radar systems, the Joint Strike Fighter </w:t>
      </w:r>
      <w:proofErr w:type="spellStart"/>
      <w:r w:rsidRPr="003C7217">
        <w:rPr>
          <w:rStyle w:val="StyleUnderline"/>
        </w:rPr>
        <w:t>programme</w:t>
      </w:r>
      <w:proofErr w:type="spellEnd"/>
      <w:r w:rsidRPr="00C10E79">
        <w:rPr>
          <w:sz w:val="16"/>
        </w:rPr>
        <w:t xml:space="preserve"> – </w:t>
      </w:r>
      <w:r w:rsidRPr="003C7217">
        <w:rPr>
          <w:rStyle w:val="StyleUnderline"/>
        </w:rPr>
        <w:t>all</w:t>
      </w:r>
      <w:r w:rsidRPr="00C10E79">
        <w:rPr>
          <w:sz w:val="16"/>
        </w:rPr>
        <w:t xml:space="preserve"> such equipment </w:t>
      </w:r>
      <w:r w:rsidRPr="003C7217">
        <w:rPr>
          <w:rStyle w:val="Emphasis"/>
        </w:rPr>
        <w:t>rely on rare earths</w:t>
      </w:r>
      <w:r w:rsidRPr="00C10E79">
        <w:rPr>
          <w:sz w:val="16"/>
        </w:rPr>
        <w:t xml:space="preserve">. </w:t>
      </w:r>
      <w:r w:rsidRPr="003C7217">
        <w:rPr>
          <w:rStyle w:val="StyleUnderline"/>
        </w:rPr>
        <w:t>There is no</w:t>
      </w:r>
      <w:r w:rsidRPr="00C10E79">
        <w:rPr>
          <w:sz w:val="16"/>
        </w:rPr>
        <w:t xml:space="preserve"> viable </w:t>
      </w:r>
      <w:r w:rsidRPr="003C7217">
        <w:rPr>
          <w:rStyle w:val="StyleUnderline"/>
        </w:rPr>
        <w:t>substitution</w:t>
      </w:r>
      <w:r w:rsidRPr="00C10E79">
        <w:rPr>
          <w:sz w:val="16"/>
        </w:rPr>
        <w:t xml:space="preserve"> yet </w:t>
      </w:r>
      <w:r w:rsidRPr="003C7217">
        <w:rPr>
          <w:rStyle w:val="StyleUnderline"/>
        </w:rPr>
        <w:t>and a shortage will</w:t>
      </w:r>
      <w:r w:rsidRPr="00C10E79">
        <w:rPr>
          <w:sz w:val="16"/>
        </w:rPr>
        <w:t xml:space="preserve"> </w:t>
      </w:r>
      <w:proofErr w:type="spellStart"/>
      <w:r w:rsidRPr="003C7217">
        <w:rPr>
          <w:rStyle w:val="Emphasis"/>
        </w:rPr>
        <w:t>jeopardise</w:t>
      </w:r>
      <w:proofErr w:type="spellEnd"/>
      <w:r w:rsidRPr="003C7217">
        <w:rPr>
          <w:rStyle w:val="Emphasis"/>
        </w:rPr>
        <w:t xml:space="preserve"> the US' superpower status.</w:t>
      </w:r>
    </w:p>
    <w:p w14:paraId="74FE5D81" w14:textId="77777777" w:rsidR="00E657E3" w:rsidRPr="00C10E79" w:rsidRDefault="00E657E3" w:rsidP="00E657E3">
      <w:pPr>
        <w:rPr>
          <w:sz w:val="16"/>
        </w:rPr>
      </w:pPr>
      <w:r w:rsidRPr="00C10E79">
        <w:rPr>
          <w:sz w:val="16"/>
        </w:rPr>
        <w:t xml:space="preserve">Beijing's threats to </w:t>
      </w:r>
      <w:proofErr w:type="spellStart"/>
      <w:r w:rsidRPr="00C10E79">
        <w:rPr>
          <w:sz w:val="16"/>
        </w:rPr>
        <w:t>weaponise</w:t>
      </w:r>
      <w:proofErr w:type="spellEnd"/>
      <w:r w:rsidRPr="00C10E79">
        <w:rPr>
          <w:sz w:val="16"/>
        </w:rPr>
        <w:t xml:space="preserve"> rare earths may, however, backfire. American buyers are already pursuing deals with miners all over the world. There is only one operational mine in the US: Mountain Pass in Southern California. But its part owner is China's </w:t>
      </w:r>
      <w:proofErr w:type="spellStart"/>
      <w:r w:rsidRPr="00C10E79">
        <w:rPr>
          <w:sz w:val="16"/>
        </w:rPr>
        <w:t>Shenghe</w:t>
      </w:r>
      <w:proofErr w:type="spellEnd"/>
      <w:r w:rsidRPr="00C10E79">
        <w:rPr>
          <w:sz w:val="16"/>
        </w:rPr>
        <w:t xml:space="preserve"> Resources, which buys all its outputs, and processes and sells them at a premium price.</w:t>
      </w:r>
    </w:p>
    <w:p w14:paraId="5D5602DD" w14:textId="77777777" w:rsidR="00E657E3" w:rsidRPr="00C10E79" w:rsidRDefault="00E657E3" w:rsidP="00E657E3">
      <w:pPr>
        <w:rPr>
          <w:sz w:val="16"/>
        </w:rPr>
      </w:pPr>
      <w:r w:rsidRPr="00C10E79">
        <w:rPr>
          <w:sz w:val="16"/>
        </w:rPr>
        <w:t xml:space="preserve">In 2019, the US Department of </w:t>
      </w:r>
      <w:proofErr w:type="spellStart"/>
      <w:r w:rsidRPr="00C10E79">
        <w:rPr>
          <w:sz w:val="16"/>
        </w:rPr>
        <w:t>Defence</w:t>
      </w:r>
      <w:proofErr w:type="spellEnd"/>
      <w:r w:rsidRPr="00C10E79">
        <w:rPr>
          <w:sz w:val="16"/>
        </w:rPr>
        <w:t xml:space="preserve"> approached Malawi's </w:t>
      </w:r>
      <w:proofErr w:type="spellStart"/>
      <w:r w:rsidRPr="00C10E79">
        <w:rPr>
          <w:sz w:val="16"/>
        </w:rPr>
        <w:t>Mkango</w:t>
      </w:r>
      <w:proofErr w:type="spellEnd"/>
      <w:r w:rsidRPr="00C10E79">
        <w:rPr>
          <w:sz w:val="16"/>
        </w:rPr>
        <w:t xml:space="preserve"> Resources Ltd to extract rare earths. A British company, </w:t>
      </w:r>
      <w:proofErr w:type="spellStart"/>
      <w:r w:rsidRPr="00C10E79">
        <w:rPr>
          <w:sz w:val="16"/>
        </w:rPr>
        <w:t>Pensana</w:t>
      </w:r>
      <w:proofErr w:type="spellEnd"/>
      <w:r w:rsidRPr="00C10E79">
        <w:rPr>
          <w:sz w:val="16"/>
        </w:rPr>
        <w:t xml:space="preserve">, has recently received approval to set up the world's first sustainable rare earth separation facility in the UK. Its mine will be in Angola, which China's Great Wall Industry Corporation will build. </w:t>
      </w:r>
      <w:proofErr w:type="spellStart"/>
      <w:r w:rsidRPr="00C10E79">
        <w:rPr>
          <w:sz w:val="16"/>
        </w:rPr>
        <w:t>Pensana</w:t>
      </w:r>
      <w:proofErr w:type="spellEnd"/>
      <w:r w:rsidRPr="00C10E79">
        <w:rPr>
          <w:sz w:val="16"/>
        </w:rPr>
        <w:t xml:space="preserve"> expects to produce approximately five percent of the 2025 projected global demand, which industry experts consider highly ambitious. </w:t>
      </w:r>
      <w:r w:rsidRPr="003C7217">
        <w:rPr>
          <w:rStyle w:val="StyleUnderline"/>
        </w:rPr>
        <w:t>Africa has become a battleground for nations as they scramble for rare earths</w:t>
      </w:r>
      <w:r w:rsidRPr="00C10E79">
        <w:rPr>
          <w:sz w:val="16"/>
        </w:rPr>
        <w:t xml:space="preserve"> and other minerals. Kenya, Malawi, Namibia, </w:t>
      </w:r>
      <w:proofErr w:type="gramStart"/>
      <w:r w:rsidRPr="00C10E79">
        <w:rPr>
          <w:sz w:val="16"/>
        </w:rPr>
        <w:t>Madagascar</w:t>
      </w:r>
      <w:proofErr w:type="gramEnd"/>
      <w:r w:rsidRPr="00C10E79">
        <w:rPr>
          <w:sz w:val="16"/>
        </w:rPr>
        <w:t xml:space="preserve"> and Tanzania have carbonite and peralkaline rare earth projects that may start production in the coming years. The US, China, Europe, </w:t>
      </w:r>
      <w:proofErr w:type="gramStart"/>
      <w:r w:rsidRPr="00C10E79">
        <w:rPr>
          <w:sz w:val="16"/>
        </w:rPr>
        <w:t>Japan</w:t>
      </w:r>
      <w:proofErr w:type="gramEnd"/>
      <w:r w:rsidRPr="00C10E79">
        <w:rPr>
          <w:sz w:val="16"/>
        </w:rPr>
        <w:t xml:space="preserve"> and Australia are all wooing these governments for access to the mines. But </w:t>
      </w:r>
      <w:r w:rsidRPr="003C7217">
        <w:rPr>
          <w:rStyle w:val="StyleUnderline"/>
        </w:rPr>
        <w:t>with state backing and finance</w:t>
      </w:r>
      <w:r w:rsidRPr="00C10E79">
        <w:rPr>
          <w:sz w:val="16"/>
        </w:rPr>
        <w:t xml:space="preserve">, </w:t>
      </w:r>
      <w:r w:rsidRPr="003C7217">
        <w:rPr>
          <w:rStyle w:val="StyleUnderline"/>
        </w:rPr>
        <w:t>China is already in an</w:t>
      </w:r>
      <w:r w:rsidRPr="00C10E79">
        <w:rPr>
          <w:sz w:val="16"/>
        </w:rPr>
        <w:t xml:space="preserve"> </w:t>
      </w:r>
      <w:r w:rsidRPr="003C7217">
        <w:rPr>
          <w:rStyle w:val="Emphasis"/>
        </w:rPr>
        <w:t>advantageous position</w:t>
      </w:r>
      <w:r w:rsidRPr="00C10E79">
        <w:rPr>
          <w:sz w:val="16"/>
        </w:rPr>
        <w:t xml:space="preserve"> </w:t>
      </w:r>
      <w:r w:rsidRPr="003C7217">
        <w:rPr>
          <w:rStyle w:val="StyleUnderline"/>
        </w:rPr>
        <w:t>because of its geo-economic influence in Africa</w:t>
      </w:r>
      <w:r w:rsidRPr="00C10E79">
        <w:rPr>
          <w:sz w:val="16"/>
        </w:rPr>
        <w:t xml:space="preserve"> </w:t>
      </w:r>
      <w:r w:rsidRPr="003C7217">
        <w:rPr>
          <w:rStyle w:val="StyleUnderline"/>
        </w:rPr>
        <w:t>and</w:t>
      </w:r>
      <w:r w:rsidRPr="00C10E79">
        <w:rPr>
          <w:sz w:val="16"/>
        </w:rPr>
        <w:t xml:space="preserve"> its </w:t>
      </w:r>
      <w:r w:rsidRPr="003C7217">
        <w:rPr>
          <w:rStyle w:val="StyleUnderline"/>
        </w:rPr>
        <w:t>control over the refining industry</w:t>
      </w:r>
      <w:r w:rsidRPr="00C10E79">
        <w:rPr>
          <w:sz w:val="16"/>
        </w:rPr>
        <w:t>. The US could also import rare earths from Brazil (with 22 percent of global reserves) and Vietnam, but that needs a long lead time. Meanwhile, Australia's Lynas Corporation, one of the largest processors of rare earths outside China, with its separation facility in Malaysia, received USD 30.4 million in funding from the Pentagon to build two processing facilities in Texas. However, its Malaysian mine is under scrutiny over radioactive waste concerns.</w:t>
      </w:r>
    </w:p>
    <w:p w14:paraId="47B8D2CB" w14:textId="77777777" w:rsidR="00E657E3" w:rsidRPr="00C10E79" w:rsidRDefault="00E657E3" w:rsidP="00E657E3">
      <w:pPr>
        <w:rPr>
          <w:sz w:val="16"/>
        </w:rPr>
      </w:pPr>
      <w:r w:rsidRPr="003C7217">
        <w:rPr>
          <w:rStyle w:val="StyleUnderline"/>
        </w:rPr>
        <w:t>Beijing is</w:t>
      </w:r>
      <w:r w:rsidRPr="00C10E79">
        <w:rPr>
          <w:sz w:val="16"/>
        </w:rPr>
        <w:t xml:space="preserve"> also </w:t>
      </w:r>
      <w:r w:rsidRPr="003C7217">
        <w:rPr>
          <w:rStyle w:val="StyleUnderline"/>
        </w:rPr>
        <w:t>looking into acquiring more</w:t>
      </w:r>
      <w:r w:rsidRPr="00C10E79">
        <w:rPr>
          <w:sz w:val="16"/>
        </w:rPr>
        <w:t xml:space="preserve"> </w:t>
      </w:r>
      <w:r w:rsidRPr="003C7217">
        <w:rPr>
          <w:rStyle w:val="StyleUnderline"/>
        </w:rPr>
        <w:t>mining rights</w:t>
      </w:r>
      <w:r w:rsidRPr="00C10E79">
        <w:rPr>
          <w:sz w:val="16"/>
        </w:rPr>
        <w:t xml:space="preserve">. As </w:t>
      </w:r>
      <w:r w:rsidRPr="003C7217">
        <w:rPr>
          <w:rStyle w:val="StyleUnderline"/>
        </w:rPr>
        <w:t>the US made a messy withdrawal from Afghanistan</w:t>
      </w:r>
      <w:r w:rsidRPr="00C10E79">
        <w:rPr>
          <w:sz w:val="16"/>
        </w:rPr>
        <w:t xml:space="preserve"> last year, </w:t>
      </w:r>
      <w:r w:rsidRPr="003C7217">
        <w:rPr>
          <w:rStyle w:val="StyleUnderline"/>
        </w:rPr>
        <w:t>China is eying the</w:t>
      </w:r>
      <w:r w:rsidRPr="00C10E79">
        <w:rPr>
          <w:sz w:val="16"/>
        </w:rPr>
        <w:t xml:space="preserve"> USD </w:t>
      </w:r>
      <w:r w:rsidRPr="003C7217">
        <w:rPr>
          <w:rStyle w:val="StyleUnderline"/>
        </w:rPr>
        <w:t>1 trillion</w:t>
      </w:r>
      <w:r w:rsidRPr="00C10E79">
        <w:rPr>
          <w:sz w:val="16"/>
        </w:rPr>
        <w:t xml:space="preserve"> or so </w:t>
      </w:r>
      <w:r w:rsidRPr="003C7217">
        <w:rPr>
          <w:rStyle w:val="StyleUnderline"/>
        </w:rPr>
        <w:t>in untapped mineral deposits</w:t>
      </w:r>
      <w:r w:rsidRPr="00C10E79">
        <w:rPr>
          <w:sz w:val="16"/>
        </w:rPr>
        <w:t xml:space="preserve">, </w:t>
      </w:r>
      <w:r w:rsidRPr="003C7217">
        <w:rPr>
          <w:rStyle w:val="StyleUnderline"/>
        </w:rPr>
        <w:t>including rare earths</w:t>
      </w:r>
      <w:r w:rsidRPr="00C10E79">
        <w:rPr>
          <w:sz w:val="16"/>
        </w:rPr>
        <w:t xml:space="preserve">. </w:t>
      </w:r>
      <w:r w:rsidRPr="003C7217">
        <w:rPr>
          <w:rStyle w:val="StyleUnderline"/>
        </w:rPr>
        <w:t>The other source is Myanmar</w:t>
      </w:r>
      <w:r w:rsidRPr="00C10E79">
        <w:rPr>
          <w:sz w:val="16"/>
        </w:rPr>
        <w:t xml:space="preserve">, </w:t>
      </w:r>
      <w:r w:rsidRPr="003C7217">
        <w:rPr>
          <w:rStyle w:val="StyleUnderline"/>
        </w:rPr>
        <w:t>where Beijing enjoys a</w:t>
      </w:r>
      <w:r w:rsidRPr="00C10E79">
        <w:rPr>
          <w:sz w:val="16"/>
        </w:rPr>
        <w:t xml:space="preserve"> </w:t>
      </w:r>
      <w:r w:rsidRPr="003C7217">
        <w:rPr>
          <w:rStyle w:val="Emphasis"/>
        </w:rPr>
        <w:t>monopoly</w:t>
      </w:r>
      <w:r w:rsidRPr="00C10E79">
        <w:rPr>
          <w:sz w:val="16"/>
        </w:rPr>
        <w:t xml:space="preserve">. In 2020, Myanmar mined 30,000 </w:t>
      </w:r>
      <w:proofErr w:type="spellStart"/>
      <w:r w:rsidRPr="00C10E79">
        <w:rPr>
          <w:sz w:val="16"/>
        </w:rPr>
        <w:t>tonnes</w:t>
      </w:r>
      <w:proofErr w:type="spellEnd"/>
      <w:r w:rsidRPr="00C10E79">
        <w:rPr>
          <w:sz w:val="16"/>
        </w:rPr>
        <w:t xml:space="preserve"> of rare earths. Between May 2017 and October 2021, it exported over 140,000 </w:t>
      </w:r>
      <w:proofErr w:type="spellStart"/>
      <w:r w:rsidRPr="00C10E79">
        <w:rPr>
          <w:sz w:val="16"/>
        </w:rPr>
        <w:t>tonnes</w:t>
      </w:r>
      <w:proofErr w:type="spellEnd"/>
      <w:r w:rsidRPr="00C10E79">
        <w:rPr>
          <w:sz w:val="16"/>
        </w:rPr>
        <w:t xml:space="preserve"> to China worth more than USD 1 billion. </w:t>
      </w:r>
      <w:r w:rsidRPr="003C7217">
        <w:rPr>
          <w:rStyle w:val="StyleUnderline"/>
        </w:rPr>
        <w:t>Beijing is</w:t>
      </w:r>
      <w:r w:rsidRPr="00C10E79">
        <w:rPr>
          <w:sz w:val="16"/>
        </w:rPr>
        <w:t xml:space="preserve"> also </w:t>
      </w:r>
      <w:r w:rsidRPr="003C7217">
        <w:rPr>
          <w:rStyle w:val="StyleUnderline"/>
        </w:rPr>
        <w:t>rapidly moving up the industry's value chain</w:t>
      </w:r>
      <w:r w:rsidRPr="00C10E79">
        <w:rPr>
          <w:sz w:val="16"/>
        </w:rPr>
        <w:t xml:space="preserve">. Its aim is to integrate and upgrade its rare earth supply chain of mining, processing, manufacturing, and deeper applications. Late last year, </w:t>
      </w:r>
      <w:r w:rsidRPr="003C7217">
        <w:rPr>
          <w:rStyle w:val="StyleUnderline"/>
        </w:rPr>
        <w:t>it merged three companies</w:t>
      </w:r>
      <w:r w:rsidRPr="00C10E79">
        <w:rPr>
          <w:sz w:val="16"/>
        </w:rPr>
        <w:t xml:space="preserve"> </w:t>
      </w:r>
      <w:r w:rsidRPr="003C7217">
        <w:rPr>
          <w:rStyle w:val="StyleUnderline"/>
        </w:rPr>
        <w:t>to form the China Rare Earth Group Co Ltd</w:t>
      </w:r>
      <w:r w:rsidRPr="00C10E79">
        <w:rPr>
          <w:sz w:val="16"/>
        </w:rPr>
        <w:t xml:space="preserve">, </w:t>
      </w:r>
      <w:r w:rsidRPr="003C7217">
        <w:rPr>
          <w:rStyle w:val="StyleUnderline"/>
        </w:rPr>
        <w:t>an industrial conglomerate that holds almost</w:t>
      </w:r>
      <w:r w:rsidRPr="00C10E79">
        <w:rPr>
          <w:sz w:val="16"/>
        </w:rPr>
        <w:t xml:space="preserve"> </w:t>
      </w:r>
      <w:r w:rsidRPr="003C7217">
        <w:rPr>
          <w:rStyle w:val="Emphasis"/>
        </w:rPr>
        <w:t>70 percent</w:t>
      </w:r>
      <w:r w:rsidRPr="00C10E79">
        <w:rPr>
          <w:sz w:val="16"/>
        </w:rPr>
        <w:t xml:space="preserve"> </w:t>
      </w:r>
      <w:r w:rsidRPr="003C7217">
        <w:rPr>
          <w:rStyle w:val="StyleUnderline"/>
        </w:rPr>
        <w:t>of China's annual</w:t>
      </w:r>
      <w:r w:rsidRPr="00C10E79">
        <w:rPr>
          <w:sz w:val="16"/>
        </w:rPr>
        <w:t xml:space="preserve"> heavy </w:t>
      </w:r>
      <w:r w:rsidRPr="003C7217">
        <w:rPr>
          <w:rStyle w:val="StyleUnderline"/>
        </w:rPr>
        <w:t>rare earth production quota</w:t>
      </w:r>
      <w:r w:rsidRPr="00C10E79">
        <w:rPr>
          <w:sz w:val="16"/>
        </w:rPr>
        <w:t xml:space="preserve">. </w:t>
      </w:r>
      <w:r w:rsidRPr="003C7217">
        <w:rPr>
          <w:rStyle w:val="StyleUnderline"/>
        </w:rPr>
        <w:t>With stronger financial muscle</w:t>
      </w:r>
      <w:r w:rsidRPr="00C10E79">
        <w:rPr>
          <w:sz w:val="16"/>
        </w:rPr>
        <w:t xml:space="preserve">, </w:t>
      </w:r>
      <w:r w:rsidRPr="003C7217">
        <w:rPr>
          <w:rStyle w:val="StyleUnderline"/>
        </w:rPr>
        <w:t>the conglomerate can buy</w:t>
      </w:r>
      <w:r w:rsidRPr="00C10E79">
        <w:rPr>
          <w:sz w:val="16"/>
        </w:rPr>
        <w:t xml:space="preserve"> up </w:t>
      </w:r>
      <w:r w:rsidRPr="003C7217">
        <w:rPr>
          <w:rStyle w:val="StyleUnderline"/>
        </w:rPr>
        <w:t>smaller companies and secure mining rights</w:t>
      </w:r>
      <w:r w:rsidRPr="00C10E79">
        <w:rPr>
          <w:sz w:val="16"/>
        </w:rPr>
        <w:t xml:space="preserve"> in other countries. </w:t>
      </w:r>
      <w:r w:rsidRPr="003C7217">
        <w:rPr>
          <w:rStyle w:val="StyleUnderline"/>
        </w:rPr>
        <w:t>Beijing</w:t>
      </w:r>
      <w:r w:rsidRPr="00C10E79">
        <w:rPr>
          <w:sz w:val="16"/>
        </w:rPr>
        <w:t xml:space="preserve"> has also </w:t>
      </w:r>
      <w:r w:rsidRPr="003C7217">
        <w:rPr>
          <w:rStyle w:val="StyleUnderline"/>
        </w:rPr>
        <w:t>added</w:t>
      </w:r>
      <w:r w:rsidRPr="00C10E79">
        <w:rPr>
          <w:sz w:val="16"/>
        </w:rPr>
        <w:t xml:space="preserve"> two </w:t>
      </w:r>
      <w:r w:rsidRPr="003C7217">
        <w:rPr>
          <w:rStyle w:val="StyleUnderline"/>
        </w:rPr>
        <w:t>R&amp;D companies</w:t>
      </w:r>
      <w:r w:rsidRPr="00C10E79">
        <w:rPr>
          <w:sz w:val="16"/>
        </w:rPr>
        <w:t xml:space="preserve"> to the newly merged group </w:t>
      </w:r>
      <w:r w:rsidRPr="003C7217">
        <w:rPr>
          <w:rStyle w:val="StyleUnderline"/>
        </w:rPr>
        <w:t>to facilitate innovations.</w:t>
      </w:r>
    </w:p>
    <w:p w14:paraId="187B8EEA" w14:textId="77777777" w:rsidR="00E657E3" w:rsidRPr="00C10E79" w:rsidRDefault="00E657E3" w:rsidP="00E657E3">
      <w:pPr>
        <w:rPr>
          <w:sz w:val="16"/>
        </w:rPr>
      </w:pPr>
      <w:r w:rsidRPr="003C7217">
        <w:rPr>
          <w:rStyle w:val="StyleUnderline"/>
        </w:rPr>
        <w:t>Long term-planning has given China</w:t>
      </w:r>
      <w:r w:rsidRPr="00C10E79">
        <w:rPr>
          <w:sz w:val="16"/>
        </w:rPr>
        <w:t xml:space="preserve"> </w:t>
      </w:r>
      <w:r w:rsidRPr="003C7217">
        <w:rPr>
          <w:rStyle w:val="Emphasis"/>
        </w:rPr>
        <w:t>90 percent control</w:t>
      </w:r>
      <w:r w:rsidRPr="00C10E79">
        <w:rPr>
          <w:sz w:val="16"/>
        </w:rPr>
        <w:t xml:space="preserve"> </w:t>
      </w:r>
      <w:r w:rsidRPr="003C7217">
        <w:rPr>
          <w:rStyle w:val="StyleUnderline"/>
        </w:rPr>
        <w:t>in rare earth processing</w:t>
      </w:r>
      <w:r w:rsidRPr="00C10E79">
        <w:rPr>
          <w:sz w:val="16"/>
        </w:rPr>
        <w:t xml:space="preserve">. At least </w:t>
      </w:r>
      <w:r w:rsidRPr="003C7217">
        <w:rPr>
          <w:rStyle w:val="StyleUnderline"/>
        </w:rPr>
        <w:t>since 2001, it has been investing</w:t>
      </w:r>
      <w:r w:rsidRPr="00C10E79">
        <w:rPr>
          <w:sz w:val="16"/>
        </w:rPr>
        <w:t xml:space="preserve"> in Three </w:t>
      </w:r>
      <w:proofErr w:type="spellStart"/>
      <w:r w:rsidRPr="00C10E79">
        <w:rPr>
          <w:sz w:val="16"/>
        </w:rPr>
        <w:t>Ms</w:t>
      </w:r>
      <w:proofErr w:type="spellEnd"/>
      <w:r w:rsidRPr="00C10E79">
        <w:rPr>
          <w:sz w:val="16"/>
        </w:rPr>
        <w:t xml:space="preserve">: mining, metallurgy, and material science. </w:t>
      </w:r>
      <w:r w:rsidRPr="003C7217">
        <w:rPr>
          <w:rStyle w:val="StyleUnderline"/>
        </w:rPr>
        <w:t>The US</w:t>
      </w:r>
      <w:r w:rsidRPr="00C10E79">
        <w:rPr>
          <w:sz w:val="16"/>
        </w:rPr>
        <w:t xml:space="preserve">, </w:t>
      </w:r>
      <w:r w:rsidRPr="003C7217">
        <w:rPr>
          <w:rStyle w:val="StyleUnderline"/>
        </w:rPr>
        <w:t>on the other</w:t>
      </w:r>
      <w:r w:rsidRPr="00C10E79">
        <w:rPr>
          <w:sz w:val="16"/>
        </w:rPr>
        <w:t xml:space="preserve"> </w:t>
      </w:r>
      <w:r w:rsidRPr="003C7217">
        <w:rPr>
          <w:rStyle w:val="StyleUnderline"/>
        </w:rPr>
        <w:t>hand</w:t>
      </w:r>
      <w:r w:rsidRPr="00C10E79">
        <w:rPr>
          <w:sz w:val="16"/>
        </w:rPr>
        <w:t xml:space="preserve">, </w:t>
      </w:r>
      <w:r w:rsidRPr="003C7217">
        <w:rPr>
          <w:rStyle w:val="StyleUnderline"/>
        </w:rPr>
        <w:t>abolished the Bureau of Mines</w:t>
      </w:r>
      <w:r w:rsidRPr="00C10E79">
        <w:rPr>
          <w:sz w:val="16"/>
        </w:rPr>
        <w:t xml:space="preserve"> and its Division of Mineral Economics in 1996. Time will tell where the same plan will take China in the coming decades, and how </w:t>
      </w:r>
      <w:proofErr w:type="spellStart"/>
      <w:r w:rsidRPr="00C10E79">
        <w:rPr>
          <w:sz w:val="16"/>
        </w:rPr>
        <w:t>its</w:t>
      </w:r>
      <w:proofErr w:type="spellEnd"/>
      <w:r w:rsidRPr="00C10E79">
        <w:rPr>
          <w:sz w:val="16"/>
        </w:rPr>
        <w:t xml:space="preserve"> rare earths dominance will play out in the ongoing superpower rivalry.</w:t>
      </w:r>
    </w:p>
    <w:p w14:paraId="0527C2AA" w14:textId="67FE8A3F" w:rsidR="00C10E79" w:rsidRDefault="00C10E79" w:rsidP="00C10E79">
      <w:pPr>
        <w:pStyle w:val="Heading3"/>
      </w:pPr>
      <w:r>
        <w:t xml:space="preserve">Turns </w:t>
      </w:r>
      <w:r w:rsidR="00982CF5">
        <w:t xml:space="preserve">Renewable </w:t>
      </w:r>
      <w:r>
        <w:t>Transition</w:t>
      </w:r>
    </w:p>
    <w:p w14:paraId="27E8145C" w14:textId="77777777" w:rsidR="00C10E79" w:rsidRDefault="00C10E79" w:rsidP="00C10E79">
      <w:pPr>
        <w:pStyle w:val="Heading4"/>
      </w:pPr>
      <w:r>
        <w:t xml:space="preserve">A huge demand for minerals triggers </w:t>
      </w:r>
      <w:r w:rsidRPr="00687A28">
        <w:rPr>
          <w:u w:val="single"/>
        </w:rPr>
        <w:t>price spikes</w:t>
      </w:r>
      <w:r>
        <w:t xml:space="preserve"> that derails transition </w:t>
      </w:r>
      <w:r w:rsidRPr="00FF527B">
        <w:rPr>
          <w:u w:val="single"/>
        </w:rPr>
        <w:t>AND</w:t>
      </w:r>
      <w:r>
        <w:t xml:space="preserve"> risks </w:t>
      </w:r>
      <w:r w:rsidRPr="006B0FC6">
        <w:rPr>
          <w:u w:val="single"/>
        </w:rPr>
        <w:t>populism</w:t>
      </w:r>
      <w:r>
        <w:t xml:space="preserve"> that causes government contracts to be changed which decreases mineral supplies</w:t>
      </w:r>
    </w:p>
    <w:p w14:paraId="0D61E4A4" w14:textId="77777777" w:rsidR="00C10E79" w:rsidRDefault="00C10E79" w:rsidP="00C10E79">
      <w:pPr>
        <w:pStyle w:val="ListParagraph"/>
        <w:numPr>
          <w:ilvl w:val="0"/>
          <w:numId w:val="45"/>
        </w:numPr>
      </w:pPr>
      <w:r>
        <w:t>Copper largely supplied by countries facing political or economic problems</w:t>
      </w:r>
    </w:p>
    <w:p w14:paraId="7F8D2B89" w14:textId="77777777" w:rsidR="00C10E79" w:rsidRDefault="00C10E79" w:rsidP="00C10E79">
      <w:pPr>
        <w:pStyle w:val="ListParagraph"/>
        <w:numPr>
          <w:ilvl w:val="0"/>
          <w:numId w:val="45"/>
        </w:numPr>
      </w:pPr>
      <w:r>
        <w:t>Developing a major new mine takes 15 to 20 years or more</w:t>
      </w:r>
    </w:p>
    <w:p w14:paraId="65CC1D4E" w14:textId="77777777" w:rsidR="00C10E79" w:rsidRDefault="00C10E79" w:rsidP="00C10E79">
      <w:proofErr w:type="spellStart"/>
      <w:r w:rsidRPr="00D45B4B">
        <w:rPr>
          <w:rStyle w:val="Style13ptBold"/>
        </w:rPr>
        <w:t>Yergin</w:t>
      </w:r>
      <w:proofErr w:type="spellEnd"/>
      <w:r w:rsidRPr="00D45B4B">
        <w:rPr>
          <w:rStyle w:val="Style13ptBold"/>
        </w:rPr>
        <w:t>, 23</w:t>
      </w:r>
      <w:r>
        <w:t xml:space="preserve"> --- vice chairman of S&amp;P Global, leading authority on energy, geopolitics, and the global economy, bestselling author, and winner of the Pulitzer Prize (April 12, </w:t>
      </w:r>
      <w:proofErr w:type="gramStart"/>
      <w:r>
        <w:t>2023</w:t>
      </w:r>
      <w:proofErr w:type="gramEnd"/>
      <w:r>
        <w:t xml:space="preserve"> 6:11 pm ET, Daniel, “‘Net Zero’ Will Mean a Mining Boom; But political instability will make it difficult to obtain all the minerals electric cars will need,” https://www.wsj.com/articles/net-zero-will-mean-a-mining-boom-electric-cars-minerals-oil-fossil-fuels-climate-change-policy-cb8d5137, JMP))</w:t>
      </w:r>
    </w:p>
    <w:p w14:paraId="628D20F6" w14:textId="77777777" w:rsidR="00C10E79" w:rsidRDefault="00C10E79" w:rsidP="00C10E79">
      <w:r>
        <w:t xml:space="preserve">California made a stunning decision last year—that by 2035 all new cars sold in the state must have at least 2½ times as much copper as conventional cars today. That’s not literally what the mandate said, of course, but it’s the practical effect of ordering all cars to be electric in the next 12 years. </w:t>
      </w:r>
      <w:r w:rsidRPr="00BD6E88">
        <w:rPr>
          <w:rStyle w:val="Emphasis"/>
        </w:rPr>
        <w:t>“Big Shovel” will compete with “Big Oil”</w:t>
      </w:r>
      <w:r w:rsidRPr="003F1950">
        <w:rPr>
          <w:rStyle w:val="StyleUnderline"/>
        </w:rPr>
        <w:t xml:space="preserve"> as mining ramps up to supply the vast increase in a wide range of minerals that energy transition requires. But getting everything that will be needed will be tough.</w:t>
      </w:r>
    </w:p>
    <w:p w14:paraId="5B365F39" w14:textId="77777777" w:rsidR="00C10E79" w:rsidRPr="00777BA6" w:rsidRDefault="00C10E79" w:rsidP="00C10E79">
      <w:pPr>
        <w:rPr>
          <w:rStyle w:val="StyleUnderline"/>
        </w:rPr>
      </w:pPr>
      <w:r w:rsidRPr="00777BA6">
        <w:rPr>
          <w:rStyle w:val="StyleUnderline"/>
        </w:rPr>
        <w:t xml:space="preserve">The drive toward </w:t>
      </w:r>
      <w:r w:rsidRPr="007F76BB">
        <w:rPr>
          <w:rStyle w:val="StyleUnderline"/>
          <w:highlight w:val="cyan"/>
        </w:rPr>
        <w:t>energy transition will increase demand for</w:t>
      </w:r>
      <w:r w:rsidRPr="00777BA6">
        <w:rPr>
          <w:rStyle w:val="StyleUnderline"/>
        </w:rPr>
        <w:t xml:space="preserve"> lithium, </w:t>
      </w:r>
      <w:proofErr w:type="gramStart"/>
      <w:r w:rsidRPr="00777BA6">
        <w:rPr>
          <w:rStyle w:val="StyleUnderline"/>
        </w:rPr>
        <w:t>cobalt</w:t>
      </w:r>
      <w:proofErr w:type="gramEnd"/>
      <w:r w:rsidRPr="00777BA6">
        <w:rPr>
          <w:rStyle w:val="StyleUnderline"/>
        </w:rPr>
        <w:t xml:space="preserve"> and other </w:t>
      </w:r>
      <w:r w:rsidRPr="007F76BB">
        <w:rPr>
          <w:rStyle w:val="StyleUnderline"/>
          <w:highlight w:val="cyan"/>
        </w:rPr>
        <w:t>minerals many times over</w:t>
      </w:r>
      <w:r w:rsidRPr="00777BA6">
        <w:rPr>
          <w:rStyle w:val="StyleUnderline"/>
        </w:rPr>
        <w:t xml:space="preserve">. </w:t>
      </w:r>
      <w:r w:rsidRPr="007F76BB">
        <w:rPr>
          <w:rStyle w:val="StyleUnderline"/>
          <w:highlight w:val="cyan"/>
        </w:rPr>
        <w:t xml:space="preserve">An offshore wind project uses </w:t>
      </w:r>
      <w:r w:rsidRPr="007F76BB">
        <w:rPr>
          <w:rStyle w:val="Emphasis"/>
          <w:highlight w:val="cyan"/>
        </w:rPr>
        <w:t>nine times the minerals</w:t>
      </w:r>
      <w:r w:rsidRPr="007F76BB">
        <w:rPr>
          <w:rStyle w:val="StyleUnderline"/>
          <w:highlight w:val="cyan"/>
        </w:rPr>
        <w:t xml:space="preserve"> of a natural-gas-fired power plant</w:t>
      </w:r>
      <w:r w:rsidRPr="00777BA6">
        <w:rPr>
          <w:rStyle w:val="StyleUnderline"/>
        </w:rPr>
        <w:t xml:space="preserve"> of the same generating capacity.</w:t>
      </w:r>
    </w:p>
    <w:p w14:paraId="4FEFF016" w14:textId="77777777" w:rsidR="00C10E79" w:rsidRDefault="00C10E79" w:rsidP="00C10E79">
      <w:r>
        <w:t xml:space="preserve">As countries roll out targets for “net zero” carbon emissions by 2050, it’s becoming clear how difficult it will be to source this huge increase in minerals. The U.S. and Japanese governments, the European Union and a host of multilateral organizations have issued alarming reports about the magnitude of the challenge. </w:t>
      </w:r>
      <w:r w:rsidRPr="004E6C77">
        <w:rPr>
          <w:rStyle w:val="StyleUnderline"/>
        </w:rPr>
        <w:t>The</w:t>
      </w:r>
      <w:r>
        <w:t xml:space="preserve"> </w:t>
      </w:r>
      <w:r w:rsidRPr="001E32A0">
        <w:rPr>
          <w:rStyle w:val="Emphasis"/>
          <w:highlight w:val="cyan"/>
        </w:rPr>
        <w:t>I</w:t>
      </w:r>
      <w:r>
        <w:t xml:space="preserve">nternational </w:t>
      </w:r>
      <w:r w:rsidRPr="001E32A0">
        <w:rPr>
          <w:rStyle w:val="Emphasis"/>
          <w:highlight w:val="cyan"/>
        </w:rPr>
        <w:t>M</w:t>
      </w:r>
      <w:r>
        <w:t xml:space="preserve">onetary </w:t>
      </w:r>
      <w:r w:rsidRPr="001E32A0">
        <w:rPr>
          <w:rStyle w:val="Emphasis"/>
          <w:highlight w:val="cyan"/>
        </w:rPr>
        <w:t>F</w:t>
      </w:r>
      <w:r>
        <w:t xml:space="preserve">und </w:t>
      </w:r>
      <w:r w:rsidRPr="001E32A0">
        <w:rPr>
          <w:rStyle w:val="StyleUnderline"/>
          <w:highlight w:val="cyan"/>
        </w:rPr>
        <w:t>warns</w:t>
      </w:r>
      <w:r w:rsidRPr="004E6C77">
        <w:rPr>
          <w:rStyle w:val="StyleUnderline"/>
        </w:rPr>
        <w:t xml:space="preserve"> that </w:t>
      </w:r>
      <w:r w:rsidRPr="0061610B">
        <w:rPr>
          <w:rStyle w:val="StyleUnderline"/>
          <w:highlight w:val="cyan"/>
        </w:rPr>
        <w:t xml:space="preserve">striving to achieve net zero by 2050 will “spur unprecedented </w:t>
      </w:r>
      <w:r w:rsidRPr="00430DC3">
        <w:rPr>
          <w:rStyle w:val="StyleUnderline"/>
          <w:highlight w:val="cyan"/>
        </w:rPr>
        <w:t>demand for</w:t>
      </w:r>
      <w:r w:rsidRPr="004E6C77">
        <w:rPr>
          <w:rStyle w:val="StyleUnderline"/>
        </w:rPr>
        <w:t xml:space="preserve"> some of the most </w:t>
      </w:r>
      <w:r w:rsidRPr="0061610B">
        <w:rPr>
          <w:rStyle w:val="StyleUnderline"/>
          <w:highlight w:val="cyan"/>
        </w:rPr>
        <w:t xml:space="preserve">crucial metals,” leading to </w:t>
      </w:r>
      <w:r w:rsidRPr="0061610B">
        <w:rPr>
          <w:rStyle w:val="Emphasis"/>
          <w:highlight w:val="cyan"/>
        </w:rPr>
        <w:t>price spikes that “could derail</w:t>
      </w:r>
      <w:r w:rsidRPr="0013756F">
        <w:rPr>
          <w:rStyle w:val="Emphasis"/>
        </w:rPr>
        <w:t xml:space="preserve"> or delay </w:t>
      </w:r>
      <w:r w:rsidRPr="0061610B">
        <w:rPr>
          <w:rStyle w:val="Emphasis"/>
          <w:highlight w:val="cyan"/>
        </w:rPr>
        <w:t>the energy transition</w:t>
      </w:r>
      <w:r w:rsidRPr="0013756F">
        <w:rPr>
          <w:rStyle w:val="Emphasis"/>
        </w:rPr>
        <w:t xml:space="preserve"> itself.”</w:t>
      </w:r>
    </w:p>
    <w:p w14:paraId="42DA68CA" w14:textId="77777777" w:rsidR="00C10E79" w:rsidRDefault="00C10E79" w:rsidP="00C10E79">
      <w:r>
        <w:t xml:space="preserve">Consider a recent S&amp;P Global study on copper. Much of </w:t>
      </w:r>
      <w:r w:rsidRPr="00DB3F62">
        <w:rPr>
          <w:rStyle w:val="StyleUnderline"/>
        </w:rPr>
        <w:t>the energy transition</w:t>
      </w:r>
      <w:r>
        <w:t xml:space="preserve"> is predicated on electrifying as much as possible, as fast as possible. That </w:t>
      </w:r>
      <w:r w:rsidRPr="00C15BEB">
        <w:rPr>
          <w:rStyle w:val="StyleUnderline"/>
        </w:rPr>
        <w:t>will require a huge amount of copper</w:t>
      </w:r>
      <w:r>
        <w:t>, as it is the “metal of electrification.” The report concludes that translating the 2050 net zero goals into the equipment and technologies that will be needed—electric-vehicle batteries and charging stations, offshore wind, onshore wind, solar panels, battery storage, etc.—adds up to a doubling of the need for copper by the mid-2030s.</w:t>
      </w:r>
    </w:p>
    <w:p w14:paraId="4FF2DD55" w14:textId="77777777" w:rsidR="00C10E79" w:rsidRDefault="00C10E79" w:rsidP="00C10E79">
      <w:r w:rsidRPr="004D579D">
        <w:rPr>
          <w:rStyle w:val="StyleUnderline"/>
        </w:rPr>
        <w:t>World copper production is highly concentrated geographically, more so than oil</w:t>
      </w:r>
      <w:r>
        <w:t xml:space="preserve"> production. Three countries—the U.S., Saudi Arabia, and Russia—produce 40% of world crude-oil supplies. </w:t>
      </w:r>
      <w:r w:rsidRPr="004D579D">
        <w:rPr>
          <w:rStyle w:val="StyleUnderline"/>
        </w:rPr>
        <w:t>Two countries mine about 40% of world’s copper supplies—Peru, where the government is in disarray</w:t>
      </w:r>
      <w:r>
        <w:t xml:space="preserve"> after the president was impeached and arrested, </w:t>
      </w:r>
      <w:r w:rsidRPr="004D579D">
        <w:rPr>
          <w:rStyle w:val="StyleUnderline"/>
        </w:rPr>
        <w:t>and Chile, whose government is struggling between its populist agenda and the need for economic growth</w:t>
      </w:r>
      <w:r>
        <w:t>.</w:t>
      </w:r>
    </w:p>
    <w:p w14:paraId="3321D873" w14:textId="77777777" w:rsidR="00C10E79" w:rsidRDefault="00C10E79" w:rsidP="00C10E79">
      <w:r>
        <w:t xml:space="preserve">This </w:t>
      </w:r>
      <w:r w:rsidRPr="0061610B">
        <w:rPr>
          <w:rStyle w:val="StyleUnderline"/>
          <w:highlight w:val="cyan"/>
        </w:rPr>
        <w:t>instability is a</w:t>
      </w:r>
      <w:r w:rsidRPr="000E0C34">
        <w:rPr>
          <w:rStyle w:val="StyleUnderline"/>
        </w:rPr>
        <w:t xml:space="preserve"> particular </w:t>
      </w:r>
      <w:r w:rsidRPr="0061610B">
        <w:rPr>
          <w:rStyle w:val="StyleUnderline"/>
          <w:highlight w:val="cyan"/>
        </w:rPr>
        <w:t xml:space="preserve">problem for mineral extraction because developing a major new mine </w:t>
      </w:r>
      <w:r w:rsidRPr="003F6DF2">
        <w:rPr>
          <w:rStyle w:val="Emphasis"/>
          <w:highlight w:val="cyan"/>
        </w:rPr>
        <w:t>takes 15 to 20 years</w:t>
      </w:r>
      <w:r w:rsidRPr="000E0C34">
        <w:rPr>
          <w:rStyle w:val="StyleUnderline"/>
        </w:rPr>
        <w:t xml:space="preserve"> or more</w:t>
      </w:r>
      <w:r>
        <w:t xml:space="preserve">. That’s partially because of the sheer amount of planning, logistics and construction required. A good part of the time is also taken up by the arduous process of negotiating and obtaining permits, which shifting government policies and regulatory complexity slow down. The huge $7 billion </w:t>
      </w:r>
      <w:proofErr w:type="spellStart"/>
      <w:r>
        <w:t>Ouy</w:t>
      </w:r>
      <w:proofErr w:type="spellEnd"/>
      <w:r>
        <w:t xml:space="preserve"> Tolgoi underground mine in Mongolia, which just went into operation, will be the fourth-largest copper mine in the world. Getting there entailed many years and a multitude of delays, and even now the project is far from finished. “It’s not been a smooth ride,” Jakob </w:t>
      </w:r>
      <w:proofErr w:type="spellStart"/>
      <w:r>
        <w:t>Stausholm</w:t>
      </w:r>
      <w:proofErr w:type="spellEnd"/>
      <w:r>
        <w:t>, CEO of Rio Tinto, the mine’s operator, told the press. “Let’s be honest about that.”</w:t>
      </w:r>
    </w:p>
    <w:p w14:paraId="34799410" w14:textId="77777777" w:rsidR="00C10E79" w:rsidRDefault="00C10E79" w:rsidP="00C10E79">
      <w:r w:rsidRPr="00B500DF">
        <w:rPr>
          <w:rStyle w:val="StyleUnderline"/>
          <w:highlight w:val="cyan"/>
        </w:rPr>
        <w:t>As</w:t>
      </w:r>
      <w:r w:rsidRPr="006F32B8">
        <w:rPr>
          <w:rStyle w:val="StyleUnderline"/>
        </w:rPr>
        <w:t xml:space="preserve"> the years pass and </w:t>
      </w:r>
      <w:r w:rsidRPr="00B500DF">
        <w:rPr>
          <w:rStyle w:val="StyleUnderline"/>
          <w:highlight w:val="cyan"/>
        </w:rPr>
        <w:t xml:space="preserve">a project begins, </w:t>
      </w:r>
      <w:r w:rsidRPr="00B500DF">
        <w:rPr>
          <w:rStyle w:val="Emphasis"/>
          <w:highlight w:val="cyan"/>
        </w:rPr>
        <w:t>much can go wrong</w:t>
      </w:r>
      <w:r w:rsidRPr="001E0477">
        <w:rPr>
          <w:rStyle w:val="StyleUnderline"/>
        </w:rPr>
        <w:t xml:space="preserve">, especially without a stable government and policies. </w:t>
      </w:r>
      <w:r w:rsidRPr="0008046C">
        <w:rPr>
          <w:rStyle w:val="StyleUnderline"/>
          <w:highlight w:val="cyan"/>
        </w:rPr>
        <w:t>Though the rise in mineral prices will stoke investment and</w:t>
      </w:r>
      <w:r w:rsidRPr="0008046C">
        <w:rPr>
          <w:rStyle w:val="StyleUnderline"/>
        </w:rPr>
        <w:t xml:space="preserve"> therefore new </w:t>
      </w:r>
      <w:r w:rsidRPr="0008046C">
        <w:rPr>
          <w:rStyle w:val="StyleUnderline"/>
          <w:highlight w:val="cyan"/>
        </w:rPr>
        <w:t xml:space="preserve">supply, it will </w:t>
      </w:r>
      <w:r w:rsidRPr="000C398F">
        <w:rPr>
          <w:rStyle w:val="Emphasis"/>
          <w:highlight w:val="cyan"/>
        </w:rPr>
        <w:t xml:space="preserve">also stoke populist </w:t>
      </w:r>
      <w:r w:rsidRPr="0008046C">
        <w:rPr>
          <w:rStyle w:val="Emphasis"/>
          <w:highlight w:val="cyan"/>
        </w:rPr>
        <w:t>interest</w:t>
      </w:r>
      <w:r w:rsidRPr="0008046C">
        <w:rPr>
          <w:rStyle w:val="StyleUnderline"/>
          <w:highlight w:val="cyan"/>
        </w:rPr>
        <w:t xml:space="preserve"> in changing the government contracts that set the rules for mining</w:t>
      </w:r>
      <w:r w:rsidRPr="001E0477">
        <w:rPr>
          <w:rStyle w:val="StyleUnderline"/>
        </w:rPr>
        <w:t xml:space="preserve"> operations—a challenge</w:t>
      </w:r>
      <w:r>
        <w:t xml:space="preserve"> the late economist Ray Vernon </w:t>
      </w:r>
      <w:r w:rsidRPr="001E0477">
        <w:rPr>
          <w:rStyle w:val="StyleUnderline"/>
        </w:rPr>
        <w:t xml:space="preserve">described as </w:t>
      </w:r>
      <w:r w:rsidRPr="0008046C">
        <w:rPr>
          <w:rStyle w:val="StyleUnderline"/>
          <w:highlight w:val="cyan"/>
        </w:rPr>
        <w:t>the “obsolescing bargain”</w:t>
      </w:r>
      <w:r w:rsidRPr="001E0477">
        <w:rPr>
          <w:rStyle w:val="StyleUnderline"/>
        </w:rPr>
        <w:t xml:space="preserve"> that </w:t>
      </w:r>
      <w:r w:rsidRPr="0008046C">
        <w:rPr>
          <w:rStyle w:val="StyleUnderline"/>
          <w:highlight w:val="cyan"/>
        </w:rPr>
        <w:t xml:space="preserve">could </w:t>
      </w:r>
      <w:r w:rsidRPr="0008046C">
        <w:rPr>
          <w:rStyle w:val="Emphasis"/>
          <w:highlight w:val="cyan"/>
        </w:rPr>
        <w:t>constrain mineral supplies</w:t>
      </w:r>
      <w:r>
        <w:t>.</w:t>
      </w:r>
    </w:p>
    <w:p w14:paraId="3731ECF3" w14:textId="77777777" w:rsidR="00C10E79" w:rsidRDefault="00C10E79" w:rsidP="00C10E79">
      <w:r>
        <w:t xml:space="preserve">Let’s say a company invests $6 billion to develop a new mine. The government and executives celebrate at a banquet with toasts and little flags on the table, but a few years later a populist regime is elected. The new government, noting that the price of the commodity is going up and seeing an opportunity to profit, demands a renegotiation of the contract and an increased share of revenue. The company replies that it’s protected by the sanctity of its contract and halts new investment. As a result, </w:t>
      </w:r>
      <w:r w:rsidRPr="007F76BB">
        <w:rPr>
          <w:rStyle w:val="StyleUnderline"/>
          <w:highlight w:val="cyan"/>
        </w:rPr>
        <w:t>output won’t increase to the degree that rising mineral prices would suggest</w:t>
      </w:r>
      <w:r>
        <w:t>.</w:t>
      </w:r>
    </w:p>
    <w:p w14:paraId="4758775D" w14:textId="77777777" w:rsidR="00C10E79" w:rsidRPr="00C10E79" w:rsidRDefault="00C10E79" w:rsidP="00C10E79"/>
    <w:p w14:paraId="5EC8C729" w14:textId="7BC66543" w:rsidR="00C10E79" w:rsidRDefault="00C10E79" w:rsidP="00C10E79">
      <w:pPr>
        <w:pStyle w:val="Heading3"/>
      </w:pPr>
      <w:r>
        <w:t xml:space="preserve">Turns Environment </w:t>
      </w:r>
    </w:p>
    <w:p w14:paraId="578D5220" w14:textId="77777777" w:rsidR="00C10E79" w:rsidRDefault="00C10E79" w:rsidP="00C10E79">
      <w:pPr>
        <w:pStyle w:val="Heading4"/>
      </w:pPr>
      <w:r>
        <w:t xml:space="preserve">Expanded mining and construction to meet Green New Deal goals will cause </w:t>
      </w:r>
      <w:r w:rsidRPr="00C068F8">
        <w:rPr>
          <w:u w:val="single"/>
        </w:rPr>
        <w:t>significant</w:t>
      </w:r>
      <w:r>
        <w:t xml:space="preserve"> environment </w:t>
      </w:r>
      <w:r w:rsidRPr="00C068F8">
        <w:rPr>
          <w:u w:val="single"/>
        </w:rPr>
        <w:t xml:space="preserve">devastation </w:t>
      </w:r>
    </w:p>
    <w:p w14:paraId="6394747B" w14:textId="77777777" w:rsidR="00C10E79" w:rsidRDefault="00C10E79" w:rsidP="00C10E79">
      <w:r w:rsidRPr="002330E5">
        <w:rPr>
          <w:rStyle w:val="Style13ptBold"/>
        </w:rPr>
        <w:t>Benson, 20</w:t>
      </w:r>
      <w:r>
        <w:t xml:space="preserve"> --- policy analyst in the Government Relations Department at The Heartland Institute (April 14, 2020, Tim Benson, “Mining Expansion Necessary for Green New Deal Would Devastate the Global Environment,” https://heartland.org/opinion/mining-expansion-necessary-for-green-new-deal-would-devastate-the-global-environment/, JMP))</w:t>
      </w:r>
    </w:p>
    <w:p w14:paraId="5145913D" w14:textId="77777777" w:rsidR="00C10E79" w:rsidRPr="00226D91" w:rsidRDefault="00C10E79" w:rsidP="00C10E79">
      <w:pPr>
        <w:rPr>
          <w:sz w:val="16"/>
        </w:rPr>
      </w:pPr>
      <w:r w:rsidRPr="00226D91">
        <w:rPr>
          <w:sz w:val="16"/>
        </w:rPr>
        <w:t xml:space="preserve">A new Heartland Institute Policy Brief details how </w:t>
      </w:r>
      <w:r w:rsidRPr="009423EB">
        <w:rPr>
          <w:rStyle w:val="StyleUnderline"/>
        </w:rPr>
        <w:t>the expansion of mining operations for the rare earth minerals needed to scale up “renewable” energy sources to meet the goals of the</w:t>
      </w:r>
      <w:r w:rsidRPr="00226D91">
        <w:rPr>
          <w:sz w:val="16"/>
        </w:rPr>
        <w:t xml:space="preserve"> “Green New Deal” (</w:t>
      </w:r>
      <w:r w:rsidRPr="009423EB">
        <w:rPr>
          <w:rStyle w:val="StyleUnderline"/>
        </w:rPr>
        <w:t>GND</w:t>
      </w:r>
      <w:r w:rsidRPr="00226D91">
        <w:rPr>
          <w:sz w:val="16"/>
        </w:rPr>
        <w:t xml:space="preserve">) </w:t>
      </w:r>
      <w:r w:rsidRPr="009423EB">
        <w:rPr>
          <w:rStyle w:val="StyleUnderline"/>
        </w:rPr>
        <w:t xml:space="preserve">would </w:t>
      </w:r>
      <w:r w:rsidRPr="009423EB">
        <w:rPr>
          <w:rStyle w:val="Emphasis"/>
        </w:rPr>
        <w:t>cause significant global environmental devastation</w:t>
      </w:r>
      <w:r w:rsidRPr="00226D91">
        <w:rPr>
          <w:sz w:val="16"/>
        </w:rPr>
        <w:t xml:space="preserve">. In “How the Green New Deal’s Renewable Energy Mining Would Harm Humans and the Environment,” author Paul Driessen explains how if the GND were enacted, an attempt would be made to replace all electricity generation in the United States from fossil fuel and nuclear sources with that generated from wind or solar sources. To replace all these sources, Driessen makes a “conservative” estimate that </w:t>
      </w:r>
      <w:r w:rsidRPr="00620E91">
        <w:rPr>
          <w:rStyle w:val="StyleUnderline"/>
        </w:rPr>
        <w:t>almost 19 billion solar panels would need to be constructed and installed, covering an area roughly the size of New York and Vermont combined</w:t>
      </w:r>
      <w:r w:rsidRPr="00226D91">
        <w:rPr>
          <w:sz w:val="16"/>
        </w:rPr>
        <w:t xml:space="preserve">. He also cites </w:t>
      </w:r>
      <w:r w:rsidRPr="00441D65">
        <w:rPr>
          <w:rStyle w:val="StyleUnderline"/>
        </w:rPr>
        <w:t>a study from researchers at Harvard</w:t>
      </w:r>
      <w:r w:rsidRPr="00226D91">
        <w:rPr>
          <w:sz w:val="16"/>
        </w:rPr>
        <w:t xml:space="preserve"> University that </w:t>
      </w:r>
      <w:r w:rsidRPr="00441D65">
        <w:rPr>
          <w:rStyle w:val="StyleUnderline"/>
        </w:rPr>
        <w:t>estimates the amount of land needed to power the country by wind energy would be equal to roughly a third of the continental</w:t>
      </w:r>
      <w:r w:rsidRPr="00226D91">
        <w:rPr>
          <w:sz w:val="16"/>
        </w:rPr>
        <w:t xml:space="preserve"> </w:t>
      </w:r>
      <w:r w:rsidRPr="00441D65">
        <w:rPr>
          <w:rStyle w:val="Emphasis"/>
        </w:rPr>
        <w:t>U</w:t>
      </w:r>
      <w:r w:rsidRPr="00226D91">
        <w:rPr>
          <w:sz w:val="16"/>
        </w:rPr>
        <w:t xml:space="preserve">nited </w:t>
      </w:r>
      <w:r w:rsidRPr="00441D65">
        <w:rPr>
          <w:rStyle w:val="Emphasis"/>
        </w:rPr>
        <w:t>S</w:t>
      </w:r>
      <w:r w:rsidRPr="00226D91">
        <w:rPr>
          <w:sz w:val="16"/>
        </w:rPr>
        <w:t xml:space="preserve">tates. </w:t>
      </w:r>
      <w:r w:rsidRPr="00EF0FD1">
        <w:rPr>
          <w:rStyle w:val="StyleUnderline"/>
        </w:rPr>
        <w:t xml:space="preserve">To dramatically ramp up wind and solar electricity generation to this extent would “necessitate an </w:t>
      </w:r>
      <w:r w:rsidRPr="00EF0FD1">
        <w:rPr>
          <w:rStyle w:val="Emphasis"/>
        </w:rPr>
        <w:t>unprecedented worldwide expansion in mining,”</w:t>
      </w:r>
      <w:r w:rsidRPr="00226D91">
        <w:rPr>
          <w:sz w:val="16"/>
        </w:rPr>
        <w:t xml:space="preserve"> says Driessen. “And </w:t>
      </w:r>
      <w:r w:rsidRPr="00CA7319">
        <w:rPr>
          <w:rStyle w:val="StyleUnderline"/>
        </w:rPr>
        <w:t xml:space="preserve">those mining operations would rely primarily on </w:t>
      </w:r>
      <w:r w:rsidRPr="001C17A1">
        <w:rPr>
          <w:rStyle w:val="Emphasis"/>
        </w:rPr>
        <w:t>fossil-fuel-powered heavy equipment</w:t>
      </w:r>
      <w:r w:rsidRPr="00226D91">
        <w:rPr>
          <w:sz w:val="16"/>
        </w:rPr>
        <w:t xml:space="preserve">, since battery-powered equipment for enormous industrial operations does not exist.” These </w:t>
      </w:r>
      <w:r w:rsidRPr="00AE5C18">
        <w:rPr>
          <w:rStyle w:val="StyleUnderline"/>
        </w:rPr>
        <w:t>mining operations would also involve “removing and crushing hundreds of billions of tons of rock and ore, causing</w:t>
      </w:r>
      <w:r w:rsidRPr="00226D91">
        <w:rPr>
          <w:sz w:val="16"/>
        </w:rPr>
        <w:t xml:space="preserve"> </w:t>
      </w:r>
      <w:r w:rsidRPr="00AE5C18">
        <w:rPr>
          <w:rStyle w:val="Emphasis"/>
        </w:rPr>
        <w:t>major habitat losses and widespread pollution</w:t>
      </w:r>
      <w:r w:rsidRPr="00226D91">
        <w:rPr>
          <w:sz w:val="16"/>
        </w:rPr>
        <w:t xml:space="preserve">,” according to Driessen. “It would also create serious human health impacts, especially in countries that do not have modern equipment and health and safety protections.” Among </w:t>
      </w:r>
      <w:proofErr w:type="gramStart"/>
      <w:r w:rsidRPr="00226D91">
        <w:rPr>
          <w:sz w:val="16"/>
        </w:rPr>
        <w:t>these mining operation</w:t>
      </w:r>
      <w:proofErr w:type="gramEnd"/>
      <w:r w:rsidRPr="00226D91">
        <w:rPr>
          <w:sz w:val="16"/>
        </w:rPr>
        <w:t xml:space="preserve"> would be those for rare earth elements (REE) such as </w:t>
      </w:r>
      <w:r w:rsidRPr="004A2D14">
        <w:rPr>
          <w:rStyle w:val="StyleUnderline"/>
        </w:rPr>
        <w:t>dysprosium, indium, neodymium, and tellurium, which are necessary to produce wind turbines or photovoltaic solar panels</w:t>
      </w:r>
      <w:r w:rsidRPr="00226D91">
        <w:rPr>
          <w:sz w:val="16"/>
        </w:rPr>
        <w:t xml:space="preserve">. However, </w:t>
      </w:r>
      <w:r w:rsidRPr="004A2D14">
        <w:rPr>
          <w:rStyle w:val="StyleUnderline"/>
        </w:rPr>
        <w:t>mining a single ton of these</w:t>
      </w:r>
      <w:r w:rsidRPr="00226D91">
        <w:rPr>
          <w:sz w:val="16"/>
        </w:rPr>
        <w:t xml:space="preserve"> REEs, according to Driessen, </w:t>
      </w:r>
      <w:r w:rsidRPr="004A2D14">
        <w:rPr>
          <w:rStyle w:val="StyleUnderline"/>
        </w:rPr>
        <w:t xml:space="preserve">produces up to 420,000 cubic feet of toxic gases, 2,600 cubic feet of </w:t>
      </w:r>
      <w:r w:rsidRPr="00020FF6">
        <w:rPr>
          <w:rStyle w:val="Emphasis"/>
        </w:rPr>
        <w:t>acidic wastewater</w:t>
      </w:r>
      <w:r w:rsidRPr="004A2D14">
        <w:rPr>
          <w:rStyle w:val="StyleUnderline"/>
        </w:rPr>
        <w:t xml:space="preserve">, and a </w:t>
      </w:r>
      <w:r w:rsidRPr="00020FF6">
        <w:rPr>
          <w:rStyle w:val="Emphasis"/>
        </w:rPr>
        <w:t>ton of radioactive waste</w:t>
      </w:r>
      <w:r w:rsidRPr="00226D91">
        <w:rPr>
          <w:sz w:val="16"/>
        </w:rPr>
        <w:t xml:space="preserve">. </w:t>
      </w:r>
      <w:r w:rsidRPr="00850F98">
        <w:rPr>
          <w:rStyle w:val="StyleUnderline"/>
        </w:rPr>
        <w:t>More than 70 percent of the world’s REEs are either mined in China, a totalitarian communist dictatorship with a dismal environmental and human rights record</w:t>
      </w:r>
      <w:r w:rsidRPr="00226D91">
        <w:rPr>
          <w:sz w:val="16"/>
        </w:rPr>
        <w:t xml:space="preserve">, </w:t>
      </w:r>
      <w:r w:rsidRPr="00020FF6">
        <w:rPr>
          <w:rStyle w:val="StyleUnderline"/>
        </w:rPr>
        <w:t>or by companies under the control of the</w:t>
      </w:r>
      <w:r w:rsidRPr="00226D91">
        <w:rPr>
          <w:sz w:val="16"/>
        </w:rPr>
        <w:t xml:space="preserve"> </w:t>
      </w:r>
      <w:r w:rsidRPr="00020FF6">
        <w:rPr>
          <w:rStyle w:val="Emphasis"/>
        </w:rPr>
        <w:t>C</w:t>
      </w:r>
      <w:r w:rsidRPr="00226D91">
        <w:rPr>
          <w:sz w:val="16"/>
        </w:rPr>
        <w:t xml:space="preserve">hinese </w:t>
      </w:r>
      <w:r w:rsidRPr="00020FF6">
        <w:rPr>
          <w:rStyle w:val="Emphasis"/>
        </w:rPr>
        <w:t>C</w:t>
      </w:r>
      <w:r w:rsidRPr="00226D91">
        <w:rPr>
          <w:sz w:val="16"/>
        </w:rPr>
        <w:t xml:space="preserve">ommunist </w:t>
      </w:r>
      <w:r w:rsidRPr="00020FF6">
        <w:rPr>
          <w:rStyle w:val="Emphasis"/>
        </w:rPr>
        <w:t>P</w:t>
      </w:r>
      <w:r w:rsidRPr="00226D91">
        <w:rPr>
          <w:sz w:val="16"/>
        </w:rPr>
        <w:t xml:space="preserve">arty. Other materials needed to be mined to produce solar panels and wind turbines, as well as to produce the anticipated battery backups systems for these “renewable” sources, include lithium, cobalt, and copper. To store a week’s worth of electricity for the entire country when wind and solar aren’t generating it, Driessen estimates would require “two billion half-ton battery packs similar to those used in Tesla automobiles.” Each of these batteries would require at least 26 pounds of lithium. The </w:t>
      </w:r>
      <w:r w:rsidRPr="00800D1C">
        <w:rPr>
          <w:rStyle w:val="StyleUnderline"/>
        </w:rPr>
        <w:t>cobalt needed for</w:t>
      </w:r>
      <w:r w:rsidRPr="00226D91">
        <w:rPr>
          <w:sz w:val="16"/>
        </w:rPr>
        <w:t xml:space="preserve"> these batteries </w:t>
      </w:r>
      <w:r w:rsidRPr="00800D1C">
        <w:rPr>
          <w:rStyle w:val="StyleUnderline"/>
        </w:rPr>
        <w:t>is mostly mined in the</w:t>
      </w:r>
      <w:r w:rsidRPr="00226D91">
        <w:rPr>
          <w:sz w:val="16"/>
        </w:rPr>
        <w:t xml:space="preserve"> Democratic Republic of </w:t>
      </w:r>
      <w:r w:rsidRPr="00800D1C">
        <w:rPr>
          <w:rStyle w:val="StyleUnderline"/>
        </w:rPr>
        <w:t>Congo, where more than 40,000 children currently labor in mining operations for pittance wages in unsafe and unhealthy conditions</w:t>
      </w:r>
      <w:r w:rsidRPr="00226D91">
        <w:rPr>
          <w:sz w:val="16"/>
        </w:rPr>
        <w:t xml:space="preserve">. Copper mining would also have to be dramatically expanded to meet this new GND demand, even though it takes roughly 125,000 pounds of mined, crushed, and refined ore to produce 1,000 pounds of finished copper. Although the United States has proven reserves of these commodities, environmental policy at both the state and federal level have closed off most of these deposits from mining. Therefore, Driessen argues, </w:t>
      </w:r>
      <w:r w:rsidRPr="00800D1C">
        <w:rPr>
          <w:rStyle w:val="StyleUnderline"/>
        </w:rPr>
        <w:t>enacting the GND would increase our dependence for these minerals on China and “other countries that regularly disregard workplace safety, child labor concerns, land reclamation, and pollution controls.”</w:t>
      </w:r>
      <w:r>
        <w:rPr>
          <w:rStyle w:val="StyleUnderline"/>
        </w:rPr>
        <w:t xml:space="preserve"> </w:t>
      </w:r>
      <w:r w:rsidRPr="00226D91">
        <w:rPr>
          <w:sz w:val="16"/>
        </w:rPr>
        <w:t>“Wind and sunshine are certainly clean and renewable energy sources but,” Driessen concludes, “the technologies required to harness these intermittent, weather-dependent energies to benefit humanity require raw materials and mining operations that are anything but clean, ‘green,’ renewable, sustainable, or ethical. This fundamental reality can no longer be ignored. GND technologies rely heavily on mineral extraction in someone else’s backyard, often in less-developed countries, where other people and their children do the dirty, dangerous work of providing essential raw materials while suffering from environmental and human degradation.”</w:t>
      </w:r>
    </w:p>
    <w:p w14:paraId="7F5A5EB2" w14:textId="5D0C952A" w:rsidR="005D388F" w:rsidRDefault="005D388F" w:rsidP="00E657E3"/>
    <w:p w14:paraId="2224AEEC" w14:textId="77777777" w:rsidR="00982CF5" w:rsidRDefault="00982CF5" w:rsidP="00E657E3">
      <w:pPr>
        <w:pStyle w:val="Heading2"/>
      </w:pPr>
      <w:bookmarkStart w:id="0" w:name="_Hlk139204173"/>
    </w:p>
    <w:p w14:paraId="18FB8B37" w14:textId="6B0A82E4" w:rsidR="00E657E3" w:rsidRDefault="00982CF5" w:rsidP="00E657E3">
      <w:pPr>
        <w:pStyle w:val="Heading2"/>
      </w:pPr>
      <w:r>
        <w:t>AFF ANSWERS</w:t>
      </w:r>
    </w:p>
    <w:p w14:paraId="6A823648" w14:textId="5B946B49" w:rsidR="00E657E3" w:rsidRDefault="00E657E3" w:rsidP="00E657E3">
      <w:pPr>
        <w:pStyle w:val="Heading3"/>
      </w:pPr>
      <w:r>
        <w:t>Inevitable</w:t>
      </w:r>
    </w:p>
    <w:p w14:paraId="20696451" w14:textId="77777777" w:rsidR="00E657E3" w:rsidRDefault="00E657E3" w:rsidP="00E657E3">
      <w:pPr>
        <w:pStyle w:val="Heading4"/>
      </w:pPr>
      <w:r>
        <w:t xml:space="preserve">REE mining is inevitable even without green energy --- the </w:t>
      </w:r>
      <w:proofErr w:type="spellStart"/>
      <w:r>
        <w:t>disad</w:t>
      </w:r>
      <w:proofErr w:type="spellEnd"/>
      <w:r>
        <w:t xml:space="preserve"> is fossil fuel industry propaganda and efforts to improve process are underway</w:t>
      </w:r>
    </w:p>
    <w:p w14:paraId="063A2A15" w14:textId="77777777" w:rsidR="00E657E3" w:rsidRDefault="00E657E3" w:rsidP="00E657E3">
      <w:r w:rsidRPr="00815DA7">
        <w:rPr>
          <w:rStyle w:val="Style13ptBold"/>
        </w:rPr>
        <w:t>Klinger, 23</w:t>
      </w:r>
      <w:r>
        <w:t xml:space="preserve"> --- Assistant Professor of Geography at the University of Delaware, where she teaches in the Minerals, Materials, and Society Program (January 23, 2023, Julie Michelle Klinger, “Does Our Sustainable Future Start in the Mine? Rare earth mining will disrupt local climate resilience. Who should pay the price?” https://www.bostonreview.net/articles/our-sustainable-future-starts-in-the-mine/, JMP))</w:t>
      </w:r>
    </w:p>
    <w:p w14:paraId="006D1304" w14:textId="77777777" w:rsidR="00E657E3" w:rsidRDefault="00E657E3" w:rsidP="00E657E3">
      <w:r>
        <w:t xml:space="preserve">Rare earth elements have reemerged in the news as U.S. anxieties over economic interdependence with China grow. New revelations about social and environmental violence in supply chains, most recently in Myanmar, surface under </w:t>
      </w:r>
      <w:r w:rsidRPr="004078E2">
        <w:rPr>
          <w:rStyle w:val="StyleUnderline"/>
        </w:rPr>
        <w:t>headlines</w:t>
      </w:r>
      <w:r>
        <w:t xml:space="preserve"> that have circulated since 2009. They </w:t>
      </w:r>
      <w:r w:rsidRPr="004078E2">
        <w:rPr>
          <w:rStyle w:val="StyleUnderline"/>
        </w:rPr>
        <w:t>often suggest that rare earth elements are only used for green energy and</w:t>
      </w:r>
      <w:r>
        <w:t xml:space="preserve">, thus, that green energy is </w:t>
      </w:r>
      <w:r w:rsidRPr="004078E2">
        <w:rPr>
          <w:rStyle w:val="StyleUnderline"/>
        </w:rPr>
        <w:t>solely responsible for the devastation wrought by rare earth mining</w:t>
      </w:r>
      <w:r>
        <w:t>.</w:t>
      </w:r>
    </w:p>
    <w:p w14:paraId="737F3A72" w14:textId="77777777" w:rsidR="00E657E3" w:rsidRPr="00EC0F85" w:rsidRDefault="00E657E3" w:rsidP="00E657E3">
      <w:pPr>
        <w:rPr>
          <w:rStyle w:val="StyleUnderline"/>
        </w:rPr>
      </w:pPr>
      <w:r>
        <w:t xml:space="preserve">Over the past decade, this narrative has profoundly shaped the debate around renewable energy infrastructure and our prospects for mitigating the climate emergency in line with Paris climate goals or Intergovernmental Panel on Climate Change (IPCC) guidelines. At the same time, </w:t>
      </w:r>
      <w:r w:rsidRPr="004078E2">
        <w:rPr>
          <w:rStyle w:val="StyleUnderline"/>
        </w:rPr>
        <w:t>massive efforts are underway globally to diversify rare earth supply chains</w:t>
      </w:r>
      <w:r>
        <w:t xml:space="preserve"> and movements against green colonialism accelerate apace with movements to remove regulatory checks on industry and fast-track mining operations. The debate over where and how the rare earth mining and refining industry is built outside of China is contentious and polarizing, but the intensity of the debate is a sign of progress. </w:t>
      </w:r>
      <w:r w:rsidRPr="00EC0F85">
        <w:rPr>
          <w:rStyle w:val="StyleUnderline"/>
        </w:rPr>
        <w:t xml:space="preserve">We are now confronting the tough questions around mineral acquisition, no longer content to merely decry the injustice of offshoring environmental harm. To reach a brighter, greener future, communities in the Global North are exploring what it means to be more responsible for their mineral needs. </w:t>
      </w:r>
    </w:p>
    <w:p w14:paraId="72F217E1" w14:textId="77777777" w:rsidR="00E657E3" w:rsidRDefault="00E657E3" w:rsidP="00E657E3">
      <w:r w:rsidRPr="008B786A">
        <w:rPr>
          <w:rStyle w:val="StyleUnderline"/>
        </w:rPr>
        <w:t xml:space="preserve">The concern about rare earth supply chains as a “dirty secret” for green energy is </w:t>
      </w:r>
      <w:r w:rsidRPr="008B786A">
        <w:rPr>
          <w:rStyle w:val="Emphasis"/>
        </w:rPr>
        <w:t>misleading</w:t>
      </w:r>
      <w:r w:rsidRPr="008B786A">
        <w:rPr>
          <w:rStyle w:val="StyleUnderline"/>
        </w:rPr>
        <w:t xml:space="preserve">, the unfortunate result of environmental justice concerns deployed in bad faith to </w:t>
      </w:r>
      <w:r w:rsidRPr="008B786A">
        <w:rPr>
          <w:rStyle w:val="Emphasis"/>
        </w:rPr>
        <w:t>protect the fossil-fueled status quo</w:t>
      </w:r>
      <w:r w:rsidRPr="008B786A">
        <w:rPr>
          <w:rStyle w:val="StyleUnderline"/>
        </w:rPr>
        <w:t>.</w:t>
      </w:r>
      <w:r>
        <w:t xml:space="preserve"> Though the </w:t>
      </w:r>
      <w:r w:rsidRPr="008B786A">
        <w:rPr>
          <w:rStyle w:val="StyleUnderline"/>
        </w:rPr>
        <w:t>social and environmental concerns</w:t>
      </w:r>
      <w:r>
        <w:t xml:space="preserve"> are valid, they </w:t>
      </w:r>
      <w:r w:rsidRPr="008B786A">
        <w:rPr>
          <w:rStyle w:val="StyleUnderline"/>
        </w:rPr>
        <w:t xml:space="preserve">are </w:t>
      </w:r>
      <w:r w:rsidRPr="008B786A">
        <w:rPr>
          <w:rStyle w:val="Emphasis"/>
        </w:rPr>
        <w:t>not solely tied to renewable energy</w:t>
      </w:r>
      <w:r>
        <w:t xml:space="preserve">. </w:t>
      </w:r>
      <w:r w:rsidRPr="006525EB">
        <w:rPr>
          <w:rStyle w:val="StyleUnderline"/>
        </w:rPr>
        <w:t>Rare earth elements are used in every major form of energy generation.</w:t>
      </w:r>
      <w:r>
        <w:t xml:space="preserve"> In fact, </w:t>
      </w:r>
      <w:r w:rsidRPr="006525EB">
        <w:rPr>
          <w:rStyle w:val="StyleUnderline"/>
        </w:rPr>
        <w:t>since the</w:t>
      </w:r>
      <w:r>
        <w:t xml:space="preserve"> 19</w:t>
      </w:r>
      <w:r w:rsidRPr="006525EB">
        <w:rPr>
          <w:rStyle w:val="StyleUnderline"/>
        </w:rPr>
        <w:t>60s</w:t>
      </w:r>
      <w:r>
        <w:t xml:space="preserve">, </w:t>
      </w:r>
      <w:r w:rsidRPr="006525EB">
        <w:rPr>
          <w:rStyle w:val="StyleUnderline"/>
        </w:rPr>
        <w:t>petroleum refining was the largest single domestic use of rare earth elements in the</w:t>
      </w:r>
      <w:r>
        <w:t xml:space="preserve"> </w:t>
      </w:r>
      <w:r w:rsidRPr="006525EB">
        <w:rPr>
          <w:rStyle w:val="Emphasis"/>
        </w:rPr>
        <w:t>U</w:t>
      </w:r>
      <w:r>
        <w:t xml:space="preserve">nited </w:t>
      </w:r>
      <w:r w:rsidRPr="006525EB">
        <w:rPr>
          <w:rStyle w:val="Emphasis"/>
        </w:rPr>
        <w:t>S</w:t>
      </w:r>
      <w:r>
        <w:t>tates, and it has only recently been edged out by magnets. Lanthanum and cerium are used in the process that separates crude oil into various petroleum products, such as gasoline. The combustion catalysts that control automobile emissions also use them. Rare earth elements are significant ingredients in the high-performance alloys that make up the hardware of large-scale hydropower, and crucial in the process of uranium-based nuclear power generation.</w:t>
      </w:r>
    </w:p>
    <w:p w14:paraId="2054A672" w14:textId="0E11FCEC" w:rsidR="00E657E3" w:rsidRPr="00E657E3" w:rsidRDefault="00E657E3" w:rsidP="00E657E3">
      <w:r>
        <w:t xml:space="preserve">The upshot is that </w:t>
      </w:r>
      <w:r w:rsidRPr="00FF602D">
        <w:rPr>
          <w:rStyle w:val="Emphasis"/>
        </w:rPr>
        <w:t>even if</w:t>
      </w:r>
      <w:r>
        <w:t xml:space="preserve"> </w:t>
      </w:r>
      <w:r w:rsidRPr="00FF602D">
        <w:rPr>
          <w:rStyle w:val="StyleUnderline"/>
        </w:rPr>
        <w:t xml:space="preserve">we fail to transition to renewable energy, rare earth and other </w:t>
      </w:r>
      <w:r w:rsidRPr="00AD4351">
        <w:rPr>
          <w:rStyle w:val="Emphasis"/>
        </w:rPr>
        <w:t>mineral supply chain issues are here to stay</w:t>
      </w:r>
      <w:r>
        <w:t xml:space="preserve">. But </w:t>
      </w:r>
      <w:proofErr w:type="gramStart"/>
      <w:r>
        <w:t>of course</w:t>
      </w:r>
      <w:proofErr w:type="gramEnd"/>
      <w:r>
        <w:t xml:space="preserve"> we cannot afford to fail, though the challenges are formidable. Even if the “rapid, far-reaching and unprecedented changes in all aspects of society” were mobilized to limit global warming to 1.5ºC, as noted by the 2018 IPCC Special Climate Report, the difficult question remains of where to source raw materials for the infrastructure necessary to move away from fossil fuels for good. </w:t>
      </w:r>
    </w:p>
    <w:p w14:paraId="4E536882" w14:textId="3BD4B620" w:rsidR="00E657E3" w:rsidRDefault="00E657E3" w:rsidP="00E657E3">
      <w:pPr>
        <w:pStyle w:val="Heading3"/>
      </w:pPr>
      <w:r>
        <w:t>No Link</w:t>
      </w:r>
    </w:p>
    <w:p w14:paraId="70DD30B2" w14:textId="77777777" w:rsidR="00E657E3" w:rsidRDefault="00E657E3" w:rsidP="00E657E3">
      <w:pPr>
        <w:pStyle w:val="Heading4"/>
      </w:pPr>
      <w:r>
        <w:t xml:space="preserve">Clean energy doesn’t require REE </w:t>
      </w:r>
      <w:r>
        <w:rPr>
          <w:u w:val="single"/>
        </w:rPr>
        <w:t>and</w:t>
      </w:r>
      <w:r>
        <w:t xml:space="preserve"> scarcity spurs adaptions and alternatives including substitution and recycling </w:t>
      </w:r>
    </w:p>
    <w:p w14:paraId="70A204F6" w14:textId="77777777" w:rsidR="00E657E3" w:rsidRDefault="00E657E3" w:rsidP="00E657E3">
      <w:proofErr w:type="spellStart"/>
      <w:r w:rsidRPr="00C87165">
        <w:rPr>
          <w:rStyle w:val="Style13ptBold"/>
        </w:rPr>
        <w:t>Lovins</w:t>
      </w:r>
      <w:proofErr w:type="spellEnd"/>
      <w:r w:rsidRPr="00C87165">
        <w:rPr>
          <w:rStyle w:val="Style13ptBold"/>
        </w:rPr>
        <w:t>, 21</w:t>
      </w:r>
      <w:r>
        <w:t xml:space="preserve"> --- Adjunct Professor of Civil and Environmental Engineering at Stanford University, chairman emeritus of RMI (December 8, 2021, Amory </w:t>
      </w:r>
      <w:proofErr w:type="spellStart"/>
      <w:r>
        <w:t>Lovins</w:t>
      </w:r>
      <w:proofErr w:type="spellEnd"/>
      <w:r>
        <w:t>, “Reality Check: Greener, Friendlier Alternatives Exist for Rare Minerals in Batteries,” https://rmi.org/rmi-reality-check-greener-friendlier-alternatives-exist-for-rare-minerals-in-batteries/, JMP))</w:t>
      </w:r>
    </w:p>
    <w:p w14:paraId="12A54B94" w14:textId="4B892003" w:rsidR="00E657E3" w:rsidRDefault="00E657E3" w:rsidP="00E657E3">
      <w:pPr>
        <w:rPr>
          <w:sz w:val="16"/>
        </w:rPr>
      </w:pPr>
      <w:r w:rsidRPr="00AB1934">
        <w:rPr>
          <w:sz w:val="16"/>
        </w:rPr>
        <w:t xml:space="preserve">The Myth For years, </w:t>
      </w:r>
      <w:r w:rsidRPr="008D20DD">
        <w:rPr>
          <w:rStyle w:val="StyleUnderline"/>
        </w:rPr>
        <w:t>commentators have been handwringing about the</w:t>
      </w:r>
      <w:r w:rsidRPr="00AB1934">
        <w:rPr>
          <w:sz w:val="16"/>
        </w:rPr>
        <w:t xml:space="preserve"> extraction practices, </w:t>
      </w:r>
      <w:r w:rsidRPr="008D20DD">
        <w:rPr>
          <w:rStyle w:val="StyleUnderline"/>
        </w:rPr>
        <w:t>environmental and social harms</w:t>
      </w:r>
      <w:r w:rsidRPr="00AB1934">
        <w:rPr>
          <w:sz w:val="16"/>
        </w:rPr>
        <w:t xml:space="preserve">, and corporate ownership </w:t>
      </w:r>
      <w:r w:rsidRPr="008D20DD">
        <w:rPr>
          <w:rStyle w:val="StyleUnderline"/>
        </w:rPr>
        <w:t>of mining operations that contribute to clean energy technology</w:t>
      </w:r>
      <w:r w:rsidRPr="00AB1934">
        <w:rPr>
          <w:sz w:val="16"/>
        </w:rPr>
        <w:t xml:space="preserve">, with a focus on cobalt, rare earths, and other rare ingredients of the clean energy transition. Much like governmental, intergovernmental, and private assessments of “critical materials,” </w:t>
      </w:r>
      <w:r w:rsidRPr="00C0283F">
        <w:rPr>
          <w:rStyle w:val="StyleUnderline"/>
        </w:rPr>
        <w:t xml:space="preserve">these critiques pay far too little attention to how scarcity, usually signaled by price, elicits not only mineral exploration and mine development but also a powerful set of other and </w:t>
      </w:r>
      <w:r w:rsidRPr="00B05AD2">
        <w:rPr>
          <w:rStyle w:val="Emphasis"/>
        </w:rPr>
        <w:t>faster adaptations and alternatives</w:t>
      </w:r>
      <w:r w:rsidRPr="00C0283F">
        <w:rPr>
          <w:rStyle w:val="StyleUnderline"/>
        </w:rPr>
        <w:t xml:space="preserve"> like </w:t>
      </w:r>
      <w:r w:rsidRPr="00007060">
        <w:rPr>
          <w:rStyle w:val="Emphasis"/>
        </w:rPr>
        <w:t>efficient use</w:t>
      </w:r>
      <w:r w:rsidRPr="00C0283F">
        <w:rPr>
          <w:rStyle w:val="StyleUnderline"/>
        </w:rPr>
        <w:t xml:space="preserve">, </w:t>
      </w:r>
      <w:r w:rsidRPr="00007060">
        <w:rPr>
          <w:rStyle w:val="Emphasis"/>
        </w:rPr>
        <w:t>substitution</w:t>
      </w:r>
      <w:r w:rsidRPr="00C0283F">
        <w:rPr>
          <w:rStyle w:val="StyleUnderline"/>
        </w:rPr>
        <w:t xml:space="preserve">, and </w:t>
      </w:r>
      <w:r w:rsidRPr="00007060">
        <w:rPr>
          <w:rStyle w:val="Emphasis"/>
        </w:rPr>
        <w:t>recycling</w:t>
      </w:r>
      <w:r w:rsidRPr="00AB1934">
        <w:rPr>
          <w:sz w:val="16"/>
        </w:rPr>
        <w:t xml:space="preserve">. A major contribution to this genre comes from a New York Times investigative series around cobalt in in the Democratic Republic of Congo. The Times’s informative reportage sheds important light on the geopolitical as much as the human-rights ramifications of clean energy. But the Times series, like nearly all prior “critical materials” coverage, rests on a flawed premise: that cobalt is one of the “essential raw materials needed for the production of electric car batteries—and is now critical to retiring the combustion engine and weaning the world off climate-changing fossil fuels.” The Reality That cobalt is an essential raw material needed to produce electric car batteries is true for one class of car-battery chemistries, but others use little cobalt or </w:t>
      </w:r>
      <w:proofErr w:type="gramStart"/>
      <w:r w:rsidRPr="00AB1934">
        <w:rPr>
          <w:sz w:val="16"/>
        </w:rPr>
        <w:t>none at all</w:t>
      </w:r>
      <w:proofErr w:type="gramEnd"/>
      <w:r w:rsidRPr="00AB1934">
        <w:rPr>
          <w:sz w:val="16"/>
        </w:rPr>
        <w:t xml:space="preserve">. Standard-range Tesla cars’ batteries use no cobalt. Battery leaders Samsung and Panasonic are designing out cobalt. The portfolio of these alternatives continues to improve and expand. Several years ago, I wrote about </w:t>
      </w:r>
      <w:r w:rsidRPr="00FB7EBC">
        <w:rPr>
          <w:rStyle w:val="StyleUnderline"/>
        </w:rPr>
        <w:t>“rare earths”</w:t>
      </w:r>
      <w:r w:rsidRPr="00AB1934">
        <w:rPr>
          <w:sz w:val="16"/>
        </w:rPr>
        <w:t xml:space="preserve"> (17 unusual chemical elements that are not geologically rare) in The Bulletin of the Atomic Scientists and why they </w:t>
      </w:r>
      <w:r w:rsidRPr="00FB7EBC">
        <w:rPr>
          <w:rStyle w:val="StyleUnderline"/>
        </w:rPr>
        <w:t>are not a substantial cause for concern in the transition to clean energy</w:t>
      </w:r>
      <w:r w:rsidRPr="00AB1934">
        <w:rPr>
          <w:sz w:val="16"/>
        </w:rPr>
        <w:t xml:space="preserve">. For the past decade, </w:t>
      </w:r>
      <w:r w:rsidRPr="008F4324">
        <w:rPr>
          <w:rStyle w:val="StyleUnderline"/>
        </w:rPr>
        <w:t>commentators have warned</w:t>
      </w:r>
      <w:r w:rsidRPr="00AB1934">
        <w:rPr>
          <w:sz w:val="16"/>
        </w:rPr>
        <w:t xml:space="preserve"> (and stock speculators hyped) </w:t>
      </w:r>
      <w:r w:rsidRPr="008F4324">
        <w:rPr>
          <w:rStyle w:val="StyleUnderline"/>
        </w:rPr>
        <w:t xml:space="preserve">that China’s near-monopoly on </w:t>
      </w:r>
      <w:proofErr w:type="spellStart"/>
      <w:r w:rsidRPr="008F4324">
        <w:rPr>
          <w:rStyle w:val="StyleUnderline"/>
        </w:rPr>
        <w:t>supermagnet</w:t>
      </w:r>
      <w:proofErr w:type="spellEnd"/>
      <w:r w:rsidRPr="008F4324">
        <w:rPr>
          <w:rStyle w:val="StyleUnderline"/>
        </w:rPr>
        <w:t xml:space="preserve"> rare-earth elements could make the growing global shift to electric cars and wind turbines impossible</w:t>
      </w:r>
      <w:r w:rsidRPr="00AB1934">
        <w:rPr>
          <w:sz w:val="16"/>
        </w:rPr>
        <w:t xml:space="preserve">—because their motors and generators, respectively, supposedly required </w:t>
      </w:r>
      <w:proofErr w:type="spellStart"/>
      <w:r w:rsidRPr="00AB1934">
        <w:rPr>
          <w:sz w:val="16"/>
        </w:rPr>
        <w:t>supermagnets</w:t>
      </w:r>
      <w:proofErr w:type="spellEnd"/>
      <w:r w:rsidRPr="00AB1934">
        <w:rPr>
          <w:sz w:val="16"/>
        </w:rPr>
        <w:t xml:space="preserve"> and hence rare earths. But </w:t>
      </w:r>
      <w:r w:rsidRPr="008F4324">
        <w:rPr>
          <w:rStyle w:val="Emphasis"/>
        </w:rPr>
        <w:t>that’s nonsense</w:t>
      </w:r>
      <w:r w:rsidRPr="00AB1934">
        <w:rPr>
          <w:sz w:val="16"/>
        </w:rPr>
        <w:t xml:space="preserve">. In the four years since that Bulletin article, </w:t>
      </w:r>
      <w:r w:rsidRPr="00A810D3">
        <w:rPr>
          <w:rStyle w:val="StyleUnderline"/>
        </w:rPr>
        <w:t>one of the key substitutions</w:t>
      </w:r>
      <w:r w:rsidRPr="00AB1934">
        <w:rPr>
          <w:sz w:val="16"/>
        </w:rPr>
        <w:t xml:space="preserve"> it mentions—</w:t>
      </w:r>
      <w:r w:rsidRPr="00A810D3">
        <w:rPr>
          <w:rStyle w:val="StyleUnderline"/>
        </w:rPr>
        <w:t xml:space="preserve">iron-nitride </w:t>
      </w:r>
      <w:proofErr w:type="spellStart"/>
      <w:r w:rsidRPr="00A810D3">
        <w:rPr>
          <w:rStyle w:val="StyleUnderline"/>
        </w:rPr>
        <w:t>supermagnets</w:t>
      </w:r>
      <w:proofErr w:type="spellEnd"/>
      <w:r w:rsidRPr="00A810D3">
        <w:rPr>
          <w:rStyle w:val="StyleUnderline"/>
        </w:rPr>
        <w:t xml:space="preserve"> using no rare earths but with comparable or potentially greater performance—entered the market</w:t>
      </w:r>
      <w:r w:rsidRPr="00AB1934">
        <w:rPr>
          <w:sz w:val="16"/>
        </w:rPr>
        <w:t xml:space="preserve">. But </w:t>
      </w:r>
      <w:r w:rsidRPr="009364A3">
        <w:rPr>
          <w:rStyle w:val="Emphasis"/>
        </w:rPr>
        <w:t>even without</w:t>
      </w:r>
      <w:r w:rsidRPr="009364A3">
        <w:rPr>
          <w:rStyle w:val="StyleUnderline"/>
        </w:rPr>
        <w:t xml:space="preserve"> that magnet innovation, everything that permanent-magnet motors and generators do can also be done as well or better using two other innovations that </w:t>
      </w:r>
      <w:r w:rsidRPr="00752509">
        <w:rPr>
          <w:rStyle w:val="Emphasis"/>
        </w:rPr>
        <w:t>require no rare earth minerals</w:t>
      </w:r>
      <w:r w:rsidRPr="009364A3">
        <w:rPr>
          <w:rStyle w:val="StyleUnderline"/>
        </w:rPr>
        <w:t xml:space="preserve">: control software and power electronics made of silicon, the </w:t>
      </w:r>
      <w:r w:rsidRPr="009364A3">
        <w:rPr>
          <w:rStyle w:val="Emphasis"/>
        </w:rPr>
        <w:t>most abundant solid element on Earth</w:t>
      </w:r>
      <w:r w:rsidRPr="00AB1934">
        <w:rPr>
          <w:sz w:val="16"/>
        </w:rPr>
        <w:t xml:space="preserve">. </w:t>
      </w:r>
      <w:r w:rsidRPr="002374F7">
        <w:rPr>
          <w:rStyle w:val="StyleUnderline"/>
        </w:rPr>
        <w:t xml:space="preserve">Both kinds of magnet-free machines can </w:t>
      </w:r>
      <w:r w:rsidRPr="00DE3AEE">
        <w:rPr>
          <w:rStyle w:val="Emphasis"/>
        </w:rPr>
        <w:t>do everything required</w:t>
      </w:r>
      <w:r w:rsidRPr="002374F7">
        <w:rPr>
          <w:rStyle w:val="StyleUnderline"/>
        </w:rPr>
        <w:t xml:space="preserve"> not only in electric cars but also in wind turbines</w:t>
      </w:r>
      <w:r w:rsidRPr="00AB1934">
        <w:rPr>
          <w:sz w:val="16"/>
        </w:rPr>
        <w:t xml:space="preserve">—functions often claimed to be impossible without tons of neodymium. </w:t>
      </w:r>
      <w:r w:rsidRPr="00D1088D">
        <w:rPr>
          <w:rStyle w:val="StyleUnderline"/>
        </w:rPr>
        <w:t>That some wind turbines use rare-earth permanent-magnet generators does not mean others must.</w:t>
      </w:r>
      <w:r w:rsidRPr="00AB1934">
        <w:rPr>
          <w:sz w:val="16"/>
        </w:rPr>
        <w:t xml:space="preserve"> It’s better not to, and the word is spreading. Tesla’s car business was built on magnet-free induction motors. Its latest autos use the second magnet-free kind, synchronous reluctance motors, albeit spiced with small magnets. But </w:t>
      </w:r>
      <w:r w:rsidRPr="0050141D">
        <w:rPr>
          <w:rStyle w:val="StyleUnderline"/>
        </w:rPr>
        <w:t>most commentators on “blood minerals” are not experts on motors, solar cells, electricity, electronics, or even mining.</w:t>
      </w:r>
      <w:r w:rsidRPr="00AB1934">
        <w:rPr>
          <w:sz w:val="16"/>
        </w:rPr>
        <w:t xml:space="preserve"> They should talk to more people who are.</w:t>
      </w:r>
      <w:r>
        <w:rPr>
          <w:rStyle w:val="StyleUnderline"/>
        </w:rPr>
        <w:t xml:space="preserve"> </w:t>
      </w:r>
      <w:r w:rsidRPr="00AB1934">
        <w:rPr>
          <w:sz w:val="16"/>
        </w:rPr>
        <w:t xml:space="preserve">The </w:t>
      </w:r>
      <w:proofErr w:type="gramStart"/>
      <w:r w:rsidRPr="00AB1934">
        <w:rPr>
          <w:sz w:val="16"/>
        </w:rPr>
        <w:t>Bottom Line</w:t>
      </w:r>
      <w:proofErr w:type="gramEnd"/>
      <w:r w:rsidRPr="00AB1934">
        <w:rPr>
          <w:sz w:val="16"/>
        </w:rPr>
        <w:t xml:space="preserve"> </w:t>
      </w:r>
      <w:r w:rsidRPr="00A31965">
        <w:rPr>
          <w:rStyle w:val="Emphasis"/>
        </w:rPr>
        <w:t>Accessible alternatives</w:t>
      </w:r>
      <w:r w:rsidRPr="000C43C4">
        <w:rPr>
          <w:rStyle w:val="StyleUnderline"/>
        </w:rPr>
        <w:t xml:space="preserve"> to “critical materials” can make excellent EV batteries, solar cells, and wind turbines.</w:t>
      </w:r>
      <w:r w:rsidRPr="00AB1934">
        <w:rPr>
          <w:sz w:val="16"/>
        </w:rPr>
        <w:t xml:space="preserve"> The US Department of Energy aims to eliminate cobalt in electric-car batteries by 2030; industry is doing it far faster. And </w:t>
      </w:r>
      <w:r w:rsidRPr="006607E8">
        <w:rPr>
          <w:rStyle w:val="StyleUnderline"/>
        </w:rPr>
        <w:t>a billion</w:t>
      </w:r>
      <w:r w:rsidRPr="00DE02DF">
        <w:rPr>
          <w:rStyle w:val="StyleUnderline"/>
        </w:rPr>
        <w:t xml:space="preserve"> batteries in old consumer-electronics devices, many 30-fold richer in cobalt than the remaining cobalt-using car batteries, await recycling in clean and profitable American factories </w:t>
      </w:r>
      <w:r w:rsidRPr="00DE02DF">
        <w:rPr>
          <w:rStyle w:val="Emphasis"/>
        </w:rPr>
        <w:t>already being scaled up</w:t>
      </w:r>
      <w:r w:rsidRPr="00DE02DF">
        <w:rPr>
          <w:rStyle w:val="StyleUnderline"/>
        </w:rPr>
        <w:t>.</w:t>
      </w:r>
      <w:r w:rsidRPr="00AB1934">
        <w:rPr>
          <w:sz w:val="16"/>
        </w:rPr>
        <w:t xml:space="preserve"> </w:t>
      </w:r>
      <w:r w:rsidRPr="00027734">
        <w:rPr>
          <w:rStyle w:val="Emphasis"/>
        </w:rPr>
        <w:t>Brains outpace mines.</w:t>
      </w:r>
      <w:r w:rsidRPr="00AB1934">
        <w:rPr>
          <w:sz w:val="16"/>
        </w:rPr>
        <w:t xml:space="preserve"> Let’s not let myths outpace truth.</w:t>
      </w:r>
    </w:p>
    <w:p w14:paraId="5443B05F" w14:textId="48E9E07C" w:rsidR="00C10E79" w:rsidRDefault="00C10E79" w:rsidP="00C10E79">
      <w:pPr>
        <w:pStyle w:val="Heading3"/>
      </w:pPr>
      <w:r>
        <w:t>Innovation Turn</w:t>
      </w:r>
    </w:p>
    <w:p w14:paraId="43D21B2E" w14:textId="77777777" w:rsidR="00C10E79" w:rsidRPr="00AC6E40" w:rsidRDefault="00C10E79" w:rsidP="00C10E79"/>
    <w:p w14:paraId="6E699869" w14:textId="77777777" w:rsidR="00C10E79" w:rsidRDefault="00C10E79" w:rsidP="00C10E79">
      <w:pPr>
        <w:pStyle w:val="Heading4"/>
      </w:pPr>
      <w:r>
        <w:t xml:space="preserve">Clean energy doesn’t require REE </w:t>
      </w:r>
      <w:r>
        <w:rPr>
          <w:u w:val="single"/>
        </w:rPr>
        <w:t>and</w:t>
      </w:r>
      <w:r>
        <w:t xml:space="preserve"> scarcity spurs adaptions and alternatives including substitution and recycling </w:t>
      </w:r>
    </w:p>
    <w:p w14:paraId="6408F924" w14:textId="77777777" w:rsidR="00C10E79" w:rsidRDefault="00C10E79" w:rsidP="00C10E79">
      <w:proofErr w:type="spellStart"/>
      <w:r w:rsidRPr="00C87165">
        <w:rPr>
          <w:rStyle w:val="Style13ptBold"/>
        </w:rPr>
        <w:t>Lovins</w:t>
      </w:r>
      <w:proofErr w:type="spellEnd"/>
      <w:r w:rsidRPr="00C87165">
        <w:rPr>
          <w:rStyle w:val="Style13ptBold"/>
        </w:rPr>
        <w:t>, 21</w:t>
      </w:r>
      <w:r>
        <w:t xml:space="preserve"> --- Adjunct Professor of Civil and Environmental Engineering at Stanford University, chairman emeritus of RMI (December 8, 2021, Amory </w:t>
      </w:r>
      <w:proofErr w:type="spellStart"/>
      <w:r>
        <w:t>Lovins</w:t>
      </w:r>
      <w:proofErr w:type="spellEnd"/>
      <w:r>
        <w:t>, “Reality Check: Greener, Friendlier Alternatives Exist for Rare Minerals in Batteries,” https://rmi.org/rmi-reality-check-greener-friendlier-alternatives-exist-for-rare-minerals-in-batteries/, JMP))</w:t>
      </w:r>
    </w:p>
    <w:p w14:paraId="474AC3CD" w14:textId="77777777" w:rsidR="00C10E79" w:rsidRDefault="00C10E79" w:rsidP="00C10E79">
      <w:r>
        <w:t>The Myth</w:t>
      </w:r>
    </w:p>
    <w:p w14:paraId="1A4674A1" w14:textId="77777777" w:rsidR="00C10E79" w:rsidRDefault="00C10E79" w:rsidP="00C10E79">
      <w:r>
        <w:t xml:space="preserve">For years, </w:t>
      </w:r>
      <w:r w:rsidRPr="008D20DD">
        <w:rPr>
          <w:rStyle w:val="StyleUnderline"/>
        </w:rPr>
        <w:t>commentators have been handwringing about the</w:t>
      </w:r>
      <w:r>
        <w:t xml:space="preserve"> extraction practices, </w:t>
      </w:r>
      <w:r w:rsidRPr="008D20DD">
        <w:rPr>
          <w:rStyle w:val="StyleUnderline"/>
        </w:rPr>
        <w:t>environmental and social harms</w:t>
      </w:r>
      <w:r>
        <w:t xml:space="preserve">, and corporate ownership </w:t>
      </w:r>
      <w:r w:rsidRPr="008D20DD">
        <w:rPr>
          <w:rStyle w:val="StyleUnderline"/>
        </w:rPr>
        <w:t>of mining operations that contribute to clean energy technology</w:t>
      </w:r>
      <w:r>
        <w:t>, with a focus on cobalt, rare earths, and other rare ingredients of the clean energy transition.</w:t>
      </w:r>
    </w:p>
    <w:p w14:paraId="1BF50035" w14:textId="77777777" w:rsidR="00C10E79" w:rsidRDefault="00C10E79" w:rsidP="00C10E79">
      <w:r>
        <w:t xml:space="preserve">Much like governmental, intergovernmental, and private assessments of “critical materials,” </w:t>
      </w:r>
      <w:r w:rsidRPr="00C0283F">
        <w:rPr>
          <w:rStyle w:val="StyleUnderline"/>
        </w:rPr>
        <w:t xml:space="preserve">these critiques pay far too little attention to how scarcity, usually signaled by price, elicits not only mineral exploration and mine development but also a powerful set of other and </w:t>
      </w:r>
      <w:r w:rsidRPr="00B05AD2">
        <w:rPr>
          <w:rStyle w:val="Emphasis"/>
        </w:rPr>
        <w:t>faster adaptations and alternatives</w:t>
      </w:r>
      <w:r w:rsidRPr="00C0283F">
        <w:rPr>
          <w:rStyle w:val="StyleUnderline"/>
        </w:rPr>
        <w:t xml:space="preserve"> like </w:t>
      </w:r>
      <w:r w:rsidRPr="00007060">
        <w:rPr>
          <w:rStyle w:val="Emphasis"/>
        </w:rPr>
        <w:t>efficient use</w:t>
      </w:r>
      <w:r w:rsidRPr="00C0283F">
        <w:rPr>
          <w:rStyle w:val="StyleUnderline"/>
        </w:rPr>
        <w:t xml:space="preserve">, </w:t>
      </w:r>
      <w:r w:rsidRPr="00007060">
        <w:rPr>
          <w:rStyle w:val="Emphasis"/>
        </w:rPr>
        <w:t>substitution</w:t>
      </w:r>
      <w:r w:rsidRPr="00C0283F">
        <w:rPr>
          <w:rStyle w:val="StyleUnderline"/>
        </w:rPr>
        <w:t xml:space="preserve">, and </w:t>
      </w:r>
      <w:r w:rsidRPr="00007060">
        <w:rPr>
          <w:rStyle w:val="Emphasis"/>
        </w:rPr>
        <w:t>recycling</w:t>
      </w:r>
      <w:r>
        <w:t>.</w:t>
      </w:r>
    </w:p>
    <w:p w14:paraId="2115C22E" w14:textId="77777777" w:rsidR="00C10E79" w:rsidRDefault="00C10E79" w:rsidP="00C10E79">
      <w:r>
        <w:t>A major contribution to this genre comes from a New York Times investigative series around cobalt in in the Democratic Republic of Congo. The Times’s informative reportage sheds important light on the geopolitical as much as the human-rights ramifications of clean energy.</w:t>
      </w:r>
    </w:p>
    <w:p w14:paraId="5AC718C7" w14:textId="77777777" w:rsidR="00C10E79" w:rsidRDefault="00C10E79" w:rsidP="00C10E79">
      <w:r>
        <w:t>But the Times series, like nearly all prior “critical materials” coverage, rests on a flawed premise: that cobalt is one of the “essential raw materials needed for the production of electric car batteries—and is now critical to retiring the combustion engine and weaning the world off climate-changing fossil fuels.”</w:t>
      </w:r>
    </w:p>
    <w:p w14:paraId="230E81BB" w14:textId="77777777" w:rsidR="00C10E79" w:rsidRDefault="00C10E79" w:rsidP="00C10E79">
      <w:r>
        <w:t>The Reality</w:t>
      </w:r>
    </w:p>
    <w:p w14:paraId="7E93AAF0" w14:textId="77777777" w:rsidR="00C10E79" w:rsidRDefault="00C10E79" w:rsidP="00C10E79">
      <w:r>
        <w:t xml:space="preserve">That cobalt is an essential raw material needed to produce electric car batteries is true for one class of car-battery chemistries, but others use little cobalt or </w:t>
      </w:r>
      <w:proofErr w:type="gramStart"/>
      <w:r>
        <w:t>none at all</w:t>
      </w:r>
      <w:proofErr w:type="gramEnd"/>
      <w:r>
        <w:t>. Standard-range Tesla cars’ batteries use no cobalt. Battery leaders Samsung and Panasonic are designing out cobalt. The portfolio of these alternatives continues to improve and expand.</w:t>
      </w:r>
    </w:p>
    <w:p w14:paraId="0211A863" w14:textId="77777777" w:rsidR="00C10E79" w:rsidRDefault="00C10E79" w:rsidP="00C10E79">
      <w:r>
        <w:t xml:space="preserve">Several years ago, I wrote about </w:t>
      </w:r>
      <w:r w:rsidRPr="00FB7EBC">
        <w:rPr>
          <w:rStyle w:val="StyleUnderline"/>
        </w:rPr>
        <w:t>“rare earths”</w:t>
      </w:r>
      <w:r>
        <w:t xml:space="preserve"> (17 unusual chemical elements that are not geologically rare) in The Bulletin of the Atomic Scientists and why they </w:t>
      </w:r>
      <w:r w:rsidRPr="00FB7EBC">
        <w:rPr>
          <w:rStyle w:val="StyleUnderline"/>
        </w:rPr>
        <w:t>are not a substantial cause for concern in the transition to clean energy</w:t>
      </w:r>
      <w:r>
        <w:t xml:space="preserve">. For the past decade, </w:t>
      </w:r>
      <w:r w:rsidRPr="008F4324">
        <w:rPr>
          <w:rStyle w:val="StyleUnderline"/>
        </w:rPr>
        <w:t>commentators have warned</w:t>
      </w:r>
      <w:r>
        <w:t xml:space="preserve"> (and stock speculators hyped) </w:t>
      </w:r>
      <w:r w:rsidRPr="008F4324">
        <w:rPr>
          <w:rStyle w:val="StyleUnderline"/>
        </w:rPr>
        <w:t xml:space="preserve">that China’s near-monopoly on </w:t>
      </w:r>
      <w:proofErr w:type="spellStart"/>
      <w:r w:rsidRPr="008F4324">
        <w:rPr>
          <w:rStyle w:val="StyleUnderline"/>
        </w:rPr>
        <w:t>supermagnet</w:t>
      </w:r>
      <w:proofErr w:type="spellEnd"/>
      <w:r w:rsidRPr="008F4324">
        <w:rPr>
          <w:rStyle w:val="StyleUnderline"/>
        </w:rPr>
        <w:t xml:space="preserve"> rare-earth elements could make the growing global shift to electric cars and wind turbines impossible</w:t>
      </w:r>
      <w:r>
        <w:t xml:space="preserve">—because their motors and generators, respectively, supposedly required </w:t>
      </w:r>
      <w:proofErr w:type="spellStart"/>
      <w:r>
        <w:t>supermagnets</w:t>
      </w:r>
      <w:proofErr w:type="spellEnd"/>
      <w:r>
        <w:t xml:space="preserve"> and hence rare earths. But </w:t>
      </w:r>
      <w:r w:rsidRPr="008F4324">
        <w:rPr>
          <w:rStyle w:val="Emphasis"/>
        </w:rPr>
        <w:t>that’s nonsense</w:t>
      </w:r>
      <w:r>
        <w:t>.</w:t>
      </w:r>
    </w:p>
    <w:p w14:paraId="7A75805B" w14:textId="77777777" w:rsidR="00C10E79" w:rsidRDefault="00C10E79" w:rsidP="00C10E79">
      <w:r>
        <w:t xml:space="preserve">In the four years since that Bulletin article, </w:t>
      </w:r>
      <w:r w:rsidRPr="00A810D3">
        <w:rPr>
          <w:rStyle w:val="StyleUnderline"/>
        </w:rPr>
        <w:t>one of the key substitutions</w:t>
      </w:r>
      <w:r>
        <w:t xml:space="preserve"> it mentions—</w:t>
      </w:r>
      <w:r w:rsidRPr="00A810D3">
        <w:rPr>
          <w:rStyle w:val="StyleUnderline"/>
        </w:rPr>
        <w:t xml:space="preserve">iron-nitride </w:t>
      </w:r>
      <w:proofErr w:type="spellStart"/>
      <w:r w:rsidRPr="00A810D3">
        <w:rPr>
          <w:rStyle w:val="StyleUnderline"/>
        </w:rPr>
        <w:t>supermagnets</w:t>
      </w:r>
      <w:proofErr w:type="spellEnd"/>
      <w:r w:rsidRPr="00A810D3">
        <w:rPr>
          <w:rStyle w:val="StyleUnderline"/>
        </w:rPr>
        <w:t xml:space="preserve"> using no rare earths but with comparable or potentially greater performance—entered the market</w:t>
      </w:r>
      <w:r>
        <w:t xml:space="preserve">. But </w:t>
      </w:r>
      <w:r w:rsidRPr="009364A3">
        <w:rPr>
          <w:rStyle w:val="Emphasis"/>
        </w:rPr>
        <w:t>even without</w:t>
      </w:r>
      <w:r w:rsidRPr="009364A3">
        <w:rPr>
          <w:rStyle w:val="StyleUnderline"/>
        </w:rPr>
        <w:t xml:space="preserve"> that magnet innovation, everything that permanent-magnet motors and generators do can also be done as well or better using two other innovations that </w:t>
      </w:r>
      <w:r w:rsidRPr="00752509">
        <w:rPr>
          <w:rStyle w:val="Emphasis"/>
        </w:rPr>
        <w:t>require no rare earth minerals</w:t>
      </w:r>
      <w:r w:rsidRPr="009364A3">
        <w:rPr>
          <w:rStyle w:val="StyleUnderline"/>
        </w:rPr>
        <w:t xml:space="preserve">: control software and power electronics made of silicon, the </w:t>
      </w:r>
      <w:r w:rsidRPr="009364A3">
        <w:rPr>
          <w:rStyle w:val="Emphasis"/>
        </w:rPr>
        <w:t>most abundant solid element on Earth</w:t>
      </w:r>
      <w:r>
        <w:t>.</w:t>
      </w:r>
    </w:p>
    <w:p w14:paraId="08CA0B37" w14:textId="77777777" w:rsidR="00C10E79" w:rsidRPr="0050141D" w:rsidRDefault="00C10E79" w:rsidP="00C10E79">
      <w:pPr>
        <w:rPr>
          <w:rStyle w:val="StyleUnderline"/>
        </w:rPr>
      </w:pPr>
      <w:r w:rsidRPr="002374F7">
        <w:rPr>
          <w:rStyle w:val="StyleUnderline"/>
        </w:rPr>
        <w:t xml:space="preserve">Both kinds of magnet-free machines can </w:t>
      </w:r>
      <w:r w:rsidRPr="00DE3AEE">
        <w:rPr>
          <w:rStyle w:val="Emphasis"/>
        </w:rPr>
        <w:t>do everything required</w:t>
      </w:r>
      <w:r w:rsidRPr="002374F7">
        <w:rPr>
          <w:rStyle w:val="StyleUnderline"/>
        </w:rPr>
        <w:t xml:space="preserve"> not only in electric cars but also in wind turbines</w:t>
      </w:r>
      <w:r>
        <w:t xml:space="preserve">—functions often claimed to be impossible without tons of neodymium. </w:t>
      </w:r>
      <w:r w:rsidRPr="00D1088D">
        <w:rPr>
          <w:rStyle w:val="StyleUnderline"/>
        </w:rPr>
        <w:t>That some wind turbines use rare-earth permanent-magnet generators does not mean others must.</w:t>
      </w:r>
      <w:r>
        <w:t xml:space="preserve"> It’s better not to, and the word is spreading. Tesla’s car business was built on magnet-free induction motors. Its latest autos use the second magnet-free kind, synchronous reluctance motors, albeit spiced with small magnets. But </w:t>
      </w:r>
      <w:r w:rsidRPr="0050141D">
        <w:rPr>
          <w:rStyle w:val="StyleUnderline"/>
        </w:rPr>
        <w:t>most commentators on “blood minerals” are not experts on motors, solar cells, electricity, electronics, or even mining.</w:t>
      </w:r>
      <w:r w:rsidRPr="00751429">
        <w:t xml:space="preserve"> They should talk to more people who are.</w:t>
      </w:r>
    </w:p>
    <w:p w14:paraId="4A1CF39A" w14:textId="77777777" w:rsidR="00C10E79" w:rsidRDefault="00C10E79" w:rsidP="00C10E79">
      <w:r>
        <w:t>The Bottom Line</w:t>
      </w:r>
    </w:p>
    <w:p w14:paraId="2BEC1926" w14:textId="4F55C7D8" w:rsidR="00C10E79" w:rsidRDefault="00C10E79" w:rsidP="00C10E79">
      <w:r w:rsidRPr="00A31965">
        <w:rPr>
          <w:rStyle w:val="Emphasis"/>
        </w:rPr>
        <w:t>Accessible alternatives</w:t>
      </w:r>
      <w:r w:rsidRPr="000C43C4">
        <w:rPr>
          <w:rStyle w:val="StyleUnderline"/>
        </w:rPr>
        <w:t xml:space="preserve"> to “critical materials” can make excellent EV batteries, solar cells, and wind turbines.</w:t>
      </w:r>
      <w:r>
        <w:t xml:space="preserve"> The US Department of Energy aims to eliminate cobalt in electric-car batteries by 2030; industry is doing it far faster. And </w:t>
      </w:r>
      <w:r w:rsidRPr="006607E8">
        <w:rPr>
          <w:rStyle w:val="StyleUnderline"/>
        </w:rPr>
        <w:t>a billion</w:t>
      </w:r>
      <w:r w:rsidRPr="00DE02DF">
        <w:rPr>
          <w:rStyle w:val="StyleUnderline"/>
        </w:rPr>
        <w:t xml:space="preserve"> batteries in old consumer-electronics devices, many 30-fold richer in cobalt than the remaining cobalt-using car batteries, await recycling in clean and profitable American factories </w:t>
      </w:r>
      <w:r w:rsidRPr="00DE02DF">
        <w:rPr>
          <w:rStyle w:val="Emphasis"/>
        </w:rPr>
        <w:t>already being scaled up</w:t>
      </w:r>
      <w:r w:rsidRPr="00DE02DF">
        <w:rPr>
          <w:rStyle w:val="StyleUnderline"/>
        </w:rPr>
        <w:t>.</w:t>
      </w:r>
      <w:r>
        <w:t xml:space="preserve"> </w:t>
      </w:r>
      <w:r w:rsidRPr="00027734">
        <w:rPr>
          <w:rStyle w:val="Emphasis"/>
        </w:rPr>
        <w:t>Brains outpace mines.</w:t>
      </w:r>
      <w:r>
        <w:t xml:space="preserve"> Let’s not let myths outpace truth.</w:t>
      </w:r>
    </w:p>
    <w:p w14:paraId="1E3706B8" w14:textId="77777777" w:rsidR="00C10E79" w:rsidRPr="007E265E" w:rsidRDefault="00C10E79" w:rsidP="00C10E79"/>
    <w:p w14:paraId="40097764" w14:textId="77777777" w:rsidR="00C10E79" w:rsidRDefault="00C10E79" w:rsidP="00C10E79">
      <w:pPr>
        <w:pStyle w:val="Heading4"/>
      </w:pPr>
      <w:r>
        <w:t>Increased demand will spur market changes and innovations to address shortages</w:t>
      </w:r>
    </w:p>
    <w:p w14:paraId="46361A29" w14:textId="77777777" w:rsidR="00C10E79" w:rsidRPr="00E5337E" w:rsidRDefault="00C10E79" w:rsidP="00C10E79">
      <w:r w:rsidRPr="0068308B">
        <w:rPr>
          <w:rStyle w:val="Style13ptBold"/>
        </w:rPr>
        <w:t>Osaka, 23</w:t>
      </w:r>
      <w:r>
        <w:t xml:space="preserve"> (February 2, </w:t>
      </w:r>
      <w:proofErr w:type="gramStart"/>
      <w:r>
        <w:t>2023</w:t>
      </w:r>
      <w:proofErr w:type="gramEnd"/>
      <w:r>
        <w:t xml:space="preserve"> at 6:30 a.m. EST, Shannon Osaka, “Minerals are crucial for electric cars and wind turbines. Some worry whether we have enough; </w:t>
      </w:r>
      <w:r w:rsidRPr="00E5337E">
        <w:t xml:space="preserve">Minerals are crucial for electric cars, wind turbines, and solar panels. Some worry whether the future supply can </w:t>
      </w:r>
      <w:r>
        <w:t>meet the rising demand,” https://www.washingtonpost.com/climate-environment/2023/02/02/critical-minerals-run-out-shortage/, JMP))</w:t>
      </w:r>
    </w:p>
    <w:p w14:paraId="11A59416" w14:textId="77777777" w:rsidR="00C10E79" w:rsidRPr="00C10E79" w:rsidRDefault="00C10E79" w:rsidP="00C10E79">
      <w:pPr>
        <w:rPr>
          <w:sz w:val="16"/>
        </w:rPr>
      </w:pPr>
      <w:r w:rsidRPr="00C10E79">
        <w:rPr>
          <w:sz w:val="16"/>
        </w:rPr>
        <w:t>So, will we run out?</w:t>
      </w:r>
    </w:p>
    <w:p w14:paraId="182ECA97" w14:textId="77777777" w:rsidR="00C10E79" w:rsidRPr="00C10E79" w:rsidRDefault="00C10E79" w:rsidP="00C10E79">
      <w:pPr>
        <w:rPr>
          <w:sz w:val="16"/>
        </w:rPr>
      </w:pPr>
      <w:r w:rsidRPr="00C10E79">
        <w:rPr>
          <w:sz w:val="16"/>
        </w:rPr>
        <w:t xml:space="preserve">There is no doubt that </w:t>
      </w:r>
      <w:r w:rsidRPr="00B17524">
        <w:rPr>
          <w:rStyle w:val="StyleUnderline"/>
        </w:rPr>
        <w:t>clean energy</w:t>
      </w:r>
      <w:r w:rsidRPr="00C10E79">
        <w:rPr>
          <w:sz w:val="16"/>
        </w:rPr>
        <w:t xml:space="preserve"> — that is, solar, wind, geothermal, </w:t>
      </w:r>
      <w:proofErr w:type="gramStart"/>
      <w:r w:rsidRPr="00C10E79">
        <w:rPr>
          <w:sz w:val="16"/>
        </w:rPr>
        <w:t>nuclear</w:t>
      </w:r>
      <w:proofErr w:type="gramEnd"/>
      <w:r w:rsidRPr="00C10E79">
        <w:rPr>
          <w:sz w:val="16"/>
        </w:rPr>
        <w:t xml:space="preserve"> and other sources that do not produce greenhouse gas emissions — </w:t>
      </w:r>
      <w:r w:rsidRPr="00B17524">
        <w:rPr>
          <w:rStyle w:val="StyleUnderline"/>
        </w:rPr>
        <w:t>requires more mineral inputs than power plants run on fossil fuels</w:t>
      </w:r>
      <w:r w:rsidRPr="00C10E79">
        <w:rPr>
          <w:sz w:val="16"/>
        </w:rPr>
        <w:t>. The IEA estimates that if the world builds enough renewable energy to meet the goals established in the 2015 Paris Agreement, mineral demand will double or quadruple in the next 20 years. Countries will need copper for power and transmission lines, lithium for batteries, silicon for solar panels and zinc for wind turbines.</w:t>
      </w:r>
    </w:p>
    <w:p w14:paraId="561EB7FB" w14:textId="77777777" w:rsidR="00C10E79" w:rsidRPr="00C10E79" w:rsidRDefault="00C10E79" w:rsidP="00C10E79">
      <w:pPr>
        <w:rPr>
          <w:sz w:val="16"/>
        </w:rPr>
      </w:pPr>
      <w:r w:rsidRPr="00C10E79">
        <w:rPr>
          <w:sz w:val="16"/>
        </w:rPr>
        <w:t xml:space="preserve">But </w:t>
      </w:r>
      <w:r w:rsidRPr="00E07F4E">
        <w:rPr>
          <w:rStyle w:val="StyleUnderline"/>
        </w:rPr>
        <w:t xml:space="preserve">there are a few reasons to think that — even as the world prepares to mine huge quantities of minerals — </w:t>
      </w:r>
      <w:r w:rsidRPr="0086766F">
        <w:rPr>
          <w:rStyle w:val="Emphasis"/>
        </w:rPr>
        <w:t>we won’t run out anytime soon</w:t>
      </w:r>
      <w:r w:rsidRPr="00C10E79">
        <w:rPr>
          <w:sz w:val="16"/>
        </w:rPr>
        <w:t>.</w:t>
      </w:r>
    </w:p>
    <w:p w14:paraId="7384E9B4" w14:textId="77777777" w:rsidR="00C10E79" w:rsidRPr="00C10E79" w:rsidRDefault="00C10E79" w:rsidP="00C10E79">
      <w:pPr>
        <w:rPr>
          <w:sz w:val="16"/>
        </w:rPr>
      </w:pPr>
      <w:r w:rsidRPr="00C10E79">
        <w:rPr>
          <w:sz w:val="16"/>
        </w:rPr>
        <w:t xml:space="preserve">Abigail </w:t>
      </w:r>
      <w:r w:rsidRPr="00130829">
        <w:rPr>
          <w:rStyle w:val="StyleUnderline"/>
        </w:rPr>
        <w:t>Wulf, vice president of critical minerals for Securing America’s Future Energy</w:t>
      </w:r>
      <w:r w:rsidRPr="00C10E79">
        <w:rPr>
          <w:sz w:val="16"/>
        </w:rPr>
        <w:t xml:space="preserve"> (SAFE), a D.C.-based energy think tank, </w:t>
      </w:r>
      <w:r w:rsidRPr="00130829">
        <w:rPr>
          <w:rStyle w:val="StyleUnderline"/>
        </w:rPr>
        <w:t xml:space="preserve">says that when minerals become valuable enough, </w:t>
      </w:r>
      <w:r w:rsidRPr="00650D91">
        <w:rPr>
          <w:rStyle w:val="Emphasis"/>
        </w:rPr>
        <w:t>people get motivated</w:t>
      </w:r>
      <w:r w:rsidRPr="00C10E79">
        <w:rPr>
          <w:sz w:val="16"/>
        </w:rPr>
        <w:t>.</w:t>
      </w:r>
    </w:p>
    <w:p w14:paraId="4D069035" w14:textId="77777777" w:rsidR="00C10E79" w:rsidRPr="000725DC" w:rsidRDefault="00C10E79" w:rsidP="00C10E79">
      <w:pPr>
        <w:rPr>
          <w:rStyle w:val="StyleUnderline"/>
        </w:rPr>
      </w:pPr>
      <w:r w:rsidRPr="00C10E79">
        <w:rPr>
          <w:sz w:val="16"/>
        </w:rPr>
        <w:t xml:space="preserve">“It all has to do with economics,” she said. </w:t>
      </w:r>
      <w:r w:rsidRPr="000725DC">
        <w:rPr>
          <w:rStyle w:val="StyleUnderline"/>
        </w:rPr>
        <w:t xml:space="preserve">“If people get super desperate for these minerals, they will </w:t>
      </w:r>
      <w:r w:rsidRPr="000725DC">
        <w:rPr>
          <w:rStyle w:val="Emphasis"/>
        </w:rPr>
        <w:t>find very creative ways to find them</w:t>
      </w:r>
      <w:r w:rsidRPr="000725DC">
        <w:rPr>
          <w:rStyle w:val="StyleUnderline"/>
        </w:rPr>
        <w:t>.”</w:t>
      </w:r>
    </w:p>
    <w:p w14:paraId="0FD717CD" w14:textId="77777777" w:rsidR="00C10E79" w:rsidRPr="00C10E79" w:rsidRDefault="00C10E79" w:rsidP="00C10E79">
      <w:pPr>
        <w:rPr>
          <w:sz w:val="16"/>
        </w:rPr>
      </w:pPr>
      <w:r w:rsidRPr="00C10E79">
        <w:rPr>
          <w:sz w:val="16"/>
        </w:rPr>
        <w:t>The first is that there is a difference between the available reserves of a mineral and the resources of that mineral. Reserves are the amount of a mineral that humans know they can efficiently and economically mine. Resources are a best guess of the total amount of that mineral available in the world — whether they are cost-effective to mine or not.</w:t>
      </w:r>
    </w:p>
    <w:p w14:paraId="49B8BF15" w14:textId="77777777" w:rsidR="00C10E79" w:rsidRPr="00C10E79" w:rsidRDefault="00C10E79" w:rsidP="00C10E79">
      <w:pPr>
        <w:rPr>
          <w:sz w:val="16"/>
        </w:rPr>
      </w:pPr>
      <w:r w:rsidRPr="00C10E79">
        <w:rPr>
          <w:sz w:val="16"/>
        </w:rPr>
        <w:t xml:space="preserve">Take cobalt, for example — a key ingredient in the lithium-ion batteries that power electric cars, </w:t>
      </w:r>
      <w:proofErr w:type="gramStart"/>
      <w:r w:rsidRPr="00C10E79">
        <w:rPr>
          <w:sz w:val="16"/>
        </w:rPr>
        <w:t>smartphones</w:t>
      </w:r>
      <w:proofErr w:type="gramEnd"/>
      <w:r w:rsidRPr="00C10E79">
        <w:rPr>
          <w:sz w:val="16"/>
        </w:rPr>
        <w:t xml:space="preserve"> and other electronics. According to the U.S. Geological Survey, there are approximately 7.6 million tons of cobalt reserves worldwide. But the total cobalt resources far exceed this number: The USGS estimates that there are 25 million tons of cobalt resources available from the earth’s surface and 120 million tons of cobalt on the sea floor.</w:t>
      </w:r>
    </w:p>
    <w:p w14:paraId="4F875787" w14:textId="77777777" w:rsidR="00C10E79" w:rsidRPr="00C10E79" w:rsidRDefault="00C10E79" w:rsidP="00C10E79">
      <w:pPr>
        <w:rPr>
          <w:sz w:val="16"/>
        </w:rPr>
      </w:pPr>
      <w:r w:rsidRPr="00C10E79">
        <w:rPr>
          <w:sz w:val="16"/>
        </w:rPr>
        <w:t xml:space="preserve">And those numbers tend to increase. Ten years ago, world cobalt reserves were estimated at 7.5 million tons and resources were only estimated to be about 15 million tons. </w:t>
      </w:r>
      <w:r w:rsidRPr="00E5337E">
        <w:rPr>
          <w:rStyle w:val="StyleUnderline"/>
        </w:rPr>
        <w:t xml:space="preserve">As a commodity becomes more valuable, two things happen simultaneously: </w:t>
      </w:r>
      <w:r w:rsidRPr="000767BD">
        <w:rPr>
          <w:rStyle w:val="Emphasis"/>
        </w:rPr>
        <w:t>Reserves increase</w:t>
      </w:r>
      <w:r w:rsidRPr="00E5337E">
        <w:rPr>
          <w:rStyle w:val="StyleUnderline"/>
        </w:rPr>
        <w:t xml:space="preserve">, as previously uneconomical resources become economical. And </w:t>
      </w:r>
      <w:r w:rsidRPr="000767BD">
        <w:rPr>
          <w:rStyle w:val="Emphasis"/>
        </w:rPr>
        <w:t>resources increase as well</w:t>
      </w:r>
      <w:r w:rsidRPr="00E5337E">
        <w:rPr>
          <w:rStyle w:val="StyleUnderline"/>
        </w:rPr>
        <w:t>, as governments and companies put more effort into mapping and exploring minerals</w:t>
      </w:r>
      <w:r w:rsidRPr="00C10E79">
        <w:rPr>
          <w:sz w:val="16"/>
        </w:rPr>
        <w:t xml:space="preserve"> in the earth’s crust and on the sea floor. In 2012, the world’s lithium reserves sat at 13 million tons; now, they’re around 22 million tons. During that same period, the world’s estimated lithium resources more than doubled — from 40 to 88 million tons.</w:t>
      </w:r>
    </w:p>
    <w:p w14:paraId="1635BA26" w14:textId="77777777" w:rsidR="00C10E79" w:rsidRPr="00DA066A" w:rsidRDefault="00C10E79" w:rsidP="00C10E79">
      <w:pPr>
        <w:rPr>
          <w:rStyle w:val="StyleUnderline"/>
        </w:rPr>
      </w:pPr>
      <w:r w:rsidRPr="00DA066A">
        <w:rPr>
          <w:rStyle w:val="StyleUnderline"/>
        </w:rPr>
        <w:t>Companies are already touting the discoveries of new deposits of critical minerals</w:t>
      </w:r>
      <w:r w:rsidRPr="00C10E79">
        <w:rPr>
          <w:sz w:val="16"/>
        </w:rPr>
        <w:t xml:space="preserve">. </w:t>
      </w:r>
      <w:r w:rsidRPr="00DA066A">
        <w:rPr>
          <w:rStyle w:val="StyleUnderline"/>
        </w:rPr>
        <w:t>A Swedish state-owned mining company</w:t>
      </w:r>
      <w:r w:rsidRPr="00C10E79">
        <w:rPr>
          <w:sz w:val="16"/>
        </w:rPr>
        <w:t xml:space="preserve"> last month </w:t>
      </w:r>
      <w:r w:rsidRPr="00DA066A">
        <w:rPr>
          <w:rStyle w:val="StyleUnderline"/>
        </w:rPr>
        <w:t>announced a deposit of 1 million tons of rare earth metals</w:t>
      </w:r>
      <w:r w:rsidRPr="00C10E79">
        <w:rPr>
          <w:sz w:val="16"/>
        </w:rPr>
        <w:t xml:space="preserve"> in the Lapland province. </w:t>
      </w:r>
      <w:r w:rsidRPr="00FE6A81">
        <w:rPr>
          <w:rStyle w:val="StyleUnderline"/>
        </w:rPr>
        <w:t>U.S.</w:t>
      </w:r>
      <w:r w:rsidRPr="00DA066A">
        <w:rPr>
          <w:rStyle w:val="StyleUnderline"/>
        </w:rPr>
        <w:t xml:space="preserve"> companies have also recently claimed discoveries of new deposits in Wyoming and Montana.</w:t>
      </w:r>
    </w:p>
    <w:p w14:paraId="669DF16C" w14:textId="77777777" w:rsidR="00C10E79" w:rsidRDefault="00C10E79" w:rsidP="00E657E3">
      <w:pPr>
        <w:rPr>
          <w:sz w:val="16"/>
        </w:rPr>
      </w:pPr>
    </w:p>
    <w:p w14:paraId="6A512A21" w14:textId="0A0492F0" w:rsidR="00E657E3" w:rsidRPr="00AB1934" w:rsidRDefault="00E657E3" w:rsidP="00E657E3">
      <w:pPr>
        <w:pStyle w:val="Heading3"/>
      </w:pPr>
      <w:r>
        <w:t>Domestic Reserves Solve</w:t>
      </w:r>
    </w:p>
    <w:p w14:paraId="46CA2B20" w14:textId="77777777" w:rsidR="00E657E3" w:rsidRDefault="00E657E3" w:rsidP="00E657E3">
      <w:pPr>
        <w:pStyle w:val="Heading4"/>
      </w:pPr>
      <w:r>
        <w:t>REE mining won’t undercut climate goals and there are enough reserves to power clean energy transition</w:t>
      </w:r>
    </w:p>
    <w:p w14:paraId="54E53D1F" w14:textId="77777777" w:rsidR="00E657E3" w:rsidRPr="00E5337E" w:rsidRDefault="00E657E3" w:rsidP="00E657E3">
      <w:r w:rsidRPr="0068308B">
        <w:rPr>
          <w:rStyle w:val="Style13ptBold"/>
        </w:rPr>
        <w:t>Osaka, 23</w:t>
      </w:r>
      <w:r>
        <w:t xml:space="preserve"> (February 2, </w:t>
      </w:r>
      <w:proofErr w:type="gramStart"/>
      <w:r>
        <w:t>2023</w:t>
      </w:r>
      <w:proofErr w:type="gramEnd"/>
      <w:r>
        <w:t xml:space="preserve"> at 6:30 a.m. EST, Shannon Osaka, “Minerals are crucial for electric cars and wind turbines. Some worry whether we have enough; </w:t>
      </w:r>
      <w:r w:rsidRPr="00E5337E">
        <w:t xml:space="preserve">Minerals are crucial for electric cars, wind turbines, and solar panels. Some worry whether the future supply can </w:t>
      </w:r>
      <w:r>
        <w:t>meet the rising demand,” https://www.washingtonpost.com/climate-environment/2023/02/02/critical-minerals-run-out-shortage/, JMP))</w:t>
      </w:r>
    </w:p>
    <w:p w14:paraId="7966A793" w14:textId="0E2FC230" w:rsidR="00E657E3" w:rsidRDefault="00E657E3" w:rsidP="00E657E3">
      <w:pPr>
        <w:rPr>
          <w:sz w:val="16"/>
        </w:rPr>
      </w:pPr>
      <w:r w:rsidRPr="00CC4E61">
        <w:rPr>
          <w:rStyle w:val="StyleUnderline"/>
        </w:rPr>
        <w:t xml:space="preserve">Recent research has also shown that the amount of minerals required for the shift to renewable energy is significant — but falls </w:t>
      </w:r>
      <w:r w:rsidRPr="00CC4E61">
        <w:rPr>
          <w:rStyle w:val="Emphasis"/>
        </w:rPr>
        <w:t xml:space="preserve">well within the </w:t>
      </w:r>
      <w:proofErr w:type="gramStart"/>
      <w:r w:rsidRPr="00CC4E61">
        <w:rPr>
          <w:rStyle w:val="Emphasis"/>
        </w:rPr>
        <w:t>amount</w:t>
      </w:r>
      <w:proofErr w:type="gramEnd"/>
      <w:r w:rsidRPr="00CC4E61">
        <w:rPr>
          <w:rStyle w:val="Emphasis"/>
        </w:rPr>
        <w:t xml:space="preserve"> of reserves available</w:t>
      </w:r>
      <w:r w:rsidRPr="00CC4E61">
        <w:rPr>
          <w:rStyle w:val="StyleUnderline"/>
        </w:rPr>
        <w:t>.</w:t>
      </w:r>
      <w:r w:rsidRPr="00AB1934">
        <w:rPr>
          <w:sz w:val="16"/>
        </w:rPr>
        <w:t xml:space="preserve"> </w:t>
      </w:r>
      <w:r w:rsidRPr="00B16312">
        <w:rPr>
          <w:rStyle w:val="StyleUnderline"/>
        </w:rPr>
        <w:t>A study</w:t>
      </w:r>
      <w:r w:rsidRPr="00AB1934">
        <w:rPr>
          <w:sz w:val="16"/>
        </w:rPr>
        <w:t xml:space="preserve"> released recently </w:t>
      </w:r>
      <w:r w:rsidRPr="00B16312">
        <w:rPr>
          <w:rStyle w:val="StyleUnderline"/>
        </w:rPr>
        <w:t>by scientists at</w:t>
      </w:r>
      <w:r w:rsidRPr="00AB1934">
        <w:rPr>
          <w:sz w:val="16"/>
        </w:rPr>
        <w:t xml:space="preserve"> the </w:t>
      </w:r>
      <w:r w:rsidRPr="00B16312">
        <w:rPr>
          <w:rStyle w:val="Emphasis"/>
        </w:rPr>
        <w:t>U</w:t>
      </w:r>
      <w:r w:rsidRPr="00AB1934">
        <w:rPr>
          <w:sz w:val="16"/>
        </w:rPr>
        <w:t xml:space="preserve">niversity of </w:t>
      </w:r>
      <w:r w:rsidRPr="00B16312">
        <w:rPr>
          <w:rStyle w:val="Emphasis"/>
        </w:rPr>
        <w:t>C</w:t>
      </w:r>
      <w:r w:rsidRPr="00AB1934">
        <w:rPr>
          <w:sz w:val="16"/>
        </w:rPr>
        <w:t xml:space="preserve">alifornia at </w:t>
      </w:r>
      <w:r w:rsidRPr="00B16312">
        <w:rPr>
          <w:rStyle w:val="StyleUnderline"/>
        </w:rPr>
        <w:t>Irvine and MIT found that current reserves of minerals like aluminum, copper, manganese, silver and more should support building enough wind and solar power to meet climate targets</w:t>
      </w:r>
      <w:r w:rsidRPr="00AB1934">
        <w:rPr>
          <w:sz w:val="16"/>
        </w:rPr>
        <w:t xml:space="preserve">. What’s more, </w:t>
      </w:r>
      <w:r w:rsidRPr="00B16312">
        <w:rPr>
          <w:rStyle w:val="StyleUnderline"/>
        </w:rPr>
        <w:t xml:space="preserve">the mining from those operations would </w:t>
      </w:r>
      <w:r w:rsidRPr="005167FC">
        <w:rPr>
          <w:rStyle w:val="Emphasis"/>
        </w:rPr>
        <w:t>not have an outsize impact on global warming</w:t>
      </w:r>
      <w:r w:rsidRPr="00AB1934">
        <w:rPr>
          <w:sz w:val="16"/>
        </w:rPr>
        <w:t xml:space="preserve">. (One repeated critique of renewable energy is that the intensity of mining might counteract the emissions benefits of wind and solar.) According to the study, </w:t>
      </w:r>
      <w:r w:rsidRPr="00DB65B9">
        <w:rPr>
          <w:rStyle w:val="StyleUnderline"/>
        </w:rPr>
        <w:t xml:space="preserve">the materials required for the transition to low-carbon electricity would take up somewhere between 1 and 9 percent of the remaining carbon budget: a significant amount but one that </w:t>
      </w:r>
      <w:r w:rsidRPr="00B93A7D">
        <w:rPr>
          <w:rStyle w:val="Emphasis"/>
        </w:rPr>
        <w:t>wouldn’t undercut overall climate goals</w:t>
      </w:r>
      <w:r w:rsidRPr="00AB1934">
        <w:rPr>
          <w:sz w:val="16"/>
        </w:rPr>
        <w:t xml:space="preserve">. </w:t>
      </w:r>
      <w:r w:rsidRPr="0021303F">
        <w:rPr>
          <w:rStyle w:val="StyleUnderline"/>
        </w:rPr>
        <w:t>“The emissions to produce a refined ton of steel or aluminum to meet all of this demand would not really threaten global carbon budgets,” said</w:t>
      </w:r>
      <w:r w:rsidRPr="00AB1934">
        <w:rPr>
          <w:sz w:val="16"/>
        </w:rPr>
        <w:t xml:space="preserve"> </w:t>
      </w:r>
      <w:proofErr w:type="spellStart"/>
      <w:r w:rsidRPr="00AB1934">
        <w:rPr>
          <w:sz w:val="16"/>
        </w:rPr>
        <w:t>Seaver</w:t>
      </w:r>
      <w:proofErr w:type="spellEnd"/>
      <w:r w:rsidRPr="00AB1934">
        <w:rPr>
          <w:sz w:val="16"/>
        </w:rPr>
        <w:t xml:space="preserve"> </w:t>
      </w:r>
      <w:r w:rsidRPr="0021303F">
        <w:rPr>
          <w:rStyle w:val="StyleUnderline"/>
        </w:rPr>
        <w:t>Wang, the co-director of climate and energy at the energy think tank the Breakthrough Institute</w:t>
      </w:r>
      <w:r w:rsidRPr="00AB1934">
        <w:rPr>
          <w:sz w:val="16"/>
        </w:rPr>
        <w:t xml:space="preserve"> and the lead author on the paper. (The study focused on electricity generation. The researchers did not look at the mineral requirements for transportation or electric vehicles.)</w:t>
      </w:r>
    </w:p>
    <w:p w14:paraId="57CFA15C" w14:textId="77777777" w:rsidR="00E657E3" w:rsidRDefault="00E657E3" w:rsidP="00E657E3">
      <w:pPr>
        <w:pStyle w:val="Heading4"/>
      </w:pPr>
      <w:r>
        <w:t>Government has a stockpile of REE for defense production</w:t>
      </w:r>
    </w:p>
    <w:p w14:paraId="536E2355" w14:textId="77777777" w:rsidR="00E657E3" w:rsidRDefault="00E657E3" w:rsidP="00E657E3">
      <w:r w:rsidRPr="00AF15AC">
        <w:rPr>
          <w:rStyle w:val="Style13ptBold"/>
        </w:rPr>
        <w:t>Feng, 22</w:t>
      </w:r>
      <w:r>
        <w:t xml:space="preserve"> --- graduate of National </w:t>
      </w:r>
      <w:proofErr w:type="spellStart"/>
      <w:r>
        <w:t>Chengchi</w:t>
      </w:r>
      <w:proofErr w:type="spellEnd"/>
      <w:r>
        <w:t xml:space="preserve"> University in Taipei and SOAS, University of London, Newsweek's contributing editor for Asia based in Taichung, Taiwan (11/2/22 AT 6:51 AM EDT, John, “China's Rare Earth Metals Monopoly Could Be Coming to an End,” https://www.newsweek.com/china-monopoly-rare-earths-critical-minerals-market-green-clean-energy-1756042, JMP))</w:t>
      </w:r>
    </w:p>
    <w:p w14:paraId="434E56B6" w14:textId="77777777" w:rsidR="00E657E3" w:rsidRDefault="00E657E3" w:rsidP="00E657E3">
      <w:r>
        <w:t>Kick-Starting Rare Earth Resilience</w:t>
      </w:r>
    </w:p>
    <w:p w14:paraId="2F614DFF" w14:textId="77777777" w:rsidR="00E657E3" w:rsidRDefault="00E657E3" w:rsidP="00E657E3">
      <w:r>
        <w:t xml:space="preserve">Different administrations may focus </w:t>
      </w:r>
      <w:proofErr w:type="gramStart"/>
      <w:r>
        <w:t>more or less on</w:t>
      </w:r>
      <w:proofErr w:type="gramEnd"/>
      <w:r>
        <w:t xml:space="preserve"> national defense or the climate crisis, but </w:t>
      </w:r>
      <w:r w:rsidRPr="00DA3252">
        <w:rPr>
          <w:rStyle w:val="StyleUnderline"/>
        </w:rPr>
        <w:t>th</w:t>
      </w:r>
      <w:r w:rsidRPr="000E0AC3">
        <w:rPr>
          <w:rStyle w:val="StyleUnderline"/>
        </w:rPr>
        <w:t>ere's bipartisan support in the U.S. for securing the supply of rare earth elements, said</w:t>
      </w:r>
      <w:r>
        <w:t xml:space="preserve"> Jane </w:t>
      </w:r>
      <w:r w:rsidRPr="000E0AC3">
        <w:rPr>
          <w:rStyle w:val="StyleUnderline"/>
        </w:rPr>
        <w:t>Nakano, a senior fellow in the Energy Security and Climate Change Program at</w:t>
      </w:r>
      <w:r>
        <w:t xml:space="preserve"> the </w:t>
      </w:r>
      <w:r w:rsidRPr="000E0AC3">
        <w:rPr>
          <w:rStyle w:val="Emphasis"/>
        </w:rPr>
        <w:t>C</w:t>
      </w:r>
      <w:r>
        <w:t xml:space="preserve">enter for </w:t>
      </w:r>
      <w:r w:rsidRPr="000E0AC3">
        <w:rPr>
          <w:rStyle w:val="Emphasis"/>
        </w:rPr>
        <w:t>S</w:t>
      </w:r>
      <w:r>
        <w:t xml:space="preserve">trategic </w:t>
      </w:r>
      <w:r w:rsidRPr="000E0AC3">
        <w:rPr>
          <w:rStyle w:val="Emphasis"/>
        </w:rPr>
        <w:t>I</w:t>
      </w:r>
      <w:r>
        <w:t xml:space="preserve">nternational </w:t>
      </w:r>
      <w:r w:rsidRPr="000E0AC3">
        <w:rPr>
          <w:rStyle w:val="Emphasis"/>
        </w:rPr>
        <w:t>S</w:t>
      </w:r>
      <w:r>
        <w:t>tudies, a U.S. think tank.</w:t>
      </w:r>
    </w:p>
    <w:p w14:paraId="42FA0D39" w14:textId="77777777" w:rsidR="00E657E3" w:rsidRDefault="00E657E3" w:rsidP="00E657E3">
      <w:r w:rsidRPr="00AC5474">
        <w:rPr>
          <w:rStyle w:val="StyleUnderline"/>
        </w:rPr>
        <w:t xml:space="preserve">The government has its </w:t>
      </w:r>
      <w:r w:rsidRPr="003C27B3">
        <w:rPr>
          <w:rStyle w:val="Emphasis"/>
        </w:rPr>
        <w:t>own stockpile for defense production</w:t>
      </w:r>
      <w:r w:rsidRPr="00AC5474">
        <w:rPr>
          <w:rStyle w:val="StyleUnderline"/>
        </w:rPr>
        <w:t>, while recent demand has been driven by the transition to renewal energy</w:t>
      </w:r>
      <w:r>
        <w:t>, she told Newsweek.</w:t>
      </w:r>
    </w:p>
    <w:p w14:paraId="59396EDF" w14:textId="77777777" w:rsidR="00E657E3" w:rsidRDefault="00E657E3" w:rsidP="00E657E3">
      <w:pPr>
        <w:rPr>
          <w:sz w:val="16"/>
        </w:rPr>
      </w:pPr>
    </w:p>
    <w:p w14:paraId="7237A005" w14:textId="77777777" w:rsidR="00E657E3" w:rsidRDefault="00E657E3" w:rsidP="00E657E3">
      <w:pPr>
        <w:rPr>
          <w:sz w:val="16"/>
        </w:rPr>
      </w:pPr>
    </w:p>
    <w:p w14:paraId="4ACDAF45" w14:textId="77777777" w:rsidR="00E657E3" w:rsidRDefault="00E657E3" w:rsidP="00E657E3">
      <w:pPr>
        <w:rPr>
          <w:sz w:val="16"/>
        </w:rPr>
      </w:pPr>
    </w:p>
    <w:p w14:paraId="0C5875F3" w14:textId="48D0DFCA" w:rsidR="00C10E79" w:rsidRDefault="00C10E79" w:rsidP="00E657E3">
      <w:pPr>
        <w:pStyle w:val="Heading3"/>
      </w:pPr>
      <w:r>
        <w:t>Recycling Solves</w:t>
      </w:r>
    </w:p>
    <w:p w14:paraId="212F9F90" w14:textId="6FF50A6D" w:rsidR="00C10E79" w:rsidRDefault="00C10E79" w:rsidP="00C10E79">
      <w:pPr>
        <w:pStyle w:val="Heading4"/>
      </w:pPr>
      <w:r>
        <w:t xml:space="preserve">Recycling and reducing waste can help fuel energy transition </w:t>
      </w:r>
    </w:p>
    <w:p w14:paraId="3B092264" w14:textId="77777777" w:rsidR="00C10E79" w:rsidRDefault="00C10E79" w:rsidP="00C10E79">
      <w:r w:rsidRPr="00815DA7">
        <w:rPr>
          <w:rStyle w:val="Style13ptBold"/>
        </w:rPr>
        <w:t>Klinger, 23</w:t>
      </w:r>
      <w:r>
        <w:t xml:space="preserve"> --- Assistant Professor of Geography at the University of Delaware, where she teaches in the Minerals, Materials, and Society Program (January 23, 2023, Julie Michelle Klinger, “Does Our Sustainable Future Start in the Mine? Rare earth mining will disrupt local climate resilience. Who should pay the price?” https://www.bostonreview.net/articles/our-sustainable-future-starts-in-the-mine/, JMP))</w:t>
      </w:r>
    </w:p>
    <w:p w14:paraId="68793051" w14:textId="77777777" w:rsidR="00C10E79" w:rsidRDefault="00C10E79" w:rsidP="00C10E79">
      <w:r>
        <w:t xml:space="preserve">Finally, the intense debate around where to open new mines can create the </w:t>
      </w:r>
      <w:r w:rsidRPr="009766C9">
        <w:rPr>
          <w:rStyle w:val="StyleUnderline"/>
        </w:rPr>
        <w:t>impression that mining is the only option</w:t>
      </w:r>
      <w:r>
        <w:t xml:space="preserve">. This is another major blind spot. Yes, </w:t>
      </w:r>
      <w:r w:rsidRPr="009766C9">
        <w:rPr>
          <w:rStyle w:val="StyleUnderline"/>
        </w:rPr>
        <w:t xml:space="preserve">the data for the renewable energy transition and building a circular economy indicates that mining must be part of any pathway forward, but it should be </w:t>
      </w:r>
      <w:r w:rsidRPr="00D4698D">
        <w:rPr>
          <w:rStyle w:val="Emphasis"/>
        </w:rPr>
        <w:t>second to recycling and reduced wastefulness</w:t>
      </w:r>
      <w:r w:rsidRPr="009766C9">
        <w:rPr>
          <w:rStyle w:val="StyleUnderline"/>
        </w:rPr>
        <w:t>.</w:t>
      </w:r>
      <w:r>
        <w:t xml:space="preserve"> Mining in a climate-smart way requires care and democratic deliberation, not haste and authoritarianism. This requires more time than the climate emergency would seem to allow, but </w:t>
      </w:r>
      <w:r w:rsidRPr="00E53147">
        <w:rPr>
          <w:rStyle w:val="StyleUnderline"/>
        </w:rPr>
        <w:t xml:space="preserve">we can </w:t>
      </w:r>
      <w:r w:rsidRPr="00D74742">
        <w:rPr>
          <w:rStyle w:val="Emphasis"/>
        </w:rPr>
        <w:t>buy ourselves greater resource security</w:t>
      </w:r>
      <w:r w:rsidRPr="00E53147">
        <w:rPr>
          <w:rStyle w:val="StyleUnderline"/>
        </w:rPr>
        <w:t xml:space="preserve"> as well as some more time and space to think carefully about mining in socially and environmentally responsible ways if we instead focus on dramatically and immediately </w:t>
      </w:r>
      <w:r w:rsidRPr="00751B93">
        <w:rPr>
          <w:rStyle w:val="Emphasis"/>
        </w:rPr>
        <w:t>scaling up recycling</w:t>
      </w:r>
      <w:r w:rsidRPr="00E53147">
        <w:rPr>
          <w:rStyle w:val="StyleUnderline"/>
        </w:rPr>
        <w:t xml:space="preserve"> rare earths from electronic waste and current </w:t>
      </w:r>
      <w:proofErr w:type="gramStart"/>
      <w:r w:rsidRPr="00E53147">
        <w:rPr>
          <w:rStyle w:val="StyleUnderline"/>
        </w:rPr>
        <w:t>mine</w:t>
      </w:r>
      <w:proofErr w:type="gramEnd"/>
      <w:r w:rsidRPr="00E53147">
        <w:rPr>
          <w:rStyle w:val="StyleUnderline"/>
        </w:rPr>
        <w:t xml:space="preserve"> tailings</w:t>
      </w:r>
      <w:r>
        <w:t xml:space="preserve">. Yes, these are complex and costly propositions, but so too is mining. The difference is that </w:t>
      </w:r>
      <w:r w:rsidRPr="005E3875">
        <w:rPr>
          <w:rStyle w:val="StyleUnderline"/>
        </w:rPr>
        <w:t>rare earth rich “waste” is abundant; places that can be mined without major climate compromise are not</w:t>
      </w:r>
      <w:r>
        <w:t>.</w:t>
      </w:r>
    </w:p>
    <w:p w14:paraId="10261CE8" w14:textId="77777777" w:rsidR="00C10E79" w:rsidRPr="00C10E79" w:rsidRDefault="00C10E79" w:rsidP="00C10E79"/>
    <w:p w14:paraId="4FC9CEEB" w14:textId="1C308484" w:rsidR="00E657E3" w:rsidRDefault="00E657E3" w:rsidP="00E657E3">
      <w:pPr>
        <w:pStyle w:val="Heading3"/>
      </w:pPr>
      <w:r>
        <w:t>Alt Sources Solves</w:t>
      </w:r>
    </w:p>
    <w:p w14:paraId="0C13F9F2" w14:textId="77777777" w:rsidR="00E657E3" w:rsidRDefault="00E657E3" w:rsidP="00E657E3">
      <w:pPr>
        <w:pStyle w:val="Heading4"/>
      </w:pPr>
      <w:proofErr w:type="spellStart"/>
      <w:r>
        <w:t>Friendshoring</w:t>
      </w:r>
      <w:proofErr w:type="spellEnd"/>
      <w:r>
        <w:t xml:space="preserve"> agreements will ensure supply of critical minerals for U.S. defense needs --- independent of China’s dominance</w:t>
      </w:r>
    </w:p>
    <w:p w14:paraId="756873F4" w14:textId="77777777" w:rsidR="00E657E3" w:rsidRDefault="00E657E3" w:rsidP="00E657E3">
      <w:r w:rsidRPr="00274676">
        <w:rPr>
          <w:rStyle w:val="Style13ptBold"/>
        </w:rPr>
        <w:t>Hui, 4/4</w:t>
      </w:r>
      <w:r>
        <w:t>/2023 (April 4, 2023, Mary, “China is on a global hunt for rare earths; Even China, the dominant global force in rare earth minerals, is worried about securing access to new raw materials,” https://qz.com/china-global-hunt-for-rare-earths-1850224816, JMP))</w:t>
      </w:r>
    </w:p>
    <w:p w14:paraId="43355CF0" w14:textId="77777777" w:rsidR="00E657E3" w:rsidRDefault="00E657E3" w:rsidP="00E657E3">
      <w:r>
        <w:t>The West is trying to weaken China’s rare earths monopoly</w:t>
      </w:r>
    </w:p>
    <w:p w14:paraId="713B426B" w14:textId="77777777" w:rsidR="00E657E3" w:rsidRDefault="00E657E3" w:rsidP="00E657E3">
      <w:r>
        <w:t xml:space="preserve">But </w:t>
      </w:r>
      <w:r w:rsidRPr="00826F41">
        <w:rPr>
          <w:rStyle w:val="StyleUnderline"/>
        </w:rPr>
        <w:t>China is also running into hurdles on its global shopping spree</w:t>
      </w:r>
      <w:r>
        <w:t>.</w:t>
      </w:r>
    </w:p>
    <w:p w14:paraId="096FFDE8" w14:textId="77777777" w:rsidR="00E657E3" w:rsidRPr="00444248" w:rsidRDefault="00E657E3" w:rsidP="00E657E3">
      <w:r w:rsidRPr="00444248">
        <w:t xml:space="preserve">A major investment in a </w:t>
      </w:r>
      <w:proofErr w:type="gramStart"/>
      <w:r w:rsidRPr="00444248">
        <w:t>rare earths</w:t>
      </w:r>
      <w:proofErr w:type="gramEnd"/>
      <w:r w:rsidRPr="00444248">
        <w:t xml:space="preserve"> mine in Greenland, owned by a company in which </w:t>
      </w:r>
      <w:proofErr w:type="spellStart"/>
      <w:r w:rsidRPr="00444248">
        <w:t>Shenghe</w:t>
      </w:r>
      <w:proofErr w:type="spellEnd"/>
      <w:r w:rsidRPr="00444248">
        <w:t xml:space="preserve"> is the largest shareholder, is in limbo after the Greenland government rejected a license application.</w:t>
      </w:r>
    </w:p>
    <w:p w14:paraId="286C6AA6" w14:textId="77777777" w:rsidR="00E657E3" w:rsidRPr="00994661" w:rsidRDefault="00E657E3" w:rsidP="00E657E3">
      <w:pPr>
        <w:rPr>
          <w:rStyle w:val="StyleUnderline"/>
        </w:rPr>
      </w:pPr>
      <w:r w:rsidRPr="00444248">
        <w:t xml:space="preserve">Canada is tightening its investment rules to keep China out of its critical minerals industry. While Ottawa has decided not to force three Chinese companies to divest their stakes in Canadian lithium miners, uncertainty will likely hang over further Chinese investment decisions. Last month, </w:t>
      </w:r>
      <w:r w:rsidRPr="001F4A85">
        <w:rPr>
          <w:rStyle w:val="StyleUnderline"/>
        </w:rPr>
        <w:t xml:space="preserve">Australia blocked a Chinese fund from increasing its stake in the rare </w:t>
      </w:r>
      <w:proofErr w:type="gramStart"/>
      <w:r w:rsidRPr="001F4A85">
        <w:rPr>
          <w:rStyle w:val="StyleUnderline"/>
        </w:rPr>
        <w:t>earths</w:t>
      </w:r>
      <w:proofErr w:type="gramEnd"/>
      <w:r w:rsidRPr="001F4A85">
        <w:rPr>
          <w:rStyle w:val="StyleUnderline"/>
        </w:rPr>
        <w:t xml:space="preserve"> miner Northern </w:t>
      </w:r>
      <w:r w:rsidRPr="00994661">
        <w:rPr>
          <w:rStyle w:val="StyleUnderline"/>
        </w:rPr>
        <w:t xml:space="preserve">Minerals. Had the deal been approved, </w:t>
      </w:r>
      <w:proofErr w:type="spellStart"/>
      <w:r w:rsidRPr="00994661">
        <w:rPr>
          <w:rStyle w:val="StyleUnderline"/>
        </w:rPr>
        <w:t>Yuxiao</w:t>
      </w:r>
      <w:proofErr w:type="spellEnd"/>
      <w:r w:rsidRPr="00994661">
        <w:rPr>
          <w:rStyle w:val="StyleUnderline"/>
        </w:rPr>
        <w:t xml:space="preserve"> Fund would have raised its stake from just under 10% to 19.9%.</w:t>
      </w:r>
    </w:p>
    <w:p w14:paraId="62443313" w14:textId="77777777" w:rsidR="00E657E3" w:rsidRDefault="00E657E3" w:rsidP="00E657E3">
      <w:r>
        <w:t>Northern Minerals’ Browns Range project is rich in dysprosium and terbium, metals that are highly sought-after. These metals fall in the heavier rare earths category, in which China is even more dominant. “That [</w:t>
      </w:r>
      <w:proofErr w:type="spellStart"/>
      <w:r>
        <w:t>Yuxiao</w:t>
      </w:r>
      <w:proofErr w:type="spellEnd"/>
      <w:r>
        <w:t xml:space="preserve"> deal] was probably smart to block, in terms of heavy rare earths, because there aren’t many [deposits] like that,” said Stan Trout, founder of rare earths and magnetic materials consultancy Spontaneous Materials.</w:t>
      </w:r>
    </w:p>
    <w:p w14:paraId="6D6858C2" w14:textId="77777777" w:rsidR="00E657E3" w:rsidRDefault="00E657E3" w:rsidP="00E657E3">
      <w:r w:rsidRPr="00EC179E">
        <w:rPr>
          <w:rStyle w:val="StyleUnderline"/>
        </w:rPr>
        <w:t>“[Australian officials] don’t want Northern Minerals products to be rerouted to China” and lost to the US military supply chain, said</w:t>
      </w:r>
      <w:r>
        <w:t xml:space="preserve"> Kingsley </w:t>
      </w:r>
      <w:r w:rsidRPr="00EC179E">
        <w:rPr>
          <w:rStyle w:val="StyleUnderline"/>
        </w:rPr>
        <w:t>Jones, a founding partner at Jevons Global, an Australia-based investment advisory firm</w:t>
      </w:r>
      <w:r>
        <w:t>.</w:t>
      </w:r>
    </w:p>
    <w:p w14:paraId="57220A27" w14:textId="77777777" w:rsidR="00E657E3" w:rsidRDefault="00E657E3" w:rsidP="00E657E3">
      <w:pPr>
        <w:rPr>
          <w:rStyle w:val="StyleUnderline"/>
        </w:rPr>
      </w:pPr>
      <w:r w:rsidRPr="00994661">
        <w:rPr>
          <w:rStyle w:val="StyleUnderline"/>
        </w:rPr>
        <w:t xml:space="preserve">The curbs on </w:t>
      </w:r>
      <w:proofErr w:type="spellStart"/>
      <w:r w:rsidRPr="00994661">
        <w:rPr>
          <w:rStyle w:val="StyleUnderline"/>
        </w:rPr>
        <w:t>Yuxiao</w:t>
      </w:r>
      <w:proofErr w:type="spellEnd"/>
      <w:r w:rsidRPr="00994661">
        <w:rPr>
          <w:rStyle w:val="StyleUnderline"/>
        </w:rPr>
        <w:t xml:space="preserve"> reflect a US-Australia effort in the “</w:t>
      </w:r>
      <w:proofErr w:type="spellStart"/>
      <w:r w:rsidRPr="00994661">
        <w:rPr>
          <w:rStyle w:val="StyleUnderline"/>
        </w:rPr>
        <w:t>friendshoring</w:t>
      </w:r>
      <w:proofErr w:type="spellEnd"/>
      <w:r w:rsidRPr="00994661">
        <w:rPr>
          <w:rStyle w:val="StyleUnderline"/>
        </w:rPr>
        <w:t xml:space="preserve"> of dysprosium and terbium,”</w:t>
      </w:r>
      <w:r>
        <w:t xml:space="preserve"> Jones said,</w:t>
      </w:r>
      <w:r w:rsidRPr="000555FF">
        <w:t xml:space="preserve"> adding that while the absolute quantities at play aren’t large, </w:t>
      </w:r>
      <w:r w:rsidRPr="00E74BF0">
        <w:rPr>
          <w:rStyle w:val="StyleUnderline"/>
        </w:rPr>
        <w:t xml:space="preserve">they are “likely </w:t>
      </w:r>
      <w:r w:rsidRPr="00E74BF0">
        <w:rPr>
          <w:rStyle w:val="Emphasis"/>
        </w:rPr>
        <w:t>sufficient to satisfy US [Department of Defense] needs</w:t>
      </w:r>
      <w:r w:rsidRPr="00E74BF0">
        <w:rPr>
          <w:rStyle w:val="StyleUnderline"/>
        </w:rPr>
        <w:t>.”</w:t>
      </w:r>
      <w:r>
        <w:t xml:space="preserve"> </w:t>
      </w:r>
      <w:r w:rsidRPr="00E74BF0">
        <w:rPr>
          <w:rStyle w:val="StyleUnderline"/>
        </w:rPr>
        <w:t xml:space="preserve">The main thrust of such </w:t>
      </w:r>
      <w:proofErr w:type="spellStart"/>
      <w:r w:rsidRPr="00E74BF0">
        <w:rPr>
          <w:rStyle w:val="StyleUnderline"/>
        </w:rPr>
        <w:t>friendshoring</w:t>
      </w:r>
      <w:proofErr w:type="spellEnd"/>
      <w:r w:rsidRPr="00E74BF0">
        <w:rPr>
          <w:rStyle w:val="StyleUnderline"/>
        </w:rPr>
        <w:t xml:space="preserve"> is simple: to build out entire supply chains of rare earths that are </w:t>
      </w:r>
      <w:r w:rsidRPr="00E74BF0">
        <w:rPr>
          <w:rStyle w:val="Emphasis"/>
        </w:rPr>
        <w:t>independent of Chinese dominance</w:t>
      </w:r>
      <w:r w:rsidRPr="00E74BF0">
        <w:rPr>
          <w:rStyle w:val="StyleUnderline"/>
        </w:rPr>
        <w:t>.</w:t>
      </w:r>
    </w:p>
    <w:p w14:paraId="4FEC67CA" w14:textId="77777777" w:rsidR="00E657E3" w:rsidRDefault="00E657E3" w:rsidP="00E657E3"/>
    <w:bookmarkEnd w:id="0"/>
    <w:p w14:paraId="71AE1821" w14:textId="7D9E9C26" w:rsidR="00C10E79" w:rsidRDefault="00AD48D9" w:rsidP="00C10E79">
      <w:pPr>
        <w:pStyle w:val="Heading3"/>
      </w:pPr>
      <w:r>
        <w:t>AT:</w:t>
      </w:r>
      <w:r w:rsidR="00C10E79">
        <w:t xml:space="preserve"> China Impact </w:t>
      </w:r>
    </w:p>
    <w:p w14:paraId="3EE09F54" w14:textId="77777777" w:rsidR="00C10E79" w:rsidRDefault="00C10E79" w:rsidP="00C10E79"/>
    <w:p w14:paraId="4A4D1E60" w14:textId="77777777" w:rsidR="00C10E79" w:rsidRDefault="00C10E79" w:rsidP="00C10E79">
      <w:pPr>
        <w:pStyle w:val="Heading4"/>
      </w:pPr>
      <w:r>
        <w:t>China won’t restrict supply</w:t>
      </w:r>
    </w:p>
    <w:p w14:paraId="0B931FF2" w14:textId="77777777" w:rsidR="00C10E79" w:rsidRDefault="00C10E79" w:rsidP="00C10E79">
      <w:r w:rsidRPr="003372C6">
        <w:rPr>
          <w:rStyle w:val="Style13ptBold"/>
        </w:rPr>
        <w:t xml:space="preserve">Foss &amp; </w:t>
      </w:r>
      <w:proofErr w:type="spellStart"/>
      <w:r w:rsidRPr="003372C6">
        <w:rPr>
          <w:rStyle w:val="Style13ptBold"/>
        </w:rPr>
        <w:t>Koelsch</w:t>
      </w:r>
      <w:proofErr w:type="spellEnd"/>
      <w:r w:rsidRPr="003372C6">
        <w:rPr>
          <w:rStyle w:val="Style13ptBold"/>
        </w:rPr>
        <w:t>, 22</w:t>
      </w:r>
      <w:r>
        <w:t xml:space="preserve"> --- *Fellow in Energy, Minerals and Materials at Rice University’s Baker Institute for Public Policy, AND **Research Associate, J.A. Green &amp; Company and Former Research Intern, Center for Energy Studies (December 19, 2022, Michelle </w:t>
      </w:r>
      <w:proofErr w:type="spellStart"/>
      <w:r>
        <w:t>Michot</w:t>
      </w:r>
      <w:proofErr w:type="spellEnd"/>
      <w:r>
        <w:t xml:space="preserve"> Foss, Jacob </w:t>
      </w:r>
      <w:proofErr w:type="spellStart"/>
      <w:r>
        <w:t>Koelsch</w:t>
      </w:r>
      <w:proofErr w:type="spellEnd"/>
      <w:r>
        <w:t>, “Of Chinese Behemoths: What China’s Rare Earths Dominance Means for the US,” https://www.bakerinstitute.org/research/chinese-behemoths-what-chinas-rare-earths-dominance-means-us, SRB)</w:t>
      </w:r>
    </w:p>
    <w:p w14:paraId="263D3CF0" w14:textId="77777777" w:rsidR="00C10E79" w:rsidRPr="00695A6F" w:rsidRDefault="00C10E79" w:rsidP="00C10E79">
      <w:pPr>
        <w:rPr>
          <w:u w:val="single"/>
        </w:rPr>
      </w:pPr>
      <w:r w:rsidRPr="00695A6F">
        <w:rPr>
          <w:rStyle w:val="StyleUnderline"/>
          <w:highlight w:val="cyan"/>
        </w:rPr>
        <w:t>Chinese officials</w:t>
      </w:r>
      <w:r w:rsidRPr="009E24AA">
        <w:rPr>
          <w:rStyle w:val="StyleUnderline"/>
        </w:rPr>
        <w:t xml:space="preserve"> are</w:t>
      </w:r>
      <w:r w:rsidRPr="00C10E79">
        <w:rPr>
          <w:sz w:val="16"/>
        </w:rPr>
        <w:t xml:space="preserve"> highly </w:t>
      </w:r>
      <w:r w:rsidRPr="00695A6F">
        <w:rPr>
          <w:rStyle w:val="Emphasis"/>
          <w:highlight w:val="cyan"/>
        </w:rPr>
        <w:t>conscious</w:t>
      </w:r>
      <w:r w:rsidRPr="00695A6F">
        <w:rPr>
          <w:rStyle w:val="StyleUnderline"/>
          <w:highlight w:val="cyan"/>
        </w:rPr>
        <w:t xml:space="preserve"> of</w:t>
      </w:r>
      <w:r w:rsidRPr="009E24AA">
        <w:rPr>
          <w:rStyle w:val="StyleUnderline"/>
        </w:rPr>
        <w:t xml:space="preserve"> the </w:t>
      </w:r>
      <w:r w:rsidRPr="00695A6F">
        <w:rPr>
          <w:rStyle w:val="Emphasis"/>
        </w:rPr>
        <w:t xml:space="preserve">geopolitical </w:t>
      </w:r>
      <w:r w:rsidRPr="00695A6F">
        <w:rPr>
          <w:rStyle w:val="Emphasis"/>
          <w:highlight w:val="cyan"/>
        </w:rPr>
        <w:t>advantage</w:t>
      </w:r>
      <w:r w:rsidRPr="00C10E79">
        <w:rPr>
          <w:sz w:val="16"/>
        </w:rPr>
        <w:t xml:space="preserve"> </w:t>
      </w:r>
      <w:r w:rsidRPr="009E24AA">
        <w:rPr>
          <w:rStyle w:val="StyleUnderline"/>
        </w:rPr>
        <w:t xml:space="preserve">they derive </w:t>
      </w:r>
      <w:r w:rsidRPr="00695A6F">
        <w:rPr>
          <w:rStyle w:val="Emphasis"/>
          <w:highlight w:val="cyan"/>
        </w:rPr>
        <w:t>from</w:t>
      </w:r>
      <w:r w:rsidRPr="00695A6F">
        <w:rPr>
          <w:rStyle w:val="StyleUnderline"/>
          <w:highlight w:val="cyan"/>
        </w:rPr>
        <w:t xml:space="preserve"> their </w:t>
      </w:r>
      <w:r w:rsidRPr="00695A6F">
        <w:rPr>
          <w:rStyle w:val="Emphasis"/>
          <w:highlight w:val="cyan"/>
        </w:rPr>
        <w:t>REE dominance</w:t>
      </w:r>
      <w:r w:rsidRPr="00C10E79">
        <w:rPr>
          <w:sz w:val="16"/>
        </w:rPr>
        <w:t xml:space="preserve">. The </w:t>
      </w:r>
      <w:r w:rsidRPr="009E24AA">
        <w:rPr>
          <w:rStyle w:val="StyleUnderline"/>
        </w:rPr>
        <w:t>2010 incident</w:t>
      </w:r>
      <w:r w:rsidRPr="00C10E79">
        <w:rPr>
          <w:sz w:val="16"/>
        </w:rPr>
        <w:t xml:space="preserve"> over REE shipments to Japan </w:t>
      </w:r>
      <w:r w:rsidRPr="009E24AA">
        <w:rPr>
          <w:rStyle w:val="StyleUnderline"/>
        </w:rPr>
        <w:t>was a wake-up call to import-dependent customers</w:t>
      </w:r>
      <w:r w:rsidRPr="00C10E79">
        <w:rPr>
          <w:sz w:val="16"/>
        </w:rPr>
        <w:t xml:space="preserve">. Almost a decade later </w:t>
      </w:r>
      <w:r w:rsidRPr="009E24AA">
        <w:rPr>
          <w:rStyle w:val="StyleUnderline"/>
        </w:rPr>
        <w:t>in 2019, threats of restricted supply returned</w:t>
      </w:r>
      <w:r w:rsidRPr="00C10E79">
        <w:rPr>
          <w:sz w:val="16"/>
        </w:rPr>
        <w:t xml:space="preserve">.[65] </w:t>
      </w:r>
      <w:r w:rsidRPr="00695A6F">
        <w:rPr>
          <w:rStyle w:val="StyleUnderline"/>
        </w:rPr>
        <w:t>Xi’s visit</w:t>
      </w:r>
      <w:r w:rsidRPr="00C10E79">
        <w:rPr>
          <w:sz w:val="16"/>
        </w:rPr>
        <w:t xml:space="preserve"> to a REE magnet production facility in Ganzhou in 2019 </w:t>
      </w:r>
      <w:r w:rsidRPr="00695A6F">
        <w:rPr>
          <w:rStyle w:val="StyleUnderline"/>
        </w:rPr>
        <w:t>was widely regarded as a sign that restricting REE supply is on the table</w:t>
      </w:r>
      <w:r w:rsidRPr="00C10E79">
        <w:rPr>
          <w:sz w:val="16"/>
        </w:rPr>
        <w:t xml:space="preserve">.[66] A week later, </w:t>
      </w:r>
      <w:r w:rsidRPr="00695A6F">
        <w:rPr>
          <w:rStyle w:val="StyleUnderline"/>
        </w:rPr>
        <w:t>the People’s Daily posted</w:t>
      </w:r>
      <w:r w:rsidRPr="00C10E79">
        <w:rPr>
          <w:sz w:val="16"/>
        </w:rPr>
        <w:t xml:space="preserve"> an article explicitly threatening that if “the U.S. side wants to use the products made by China’s exported rare earths to counter and suppress China’s development,” </w:t>
      </w:r>
      <w:r w:rsidRPr="00695A6F">
        <w:rPr>
          <w:rStyle w:val="StyleUnderline"/>
        </w:rPr>
        <w:t>the U.S. should not “underestimate the Chinese side’s ability to safeguard its development rights and interests</w:t>
      </w:r>
      <w:r w:rsidRPr="00C10E79">
        <w:rPr>
          <w:sz w:val="16"/>
        </w:rPr>
        <w:t xml:space="preserve">.”[67] The more recent </w:t>
      </w:r>
      <w:r w:rsidRPr="00695A6F">
        <w:rPr>
          <w:rStyle w:val="Emphasis"/>
          <w:highlight w:val="cyan"/>
        </w:rPr>
        <w:t>MIIT draft controls</w:t>
      </w:r>
      <w:r w:rsidRPr="00695A6F">
        <w:rPr>
          <w:rStyle w:val="StyleUnderline"/>
        </w:rPr>
        <w:t xml:space="preserve"> list proposed in January 2021 also </w:t>
      </w:r>
      <w:r w:rsidRPr="00695A6F">
        <w:rPr>
          <w:rStyle w:val="StyleUnderline"/>
          <w:highlight w:val="cyan"/>
        </w:rPr>
        <w:t>suggests</w:t>
      </w:r>
      <w:r w:rsidRPr="00695A6F">
        <w:rPr>
          <w:rStyle w:val="StyleUnderline"/>
        </w:rPr>
        <w:t xml:space="preserve"> that </w:t>
      </w:r>
      <w:r w:rsidRPr="00695A6F">
        <w:rPr>
          <w:rStyle w:val="Emphasis"/>
          <w:highlight w:val="cyan"/>
        </w:rPr>
        <w:t>international policy responses</w:t>
      </w:r>
      <w:r w:rsidRPr="00695A6F">
        <w:rPr>
          <w:rStyle w:val="StyleUnderline"/>
        </w:rPr>
        <w:t xml:space="preserve"> significantly </w:t>
      </w:r>
      <w:r w:rsidRPr="00695A6F">
        <w:rPr>
          <w:rStyle w:val="StyleUnderline"/>
          <w:highlight w:val="cyan"/>
        </w:rPr>
        <w:t>influence</w:t>
      </w:r>
      <w:r w:rsidRPr="00695A6F">
        <w:rPr>
          <w:rStyle w:val="StyleUnderline"/>
        </w:rPr>
        <w:t xml:space="preserve"> Chinese domestic </w:t>
      </w:r>
      <w:r w:rsidRPr="00695A6F">
        <w:rPr>
          <w:rStyle w:val="Emphasis"/>
          <w:highlight w:val="cyan"/>
        </w:rPr>
        <w:t>policies toward rare earths</w:t>
      </w:r>
      <w:r w:rsidRPr="00C10E79">
        <w:rPr>
          <w:sz w:val="16"/>
        </w:rPr>
        <w:t xml:space="preserve">.[68] </w:t>
      </w:r>
      <w:r w:rsidRPr="00695A6F">
        <w:rPr>
          <w:rStyle w:val="StyleUnderline"/>
        </w:rPr>
        <w:t xml:space="preserve">Officials in </w:t>
      </w:r>
      <w:r w:rsidRPr="00695A6F">
        <w:rPr>
          <w:rStyle w:val="StyleUnderline"/>
          <w:highlight w:val="cyan"/>
        </w:rPr>
        <w:t>Beijing</w:t>
      </w:r>
      <w:r w:rsidRPr="00695A6F">
        <w:rPr>
          <w:rStyle w:val="StyleUnderline"/>
        </w:rPr>
        <w:t xml:space="preserve"> are particularly </w:t>
      </w:r>
      <w:r w:rsidRPr="00695A6F">
        <w:rPr>
          <w:rStyle w:val="StyleUnderline"/>
          <w:highlight w:val="cyan"/>
        </w:rPr>
        <w:t>focused on how quickly</w:t>
      </w:r>
      <w:r w:rsidRPr="00695A6F">
        <w:rPr>
          <w:rStyle w:val="StyleUnderline"/>
        </w:rPr>
        <w:t xml:space="preserve"> the </w:t>
      </w:r>
      <w:r w:rsidRPr="00695A6F">
        <w:rPr>
          <w:rStyle w:val="Emphasis"/>
          <w:highlight w:val="cyan"/>
        </w:rPr>
        <w:t>U.S. would secure alternatives</w:t>
      </w:r>
      <w:r w:rsidRPr="00695A6F">
        <w:rPr>
          <w:rStyle w:val="StyleUnderline"/>
        </w:rPr>
        <w:t xml:space="preserve"> </w:t>
      </w:r>
      <w:r w:rsidRPr="00695A6F">
        <w:rPr>
          <w:rStyle w:val="StyleUnderline"/>
          <w:highlight w:val="cyan"/>
        </w:rPr>
        <w:t>if REE</w:t>
      </w:r>
      <w:r w:rsidRPr="00695A6F">
        <w:rPr>
          <w:rStyle w:val="StyleUnderline"/>
        </w:rPr>
        <w:t xml:space="preserve"> were </w:t>
      </w:r>
      <w:r w:rsidRPr="00695A6F">
        <w:rPr>
          <w:rStyle w:val="StyleUnderline"/>
          <w:highlight w:val="cyan"/>
        </w:rPr>
        <w:t>included on the control list.</w:t>
      </w:r>
    </w:p>
    <w:p w14:paraId="16579B9B" w14:textId="77777777" w:rsidR="00C10E79" w:rsidRPr="00C10E79" w:rsidRDefault="00C10E79" w:rsidP="00C10E79">
      <w:pPr>
        <w:rPr>
          <w:sz w:val="16"/>
        </w:rPr>
      </w:pPr>
      <w:r w:rsidRPr="00C10E79">
        <w:rPr>
          <w:sz w:val="16"/>
        </w:rPr>
        <w:t xml:space="preserve">Therein lies a paradox: </w:t>
      </w:r>
      <w:r w:rsidRPr="00695A6F">
        <w:rPr>
          <w:rStyle w:val="StyleUnderline"/>
        </w:rPr>
        <w:t xml:space="preserve">China’s state-supported </w:t>
      </w:r>
      <w:r w:rsidRPr="00695A6F">
        <w:rPr>
          <w:rStyle w:val="StyleUnderline"/>
          <w:highlight w:val="cyan"/>
        </w:rPr>
        <w:t>rare earth enterprises</w:t>
      </w:r>
      <w:r w:rsidRPr="00695A6F">
        <w:rPr>
          <w:rStyle w:val="StyleUnderline"/>
        </w:rPr>
        <w:t xml:space="preserve"> remain </w:t>
      </w:r>
      <w:r w:rsidRPr="00695A6F">
        <w:rPr>
          <w:rStyle w:val="StyleUnderline"/>
          <w:highlight w:val="cyan"/>
        </w:rPr>
        <w:t xml:space="preserve">at the </w:t>
      </w:r>
      <w:r w:rsidRPr="00695A6F">
        <w:rPr>
          <w:rStyle w:val="Emphasis"/>
          <w:highlight w:val="cyan"/>
        </w:rPr>
        <w:t>behest of international market</w:t>
      </w:r>
      <w:r w:rsidRPr="00695A6F">
        <w:rPr>
          <w:rStyle w:val="StyleUnderline"/>
          <w:highlight w:val="cyan"/>
        </w:rPr>
        <w:t xml:space="preserve"> dynamics</w:t>
      </w:r>
      <w:r w:rsidRPr="00C10E79">
        <w:rPr>
          <w:sz w:val="16"/>
        </w:rPr>
        <w:t xml:space="preserve">. Overburdening </w:t>
      </w:r>
      <w:r w:rsidRPr="00695A6F">
        <w:rPr>
          <w:rStyle w:val="StyleUnderline"/>
          <w:highlight w:val="cyan"/>
        </w:rPr>
        <w:t>policy changes</w:t>
      </w:r>
      <w:r w:rsidRPr="00695A6F">
        <w:rPr>
          <w:rStyle w:val="StyleUnderline"/>
        </w:rPr>
        <w:t xml:space="preserve"> and perceived supply insecurity would </w:t>
      </w:r>
      <w:r w:rsidRPr="00695A6F">
        <w:rPr>
          <w:rStyle w:val="StyleUnderline"/>
          <w:highlight w:val="cyan"/>
        </w:rPr>
        <w:t>push buyers away from Chinese suppliers</w:t>
      </w:r>
      <w:r w:rsidRPr="00695A6F">
        <w:rPr>
          <w:rStyle w:val="StyleUnderline"/>
        </w:rPr>
        <w:t>.</w:t>
      </w:r>
      <w:r w:rsidRPr="00C10E79">
        <w:rPr>
          <w:sz w:val="16"/>
        </w:rPr>
        <w:t xml:space="preserve"> Any restrictive moves would likely </w:t>
      </w:r>
      <w:r w:rsidRPr="00695A6F">
        <w:rPr>
          <w:rStyle w:val="StyleUnderline"/>
        </w:rPr>
        <w:t>spur</w:t>
      </w:r>
      <w:r w:rsidRPr="00C10E79">
        <w:rPr>
          <w:sz w:val="16"/>
        </w:rPr>
        <w:t xml:space="preserve"> proactive value chain </w:t>
      </w:r>
      <w:r w:rsidRPr="00695A6F">
        <w:rPr>
          <w:rStyle w:val="StyleUnderline"/>
        </w:rPr>
        <w:t xml:space="preserve">restructuring </w:t>
      </w:r>
      <w:r w:rsidRPr="00695A6F">
        <w:rPr>
          <w:rStyle w:val="Emphasis"/>
        </w:rPr>
        <w:t>away from Chinese REE</w:t>
      </w:r>
      <w:r w:rsidRPr="00C10E79">
        <w:rPr>
          <w:sz w:val="16"/>
        </w:rPr>
        <w:t xml:space="preserve">. Therefore, </w:t>
      </w:r>
      <w:r w:rsidRPr="00695A6F">
        <w:rPr>
          <w:rStyle w:val="StyleUnderline"/>
          <w:highlight w:val="cyan"/>
        </w:rPr>
        <w:t>Chinese officials</w:t>
      </w:r>
      <w:r w:rsidRPr="00695A6F">
        <w:rPr>
          <w:rStyle w:val="StyleUnderline"/>
        </w:rPr>
        <w:t xml:space="preserve"> would be </w:t>
      </w:r>
      <w:r w:rsidRPr="00695A6F">
        <w:rPr>
          <w:rStyle w:val="Emphasis"/>
          <w:highlight w:val="cyan"/>
        </w:rPr>
        <w:t>unlikely to directly restrict trade for political reasons</w:t>
      </w:r>
      <w:r w:rsidRPr="00C10E79">
        <w:rPr>
          <w:sz w:val="16"/>
        </w:rPr>
        <w:t xml:space="preserve"> and calls for such are </w:t>
      </w:r>
      <w:r w:rsidRPr="00695A6F">
        <w:rPr>
          <w:rStyle w:val="StyleUnderline"/>
        </w:rPr>
        <w:t xml:space="preserve">primarily </w:t>
      </w:r>
      <w:r w:rsidRPr="00695A6F">
        <w:rPr>
          <w:rStyle w:val="StyleUnderline"/>
          <w:highlight w:val="cyan"/>
        </w:rPr>
        <w:t xml:space="preserve">just </w:t>
      </w:r>
      <w:r w:rsidRPr="00695A6F">
        <w:rPr>
          <w:rStyle w:val="Emphasis"/>
          <w:highlight w:val="cyan"/>
        </w:rPr>
        <w:t>sword rattling</w:t>
      </w:r>
      <w:r w:rsidRPr="00695A6F">
        <w:rPr>
          <w:rStyle w:val="StyleUnderline"/>
        </w:rPr>
        <w:t xml:space="preserve"> to disguise domestic policies and production controls</w:t>
      </w:r>
      <w:r w:rsidRPr="00C10E79">
        <w:rPr>
          <w:sz w:val="16"/>
        </w:rPr>
        <w:t xml:space="preserve"> that bear a more long-term effect on supply coming out of China.</w:t>
      </w:r>
    </w:p>
    <w:p w14:paraId="5BAF2343" w14:textId="01025B29" w:rsidR="00AD48D9" w:rsidRDefault="00AD48D9" w:rsidP="00AD48D9">
      <w:pPr>
        <w:pStyle w:val="Heading3"/>
      </w:pPr>
      <w:r>
        <w:t xml:space="preserve">AT: Hegemony Impact </w:t>
      </w:r>
    </w:p>
    <w:p w14:paraId="68E89D6D" w14:textId="77777777" w:rsidR="00AD48D9" w:rsidRDefault="00AD48D9" w:rsidP="00AD48D9"/>
    <w:p w14:paraId="3EEC4181" w14:textId="77777777" w:rsidR="00AD48D9" w:rsidRDefault="00AD48D9" w:rsidP="00AD48D9">
      <w:pPr>
        <w:pStyle w:val="Heading4"/>
      </w:pPr>
      <w:r>
        <w:t>No REE military impact</w:t>
      </w:r>
    </w:p>
    <w:p w14:paraId="0899C2B7" w14:textId="77777777" w:rsidR="00AD48D9" w:rsidRDefault="00AD48D9" w:rsidP="00AD48D9">
      <w:pPr>
        <w:pStyle w:val="ListParagraph"/>
        <w:numPr>
          <w:ilvl w:val="0"/>
          <w:numId w:val="45"/>
        </w:numPr>
      </w:pPr>
      <w:r>
        <w:t>REEs for defense only small percentage</w:t>
      </w:r>
    </w:p>
    <w:p w14:paraId="0DCF9996" w14:textId="77777777" w:rsidR="00AD48D9" w:rsidRDefault="00AD48D9" w:rsidP="00AD48D9">
      <w:pPr>
        <w:pStyle w:val="ListParagraph"/>
        <w:numPr>
          <w:ilvl w:val="0"/>
          <w:numId w:val="45"/>
        </w:numPr>
      </w:pPr>
      <w:r>
        <w:t>Enough methods exist to circumvent an embargo</w:t>
      </w:r>
    </w:p>
    <w:p w14:paraId="7043BE52" w14:textId="77777777" w:rsidR="00AD48D9" w:rsidRDefault="00AD48D9" w:rsidP="00AD48D9">
      <w:pPr>
        <w:pStyle w:val="ListParagraph"/>
        <w:numPr>
          <w:ilvl w:val="0"/>
          <w:numId w:val="45"/>
        </w:numPr>
      </w:pPr>
      <w:r>
        <w:t>Manufacturers keep enough inventory to act as partial shock absorber</w:t>
      </w:r>
    </w:p>
    <w:p w14:paraId="71E93DC8" w14:textId="77777777" w:rsidR="00AD48D9" w:rsidRDefault="00AD48D9" w:rsidP="00AD48D9">
      <w:pPr>
        <w:pStyle w:val="ListParagraph"/>
        <w:numPr>
          <w:ilvl w:val="0"/>
          <w:numId w:val="45"/>
        </w:numPr>
      </w:pPr>
      <w:r>
        <w:t>defense acquisition system is used to schedule disruptions</w:t>
      </w:r>
    </w:p>
    <w:p w14:paraId="1BF41460" w14:textId="77777777" w:rsidR="00AD48D9" w:rsidRDefault="00AD48D9" w:rsidP="00AD48D9">
      <w:proofErr w:type="spellStart"/>
      <w:r w:rsidRPr="00F94DE8">
        <w:rPr>
          <w:rStyle w:val="Style13ptBold"/>
        </w:rPr>
        <w:t>Gholz</w:t>
      </w:r>
      <w:proofErr w:type="spellEnd"/>
      <w:r w:rsidRPr="00F94DE8">
        <w:rPr>
          <w:rStyle w:val="Style13ptBold"/>
        </w:rPr>
        <w:t>, 14</w:t>
      </w:r>
      <w:r>
        <w:t xml:space="preserve"> --- associate professor at the Lyndon B. Johnson School of Public Affairs at the University of Texas at Austin (October 2014, Eugene, “ENERGY REPORT; Rare Earth Elements and National Security,” https://www.cfr.org/sites/default/files/pdf/2014/10/Energy%20Report_Gholz.pdf, JMP))</w:t>
      </w:r>
    </w:p>
    <w:p w14:paraId="7DBE5DF2" w14:textId="77777777" w:rsidR="00AD48D9" w:rsidRDefault="00AD48D9" w:rsidP="00AD48D9">
      <w:r>
        <w:t xml:space="preserve">DOES ANY MARKET POWER REMAIN FOR CHINA? </w:t>
      </w:r>
    </w:p>
    <w:p w14:paraId="0B26FA2A" w14:textId="77777777" w:rsidR="00AD48D9" w:rsidRDefault="00AD48D9" w:rsidP="00AD48D9">
      <w:r>
        <w:t xml:space="preserve">Ultimately, however, even with these technological strides and with </w:t>
      </w:r>
      <w:proofErr w:type="spellStart"/>
      <w:r>
        <w:t>Molycorp</w:t>
      </w:r>
      <w:proofErr w:type="spellEnd"/>
      <w:r>
        <w:t xml:space="preserve"> and Lynas capacity emerging to produce rare earths outside of China, Chinese producers still supply at least 70 percent of the global market. That might be enough to enjoy some long-run market power, especially if the Chinese government succeeds in its plan to concentrate the Chinese industry in a handful of large companies that comply with regulations. Yet recent market dynamics show few hints of China using such power; instead, downstream consumers’ behavior seems to have driven market outcomes.50 </w:t>
      </w:r>
    </w:p>
    <w:p w14:paraId="7157CA70" w14:textId="77777777" w:rsidR="00AD48D9" w:rsidRDefault="00AD48D9" w:rsidP="00AD48D9">
      <w:r>
        <w:t>This leaves one area of lingering concern around REE supplies</w:t>
      </w:r>
      <w:r w:rsidRPr="0010025C">
        <w:t xml:space="preserve">: the role of </w:t>
      </w:r>
      <w:r w:rsidRPr="00A25860">
        <w:rPr>
          <w:rStyle w:val="StyleUnderline"/>
        </w:rPr>
        <w:t>REEs</w:t>
      </w:r>
      <w:r w:rsidRPr="0010025C">
        <w:t xml:space="preserve"> in defense production, where market behavior is less relevant. The volumes </w:t>
      </w:r>
      <w:r w:rsidRPr="0023023B">
        <w:rPr>
          <w:rStyle w:val="StyleUnderline"/>
        </w:rPr>
        <w:t xml:space="preserve">used in defense production turn out to be </w:t>
      </w:r>
      <w:r w:rsidRPr="00394E8D">
        <w:rPr>
          <w:rStyle w:val="Emphasis"/>
        </w:rPr>
        <w:t>relatively small</w:t>
      </w:r>
      <w:r w:rsidRPr="0023023B">
        <w:rPr>
          <w:rStyle w:val="StyleUnderline"/>
        </w:rPr>
        <w:t>.</w:t>
      </w:r>
      <w:r>
        <w:t xml:space="preserve">51 </w:t>
      </w:r>
      <w:r w:rsidRPr="0023023B">
        <w:rPr>
          <w:rStyle w:val="StyleUnderline"/>
        </w:rPr>
        <w:t xml:space="preserve">The percentage of total American consumption used in defense </w:t>
      </w:r>
      <w:r w:rsidRPr="0010025C">
        <w:rPr>
          <w:rStyle w:val="StyleUnderline"/>
        </w:rPr>
        <w:t xml:space="preserve">products differs from element to element, but for most rare earths, estimates put the number at </w:t>
      </w:r>
      <w:r w:rsidRPr="003F4441">
        <w:rPr>
          <w:rStyle w:val="Emphasis"/>
        </w:rPr>
        <w:t>we</w:t>
      </w:r>
      <w:r w:rsidRPr="007C5744">
        <w:rPr>
          <w:rStyle w:val="Emphasis"/>
        </w:rPr>
        <w:t>ll under 10 percent of U.S. demand</w:t>
      </w:r>
      <w:r>
        <w:t xml:space="preserve">—again, </w:t>
      </w:r>
      <w:r w:rsidRPr="007C5744">
        <w:rPr>
          <w:rStyle w:val="StyleUnderline"/>
        </w:rPr>
        <w:t xml:space="preserve">an amount that can probably be acquired through various methods of </w:t>
      </w:r>
      <w:r w:rsidRPr="007C5744">
        <w:rPr>
          <w:rStyle w:val="Emphasis"/>
        </w:rPr>
        <w:t>circumventing an embargo</w:t>
      </w:r>
      <w:r>
        <w:t xml:space="preserve">. Moreover, </w:t>
      </w:r>
      <w:r w:rsidRPr="003F4441">
        <w:rPr>
          <w:rStyle w:val="StyleUnderline"/>
        </w:rPr>
        <w:t>with U.S. production back in line at the Mountain Pass mine and factories in the</w:t>
      </w:r>
      <w:r>
        <w:t xml:space="preserve"> </w:t>
      </w:r>
      <w:r w:rsidRPr="003F4441">
        <w:rPr>
          <w:rStyle w:val="Emphasis"/>
        </w:rPr>
        <w:t>U</w:t>
      </w:r>
      <w:r>
        <w:t xml:space="preserve">nited </w:t>
      </w:r>
      <w:r w:rsidRPr="003F4441">
        <w:rPr>
          <w:rStyle w:val="Emphasis"/>
        </w:rPr>
        <w:t>S</w:t>
      </w:r>
      <w:r>
        <w:t xml:space="preserve">tates </w:t>
      </w:r>
      <w:r w:rsidRPr="003F4441">
        <w:rPr>
          <w:rStyle w:val="StyleUnderline"/>
        </w:rPr>
        <w:t xml:space="preserve">producing at all stages of the supply chain, the </w:t>
      </w:r>
      <w:r w:rsidRPr="003F4441">
        <w:rPr>
          <w:rStyle w:val="Emphasis"/>
        </w:rPr>
        <w:t>U.S. defense market has much more flexibility</w:t>
      </w:r>
      <w:r w:rsidRPr="00E6641D">
        <w:rPr>
          <w:rStyle w:val="StyleUnderline"/>
        </w:rPr>
        <w:t xml:space="preserve"> </w:t>
      </w:r>
      <w:r w:rsidRPr="003F4441">
        <w:rPr>
          <w:rStyle w:val="StyleUnderline"/>
        </w:rPr>
        <w:t>today than it did at the low point</w:t>
      </w:r>
      <w:r>
        <w:t xml:space="preserve"> between 2002 and 2009. </w:t>
      </w:r>
    </w:p>
    <w:p w14:paraId="4FFE18D5" w14:textId="77777777" w:rsidR="00AD48D9" w:rsidRDefault="00AD48D9" w:rsidP="00AD48D9">
      <w:r>
        <w:t xml:space="preserve">And perhaps </w:t>
      </w:r>
      <w:r w:rsidRPr="00D308AC">
        <w:rPr>
          <w:rStyle w:val="StyleUnderline"/>
        </w:rPr>
        <w:t xml:space="preserve">more important, the defense market can probably </w:t>
      </w:r>
      <w:r w:rsidRPr="00011482">
        <w:rPr>
          <w:rStyle w:val="Emphasis"/>
        </w:rPr>
        <w:t>accept some delays</w:t>
      </w:r>
      <w:r w:rsidRPr="00D308AC">
        <w:rPr>
          <w:rStyle w:val="StyleUnderline"/>
        </w:rPr>
        <w:t xml:space="preserve"> in delivery of rare earth components</w:t>
      </w:r>
      <w:r>
        <w:t xml:space="preserve">. Interruption of rare earth supplies will only have immediate effects on production if the supply chain does not include privately owned inventories; </w:t>
      </w:r>
      <w:r w:rsidRPr="00437CFC">
        <w:rPr>
          <w:rStyle w:val="StyleUnderline"/>
        </w:rPr>
        <w:t xml:space="preserve">even under modern lean production strategies, most manufacturers and some brokers keep enough inventory on hand that can act as a </w:t>
      </w:r>
      <w:r w:rsidRPr="00437CFC">
        <w:rPr>
          <w:rStyle w:val="Emphasis"/>
        </w:rPr>
        <w:t>partial shock absorber</w:t>
      </w:r>
      <w:r>
        <w:t xml:space="preserve">. And </w:t>
      </w:r>
      <w:r w:rsidRPr="00F73B66">
        <w:rPr>
          <w:rStyle w:val="Emphasis"/>
        </w:rPr>
        <w:t>even if</w:t>
      </w:r>
      <w:r>
        <w:t xml:space="preserve"> </w:t>
      </w:r>
      <w:r w:rsidRPr="00F73B66">
        <w:rPr>
          <w:rStyle w:val="StyleUnderline"/>
        </w:rPr>
        <w:t xml:space="preserve">inventories are insufficient and a rare earth supply interruption knocks a weapons program off schedule, the defense acquisition system is </w:t>
      </w:r>
      <w:r w:rsidRPr="00643570">
        <w:rPr>
          <w:rStyle w:val="Emphasis"/>
        </w:rPr>
        <w:t>used to schedule disruptions</w:t>
      </w:r>
      <w:r>
        <w:t xml:space="preserve">; disruptions often bring some financial costs, but for many reasons, they are a sadly well-understood fact of life in defense.52 Moreover, </w:t>
      </w:r>
      <w:r w:rsidRPr="00F73B66">
        <w:rPr>
          <w:rStyle w:val="StyleUnderline"/>
        </w:rPr>
        <w:t>a supply interruption cannot affect the existing weapons inventory</w:t>
      </w:r>
      <w:r>
        <w:t xml:space="preserve">. Unlike fears that Chinese electronics used in weapon systems might include Trojan horses or backdoors that would cede military advantage to the Chinese in a crisis, </w:t>
      </w:r>
      <w:r w:rsidRPr="00F73B66">
        <w:rPr>
          <w:rStyle w:val="StyleUnderline"/>
        </w:rPr>
        <w:t xml:space="preserve">the rare earth magnets, lasers, and other technologies built into already-deployed American weapons would still work perfectly well even if those components had been imported from China and </w:t>
      </w:r>
      <w:r w:rsidRPr="00F73B66">
        <w:rPr>
          <w:rStyle w:val="Emphasis"/>
        </w:rPr>
        <w:t>even if follow-on imports were interrupted</w:t>
      </w:r>
      <w:r>
        <w:t xml:space="preserve">. Thinking carefully through the disruption scenario, </w:t>
      </w:r>
      <w:r w:rsidRPr="00E31788">
        <w:rPr>
          <w:rStyle w:val="StyleUnderline"/>
        </w:rPr>
        <w:t>dependence on imported rare earth products brings less national security risk than originally feared</w:t>
      </w:r>
      <w:r>
        <w:t>.</w:t>
      </w:r>
    </w:p>
    <w:p w14:paraId="2A50D182" w14:textId="48D96008" w:rsidR="00E657E3" w:rsidRDefault="00E657E3" w:rsidP="00E657E3">
      <w:pPr>
        <w:rPr>
          <w:sz w:val="16"/>
        </w:rPr>
      </w:pPr>
    </w:p>
    <w:p w14:paraId="51D7C13C" w14:textId="556784B6" w:rsidR="00AD48D9" w:rsidRDefault="00AD48D9" w:rsidP="00AD48D9">
      <w:pPr>
        <w:pStyle w:val="Heading3"/>
      </w:pPr>
      <w:r>
        <w:t xml:space="preserve">AT: Mining Environment Impact </w:t>
      </w:r>
    </w:p>
    <w:p w14:paraId="5D1CEAE5" w14:textId="77777777" w:rsidR="00AD48D9" w:rsidRDefault="00AD48D9" w:rsidP="00AD48D9">
      <w:pPr>
        <w:pStyle w:val="Heading4"/>
      </w:pPr>
      <w:r>
        <w:t xml:space="preserve">Fossil fuel harms outweigh </w:t>
      </w:r>
    </w:p>
    <w:p w14:paraId="396C33B3" w14:textId="77777777" w:rsidR="00AD48D9" w:rsidRDefault="00AD48D9" w:rsidP="00AD48D9">
      <w:pPr>
        <w:pStyle w:val="ListParagraph"/>
        <w:numPr>
          <w:ilvl w:val="0"/>
          <w:numId w:val="45"/>
        </w:numPr>
      </w:pPr>
      <w:r>
        <w:t>mining for REE much smaller than that for fossil fuels</w:t>
      </w:r>
    </w:p>
    <w:p w14:paraId="07083212" w14:textId="77777777" w:rsidR="00AD48D9" w:rsidRPr="00E00873" w:rsidRDefault="00AD48D9" w:rsidP="00AD48D9">
      <w:pPr>
        <w:rPr>
          <w:b/>
          <w:i/>
        </w:rPr>
      </w:pPr>
      <w:r w:rsidRPr="0068308B">
        <w:rPr>
          <w:rStyle w:val="Style13ptBold"/>
        </w:rPr>
        <w:t>Osaka, 23</w:t>
      </w:r>
      <w:r>
        <w:t xml:space="preserve"> (February 2, </w:t>
      </w:r>
      <w:proofErr w:type="gramStart"/>
      <w:r>
        <w:t>2023</w:t>
      </w:r>
      <w:proofErr w:type="gramEnd"/>
      <w:r>
        <w:t xml:space="preserve"> at 6:30 a.m. EST, Shannon Osaka, “Minerals are crucial for electric cars and wind turbines. Some worry whether we have enough; </w:t>
      </w:r>
      <w:r w:rsidRPr="00E5337E">
        <w:t xml:space="preserve">Minerals are crucial for electric cars, wind turbines, and solar panels. </w:t>
      </w:r>
      <w:r>
        <w:t xml:space="preserve">Some worry whether the future supply can meet the rising demand,” https://www.washingtonpost.com/climate-environment/2023/02/02/critical-minerals-run-out-shortage/, JMP)) </w:t>
      </w:r>
      <w:r w:rsidRPr="00E00873">
        <w:rPr>
          <w:b/>
          <w:i/>
        </w:rPr>
        <w:t xml:space="preserve">***Note --- </w:t>
      </w:r>
      <w:proofErr w:type="spellStart"/>
      <w:r w:rsidRPr="00E00873">
        <w:rPr>
          <w:b/>
          <w:i/>
        </w:rPr>
        <w:t>Seaver</w:t>
      </w:r>
      <w:proofErr w:type="spellEnd"/>
      <w:r w:rsidRPr="00E00873">
        <w:rPr>
          <w:b/>
          <w:i/>
        </w:rPr>
        <w:t xml:space="preserve"> Wang is the co-director of climate and energy at the energy think tank the Breakthrough Institute </w:t>
      </w:r>
    </w:p>
    <w:p w14:paraId="6075A06C" w14:textId="77777777" w:rsidR="00AD48D9" w:rsidRDefault="00AD48D9" w:rsidP="00AD48D9">
      <w:r>
        <w:t xml:space="preserve">Wang said that </w:t>
      </w:r>
      <w:r w:rsidRPr="00664F37">
        <w:rPr>
          <w:rStyle w:val="StyleUnderline"/>
        </w:rPr>
        <w:t xml:space="preserve">there will probably be enough minerals — and that the environmental impacts of mining them should </w:t>
      </w:r>
      <w:r w:rsidRPr="00664F37">
        <w:rPr>
          <w:rStyle w:val="Emphasis"/>
        </w:rPr>
        <w:t>pale in comparison to the damages of fossil fuels</w:t>
      </w:r>
      <w:r w:rsidRPr="00664F37">
        <w:rPr>
          <w:rStyle w:val="StyleUnderline"/>
        </w:rPr>
        <w:t>. (Humanity “mines” billions of tons of fossil fuels from the ground every year; even a huge increase in mineral mining will only be millions of tons.)</w:t>
      </w:r>
    </w:p>
    <w:p w14:paraId="1B983ECE" w14:textId="77777777" w:rsidR="00AD48D9" w:rsidRDefault="00AD48D9" w:rsidP="00AD48D9">
      <w:r>
        <w:t xml:space="preserve">But much still </w:t>
      </w:r>
      <w:proofErr w:type="gramStart"/>
      <w:r>
        <w:t>has to</w:t>
      </w:r>
      <w:proofErr w:type="gramEnd"/>
      <w:r>
        <w:t xml:space="preserve"> be done to ensure mining is safe for ecosystems and the people that will surround them. “The bottom line is </w:t>
      </w:r>
      <w:r w:rsidRPr="00416922">
        <w:rPr>
          <w:rStyle w:val="StyleUnderline"/>
          <w:u w:val="none"/>
        </w:rPr>
        <w:t xml:space="preserve">that </w:t>
      </w:r>
      <w:r w:rsidRPr="00A55526">
        <w:rPr>
          <w:rStyle w:val="StyleUnderline"/>
        </w:rPr>
        <w:t xml:space="preserve">if a lot of these commodities are really going to be as hot as people say, there ought to be enough economic benefit to ensure that </w:t>
      </w:r>
      <w:r w:rsidRPr="005C7AD5">
        <w:rPr>
          <w:rStyle w:val="Emphasis"/>
        </w:rPr>
        <w:t>more goes to the community and to the workers</w:t>
      </w:r>
      <w:r w:rsidRPr="008E57DD">
        <w:rPr>
          <w:rStyle w:val="StyleUnderline"/>
        </w:rPr>
        <w:t>,”</w:t>
      </w:r>
      <w:r>
        <w:t xml:space="preserve"> Wang said.</w:t>
      </w:r>
    </w:p>
    <w:p w14:paraId="3AAE2A12" w14:textId="77777777" w:rsidR="00AD48D9" w:rsidRDefault="00AD48D9" w:rsidP="00AD48D9"/>
    <w:p w14:paraId="4690C816" w14:textId="77777777" w:rsidR="00AD48D9" w:rsidRDefault="00AD48D9" w:rsidP="00AD48D9">
      <w:pPr>
        <w:pStyle w:val="Heading4"/>
      </w:pPr>
      <w:r>
        <w:t>Electrokinetic mining significantly reduces pollution</w:t>
      </w:r>
    </w:p>
    <w:p w14:paraId="3B58BBC6" w14:textId="77777777" w:rsidR="00AD48D9" w:rsidRDefault="00AD48D9" w:rsidP="00AD48D9">
      <w:proofErr w:type="spellStart"/>
      <w:r w:rsidRPr="00A3605C">
        <w:rPr>
          <w:rStyle w:val="Style13ptBold"/>
        </w:rPr>
        <w:t>Normile</w:t>
      </w:r>
      <w:proofErr w:type="spellEnd"/>
      <w:r w:rsidRPr="00A3605C">
        <w:rPr>
          <w:rStyle w:val="Style13ptBold"/>
        </w:rPr>
        <w:t>, 22</w:t>
      </w:r>
      <w:r>
        <w:t xml:space="preserve"> --- writes about research and science policy developments in Asia, particularly China and Japan (1 NOV 2022, Dennis, “It’s electric! Technique could clean up mining of valuable rare earth elements; Current methods to extract key ingredients for green technologies require polluting chemicals,” https://www.science.org/content/article/it-s-electric-technique-could-clean-mining-valuable-rare-earth-elements, JMP))</w:t>
      </w:r>
    </w:p>
    <w:p w14:paraId="56287538" w14:textId="77777777" w:rsidR="00AD48D9" w:rsidRPr="00431530" w:rsidRDefault="00AD48D9" w:rsidP="00AD48D9">
      <w:r w:rsidRPr="00431530">
        <w:t>Electric cars, wind turbines, and LED lighting all help keep the environment clean, but making them can be a dirty business. The high-performance magnets in motors and generators and the glowing phosphors in LEDs and flat screens all depend on substances called rare earth elements (REEs). And capturing REEs from the clay deposits in which many are found requires leaching agents that pollute soil and groundwater.</w:t>
      </w:r>
    </w:p>
    <w:p w14:paraId="6925BA76" w14:textId="77777777" w:rsidR="00AD48D9" w:rsidRPr="00431530" w:rsidRDefault="00AD48D9" w:rsidP="00AD48D9">
      <w:r w:rsidRPr="00431530">
        <w:t xml:space="preserve">Now, </w:t>
      </w:r>
      <w:r w:rsidRPr="00431530">
        <w:rPr>
          <w:rStyle w:val="StyleUnderline"/>
        </w:rPr>
        <w:t>a Chinese group has developed—and tested</w:t>
      </w:r>
      <w:r w:rsidRPr="00431530">
        <w:t xml:space="preserve"> on tons of soil—an approach called </w:t>
      </w:r>
      <w:r w:rsidRPr="00431530">
        <w:rPr>
          <w:rStyle w:val="StyleUnderline"/>
        </w:rPr>
        <w:t>electrokinetic mining</w:t>
      </w:r>
      <w:r w:rsidRPr="00431530">
        <w:t xml:space="preserve"> that relies on electric currents to free the REEs, </w:t>
      </w:r>
      <w:r w:rsidRPr="00431530">
        <w:rPr>
          <w:rStyle w:val="Emphasis"/>
        </w:rPr>
        <w:t>sharply reducing the need for polluting chemicals</w:t>
      </w:r>
      <w:r w:rsidRPr="00431530">
        <w:t>. The strategy, described this week in Nature Sustainability, could be “a game changer, providing that it is feasible at a large scale,” says Anouk Borst, a geologist at KU Leuven.</w:t>
      </w:r>
    </w:p>
    <w:p w14:paraId="676F27E4" w14:textId="77777777" w:rsidR="00AD48D9" w:rsidRPr="00431530" w:rsidRDefault="00AD48D9" w:rsidP="00AD48D9">
      <w:r w:rsidRPr="00431530">
        <w:t xml:space="preserve">Despite their name, REEs are </w:t>
      </w:r>
      <w:proofErr w:type="gramStart"/>
      <w:r w:rsidRPr="00431530">
        <w:t>fairly abundant</w:t>
      </w:r>
      <w:proofErr w:type="gramEnd"/>
      <w:r w:rsidRPr="00431530">
        <w:t xml:space="preserve"> in Earth’s crust. It’s just hard to find deposits that are economical to mine. Heavy REEs—those with high atomic numbers, including dysprosium, yttrium, and terbium—are </w:t>
      </w:r>
      <w:proofErr w:type="gramStart"/>
      <w:r w:rsidRPr="00431530">
        <w:t>most commonly extracted</w:t>
      </w:r>
      <w:proofErr w:type="gramEnd"/>
      <w:r w:rsidRPr="00431530">
        <w:t xml:space="preserve"> from masses of clay formed through eons of weathering of igneous rocks such as granite. In these “ion-adsorption” deposits, the elements are adsorbed—or stuck—to the surface of clay particles. They are usually extracted by pumping large quantities of ammonium sulfate or a similar solution into the ground. The leachate pulls REEs from the clay and percolates down to bedrock, where it is collected for processing.</w:t>
      </w:r>
    </w:p>
    <w:p w14:paraId="2E5A4CAA" w14:textId="77777777" w:rsidR="00AD48D9" w:rsidRPr="00431530" w:rsidRDefault="00AD48D9" w:rsidP="00AD48D9">
      <w:r w:rsidRPr="00431530">
        <w:t xml:space="preserve">All that can contaminate water and soil, not to mention lay waste to large tracts of land. And roughly 80% of the world’s supply of heavy REEs come from ion-adsorption deposits in southern China and adjacent parts of Myanmar, where environmental regulations are poorly </w:t>
      </w:r>
      <w:proofErr w:type="gramStart"/>
      <w:r w:rsidRPr="00431530">
        <w:t>enforced</w:t>
      </w:r>
      <w:proofErr w:type="gramEnd"/>
      <w:r w:rsidRPr="00431530">
        <w:t xml:space="preserve"> and illegal mining is common. (The light REEs—cerium, neodymium, and praseodymium—are typically found in hard rock and are mined in a different way.)</w:t>
      </w:r>
    </w:p>
    <w:p w14:paraId="593BF2BE" w14:textId="77777777" w:rsidR="00AD48D9" w:rsidRPr="00431530" w:rsidRDefault="00AD48D9" w:rsidP="00AD48D9">
      <w:proofErr w:type="spellStart"/>
      <w:r w:rsidRPr="00431530">
        <w:t>Gaofeng</w:t>
      </w:r>
      <w:proofErr w:type="spellEnd"/>
      <w:r w:rsidRPr="00431530">
        <w:t xml:space="preserve"> Wang of the Chinese Academy of </w:t>
      </w:r>
      <w:proofErr w:type="spellStart"/>
      <w:r w:rsidRPr="00431530">
        <w:t>Sciences’s</w:t>
      </w:r>
      <w:proofErr w:type="spellEnd"/>
      <w:r w:rsidRPr="00431530">
        <w:t xml:space="preserve"> Guangzhou Institute of Geochemistry (GIG) and his colleagues thought </w:t>
      </w:r>
      <w:r w:rsidRPr="00431530">
        <w:rPr>
          <w:rStyle w:val="StyleUnderline"/>
        </w:rPr>
        <w:t>electrokinetic technology might offer a cleaner alternative</w:t>
      </w:r>
      <w:r w:rsidRPr="00431530">
        <w:t xml:space="preserve">. The approach, in which electrodes on the top and bottom of a volume of soil induce an electric field, speeding the movement of the leaching agent and the ions it extracts, is already used in soil remediation and has been proposed for copper and gold mining. </w:t>
      </w:r>
      <w:r w:rsidRPr="00431530">
        <w:rPr>
          <w:rStyle w:val="StyleUnderline"/>
        </w:rPr>
        <w:t>It has “the real potential to outperform traditional mining techniques in terms of efficiency, environmental impacts, and economics,” says</w:t>
      </w:r>
      <w:r w:rsidRPr="00431530">
        <w:t xml:space="preserve"> Riccardo </w:t>
      </w:r>
      <w:proofErr w:type="spellStart"/>
      <w:r w:rsidRPr="00431530">
        <w:rPr>
          <w:rStyle w:val="StyleUnderline"/>
        </w:rPr>
        <w:t>Sprocati</w:t>
      </w:r>
      <w:proofErr w:type="spellEnd"/>
      <w:r w:rsidRPr="00431530">
        <w:rPr>
          <w:rStyle w:val="StyleUnderline"/>
        </w:rPr>
        <w:t>, a specialist in the technology at the Technical University of Denmark</w:t>
      </w:r>
      <w:r w:rsidRPr="00431530">
        <w:t>.</w:t>
      </w:r>
    </w:p>
    <w:p w14:paraId="6BDC4CD2" w14:textId="77777777" w:rsidR="00AD48D9" w:rsidRPr="00431530" w:rsidRDefault="00AD48D9" w:rsidP="00AD48D9">
      <w:r w:rsidRPr="00431530">
        <w:t xml:space="preserve">The Chinese team started with a bench-top experiment, then scaled up to 20 kilograms of material, and finally moved to a field test at an actual ion-adsorption deposit, trying the technique on a 14-ton hunk of clay. </w:t>
      </w:r>
      <w:r w:rsidRPr="00431530">
        <w:rPr>
          <w:rStyle w:val="StyleUnderline"/>
        </w:rPr>
        <w:t>The method extracted a</w:t>
      </w:r>
      <w:r w:rsidRPr="00431530">
        <w:t xml:space="preserve"> </w:t>
      </w:r>
      <w:r w:rsidRPr="00431530">
        <w:rPr>
          <w:rStyle w:val="Emphasis"/>
        </w:rPr>
        <w:t>higher percentage</w:t>
      </w:r>
      <w:r w:rsidRPr="00431530">
        <w:t xml:space="preserve"> </w:t>
      </w:r>
      <w:r w:rsidRPr="00431530">
        <w:rPr>
          <w:rStyle w:val="StyleUnderline"/>
        </w:rPr>
        <w:t>of the REEs</w:t>
      </w:r>
      <w:r w:rsidRPr="00431530">
        <w:t xml:space="preserve"> </w:t>
      </w:r>
      <w:r w:rsidRPr="00431530">
        <w:rPr>
          <w:rStyle w:val="Emphasis"/>
        </w:rPr>
        <w:t>more quickly</w:t>
      </w:r>
      <w:r w:rsidRPr="00431530">
        <w:t xml:space="preserve"> </w:t>
      </w:r>
      <w:r w:rsidRPr="00431530">
        <w:rPr>
          <w:rStyle w:val="StyleUnderline"/>
        </w:rPr>
        <w:t>than conventional leaching and needed less ammonium sulfate</w:t>
      </w:r>
      <w:r w:rsidRPr="00431530">
        <w:t xml:space="preserve">. It also </w:t>
      </w:r>
      <w:r w:rsidRPr="00431530">
        <w:rPr>
          <w:rStyle w:val="StyleUnderline"/>
        </w:rPr>
        <w:t>left the soil cleaner and reduced contaminating elements in the leachate, which could simplify processing</w:t>
      </w:r>
      <w:r w:rsidRPr="00431530">
        <w:t xml:space="preserve">. The team calculates that the process </w:t>
      </w:r>
      <w:r w:rsidRPr="00431530">
        <w:rPr>
          <w:rStyle w:val="StyleUnderline"/>
        </w:rPr>
        <w:t>could cut mining costs by about two-thirds</w:t>
      </w:r>
      <w:r w:rsidRPr="00431530">
        <w:t>.</w:t>
      </w:r>
    </w:p>
    <w:p w14:paraId="7D7C0068" w14:textId="77777777" w:rsidR="00AD48D9" w:rsidRPr="00431530" w:rsidRDefault="00AD48D9" w:rsidP="00AD48D9">
      <w:r w:rsidRPr="00431530">
        <w:t xml:space="preserve">Gareth Hatch, a rare earths expert at the Strategic Materials Advisory, a consulting firm in Manchester, England, notes that whether the technique can be scaled up “remains to be seen.” The group’s next test will include about 2000 tons of soil, where they will try “to optimize operating conditions,” says geochemist </w:t>
      </w:r>
      <w:proofErr w:type="spellStart"/>
      <w:r w:rsidRPr="00431530">
        <w:t>Hongping</w:t>
      </w:r>
      <w:proofErr w:type="spellEnd"/>
      <w:r w:rsidRPr="00431530">
        <w:t xml:space="preserve"> He, director of GIG and co-author on the paper. They will divide the site into sections to keep the electric current and voltage low enough to avoid harming surrounding soil, vegetation, or fauna, He says. And they have struck an agreement with a major rare earth supplier to test the process on an even larger scale.</w:t>
      </w:r>
    </w:p>
    <w:p w14:paraId="19289A2F" w14:textId="77777777" w:rsidR="00AD48D9" w:rsidRPr="00431530" w:rsidRDefault="00AD48D9" w:rsidP="00AD48D9">
      <w:r w:rsidRPr="00431530">
        <w:t xml:space="preserve">“As with all mining methods, it will still impact the environment,” says Henning </w:t>
      </w:r>
      <w:proofErr w:type="spellStart"/>
      <w:r w:rsidRPr="00431530">
        <w:rPr>
          <w:rStyle w:val="StyleUnderline"/>
        </w:rPr>
        <w:t>Prommer</w:t>
      </w:r>
      <w:proofErr w:type="spellEnd"/>
      <w:r w:rsidRPr="00431530">
        <w:rPr>
          <w:rStyle w:val="StyleUnderline"/>
        </w:rPr>
        <w:t>, an environmental engineer at the University of Western Australia, Perth</w:t>
      </w:r>
      <w:r w:rsidRPr="00431530">
        <w:t xml:space="preserve">, whose group has worked on applying electrokinetic mining to gold and copper. But, he </w:t>
      </w:r>
      <w:r w:rsidRPr="00431530">
        <w:rPr>
          <w:rStyle w:val="StyleUnderline"/>
        </w:rPr>
        <w:t>says, “Given the crucial role that REEs play in our ambitions for a renewable energy infrastructure, any reduction in the environmental impact of mining is welcome.”</w:t>
      </w:r>
    </w:p>
    <w:p w14:paraId="45AFAF0D" w14:textId="77777777" w:rsidR="00AD48D9" w:rsidRPr="003E67A5" w:rsidRDefault="00AD48D9" w:rsidP="00AD48D9"/>
    <w:p w14:paraId="5645E10E" w14:textId="77777777" w:rsidR="00AD48D9" w:rsidRPr="009469BA" w:rsidRDefault="00AD48D9" w:rsidP="00E657E3">
      <w:pPr>
        <w:rPr>
          <w:sz w:val="16"/>
        </w:rPr>
      </w:pPr>
    </w:p>
    <w:p w14:paraId="46C352FC" w14:textId="77777777" w:rsidR="00E657E3" w:rsidRPr="005D388F" w:rsidRDefault="00E657E3" w:rsidP="005D388F"/>
    <w:sectPr w:rsidR="00E657E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2E644" w14:textId="77777777" w:rsidR="00A174A0" w:rsidRDefault="00A174A0" w:rsidP="00066D2C">
      <w:pPr>
        <w:spacing w:after="0" w:line="240" w:lineRule="auto"/>
      </w:pPr>
      <w:r>
        <w:separator/>
      </w:r>
    </w:p>
  </w:endnote>
  <w:endnote w:type="continuationSeparator" w:id="0">
    <w:p w14:paraId="546DFE4C" w14:textId="77777777" w:rsidR="00A174A0" w:rsidRDefault="00A174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623FF" w14:textId="77777777" w:rsidR="00A174A0" w:rsidRDefault="00A174A0" w:rsidP="00066D2C">
      <w:pPr>
        <w:spacing w:after="0" w:line="240" w:lineRule="auto"/>
      </w:pPr>
      <w:r>
        <w:separator/>
      </w:r>
    </w:p>
  </w:footnote>
  <w:footnote w:type="continuationSeparator" w:id="0">
    <w:p w14:paraId="6EBB8964" w14:textId="77777777" w:rsidR="00A174A0" w:rsidRDefault="00A174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EE5333"/>
    <w:multiLevelType w:val="multilevel"/>
    <w:tmpl w:val="431A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43257639">
    <w:abstractNumId w:val="14"/>
  </w:num>
  <w:num w:numId="46" w16cid:durableId="2352825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657E3"/>
    <w:rsid w:val="00001C7E"/>
    <w:rsid w:val="0000487C"/>
    <w:rsid w:val="00011FEF"/>
    <w:rsid w:val="00013C8B"/>
    <w:rsid w:val="00023AEF"/>
    <w:rsid w:val="000250CA"/>
    <w:rsid w:val="00032119"/>
    <w:rsid w:val="00037A8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3F8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CF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4A0"/>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E25"/>
    <w:rsid w:val="00AC46C7"/>
    <w:rsid w:val="00AC5B71"/>
    <w:rsid w:val="00AC5F18"/>
    <w:rsid w:val="00AC6ED5"/>
    <w:rsid w:val="00AD48D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62"/>
    <w:rsid w:val="00B17927"/>
    <w:rsid w:val="00B2113E"/>
    <w:rsid w:val="00B2123B"/>
    <w:rsid w:val="00B2410E"/>
    <w:rsid w:val="00B2727D"/>
    <w:rsid w:val="00B301A2"/>
    <w:rsid w:val="00B31350"/>
    <w:rsid w:val="00B315A8"/>
    <w:rsid w:val="00B32C3E"/>
    <w:rsid w:val="00B41D37"/>
    <w:rsid w:val="00B45128"/>
    <w:rsid w:val="00B53DB3"/>
    <w:rsid w:val="00B65D2F"/>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E79"/>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7E3"/>
    <w:rsid w:val="00E65E56"/>
    <w:rsid w:val="00E664D0"/>
    <w:rsid w:val="00E66F94"/>
    <w:rsid w:val="00E670E5"/>
    <w:rsid w:val="00E6767D"/>
    <w:rsid w:val="00E717C1"/>
    <w:rsid w:val="00E71E63"/>
    <w:rsid w:val="00E73EF5"/>
    <w:rsid w:val="00E76D4C"/>
    <w:rsid w:val="00E81786"/>
    <w:rsid w:val="00E85DE5"/>
    <w:rsid w:val="00E878F2"/>
    <w:rsid w:val="00E90EC0"/>
    <w:rsid w:val="00E944C1"/>
    <w:rsid w:val="00E97D8B"/>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DB36B1"/>
  <w15:chartTrackingRefBased/>
  <w15:docId w15:val="{67A8CA39-82BF-424F-877F-1F4C7F024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2CF5"/>
    <w:rPr>
      <w:rFonts w:ascii="Calibri" w:hAnsi="Calibri" w:cs="Calibri"/>
    </w:rPr>
  </w:style>
  <w:style w:type="paragraph" w:styleId="Heading1">
    <w:name w:val="heading 1"/>
    <w:aliases w:val="Pocket"/>
    <w:basedOn w:val="Normal"/>
    <w:next w:val="Normal"/>
    <w:link w:val="Heading1Char"/>
    <w:qFormat/>
    <w:rsid w:val="00982C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82C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2"/>
    <w:qFormat/>
    <w:rsid w:val="00982C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tag,Ch,No Spacing112,No Spacing5,No Spacing1121,nonunderlined,No Spacing1,tags,No Spacing111,No Spacing11,ta"/>
    <w:basedOn w:val="Normal"/>
    <w:next w:val="Normal"/>
    <w:link w:val="Heading4Char"/>
    <w:uiPriority w:val="3"/>
    <w:qFormat/>
    <w:rsid w:val="00982C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2CF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82C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2CF5"/>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mal,s,/"/>
    <w:basedOn w:val="DefaultParagraphFont"/>
    <w:link w:val="textbold"/>
    <w:uiPriority w:val="8"/>
    <w:qFormat/>
    <w:rsid w:val="00982CF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82CF5"/>
    <w:rPr>
      <w:color w:val="auto"/>
      <w:u w:val="none"/>
    </w:rPr>
  </w:style>
  <w:style w:type="character" w:customStyle="1" w:styleId="Heading1Char">
    <w:name w:val="Heading 1 Char"/>
    <w:aliases w:val="Pocket Char"/>
    <w:basedOn w:val="DefaultParagraphFont"/>
    <w:link w:val="Heading1"/>
    <w:rsid w:val="00982C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2CF5"/>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982CF5"/>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tag Char,Ch Char,No Spacing112 Char,tags Char"/>
    <w:basedOn w:val="DefaultParagraphFont"/>
    <w:link w:val="Heading4"/>
    <w:uiPriority w:val="3"/>
    <w:rsid w:val="00982CF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82CF5"/>
    <w:rPr>
      <w:b/>
      <w:bCs/>
      <w:sz w:val="24"/>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7"/>
    <w:qFormat/>
    <w:rsid w:val="00982CF5"/>
    <w:rPr>
      <w:b w:val="0"/>
      <w:sz w:val="22"/>
      <w:u w:val="single"/>
    </w:rPr>
  </w:style>
  <w:style w:type="character" w:styleId="Strong">
    <w:name w:val="Strong"/>
    <w:basedOn w:val="DefaultParagraphFont"/>
    <w:uiPriority w:val="22"/>
    <w:semiHidden/>
    <w:qFormat/>
    <w:rsid w:val="00982CF5"/>
    <w:rPr>
      <w:b/>
      <w:bCs/>
    </w:rPr>
  </w:style>
  <w:style w:type="character" w:styleId="BookTitle">
    <w:name w:val="Book Title"/>
    <w:basedOn w:val="DefaultParagraphFont"/>
    <w:uiPriority w:val="33"/>
    <w:semiHidden/>
    <w:qFormat/>
    <w:rsid w:val="00982CF5"/>
    <w:rPr>
      <w:b/>
      <w:bCs/>
      <w:i/>
      <w:iCs/>
      <w:spacing w:val="5"/>
    </w:rPr>
  </w:style>
  <w:style w:type="character" w:customStyle="1" w:styleId="Heading5Char">
    <w:name w:val="Heading 5 Char"/>
    <w:basedOn w:val="DefaultParagraphFont"/>
    <w:link w:val="Heading5"/>
    <w:uiPriority w:val="9"/>
    <w:semiHidden/>
    <w:rsid w:val="00982CF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2CF5"/>
  </w:style>
  <w:style w:type="paragraph" w:styleId="Header">
    <w:name w:val="header"/>
    <w:basedOn w:val="Normal"/>
    <w:link w:val="HeaderChar"/>
    <w:uiPriority w:val="99"/>
    <w:semiHidden/>
    <w:rsid w:val="00982C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2CF5"/>
    <w:rPr>
      <w:rFonts w:ascii="Calibri" w:hAnsi="Calibri" w:cs="Calibri"/>
    </w:rPr>
  </w:style>
  <w:style w:type="paragraph" w:styleId="Footer">
    <w:name w:val="footer"/>
    <w:basedOn w:val="Normal"/>
    <w:link w:val="FooterChar"/>
    <w:uiPriority w:val="99"/>
    <w:semiHidden/>
    <w:rsid w:val="00982C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2CF5"/>
    <w:rPr>
      <w:rFonts w:ascii="Calibri" w:hAnsi="Calibri" w:cs="Calibri"/>
    </w:rPr>
  </w:style>
  <w:style w:type="paragraph" w:styleId="BodyText">
    <w:name w:val="Body Text"/>
    <w:basedOn w:val="Normal"/>
    <w:link w:val="BodyTextChar"/>
    <w:uiPriority w:val="99"/>
    <w:semiHidden/>
    <w:unhideWhenUsed/>
    <w:rsid w:val="00982CF5"/>
    <w:pPr>
      <w:spacing w:after="120"/>
    </w:pPr>
  </w:style>
  <w:style w:type="character" w:customStyle="1" w:styleId="BodyTextChar">
    <w:name w:val="Body Text Char"/>
    <w:basedOn w:val="DefaultParagraphFont"/>
    <w:link w:val="BodyText"/>
    <w:uiPriority w:val="99"/>
    <w:semiHidden/>
    <w:rsid w:val="00982CF5"/>
    <w:rPr>
      <w:rFonts w:ascii="Calibri" w:hAnsi="Calibri" w:cs="Calibri"/>
    </w:rPr>
  </w:style>
  <w:style w:type="paragraph" w:styleId="NoSpacing">
    <w:name w:val="No Spacing"/>
    <w:link w:val="NoSpacingChar"/>
    <w:uiPriority w:val="99"/>
    <w:semiHidden/>
    <w:unhideWhenUsed/>
    <w:qFormat/>
    <w:rsid w:val="00982CF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82CF5"/>
    <w:rPr>
      <w:rFonts w:ascii="Calibri" w:hAnsi="Calibri" w:cs="Calibri"/>
    </w:rPr>
  </w:style>
  <w:style w:type="character" w:styleId="Hyperlink">
    <w:name w:val="Hyperlink"/>
    <w:basedOn w:val="DefaultParagraphFont"/>
    <w:uiPriority w:val="99"/>
    <w:unhideWhenUsed/>
    <w:rsid w:val="00982CF5"/>
    <w:rPr>
      <w:color w:val="0563C1" w:themeColor="hyperlink"/>
      <w:u w:val="single"/>
    </w:rPr>
  </w:style>
  <w:style w:type="character" w:styleId="UnresolvedMention">
    <w:name w:val="Unresolved Mention"/>
    <w:basedOn w:val="DefaultParagraphFont"/>
    <w:uiPriority w:val="99"/>
    <w:semiHidden/>
    <w:unhideWhenUsed/>
    <w:rsid w:val="00982CF5"/>
    <w:rPr>
      <w:color w:val="605E5C"/>
      <w:shd w:val="clear" w:color="auto" w:fill="E1DFDD"/>
    </w:rPr>
  </w:style>
  <w:style w:type="paragraph" w:customStyle="1" w:styleId="textbold">
    <w:name w:val="text bold"/>
    <w:basedOn w:val="Normal"/>
    <w:link w:val="Emphasis"/>
    <w:uiPriority w:val="8"/>
    <w:qFormat/>
    <w:rsid w:val="00E657E3"/>
    <w:pPr>
      <w:ind w:left="720"/>
      <w:jc w:val="both"/>
    </w:pPr>
    <w:rPr>
      <w:b/>
      <w:iCs/>
      <w:u w:val="single"/>
    </w:rPr>
  </w:style>
  <w:style w:type="paragraph" w:styleId="ListParagraph">
    <w:name w:val="List Paragraph"/>
    <w:aliases w:val="6 font"/>
    <w:basedOn w:val="Normal"/>
    <w:uiPriority w:val="99"/>
    <w:unhideWhenUsed/>
    <w:qFormat/>
    <w:rsid w:val="00C10E79"/>
    <w:pPr>
      <w:ind w:left="720"/>
      <w:contextualSpacing/>
    </w:pPr>
  </w:style>
  <w:style w:type="paragraph" w:customStyle="1" w:styleId="Emphasis1">
    <w:name w:val="Emphasis1"/>
    <w:basedOn w:val="Normal"/>
    <w:autoRedefine/>
    <w:uiPriority w:val="8"/>
    <w:qFormat/>
    <w:rsid w:val="00C10E79"/>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37</TotalTime>
  <Pages>1</Pages>
  <Words>21064</Words>
  <Characters>120066</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8</cp:revision>
  <dcterms:created xsi:type="dcterms:W3CDTF">2023-07-18T00:32:00Z</dcterms:created>
  <dcterms:modified xsi:type="dcterms:W3CDTF">2023-07-18T18:21:00Z</dcterms:modified>
</cp:coreProperties>
</file>