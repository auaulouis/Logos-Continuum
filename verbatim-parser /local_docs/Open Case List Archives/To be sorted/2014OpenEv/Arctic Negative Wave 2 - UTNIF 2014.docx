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157F" w:rsidRPr="00F568E8" w:rsidRDefault="00F568E8" w:rsidP="00F568E8">
      <w:pPr>
        <w:pStyle w:val="Heading1"/>
      </w:pPr>
      <w:bookmarkStart w:id="0" w:name="_GoBack"/>
      <w:r w:rsidRPr="00F568E8">
        <w:t xml:space="preserve">ARCTIC </w:t>
      </w:r>
      <w:r w:rsidR="0037157F" w:rsidRPr="00F568E8">
        <w:t>NEG</w:t>
      </w:r>
    </w:p>
    <w:bookmarkEnd w:id="0"/>
    <w:p w:rsidR="0037157F" w:rsidRPr="009948CE" w:rsidRDefault="0037157F" w:rsidP="0037157F"/>
    <w:p w:rsidR="0037157F" w:rsidRPr="009948CE" w:rsidRDefault="0037157F" w:rsidP="0037157F">
      <w:pPr>
        <w:pStyle w:val="Heading2"/>
        <w:rPr>
          <w:szCs w:val="28"/>
        </w:rPr>
      </w:pPr>
      <w:r w:rsidRPr="009948CE">
        <w:rPr>
          <w:szCs w:val="28"/>
        </w:rPr>
        <w:lastRenderedPageBreak/>
        <w:t>T</w:t>
      </w:r>
    </w:p>
    <w:p w:rsidR="0037157F" w:rsidRPr="009948CE" w:rsidRDefault="0037157F" w:rsidP="0037157F"/>
    <w:p w:rsidR="0037157F" w:rsidRPr="009948CE" w:rsidRDefault="0037157F" w:rsidP="0037157F">
      <w:pPr>
        <w:pStyle w:val="Heading3"/>
      </w:pPr>
      <w:r w:rsidRPr="009948CE">
        <w:lastRenderedPageBreak/>
        <w:t>1NC: T – Its</w:t>
      </w:r>
    </w:p>
    <w:p w:rsidR="0037157F" w:rsidRPr="009948CE" w:rsidRDefault="0037157F" w:rsidP="0037157F">
      <w:pPr>
        <w:pStyle w:val="Heading4"/>
      </w:pPr>
      <w:r w:rsidRPr="009948CE">
        <w:t xml:space="preserve">Interpretation – its shows possession </w:t>
      </w:r>
    </w:p>
    <w:p w:rsidR="0037157F" w:rsidRPr="009948CE" w:rsidRDefault="0037157F" w:rsidP="0037157F">
      <w:r w:rsidRPr="009948CE">
        <w:rPr>
          <w:rStyle w:val="StyleStyleBold12pt"/>
        </w:rPr>
        <w:t xml:space="preserve">Using English </w:t>
      </w:r>
      <w:proofErr w:type="gramStart"/>
      <w:r w:rsidRPr="009948CE">
        <w:rPr>
          <w:rStyle w:val="StyleStyleBold12pt"/>
        </w:rPr>
        <w:t xml:space="preserve">13 </w:t>
      </w:r>
      <w:r w:rsidRPr="009948CE">
        <w:t xml:space="preserve"> ,</w:t>
      </w:r>
      <w:proofErr w:type="gramEnd"/>
      <w:r w:rsidRPr="009948CE">
        <w:t xml:space="preserve"> </w:t>
      </w:r>
      <w:hyperlink r:id="rId12" w:history="1">
        <w:r w:rsidRPr="009948CE">
          <w:t>http://www.usingenglish.com/glossary/possessive-pronoun.html</w:t>
        </w:r>
      </w:hyperlink>
      <w:r w:rsidRPr="009948CE">
        <w:t>)</w:t>
      </w:r>
    </w:p>
    <w:p w:rsidR="0037157F" w:rsidRPr="009948CE" w:rsidRDefault="0037157F" w:rsidP="0037157F">
      <w:r w:rsidRPr="009948CE">
        <w:t xml:space="preserve">Mine, yours, his, hers, </w:t>
      </w:r>
      <w:r w:rsidRPr="009948CE">
        <w:rPr>
          <w:rStyle w:val="StyleBoldUnderline"/>
        </w:rPr>
        <w:t>its</w:t>
      </w:r>
      <w:r w:rsidRPr="009948CE">
        <w:t xml:space="preserve">, ours, theirs are </w:t>
      </w:r>
      <w:r w:rsidRPr="009948CE">
        <w:rPr>
          <w:rStyle w:val="StyleBoldUnderline"/>
        </w:rPr>
        <w:t xml:space="preserve">the possessive </w:t>
      </w:r>
      <w:hyperlink r:id="rId13" w:history="1">
        <w:r w:rsidRPr="009948CE">
          <w:rPr>
            <w:rStyle w:val="StyleBoldUnderline"/>
          </w:rPr>
          <w:t>pronouns</w:t>
        </w:r>
      </w:hyperlink>
      <w:r w:rsidRPr="009948CE">
        <w:rPr>
          <w:rStyle w:val="StyleBoldUnderline"/>
        </w:rPr>
        <w:t xml:space="preserve"> used to</w:t>
      </w:r>
      <w:r w:rsidRPr="009948CE">
        <w:t xml:space="preserve"> substitute a </w:t>
      </w:r>
      <w:hyperlink r:id="rId14" w:history="1">
        <w:r w:rsidRPr="009948CE">
          <w:t>noun</w:t>
        </w:r>
      </w:hyperlink>
      <w:r w:rsidRPr="009948CE">
        <w:t xml:space="preserve"> and to </w:t>
      </w:r>
      <w:r w:rsidRPr="009948CE">
        <w:rPr>
          <w:rStyle w:val="StyleBoldUnderline"/>
        </w:rPr>
        <w:t>show possession or ownership</w:t>
      </w:r>
      <w:r w:rsidRPr="009948CE">
        <w:t xml:space="preserve">. </w:t>
      </w:r>
      <w:proofErr w:type="gramStart"/>
      <w:r w:rsidRPr="009948CE">
        <w:t>EG.</w:t>
      </w:r>
      <w:proofErr w:type="gramEnd"/>
      <w:r w:rsidRPr="009948CE">
        <w:t xml:space="preserve"> This is your disk and that's mine. (Mine substitutes the word disk and shows that it belongs to me.)</w:t>
      </w:r>
    </w:p>
    <w:p w:rsidR="0037157F" w:rsidRPr="009948CE" w:rsidRDefault="0037157F" w:rsidP="0037157F">
      <w:pPr>
        <w:pStyle w:val="Heading4"/>
      </w:pPr>
      <w:r w:rsidRPr="009948CE">
        <w:t>And, possessive pronouns are exclusive – legal definition</w:t>
      </w:r>
    </w:p>
    <w:p w:rsidR="0037157F" w:rsidRPr="009948CE" w:rsidRDefault="0037157F" w:rsidP="0037157F">
      <w:r w:rsidRPr="009948CE">
        <w:rPr>
          <w:rStyle w:val="StyleStyleBold12pt"/>
        </w:rPr>
        <w:t>UNITED STATES COURT OF APPEALS FOR THE SIXTH CIRCUIT 2013</w:t>
      </w:r>
      <w:r w:rsidRPr="009948CE">
        <w:t xml:space="preserve"> [BENCH BILLBOARD COMPANY, Plaintiff-Appellant, v. CITY OF COVINGTON, KENTUCKY, TRANSIT AUTHORITY OF NORTHERN KENTUCKY, Defendants-Appellees. 2013 FED App. 0940N (6th Cir, Lexis]</w:t>
      </w:r>
    </w:p>
    <w:p w:rsidR="0037157F" w:rsidRPr="009948CE" w:rsidRDefault="0037157F" w:rsidP="0037157F"/>
    <w:p w:rsidR="0037157F" w:rsidRPr="009948CE" w:rsidRDefault="0037157F" w:rsidP="0037157F">
      <w:pPr>
        <w:rPr>
          <w:sz w:val="16"/>
        </w:rPr>
      </w:pPr>
      <w:r w:rsidRPr="009948CE">
        <w:rPr>
          <w:sz w:val="16"/>
        </w:rPr>
        <w:t xml:space="preserve">Ky. Rev. Stat. Ann. § 100.324(1) exempts public utilities from receiving prior approval for the location or relocation of any of their service facilities. § 100.324(1). While the statute does not define "service facilities," the statute grants the exemption only to public utilities. </w:t>
      </w:r>
      <w:r w:rsidRPr="009948CE">
        <w:rPr>
          <w:rStyle w:val="StyleBoldUnderline"/>
        </w:rPr>
        <w:t xml:space="preserve">The statute's use of the possessive pronoun "their" clearly limits </w:t>
      </w:r>
      <w:r w:rsidRPr="009948CE">
        <w:rPr>
          <w:sz w:val="16"/>
        </w:rPr>
        <w:t xml:space="preserve">the </w:t>
      </w:r>
      <w:r w:rsidRPr="009948CE">
        <w:rPr>
          <w:rStyle w:val="StyleBoldUnderline"/>
        </w:rPr>
        <w:t>exempted</w:t>
      </w:r>
      <w:r w:rsidRPr="009948CE">
        <w:rPr>
          <w:sz w:val="16"/>
        </w:rPr>
        <w:t xml:space="preserve"> service </w:t>
      </w:r>
      <w:r w:rsidRPr="009948CE">
        <w:rPr>
          <w:rStyle w:val="StyleBoldUnderline"/>
        </w:rPr>
        <w:t>facilities to those possessed or owned by the utility itself</w:t>
      </w:r>
      <w:r w:rsidRPr="009948CE">
        <w:rPr>
          <w:sz w:val="16"/>
        </w:rPr>
        <w:t xml:space="preserve"> and which the utility has located or relocated.</w:t>
      </w:r>
    </w:p>
    <w:p w:rsidR="0037157F" w:rsidRPr="009948CE" w:rsidRDefault="0037157F" w:rsidP="0037157F"/>
    <w:p w:rsidR="0037157F" w:rsidRPr="009948CE" w:rsidRDefault="0037157F" w:rsidP="0037157F">
      <w:pPr>
        <w:pStyle w:val="Analytic"/>
      </w:pPr>
      <w:r w:rsidRPr="009948CE">
        <w:t>Violation – the affirmative increases exploration and development from another country- that reduces national control</w:t>
      </w:r>
    </w:p>
    <w:p w:rsidR="0037157F" w:rsidRPr="009948CE" w:rsidRDefault="0037157F" w:rsidP="0037157F">
      <w:r w:rsidRPr="009948CE">
        <w:rPr>
          <w:rStyle w:val="StyleStyleBold12pt"/>
        </w:rPr>
        <w:t>Weiss 5</w:t>
      </w:r>
      <w:r w:rsidRPr="009948CE">
        <w:t xml:space="preserve"> Joseph Weiss </w:t>
      </w:r>
      <w:proofErr w:type="spellStart"/>
      <w:r w:rsidRPr="009948CE">
        <w:t>Universidade</w:t>
      </w:r>
      <w:proofErr w:type="spellEnd"/>
      <w:r w:rsidRPr="009948CE">
        <w:t xml:space="preserve"> de Brasilia 2005 Contradictions of International Cooperation in the Amazon: Why is the nation-state left out? </w:t>
      </w:r>
      <w:hyperlink r:id="rId15" w:history="1">
        <w:r w:rsidRPr="009948CE">
          <w:rPr>
            <w:rStyle w:val="Hyperlink"/>
          </w:rPr>
          <w:t>http://www.ispn.org.br/arquivos/bb_.pdf</w:t>
        </w:r>
      </w:hyperlink>
    </w:p>
    <w:p w:rsidR="0037157F" w:rsidRPr="009948CE" w:rsidRDefault="0037157F" w:rsidP="0037157F">
      <w:pPr>
        <w:pStyle w:val="CardIndented"/>
        <w:ind w:left="0"/>
        <w:rPr>
          <w:rStyle w:val="StyleBoldUnderline"/>
        </w:rPr>
      </w:pPr>
    </w:p>
    <w:p w:rsidR="0037157F" w:rsidRPr="009948CE" w:rsidRDefault="0037157F" w:rsidP="0037157F">
      <w:pPr>
        <w:pStyle w:val="CardIndented"/>
        <w:ind w:left="0"/>
        <w:rPr>
          <w:rStyle w:val="StyleBoldUnderline"/>
        </w:rPr>
      </w:pPr>
      <w:proofErr w:type="spellStart"/>
      <w:r w:rsidRPr="009948CE">
        <w:rPr>
          <w:rStyle w:val="StyleBoldUnderline"/>
        </w:rPr>
        <w:t>Sajar</w:t>
      </w:r>
      <w:proofErr w:type="spellEnd"/>
      <w:r w:rsidRPr="009948CE">
        <w:rPr>
          <w:rStyle w:val="StyleBoldUnderline"/>
        </w:rPr>
        <w:t xml:space="preserve"> and </w:t>
      </w:r>
      <w:proofErr w:type="spellStart"/>
      <w:r w:rsidRPr="009948CE">
        <w:rPr>
          <w:rStyle w:val="StyleBoldUnderline"/>
        </w:rPr>
        <w:t>VanDeveer</w:t>
      </w:r>
      <w:proofErr w:type="spellEnd"/>
      <w:r w:rsidRPr="009948CE">
        <w:rPr>
          <w:rStyle w:val="StyleBoldUnderline"/>
        </w:rPr>
        <w:t xml:space="preserve"> (2005) make clear that while environmental capacity-</w:t>
      </w:r>
      <w:proofErr w:type="gramStart"/>
      <w:r w:rsidRPr="009948CE">
        <w:rPr>
          <w:rStyle w:val="StyleBoldUnderline"/>
        </w:rPr>
        <w:t>building  attracted</w:t>
      </w:r>
      <w:proofErr w:type="gramEnd"/>
      <w:r w:rsidRPr="009948CE">
        <w:rPr>
          <w:rStyle w:val="StyleBoldUnderline"/>
        </w:rPr>
        <w:t xml:space="preserve"> multilateral organization attention again  in the late 1990s,</w:t>
      </w:r>
      <w:r w:rsidRPr="009948CE">
        <w:t xml:space="preserve"> it was defined, when</w:t>
      </w:r>
      <w:r w:rsidRPr="009948CE">
        <w:rPr>
          <w:sz w:val="12"/>
        </w:rPr>
        <w:t xml:space="preserve">  </w:t>
      </w:r>
      <w:r w:rsidRPr="009948CE">
        <w:t xml:space="preserve">applied, to transfer ineffective North models to </w:t>
      </w:r>
      <w:proofErr w:type="spellStart"/>
      <w:r w:rsidRPr="009948CE">
        <w:t>th</w:t>
      </w:r>
      <w:proofErr w:type="spellEnd"/>
      <w:r w:rsidRPr="009948CE">
        <w:rPr>
          <w:sz w:val="12"/>
        </w:rPr>
        <w:t xml:space="preserve">  </w:t>
      </w:r>
      <w:r w:rsidRPr="009948CE">
        <w:t>e South to make success more likely for</w:t>
      </w:r>
      <w:r w:rsidRPr="009948CE">
        <w:rPr>
          <w:sz w:val="12"/>
        </w:rPr>
        <w:t xml:space="preserve">  </w:t>
      </w:r>
      <w:r w:rsidRPr="009948CE">
        <w:t xml:space="preserve">programs defined by the North. </w:t>
      </w:r>
      <w:r w:rsidRPr="009948CE">
        <w:rPr>
          <w:rStyle w:val="StyleBoldUnderline"/>
        </w:rPr>
        <w:t xml:space="preserve">By allowing for </w:t>
      </w:r>
      <w:proofErr w:type="gramStart"/>
      <w:r w:rsidRPr="009948CE">
        <w:rPr>
          <w:rStyle w:val="StyleBoldUnderline"/>
        </w:rPr>
        <w:t>NGO  participation</w:t>
      </w:r>
      <w:proofErr w:type="gramEnd"/>
      <w:r w:rsidRPr="009948CE">
        <w:rPr>
          <w:rStyle w:val="StyleBoldUnderline"/>
        </w:rPr>
        <w:t xml:space="preserve">, national governments  are often left with reduced control or power. </w:t>
      </w:r>
    </w:p>
    <w:p w:rsidR="0037157F" w:rsidRPr="009948CE" w:rsidRDefault="0037157F" w:rsidP="0037157F">
      <w:pPr>
        <w:pStyle w:val="Analytic"/>
      </w:pPr>
    </w:p>
    <w:p w:rsidR="0037157F" w:rsidRPr="009948CE" w:rsidRDefault="0037157F" w:rsidP="0037157F">
      <w:pPr>
        <w:pStyle w:val="Analytic"/>
      </w:pPr>
      <w:r w:rsidRPr="009948CE">
        <w:t>Reasons to Prefer</w:t>
      </w:r>
    </w:p>
    <w:p w:rsidR="0037157F" w:rsidRPr="009948CE" w:rsidRDefault="0037157F" w:rsidP="0037157F">
      <w:pPr>
        <w:pStyle w:val="Analytic"/>
        <w:rPr>
          <w:bCs/>
        </w:rPr>
      </w:pPr>
      <w:r w:rsidRPr="009948CE">
        <w:rPr>
          <w:bCs/>
        </w:rPr>
        <w:t>1. Limits – there are tons of potential countries and areas of cooperation – allowing all of them to be topical makes it impossible for the negative to prepare.</w:t>
      </w:r>
    </w:p>
    <w:p w:rsidR="0037157F" w:rsidRPr="009948CE" w:rsidRDefault="0037157F" w:rsidP="0037157F">
      <w:pPr>
        <w:pStyle w:val="Analytic"/>
        <w:rPr>
          <w:bCs/>
        </w:rPr>
      </w:pPr>
    </w:p>
    <w:p w:rsidR="0037157F" w:rsidRPr="009948CE" w:rsidRDefault="0037157F" w:rsidP="0037157F">
      <w:pPr>
        <w:pStyle w:val="Analytic"/>
        <w:rPr>
          <w:bCs/>
        </w:rPr>
      </w:pPr>
      <w:r w:rsidRPr="009948CE">
        <w:rPr>
          <w:bCs/>
        </w:rPr>
        <w:t>2. Ground – there is a huge difference in the literature between federal government and international actions – the aff makes international counterplans irrelevant, which is a core check on small affs</w:t>
      </w:r>
    </w:p>
    <w:p w:rsidR="0037157F" w:rsidRPr="009948CE" w:rsidRDefault="0037157F" w:rsidP="0037157F">
      <w:pPr>
        <w:pStyle w:val="Analytic"/>
        <w:rPr>
          <w:bCs/>
        </w:rPr>
      </w:pPr>
    </w:p>
    <w:p w:rsidR="0037157F" w:rsidRPr="009948CE" w:rsidRDefault="0037157F" w:rsidP="0037157F">
      <w:pPr>
        <w:pStyle w:val="Analytic"/>
      </w:pPr>
      <w:r w:rsidRPr="009948CE">
        <w:t>3. Extra-Topicality – they add another countries’ exploration. That’s a voting issue – extra-T is unpredictable because it lets affs decide the terms of the debate through extra advantage ground</w:t>
      </w:r>
    </w:p>
    <w:p w:rsidR="0037157F" w:rsidRPr="009948CE" w:rsidRDefault="0037157F" w:rsidP="0037157F"/>
    <w:p w:rsidR="0037157F" w:rsidRPr="009948CE" w:rsidRDefault="0037157F" w:rsidP="0037157F">
      <w:pPr>
        <w:pStyle w:val="Heading3"/>
      </w:pPr>
      <w:proofErr w:type="spellStart"/>
      <w:r w:rsidRPr="009948CE">
        <w:lastRenderedPageBreak/>
        <w:t>Xtn</w:t>
      </w:r>
      <w:proofErr w:type="spellEnd"/>
      <w:r w:rsidRPr="009948CE">
        <w:t>: Its = Exclusive</w:t>
      </w:r>
    </w:p>
    <w:p w:rsidR="0037157F" w:rsidRPr="009948CE" w:rsidRDefault="0037157F" w:rsidP="0037157F">
      <w:pPr>
        <w:pStyle w:val="Heading4"/>
      </w:pPr>
      <w:r w:rsidRPr="009948CE">
        <w:t>Possessive pronouns are terms of exclusion</w:t>
      </w:r>
    </w:p>
    <w:p w:rsidR="0037157F" w:rsidRPr="009948CE" w:rsidRDefault="0037157F" w:rsidP="0037157F">
      <w:r w:rsidRPr="009948CE">
        <w:rPr>
          <w:rStyle w:val="StyleStyleBold12pt"/>
        </w:rPr>
        <w:t>Frey 28</w:t>
      </w:r>
      <w:r w:rsidRPr="009948CE">
        <w:t xml:space="preserve"> (Judge – Supreme Court of Missouri, Supreme Court of Missouri,   320 Mo. 1058; 10 S.W.2d 47; 1928 Mo. LEXIS 834, Lexis)</w:t>
      </w:r>
    </w:p>
    <w:p w:rsidR="0037157F" w:rsidRPr="009948CE" w:rsidRDefault="0037157F" w:rsidP="0037157F"/>
    <w:p w:rsidR="0037157F" w:rsidRPr="009948CE" w:rsidRDefault="0037157F" w:rsidP="0037157F">
      <w:pPr>
        <w:pStyle w:val="CardIndented"/>
        <w:ind w:left="0"/>
      </w:pPr>
      <w:r w:rsidRPr="009948CE">
        <w:t xml:space="preserve">In support of this contention appellant again argues that when any ambiguity exists in a will it is the duty of the court to construe the will under guidance of the presumption that the testatrix intended her property to go to her next of kin, unless there is a strong intention to the contrary. Again we say, there is intrinsic proof of </w:t>
      </w:r>
      <w:proofErr w:type="gramStart"/>
      <w:r w:rsidRPr="009948CE">
        <w:t>a  [</w:t>
      </w:r>
      <w:proofErr w:type="gramEnd"/>
      <w:r w:rsidRPr="009948CE">
        <w:t>*1074]  strong intention to the contrary. In the first place, testatrix only named two of her blood relatives in the will and had she desired [***37]</w:t>
      </w:r>
      <w:proofErr w:type="gramStart"/>
      <w:r w:rsidRPr="009948CE">
        <w:t>  them</w:t>
      </w:r>
      <w:proofErr w:type="gramEnd"/>
      <w:r w:rsidRPr="009948CE">
        <w:t xml:space="preserve"> to take the residuary estate she doubtless would have mentioned them by name in the residuary clause. In the second place, if she used the word "heirs" in the sense of blood relatives she certainly would have dispelled all ambiguity by stating whose blood relatives were intended. Not only </w:t>
      </w:r>
      <w:proofErr w:type="gramStart"/>
      <w:r w:rsidRPr="009948CE">
        <w:t>had  [</w:t>
      </w:r>
      <w:proofErr w:type="gramEnd"/>
      <w:r w:rsidRPr="009948CE">
        <w:t>**53]  she taken pains in the will to identify her own two blood relatives but she had also identified certain blood relatives of her deceased husband.</w:t>
      </w:r>
      <w:r w:rsidRPr="009948CE">
        <w:rPr>
          <w:rStyle w:val="Style11ptBlack"/>
        </w:rPr>
        <w:t xml:space="preserve"> </w:t>
      </w:r>
      <w:r w:rsidRPr="009948CE">
        <w:rPr>
          <w:rStyle w:val="StyleUnderline"/>
        </w:rPr>
        <w:t>Had it been her intention to vest the residuary estate in her blood relatives solely, she would certainly have used the possessive pronoun "my" instead of the indefinite article "the"</w:t>
      </w:r>
      <w:r w:rsidRPr="009948CE">
        <w:rPr>
          <w:rStyle w:val="Style11ptBlackUnderline"/>
        </w:rPr>
        <w:t xml:space="preserve"> </w:t>
      </w:r>
      <w:r w:rsidRPr="009948CE">
        <w:t xml:space="preserve">in the clause, "the above </w:t>
      </w:r>
      <w:proofErr w:type="spellStart"/>
      <w:r w:rsidRPr="009948CE">
        <w:t>heirs."</w:t>
      </w:r>
      <w:proofErr w:type="gramStart"/>
      <w:r w:rsidRPr="009948CE">
        <w:t>its</w:t>
      </w:r>
      <w:proofErr w:type="spellEnd"/>
      <w:proofErr w:type="gramEnd"/>
      <w:r w:rsidRPr="009948CE">
        <w:t xml:space="preserve"> is geographical</w:t>
      </w:r>
    </w:p>
    <w:p w:rsidR="0037157F" w:rsidRPr="009948CE" w:rsidRDefault="0037157F" w:rsidP="0037157F"/>
    <w:p w:rsidR="0037157F" w:rsidRPr="009948CE" w:rsidRDefault="0037157F" w:rsidP="0037157F">
      <w:pPr>
        <w:pStyle w:val="Heading3"/>
      </w:pPr>
      <w:proofErr w:type="spellStart"/>
      <w:r w:rsidRPr="009948CE">
        <w:lastRenderedPageBreak/>
        <w:t>Xtn</w:t>
      </w:r>
      <w:proofErr w:type="spellEnd"/>
      <w:r w:rsidRPr="009948CE">
        <w:t>: Violation</w:t>
      </w:r>
    </w:p>
    <w:p w:rsidR="0037157F" w:rsidRPr="009948CE" w:rsidRDefault="0037157F" w:rsidP="0037157F">
      <w:pPr>
        <w:pStyle w:val="Heading4"/>
      </w:pPr>
      <w:r w:rsidRPr="009948CE">
        <w:t>International collaboration reduces national control</w:t>
      </w:r>
    </w:p>
    <w:p w:rsidR="0037157F" w:rsidRPr="009948CE" w:rsidRDefault="0037157F" w:rsidP="0037157F">
      <w:r w:rsidRPr="009948CE">
        <w:rPr>
          <w:rStyle w:val="StyleStyleBold12pt"/>
        </w:rPr>
        <w:t>British Government</w:t>
      </w:r>
      <w:r w:rsidRPr="009948CE">
        <w:t xml:space="preserve"> Feb 20</w:t>
      </w:r>
      <w:r w:rsidRPr="009948CE">
        <w:rPr>
          <w:rStyle w:val="StyleStyleBold12pt"/>
        </w:rPr>
        <w:t>14</w:t>
      </w:r>
      <w:r w:rsidRPr="009948CE">
        <w:t xml:space="preserve">     Review of the Balance of Competences between the United Kingdom and the European Union Research and Development</w:t>
      </w:r>
    </w:p>
    <w:p w:rsidR="0037157F" w:rsidRPr="009948CE" w:rsidRDefault="0037157F" w:rsidP="0037157F">
      <w:r w:rsidRPr="009948CE">
        <w:t>https://www.gov.uk/government/uploads/system/uploads/attachment_data/file/279331/bis_14_592_balance_of_competences_review_government_reponse_to_the_call_for_evidence.pdf</w:t>
      </w:r>
    </w:p>
    <w:p w:rsidR="0037157F" w:rsidRPr="009948CE" w:rsidRDefault="0037157F" w:rsidP="0037157F">
      <w:pPr>
        <w:pStyle w:val="CardIndented"/>
        <w:ind w:left="0"/>
      </w:pPr>
    </w:p>
    <w:p w:rsidR="0037157F" w:rsidRPr="009948CE" w:rsidRDefault="0037157F" w:rsidP="0037157F">
      <w:pPr>
        <w:pStyle w:val="CardIndented"/>
        <w:ind w:left="0"/>
        <w:rPr>
          <w:rStyle w:val="StyleBoldUnderline"/>
        </w:rPr>
      </w:pPr>
      <w:r w:rsidRPr="009948CE">
        <w:rPr>
          <w:sz w:val="16"/>
        </w:rPr>
        <w:t>In these fields of activity</w:t>
      </w:r>
      <w:r w:rsidRPr="009948CE">
        <w:rPr>
          <w:rStyle w:val="StyleBoldUnderline"/>
        </w:rPr>
        <w:t xml:space="preserve">, international collaboration is vital to deliver </w:t>
      </w:r>
      <w:r w:rsidRPr="009948CE">
        <w:rPr>
          <w:sz w:val="16"/>
        </w:rPr>
        <w:t xml:space="preserve">projects of the scale of the Galileo satellite navigation </w:t>
      </w:r>
      <w:proofErr w:type="spellStart"/>
      <w:r w:rsidRPr="009948CE">
        <w:rPr>
          <w:sz w:val="16"/>
        </w:rPr>
        <w:t>programme</w:t>
      </w:r>
      <w:proofErr w:type="spellEnd"/>
      <w:r w:rsidRPr="009948CE">
        <w:rPr>
          <w:sz w:val="16"/>
        </w:rPr>
        <w:t xml:space="preserve"> and to deliver </w:t>
      </w:r>
      <w:r w:rsidRPr="009948CE">
        <w:rPr>
          <w:rStyle w:val="StyleBoldUnderline"/>
        </w:rPr>
        <w:t>world class research</w:t>
      </w:r>
      <w:r w:rsidRPr="009948CE">
        <w:rPr>
          <w:sz w:val="16"/>
        </w:rPr>
        <w:t xml:space="preserve">. The EU provides many platforms and frameworks for joint working and knowledge exchange. Whether it is the most effective and efficient means of achieving it and </w:t>
      </w:r>
      <w:r w:rsidRPr="009948CE">
        <w:rPr>
          <w:rStyle w:val="StyleBoldUnderline"/>
        </w:rPr>
        <w:t>whether the negatives of reduced control over priorities, constraints of other regulations and sheer bureaucracy outweigh the benefits is the subject of this report.</w:t>
      </w:r>
    </w:p>
    <w:p w:rsidR="0037157F" w:rsidRPr="009948CE" w:rsidRDefault="0037157F" w:rsidP="0037157F"/>
    <w:p w:rsidR="0037157F" w:rsidRPr="009948CE" w:rsidRDefault="0037157F" w:rsidP="0037157F">
      <w:pPr>
        <w:pStyle w:val="Heading3"/>
      </w:pPr>
      <w:r w:rsidRPr="009948CE">
        <w:lastRenderedPageBreak/>
        <w:t xml:space="preserve">AT: </w:t>
      </w:r>
      <w:proofErr w:type="spellStart"/>
      <w:r w:rsidRPr="009948CE">
        <w:t>Overlimits</w:t>
      </w:r>
      <w:proofErr w:type="spellEnd"/>
    </w:p>
    <w:p w:rsidR="0037157F" w:rsidRPr="009948CE" w:rsidRDefault="0037157F" w:rsidP="0037157F">
      <w:pPr>
        <w:pStyle w:val="Heading4"/>
      </w:pPr>
      <w:r w:rsidRPr="009948CE">
        <w:t>Plenty of direct federal exploration affs</w:t>
      </w:r>
    </w:p>
    <w:p w:rsidR="0037157F" w:rsidRPr="009948CE" w:rsidRDefault="0037157F" w:rsidP="0037157F">
      <w:r w:rsidRPr="009948CE">
        <w:rPr>
          <w:rStyle w:val="StyleStyleBold12pt"/>
        </w:rPr>
        <w:t>McNutt, 13</w:t>
      </w:r>
      <w:r w:rsidRPr="009948CE">
        <w:t xml:space="preserve"> - chair of the Ocean Exploration 2020 group (Marcia, “The Report of Ocean Exploration 2020” </w:t>
      </w:r>
      <w:hyperlink r:id="rId16" w:history="1">
        <w:r w:rsidRPr="009948CE">
          <w:rPr>
            <w:rStyle w:val="Hyperlink"/>
          </w:rPr>
          <w:t>http://oceanexplorer.noaa.gov/oceanexploration2020/oe2020_report.pdf</w:t>
        </w:r>
      </w:hyperlink>
      <w:r w:rsidRPr="009948CE">
        <w:t>)</w:t>
      </w:r>
    </w:p>
    <w:p w:rsidR="0037157F" w:rsidRPr="009948CE" w:rsidRDefault="0037157F" w:rsidP="0037157F"/>
    <w:p w:rsidR="0037157F" w:rsidRDefault="0037157F" w:rsidP="0037157F">
      <w:pPr>
        <w:rPr>
          <w:sz w:val="16"/>
        </w:rPr>
      </w:pPr>
      <w:r w:rsidRPr="009948CE">
        <w:rPr>
          <w:rStyle w:val="StyleBoldUnderline"/>
          <w:bCs w:val="0"/>
        </w:rPr>
        <w:t>Ocean Exploration 2020 participants agreed that there is a critical need for effective coordination among the federal agencies in all aspects of ocean exploration</w:t>
      </w:r>
      <w:r w:rsidRPr="009948CE">
        <w:rPr>
          <w:sz w:val="16"/>
        </w:rPr>
        <w:t xml:space="preserve"> and research. </w:t>
      </w:r>
      <w:r w:rsidRPr="009948CE">
        <w:rPr>
          <w:rStyle w:val="StyleBoldUnderline"/>
          <w:bCs w:val="0"/>
        </w:rPr>
        <w:t xml:space="preserve">Likely federal budget ocean exploration allocations for these agencies are too small </w:t>
      </w:r>
      <w:r w:rsidRPr="009948CE">
        <w:rPr>
          <w:sz w:val="16"/>
        </w:rPr>
        <w:t xml:space="preserve">for independent approaches. </w:t>
      </w:r>
      <w:r w:rsidRPr="009948CE">
        <w:rPr>
          <w:rStyle w:val="StyleBoldUnderline"/>
          <w:bCs w:val="0"/>
        </w:rPr>
        <w:t>The community</w:t>
      </w:r>
      <w:r w:rsidRPr="009948CE">
        <w:rPr>
          <w:sz w:val="16"/>
        </w:rPr>
        <w:t xml:space="preserve"> noted that a national program must be flexible, responsive, and inclusive, and </w:t>
      </w:r>
      <w:r w:rsidRPr="009948CE">
        <w:rPr>
          <w:rStyle w:val="StyleBoldUnderline"/>
          <w:bCs w:val="0"/>
        </w:rPr>
        <w:t>called for NOAA to act as a coordinator and facilitator of all exploration activities</w:t>
      </w:r>
      <w:r w:rsidRPr="009948CE">
        <w:rPr>
          <w:sz w:val="16"/>
        </w:rPr>
        <w:t>. The program must have the means to grow partnerships of all kinds to seize the opportunity—and respond to the urgent need to understand the global ocean. Finally, Ocean Exploration 2020 participants noted the value of this National Forum and the need for regular opportunities for the community of ocean explorers to come together. Maintaining the momentum from Ocean Exploration 2020 is critical, and NOAA and its partners need to take advantage of all opportunities to capture the energy and maintain the commitment of the ocean exploration community.</w:t>
      </w:r>
    </w:p>
    <w:p w:rsidR="00E9062E" w:rsidRDefault="00E9062E" w:rsidP="0037157F">
      <w:pPr>
        <w:rPr>
          <w:sz w:val="16"/>
        </w:rPr>
      </w:pPr>
    </w:p>
    <w:p w:rsidR="00E9062E" w:rsidRDefault="00E9062E" w:rsidP="00E9062E">
      <w:pPr>
        <w:pStyle w:val="Heading2"/>
      </w:pPr>
      <w:r>
        <w:lastRenderedPageBreak/>
        <w:t>Unilateral CP</w:t>
      </w:r>
    </w:p>
    <w:p w:rsidR="00E9062E" w:rsidRPr="00E9062E" w:rsidRDefault="00E9062E" w:rsidP="00E9062E"/>
    <w:p w:rsidR="0037157F" w:rsidRPr="009948CE" w:rsidRDefault="0037157F" w:rsidP="0037157F"/>
    <w:p w:rsidR="00B456FB" w:rsidRPr="009948CE" w:rsidRDefault="00B456FB" w:rsidP="00B456FB">
      <w:pPr>
        <w:pStyle w:val="Heading3"/>
      </w:pPr>
      <w:r w:rsidRPr="009948CE">
        <w:lastRenderedPageBreak/>
        <w:t>1NC</w:t>
      </w:r>
    </w:p>
    <w:p w:rsidR="00B456FB" w:rsidRPr="009948CE" w:rsidRDefault="00B456FB" w:rsidP="00B456FB">
      <w:pPr>
        <w:pStyle w:val="Heading4"/>
      </w:pPr>
      <w:r w:rsidRPr="009948CE">
        <w:t>CP text: The United States Federal Government should expand its programs for Arctic Ocean exploration and scientific research.</w:t>
      </w:r>
    </w:p>
    <w:p w:rsidR="00B456FB" w:rsidRPr="009948CE" w:rsidRDefault="00B456FB" w:rsidP="00B456FB">
      <w:pPr>
        <w:pStyle w:val="Heading4"/>
      </w:pPr>
      <w:r w:rsidRPr="009948CE">
        <w:t>Russia can’t be relied on for scientific data – the US should map the sea unilaterally</w:t>
      </w:r>
    </w:p>
    <w:p w:rsidR="00B456FB" w:rsidRPr="009948CE" w:rsidRDefault="00B456FB" w:rsidP="00B456FB">
      <w:pPr>
        <w:rPr>
          <w:rStyle w:val="StyleStyleBold12pt"/>
        </w:rPr>
      </w:pPr>
      <w:r w:rsidRPr="009948CE">
        <w:rPr>
          <w:rStyle w:val="StyleStyleBold12pt"/>
        </w:rPr>
        <w:t xml:space="preserve">Cohen, </w:t>
      </w:r>
      <w:proofErr w:type="gramStart"/>
      <w:r w:rsidRPr="009948CE">
        <w:rPr>
          <w:rStyle w:val="StyleStyleBold12pt"/>
        </w:rPr>
        <w:t>et</w:t>
      </w:r>
      <w:proofErr w:type="gramEnd"/>
      <w:r w:rsidRPr="009948CE">
        <w:rPr>
          <w:rStyle w:val="StyleStyleBold12pt"/>
        </w:rPr>
        <w:t xml:space="preserve">. Al, </w:t>
      </w:r>
      <w:r w:rsidRPr="009948CE">
        <w:t>Senior Research Fellow at the Heritage Foundation, 20</w:t>
      </w:r>
      <w:r w:rsidRPr="009948CE">
        <w:rPr>
          <w:rStyle w:val="StyleStyleBold12pt"/>
        </w:rPr>
        <w:t>08</w:t>
      </w:r>
    </w:p>
    <w:p w:rsidR="00B456FB" w:rsidRPr="009948CE" w:rsidRDefault="00B456FB" w:rsidP="00B456FB">
      <w:r w:rsidRPr="009948CE">
        <w:t xml:space="preserve">(Ariel, Ph.D. and Senior Research Fellow in Russian and Eurasian Studies and International Energy Security, </w:t>
      </w:r>
      <w:proofErr w:type="spellStart"/>
      <w:r w:rsidRPr="009948CE">
        <w:t>Lajos</w:t>
      </w:r>
      <w:proofErr w:type="spellEnd"/>
      <w:r w:rsidRPr="009948CE">
        <w:t xml:space="preserve"> </w:t>
      </w:r>
      <w:proofErr w:type="spellStart"/>
      <w:r w:rsidRPr="009948CE">
        <w:t>Szaszdi</w:t>
      </w:r>
      <w:proofErr w:type="spellEnd"/>
      <w:r w:rsidRPr="009948CE">
        <w:t xml:space="preserve">, Ph.D. and researcher at the </w:t>
      </w:r>
      <w:proofErr w:type="spellStart"/>
      <w:r w:rsidRPr="009948CE">
        <w:t>Hertiage</w:t>
      </w:r>
      <w:proofErr w:type="spellEnd"/>
      <w:r w:rsidRPr="009948CE">
        <w:t xml:space="preserve"> Foundation, and Jim </w:t>
      </w:r>
      <w:proofErr w:type="spellStart"/>
      <w:r w:rsidRPr="009948CE">
        <w:t>Dolbow</w:t>
      </w:r>
      <w:proofErr w:type="spellEnd"/>
      <w:r w:rsidRPr="009948CE">
        <w:t>, defense analyst as the U.S. Naval Institute, “The New Cold War: Reviving the U.S. Presence in the Arctic”, online pdf available for download: http://www.heritage.org/research/reports/2008/10/executive-summary-the-new-cold-war-reviving-the-us-presence-in-the-arctic)</w:t>
      </w:r>
    </w:p>
    <w:p w:rsidR="00B456FB" w:rsidRPr="009948CE" w:rsidRDefault="00B456FB" w:rsidP="00B456FB"/>
    <w:p w:rsidR="00B456FB" w:rsidRPr="009948CE" w:rsidRDefault="00B456FB" w:rsidP="00B456FB">
      <w:r w:rsidRPr="009948CE">
        <w:rPr>
          <w:rStyle w:val="StyleBoldUnderline"/>
        </w:rPr>
        <w:t xml:space="preserve">While paying lip service to international law, Russia’s ambitious actions hearken back to 19th- century statecraft rather than the 21st-century law- based policy and </w:t>
      </w:r>
      <w:proofErr w:type="gramStart"/>
      <w:r w:rsidRPr="009948CE">
        <w:rPr>
          <w:rStyle w:val="StyleBoldUnderline"/>
        </w:rPr>
        <w:t>appear</w:t>
      </w:r>
      <w:proofErr w:type="gramEnd"/>
      <w:r w:rsidRPr="009948CE">
        <w:rPr>
          <w:rStyle w:val="StyleBoldUnderline"/>
        </w:rPr>
        <w:t xml:space="preserve"> to indicate that the Kremlin believes that credible displays of power will settle conflicting territorial claims. By comparison, the West’s posture toward the Arctic has been irresolute and inadequate. This needs to </w:t>
      </w:r>
      <w:proofErr w:type="spellStart"/>
      <w:r w:rsidRPr="009948CE">
        <w:rPr>
          <w:rStyle w:val="StyleBoldUnderline"/>
        </w:rPr>
        <w:t>change.</w:t>
      </w:r>
      <w:r w:rsidRPr="009948CE">
        <w:t>Reestablishing</w:t>
      </w:r>
      <w:proofErr w:type="spellEnd"/>
      <w:r w:rsidRPr="009948CE">
        <w:t xml:space="preserve"> the U.S. Arctic Presence. </w:t>
      </w:r>
      <w:r w:rsidRPr="009948CE">
        <w:rPr>
          <w:rStyle w:val="Emphasis"/>
        </w:rPr>
        <w:t xml:space="preserve">The United States should not rely on the findings of other nations that are mapping the Arctic </w:t>
      </w:r>
      <w:r w:rsidRPr="009948CE">
        <w:rPr>
          <w:rStyle w:val="StyleBoldUnderline"/>
        </w:rPr>
        <w:t>floor. Timely mapping results are necessary to defending and asserting U.S. rights in bilateral and multilateral fora. The U.S. needs to increase its efforts to map the floor of the Arctic Ocean to determine the extent of the U.S. Outer Continental Shelf (OCS) and ascertain the extent of legitimate U.S. claims to territory beyond its 200-nautical-mile exclusive economic zone</w:t>
      </w:r>
      <w:r w:rsidRPr="009948CE">
        <w:t xml:space="preserve">. To accomplish this, the U.S. needs to upgrade its icebreaker fleet. The U.S. should also continue to cooperate and advance its interests with other Arctic nations through venues such as the recent Arctic Ocean Conference in </w:t>
      </w:r>
      <w:proofErr w:type="spellStart"/>
      <w:r w:rsidRPr="009948CE">
        <w:t>Ilulissat</w:t>
      </w:r>
      <w:proofErr w:type="spellEnd"/>
      <w:r w:rsidRPr="009948CE">
        <w:t>, Greenland.</w:t>
      </w:r>
    </w:p>
    <w:p w:rsidR="00B456FB" w:rsidRPr="009948CE" w:rsidRDefault="00B456FB" w:rsidP="00B456FB"/>
    <w:p w:rsidR="00B456FB" w:rsidRPr="009948CE" w:rsidRDefault="00B456FB" w:rsidP="00B456FB">
      <w:pPr>
        <w:pStyle w:val="Heading4"/>
      </w:pPr>
      <w:r w:rsidRPr="009948CE">
        <w:t>"Cooperation" with Russia won't produce quality clean-up efforts - they pocket concessions and won't meaningfully engage the US</w:t>
      </w:r>
    </w:p>
    <w:p w:rsidR="00B456FB" w:rsidRPr="009948CE" w:rsidRDefault="00B456FB" w:rsidP="00B456FB">
      <w:r w:rsidRPr="009948CE">
        <w:rPr>
          <w:rStyle w:val="StyleStyleBold12pt"/>
        </w:rPr>
        <w:t xml:space="preserve">Kramer and </w:t>
      </w:r>
      <w:proofErr w:type="spellStart"/>
      <w:r w:rsidRPr="009948CE">
        <w:rPr>
          <w:rStyle w:val="StyleStyleBold12pt"/>
        </w:rPr>
        <w:t>Shevtsova</w:t>
      </w:r>
      <w:proofErr w:type="spellEnd"/>
      <w:r w:rsidRPr="009948CE">
        <w:t xml:space="preserve">, Kramer:  Director of Freedom House, </w:t>
      </w:r>
      <w:proofErr w:type="spellStart"/>
      <w:r w:rsidRPr="009948CE">
        <w:t>Shevtsova</w:t>
      </w:r>
      <w:proofErr w:type="spellEnd"/>
      <w:r w:rsidRPr="009948CE">
        <w:t>: Kremlinology expert and currently serves as a senior associate at the Carnegie Endowment for International Peace), 2/21/20</w:t>
      </w:r>
      <w:r w:rsidRPr="009948CE">
        <w:rPr>
          <w:rStyle w:val="StyleStyleBold12pt"/>
        </w:rPr>
        <w:t>13</w:t>
      </w:r>
    </w:p>
    <w:p w:rsidR="00B456FB" w:rsidRPr="009948CE" w:rsidRDefault="00B456FB" w:rsidP="00B456FB">
      <w:r w:rsidRPr="009948CE">
        <w:t xml:space="preserve">(David and Lilia, Kramer: United States Assistant Secretary of State for Democracy, Human Rights, and Labor from 2008 to 2009, </w:t>
      </w:r>
      <w:proofErr w:type="spellStart"/>
      <w:r w:rsidRPr="009948CE">
        <w:t>Shevtsova</w:t>
      </w:r>
      <w:proofErr w:type="spellEnd"/>
      <w:r w:rsidRPr="009948CE">
        <w:t xml:space="preserve">: currently serves as a senior associate at the Carnegie Endowment for International Peace, “Here We Go Again: Falling for the Russian Trap”,  online: </w:t>
      </w:r>
      <w:hyperlink r:id="rId17" w:history="1">
        <w:r w:rsidRPr="009948CE">
          <w:rPr>
            <w:rStyle w:val="Hyperlink"/>
            <w:rFonts w:asciiTheme="minorHAnsi" w:hAnsiTheme="minorHAnsi"/>
            <w:sz w:val="24"/>
          </w:rPr>
          <w:t>http://www.the-american-interest.com/articles/2013/02/21/here-we-go-again-falling-for-the-russian-trap/</w:t>
        </w:r>
      </w:hyperlink>
      <w:r w:rsidRPr="009948CE">
        <w:t>)</w:t>
      </w:r>
    </w:p>
    <w:p w:rsidR="00B456FB" w:rsidRPr="009948CE" w:rsidRDefault="00B456FB" w:rsidP="00B456FB"/>
    <w:p w:rsidR="00B456FB" w:rsidRDefault="00B456FB" w:rsidP="00B456FB">
      <w:pPr>
        <w:rPr>
          <w:sz w:val="16"/>
        </w:rPr>
      </w:pPr>
      <w:r w:rsidRPr="00B456FB">
        <w:rPr>
          <w:sz w:val="16"/>
        </w:rPr>
        <w:t xml:space="preserve">Nearing the end of his second term, George W. </w:t>
      </w:r>
      <w:r w:rsidRPr="009948CE">
        <w:rPr>
          <w:rStyle w:val="StyleBoldUnderline"/>
        </w:rPr>
        <w:t>Bush sought to salvage Russian-American relations</w:t>
      </w:r>
      <w:r w:rsidRPr="00B456FB">
        <w:rPr>
          <w:sz w:val="16"/>
        </w:rPr>
        <w:t xml:space="preserve"> with a visit to Sochi in April 2008, </w:t>
      </w:r>
      <w:r w:rsidRPr="009948CE">
        <w:rPr>
          <w:rStyle w:val="StyleBoldUnderline"/>
        </w:rPr>
        <w:t>but then a few months later, Russia’s invasion of Georgia brought the bilateral relationship to its lowest point in twenty years</w:t>
      </w:r>
      <w:r w:rsidRPr="00B456FB">
        <w:rPr>
          <w:sz w:val="16"/>
        </w:rPr>
        <w:t>. President</w:t>
      </w:r>
      <w:r w:rsidRPr="009948CE">
        <w:rPr>
          <w:rStyle w:val="StyleBoldUnderline"/>
        </w:rPr>
        <w:t xml:space="preserve"> Obama came to office intent on repairing the relationship and working together with Moscow</w:t>
      </w:r>
      <w:r w:rsidRPr="00B456FB">
        <w:rPr>
          <w:sz w:val="16"/>
        </w:rPr>
        <w:t xml:space="preserve"> on a range of global issues. At the start of his second term, however, </w:t>
      </w:r>
      <w:r w:rsidRPr="009948CE">
        <w:rPr>
          <w:rStyle w:val="StyleBoldUnderline"/>
        </w:rPr>
        <w:t>despite four years of the reset policy, Obama, too, faces a very strained relationship with Russia.</w:t>
      </w:r>
      <w:r w:rsidRPr="00B456FB">
        <w:rPr>
          <w:sz w:val="12"/>
        </w:rPr>
        <w:t>¶</w:t>
      </w:r>
      <w:r w:rsidRPr="00B456FB">
        <w:rPr>
          <w:sz w:val="16"/>
        </w:rPr>
        <w:t xml:space="preserve"> </w:t>
      </w:r>
      <w:proofErr w:type="gramStart"/>
      <w:r w:rsidRPr="00B456FB">
        <w:rPr>
          <w:sz w:val="16"/>
        </w:rPr>
        <w:t>True,</w:t>
      </w:r>
      <w:proofErr w:type="gramEnd"/>
      <w:r w:rsidRPr="00B456FB">
        <w:rPr>
          <w:sz w:val="16"/>
        </w:rPr>
        <w:t xml:space="preserve"> the United States has made its mistakes. </w:t>
      </w:r>
      <w:r w:rsidRPr="009948CE">
        <w:rPr>
          <w:rStyle w:val="StyleBoldUnderline"/>
        </w:rPr>
        <w:t xml:space="preserve">But the current state of Russian-American relations stems mostly from the Kremlin’s creation of imitation democracy and its </w:t>
      </w:r>
      <w:r w:rsidRPr="009948CE">
        <w:rPr>
          <w:rStyle w:val="Emphasis"/>
        </w:rPr>
        <w:t>attempts to exploit the West and anti-Americanism for political survival</w:t>
      </w:r>
      <w:r w:rsidRPr="009948CE">
        <w:rPr>
          <w:rStyle w:val="StyleBoldUnderline"/>
        </w:rPr>
        <w:t>. The Kremlin’s imitation game has complicated American and Western policies toward Russia</w:t>
      </w:r>
      <w:r w:rsidRPr="00B456FB">
        <w:rPr>
          <w:sz w:val="16"/>
        </w:rPr>
        <w:t xml:space="preserve"> and </w:t>
      </w:r>
      <w:r w:rsidRPr="009948CE">
        <w:rPr>
          <w:rStyle w:val="StyleBoldUnderline"/>
        </w:rPr>
        <w:t>forced the West to pretend,</w:t>
      </w:r>
      <w:r w:rsidRPr="00B456FB">
        <w:rPr>
          <w:sz w:val="16"/>
        </w:rPr>
        <w:t xml:space="preserve"> just as the Russian elite does. </w:t>
      </w:r>
      <w:r w:rsidRPr="009948CE">
        <w:rPr>
          <w:rStyle w:val="Emphasis"/>
        </w:rPr>
        <w:t>The “Let’s Pretend” game allowed both sides to ignore core differences and to find tactical compromises on a host of issues</w:t>
      </w:r>
      <w:r w:rsidRPr="009948CE">
        <w:rPr>
          <w:rStyle w:val="StyleBoldUnderline"/>
        </w:rPr>
        <w:t xml:space="preserve"> ranging from the war on terror to nuclear safety.</w:t>
      </w:r>
      <w:r w:rsidRPr="00B456FB">
        <w:rPr>
          <w:sz w:val="16"/>
        </w:rPr>
        <w:t xml:space="preserve"> </w:t>
      </w:r>
      <w:r w:rsidRPr="009948CE">
        <w:rPr>
          <w:rStyle w:val="StyleBoldUnderline"/>
        </w:rPr>
        <w:t>This concerted imitation has also had strategic consequences,</w:t>
      </w:r>
      <w:r w:rsidRPr="00B456FB">
        <w:rPr>
          <w:sz w:val="16"/>
        </w:rPr>
        <w:t xml:space="preserve"> however. </w:t>
      </w:r>
      <w:r w:rsidRPr="009948CE">
        <w:rPr>
          <w:rStyle w:val="StyleBoldUnderline"/>
        </w:rPr>
        <w:t xml:space="preserve">It has facilitated the </w:t>
      </w:r>
      <w:r w:rsidRPr="009948CE">
        <w:rPr>
          <w:rStyle w:val="Emphasis"/>
        </w:rPr>
        <w:t>survival of Russia’s personalized-power system</w:t>
      </w:r>
      <w:r w:rsidRPr="00B456FB">
        <w:rPr>
          <w:sz w:val="16"/>
        </w:rPr>
        <w:t xml:space="preserve"> and discredited liberal ideals in the eyes of Russian society. It has also created a powerful pro-Russia Western lobby that is facilitating the export of Russia’s corruption to developed countries.</w:t>
      </w:r>
      <w:r w:rsidRPr="00B456FB">
        <w:rPr>
          <w:sz w:val="12"/>
        </w:rPr>
        <w:t>¶</w:t>
      </w:r>
      <w:r w:rsidRPr="00B456FB">
        <w:rPr>
          <w:sz w:val="16"/>
        </w:rPr>
        <w:t xml:space="preserve"> Despite numerous U.S. attempts to avoid irritating the Kremlin, </w:t>
      </w:r>
      <w:r w:rsidRPr="009948CE">
        <w:rPr>
          <w:rStyle w:val="Emphasis"/>
        </w:rPr>
        <w:t xml:space="preserve">relations between Moscow and Washington always seem to end up </w:t>
      </w:r>
      <w:r w:rsidRPr="009948CE">
        <w:rPr>
          <w:rStyle w:val="Emphasis"/>
        </w:rPr>
        <w:lastRenderedPageBreak/>
        <w:t>either in mutual suspicion or in full-blown crisis</w:t>
      </w:r>
      <w:r w:rsidRPr="00B456FB">
        <w:rPr>
          <w:sz w:val="16"/>
        </w:rPr>
        <w:t xml:space="preserve">. </w:t>
      </w:r>
      <w:r w:rsidRPr="009948CE">
        <w:rPr>
          <w:rStyle w:val="StyleBoldUnderline"/>
        </w:rPr>
        <w:t>That is what happened under the Clinton and George W. Bush Administrations, and</w:t>
      </w:r>
      <w:r w:rsidRPr="00B456FB">
        <w:rPr>
          <w:sz w:val="16"/>
        </w:rPr>
        <w:t xml:space="preserve"> that is what happened </w:t>
      </w:r>
      <w:r w:rsidRPr="009948CE">
        <w:rPr>
          <w:rStyle w:val="StyleBoldUnderline"/>
        </w:rPr>
        <w:t xml:space="preserve">after </w:t>
      </w:r>
      <w:r w:rsidRPr="00B456FB">
        <w:rPr>
          <w:sz w:val="16"/>
        </w:rPr>
        <w:t xml:space="preserve">Barack </w:t>
      </w:r>
      <w:r w:rsidRPr="009948CE">
        <w:rPr>
          <w:rStyle w:val="StyleBoldUnderline"/>
        </w:rPr>
        <w:t>Obama’s first term in office</w:t>
      </w:r>
      <w:r w:rsidRPr="00B456FB">
        <w:rPr>
          <w:sz w:val="16"/>
        </w:rPr>
        <w:t xml:space="preserve">. </w:t>
      </w:r>
      <w:r w:rsidRPr="009948CE">
        <w:rPr>
          <w:rStyle w:val="StyleBoldUnderline"/>
        </w:rPr>
        <w:t>Each period of disappointment and rupture in relations, which has always been preceded by a period of optimism, has been followed by another campaign by both Moscow and Washington to revive relations.</w:t>
      </w:r>
      <w:r w:rsidRPr="00B456FB">
        <w:rPr>
          <w:sz w:val="16"/>
        </w:rPr>
        <w:t xml:space="preserve"> Who is behind these campaigns? For a quarter of a century, it has been the same consolidated cohort of experts in both capitals, most of whom have serious and established reputations and vast stores of experience. (There are a few new additions to the cohort, but they walk in lockstep with the old hands.) After every new crisis, these experts implore politicians on both sides to “think big.” Each time, “big thinking” on the Western side includes encouragement to avoid issues that would antagonize the Kremlin. Thus U.S. administrations looked the other way as the Kremlin created a corrupt, authoritarian regime.</w:t>
      </w:r>
    </w:p>
    <w:p w:rsidR="00196267" w:rsidRDefault="00196267" w:rsidP="00B456FB">
      <w:pPr>
        <w:rPr>
          <w:sz w:val="16"/>
        </w:rPr>
      </w:pPr>
    </w:p>
    <w:p w:rsidR="00196267" w:rsidRPr="009948CE" w:rsidRDefault="00196267" w:rsidP="00196267">
      <w:pPr>
        <w:pStyle w:val="Heading4"/>
      </w:pPr>
      <w:r w:rsidRPr="009948CE">
        <w:t>United States should pursue shipping lanes unilaterally – key to prevent conflict</w:t>
      </w:r>
    </w:p>
    <w:p w:rsidR="00196267" w:rsidRPr="009948CE" w:rsidRDefault="00196267" w:rsidP="00196267">
      <w:r w:rsidRPr="009948CE">
        <w:rPr>
          <w:rStyle w:val="StyleStyleBold12pt"/>
        </w:rPr>
        <w:t>Holmes,</w:t>
      </w:r>
      <w:r w:rsidRPr="009948CE">
        <w:t xml:space="preserve"> Professor of Strategy at U.S. Naval War College, 10/29/</w:t>
      </w:r>
      <w:r w:rsidRPr="009948CE">
        <w:rPr>
          <w:rStyle w:val="StyleStyleBold12pt"/>
        </w:rPr>
        <w:t>12</w:t>
      </w:r>
    </w:p>
    <w:p w:rsidR="00196267" w:rsidRPr="009948CE" w:rsidRDefault="00196267" w:rsidP="00196267">
      <w:r w:rsidRPr="009948CE">
        <w:t xml:space="preserve">(James, “The Arctic is the Mediterranean of the 21st century.” Online: </w:t>
      </w:r>
      <w:hyperlink r:id="rId18" w:history="1">
        <w:r w:rsidRPr="009948CE">
          <w:rPr>
            <w:rStyle w:val="Hyperlink"/>
            <w:rFonts w:asciiTheme="minorHAnsi" w:hAnsiTheme="minorHAnsi"/>
            <w:sz w:val="24"/>
          </w:rPr>
          <w:t>http://www.foreignpolicy.com/articles/2012/10/29/open_seas</w:t>
        </w:r>
      </w:hyperlink>
      <w:r w:rsidRPr="009948CE">
        <w:t>)</w:t>
      </w:r>
    </w:p>
    <w:p w:rsidR="00196267" w:rsidRPr="009948CE" w:rsidRDefault="00196267" w:rsidP="00196267"/>
    <w:p w:rsidR="00196267" w:rsidRPr="009948CE" w:rsidRDefault="00196267" w:rsidP="00196267">
      <w:pPr>
        <w:rPr>
          <w:rStyle w:val="StyleBoldUnderline"/>
        </w:rPr>
      </w:pPr>
      <w:r w:rsidRPr="009948CE">
        <w:rPr>
          <w:rStyle w:val="StyleBoldUnderline"/>
        </w:rPr>
        <w:t xml:space="preserve">If climate scientists' prophesies of an ice-free Arctic Ocean pan out, the world will witness </w:t>
      </w:r>
      <w:r w:rsidRPr="009948CE">
        <w:rPr>
          <w:rStyle w:val="Emphasis"/>
        </w:rPr>
        <w:t>the most sweeping transformation of geopolitics since the Panama Canal opened</w:t>
      </w:r>
      <w:r w:rsidRPr="009948CE">
        <w:t xml:space="preserve">. </w:t>
      </w:r>
      <w:r w:rsidRPr="009948CE">
        <w:rPr>
          <w:rStyle w:val="StyleBoldUnderline"/>
        </w:rPr>
        <w:t>Seafaring nations</w:t>
      </w:r>
      <w:r w:rsidRPr="009948CE">
        <w:t xml:space="preserve"> and industries </w:t>
      </w:r>
      <w:r w:rsidRPr="009948CE">
        <w:rPr>
          <w:rStyle w:val="Emphasis"/>
        </w:rPr>
        <w:t>will react assertively</w:t>
      </w:r>
      <w:r w:rsidRPr="009948CE">
        <w:t xml:space="preserve"> -- </w:t>
      </w:r>
      <w:r w:rsidRPr="009948CE">
        <w:rPr>
          <w:rStyle w:val="StyleBoldUnderline"/>
        </w:rPr>
        <w:t>as they did when merchantmen and ships of war sailing from Atlantic seaports no longer had to circumnavigate South America to reach the Pacific Ocean</w:t>
      </w:r>
      <w:r w:rsidRPr="009948CE">
        <w:t xml:space="preserve">. </w:t>
      </w:r>
      <w:r w:rsidRPr="009948CE">
        <w:rPr>
          <w:rStyle w:val="StyleBoldUnderline"/>
        </w:rPr>
        <w:t>There are</w:t>
      </w:r>
      <w:r w:rsidRPr="009948CE">
        <w:t xml:space="preserve"> commercial, constabulary, and </w:t>
      </w:r>
      <w:r w:rsidRPr="009948CE">
        <w:rPr>
          <w:rStyle w:val="StyleBoldUnderline"/>
        </w:rPr>
        <w:t>military components to this enterprise</w:t>
      </w:r>
      <w:r w:rsidRPr="009948CE">
        <w:t xml:space="preserve">. </w:t>
      </w:r>
      <w:r w:rsidRPr="009948CE">
        <w:rPr>
          <w:rStyle w:val="Emphasis"/>
        </w:rPr>
        <w:t>The United States must position itself at the forefront of polar sea power along all three axes.</w:t>
      </w:r>
      <w:r w:rsidRPr="009948CE">
        <w:rPr>
          <w:rStyle w:val="Emphasis"/>
          <w:rFonts w:asciiTheme="minorHAnsi" w:hAnsiTheme="minorHAnsi"/>
          <w:b w:val="0"/>
          <w:sz w:val="24"/>
          <w:u w:val="none"/>
        </w:rPr>
        <w:t>¶</w:t>
      </w:r>
      <w:r w:rsidRPr="009948CE">
        <w:t xml:space="preserve"> </w:t>
      </w:r>
      <w:proofErr w:type="gramStart"/>
      <w:r w:rsidRPr="009948CE">
        <w:t>Understandably</w:t>
      </w:r>
      <w:proofErr w:type="gramEnd"/>
      <w:r w:rsidRPr="009948CE">
        <w:t xml:space="preserve"> enough, most commentary on a navigable Arctic accentuates economic opportunities, such as extracting natural resources and shortening sea voyages. Countries fronting on polar waters -- the United States, Canada, Denmark, Finland, Iceland, Norway, Russia, and Sweden comprise the intergovernmental </w:t>
      </w:r>
      <w:hyperlink r:id="rId19" w:tgtFrame="_blank" w:history="1">
        <w:r w:rsidRPr="009948CE">
          <w:rPr>
            <w:rStyle w:val="Hyperlink"/>
            <w:rFonts w:asciiTheme="minorHAnsi" w:hAnsiTheme="minorHAnsi"/>
            <w:sz w:val="24"/>
          </w:rPr>
          <w:t>Arctic Council</w:t>
        </w:r>
      </w:hyperlink>
      <w:r w:rsidRPr="009948CE">
        <w:t xml:space="preserve"> -- will enjoy exclusive rights to fish and tap undersea resources in hundreds of thousands of square miles of water off their shores. </w:t>
      </w:r>
      <w:r w:rsidRPr="009948CE">
        <w:rPr>
          <w:rStyle w:val="StyleBoldUnderline"/>
        </w:rPr>
        <w:t xml:space="preserve">Nations holding waterfront property in the Arctic will bolster their coast guards to police their </w:t>
      </w:r>
      <w:hyperlink r:id="rId20" w:tgtFrame="_blank" w:history="1">
        <w:r w:rsidRPr="009948CE">
          <w:rPr>
            <w:rStyle w:val="StyleBoldUnderline"/>
            <w:rFonts w:asciiTheme="minorHAnsi" w:hAnsiTheme="minorHAnsi"/>
            <w:sz w:val="24"/>
          </w:rPr>
          <w:t>territorial seas and exclusive economic zones</w:t>
        </w:r>
      </w:hyperlink>
      <w:r w:rsidRPr="009948CE">
        <w:rPr>
          <w:rStyle w:val="StyleBoldUnderline"/>
        </w:rPr>
        <w:t xml:space="preserve"> during ice-free intervals.</w:t>
      </w:r>
    </w:p>
    <w:p w:rsidR="00196267" w:rsidRPr="00B456FB" w:rsidRDefault="00196267" w:rsidP="00B456FB">
      <w:pPr>
        <w:rPr>
          <w:sz w:val="16"/>
        </w:rPr>
      </w:pPr>
    </w:p>
    <w:p w:rsidR="00B456FB" w:rsidRPr="009948CE" w:rsidRDefault="00B456FB" w:rsidP="00B456FB"/>
    <w:p w:rsidR="00196267" w:rsidRPr="009948CE" w:rsidRDefault="00196267" w:rsidP="00196267">
      <w:pPr>
        <w:pStyle w:val="Heading3"/>
      </w:pPr>
      <w:r>
        <w:lastRenderedPageBreak/>
        <w:t>Ext: Science Co-op Bad</w:t>
      </w:r>
    </w:p>
    <w:p w:rsidR="00196267" w:rsidRPr="009948CE" w:rsidRDefault="00196267" w:rsidP="00196267">
      <w:pPr>
        <w:pStyle w:val="Heading4"/>
      </w:pPr>
      <w:r w:rsidRPr="009948CE">
        <w:t>Reliance on other nations hamstrings US policy and compromises scientific efforts</w:t>
      </w:r>
    </w:p>
    <w:p w:rsidR="00196267" w:rsidRPr="009948CE" w:rsidRDefault="00196267" w:rsidP="00196267">
      <w:r w:rsidRPr="009948CE">
        <w:rPr>
          <w:rStyle w:val="StyleStyleBold12pt"/>
        </w:rPr>
        <w:t xml:space="preserve">Conley, </w:t>
      </w:r>
      <w:proofErr w:type="gramStart"/>
      <w:r w:rsidRPr="009948CE">
        <w:rPr>
          <w:rStyle w:val="StyleStyleBold12pt"/>
        </w:rPr>
        <w:t>et</w:t>
      </w:r>
      <w:proofErr w:type="gramEnd"/>
      <w:r w:rsidRPr="009948CE">
        <w:rPr>
          <w:rStyle w:val="StyleStyleBold12pt"/>
        </w:rPr>
        <w:t>. Al</w:t>
      </w:r>
      <w:r w:rsidRPr="009948CE">
        <w:t>, Center for Strategic and International Studies, 20</w:t>
      </w:r>
      <w:r w:rsidRPr="009948CE">
        <w:rPr>
          <w:rStyle w:val="StyleStyleBold12pt"/>
        </w:rPr>
        <w:t>12</w:t>
      </w:r>
    </w:p>
    <w:p w:rsidR="00196267" w:rsidRPr="009948CE" w:rsidRDefault="00196267" w:rsidP="00196267">
      <w:r w:rsidRPr="009948CE">
        <w:t xml:space="preserve">(Heather, Senior Fellow and Director of the Europe Program, Terry </w:t>
      </w:r>
      <w:proofErr w:type="spellStart"/>
      <w:r w:rsidRPr="009948CE">
        <w:t>Toland</w:t>
      </w:r>
      <w:proofErr w:type="spellEnd"/>
      <w:r w:rsidRPr="009948CE">
        <w:t xml:space="preserve">, Jamie Kraut, and Andreas </w:t>
      </w:r>
      <w:proofErr w:type="spellStart"/>
      <w:r w:rsidRPr="009948CE">
        <w:t>Osthagen</w:t>
      </w:r>
      <w:proofErr w:type="spellEnd"/>
      <w:r w:rsidRPr="009948CE">
        <w:t>, A New Security Architecture for the Arctic: An American Perspective, online: http://csis.org/files/publication/120117_Conley_ArcticSecurity_Web.pdf)</w:t>
      </w:r>
    </w:p>
    <w:p w:rsidR="00196267" w:rsidRPr="009948CE" w:rsidRDefault="00196267" w:rsidP="00196267"/>
    <w:p w:rsidR="00196267" w:rsidRPr="009948CE" w:rsidRDefault="00196267" w:rsidP="00196267">
      <w:r w:rsidRPr="009948CE">
        <w:t xml:space="preserve">Unfortunately, </w:t>
      </w:r>
      <w:r w:rsidRPr="009948CE">
        <w:rPr>
          <w:rStyle w:val="StyleBoldUnderline"/>
        </w:rPr>
        <w:t>strong capabilities as an Arctic science power do not make up for the deficiency in the rest of U.S. coastal and security capabilities</w:t>
      </w:r>
      <w:r w:rsidRPr="009948CE">
        <w:t>. As stated in the Coast Guard’s own report to Congress in 2008, “Although the NSF is a global leader in scientific research, the Coast Guard believes that the NSF would lack the staff and expertise to direct the multi-mission deployment of icebreakers employed for other USCG missions.”</w:t>
      </w:r>
      <w:r w:rsidRPr="009948CE">
        <w:rPr>
          <w:position w:val="10"/>
        </w:rPr>
        <w:t xml:space="preserve">55 </w:t>
      </w:r>
      <w:r w:rsidRPr="009948CE">
        <w:t>In addition, the National Oceanic and Atmospheric Administration is unable to collect and provide all the information on weather forecasting, oceanography, and navigational charting requested by the Coast Guard, the industries, and the local communities.</w:t>
      </w:r>
      <w:r w:rsidRPr="009948CE">
        <w:rPr>
          <w:position w:val="10"/>
        </w:rPr>
        <w:t xml:space="preserve">56 </w:t>
      </w:r>
      <w:r w:rsidRPr="009948CE">
        <w:t xml:space="preserve">In fact, </w:t>
      </w:r>
      <w:r w:rsidRPr="009948CE">
        <w:rPr>
          <w:rStyle w:val="StyleBoldUnderline"/>
        </w:rPr>
        <w:t xml:space="preserve">the NSF has repeatedly made use of Canadian, Russian, and Swedish icebreakers to transport U.S. scientists in the U.S. Arctic, where U.S. capabilities were nonexistent.57 </w:t>
      </w:r>
      <w:r w:rsidRPr="009948CE">
        <w:rPr>
          <w:rStyle w:val="Emphasis"/>
        </w:rPr>
        <w:t>This kind of arrangement has proven both risky and inefficient.</w:t>
      </w:r>
      <w:r w:rsidRPr="009948CE">
        <w:rPr>
          <w:rStyle w:val="StyleBoldUnderline"/>
        </w:rPr>
        <w:t xml:space="preserve"> In July 2011, Sweden decided to recall its icebreaker Oden</w:t>
      </w:r>
      <w:r w:rsidRPr="009948CE">
        <w:rPr>
          <w:i/>
          <w:iCs/>
        </w:rPr>
        <w:t xml:space="preserve">, </w:t>
      </w:r>
      <w:r w:rsidRPr="009948CE">
        <w:t xml:space="preserve">leased to the NSF every winter since 2006–07, due to worsening ice conditions in the Baltic Sea. </w:t>
      </w:r>
      <w:r w:rsidRPr="009948CE">
        <w:rPr>
          <w:rStyle w:val="StyleBoldUnderline"/>
        </w:rPr>
        <w:t>This recall left the United States without the technical ability to reach and resupply McMurdo station in Antarctica</w:t>
      </w:r>
      <w:r w:rsidRPr="009948CE">
        <w:t>.</w:t>
      </w:r>
      <w:r w:rsidRPr="009948CE">
        <w:rPr>
          <w:position w:val="10"/>
        </w:rPr>
        <w:t xml:space="preserve">58 </w:t>
      </w:r>
      <w:r w:rsidRPr="009948CE">
        <w:rPr>
          <w:rStyle w:val="StyleBoldUnderline"/>
        </w:rPr>
        <w:t>Further examples illustrate U.S. dependence on other nations as a result of its own lack of capabilities. In December 2011, officials from Nome, Alaska, requested a Russian fuel tanker to de- liver an emergency shipment when the city was blocked by sea ice</w:t>
      </w:r>
      <w:r w:rsidRPr="009948CE">
        <w:t xml:space="preserve">. Originally, the </w:t>
      </w:r>
      <w:r w:rsidRPr="009948CE">
        <w:rPr>
          <w:i/>
          <w:iCs/>
        </w:rPr>
        <w:t xml:space="preserve">Healy </w:t>
      </w:r>
      <w:r w:rsidRPr="009948CE">
        <w:t>was unavailable to assist with this operation as it was returning from a previously scheduled scientific mission.</w:t>
      </w:r>
      <w:r w:rsidRPr="009948CE">
        <w:rPr>
          <w:position w:val="10"/>
        </w:rPr>
        <w:t xml:space="preserve">59 </w:t>
      </w:r>
      <w:r w:rsidRPr="009948CE">
        <w:t xml:space="preserve">However, the </w:t>
      </w:r>
      <w:r w:rsidRPr="009948CE">
        <w:rPr>
          <w:i/>
          <w:iCs/>
        </w:rPr>
        <w:t xml:space="preserve">Healy </w:t>
      </w:r>
      <w:r w:rsidRPr="009948CE">
        <w:t>is now scheduled to break an ice channel for the tanker once the Russian vessel</w:t>
      </w:r>
      <w:r w:rsidRPr="009948CE">
        <w:rPr>
          <w:rFonts w:ascii="MS Gothic" w:hAnsi="MS Gothic" w:cs="MS Gothic"/>
        </w:rPr>
        <w:t> </w:t>
      </w:r>
      <w:r w:rsidRPr="009948CE">
        <w:t>is cleared to enter the Alaskan port and will facilitate the tanker’s return to open water.</w:t>
      </w:r>
      <w:r w:rsidRPr="009948CE">
        <w:rPr>
          <w:position w:val="10"/>
        </w:rPr>
        <w:t xml:space="preserve">60 </w:t>
      </w:r>
      <w:r w:rsidRPr="009948CE">
        <w:rPr>
          <w:rStyle w:val="StyleBoldUnderline"/>
        </w:rPr>
        <w:t>As U.S. capabilities are stretched between critical missions and its ongoing yet equally critical scientific work, the need to address these shortfalls in capabilities is urgent, as Alaskan Lieutenant Governor Mead Treadwell stated in his December 2011 congressional testimony: “Without action, America is putting its national security on the line, and we are going to miss the opportunities of the Arctic while watching other nations advance.</w:t>
      </w:r>
      <w:r w:rsidRPr="009948CE">
        <w:t>”</w:t>
      </w:r>
      <w:r w:rsidRPr="009948CE">
        <w:rPr>
          <w:position w:val="10"/>
        </w:rPr>
        <w:t>61</w:t>
      </w:r>
    </w:p>
    <w:p w:rsidR="00196267" w:rsidRPr="009948CE" w:rsidRDefault="00196267" w:rsidP="00196267"/>
    <w:p w:rsidR="00196267" w:rsidRPr="009948CE" w:rsidRDefault="00196267" w:rsidP="00196267">
      <w:pPr>
        <w:rPr>
          <w:rStyle w:val="StyleBoldUnderline"/>
        </w:rPr>
      </w:pPr>
    </w:p>
    <w:p w:rsidR="00196267" w:rsidRPr="009948CE" w:rsidRDefault="00196267" w:rsidP="00196267">
      <w:pPr>
        <w:pStyle w:val="Heading3"/>
      </w:pPr>
      <w:r>
        <w:lastRenderedPageBreak/>
        <w:t xml:space="preserve">Ext: Oil Spills </w:t>
      </w:r>
      <w:r w:rsidRPr="009948CE">
        <w:t>Solvency</w:t>
      </w:r>
    </w:p>
    <w:p w:rsidR="00196267" w:rsidRPr="009948CE" w:rsidRDefault="00196267" w:rsidP="00196267">
      <w:pPr>
        <w:pStyle w:val="Heading4"/>
      </w:pPr>
      <w:r w:rsidRPr="009948CE">
        <w:t>US already researching the Arctic unilaterally- key to create response systems</w:t>
      </w:r>
    </w:p>
    <w:p w:rsidR="00196267" w:rsidRPr="009948CE" w:rsidRDefault="00196267" w:rsidP="00196267">
      <w:r w:rsidRPr="009948CE">
        <w:rPr>
          <w:rStyle w:val="StyleStyleBold12pt"/>
        </w:rPr>
        <w:t>Nunez</w:t>
      </w:r>
      <w:r w:rsidRPr="009948CE">
        <w:t>, National Geographic</w:t>
      </w:r>
      <w:r w:rsidRPr="009948CE">
        <w:rPr>
          <w:rStyle w:val="StyleStyleBold12pt"/>
        </w:rPr>
        <w:t>, 4/23</w:t>
      </w:r>
      <w:r w:rsidRPr="009948CE">
        <w:t xml:space="preserve">/14 </w:t>
      </w:r>
    </w:p>
    <w:p w:rsidR="00196267" w:rsidRPr="009948CE" w:rsidRDefault="00196267" w:rsidP="00196267">
      <w:r w:rsidRPr="009948CE">
        <w:t>(Christina, “As sea ice melts and the oil industry prepares to exploit the Arctic's vast resources, the United States faces big gaps in its preparedness for an oil spill in the region, according to a report released Wednesday by the National Research Council (NRC).”)</w:t>
      </w:r>
    </w:p>
    <w:p w:rsidR="00196267" w:rsidRPr="009948CE" w:rsidRDefault="00196267" w:rsidP="00196267"/>
    <w:p w:rsidR="00196267" w:rsidRPr="009948CE" w:rsidRDefault="00196267" w:rsidP="00196267">
      <w:r w:rsidRPr="009948CE">
        <w:rPr>
          <w:rStyle w:val="StyleBoldUnderline"/>
        </w:rPr>
        <w:t>We need to spill some oil (on purpose</w:t>
      </w:r>
      <w:r w:rsidRPr="009948CE">
        <w:t xml:space="preserve">).¶ </w:t>
      </w:r>
      <w:proofErr w:type="gramStart"/>
      <w:r w:rsidRPr="009948CE">
        <w:rPr>
          <w:rStyle w:val="StyleBoldUnderline"/>
        </w:rPr>
        <w:t>Much</w:t>
      </w:r>
      <w:proofErr w:type="gramEnd"/>
      <w:r w:rsidRPr="009948CE">
        <w:rPr>
          <w:rStyle w:val="StyleBoldUnderline"/>
        </w:rPr>
        <w:t xml:space="preserve"> of the existing research on oil properties and spill response has been done for temperate region</w:t>
      </w:r>
      <w:r w:rsidRPr="009948CE">
        <w:t xml:space="preserve">s, the report notes. </w:t>
      </w:r>
      <w:r w:rsidRPr="009948CE">
        <w:rPr>
          <w:rStyle w:val="StyleBoldUnderline"/>
        </w:rPr>
        <w:t>More research is needed to understand how oil behaves in an Arctic environment</w:t>
      </w:r>
      <w:r w:rsidRPr="009948CE">
        <w:t>—and unfortunately, the best way to find out is to spill some in a controlled way</w:t>
      </w:r>
      <w:r w:rsidRPr="009948CE">
        <w:rPr>
          <w:rStyle w:val="StyleBoldUnderline"/>
        </w:rPr>
        <w:t>.</w:t>
      </w:r>
      <w:r w:rsidRPr="009948CE">
        <w:rPr>
          <w:rStyle w:val="StyleBoldUnderline"/>
          <w:rFonts w:asciiTheme="minorHAnsi" w:hAnsiTheme="minorHAnsi"/>
          <w:sz w:val="24"/>
          <w:u w:val="none"/>
        </w:rPr>
        <w:t>¶</w:t>
      </w:r>
      <w:r w:rsidRPr="009948CE">
        <w:rPr>
          <w:rStyle w:val="StyleBoldUnderline"/>
        </w:rPr>
        <w:t xml:space="preserve"> </w:t>
      </w:r>
      <w:r w:rsidRPr="009948CE">
        <w:rPr>
          <w:rStyle w:val="Emphasis"/>
        </w:rPr>
        <w:t xml:space="preserve">Research facilities such as the </w:t>
      </w:r>
      <w:proofErr w:type="spellStart"/>
      <w:r w:rsidRPr="009948CE">
        <w:rPr>
          <w:rStyle w:val="Emphasis"/>
        </w:rPr>
        <w:t>Ohmsett</w:t>
      </w:r>
      <w:proofErr w:type="spellEnd"/>
      <w:r w:rsidRPr="009948CE">
        <w:rPr>
          <w:rStyle w:val="Emphasis"/>
        </w:rPr>
        <w:t xml:space="preserve"> test center in New Jersey have simulated spills in icy conditions</w:t>
      </w:r>
      <w:r w:rsidRPr="009948CE">
        <w:t xml:space="preserve">. </w:t>
      </w:r>
      <w:r w:rsidRPr="009948CE">
        <w:rPr>
          <w:rStyle w:val="StyleBoldUnderline"/>
        </w:rPr>
        <w:t>But permits to deliberately release oil into U.S. waters for research have become harder to obtain</w:t>
      </w:r>
      <w:r w:rsidRPr="009948CE">
        <w:t xml:space="preserve"> in the United States in the past 15 years</w:t>
      </w:r>
      <w:r w:rsidRPr="009948CE">
        <w:rPr>
          <w:rStyle w:val="StyleBoldUnderline"/>
        </w:rPr>
        <w:t>. The NRC advocates a streamlined permit process</w:t>
      </w:r>
      <w:r w:rsidRPr="009948CE">
        <w:t xml:space="preserve">. </w:t>
      </w:r>
      <w:proofErr w:type="gramStart"/>
      <w:r w:rsidRPr="009948CE">
        <w:t>(Related: "As Arctic Melts, a Race to Test Oil Spill Cleanup Technology.")¶ 2.</w:t>
      </w:r>
      <w:proofErr w:type="gramEnd"/>
      <w:r w:rsidRPr="009948CE">
        <w:t xml:space="preserve"> </w:t>
      </w:r>
      <w:r w:rsidRPr="009948CE">
        <w:rPr>
          <w:rStyle w:val="Emphasis"/>
        </w:rPr>
        <w:t>We need to know more about the Arctic</w:t>
      </w:r>
      <w:r w:rsidRPr="009948CE">
        <w:t xml:space="preserve">.¶ The technology available for monitoring and mapping the Arctic has improved markedly over the last decade, but there are significant holes. "A decade ago, </w:t>
      </w:r>
      <w:r w:rsidRPr="009948CE">
        <w:rPr>
          <w:rStyle w:val="StyleBoldUnderline"/>
        </w:rPr>
        <w:t>I think there was hope we might have filled some of these data gaps," says</w:t>
      </w:r>
      <w:r w:rsidRPr="009948CE">
        <w:t xml:space="preserve"> Mark </w:t>
      </w:r>
      <w:r w:rsidRPr="009948CE">
        <w:rPr>
          <w:rStyle w:val="StyleBoldUnderline"/>
        </w:rPr>
        <w:t xml:space="preserve">Myers of the </w:t>
      </w:r>
      <w:r w:rsidRPr="009948CE">
        <w:rPr>
          <w:rStyle w:val="Emphasis"/>
        </w:rPr>
        <w:t>University of Alaska,</w:t>
      </w:r>
      <w:r w:rsidRPr="009948CE">
        <w:t xml:space="preserve"> Fairbanks, who contributed to the report. "Fundamental, high-resolution data that we need sometimes just isn't there."¶ Existing nautical charts for the Arctic shoreline are "mostly obsolete," the NRC says, with many of them last updated in the 1950s. Less than 10 percent of the coastline, some 2,200 miles (3,540 kilometers), has adequate data on seafloor topography, Myers says. That increases the chance a vessel could run aground and spill oil, according to the report, and it could hamper a cleanup too.¶ So could ice and stormy seas, of course. </w:t>
      </w:r>
      <w:r w:rsidRPr="009948CE">
        <w:rPr>
          <w:rStyle w:val="StyleBoldUnderline"/>
        </w:rPr>
        <w:t>The report points to a need for better real-time data and forecasts of sea ice coverage and thickness</w:t>
      </w:r>
      <w:r w:rsidRPr="009948CE">
        <w:t>. Though energy companies target late summer and early fall for exploration activity, "ice-free regions can transition to ice-covered conditions in a matter of days at the start of a fall freeze-up," the report says.¶ Sea ice does offer one advantage, though, according to the report: It could help contain spilled oil in a way that would make it easier to set fire to and burn off.</w:t>
      </w:r>
    </w:p>
    <w:p w:rsidR="00196267" w:rsidRPr="009948CE" w:rsidRDefault="00196267" w:rsidP="00196267"/>
    <w:p w:rsidR="00196267" w:rsidRPr="009948CE" w:rsidRDefault="00196267" w:rsidP="00196267">
      <w:pPr>
        <w:pStyle w:val="Heading4"/>
      </w:pPr>
      <w:r w:rsidRPr="009948CE">
        <w:t>An international agreement is already in place to clean up spills if they were to happen – plan’s not necessary</w:t>
      </w:r>
    </w:p>
    <w:p w:rsidR="00196267" w:rsidRPr="009948CE" w:rsidRDefault="00196267" w:rsidP="00196267">
      <w:r w:rsidRPr="009948CE">
        <w:rPr>
          <w:rStyle w:val="StyleStyleBold12pt"/>
        </w:rPr>
        <w:t>Boyd</w:t>
      </w:r>
      <w:r w:rsidRPr="009948CE">
        <w:t>, Barents Observer, Master of Journalism from Carleton University, 5/15/</w:t>
      </w:r>
      <w:r w:rsidRPr="009948CE">
        <w:rPr>
          <w:rStyle w:val="StyleStyleBold12pt"/>
        </w:rPr>
        <w:t>13</w:t>
      </w:r>
    </w:p>
    <w:p w:rsidR="00196267" w:rsidRPr="00AE3C8A" w:rsidRDefault="00196267" w:rsidP="00196267">
      <w:r w:rsidRPr="00AE3C8A">
        <w:t xml:space="preserve">(Alex, graduate of the Master of Journalism program at Carleton University in Ottawa, Canada, Bachelor of Anthropology degree from the University of Alberta, co-recipient of the Norwegian High North Journalism Award sponsored by the Norwegian Embassy in Canada, “Binding oil spill agreement signed”, online: </w:t>
      </w:r>
      <w:hyperlink r:id="rId21" w:history="1">
        <w:r w:rsidRPr="00AE3C8A">
          <w:rPr>
            <w:rStyle w:val="Hyperlink"/>
          </w:rPr>
          <w:t>http://barentsobserver.com/en/arctic/2013/05/binding-oil-spill-agreement-signed-15-05</w:t>
        </w:r>
      </w:hyperlink>
      <w:r w:rsidRPr="00AE3C8A">
        <w:t xml:space="preserve">) </w:t>
      </w:r>
    </w:p>
    <w:p w:rsidR="00196267" w:rsidRPr="009948CE" w:rsidRDefault="00196267" w:rsidP="00196267"/>
    <w:p w:rsidR="00196267" w:rsidRPr="009948CE" w:rsidRDefault="00196267" w:rsidP="00196267">
      <w:r w:rsidRPr="009948CE">
        <w:rPr>
          <w:rStyle w:val="StyleBoldUnderline"/>
        </w:rPr>
        <w:t>The Arctic Council is an international forum for discussion and debate on important Arctic issues</w:t>
      </w:r>
      <w:r w:rsidRPr="009948CE">
        <w:t xml:space="preserve">. Where it’s sometimes less successful is in reaching agreement.¶ </w:t>
      </w:r>
      <w:proofErr w:type="gramStart"/>
      <w:r w:rsidRPr="009948CE">
        <w:t>But</w:t>
      </w:r>
      <w:proofErr w:type="gramEnd"/>
      <w:r w:rsidRPr="009948CE">
        <w:t xml:space="preserve"> </w:t>
      </w:r>
      <w:r w:rsidRPr="009948CE">
        <w:rPr>
          <w:rStyle w:val="StyleBoldUnderline"/>
        </w:rPr>
        <w:t>it now has one more binding agreement to its name</w:t>
      </w:r>
      <w:r w:rsidRPr="009948CE">
        <w:t xml:space="preserve">. </w:t>
      </w:r>
      <w:r w:rsidRPr="009948CE">
        <w:rPr>
          <w:rStyle w:val="Emphasis"/>
        </w:rPr>
        <w:t>The Agreement on Cooperation on Marine Oil Pollution Preparedness and Response in the Arctic—the Council’s second ever binding agreement—was signed by all eight Arctic ministers</w:t>
      </w:r>
      <w:r w:rsidRPr="009948CE">
        <w:t xml:space="preserve"> this morning</w:t>
      </w:r>
      <w:r w:rsidRPr="009948CE">
        <w:rPr>
          <w:rStyle w:val="StyleBoldUnderline"/>
        </w:rPr>
        <w:t>.</w:t>
      </w:r>
      <w:r w:rsidRPr="009948CE">
        <w:rPr>
          <w:rStyle w:val="StyleBoldUnderline"/>
          <w:rFonts w:asciiTheme="minorHAnsi" w:hAnsiTheme="minorHAnsi"/>
          <w:sz w:val="24"/>
          <w:u w:val="none"/>
        </w:rPr>
        <w:t>¶</w:t>
      </w:r>
      <w:r w:rsidRPr="009948CE">
        <w:rPr>
          <w:rStyle w:val="StyleBoldUnderline"/>
        </w:rPr>
        <w:t xml:space="preserve"> In the event of an oil spill anywhere in the ecologically sensitive Arctic region, this new agreement is the tool the circumpolar countries are hoping will help them work together to clean it up.</w:t>
      </w:r>
      <w:r w:rsidRPr="009948CE">
        <w:t xml:space="preserve"> It </w:t>
      </w:r>
      <w:r w:rsidRPr="009948CE">
        <w:rPr>
          <w:rStyle w:val="StyleBoldUnderline"/>
        </w:rPr>
        <w:t>sets out guidelines for things like communicating between countries, coordinating personnel and figuring out who needs to do what</w:t>
      </w:r>
      <w:r w:rsidRPr="009948CE">
        <w:t xml:space="preserve">.¶ Although the product of a Arctic Council task force, the agreement was negotiated by and agreed to by all eight countries.¶ It also means that the </w:t>
      </w:r>
      <w:r w:rsidRPr="009948CE">
        <w:rPr>
          <w:rStyle w:val="StyleBoldUnderline"/>
        </w:rPr>
        <w:t>Arctic countries are required to notify each other should there be an oil spill—from any source—anywhere in the Arctic</w:t>
      </w:r>
      <w:r w:rsidRPr="009948CE">
        <w:t xml:space="preserve">.¶ In a presentation after the Arctic Council ministerial meeting, Ambassador David </w:t>
      </w:r>
      <w:proofErr w:type="spellStart"/>
      <w:r w:rsidRPr="009948CE">
        <w:t>Balton</w:t>
      </w:r>
      <w:proofErr w:type="spellEnd"/>
      <w:r w:rsidRPr="009948CE">
        <w:t xml:space="preserve">, an American marine </w:t>
      </w:r>
      <w:r w:rsidRPr="009948CE">
        <w:lastRenderedPageBreak/>
        <w:t>conservation expert and the co-chair of the task force, said “the prospect of a potential oil spill event in the Arctic i</w:t>
      </w:r>
      <w:r>
        <w:t>s very much on people’s minds.”</w:t>
      </w:r>
      <w:r w:rsidRPr="009948CE">
        <w:t xml:space="preserve"> There’s no question that a changing Arctic means melting polar ice and a lot more open ocean. Which means, “we are anticipating—despite what some protesters may say—that there will be increased oil and gas development,” </w:t>
      </w:r>
      <w:proofErr w:type="spellStart"/>
      <w:r w:rsidRPr="009948CE">
        <w:t>Balton</w:t>
      </w:r>
      <w:proofErr w:type="spellEnd"/>
      <w:r w:rsidRPr="009948CE">
        <w:t xml:space="preserve"> said.¶ More oil and gas development means more tankers in Arctic waters, which means the possibility of an oil spill in the Arctic has moved beyond the hypothetical. Although </w:t>
      </w:r>
      <w:r w:rsidRPr="009948CE">
        <w:rPr>
          <w:rStyle w:val="StyleBoldUnderline"/>
        </w:rPr>
        <w:t>this is not the first agreement to attempt to sort out what happens when oil spills in international waters</w:t>
      </w:r>
      <w:r w:rsidRPr="009948CE">
        <w:t xml:space="preserve">, </w:t>
      </w:r>
      <w:proofErr w:type="spellStart"/>
      <w:r w:rsidRPr="009948CE">
        <w:t>Balton</w:t>
      </w:r>
      <w:proofErr w:type="spellEnd"/>
      <w:r w:rsidRPr="009948CE">
        <w:t xml:space="preserve"> said </w:t>
      </w:r>
      <w:r w:rsidRPr="009948CE">
        <w:rPr>
          <w:rStyle w:val="StyleBoldUnderline"/>
        </w:rPr>
        <w:t>it’s the first “pan-Arctic agreement” that combines duties and obligations for all the Arctic countries</w:t>
      </w:r>
      <w:r w:rsidRPr="009948CE">
        <w:t xml:space="preserve">.¶ </w:t>
      </w:r>
    </w:p>
    <w:p w:rsidR="00196267" w:rsidRPr="009948CE" w:rsidRDefault="00196267" w:rsidP="00196267"/>
    <w:p w:rsidR="00196267" w:rsidRPr="009948CE" w:rsidRDefault="00196267" w:rsidP="00196267">
      <w:pPr>
        <w:pStyle w:val="Heading4"/>
      </w:pPr>
      <w:r w:rsidRPr="009948CE">
        <w:t>Empirics prove the US can do it alone - US has enabled exemplary spill response plans</w:t>
      </w:r>
    </w:p>
    <w:p w:rsidR="00196267" w:rsidRPr="009948CE" w:rsidRDefault="00196267" w:rsidP="00196267">
      <w:r w:rsidRPr="009948CE">
        <w:rPr>
          <w:rStyle w:val="StyleStyleBold12pt"/>
        </w:rPr>
        <w:t>EPA</w:t>
      </w:r>
      <w:r w:rsidRPr="009948CE">
        <w:t xml:space="preserve">, Unites States Environmental Protection Agency, Last Updated </w:t>
      </w:r>
      <w:r w:rsidRPr="009948CE">
        <w:rPr>
          <w:rStyle w:val="StyleStyleBold12pt"/>
        </w:rPr>
        <w:t>1/2</w:t>
      </w:r>
      <w:r w:rsidRPr="009948CE">
        <w:t>/14</w:t>
      </w:r>
    </w:p>
    <w:p w:rsidR="00196267" w:rsidRPr="00AE3C8A" w:rsidRDefault="00196267" w:rsidP="00196267">
      <w:r w:rsidRPr="009948CE">
        <w:t>Online</w:t>
      </w:r>
      <w:r w:rsidRPr="00AE3C8A">
        <w:t xml:space="preserve">: </w:t>
      </w:r>
      <w:hyperlink r:id="rId22" w:history="1">
        <w:r w:rsidRPr="00AE3C8A">
          <w:rPr>
            <w:rStyle w:val="Hyperlink"/>
          </w:rPr>
          <w:t>http://www.epa.gov/osweroe1/content/learning/response.htm</w:t>
        </w:r>
      </w:hyperlink>
    </w:p>
    <w:p w:rsidR="00196267" w:rsidRPr="009948CE" w:rsidRDefault="00196267" w:rsidP="00196267"/>
    <w:p w:rsidR="00196267" w:rsidRPr="00AE3C8A" w:rsidRDefault="00196267" w:rsidP="00196267">
      <w:pPr>
        <w:shd w:val="clear" w:color="auto" w:fill="FFFFFF"/>
      </w:pPr>
      <w:r w:rsidRPr="00AE3C8A">
        <w:t xml:space="preserve">Despite the nation's best efforts to prevent spills, almost 14,000 </w:t>
      </w:r>
      <w:r w:rsidRPr="009948CE">
        <w:rPr>
          <w:rStyle w:val="StyleBoldUnderline"/>
        </w:rPr>
        <w:t>oil spills are reported</w:t>
      </w:r>
      <w:r w:rsidRPr="00AE3C8A">
        <w:t xml:space="preserve"> each year, </w:t>
      </w:r>
      <w:r w:rsidRPr="009948CE">
        <w:rPr>
          <w:rStyle w:val="StyleBoldUnderline"/>
        </w:rPr>
        <w:t>mobilizing thousands of specially trained emergency response personnel and challenging the best-laid contingency plans</w:t>
      </w:r>
      <w:r w:rsidRPr="00AE3C8A">
        <w:t xml:space="preserve">. Although many spills are contained and cleaned up by the party responsible for the spill, </w:t>
      </w:r>
      <w:r w:rsidRPr="009948CE">
        <w:rPr>
          <w:rStyle w:val="StyleBoldUnderline"/>
        </w:rPr>
        <w:t>some spills require assistance from</w:t>
      </w:r>
      <w:r w:rsidRPr="00AE3C8A">
        <w:t xml:space="preserve"> local and state agencies, and occasionally, </w:t>
      </w:r>
      <w:r w:rsidRPr="009948CE">
        <w:rPr>
          <w:rStyle w:val="StyleBoldUnderline"/>
        </w:rPr>
        <w:t>the federal government</w:t>
      </w:r>
      <w:r w:rsidRPr="00AE3C8A">
        <w:rPr>
          <w:rStyle w:val="StyleBoldUnderline"/>
        </w:rPr>
        <w:t xml:space="preserve">. Under the </w:t>
      </w:r>
      <w:hyperlink r:id="rId23" w:tooltip="Click for: National Contingency Plan Overview" w:history="1">
        <w:r w:rsidRPr="00AE3C8A">
          <w:rPr>
            <w:rStyle w:val="StyleBoldUnderline"/>
          </w:rPr>
          <w:t>National Contingency Plan</w:t>
        </w:r>
      </w:hyperlink>
      <w:r w:rsidRPr="009948CE">
        <w:rPr>
          <w:rStyle w:val="StyleBoldUnderline"/>
        </w:rPr>
        <w:t>,</w:t>
      </w:r>
      <w:r w:rsidRPr="00AE3C8A">
        <w:t xml:space="preserve"> EPA is the lead federal response agency for </w:t>
      </w:r>
      <w:hyperlink r:id="rId24" w:tooltip="Click for: Oil Spill Response Management" w:history="1">
        <w:r w:rsidRPr="00AE3C8A">
          <w:rPr>
            <w:rStyle w:val="Hyperlink"/>
          </w:rPr>
          <w:t>oil spills occurring in inland waters</w:t>
        </w:r>
      </w:hyperlink>
      <w:r w:rsidRPr="00AE3C8A">
        <w:t xml:space="preserve">, and </w:t>
      </w:r>
      <w:r w:rsidRPr="009948CE">
        <w:rPr>
          <w:rStyle w:val="StyleBoldUnderline"/>
        </w:rPr>
        <w:t xml:space="preserve">the U.S. Coast Guard is the lead response agency for </w:t>
      </w:r>
      <w:hyperlink r:id="rId25" w:tooltip="Click for: U.S. Coast Guard" w:history="1">
        <w:r w:rsidRPr="009948CE">
          <w:rPr>
            <w:rStyle w:val="StyleBoldUnderline"/>
            <w:rFonts w:asciiTheme="minorHAnsi" w:hAnsiTheme="minorHAnsi"/>
            <w:sz w:val="24"/>
          </w:rPr>
          <w:t>spills in coastal waters</w:t>
        </w:r>
      </w:hyperlink>
      <w:r w:rsidRPr="009948CE">
        <w:rPr>
          <w:rStyle w:val="StyleBoldUnderline"/>
        </w:rPr>
        <w:t xml:space="preserve"> and </w:t>
      </w:r>
      <w:proofErr w:type="spellStart"/>
      <w:r w:rsidRPr="009948CE">
        <w:rPr>
          <w:rStyle w:val="StyleBoldUnderline"/>
        </w:rPr>
        <w:t>deepwater</w:t>
      </w:r>
      <w:proofErr w:type="spellEnd"/>
      <w:r w:rsidRPr="009948CE">
        <w:rPr>
          <w:rStyle w:val="StyleBoldUnderline"/>
        </w:rPr>
        <w:t xml:space="preserve"> ports</w:t>
      </w:r>
      <w:r w:rsidRPr="00AE3C8A">
        <w:t>.¶ Whether or not it manages the response, EPA tracks all reports of oil spills. EPA usually learns about a spill from the responsible party, who is required by law to report the spill to the federal government, or from state and local responders</w:t>
      </w:r>
      <w:r w:rsidRPr="009948CE">
        <w:rPr>
          <w:rStyle w:val="StyleBoldUnderline"/>
        </w:rPr>
        <w:t xml:space="preserve">. Once the federal government receives the report, either </w:t>
      </w:r>
      <w:r w:rsidRPr="00AE3C8A">
        <w:rPr>
          <w:rStyle w:val="StyleBoldUnderline"/>
        </w:rPr>
        <w:t xml:space="preserve">through the </w:t>
      </w:r>
      <w:hyperlink r:id="rId26" w:tooltip="Click for: National Response Center" w:history="1">
        <w:r w:rsidRPr="00AE3C8A">
          <w:rPr>
            <w:rStyle w:val="StyleBoldUnderline"/>
          </w:rPr>
          <w:t>National Response Center</w:t>
        </w:r>
      </w:hyperlink>
      <w:r w:rsidRPr="00AE3C8A">
        <w:rPr>
          <w:rStyle w:val="StyleBoldUnderline"/>
        </w:rPr>
        <w:t>, EPA, or</w:t>
      </w:r>
      <w:r w:rsidRPr="009948CE">
        <w:rPr>
          <w:rStyle w:val="StyleBoldUnderline"/>
        </w:rPr>
        <w:t xml:space="preserve"> another agency, it is recorded in </w:t>
      </w:r>
      <w:r w:rsidRPr="00AE3C8A">
        <w:rPr>
          <w:rStyle w:val="StyleBoldUnderline"/>
        </w:rPr>
        <w:t xml:space="preserve">the </w:t>
      </w:r>
      <w:hyperlink r:id="rId27" w:history="1">
        <w:r w:rsidRPr="00AE3C8A">
          <w:rPr>
            <w:rStyle w:val="StyleBoldUnderline"/>
          </w:rPr>
          <w:t>Emergency Response Notification System</w:t>
        </w:r>
      </w:hyperlink>
      <w:r w:rsidRPr="00AE3C8A">
        <w:rPr>
          <w:rStyle w:val="StyleBoldUnderline"/>
        </w:rPr>
        <w:t>,</w:t>
      </w:r>
      <w:r w:rsidRPr="00AE3C8A">
        <w:t xml:space="preserve"> or ERNS. </w:t>
      </w:r>
      <w:proofErr w:type="gramStart"/>
      <w:r w:rsidRPr="00AE3C8A">
        <w:t>ERNS contains</w:t>
      </w:r>
      <w:proofErr w:type="gramEnd"/>
      <w:r w:rsidRPr="00AE3C8A">
        <w:t xml:space="preserve"> historical spill information for the entire country dating from 1986, and is currently available for downloading.</w:t>
      </w:r>
    </w:p>
    <w:p w:rsidR="00196267" w:rsidRPr="009948CE" w:rsidRDefault="00196267" w:rsidP="00196267">
      <w:pPr>
        <w:shd w:val="clear" w:color="auto" w:fill="FFFFFF"/>
        <w:rPr>
          <w:rFonts w:asciiTheme="minorHAnsi" w:eastAsia="Times New Roman" w:hAnsiTheme="minorHAnsi" w:cs="Lucida Sans Unicode"/>
          <w:sz w:val="24"/>
        </w:rPr>
      </w:pPr>
    </w:p>
    <w:p w:rsidR="00196267" w:rsidRPr="009948CE" w:rsidRDefault="00196267" w:rsidP="00196267">
      <w:pPr>
        <w:pStyle w:val="Heading4"/>
      </w:pPr>
      <w:r w:rsidRPr="009948CE">
        <w:t>Arctic spill response development should be unilateral – regional and state collaboration in the US solves for Arctic response</w:t>
      </w:r>
    </w:p>
    <w:p w:rsidR="00196267" w:rsidRPr="009948CE" w:rsidRDefault="00196267" w:rsidP="00196267">
      <w:pPr>
        <w:rPr>
          <w:rStyle w:val="StyleStyleBold12pt"/>
        </w:rPr>
      </w:pPr>
      <w:r w:rsidRPr="009948CE">
        <w:rPr>
          <w:rStyle w:val="StyleStyleBold12pt"/>
        </w:rPr>
        <w:t>National Academies</w:t>
      </w:r>
      <w:r w:rsidRPr="009948CE">
        <w:t xml:space="preserve">, </w:t>
      </w:r>
      <w:r w:rsidRPr="009948CE">
        <w:rPr>
          <w:rStyle w:val="StyleStyleBold12pt"/>
        </w:rPr>
        <w:t>4/23/</w:t>
      </w:r>
      <w:r w:rsidRPr="009948CE">
        <w:t>14</w:t>
      </w:r>
    </w:p>
    <w:p w:rsidR="00196267" w:rsidRPr="009948CE" w:rsidRDefault="00196267" w:rsidP="00196267">
      <w:r w:rsidRPr="009948CE">
        <w:t xml:space="preserve">(Oil Spill Clean Up in U.S. Arctic Waters Requires Increased Infrastructure to Use Full Range of Response Methods, Online: </w:t>
      </w:r>
      <w:hyperlink r:id="rId28" w:history="1">
        <w:r w:rsidRPr="009948CE">
          <w:rPr>
            <w:rStyle w:val="Hyperlink"/>
            <w:rFonts w:asciiTheme="minorHAnsi" w:hAnsiTheme="minorHAnsi"/>
            <w:sz w:val="24"/>
          </w:rPr>
          <w:t>http://www8.nationalacademies.org/onpinews/newsitem.aspx?RecordID=18625</w:t>
        </w:r>
      </w:hyperlink>
      <w:r w:rsidRPr="009948CE">
        <w:t>)</w:t>
      </w:r>
    </w:p>
    <w:p w:rsidR="00196267" w:rsidRPr="009948CE" w:rsidRDefault="00196267" w:rsidP="00196267"/>
    <w:p w:rsidR="00196267" w:rsidRPr="009948CE" w:rsidRDefault="00196267" w:rsidP="00196267">
      <w:pPr>
        <w:rPr>
          <w:rStyle w:val="Emphasis"/>
        </w:rPr>
      </w:pPr>
      <w:r w:rsidRPr="009948CE">
        <w:rPr>
          <w:rStyle w:val="StyleBoldUnderline"/>
        </w:rPr>
        <w:t xml:space="preserve">The Arctic poses several challenges to oil spill response, </w:t>
      </w:r>
      <w:r w:rsidRPr="009948CE">
        <w:t xml:space="preserve">including extreme weather and environmental settings, limited operations and communications infrastructure, a vast geographic area, and vulnerable species, ecosystems, and cultures.  The report finds that </w:t>
      </w:r>
      <w:r w:rsidRPr="009948CE">
        <w:rPr>
          <w:rStyle w:val="StyleBoldUnderline"/>
        </w:rPr>
        <w:t>there is a need to validate current and emerging oil spill response technologies under these real-world conditions, and recommends that carefully controlled field experiments that release oil in the U.S. Arctic be conducted as part of a</w:t>
      </w:r>
      <w:r w:rsidRPr="009948CE">
        <w:t xml:space="preserve"> long-term, collaborative </w:t>
      </w:r>
      <w:r w:rsidRPr="009948CE">
        <w:rPr>
          <w:rStyle w:val="StyleBoldUnderline"/>
        </w:rPr>
        <w:t xml:space="preserve">Arctic oil spill research and development program that </w:t>
      </w:r>
      <w:r w:rsidRPr="009948CE">
        <w:rPr>
          <w:rStyle w:val="Emphasis"/>
        </w:rPr>
        <w:t>spans local, state, and federal levels.</w:t>
      </w:r>
      <w:r w:rsidRPr="009948CE">
        <w:t xml:space="preserve"> A decision process such as the Net Environmental Benefit Analysis, which weighs and compares the advantages and disadvantages of different response options, should be used to select the response tools that offer the greatest overall reduction of adverse environmental harm, the report says. Key response options include biodegradation, chemical dispersants and herders, in situ burning, and mechanical containment and recovery. While in situ burning is pre-approved for use in the Arctic under defined conditions, Alaska has not granted pre-approval for use of chemical dispersants.¶ ¶ Research areas that would improve science-based decisions about the use of response technologies include determining the biodegradation rates of hydrocarbons in offshore environments and which strategies can accelerate oil degradation; evaluating the toxicity and long-term effects of dispersants and dispersed oil </w:t>
      </w:r>
      <w:r w:rsidRPr="009948CE">
        <w:lastRenderedPageBreak/>
        <w:t xml:space="preserve">on key Arctic marine species; and communicating the limitations of mechanical recovery in both open water and ice.¶ ¶ </w:t>
      </w:r>
      <w:r w:rsidRPr="009948CE">
        <w:rPr>
          <w:rStyle w:val="StyleBoldUnderline"/>
        </w:rPr>
        <w:t>Due to the range of conditions typically encountered within the Arctic, no single technique will apply in all situations, and in some cases a viable response option might be no response. A combination of countermeasures, rather than a single response option, may provide optimal protection, and so the response toolbox requires flexibility to evaluate and apply multiple options if necessary</w:t>
      </w:r>
      <w:r w:rsidRPr="009948CE">
        <w:t xml:space="preserve">, the report says.¶ ¶ </w:t>
      </w:r>
      <w:r w:rsidRPr="009948CE">
        <w:rPr>
          <w:rStyle w:val="StyleBoldUnderline"/>
        </w:rPr>
        <w:t>Building U.S. capability for Arctic oil spill response will also require additional infrastructure</w:t>
      </w:r>
      <w:r w:rsidRPr="009948CE">
        <w:t xml:space="preserve">. The report finds that current personnel, equipment, transportation, communication, navigation, and safety resources for overseeing a spill response in the Arctic are not adequate, and calls this absence of infrastructure a “significant liability” in the event of a large oil spill. It suggests that positioning response equipment such as aerial in situ burn and dispersant capabilities in the region in advance of a spill would provide immediate access to rapid response options. Furthermore, </w:t>
      </w:r>
      <w:r w:rsidRPr="009948CE">
        <w:rPr>
          <w:rStyle w:val="Emphasis"/>
        </w:rPr>
        <w:t>the U.S. Coast Guard’s presence and performance capacity in the Arctic should be enhanced.</w:t>
      </w:r>
    </w:p>
    <w:p w:rsidR="00196267" w:rsidRPr="009948CE" w:rsidRDefault="00196267" w:rsidP="00196267"/>
    <w:p w:rsidR="00196267" w:rsidRPr="009948CE" w:rsidRDefault="00196267" w:rsidP="00196267"/>
    <w:p w:rsidR="00196267" w:rsidRPr="009948CE" w:rsidRDefault="00196267" w:rsidP="00196267">
      <w:pPr>
        <w:pStyle w:val="Heading3"/>
      </w:pPr>
      <w:r>
        <w:lastRenderedPageBreak/>
        <w:t>Ext:</w:t>
      </w:r>
      <w:r w:rsidRPr="009948CE">
        <w:t xml:space="preserve"> Shipping Solvency</w:t>
      </w:r>
    </w:p>
    <w:p w:rsidR="00196267" w:rsidRPr="009948CE" w:rsidRDefault="00196267" w:rsidP="00196267">
      <w:pPr>
        <w:pStyle w:val="Heading4"/>
      </w:pPr>
      <w:r w:rsidRPr="009948CE">
        <w:t>Russia should not be involved in U.S. shipping route development – not a good economic partner</w:t>
      </w:r>
    </w:p>
    <w:p w:rsidR="00196267" w:rsidRPr="009948CE" w:rsidRDefault="00196267" w:rsidP="00196267">
      <w:r w:rsidRPr="009948CE">
        <w:rPr>
          <w:rStyle w:val="StyleStyleBold12pt"/>
        </w:rPr>
        <w:t xml:space="preserve">Kramer and </w:t>
      </w:r>
      <w:proofErr w:type="spellStart"/>
      <w:r w:rsidRPr="009948CE">
        <w:rPr>
          <w:rStyle w:val="StyleStyleBold12pt"/>
        </w:rPr>
        <w:t>Shevtsova</w:t>
      </w:r>
      <w:proofErr w:type="spellEnd"/>
      <w:r w:rsidRPr="009948CE">
        <w:t xml:space="preserve">, Kramer:  Director of Freedom House, </w:t>
      </w:r>
      <w:proofErr w:type="spellStart"/>
      <w:r w:rsidRPr="009948CE">
        <w:t>Shevtsova</w:t>
      </w:r>
      <w:proofErr w:type="spellEnd"/>
      <w:r w:rsidRPr="009948CE">
        <w:t>: Kremlinology expert and currently serves as a senior associate at the Carnegie Endowment for International Peace), 2/21/20</w:t>
      </w:r>
      <w:r w:rsidRPr="009948CE">
        <w:rPr>
          <w:rStyle w:val="StyleStyleBold12pt"/>
        </w:rPr>
        <w:t>13</w:t>
      </w:r>
    </w:p>
    <w:p w:rsidR="00196267" w:rsidRPr="009948CE" w:rsidRDefault="00196267" w:rsidP="00196267">
      <w:r w:rsidRPr="009948CE">
        <w:t xml:space="preserve">(David and Lilia, Kramer: United States Assistant Secretary of State for Democracy, Human Rights, and Labor from 2008 to 2009, </w:t>
      </w:r>
      <w:proofErr w:type="spellStart"/>
      <w:r w:rsidRPr="009948CE">
        <w:t>Shevtsova</w:t>
      </w:r>
      <w:proofErr w:type="spellEnd"/>
      <w:r w:rsidRPr="009948CE">
        <w:t xml:space="preserve">: currently serves as a senior associate at the Carnegie Endowment for International Peace, “Here We Go Again: Falling for the Russian Trap”,  online: </w:t>
      </w:r>
      <w:hyperlink r:id="rId29" w:history="1">
        <w:r w:rsidRPr="009948CE">
          <w:rPr>
            <w:rStyle w:val="Hyperlink"/>
            <w:rFonts w:asciiTheme="minorHAnsi" w:hAnsiTheme="minorHAnsi"/>
            <w:sz w:val="24"/>
          </w:rPr>
          <w:t>http://www.the-american-interest.com/articles/2013/02/21/here-we-go-again-falling-for-the-russian-trap/</w:t>
        </w:r>
      </w:hyperlink>
      <w:r w:rsidRPr="009948CE">
        <w:t>)</w:t>
      </w:r>
    </w:p>
    <w:p w:rsidR="00196267" w:rsidRPr="009948CE" w:rsidRDefault="00196267" w:rsidP="00196267"/>
    <w:p w:rsidR="00196267" w:rsidRPr="009948CE" w:rsidRDefault="00196267" w:rsidP="00196267">
      <w:pPr>
        <w:rPr>
          <w:rStyle w:val="StyleBoldUnderline"/>
        </w:rPr>
      </w:pPr>
      <w:r w:rsidRPr="009948CE">
        <w:rPr>
          <w:rStyle w:val="Emphasis"/>
        </w:rPr>
        <w:t>In terms of trade, the U.S. is not a serious partner for Russia</w:t>
      </w:r>
      <w:r w:rsidRPr="009948CE">
        <w:t xml:space="preserve">, </w:t>
      </w:r>
      <w:r w:rsidRPr="009948CE">
        <w:rPr>
          <w:rStyle w:val="StyleBoldUnderline"/>
        </w:rPr>
        <w:t xml:space="preserve">given the paltry level of trade between the two countries. </w:t>
      </w:r>
      <w:r w:rsidRPr="009948CE">
        <w:t xml:space="preserve">The issue of trade matters only to a select group of Russian and American companies that either have decided to penetrate the American market (like </w:t>
      </w:r>
      <w:proofErr w:type="spellStart"/>
      <w:r w:rsidRPr="009948CE">
        <w:t>Severstal</w:t>
      </w:r>
      <w:proofErr w:type="spellEnd"/>
      <w:r w:rsidRPr="009948CE">
        <w:t xml:space="preserve"> and Lukoil) or are ready to work under the Kremlin’s patronage (like Exxon). In this case, </w:t>
      </w:r>
      <w:r w:rsidRPr="009948CE">
        <w:rPr>
          <w:rStyle w:val="StyleBoldUnderline"/>
        </w:rPr>
        <w:t xml:space="preserve">calls for expanding trade between the two countries </w:t>
      </w:r>
      <w:r w:rsidRPr="009948CE">
        <w:rPr>
          <w:rStyle w:val="Emphasis"/>
        </w:rPr>
        <w:t xml:space="preserve">serve the interests of </w:t>
      </w:r>
      <w:r w:rsidRPr="009948CE">
        <w:t xml:space="preserve">select companies and </w:t>
      </w:r>
      <w:r w:rsidRPr="009948CE">
        <w:rPr>
          <w:rStyle w:val="Emphasis"/>
        </w:rPr>
        <w:t>the Kremlin</w:t>
      </w:r>
      <w:r w:rsidRPr="009948CE">
        <w:t xml:space="preserve">. </w:t>
      </w:r>
      <w:r w:rsidRPr="009948CE">
        <w:rPr>
          <w:rStyle w:val="StyleBoldUnderline"/>
        </w:rPr>
        <w:t xml:space="preserve">Until rule of law takes root—and that won’t happen under Putin—investment in Russia will always </w:t>
      </w:r>
      <w:proofErr w:type="gramStart"/>
      <w:r w:rsidRPr="009948CE">
        <w:rPr>
          <w:rStyle w:val="StyleBoldUnderline"/>
        </w:rPr>
        <w:t>be</w:t>
      </w:r>
      <w:proofErr w:type="gramEnd"/>
      <w:r w:rsidRPr="009948CE">
        <w:rPr>
          <w:rStyle w:val="StyleBoldUnderline"/>
        </w:rPr>
        <w:t xml:space="preserve"> more difficult than it should be.</w:t>
      </w:r>
    </w:p>
    <w:p w:rsidR="00196267" w:rsidRPr="009948CE" w:rsidRDefault="00196267" w:rsidP="00196267">
      <w:pPr>
        <w:rPr>
          <w:rStyle w:val="StyleBoldUnderline"/>
        </w:rPr>
      </w:pPr>
    </w:p>
    <w:p w:rsidR="00196267" w:rsidRPr="009948CE" w:rsidRDefault="00196267" w:rsidP="00196267">
      <w:pPr>
        <w:pStyle w:val="Heading4"/>
      </w:pPr>
      <w:r w:rsidRPr="009948CE">
        <w:t xml:space="preserve">US Navy already developing Arctic shipping strategies </w:t>
      </w:r>
    </w:p>
    <w:p w:rsidR="00196267" w:rsidRPr="009948CE" w:rsidRDefault="00196267" w:rsidP="00196267">
      <w:proofErr w:type="spellStart"/>
      <w:r w:rsidRPr="009948CE">
        <w:rPr>
          <w:rStyle w:val="StyleStyleBold12pt"/>
        </w:rPr>
        <w:t>Morello</w:t>
      </w:r>
      <w:proofErr w:type="spellEnd"/>
      <w:r w:rsidRPr="009948CE">
        <w:t xml:space="preserve">, senior writer for Climate Central, </w:t>
      </w:r>
      <w:r w:rsidRPr="009948CE">
        <w:rPr>
          <w:rStyle w:val="StyleStyleBold12pt"/>
        </w:rPr>
        <w:t>2/25</w:t>
      </w:r>
      <w:r w:rsidRPr="009948CE">
        <w:t>/14</w:t>
      </w:r>
    </w:p>
    <w:p w:rsidR="00196267" w:rsidRPr="009948CE" w:rsidRDefault="00196267" w:rsidP="00196267">
      <w:r w:rsidRPr="009948CE">
        <w:t>Lauren, “</w:t>
      </w:r>
      <w:hyperlink r:id="rId30" w:history="1">
        <w:r w:rsidRPr="009948CE">
          <w:rPr>
            <w:rStyle w:val="Hyperlink"/>
            <w:rFonts w:asciiTheme="minorHAnsi" w:hAnsiTheme="minorHAnsi"/>
            <w:sz w:val="24"/>
          </w:rPr>
          <w:t>US Navy’s Arctic strategy forecasts ice-free shipping routes</w:t>
        </w:r>
      </w:hyperlink>
      <w:r w:rsidRPr="009948CE">
        <w:t xml:space="preserve">”, online: </w:t>
      </w:r>
      <w:hyperlink r:id="rId31" w:history="1">
        <w:r w:rsidRPr="009948CE">
          <w:rPr>
            <w:rStyle w:val="Hyperlink"/>
            <w:rFonts w:asciiTheme="minorHAnsi" w:hAnsiTheme="minorHAnsi"/>
            <w:sz w:val="24"/>
          </w:rPr>
          <w:t>http://blogs.nature.com/news/2014/02/us-navys-arctic-strategy-forecasts-ice-free-shipping-routes.html</w:t>
        </w:r>
      </w:hyperlink>
    </w:p>
    <w:p w:rsidR="00196267" w:rsidRPr="009948CE" w:rsidRDefault="00196267" w:rsidP="00196267"/>
    <w:p w:rsidR="00196267" w:rsidRPr="009948CE" w:rsidRDefault="00196267" w:rsidP="00196267">
      <w:r w:rsidRPr="009948CE">
        <w:rPr>
          <w:rStyle w:val="StyleBoldUnderline"/>
        </w:rPr>
        <w:t>By 2030, the Arctic’s Northern Sea Route could be ice free and navigable for at least nine weeks each year</w:t>
      </w:r>
      <w:r w:rsidRPr="009948CE">
        <w:t xml:space="preserve">, with a 10-week ‘shoulder season’, </w:t>
      </w:r>
      <w:r w:rsidRPr="009948CE">
        <w:rPr>
          <w:rStyle w:val="StyleBoldUnderline"/>
        </w:rPr>
        <w:t xml:space="preserve">according to projections released today in the </w:t>
      </w:r>
      <w:r w:rsidRPr="009948CE">
        <w:rPr>
          <w:rStyle w:val="Emphasis"/>
        </w:rPr>
        <w:t>US Navy’s Arctic strategy.</w:t>
      </w:r>
      <w:r w:rsidRPr="009948CE">
        <w:t xml:space="preserve"> The Northwest Passage could be open for five weeks, with a six-week shoulder season; and </w:t>
      </w:r>
      <w:r w:rsidRPr="009948CE">
        <w:rPr>
          <w:rStyle w:val="StyleBoldUnderline"/>
        </w:rPr>
        <w:t>the Bering Strait could be ice free for a whopping 27 weeks a year</w:t>
      </w:r>
      <w:r w:rsidRPr="009948CE">
        <w:t xml:space="preserve">, with up to 10 weeks of shoulder season.¶ New shipping lanes are just one potential consequence of the ongoing loss of the Arctic’s blanket of snow and ice, </w:t>
      </w:r>
      <w:hyperlink r:id="rId32" w:history="1">
        <w:r w:rsidRPr="00F80110">
          <w:rPr>
            <w:rStyle w:val="Hyperlink"/>
          </w:rPr>
          <w:t>which has accelerated in recent years</w:t>
        </w:r>
      </w:hyperlink>
      <w:r w:rsidRPr="009948CE">
        <w:t xml:space="preserve">. </w:t>
      </w:r>
      <w:r w:rsidRPr="009948CE">
        <w:rPr>
          <w:rStyle w:val="StyleBoldUnderline"/>
        </w:rPr>
        <w:t xml:space="preserve">The Navy also projects that the region’s waterways will see rising activity from fishing, tourism </w:t>
      </w:r>
      <w:r w:rsidRPr="009948CE">
        <w:t xml:space="preserve">and oil and gas exploration. But in its </w:t>
      </w:r>
      <w:hyperlink r:id="rId33" w:history="1">
        <w:r w:rsidRPr="009948CE">
          <w:rPr>
            <w:rStyle w:val="Hyperlink"/>
            <w:rFonts w:asciiTheme="minorHAnsi" w:hAnsiTheme="minorHAnsi"/>
            <w:sz w:val="24"/>
          </w:rPr>
          <w:t>updated Arctic strategy</w:t>
        </w:r>
      </w:hyperlink>
      <w:r w:rsidRPr="009948CE">
        <w:t>, the service dismisses any suggestion that newfound access to Arctic resources will create a new Wild West.</w:t>
      </w:r>
    </w:p>
    <w:p w:rsidR="00196267" w:rsidRPr="009948CE" w:rsidRDefault="00196267" w:rsidP="00196267"/>
    <w:p w:rsidR="0037157F" w:rsidRPr="009948CE" w:rsidRDefault="0037157F" w:rsidP="0037157F">
      <w:pPr>
        <w:pStyle w:val="Heading2"/>
        <w:rPr>
          <w:szCs w:val="28"/>
        </w:rPr>
      </w:pPr>
      <w:r w:rsidRPr="009948CE">
        <w:rPr>
          <w:szCs w:val="28"/>
        </w:rPr>
        <w:lastRenderedPageBreak/>
        <w:t>Red Spread</w:t>
      </w:r>
      <w:r w:rsidR="00CA53D3">
        <w:rPr>
          <w:szCs w:val="28"/>
        </w:rPr>
        <w:t xml:space="preserve"> – Arctic DA</w:t>
      </w:r>
    </w:p>
    <w:p w:rsidR="0037157F" w:rsidRPr="009948CE" w:rsidRDefault="0037157F" w:rsidP="0037157F"/>
    <w:p w:rsidR="0037157F" w:rsidRPr="009948CE" w:rsidRDefault="0037157F" w:rsidP="0037157F">
      <w:pPr>
        <w:pStyle w:val="Heading3"/>
      </w:pPr>
      <w:r w:rsidRPr="009948CE">
        <w:lastRenderedPageBreak/>
        <w:t>1NC Arctic DA</w:t>
      </w:r>
    </w:p>
    <w:p w:rsidR="0037157F" w:rsidRPr="009948CE" w:rsidRDefault="0037157F" w:rsidP="0037157F">
      <w:pPr>
        <w:pStyle w:val="Heading4"/>
      </w:pPr>
      <w:r w:rsidRPr="009948CE">
        <w:t>Russia won’t be able to develop the arctic alone – cooperation and shipping development are key</w:t>
      </w:r>
    </w:p>
    <w:p w:rsidR="0037157F" w:rsidRPr="009948CE" w:rsidRDefault="0037157F" w:rsidP="0037157F">
      <w:proofErr w:type="spellStart"/>
      <w:r w:rsidRPr="009948CE">
        <w:rPr>
          <w:rStyle w:val="StyleStyleBold12pt"/>
        </w:rPr>
        <w:t>Fadeyev</w:t>
      </w:r>
      <w:proofErr w:type="spellEnd"/>
      <w:r w:rsidRPr="009948CE">
        <w:rPr>
          <w:rStyle w:val="StyleStyleBold12pt"/>
        </w:rPr>
        <w:t xml:space="preserve"> ’13</w:t>
      </w:r>
      <w:r w:rsidRPr="009948CE">
        <w:t xml:space="preserve"> [Alexei, PhD in Economics, Head of the Production Support Department at </w:t>
      </w:r>
      <w:proofErr w:type="spellStart"/>
      <w:r w:rsidRPr="009948CE">
        <w:t>Gazpromneft</w:t>
      </w:r>
      <w:proofErr w:type="spellEnd"/>
      <w:r w:rsidRPr="009948CE">
        <w:t>-Sakhalin, Developing the Arctic Territories Efficiently, http://russiancouncil.ru/en/inner/?id_4=1332#top]</w:t>
      </w:r>
    </w:p>
    <w:p w:rsidR="0037157F" w:rsidRPr="009948CE" w:rsidRDefault="0037157F" w:rsidP="0037157F">
      <w:pPr>
        <w:rPr>
          <w:sz w:val="16"/>
          <w:szCs w:val="16"/>
        </w:rPr>
      </w:pPr>
    </w:p>
    <w:p w:rsidR="0037157F" w:rsidRPr="009948CE" w:rsidRDefault="0037157F" w:rsidP="0037157F">
      <w:pPr>
        <w:rPr>
          <w:rStyle w:val="StyleBoldUnderline"/>
        </w:rPr>
      </w:pPr>
      <w:r w:rsidRPr="009948CE">
        <w:rPr>
          <w:sz w:val="14"/>
          <w:szCs w:val="16"/>
        </w:rPr>
        <w:t xml:space="preserve">Due to its vast hydrocarbon reserves and the greater role played by fundamental factors determining political and energy security, </w:t>
      </w:r>
      <w:r w:rsidRPr="009948CE">
        <w:rPr>
          <w:rStyle w:val="StyleBoldUnderline"/>
        </w:rPr>
        <w:t>many industrialized states regard the Arctic as a key strategic</w:t>
      </w:r>
      <w:r w:rsidRPr="009948CE">
        <w:rPr>
          <w:sz w:val="14"/>
          <w:szCs w:val="16"/>
        </w:rPr>
        <w:t xml:space="preserve"> region. Its industrial development would see intensive oil and gas production, extraction of biological resources, massive cargo transshipment and, that would in turn require better transportation and the relevant infrastructure. </w:t>
      </w:r>
      <w:r w:rsidRPr="009948CE">
        <w:rPr>
          <w:rStyle w:val="Emphasis"/>
        </w:rPr>
        <w:t xml:space="preserve">International cooperation in this field is vital for the region’s </w:t>
      </w:r>
      <w:r w:rsidRPr="009948CE">
        <w:rPr>
          <w:sz w:val="16"/>
          <w:szCs w:val="16"/>
        </w:rPr>
        <w:t>efficient and safe</w:t>
      </w:r>
      <w:r w:rsidRPr="009948CE">
        <w:rPr>
          <w:rStyle w:val="Emphasis"/>
        </w:rPr>
        <w:t xml:space="preserve"> advancement</w:t>
      </w:r>
      <w:r w:rsidRPr="009948CE">
        <w:rPr>
          <w:sz w:val="14"/>
          <w:szCs w:val="16"/>
        </w:rPr>
        <w:t xml:space="preserve">, since organizing transport services is technologically complicated and legislation in the different Arctic states varies greatly. Transportation Interests in Russia’s Arctic Zone and Infrastructure Status Today The </w:t>
      </w:r>
      <w:r w:rsidRPr="009948CE">
        <w:rPr>
          <w:rStyle w:val="StyleBoldUnderline"/>
        </w:rPr>
        <w:t>extensive development of the Arctic in the near future requires scores of new solutions</w:t>
      </w:r>
      <w:r w:rsidRPr="009948CE">
        <w:rPr>
          <w:sz w:val="14"/>
          <w:szCs w:val="16"/>
        </w:rPr>
        <w:t xml:space="preserve">, some of which should produce highly effective breakthrough technologies, as well as sophisticated approaches to logistics support for remote facilities, vehicle propulsion and ensuring minimal impact on the fragile environment. </w:t>
      </w:r>
      <w:r w:rsidRPr="009948CE">
        <w:rPr>
          <w:rStyle w:val="StyleBoldUnderline"/>
        </w:rPr>
        <w:t>Russia possesses unique transportation and logistics capabilities</w:t>
      </w:r>
      <w:r w:rsidRPr="009948CE">
        <w:rPr>
          <w:sz w:val="14"/>
          <w:szCs w:val="16"/>
        </w:rPr>
        <w:t xml:space="preserve"> and can therefore play a major role in converting the country into a competitive transit territory with an advanced services sector and a service economy. The full-scale realization of its transportation and transit potential seems most promising. It would involve creating a network of international transit corridors across the territory and waters under Russia’s jurisdiction, in addition to the development of a capillary transport infrastructure to connect remote Arctic communities. </w:t>
      </w:r>
      <w:r w:rsidRPr="009948CE">
        <w:rPr>
          <w:rStyle w:val="StyleBoldUnderline"/>
        </w:rPr>
        <w:t xml:space="preserve">Poor and sometimes nonexistent transportation infrastructure causes a mismatch between the significance of resource development in Russia's polar territories and the continental shelf and national security requirements. </w:t>
      </w:r>
      <w:r w:rsidRPr="009948CE">
        <w:rPr>
          <w:rStyle w:val="Emphasis"/>
        </w:rPr>
        <w:t>This undermines Russia’s competitiveness, despite its exceptional geographical advantages.</w:t>
      </w:r>
      <w:r w:rsidRPr="009948CE">
        <w:rPr>
          <w:sz w:val="14"/>
          <w:szCs w:val="16"/>
        </w:rPr>
        <w:t xml:space="preserve"> A comprehensive transportation system and infrastructure would not only remove existing hurdles to utilizing transit potential but would also clear away infrastructural restrictions on resource activities in the Russian Arctic Zone (RAZ). </w:t>
      </w:r>
      <w:r w:rsidRPr="009948CE">
        <w:rPr>
          <w:rStyle w:val="StyleBoldUnderline"/>
        </w:rPr>
        <w:t>Arctic ports are less than promising, given the absence of long-distance railway lines</w:t>
      </w:r>
      <w:r w:rsidRPr="009948CE">
        <w:rPr>
          <w:sz w:val="14"/>
          <w:szCs w:val="16"/>
        </w:rPr>
        <w:t xml:space="preserve">, raising the importance of the </w:t>
      </w:r>
      <w:proofErr w:type="spellStart"/>
      <w:r w:rsidRPr="009948CE">
        <w:rPr>
          <w:sz w:val="14"/>
          <w:szCs w:val="16"/>
        </w:rPr>
        <w:t>Belkomur</w:t>
      </w:r>
      <w:proofErr w:type="spellEnd"/>
      <w:r w:rsidRPr="009948CE">
        <w:rPr>
          <w:sz w:val="14"/>
          <w:szCs w:val="16"/>
        </w:rPr>
        <w:t xml:space="preserve"> project that involves building the absent sections along the Archangelsk-Perm railway line (</w:t>
      </w:r>
      <w:proofErr w:type="spellStart"/>
      <w:r w:rsidRPr="009948CE">
        <w:rPr>
          <w:sz w:val="14"/>
          <w:szCs w:val="16"/>
        </w:rPr>
        <w:t>Karpogory-Vendinga</w:t>
      </w:r>
      <w:proofErr w:type="spellEnd"/>
      <w:r w:rsidRPr="009948CE">
        <w:rPr>
          <w:sz w:val="14"/>
          <w:szCs w:val="16"/>
        </w:rPr>
        <w:t xml:space="preserve">), connecting the Archangelsk seaport with Syktyvkar, </w:t>
      </w:r>
      <w:proofErr w:type="spellStart"/>
      <w:r w:rsidRPr="009948CE">
        <w:rPr>
          <w:sz w:val="14"/>
          <w:szCs w:val="16"/>
        </w:rPr>
        <w:t>Kudymkar</w:t>
      </w:r>
      <w:proofErr w:type="spellEnd"/>
      <w:r w:rsidRPr="009948CE">
        <w:rPr>
          <w:sz w:val="14"/>
          <w:szCs w:val="16"/>
        </w:rPr>
        <w:t xml:space="preserve"> and Perm (</w:t>
      </w:r>
      <w:proofErr w:type="spellStart"/>
      <w:r w:rsidRPr="009948CE">
        <w:rPr>
          <w:sz w:val="14"/>
          <w:szCs w:val="16"/>
        </w:rPr>
        <w:t>Solikamsk</w:t>
      </w:r>
      <w:proofErr w:type="spellEnd"/>
      <w:r w:rsidRPr="009948CE">
        <w:rPr>
          <w:sz w:val="14"/>
          <w:szCs w:val="16"/>
        </w:rPr>
        <w:t xml:space="preserve">). The line would carry products from these regions to foreign markets. To this end, projects such as the </w:t>
      </w:r>
      <w:proofErr w:type="spellStart"/>
      <w:r w:rsidRPr="009948CE">
        <w:rPr>
          <w:sz w:val="14"/>
          <w:szCs w:val="16"/>
        </w:rPr>
        <w:t>Sosnogorsk-Indiga</w:t>
      </w:r>
      <w:proofErr w:type="spellEnd"/>
      <w:r w:rsidRPr="009948CE">
        <w:rPr>
          <w:sz w:val="14"/>
          <w:szCs w:val="16"/>
        </w:rPr>
        <w:t xml:space="preserve"> (</w:t>
      </w:r>
      <w:proofErr w:type="spellStart"/>
      <w:r w:rsidRPr="009948CE">
        <w:rPr>
          <w:sz w:val="14"/>
          <w:szCs w:val="16"/>
        </w:rPr>
        <w:t>Barentskomur</w:t>
      </w:r>
      <w:proofErr w:type="spellEnd"/>
      <w:r w:rsidRPr="009948CE">
        <w:rPr>
          <w:sz w:val="14"/>
          <w:szCs w:val="16"/>
        </w:rPr>
        <w:t>) and Vorkuta-</w:t>
      </w:r>
      <w:proofErr w:type="spellStart"/>
      <w:r w:rsidRPr="009948CE">
        <w:rPr>
          <w:sz w:val="14"/>
          <w:szCs w:val="16"/>
        </w:rPr>
        <w:t>Ust</w:t>
      </w:r>
      <w:proofErr w:type="spellEnd"/>
      <w:r w:rsidRPr="009948CE">
        <w:rPr>
          <w:sz w:val="14"/>
          <w:szCs w:val="16"/>
        </w:rPr>
        <w:t xml:space="preserve"> Kara lines seem especially important, as does the North-South corridor linking the Persian Gulf states, India and Pakistan with Central and East Europe and Scandinavia via the Caspian. Moreover, building the </w:t>
      </w:r>
      <w:proofErr w:type="spellStart"/>
      <w:r w:rsidRPr="009948CE">
        <w:rPr>
          <w:sz w:val="14"/>
          <w:szCs w:val="16"/>
        </w:rPr>
        <w:t>Polunochnaya-Obskaya</w:t>
      </w:r>
      <w:proofErr w:type="spellEnd"/>
      <w:r w:rsidRPr="009948CE">
        <w:rPr>
          <w:sz w:val="14"/>
          <w:szCs w:val="16"/>
        </w:rPr>
        <w:t xml:space="preserve"> railway line, completing the </w:t>
      </w:r>
      <w:proofErr w:type="spellStart"/>
      <w:r w:rsidRPr="009948CE">
        <w:rPr>
          <w:sz w:val="14"/>
          <w:szCs w:val="16"/>
        </w:rPr>
        <w:t>Obskaya-Bovanenkovo</w:t>
      </w:r>
      <w:proofErr w:type="spellEnd"/>
      <w:r w:rsidRPr="009948CE">
        <w:rPr>
          <w:sz w:val="14"/>
          <w:szCs w:val="16"/>
        </w:rPr>
        <w:t xml:space="preserve"> line to the port of </w:t>
      </w:r>
      <w:proofErr w:type="spellStart"/>
      <w:r w:rsidRPr="009948CE">
        <w:rPr>
          <w:sz w:val="14"/>
          <w:szCs w:val="16"/>
        </w:rPr>
        <w:t>Kharasaway</w:t>
      </w:r>
      <w:proofErr w:type="spellEnd"/>
      <w:r w:rsidRPr="009948CE">
        <w:rPr>
          <w:sz w:val="14"/>
          <w:szCs w:val="16"/>
        </w:rPr>
        <w:t xml:space="preserve">, extending the </w:t>
      </w:r>
      <w:proofErr w:type="spellStart"/>
      <w:r w:rsidRPr="009948CE">
        <w:rPr>
          <w:sz w:val="14"/>
          <w:szCs w:val="16"/>
        </w:rPr>
        <w:t>Nadym-Salekhard</w:t>
      </w:r>
      <w:proofErr w:type="spellEnd"/>
      <w:r w:rsidRPr="009948CE">
        <w:rPr>
          <w:sz w:val="14"/>
          <w:szCs w:val="16"/>
        </w:rPr>
        <w:t xml:space="preserve"> railway line to </w:t>
      </w:r>
      <w:proofErr w:type="spellStart"/>
      <w:r w:rsidRPr="009948CE">
        <w:rPr>
          <w:sz w:val="14"/>
          <w:szCs w:val="16"/>
        </w:rPr>
        <w:t>Labytnangi</w:t>
      </w:r>
      <w:proofErr w:type="spellEnd"/>
      <w:r w:rsidRPr="009948CE">
        <w:rPr>
          <w:sz w:val="14"/>
          <w:szCs w:val="16"/>
        </w:rPr>
        <w:t xml:space="preserve">, and continuing the </w:t>
      </w:r>
      <w:proofErr w:type="spellStart"/>
      <w:r w:rsidRPr="009948CE">
        <w:rPr>
          <w:sz w:val="14"/>
          <w:szCs w:val="16"/>
        </w:rPr>
        <w:t>Korotchayevo-Igarka</w:t>
      </w:r>
      <w:proofErr w:type="spellEnd"/>
      <w:r w:rsidRPr="009948CE">
        <w:rPr>
          <w:sz w:val="14"/>
          <w:szCs w:val="16"/>
        </w:rPr>
        <w:t xml:space="preserve"> railroad line to </w:t>
      </w:r>
      <w:proofErr w:type="spellStart"/>
      <w:r w:rsidRPr="009948CE">
        <w:rPr>
          <w:sz w:val="14"/>
          <w:szCs w:val="16"/>
        </w:rPr>
        <w:t>Dudinka</w:t>
      </w:r>
      <w:proofErr w:type="spellEnd"/>
      <w:r w:rsidRPr="009948CE">
        <w:rPr>
          <w:sz w:val="14"/>
          <w:szCs w:val="16"/>
        </w:rPr>
        <w:t xml:space="preserve"> and Norilsk would forge a link between the ore fields of the polar Urals and </w:t>
      </w:r>
      <w:proofErr w:type="spellStart"/>
      <w:r w:rsidRPr="009948CE">
        <w:rPr>
          <w:sz w:val="14"/>
          <w:szCs w:val="16"/>
        </w:rPr>
        <w:t>Yamal</w:t>
      </w:r>
      <w:proofErr w:type="spellEnd"/>
      <w:r w:rsidRPr="009948CE">
        <w:rPr>
          <w:sz w:val="14"/>
          <w:szCs w:val="16"/>
        </w:rPr>
        <w:t xml:space="preserve"> hydrocarbon deposits with industrialized areas in the Urals. [1] Meridian railway lines to ports on the White, Barents, Kara and Laptev seas should boost the cargo potential of the Northern Sea Route (NSR) and open direct access to West Europe. Some complications can be expected from building the </w:t>
      </w:r>
      <w:proofErr w:type="spellStart"/>
      <w:r w:rsidRPr="009948CE">
        <w:rPr>
          <w:sz w:val="14"/>
          <w:szCs w:val="16"/>
        </w:rPr>
        <w:t>Salkhard-Nadym-Novy</w:t>
      </w:r>
      <w:proofErr w:type="spellEnd"/>
      <w:r w:rsidRPr="009948CE">
        <w:rPr>
          <w:sz w:val="14"/>
          <w:szCs w:val="16"/>
        </w:rPr>
        <w:t xml:space="preserve"> </w:t>
      </w:r>
      <w:proofErr w:type="spellStart"/>
      <w:r w:rsidRPr="009948CE">
        <w:rPr>
          <w:sz w:val="14"/>
          <w:szCs w:val="16"/>
        </w:rPr>
        <w:t>Urengoy</w:t>
      </w:r>
      <w:proofErr w:type="spellEnd"/>
      <w:r w:rsidRPr="009948CE">
        <w:rPr>
          <w:sz w:val="14"/>
          <w:szCs w:val="16"/>
        </w:rPr>
        <w:t xml:space="preserve"> railroad that to reach </w:t>
      </w:r>
      <w:proofErr w:type="spellStart"/>
      <w:r w:rsidRPr="009948CE">
        <w:rPr>
          <w:sz w:val="14"/>
          <w:szCs w:val="16"/>
        </w:rPr>
        <w:t>Igarka</w:t>
      </w:r>
      <w:proofErr w:type="spellEnd"/>
      <w:r w:rsidRPr="009948CE">
        <w:rPr>
          <w:sz w:val="14"/>
          <w:szCs w:val="16"/>
        </w:rPr>
        <w:t xml:space="preserve"> and Norilsk, as cargos may leave via the </w:t>
      </w:r>
      <w:proofErr w:type="spellStart"/>
      <w:r w:rsidRPr="009948CE">
        <w:rPr>
          <w:sz w:val="14"/>
          <w:szCs w:val="16"/>
        </w:rPr>
        <w:t>Dudinka</w:t>
      </w:r>
      <w:proofErr w:type="spellEnd"/>
      <w:r w:rsidRPr="009948CE">
        <w:rPr>
          <w:sz w:val="14"/>
          <w:szCs w:val="16"/>
        </w:rPr>
        <w:t xml:space="preserve"> connection, the NSR’s best link. This could mean the emergence of competition between railway and marine transportation with regard to tariffs, logistics and reliability. There would be growing demand for rapid cross-Polar transit, including air routes (similar to the shortest routes between the Eastern and Western hemispheres), and for a multifunctional transcontinental traffic route through a tunnel under the Bering Strait. Feasibility is based on the future use of the high-latitude Northern Transport Corridor: Russia’s multi-purpose sea-and-land route incorporating the NSR and its adjacent meridian river and railway communications. The cities of Murmansk and Petropavlovsk-Kamchatsky – its extreme points – would allow the transshipment of cargos to ice-class vessels, icebreaker servicing and feeder route support [1]. </w:t>
      </w:r>
      <w:r w:rsidRPr="009948CE">
        <w:rPr>
          <w:rStyle w:val="StyleBoldUnderline"/>
        </w:rPr>
        <w:t>Despite the numerous technical difficulties of Arctic sailing, the NSR offers the shortest route</w:t>
      </w:r>
      <w:r w:rsidRPr="009948CE">
        <w:rPr>
          <w:sz w:val="14"/>
          <w:szCs w:val="16"/>
        </w:rPr>
        <w:t xml:space="preserve"> between Europe, the Far East and North America's western coast, </w:t>
      </w:r>
      <w:r w:rsidRPr="009948CE">
        <w:rPr>
          <w:rStyle w:val="StyleBoldUnderline"/>
        </w:rPr>
        <w:t>which could be used not only for transit but also for Russian exports that are currently delivered to Southeast Asia via the Suez Canal</w:t>
      </w:r>
      <w:r w:rsidRPr="009948CE">
        <w:rPr>
          <w:sz w:val="14"/>
          <w:szCs w:val="16"/>
        </w:rPr>
        <w:t xml:space="preserve">. Interestingly, in recent years, </w:t>
      </w:r>
      <w:r w:rsidRPr="009948CE">
        <w:rPr>
          <w:rStyle w:val="StyleBoldUnderline"/>
        </w:rPr>
        <w:t xml:space="preserve">government decisions have also stressed the </w:t>
      </w:r>
      <w:r w:rsidRPr="009948CE">
        <w:rPr>
          <w:rStyle w:val="Emphasis"/>
        </w:rPr>
        <w:t xml:space="preserve">NSR’s key role </w:t>
      </w:r>
      <w:r w:rsidRPr="009948CE">
        <w:rPr>
          <w:rStyle w:val="StyleBoldUnderline"/>
        </w:rPr>
        <w:t>in developing the Arctic areas and resources. There is now a clear and pressing need for the modernization of existing and construction of new seaports, export terminals, icebreakers and transport vessels, and for the creation of a marine platform for offshore geological survey and servicing.</w:t>
      </w:r>
    </w:p>
    <w:p w:rsidR="0037157F" w:rsidRPr="009948CE" w:rsidRDefault="0037157F" w:rsidP="0037157F">
      <w:pPr>
        <w:pStyle w:val="Heading4"/>
      </w:pPr>
      <w:r w:rsidRPr="009948CE">
        <w:t>Russia needs a developed Arctic as a power base for Russian expansionism and US-Russian war</w:t>
      </w:r>
    </w:p>
    <w:p w:rsidR="0037157F" w:rsidRPr="009948CE" w:rsidRDefault="0037157F" w:rsidP="0037157F">
      <w:r w:rsidRPr="009948CE">
        <w:rPr>
          <w:rStyle w:val="StyleStyleBold12pt"/>
        </w:rPr>
        <w:t>Hodges 13</w:t>
      </w:r>
      <w:r w:rsidRPr="009948CE">
        <w:rPr>
          <w:sz w:val="16"/>
          <w:szCs w:val="16"/>
        </w:rPr>
        <w:t xml:space="preserve"> [Dave is an award winning psychology, statistics and research professor, and a political activist and writer who has published dozens of editorials and articles, “Why Russia Needs Alaska”, http://www.thecommonsenseshow.com/2013/02/27/why-russia-needs-alaska/]</w:t>
      </w:r>
    </w:p>
    <w:p w:rsidR="0037157F" w:rsidRPr="009948CE" w:rsidRDefault="0037157F" w:rsidP="0037157F">
      <w:pPr>
        <w:rPr>
          <w:rStyle w:val="Emphasis"/>
        </w:rPr>
      </w:pPr>
      <w:r w:rsidRPr="009948CE">
        <w:rPr>
          <w:sz w:val="12"/>
        </w:rPr>
        <w:t xml:space="preserve">Containing Russia Is the Key to World Peace </w:t>
      </w:r>
      <w:proofErr w:type="gramStart"/>
      <w:r w:rsidRPr="009948CE">
        <w:rPr>
          <w:sz w:val="12"/>
        </w:rPr>
        <w:t>From</w:t>
      </w:r>
      <w:proofErr w:type="gramEnd"/>
      <w:r w:rsidRPr="009948CE">
        <w:rPr>
          <w:sz w:val="12"/>
        </w:rPr>
        <w:t xml:space="preserve"> Mackinder’s perspective, </w:t>
      </w:r>
      <w:r w:rsidRPr="009948CE">
        <w:rPr>
          <w:rStyle w:val="StyleBoldUnderline"/>
        </w:rPr>
        <w:t>Soviet Russia had to be contained within the heartland.</w:t>
      </w:r>
      <w:r w:rsidRPr="009948CE">
        <w:rPr>
          <w:sz w:val="12"/>
        </w:rPr>
        <w:t xml:space="preserve"> Mackinder’s believed </w:t>
      </w:r>
      <w:r w:rsidRPr="009948CE">
        <w:rPr>
          <w:rStyle w:val="StyleBoldUnderline"/>
        </w:rPr>
        <w:t>that whosoever controlled Eurasia, controlled the world, so long as the controller had access to useable ports. The problem for Russia is that they have so few usable ports</w:t>
      </w:r>
      <w:r w:rsidRPr="009948CE">
        <w:rPr>
          <w:sz w:val="12"/>
        </w:rPr>
        <w:t xml:space="preserve"> thus impacting commerce and the movement of men and material in a time of war. </w:t>
      </w:r>
      <w:r w:rsidRPr="009948CE">
        <w:rPr>
          <w:rStyle w:val="StyleBoldUnderline"/>
        </w:rPr>
        <w:t>So long as Russian could be prevented from being a major sea power, the forces of the United States and Western Europe were safe. However, if Russia should become a sea power in conjunction with its massive land-based power, Russia could rule the world.</w:t>
      </w:r>
      <w:r w:rsidRPr="009948CE">
        <w:rPr>
          <w:rStyle w:val="StyleBoldUnderline"/>
          <w:sz w:val="12"/>
        </w:rPr>
        <w:t xml:space="preserve"> </w:t>
      </w:r>
      <w:proofErr w:type="spellStart"/>
      <w:r w:rsidRPr="009948CE">
        <w:rPr>
          <w:sz w:val="12"/>
        </w:rPr>
        <w:t>Zbigniew</w:t>
      </w:r>
      <w:proofErr w:type="spellEnd"/>
      <w:r w:rsidRPr="009948CE">
        <w:rPr>
          <w:sz w:val="12"/>
        </w:rPr>
        <w:t xml:space="preserve"> Brzezinski confirms the Heartland Theory, in his book, A Geostrategic Framework for the Conduct of the US-Soviet Contest (pp 22-23), </w:t>
      </w:r>
      <w:proofErr w:type="spellStart"/>
      <w:r w:rsidRPr="009948CE">
        <w:rPr>
          <w:sz w:val="12"/>
        </w:rPr>
        <w:t>n</w:t>
      </w:r>
      <w:proofErr w:type="spellEnd"/>
      <w:r w:rsidRPr="009948CE">
        <w:rPr>
          <w:sz w:val="12"/>
        </w:rPr>
        <w:t xml:space="preserve"> which he echoed the words of Mackinder when he stated that “Whoever controls Eurasia dominates the globe. </w:t>
      </w:r>
      <w:r w:rsidRPr="009948CE">
        <w:rPr>
          <w:rStyle w:val="StyleBoldUnderline"/>
        </w:rPr>
        <w:t xml:space="preserve">If the Soviet Union captures the peripheries of this landmass … it would not only win control of vast human, economic and military resources, but also gain access to the geostrategic approaches to the </w:t>
      </w:r>
      <w:r w:rsidRPr="009948CE">
        <w:rPr>
          <w:rStyle w:val="StyleBoldUnderline"/>
        </w:rPr>
        <w:lastRenderedPageBreak/>
        <w:t>Western Hemisphere – the Atlantic and the Pacific</w:t>
      </w:r>
      <w:r w:rsidRPr="009948CE">
        <w:rPr>
          <w:sz w:val="12"/>
        </w:rPr>
        <w:t xml:space="preserve">.” </w:t>
      </w:r>
      <w:proofErr w:type="gramStart"/>
      <w:r w:rsidRPr="009948CE">
        <w:rPr>
          <w:sz w:val="12"/>
        </w:rPr>
        <w:t>For Russia, controlling the peripheries of the landmass means controlling Alaska and having access to its ports.</w:t>
      </w:r>
      <w:proofErr w:type="gramEnd"/>
      <w:r w:rsidRPr="009948CE">
        <w:rPr>
          <w:sz w:val="12"/>
        </w:rPr>
        <w:t xml:space="preserve"> This would make Russia the world’s most preeminent land and sea power and the world would have to pay homage to the new global master. Stalin’s Secret Plans to Invade Alaska In 1951 </w:t>
      </w:r>
      <w:proofErr w:type="gramStart"/>
      <w:r w:rsidRPr="009948CE">
        <w:rPr>
          <w:sz w:val="12"/>
        </w:rPr>
        <w:t>In</w:t>
      </w:r>
      <w:proofErr w:type="gramEnd"/>
      <w:r w:rsidRPr="009948CE">
        <w:rPr>
          <w:sz w:val="12"/>
        </w:rPr>
        <w:t xml:space="preserve"> 1999, at a </w:t>
      </w:r>
      <w:hyperlink r:id="rId34" w:history="1">
        <w:r w:rsidRPr="009948CE">
          <w:rPr>
            <w:rStyle w:val="Hyperlink"/>
            <w:sz w:val="12"/>
          </w:rPr>
          <w:t>conference</w:t>
        </w:r>
      </w:hyperlink>
      <w:r w:rsidRPr="009948CE">
        <w:rPr>
          <w:sz w:val="12"/>
        </w:rPr>
        <w:t xml:space="preserve"> held at Yale University, previously-secret Russian documents revealed that Russian Dictator Joseph </w:t>
      </w:r>
      <w:r w:rsidRPr="009948CE">
        <w:rPr>
          <w:rStyle w:val="StyleBoldUnderline"/>
        </w:rPr>
        <w:t>Stalin had undergone extensive planning in preparation to invade North America as early as 1951</w:t>
      </w:r>
      <w:r w:rsidRPr="009948CE">
        <w:rPr>
          <w:sz w:val="12"/>
        </w:rPr>
        <w:t xml:space="preserve">. The event was one of a series of programs sponsored by the Washington D.C.-based Cold War International History Project (CWIHP), which monitors new documents pertaining to the Cold War. </w:t>
      </w:r>
      <w:proofErr w:type="gramStart"/>
      <w:r w:rsidRPr="009948CE">
        <w:rPr>
          <w:sz w:val="12"/>
        </w:rPr>
        <w:t>The Yale conference centered on Stalin’s relationship with the United States.</w:t>
      </w:r>
      <w:proofErr w:type="gramEnd"/>
      <w:r w:rsidRPr="009948CE">
        <w:rPr>
          <w:sz w:val="12"/>
        </w:rPr>
        <w:t xml:space="preserve"> These documents, from the Cold War, revealed that </w:t>
      </w:r>
      <w:r w:rsidRPr="009948CE">
        <w:rPr>
          <w:rStyle w:val="StyleBoldUnderline"/>
        </w:rPr>
        <w:t>Stalin had a definitive plan to attack Alaska in 1951-52 and had undergone major military preparations in anticipation of the invasion. Russia has always considered itself to be landlocked and this served as the major motivation for Russia’s planned incursion which would have given Russia access to good sea ports</w:t>
      </w:r>
      <w:r w:rsidRPr="009948CE">
        <w:rPr>
          <w:sz w:val="12"/>
        </w:rPr>
        <w:t xml:space="preserve">. Stalin subsequently died and the plans were abandoned, at least temporarily. Suspicious Happenings </w:t>
      </w:r>
      <w:proofErr w:type="gramStart"/>
      <w:r w:rsidRPr="009948CE">
        <w:rPr>
          <w:sz w:val="12"/>
        </w:rPr>
        <w:t>In</w:t>
      </w:r>
      <w:proofErr w:type="gramEnd"/>
      <w:r w:rsidRPr="009948CE">
        <w:rPr>
          <w:sz w:val="12"/>
        </w:rPr>
        <w:t xml:space="preserve"> Alaska In light of the evidence, it is abundantly clear that there are clear economic, political and military reasons why the Russians would want to occupy Alaska. My interest in this topic surfaced quite serendipitously as a couple of listeners to my radio program sent me information on the Agenda 21 invasion of small Alaska communities, and oh, by the way, they also reported that they were seeing Russian troops in their respective communities. </w:t>
      </w:r>
      <w:r w:rsidRPr="009948CE">
        <w:rPr>
          <w:rStyle w:val="StyleBoldUnderline"/>
        </w:rPr>
        <w:t>The sighting of Russian troops in small Alaskan towns such Ketchikan,</w:t>
      </w:r>
      <w:r w:rsidRPr="009948CE">
        <w:rPr>
          <w:sz w:val="12"/>
        </w:rPr>
        <w:t xml:space="preserve"> Alaska, got my undivided attention. Ketchikan is the southeastern most </w:t>
      </w:r>
      <w:proofErr w:type="gramStart"/>
      <w:r w:rsidRPr="009948CE">
        <w:rPr>
          <w:sz w:val="12"/>
        </w:rPr>
        <w:t>city</w:t>
      </w:r>
      <w:proofErr w:type="gramEnd"/>
      <w:r w:rsidRPr="009948CE">
        <w:rPr>
          <w:sz w:val="12"/>
        </w:rPr>
        <w:t xml:space="preserve"> in Alaska. </w:t>
      </w:r>
      <w:proofErr w:type="gramStart"/>
      <w:r w:rsidRPr="009948CE">
        <w:rPr>
          <w:sz w:val="12"/>
        </w:rPr>
        <w:t>With an estimated population of 8,050.</w:t>
      </w:r>
      <w:proofErr w:type="gramEnd"/>
      <w:r w:rsidRPr="009948CE">
        <w:rPr>
          <w:sz w:val="12"/>
        </w:rPr>
        <w:t xml:space="preserve"> Ketchikan is the fifth-most populous city in the state. Another area where there are civilian sightings of Russian troops is in Sitka, Alaska. The City of Sitka, formerly New Archangel under Russian rule, is located on Baranof Island and the southern half of Chichagof Island in the Alexander Archipelago of the Pacific Ocean. Additionally, </w:t>
      </w:r>
      <w:r w:rsidRPr="009948CE">
        <w:rPr>
          <w:rStyle w:val="StyleBoldUnderline"/>
        </w:rPr>
        <w:t xml:space="preserve">one military veteran </w:t>
      </w:r>
      <w:proofErr w:type="gramStart"/>
      <w:r w:rsidRPr="009948CE">
        <w:rPr>
          <w:rStyle w:val="StyleBoldUnderline"/>
        </w:rPr>
        <w:t>reports</w:t>
      </w:r>
      <w:proofErr w:type="gramEnd"/>
      <w:r w:rsidRPr="009948CE">
        <w:rPr>
          <w:rStyle w:val="StyleBoldUnderline"/>
        </w:rPr>
        <w:t xml:space="preserve"> seeing Russian submarines, on a frequent basis, just off the coast. Further, there are civilian reports of Russian vehicles and troops moving through Alaska north of Anchorage</w:t>
      </w:r>
      <w:r w:rsidRPr="009948CE">
        <w:rPr>
          <w:sz w:val="12"/>
        </w:rPr>
        <w:t xml:space="preserve">. These are only anecdotal accounts and further proof is required in to validate these eyewitness accounts. </w:t>
      </w:r>
      <w:r w:rsidRPr="009948CE">
        <w:rPr>
          <w:rStyle w:val="StyleBoldUnderline"/>
        </w:rPr>
        <w:t>Yet, there are indeed verifiable, reported media accounts of Russian troops on American soil.</w:t>
      </w:r>
      <w:r w:rsidRPr="009948CE">
        <w:rPr>
          <w:rStyle w:val="StyleBoldUnderline"/>
          <w:sz w:val="12"/>
        </w:rPr>
        <w:t xml:space="preserve"> </w:t>
      </w:r>
      <w:r w:rsidRPr="009948CE">
        <w:rPr>
          <w:sz w:val="12"/>
        </w:rPr>
        <w:t xml:space="preserve">The presence of Russian troops on American soil is very troublesome. America does not need to rely on the anecdotal accounts of Alaskan civilians to be concerned about the presence of Russian troops on American soil. Russian commandos are also “training” at </w:t>
      </w:r>
      <w:hyperlink r:id="rId35" w:history="1">
        <w:r w:rsidRPr="009948CE">
          <w:rPr>
            <w:rStyle w:val="Hyperlink"/>
            <w:sz w:val="12"/>
          </w:rPr>
          <w:t>Fort Carson</w:t>
        </w:r>
      </w:hyperlink>
      <w:r w:rsidRPr="009948CE">
        <w:rPr>
          <w:sz w:val="12"/>
        </w:rPr>
        <w:t xml:space="preserve">, in Colorado Springs since last spring. Why is this concerning? The United States is about to go to war with Iran for selling its oil to Russia, China and India for gold instead of the Petrodollar. Russia and China have threatened to </w:t>
      </w:r>
      <w:hyperlink r:id="rId36" w:history="1">
        <w:r w:rsidRPr="009948CE">
          <w:rPr>
            <w:rStyle w:val="Hyperlink"/>
            <w:sz w:val="12"/>
          </w:rPr>
          <w:t>nuke</w:t>
        </w:r>
      </w:hyperlink>
      <w:r w:rsidRPr="009948CE">
        <w:rPr>
          <w:sz w:val="12"/>
        </w:rPr>
        <w:t xml:space="preserve"> the United States if it dares to attack Iran. </w:t>
      </w:r>
      <w:r w:rsidRPr="009948CE">
        <w:rPr>
          <w:rStyle w:val="StyleBoldUnderline"/>
        </w:rPr>
        <w:t>Russia is, and should be considered to be an enemy of the United States.</w:t>
      </w:r>
      <w:r w:rsidRPr="009948CE">
        <w:rPr>
          <w:rStyle w:val="StyleBoldUnderline"/>
          <w:sz w:val="12"/>
        </w:rPr>
        <w:t xml:space="preserve"> </w:t>
      </w:r>
      <w:r w:rsidRPr="009948CE">
        <w:rPr>
          <w:sz w:val="12"/>
        </w:rPr>
        <w:t xml:space="preserve">A Stunning Act of Treason Obama has given away seven strategic, oil-rich Alaskan islands to the Russians at a time when we could be going to war with Russia. At minimum, the oil, alone, from these Islands should be considered to be a military asset. I remain very concerned that these seven </w:t>
      </w:r>
      <w:r w:rsidRPr="009948CE">
        <w:rPr>
          <w:rStyle w:val="StyleBoldUnderline"/>
        </w:rPr>
        <w:t xml:space="preserve">islands in the Arctic Ocean and Bering Sea could </w:t>
      </w:r>
      <w:r w:rsidRPr="009948CE">
        <w:rPr>
          <w:sz w:val="12"/>
        </w:rPr>
        <w:t>also</w:t>
      </w:r>
      <w:r w:rsidRPr="009948CE">
        <w:rPr>
          <w:rStyle w:val="StyleBoldUnderline"/>
        </w:rPr>
        <w:t xml:space="preserve"> be used as a military staging area from which to invade Alaska and defend its new claims of the mineral rich resources at the North Pole</w:t>
      </w:r>
      <w:r w:rsidRPr="009948CE">
        <w:rPr>
          <w:sz w:val="12"/>
        </w:rPr>
        <w:t xml:space="preserve">. The Department of Interior estimates billions of barrels of oil are at stake, related to these seven Islands. Didn’t Obama promise energy </w:t>
      </w:r>
      <w:proofErr w:type="gramStart"/>
      <w:r w:rsidRPr="009948CE">
        <w:rPr>
          <w:sz w:val="12"/>
        </w:rPr>
        <w:t>independence.</w:t>
      </w:r>
      <w:proofErr w:type="gramEnd"/>
      <w:r w:rsidRPr="009948CE">
        <w:rPr>
          <w:sz w:val="12"/>
        </w:rPr>
        <w:t xml:space="preserve"> Didn’t this proven communist president promise to help the economy bounce back by lessening our dependence on foreign oil? And despite our ongoing economic depression, Obama killed the Keystone Pipeline a few months ago. Perhaps, very soon, America will not need the Keystone Pipeline because Alaska will not be remaining as a viable member of the United States. To those who think that Obama would never sacrifice Alaska to Russia, then please tell us “conspiracy theorists” why he would give away seven Islands, one as big as Delaware, with great natural resources, to the Russians? This is a case of bold-faced treason plain and simple. Obama and his cabinet should be arrested, tried and sentenced as we would with any traitor. Yet, there is more. The Giveaway of Alaska There </w:t>
      </w:r>
      <w:proofErr w:type="gramStart"/>
      <w:r w:rsidRPr="009948CE">
        <w:rPr>
          <w:sz w:val="12"/>
        </w:rPr>
        <w:t>exists</w:t>
      </w:r>
      <w:proofErr w:type="gramEnd"/>
      <w:r w:rsidRPr="009948CE">
        <w:rPr>
          <w:sz w:val="12"/>
        </w:rPr>
        <w:t xml:space="preserve"> documented facts which support the reasons why Alaska should be placed on high alert. </w:t>
      </w:r>
      <w:r w:rsidRPr="009948CE">
        <w:rPr>
          <w:rStyle w:val="StyleBoldUnderline"/>
        </w:rPr>
        <w:t xml:space="preserve">Russia recently sent four brigades to the Arctic. The Arctic can be used as a staging area for the invasion of the </w:t>
      </w:r>
      <w:hyperlink r:id="rId37" w:history="1">
        <w:r w:rsidRPr="009948CE">
          <w:rPr>
            <w:rStyle w:val="StyleBoldUnderline"/>
          </w:rPr>
          <w:t>North Pole</w:t>
        </w:r>
      </w:hyperlink>
      <w:r w:rsidRPr="009948CE">
        <w:rPr>
          <w:rStyle w:val="StyleBoldUnderline"/>
        </w:rPr>
        <w:t xml:space="preserve"> to protect its recent mineral claims, but more importantly, </w:t>
      </w:r>
      <w:r w:rsidRPr="009948CE">
        <w:rPr>
          <w:rStyle w:val="Emphasis"/>
        </w:rPr>
        <w:t xml:space="preserve">this area of the Arctic could serve as a </w:t>
      </w:r>
      <w:hyperlink r:id="rId38" w:history="1">
        <w:r w:rsidRPr="009948CE">
          <w:rPr>
            <w:rStyle w:val="Emphasis"/>
          </w:rPr>
          <w:t>base of operations</w:t>
        </w:r>
      </w:hyperlink>
      <w:r w:rsidRPr="009948CE">
        <w:rPr>
          <w:rStyle w:val="Emphasis"/>
        </w:rPr>
        <w:t xml:space="preserve"> from which to invade Alaska </w:t>
      </w:r>
      <w:r w:rsidRPr="009948CE">
        <w:rPr>
          <w:rStyle w:val="StyleBoldUnderline"/>
        </w:rPr>
        <w:t>with the help of pre-positioned assets within the state.</w:t>
      </w:r>
      <w:r w:rsidRPr="009948CE">
        <w:rPr>
          <w:rStyle w:val="StyleBoldUnderline"/>
          <w:sz w:val="12"/>
        </w:rPr>
        <w:t xml:space="preserve"> </w:t>
      </w:r>
      <w:r w:rsidRPr="009948CE">
        <w:rPr>
          <w:sz w:val="12"/>
        </w:rPr>
        <w:t xml:space="preserve">In March of 2012, with a microphone left on. Obama made an unguarded comment to Russian leader </w:t>
      </w:r>
      <w:hyperlink r:id="rId39" w:tooltip="More from guardian.co.uk on Dmitry Medvedev" w:history="1">
        <w:r w:rsidRPr="009948CE">
          <w:rPr>
            <w:rStyle w:val="Hyperlink"/>
            <w:sz w:val="12"/>
          </w:rPr>
          <w:t>Dmitry Medvedev</w:t>
        </w:r>
      </w:hyperlink>
      <w:r w:rsidRPr="009948CE">
        <w:rPr>
          <w:sz w:val="12"/>
        </w:rPr>
        <w:t xml:space="preserve"> to be “</w:t>
      </w:r>
      <w:hyperlink r:id="rId40" w:history="1">
        <w:r w:rsidRPr="009948CE">
          <w:rPr>
            <w:rStyle w:val="Hyperlink"/>
            <w:sz w:val="12"/>
          </w:rPr>
          <w:t>more lenient on nuclear issues</w:t>
        </w:r>
      </w:hyperlink>
      <w:r w:rsidRPr="009948CE">
        <w:rPr>
          <w:sz w:val="12"/>
        </w:rPr>
        <w:t xml:space="preserve">” because he could be more flexible “after the November election”. Does more flexible mean killing the Keystone Pipeline prior to giving away seven rich Alaskan Islands to the Russians? Does more flexible mean letting the Russians train in Colorado Springs and in Alaska? Does being more flexible mean compromising our defense of Alaska? More Treason </w:t>
      </w:r>
      <w:proofErr w:type="gramStart"/>
      <w:r w:rsidRPr="009948CE">
        <w:rPr>
          <w:sz w:val="12"/>
        </w:rPr>
        <w:t>From</w:t>
      </w:r>
      <w:proofErr w:type="gramEnd"/>
      <w:r w:rsidRPr="009948CE">
        <w:rPr>
          <w:sz w:val="12"/>
        </w:rPr>
        <w:t xml:space="preserve"> Obama Although some journalists have said that they suspect that Obama is preparing to give away Alaska to Russia. I previously did not see how a sitting president could do such a thing and remain in office. However, if Russia were to militarily seize </w:t>
      </w:r>
      <w:proofErr w:type="gramStart"/>
      <w:r w:rsidRPr="009948CE">
        <w:rPr>
          <w:sz w:val="12"/>
        </w:rPr>
        <w:t>Alaska, that</w:t>
      </w:r>
      <w:proofErr w:type="gramEnd"/>
      <w:r w:rsidRPr="009948CE">
        <w:rPr>
          <w:sz w:val="12"/>
        </w:rPr>
        <w:t xml:space="preserve"> would provide Obama with a plausible excuse in which he claims America was caught off guard and the danger was unforeseen. Obama could best accomplish this by weakening the defenses of Alaska and the evidence is supportive of this suspicion. The evidence does not support a </w:t>
      </w:r>
      <w:proofErr w:type="gramStart"/>
      <w:r w:rsidRPr="009948CE">
        <w:rPr>
          <w:sz w:val="12"/>
        </w:rPr>
        <w:t>timetable,</w:t>
      </w:r>
      <w:proofErr w:type="gramEnd"/>
      <w:r w:rsidRPr="009948CE">
        <w:rPr>
          <w:sz w:val="12"/>
        </w:rPr>
        <w:t xml:space="preserve"> however, I would guess that this event may transpire in Obama’s last year in office, or possibly in the lame duck session where he cannot be held accountable. This article will hopefully remove Obama’s ability to excuse away the notion that America lost Alaska because it </w:t>
      </w:r>
      <w:proofErr w:type="gramStart"/>
      <w:r w:rsidRPr="009948CE">
        <w:rPr>
          <w:sz w:val="12"/>
        </w:rPr>
        <w:t>go</w:t>
      </w:r>
      <w:proofErr w:type="gramEnd"/>
      <w:r w:rsidRPr="009948CE">
        <w:rPr>
          <w:sz w:val="12"/>
        </w:rPr>
        <w:t xml:space="preserve"> caught with its proverbial pants down. The giving away of seven strategic, oil-rich </w:t>
      </w:r>
      <w:hyperlink r:id="rId41" w:history="1">
        <w:r w:rsidRPr="009948CE">
          <w:rPr>
            <w:rStyle w:val="Hyperlink"/>
            <w:sz w:val="12"/>
          </w:rPr>
          <w:t>Islands</w:t>
        </w:r>
      </w:hyperlink>
      <w:r w:rsidRPr="009948CE">
        <w:rPr>
          <w:sz w:val="12"/>
        </w:rPr>
        <w:t xml:space="preserve"> is a good start to support a claim of treason because Obama is purposely weakening the defense of Alaska. Also, local residents along the Alaskan coast have reported to me that the massive over flights along the coast have all but ceased. The </w:t>
      </w:r>
      <w:hyperlink r:id="rId42" w:history="1">
        <w:r w:rsidRPr="009948CE">
          <w:rPr>
            <w:rStyle w:val="Hyperlink"/>
            <w:sz w:val="12"/>
          </w:rPr>
          <w:t>F-22′s</w:t>
        </w:r>
      </w:hyperlink>
      <w:r w:rsidRPr="009948CE">
        <w:rPr>
          <w:sz w:val="12"/>
        </w:rPr>
        <w:t xml:space="preserve"> have disappeared. The Air Force says the flights have been suspended because of oxygen concerns which are impacting the pilots. Then shouldn’t the flights be replaced by F-16′s? What about national </w:t>
      </w:r>
      <w:proofErr w:type="spellStart"/>
      <w:r w:rsidRPr="009948CE">
        <w:rPr>
          <w:sz w:val="12"/>
        </w:rPr>
        <w:t>security</w:t>
      </w:r>
      <w:proofErr w:type="gramStart"/>
      <w:r w:rsidRPr="009948CE">
        <w:rPr>
          <w:sz w:val="12"/>
        </w:rPr>
        <w:t>?These</w:t>
      </w:r>
      <w:proofErr w:type="spellEnd"/>
      <w:proofErr w:type="gramEnd"/>
      <w:r w:rsidRPr="009948CE">
        <w:rPr>
          <w:sz w:val="12"/>
        </w:rPr>
        <w:t xml:space="preserve"> over flights have been a staple of Alaskan defense since the Cold War. If we are close to war with Iran and its ally, Russia, then shouldn’t we beefing up our patrols in Alaska? Recently the </w:t>
      </w:r>
      <w:hyperlink r:id="rId43" w:history="1">
        <w:r w:rsidRPr="009948CE">
          <w:rPr>
            <w:rStyle w:val="Hyperlink"/>
            <w:sz w:val="12"/>
          </w:rPr>
          <w:t>ATF</w:t>
        </w:r>
      </w:hyperlink>
      <w:r w:rsidRPr="009948CE">
        <w:rPr>
          <w:sz w:val="12"/>
        </w:rPr>
        <w:t xml:space="preserve"> asked for gun registration records in Alaska. Perhaps the Russians need to know, in advance, where the most civilian opposition will come from when they take over Alaska. Are Plans Being Made For a Post-Russian Takeover of Alaska? </w:t>
      </w:r>
      <w:r w:rsidRPr="009948CE">
        <w:rPr>
          <w:rStyle w:val="StyleBoldUnderline"/>
        </w:rPr>
        <w:t xml:space="preserve">It is now on the record that Putin said that he was going to make his country the greatest country, economically, as he said in print that he is </w:t>
      </w:r>
      <w:hyperlink r:id="rId44" w:history="1">
        <w:r w:rsidRPr="009948CE">
          <w:rPr>
            <w:rStyle w:val="StyleBoldUnderline"/>
          </w:rPr>
          <w:t>claiming</w:t>
        </w:r>
      </w:hyperlink>
      <w:r w:rsidRPr="009948CE">
        <w:rPr>
          <w:rStyle w:val="StyleBoldUnderline"/>
        </w:rPr>
        <w:t xml:space="preserve"> part of Alaska. Adding fuel to the fire, it is now clear that Russia is also establishing plans for an </w:t>
      </w:r>
      <w:hyperlink r:id="rId45" w:history="1">
        <w:r w:rsidRPr="009948CE">
          <w:rPr>
            <w:rStyle w:val="StyleBoldUnderline"/>
          </w:rPr>
          <w:t>Arctic industrialization. In geopolitical and military terms, it could be an easy to claim to make if the military resistance in Alaska is greatly compromised, and it has been.</w:t>
        </w:r>
      </w:hyperlink>
      <w:r w:rsidRPr="009948CE">
        <w:rPr>
          <w:rStyle w:val="StyleBoldUnderline"/>
          <w:sz w:val="12"/>
        </w:rPr>
        <w:t xml:space="preserve"> </w:t>
      </w:r>
      <w:hyperlink r:id="rId46" w:history="1">
        <w:r w:rsidRPr="009948CE">
          <w:rPr>
            <w:rStyle w:val="Hyperlink"/>
            <w:sz w:val="12"/>
          </w:rPr>
          <w:t xml:space="preserve"> </w:t>
        </w:r>
      </w:hyperlink>
      <w:r w:rsidRPr="009948CE">
        <w:rPr>
          <w:sz w:val="12"/>
        </w:rPr>
        <w:t>The last thing that country should do on a potential front line area is to close military facilities and bases, yet, this is exactly what is happening in Alaska. Obama and the Base Realignment and Closure Commission have been closing bases and/or reducing base operations all through Alaska. It has gotten so bad that the Alaskan Governor hired a</w:t>
      </w:r>
      <w:hyperlink r:id="rId47" w:history="1">
        <w:r w:rsidRPr="009948CE">
          <w:rPr>
            <w:rStyle w:val="Hyperlink"/>
            <w:sz w:val="12"/>
          </w:rPr>
          <w:t xml:space="preserve"> </w:t>
        </w:r>
        <w:proofErr w:type="spellStart"/>
        <w:r w:rsidRPr="009948CE">
          <w:rPr>
            <w:rStyle w:val="Hyperlink"/>
            <w:sz w:val="12"/>
          </w:rPr>
          <w:t>lobbyist</w:t>
        </w:r>
      </w:hyperlink>
      <w:r w:rsidRPr="009948CE">
        <w:rPr>
          <w:sz w:val="12"/>
        </w:rPr>
        <w:t>to</w:t>
      </w:r>
      <w:proofErr w:type="spellEnd"/>
      <w:r w:rsidRPr="009948CE">
        <w:rPr>
          <w:sz w:val="12"/>
        </w:rPr>
        <w:t xml:space="preserve"> prevent military reduction. Two years ago, a prominent </w:t>
      </w:r>
      <w:hyperlink r:id="rId48" w:history="1">
        <w:r w:rsidRPr="009948CE">
          <w:rPr>
            <w:rStyle w:val="Hyperlink"/>
            <w:sz w:val="12"/>
          </w:rPr>
          <w:t>Russia Professor</w:t>
        </w:r>
      </w:hyperlink>
      <w:r w:rsidRPr="009948CE">
        <w:rPr>
          <w:sz w:val="12"/>
        </w:rPr>
        <w:t xml:space="preserve"> predicted the end of the United States. The professor stated that Alaska would return to the control of Russia and that the United States would be split into six pieces. </w:t>
      </w:r>
      <w:hyperlink r:id="rId49" w:anchor="fYIpEEchrsBRqZ3l.99" w:history="1">
        <w:r w:rsidRPr="009948CE">
          <w:rPr>
            <w:rStyle w:val="Hyperlink"/>
            <w:sz w:val="12"/>
          </w:rPr>
          <w:t>John McCain</w:t>
        </w:r>
      </w:hyperlink>
      <w:r w:rsidRPr="009948CE">
        <w:rPr>
          <w:sz w:val="12"/>
        </w:rPr>
        <w:t xml:space="preserve"> recently said “I </w:t>
      </w:r>
      <w:r w:rsidRPr="009948CE">
        <w:rPr>
          <w:rStyle w:val="StyleBoldUnderline"/>
        </w:rPr>
        <w:t xml:space="preserve">think it’s very clear that Russian ambitions are to restore the </w:t>
      </w:r>
      <w:proofErr w:type="gramStart"/>
      <w:r w:rsidRPr="009948CE">
        <w:rPr>
          <w:rStyle w:val="StyleBoldUnderline"/>
        </w:rPr>
        <w:t>old</w:t>
      </w:r>
      <w:proofErr w:type="gramEnd"/>
      <w:r w:rsidRPr="009948CE">
        <w:rPr>
          <w:rStyle w:val="StyleBoldUnderline"/>
        </w:rPr>
        <w:t xml:space="preserve"> Russian Empire. Not the Soviet Union, but the Russian Empire</w:t>
      </w:r>
      <w:r w:rsidRPr="009948CE">
        <w:rPr>
          <w:sz w:val="12"/>
        </w:rPr>
        <w:t xml:space="preserve">.” There is also a </w:t>
      </w:r>
      <w:hyperlink r:id="rId50" w:history="1">
        <w:r w:rsidRPr="009948CE">
          <w:rPr>
            <w:rStyle w:val="Hyperlink"/>
            <w:sz w:val="12"/>
          </w:rPr>
          <w:t>tunnel</w:t>
        </w:r>
      </w:hyperlink>
      <w:r w:rsidRPr="009948CE">
        <w:rPr>
          <w:sz w:val="12"/>
        </w:rPr>
        <w:t xml:space="preserve"> from Russia to Alaska being constructed. Are we funding our own demise with our tax money which is designed to set up Russia’s future? Last summer, </w:t>
      </w:r>
      <w:r w:rsidRPr="009948CE">
        <w:rPr>
          <w:rStyle w:val="StyleBoldUnderline"/>
        </w:rPr>
        <w:t xml:space="preserve">Russia challenged west coast </w:t>
      </w:r>
      <w:hyperlink r:id="rId51" w:history="1">
        <w:r w:rsidRPr="009948CE">
          <w:rPr>
            <w:rStyle w:val="StyleBoldUnderline"/>
          </w:rPr>
          <w:t>detection capabilities</w:t>
        </w:r>
      </w:hyperlink>
      <w:r w:rsidRPr="009948CE">
        <w:rPr>
          <w:rStyle w:val="StyleBoldUnderline"/>
        </w:rPr>
        <w:t xml:space="preserve"> of our military by making provocative moves with their submarines inside of our territorial waters</w:t>
      </w:r>
      <w:r w:rsidRPr="009948CE">
        <w:rPr>
          <w:sz w:val="12"/>
        </w:rPr>
        <w:t xml:space="preserve">. Also, in a stunning move, </w:t>
      </w:r>
      <w:proofErr w:type="spellStart"/>
      <w:r w:rsidRPr="009948CE">
        <w:rPr>
          <w:sz w:val="12"/>
        </w:rPr>
        <w:t>Putin</w:t>
      </w:r>
      <w:hyperlink r:id="rId52" w:history="1">
        <w:r w:rsidRPr="009948CE">
          <w:rPr>
            <w:rStyle w:val="Hyperlink"/>
            <w:sz w:val="12"/>
          </w:rPr>
          <w:t>banned</w:t>
        </w:r>
        <w:proofErr w:type="spellEnd"/>
        <w:r w:rsidRPr="009948CE">
          <w:rPr>
            <w:rStyle w:val="Hyperlink"/>
            <w:sz w:val="12"/>
          </w:rPr>
          <w:t xml:space="preserve"> adoptions</w:t>
        </w:r>
      </w:hyperlink>
      <w:r w:rsidRPr="009948CE">
        <w:rPr>
          <w:sz w:val="12"/>
        </w:rPr>
        <w:t xml:space="preserve"> of Russian children by American parents. Could it be likely that he is looking out for the Russian adoptees as this is a reaction to what Putin knows is coming? Conclusion Should we be closing bases on the potential front lines? Should we be failing to patrol off of our coast? Should we allow the unchallenged sightings of surfaced Russian subs close to the coastline? Any one of these events should be considered to be a serious national security concern. Yet, the media and Obama act as if all is well. There are a lot of dots on this wall to connect. However, there is one monumental dot to seriously consider. Subsequently, I have some final questions. If Obama is willing to give away seven oil-rich Islands in the area of Alaska, during these tough economic times, then what exactly isn’t he capable of doing to the United States? Is the sacrifice of Alaska so far-fetched in light of these other considerations</w:t>
      </w:r>
      <w:r w:rsidRPr="009948CE">
        <w:rPr>
          <w:rStyle w:val="StyleBoldUnderline"/>
        </w:rPr>
        <w:t>? Aren’t the apparent Russian plans to seize Alaska part of the fulfillment of the Heartland Theory in which Mother Russia propels itself in the status of the world’s super power by making itself both a land and sea power through the seizure of Alaska?</w:t>
      </w:r>
      <w:r w:rsidRPr="009948CE">
        <w:rPr>
          <w:rStyle w:val="StyleBoldUnderline"/>
          <w:sz w:val="12"/>
        </w:rPr>
        <w:t xml:space="preserve"> </w:t>
      </w:r>
      <w:r w:rsidRPr="009948CE">
        <w:rPr>
          <w:sz w:val="12"/>
        </w:rPr>
        <w:t xml:space="preserve">When someone can provide a </w:t>
      </w:r>
      <w:r w:rsidRPr="009948CE">
        <w:rPr>
          <w:sz w:val="12"/>
        </w:rPr>
        <w:lastRenderedPageBreak/>
        <w:t xml:space="preserve">plausible set of answers to the questions that I have </w:t>
      </w:r>
      <w:proofErr w:type="gramStart"/>
      <w:r w:rsidRPr="009948CE">
        <w:rPr>
          <w:sz w:val="12"/>
        </w:rPr>
        <w:t>raised</w:t>
      </w:r>
      <w:proofErr w:type="gramEnd"/>
      <w:r w:rsidRPr="009948CE">
        <w:rPr>
          <w:sz w:val="12"/>
        </w:rPr>
        <w:t xml:space="preserve"> here, then I will continue to sound the alarm that </w:t>
      </w:r>
      <w:r w:rsidRPr="009948CE">
        <w:rPr>
          <w:rStyle w:val="StyleBoldUnderline"/>
        </w:rPr>
        <w:t>“</w:t>
      </w:r>
      <w:r w:rsidRPr="009948CE">
        <w:rPr>
          <w:rStyle w:val="Emphasis"/>
        </w:rPr>
        <w:t>The Russians are coming, the Russians are coming.”</w:t>
      </w:r>
    </w:p>
    <w:p w:rsidR="0037157F" w:rsidRPr="009948CE" w:rsidRDefault="0037157F" w:rsidP="0037157F">
      <w:pPr>
        <w:pStyle w:val="Heading4"/>
      </w:pPr>
      <w:r w:rsidRPr="009948CE">
        <w:t>US-Russia war causes extinction</w:t>
      </w:r>
    </w:p>
    <w:p w:rsidR="0037157F" w:rsidRPr="009948CE" w:rsidRDefault="0037157F" w:rsidP="0037157F">
      <w:pPr>
        <w:pStyle w:val="Citation"/>
      </w:pPr>
      <w:r w:rsidRPr="009948CE">
        <w:t>Baum 3/7/14</w:t>
      </w:r>
    </w:p>
    <w:p w:rsidR="0037157F" w:rsidRPr="009948CE" w:rsidRDefault="00A53ECC" w:rsidP="0037157F">
      <w:hyperlink r:id="rId53" w:history="1">
        <w:r w:rsidR="0037157F" w:rsidRPr="009948CE">
          <w:rPr>
            <w:rStyle w:val="Hyperlink"/>
          </w:rPr>
          <w:t>http://www.huffingtonpost.com/seth-baum/best-and-worst-case-scena_b_4915315.html</w:t>
        </w:r>
      </w:hyperlink>
    </w:p>
    <w:p w:rsidR="0037157F" w:rsidRPr="009948CE" w:rsidRDefault="0037157F" w:rsidP="0037157F">
      <w:r w:rsidRPr="009948CE">
        <w:t>Seth Baum is Executive Director of the think tank Global Catastrophic Risk Institute. He recently completed a Ph.D. in Geography at Pennsylvania State University and a Post-Doctoral Fellowship with the Columbia University Center for Research on Environmental Decisions. Based in New York City, Baum's research covers a variety of topics including ethics, economics, climate change, nuclear war, and life in the universe.</w:t>
      </w:r>
    </w:p>
    <w:p w:rsidR="0037157F" w:rsidRPr="009948CE" w:rsidRDefault="0037157F" w:rsidP="0037157F"/>
    <w:p w:rsidR="0037157F" w:rsidRPr="009948CE" w:rsidRDefault="0037157F" w:rsidP="0037157F">
      <w:pPr>
        <w:rPr>
          <w:sz w:val="16"/>
        </w:rPr>
      </w:pPr>
      <w:r w:rsidRPr="009948CE">
        <w:rPr>
          <w:sz w:val="16"/>
        </w:rPr>
        <w:t>No one yet knows how the Ukraine crisis will play out. Indeed, the whole story is a lesson in the perils of prediction. Already we have a classic: "Putin's Bluff? U.S. Spies Say Russia Won't Invade Ukraine," published February 27, just as Russian troops were entering Crimea. But considering the best and worst cases highlights some important opportunities to make the most of the situation. Here's the short version</w:t>
      </w:r>
      <w:r w:rsidRPr="00CA53D3">
        <w:rPr>
          <w:rStyle w:val="StyleBoldUnderline"/>
        </w:rPr>
        <w:t>: The best case scenario has the Ukraine crisis being resolved</w:t>
      </w:r>
      <w:r w:rsidRPr="009948CE">
        <w:rPr>
          <w:sz w:val="16"/>
        </w:rPr>
        <w:t xml:space="preserve"> diplomatically through increased Russia-Europe cooperation, which would be a big step towards world peace. The </w:t>
      </w:r>
      <w:r w:rsidRPr="009948CE">
        <w:rPr>
          <w:rStyle w:val="StyleBoldUnderline"/>
        </w:rPr>
        <w:t>worst case scenario</w:t>
      </w:r>
      <w:r w:rsidRPr="009948CE">
        <w:rPr>
          <w:sz w:val="16"/>
        </w:rPr>
        <w:t xml:space="preserve"> has the crisis escalating into </w:t>
      </w:r>
      <w:r w:rsidRPr="009948CE">
        <w:rPr>
          <w:rStyle w:val="Emphasis"/>
        </w:rPr>
        <w:t>nuclear war between the U</w:t>
      </w:r>
      <w:r w:rsidRPr="009948CE">
        <w:rPr>
          <w:sz w:val="16"/>
        </w:rPr>
        <w:t xml:space="preserve">nited </w:t>
      </w:r>
      <w:r w:rsidRPr="009948CE">
        <w:rPr>
          <w:rStyle w:val="Emphasis"/>
        </w:rPr>
        <w:t>S</w:t>
      </w:r>
      <w:r w:rsidRPr="009948CE">
        <w:rPr>
          <w:sz w:val="16"/>
        </w:rPr>
        <w:t xml:space="preserve">tates </w:t>
      </w:r>
      <w:r w:rsidRPr="009948CE">
        <w:rPr>
          <w:rStyle w:val="Emphasis"/>
        </w:rPr>
        <w:t>and Russia,</w:t>
      </w:r>
      <w:r w:rsidRPr="009948CE">
        <w:rPr>
          <w:sz w:val="16"/>
        </w:rPr>
        <w:t xml:space="preserve"> </w:t>
      </w:r>
      <w:r w:rsidRPr="009948CE">
        <w:rPr>
          <w:rStyle w:val="Emphasis"/>
        </w:rPr>
        <w:t>causing human extinction.</w:t>
      </w:r>
      <w:r w:rsidRPr="009948CE">
        <w:rPr>
          <w:sz w:val="16"/>
        </w:rPr>
        <w:t xml:space="preserve"> Let's start with the worst case scenario, nuclear war involving the American and Russian arsenals. How bad would that be? Put it this way: Recent analysis finds that a "limited" India-Pakistan nuclear war could kill two billion people via agricultural declines from nuclear winter. This "limited" war involves just 100 nuclear weapons. The U.S. and Russia combine to possess about 16,700 nuclear weapons. </w:t>
      </w:r>
      <w:r w:rsidRPr="009948CE">
        <w:rPr>
          <w:rStyle w:val="Emphasis"/>
        </w:rPr>
        <w:t>Humanity may not survive</w:t>
      </w:r>
      <w:r w:rsidRPr="009948CE">
        <w:rPr>
          <w:sz w:val="16"/>
        </w:rPr>
        <w:t xml:space="preserve"> the aftermath of a U.S.-Russia nuclear war. It seems rather unlikely that the U.S. and Russia would end up in nuclear war over Ukraine. Sure, they have opposing positions, but neither side has anywhere near enough at stake to justify such extraordinary measures. Instead, it seems a lot more likely that the whole crisis will get resolved with a minimum of deaths. However, the story has already taken some surprising plot twists. </w:t>
      </w:r>
      <w:r w:rsidRPr="009948CE">
        <w:rPr>
          <w:rStyle w:val="Emphasis"/>
        </w:rPr>
        <w:t xml:space="preserve">We cannot rule out the possibility of it ending in direct nuclear war. </w:t>
      </w:r>
      <w:r w:rsidRPr="009948CE">
        <w:rPr>
          <w:rStyle w:val="StyleBoldUnderline"/>
        </w:rPr>
        <w:t>A nuclear war could also occur inadvertently,</w:t>
      </w:r>
      <w:r w:rsidRPr="009948CE">
        <w:rPr>
          <w:sz w:val="16"/>
        </w:rPr>
        <w:t xml:space="preserve"> i.e. when a false alarm is misinterpreted as real, and nuclear weapons are launched in what is believed to be a counterattack. There have been several alarmingly close calls of inadvertent U.S.-Russia nuclear war over the years. Perhaps the most relevant is the 1995 Norwegian rocket incident. </w:t>
      </w:r>
      <w:proofErr w:type="gramStart"/>
      <w:r w:rsidRPr="009948CE">
        <w:rPr>
          <w:sz w:val="16"/>
        </w:rPr>
        <w:t>A rocket</w:t>
      </w:r>
      <w:proofErr w:type="gramEnd"/>
      <w:r w:rsidRPr="009948CE">
        <w:rPr>
          <w:sz w:val="16"/>
        </w:rPr>
        <w:t xml:space="preserve"> carrying scientific equipment was launched off northern Norway. Russia detected the rocket on its radar and interpreted it as a nuclear attack. Its own nuclear forces were put on alert and Boris Yeltsin was presented the question of whether to launch Russia's nuclear weapons in response. Fortunately, Yeltsin and the Russian General Staff apparently sensed it was a false alarm and declined to launch. Still, the disturbing lesson from this incident is that nuclear war could begin even during periods of calm. </w:t>
      </w:r>
      <w:r w:rsidRPr="009948CE">
        <w:rPr>
          <w:rStyle w:val="Emphasis"/>
        </w:rPr>
        <w:t xml:space="preserve">With the Ukraine crisis, the situation today is not calm. It is even </w:t>
      </w:r>
      <w:proofErr w:type="gramStart"/>
      <w:r w:rsidRPr="009948CE">
        <w:rPr>
          <w:rStyle w:val="Emphasis"/>
        </w:rPr>
        <w:t>more tense</w:t>
      </w:r>
      <w:proofErr w:type="gramEnd"/>
      <w:r w:rsidRPr="009948CE">
        <w:rPr>
          <w:rStyle w:val="Emphasis"/>
        </w:rPr>
        <w:t xml:space="preserve"> than last year</w:t>
      </w:r>
      <w:r w:rsidRPr="009948CE">
        <w:rPr>
          <w:sz w:val="16"/>
        </w:rPr>
        <w:t>, when the United States was considering military intervention in Syria.</w:t>
      </w:r>
    </w:p>
    <w:p w:rsidR="0037157F" w:rsidRPr="009948CE" w:rsidRDefault="0037157F" w:rsidP="0037157F">
      <w:pPr>
        <w:rPr>
          <w:bdr w:val="single" w:sz="18" w:space="0" w:color="auto"/>
        </w:rPr>
      </w:pPr>
    </w:p>
    <w:p w:rsidR="0037157F" w:rsidRPr="009948CE" w:rsidRDefault="00E36F40" w:rsidP="0037157F">
      <w:pPr>
        <w:pStyle w:val="Heading3"/>
      </w:pPr>
      <w:proofErr w:type="spellStart"/>
      <w:r w:rsidRPr="009948CE">
        <w:lastRenderedPageBreak/>
        <w:t>Xtn</w:t>
      </w:r>
      <w:proofErr w:type="spellEnd"/>
      <w:r w:rsidRPr="009948CE">
        <w:t>: Co-op = Ruse</w:t>
      </w:r>
    </w:p>
    <w:p w:rsidR="0037157F" w:rsidRPr="009948CE" w:rsidRDefault="0037157F" w:rsidP="0037157F">
      <w:pPr>
        <w:pStyle w:val="Heading4"/>
      </w:pPr>
      <w:r w:rsidRPr="009948CE">
        <w:t>Russian international cooperation is a ruse for Russian economic expansionism</w:t>
      </w:r>
    </w:p>
    <w:p w:rsidR="0037157F" w:rsidRPr="009948CE" w:rsidRDefault="0037157F" w:rsidP="0037157F">
      <w:pPr>
        <w:rPr>
          <w:sz w:val="16"/>
          <w:szCs w:val="16"/>
        </w:rPr>
      </w:pPr>
      <w:r w:rsidRPr="009948CE">
        <w:rPr>
          <w:rStyle w:val="StyleStyleBold12pt"/>
        </w:rPr>
        <w:t>CH 5-11</w:t>
      </w:r>
      <w:r w:rsidRPr="009948CE">
        <w:t xml:space="preserve">-14 </w:t>
      </w:r>
      <w:r w:rsidRPr="009948CE">
        <w:rPr>
          <w:sz w:val="16"/>
          <w:szCs w:val="16"/>
        </w:rPr>
        <w:t>[Chatham House, the Royal Institute of International Affairs, carries out independent and rigorous analysis of critical global, regional and country-specific challenges and opportunities. It consistently ranks highly in the University of Pennsylvania’s annual Global Go To Think Tank Index, where it has been assessed by its peers as the No. 1 think tank outside the US for six consecutive years and No. 2 worldwide for the past three years.; “Responding to Putin’s Latest Ruse”, http://www.chathamhouse.org/expert/comment/14291#]</w:t>
      </w:r>
    </w:p>
    <w:p w:rsidR="0037157F" w:rsidRPr="009948CE" w:rsidRDefault="0037157F" w:rsidP="0037157F"/>
    <w:p w:rsidR="0037157F" w:rsidRPr="009948CE" w:rsidRDefault="0037157F" w:rsidP="0037157F">
      <w:pPr>
        <w:rPr>
          <w:rStyle w:val="StyleBoldUnderline"/>
        </w:rPr>
      </w:pPr>
      <w:r w:rsidRPr="009948CE">
        <w:rPr>
          <w:sz w:val="16"/>
        </w:rPr>
        <w:t xml:space="preserve">Despite – or rather because of – this latest uncertainty, </w:t>
      </w:r>
      <w:r w:rsidRPr="009948CE">
        <w:rPr>
          <w:rStyle w:val="StyleBoldUnderline"/>
        </w:rPr>
        <w:t>the West must be clear-minded in its next actions:</w:t>
      </w:r>
      <w:r w:rsidRPr="009948CE">
        <w:rPr>
          <w:rStyle w:val="StyleBoldUnderline"/>
          <w:sz w:val="12"/>
        </w:rPr>
        <w:t xml:space="preserve"> </w:t>
      </w:r>
      <w:r w:rsidRPr="009948CE">
        <w:rPr>
          <w:sz w:val="16"/>
        </w:rPr>
        <w:t>First, wait. Do not jump to unnecessarily hasty conclusions</w:t>
      </w:r>
      <w:r w:rsidRPr="009948CE">
        <w:rPr>
          <w:rStyle w:val="StyleBoldUnderline"/>
        </w:rPr>
        <w:t>. Putin told journalists on 4 March that Russia was not considering the annexation of Crimea. That was a lie</w:t>
      </w:r>
      <w:r w:rsidRPr="009948CE">
        <w:rPr>
          <w:sz w:val="16"/>
        </w:rPr>
        <w:t xml:space="preserve">. </w:t>
      </w:r>
      <w:r w:rsidRPr="009948CE">
        <w:rPr>
          <w:rStyle w:val="StyleBoldUnderline"/>
        </w:rPr>
        <w:t>Russian leaders consistently claimed the anonymous troops that took over Crimea were not Russian. That too was a lie</w:t>
      </w:r>
      <w:r w:rsidRPr="009948CE">
        <w:rPr>
          <w:sz w:val="16"/>
        </w:rPr>
        <w:t xml:space="preserve">. The proportion of </w:t>
      </w:r>
      <w:r w:rsidRPr="009948CE">
        <w:rPr>
          <w:rStyle w:val="StyleBoldUnderline"/>
        </w:rPr>
        <w:t>truth in Russian media narratives and leadership statements is shrinking to vanishing point.</w:t>
      </w:r>
      <w:r w:rsidRPr="009948CE">
        <w:rPr>
          <w:sz w:val="16"/>
        </w:rPr>
        <w:t xml:space="preserve"> Putin wanting free and fair elections in Ukraine, as some now believe, makes no more sense than turkeys voting for Christmas. A newly legitimized Ukrainian government, recommencing a relationship with the West, would be a huge blow for the Kremlin.  Second, keep your eyes on the ball. Ukraine’s future as a unified state is on a knife-edge. It needs support before, during and after the national elections. </w:t>
      </w:r>
      <w:r w:rsidRPr="009948CE">
        <w:rPr>
          <w:rStyle w:val="StyleBoldUnderline"/>
        </w:rPr>
        <w:t xml:space="preserve">Ukraine has never been closer to state failure and civil war. That was not Russia’s preference at the beginning, but it will do. Russia is quite capable of pushing Ukraine over the brink under the principle of </w:t>
      </w:r>
      <w:r w:rsidRPr="009948CE">
        <w:rPr>
          <w:rStyle w:val="Emphasis"/>
        </w:rPr>
        <w:t>’if we can’t have it, no one can’</w:t>
      </w:r>
      <w:r w:rsidRPr="009948CE">
        <w:rPr>
          <w:rStyle w:val="StyleBoldUnderline"/>
        </w:rPr>
        <w:t xml:space="preserve">. </w:t>
      </w:r>
      <w:r w:rsidRPr="009948CE">
        <w:rPr>
          <w:rStyle w:val="StyleBoldUnderline"/>
          <w:sz w:val="12"/>
        </w:rPr>
        <w:t xml:space="preserve"> </w:t>
      </w:r>
      <w:r w:rsidRPr="009948CE">
        <w:rPr>
          <w:sz w:val="16"/>
        </w:rPr>
        <w:t>Third, at the same time, understand that this is part of a wider problem over how European security should be organized (</w:t>
      </w:r>
      <w:hyperlink r:id="rId54" w:history="1">
        <w:r w:rsidRPr="009948CE">
          <w:rPr>
            <w:rStyle w:val="Hyperlink"/>
            <w:sz w:val="16"/>
          </w:rPr>
          <w:t>as articulated by Andrew Monaghan</w:t>
        </w:r>
      </w:hyperlink>
      <w:r w:rsidRPr="009948CE">
        <w:rPr>
          <w:sz w:val="16"/>
        </w:rPr>
        <w:t xml:space="preserve">). This is ultimately a fundamental disagreement about the freedom and independence of countries around Russia’s border. Russia is effectively saying these countries lie within its Cold War-era protectorate. This must be rejected </w:t>
      </w:r>
      <w:proofErr w:type="gramStart"/>
      <w:r w:rsidRPr="009948CE">
        <w:rPr>
          <w:sz w:val="16"/>
        </w:rPr>
        <w:t>unambiguously,</w:t>
      </w:r>
      <w:proofErr w:type="gramEnd"/>
      <w:r w:rsidRPr="009948CE">
        <w:rPr>
          <w:sz w:val="16"/>
        </w:rPr>
        <w:t xml:space="preserve"> and (alas) continually. In fact, if we are to do the right thing by Ukraine, Russia’s call for privileged interests with - and non-alignment among - post-Soviet nations must be ignored – and the West must in turn plan for the consequences of course. Fourth, come to terms with the idea that the financial cost to the West of sanctions against Russia will be small. Russian international investments in London only account for 0.5 per cent of total European international assets invested there. Financial services provided to Russia only amount to one per cent of total UK exports of financial services, business services and insurance. Russia’s vulnerability, noted by many elsewhere, is far greater. The costs to the UK and its EU partners should be seen as an investment in the future of European security, alongside the essential increases in </w:t>
      </w:r>
      <w:proofErr w:type="spellStart"/>
      <w:r w:rsidRPr="009948CE">
        <w:rPr>
          <w:sz w:val="16"/>
        </w:rPr>
        <w:t>defence</w:t>
      </w:r>
      <w:proofErr w:type="spellEnd"/>
      <w:r w:rsidRPr="009948CE">
        <w:rPr>
          <w:sz w:val="16"/>
        </w:rPr>
        <w:t xml:space="preserve"> budgets.  Fifth and finally, try not to score own goals – in all sectors. When policy notes were photographed entering Downing Street, the scandal was not that they were disclosed, but what they contained - a recommendation to put the interests of Russian business in the City of London ahead of the future of Ukraine. The BBC using employees of Kremlin-backed Russia Today as reporters and interviewees is unworthy of its standards of journalistic impartiality; CEOs declaring “business as usual” with Russia (and then finding it is not) looks silly; the inability to explain what the West has done in, say, Kosovo or Libya is simply inept. Not least, senior government advisers and members of the House of Lords saying that there will have to be recognition of and accommodation to Russia’s interests is symptomatic of the pernicious and pervasive financial influence which creates vested interests in promoting the Russian line - or simply of ignorance about Russia. These are all easily avoidable mistakes.  On this last point, ignorance about Russia is a common enough affliction. This is a reflection of the fact that for the past 20 years, </w:t>
      </w:r>
      <w:r w:rsidRPr="009948CE">
        <w:rPr>
          <w:rStyle w:val="StyleBoldUnderline"/>
        </w:rPr>
        <w:t>the primary interest in Russia has been in making money there</w:t>
      </w:r>
      <w:r w:rsidRPr="009948CE">
        <w:rPr>
          <w:sz w:val="16"/>
        </w:rPr>
        <w:t>. Upton Sinclair said that it is ‘</w:t>
      </w:r>
      <w:r w:rsidRPr="009948CE">
        <w:rPr>
          <w:rStyle w:val="StyleBoldUnderline"/>
        </w:rPr>
        <w:t>very difficult to get a man to understand something if his salary depends on him not understanding it</w:t>
      </w:r>
      <w:r w:rsidRPr="009948CE">
        <w:rPr>
          <w:sz w:val="16"/>
        </w:rPr>
        <w:t xml:space="preserve">’. </w:t>
      </w:r>
      <w:r w:rsidRPr="009948CE">
        <w:rPr>
          <w:rStyle w:val="StyleBoldUnderline"/>
        </w:rPr>
        <w:t>Governments, too, have been prevented from addressing the Russia problem by the wider (and false) narrative of positive development trajectories, and of Russia as a nation in transit to democracy. That has to change now.</w:t>
      </w:r>
      <w:r w:rsidRPr="009948CE">
        <w:rPr>
          <w:rStyle w:val="StyleBoldUnderline"/>
          <w:sz w:val="12"/>
        </w:rPr>
        <w:t xml:space="preserve"> </w:t>
      </w:r>
      <w:r w:rsidRPr="009948CE">
        <w:rPr>
          <w:sz w:val="16"/>
        </w:rPr>
        <w:t xml:space="preserve">If any good can come of this crisis – the worst between Russia and the West since the 1960s – </w:t>
      </w:r>
      <w:r w:rsidRPr="009948CE">
        <w:rPr>
          <w:rStyle w:val="StyleBoldUnderline"/>
        </w:rPr>
        <w:t xml:space="preserve">Western governments can no longer ignore the evidence of Vladimir Putin’s </w:t>
      </w:r>
      <w:proofErr w:type="spellStart"/>
      <w:r w:rsidRPr="009948CE">
        <w:rPr>
          <w:rStyle w:val="StyleBoldUnderline"/>
        </w:rPr>
        <w:t>hard-line</w:t>
      </w:r>
      <w:proofErr w:type="spellEnd"/>
      <w:r w:rsidRPr="009948CE">
        <w:rPr>
          <w:rStyle w:val="StyleBoldUnderline"/>
        </w:rPr>
        <w:t xml:space="preserve"> nationalism, the Kremlin’s true ambitions and its determination to pursue them at the cost of others</w:t>
      </w:r>
      <w:r w:rsidRPr="009948CE">
        <w:rPr>
          <w:sz w:val="16"/>
        </w:rPr>
        <w:t xml:space="preserve">. Better policy should, therefore, arise from this. But </w:t>
      </w:r>
      <w:r w:rsidRPr="009948CE">
        <w:rPr>
          <w:rStyle w:val="StyleBoldUnderline"/>
        </w:rPr>
        <w:t xml:space="preserve">to be truly effective, it may have to wait for a post-Putin era. As this crisis and countless EU-Russia summits testify, the current regime is </w:t>
      </w:r>
      <w:r w:rsidRPr="009948CE">
        <w:rPr>
          <w:rStyle w:val="Emphasis"/>
        </w:rPr>
        <w:t>simply not interested in international cooperation</w:t>
      </w:r>
      <w:r w:rsidRPr="009948CE">
        <w:rPr>
          <w:rStyle w:val="StyleBoldUnderline"/>
        </w:rPr>
        <w:t xml:space="preserve"> to any greater end than its own demands being met.</w:t>
      </w:r>
    </w:p>
    <w:p w:rsidR="0037157F" w:rsidRPr="009948CE" w:rsidRDefault="0037157F" w:rsidP="0037157F">
      <w:pPr>
        <w:rPr>
          <w:rStyle w:val="StyleBoldUnderline"/>
        </w:rPr>
      </w:pPr>
    </w:p>
    <w:p w:rsidR="00E36F40" w:rsidRPr="009948CE" w:rsidRDefault="00E36F40" w:rsidP="00E36F40">
      <w:pPr>
        <w:pStyle w:val="Heading4"/>
      </w:pPr>
      <w:r w:rsidRPr="009948CE">
        <w:t>Beware the bear – empirics proves Russia only pockets concessions</w:t>
      </w:r>
    </w:p>
    <w:p w:rsidR="00E36F40" w:rsidRPr="009948CE" w:rsidRDefault="00E36F40" w:rsidP="00E36F40">
      <w:pPr>
        <w:pStyle w:val="Citation"/>
      </w:pPr>
      <w:r w:rsidRPr="009948CE">
        <w:t>Fund 3/3/14</w:t>
      </w:r>
    </w:p>
    <w:p w:rsidR="00E36F40" w:rsidRPr="009948CE" w:rsidRDefault="00A53ECC" w:rsidP="00E36F40">
      <w:hyperlink r:id="rId55" w:history="1">
        <w:r w:rsidR="00E36F40" w:rsidRPr="009948CE">
          <w:rPr>
            <w:rStyle w:val="Hyperlink"/>
          </w:rPr>
          <w:t>http://www.nationalreview.com/article/372352/beware-russian-bear-john-fund</w:t>
        </w:r>
      </w:hyperlink>
    </w:p>
    <w:p w:rsidR="00E36F40" w:rsidRPr="009948CE" w:rsidRDefault="00E36F40" w:rsidP="00E36F40">
      <w:r w:rsidRPr="009948CE">
        <w:t>John Fund is a national-affairs columnist for National Review Online.</w:t>
      </w:r>
    </w:p>
    <w:p w:rsidR="00E36F40" w:rsidRPr="009948CE" w:rsidRDefault="00E36F40" w:rsidP="00E36F40"/>
    <w:p w:rsidR="00E36F40" w:rsidRPr="009948CE" w:rsidRDefault="00E36F40" w:rsidP="00E36F40">
      <w:pPr>
        <w:rPr>
          <w:rStyle w:val="StyleBoldUnderline"/>
        </w:rPr>
      </w:pPr>
      <w:r w:rsidRPr="009948CE">
        <w:t xml:space="preserve">So </w:t>
      </w:r>
      <w:r w:rsidRPr="009948CE">
        <w:rPr>
          <w:rStyle w:val="StyleBoldUnderline"/>
        </w:rPr>
        <w:t>what must the U.S. and the West do now to deter further Russian aggression in Ukraine</w:t>
      </w:r>
      <w:r w:rsidRPr="009948CE">
        <w:t xml:space="preserve">? Clearly </w:t>
      </w:r>
      <w:r w:rsidRPr="009948CE">
        <w:rPr>
          <w:rStyle w:val="Emphasis"/>
        </w:rPr>
        <w:t>they have an obligation to take some action</w:t>
      </w:r>
      <w:r w:rsidRPr="009948CE">
        <w:t xml:space="preserve">. In 1994, the U.S., Great Britain, and Russia guaranteed Ukraine’s territorial inviolability in exchange for the new state’s agreement to destroy the nuclear weapons it had inherited from the Soviet Union after its breakup. Timothy Snyder, an Eastern Europe </w:t>
      </w:r>
      <w:r w:rsidRPr="009948CE">
        <w:lastRenderedPageBreak/>
        <w:t xml:space="preserve">scholar and author of </w:t>
      </w:r>
      <w:proofErr w:type="spellStart"/>
      <w:r w:rsidRPr="009948CE">
        <w:t>Bloodlands</w:t>
      </w:r>
      <w:proofErr w:type="spellEnd"/>
      <w:r w:rsidRPr="009948CE">
        <w:t xml:space="preserve">: Europe </w:t>
      </w:r>
      <w:proofErr w:type="gramStart"/>
      <w:r w:rsidRPr="009948CE">
        <w:t>Between</w:t>
      </w:r>
      <w:proofErr w:type="gramEnd"/>
      <w:r w:rsidRPr="009948CE">
        <w:t xml:space="preserve"> Hitler and Stalin, urges the West to exploit its soft power. Snyder wrote in this week’s New Republic: Russian propaganda about depraved Europe conceals an intimate relationship. Tourism in the European Union is a safety valve for a large Russian middle class that takes its cues in fashion and pretty much everything else from European culture. Much of the Russian elite </w:t>
      </w:r>
      <w:proofErr w:type="gramStart"/>
      <w:r w:rsidRPr="009948CE">
        <w:t>has</w:t>
      </w:r>
      <w:proofErr w:type="gramEnd"/>
      <w:r w:rsidRPr="009948CE">
        <w:t xml:space="preserve"> sent its children to private schools in the European Union or Switzerland. Beyond that, since no Russian of any serious means trusts the Russian financial </w:t>
      </w:r>
      <w:proofErr w:type="gramStart"/>
      <w:r w:rsidRPr="009948CE">
        <w:t>system, wealthy Russians park</w:t>
      </w:r>
      <w:proofErr w:type="gramEnd"/>
      <w:r w:rsidRPr="009948CE">
        <w:t xml:space="preserve"> their wealth in European banks. In other words, the Russian social order depends upon the Europe that Russian propaganda mocks. And beneath hypocrisy, as usual, lies vulnerability. The U.S. should immediately move to expand its existing </w:t>
      </w:r>
      <w:proofErr w:type="spellStart"/>
      <w:r w:rsidRPr="009948CE">
        <w:t>Magnitsky</w:t>
      </w:r>
      <w:proofErr w:type="spellEnd"/>
      <w:r w:rsidRPr="009948CE">
        <w:t xml:space="preserve"> Act, which prohibits Russians engaged in illegal activity from entering the U.S. If it were extended to the regulation of bank accounts and property ownership in the U.S., we’d hear howls of outrage from many Russian officials and oligarchs. Senator Marco Rubio (R., Fla.), for one, supports this kind of restriction: “Living in Miami, I have seen in recent years the wave of Russian tourists coming to our city and state to spend money and buy property. Many are government officials or allies whose wealth stems from allegiance to Putin, and we should limit their ability to travel here.” Kerry will travel to Kiev on Tuesday for a firsthand look at the crisis. On Sunday, as the New York Times reported, he warned that if Russia doesn’t curb its territorial appetites, Putin “is not going to have a Sochi G-8,” a reference to the meeting of the top world economies that Putin is slated to host in June this year. “He may not even remain in the G-8 if this continues,” Kerry continued. After all, Russia’s weak and underdeveloped economy was admitted to the G-8 only in 1998 as a gesture of friendship after Russia’s devastating currency collapse. </w:t>
      </w:r>
      <w:r w:rsidRPr="009948CE">
        <w:rPr>
          <w:rStyle w:val="Emphasis"/>
        </w:rPr>
        <w:t>It’s time to put signs of friendship on hold,</w:t>
      </w:r>
      <w:r w:rsidRPr="009948CE">
        <w:t xml:space="preserve"> and if Russian troops advance deeper into Ukraine, it might also be time to reassess Russia’s membership in the World Trade Organization. </w:t>
      </w:r>
      <w:r w:rsidRPr="009948CE">
        <w:rPr>
          <w:rStyle w:val="StyleBoldUnderline"/>
        </w:rPr>
        <w:t xml:space="preserve">The old adage says, “Fool me once, shame on you – fool me twice, shame on me.” </w:t>
      </w:r>
      <w:r w:rsidRPr="009948CE">
        <w:t xml:space="preserve">The earlier version of the saying, attributed to the most famous clown of the Elizabethan era, Richard </w:t>
      </w:r>
      <w:proofErr w:type="spellStart"/>
      <w:r w:rsidRPr="009948CE">
        <w:t>Tarlton</w:t>
      </w:r>
      <w:proofErr w:type="spellEnd"/>
      <w:r w:rsidRPr="009948CE">
        <w:t xml:space="preserve">, offers further wisdom: For who deceives me once, God forgive him; if twice, God forgive him; but if thrice, God forgive him, but not me, because I could not beware. </w:t>
      </w:r>
      <w:r w:rsidRPr="009948CE">
        <w:rPr>
          <w:rStyle w:val="Emphasis"/>
        </w:rPr>
        <w:t>The U.S. is now on its third Putin-inspired pratfall, and the routine is getting stale</w:t>
      </w:r>
      <w:r w:rsidRPr="009948CE">
        <w:t xml:space="preserve">. </w:t>
      </w:r>
      <w:r w:rsidRPr="009948CE">
        <w:rPr>
          <w:rStyle w:val="StyleBoldUnderline"/>
        </w:rPr>
        <w:t>The lesson is now clear: Beware the Russian Bear.</w:t>
      </w:r>
      <w:r w:rsidRPr="009948CE">
        <w:t xml:space="preserve"> As Indiana governor Mike Pence, a former member of the House leadership, told me this weekend: “</w:t>
      </w:r>
      <w:r w:rsidRPr="009948CE">
        <w:rPr>
          <w:rStyle w:val="StyleBoldUnderline"/>
        </w:rPr>
        <w:t>History shows the Russian Bear’s ambitions never die, they just go into hibernation.”</w:t>
      </w:r>
    </w:p>
    <w:p w:rsidR="00184734" w:rsidRPr="009948CE" w:rsidRDefault="00184734" w:rsidP="00E36F40">
      <w:pPr>
        <w:rPr>
          <w:rStyle w:val="StyleBoldUnderline"/>
        </w:rPr>
      </w:pPr>
    </w:p>
    <w:p w:rsidR="00184734" w:rsidRPr="009948CE" w:rsidRDefault="00184734" w:rsidP="00184734">
      <w:pPr>
        <w:pStyle w:val="Heading4"/>
      </w:pPr>
      <w:r w:rsidRPr="009948CE">
        <w:t>Russia is inherently aggressive, Putin does not care about relations and just wants to expand- recent empirics prove</w:t>
      </w:r>
    </w:p>
    <w:p w:rsidR="00184734" w:rsidRPr="009948CE" w:rsidRDefault="00184734" w:rsidP="00184734">
      <w:proofErr w:type="spellStart"/>
      <w:r w:rsidRPr="009948CE">
        <w:rPr>
          <w:rStyle w:val="StyleStyleBold12pt"/>
        </w:rPr>
        <w:t>Carafano</w:t>
      </w:r>
      <w:proofErr w:type="spellEnd"/>
      <w:r w:rsidRPr="009948CE">
        <w:rPr>
          <w:rStyle w:val="StyleStyleBold12pt"/>
        </w:rPr>
        <w:t xml:space="preserve"> 3-16</w:t>
      </w:r>
      <w:r w:rsidRPr="009948CE">
        <w:t xml:space="preserve">-14 </w:t>
      </w:r>
      <w:r w:rsidRPr="009948CE">
        <w:rPr>
          <w:sz w:val="16"/>
          <w:szCs w:val="16"/>
        </w:rPr>
        <w:t xml:space="preserve">[James Jay </w:t>
      </w:r>
      <w:proofErr w:type="spellStart"/>
      <w:r w:rsidRPr="009948CE">
        <w:rPr>
          <w:sz w:val="16"/>
          <w:szCs w:val="16"/>
        </w:rPr>
        <w:t>Carafano</w:t>
      </w:r>
      <w:proofErr w:type="spellEnd"/>
      <w:r w:rsidRPr="009948CE">
        <w:rPr>
          <w:sz w:val="16"/>
          <w:szCs w:val="16"/>
        </w:rPr>
        <w:t xml:space="preserve">, Ph.D. Vice President for the Kathryn and Shelby </w:t>
      </w:r>
      <w:proofErr w:type="spellStart"/>
      <w:r w:rsidRPr="009948CE">
        <w:rPr>
          <w:sz w:val="16"/>
          <w:szCs w:val="16"/>
        </w:rPr>
        <w:t>Cullom</w:t>
      </w:r>
      <w:proofErr w:type="spellEnd"/>
      <w:r w:rsidRPr="009948CE">
        <w:rPr>
          <w:sz w:val="16"/>
          <w:szCs w:val="16"/>
        </w:rPr>
        <w:t xml:space="preserve"> Davis Institute for National Security and Foreign Policy, and the E. W. Richardson Fellow, “It's time to realize that Vladimir Putin can't be trusted “,http://www.heritage.org/research/commentary/2014/3/its-time-to-realize-that-vladimir-putin-cant-be-trusted]</w:t>
      </w:r>
    </w:p>
    <w:p w:rsidR="00184734" w:rsidRPr="009948CE" w:rsidRDefault="00184734" w:rsidP="00184734">
      <w:pPr>
        <w:rPr>
          <w:rStyle w:val="StyleBoldUnderline"/>
        </w:rPr>
      </w:pPr>
      <w:r w:rsidRPr="009948CE">
        <w:rPr>
          <w:sz w:val="16"/>
        </w:rPr>
        <w:t xml:space="preserve">Clearly, </w:t>
      </w:r>
      <w:r w:rsidRPr="009948CE">
        <w:rPr>
          <w:rStyle w:val="StyleBoldUnderline"/>
        </w:rPr>
        <w:t xml:space="preserve">the Russians are getting much more clever and efficient in integrating </w:t>
      </w:r>
      <w:proofErr w:type="spellStart"/>
      <w:r w:rsidRPr="009948CE">
        <w:rPr>
          <w:rStyle w:val="StyleBoldUnderline"/>
        </w:rPr>
        <w:t>cyberwarfare</w:t>
      </w:r>
      <w:proofErr w:type="spellEnd"/>
      <w:r w:rsidRPr="009948CE">
        <w:rPr>
          <w:rStyle w:val="StyleBoldUnderline"/>
        </w:rPr>
        <w:t xml:space="preserve"> techniques with their usual physical and psychological warfare</w:t>
      </w:r>
      <w:r w:rsidRPr="009948CE">
        <w:rPr>
          <w:sz w:val="16"/>
        </w:rPr>
        <w:t xml:space="preserve">. And clearly, </w:t>
      </w:r>
      <w:r w:rsidRPr="009948CE">
        <w:rPr>
          <w:rStyle w:val="Emphasis"/>
        </w:rPr>
        <w:t>Putin is less interested in “resetting” relations</w:t>
      </w:r>
      <w:r w:rsidRPr="009948CE">
        <w:rPr>
          <w:rStyle w:val="StyleBoldUnderline"/>
        </w:rPr>
        <w:t xml:space="preserve"> with the West and more interested in rewriting the map on Russia's western borders. </w:t>
      </w:r>
      <w:r w:rsidRPr="009948CE">
        <w:rPr>
          <w:sz w:val="16"/>
        </w:rPr>
        <w:t xml:space="preserve">The big question now, after Georgia and Ukraine: </w:t>
      </w:r>
      <w:r w:rsidRPr="009948CE">
        <w:rPr>
          <w:rStyle w:val="StyleBoldUnderline"/>
        </w:rPr>
        <w:t>What happens next time, when Putin feels the need to intervene on behalf of "ethnic" Russians in a Baltic nation--one that happens to be a member of NATO?</w:t>
      </w:r>
      <w:r w:rsidRPr="009948CE">
        <w:rPr>
          <w:rStyle w:val="StyleBoldUnderline"/>
          <w:sz w:val="12"/>
        </w:rPr>
        <w:t xml:space="preserve"> </w:t>
      </w:r>
      <w:r w:rsidRPr="009948CE">
        <w:rPr>
          <w:sz w:val="16"/>
        </w:rPr>
        <w:t xml:space="preserve">The rise of Putin is not the beginning of a second Cold War. </w:t>
      </w:r>
      <w:r w:rsidRPr="009948CE">
        <w:rPr>
          <w:rStyle w:val="StyleBoldUnderline"/>
        </w:rPr>
        <w:t>Moscow is a second-rate power that can't compete with the United States.</w:t>
      </w:r>
      <w:r w:rsidRPr="009948CE">
        <w:rPr>
          <w:sz w:val="16"/>
        </w:rPr>
        <w:t xml:space="preserve"> But Russia is a country with more than enough weapons in its arsenal to start troubles that will be difficult to end. As a first step, </w:t>
      </w:r>
      <w:r w:rsidRPr="009948CE">
        <w:rPr>
          <w:rStyle w:val="StyleBoldUnderline"/>
        </w:rPr>
        <w:t>the U.S. has to stop being an enabler of bad behavior</w:t>
      </w:r>
      <w:r w:rsidRPr="009948CE">
        <w:rPr>
          <w:sz w:val="16"/>
        </w:rPr>
        <w:t xml:space="preserve">. The White House must send a message that Moscow had its chance to be a responsible member of the international community ... and it blew it. </w:t>
      </w:r>
      <w:r w:rsidRPr="009948CE">
        <w:rPr>
          <w:rStyle w:val="StyleBoldUnderline"/>
        </w:rPr>
        <w:t>President Obama should start by pulling the U.S. out of New START. Abrogating the treaty would declare the rather obvious fact that Putin is no reliable partner in arms control.</w:t>
      </w:r>
      <w:r w:rsidRPr="009948CE">
        <w:rPr>
          <w:rStyle w:val="StyleBoldUnderline"/>
          <w:sz w:val="12"/>
        </w:rPr>
        <w:t xml:space="preserve"> </w:t>
      </w:r>
      <w:r w:rsidRPr="009948CE">
        <w:rPr>
          <w:sz w:val="16"/>
        </w:rPr>
        <w:t xml:space="preserve">New START never offered any strategic benefits to the United States. </w:t>
      </w:r>
      <w:r w:rsidRPr="009948CE">
        <w:rPr>
          <w:rStyle w:val="Emphasis"/>
        </w:rPr>
        <w:t>The U.S. offered it as a statement of "goodwill,"</w:t>
      </w:r>
      <w:r w:rsidRPr="009948CE">
        <w:rPr>
          <w:rStyle w:val="StyleBoldUnderline"/>
        </w:rPr>
        <w:t xml:space="preserve"> in the hope that Russia would then partner in further efforts to reduce the global nuclear arsenal. But in the last few weeks, </w:t>
      </w:r>
      <w:r w:rsidRPr="009948CE">
        <w:rPr>
          <w:rStyle w:val="Emphasis"/>
        </w:rPr>
        <w:t>Moscow has shown it remains far more interested in adding territory</w:t>
      </w:r>
      <w:r w:rsidRPr="009948CE">
        <w:rPr>
          <w:rStyle w:val="StyleBoldUnderline"/>
        </w:rPr>
        <w:t xml:space="preserve"> rather than reducing nuclear weapons.</w:t>
      </w:r>
      <w:r w:rsidRPr="009948CE">
        <w:rPr>
          <w:rStyle w:val="StyleBoldUnderline"/>
          <w:sz w:val="12"/>
        </w:rPr>
        <w:t xml:space="preserve"> </w:t>
      </w:r>
      <w:r w:rsidRPr="009948CE">
        <w:rPr>
          <w:sz w:val="16"/>
        </w:rPr>
        <w:t>From dirty tricks to territorial expansionism</w:t>
      </w:r>
      <w:r w:rsidRPr="009948CE">
        <w:rPr>
          <w:rStyle w:val="StyleBoldUnderline"/>
        </w:rPr>
        <w:t>, Putin has demonstrated his desire to emulate the Soviet Union, not put it in the past. It is time for our president to turn his back on a false friend.</w:t>
      </w:r>
    </w:p>
    <w:p w:rsidR="00184734" w:rsidRPr="009948CE" w:rsidRDefault="00184734" w:rsidP="00184734"/>
    <w:p w:rsidR="00184734" w:rsidRPr="009948CE" w:rsidRDefault="00184734" w:rsidP="00E36F40">
      <w:pPr>
        <w:rPr>
          <w:rStyle w:val="StyleBoldUnderline"/>
        </w:rPr>
      </w:pPr>
    </w:p>
    <w:p w:rsidR="00E36F40" w:rsidRPr="009948CE" w:rsidRDefault="00E36F40" w:rsidP="00E36F40"/>
    <w:p w:rsidR="0037157F" w:rsidRPr="009948CE" w:rsidRDefault="00E36F40" w:rsidP="00E36F40">
      <w:pPr>
        <w:pStyle w:val="Heading3"/>
      </w:pPr>
      <w:proofErr w:type="spellStart"/>
      <w:r w:rsidRPr="009948CE">
        <w:lastRenderedPageBreak/>
        <w:t>Xtn</w:t>
      </w:r>
      <w:proofErr w:type="spellEnd"/>
      <w:r w:rsidRPr="009948CE">
        <w:t>: Link – Appeasement</w:t>
      </w:r>
    </w:p>
    <w:p w:rsidR="0037157F" w:rsidRPr="009948CE" w:rsidRDefault="0037157F" w:rsidP="0037157F">
      <w:pPr>
        <w:pStyle w:val="Heading4"/>
      </w:pPr>
      <w:r w:rsidRPr="009948CE">
        <w:t>Compromise is appeasement – we must stare down Putin to avoid global war</w:t>
      </w:r>
    </w:p>
    <w:p w:rsidR="0037157F" w:rsidRPr="009948CE" w:rsidRDefault="0037157F" w:rsidP="0037157F">
      <w:pPr>
        <w:pStyle w:val="Citation"/>
      </w:pPr>
      <w:proofErr w:type="spellStart"/>
      <w:r w:rsidRPr="009948CE">
        <w:t>Saakashvili</w:t>
      </w:r>
      <w:proofErr w:type="spellEnd"/>
      <w:r w:rsidRPr="009948CE">
        <w:t xml:space="preserve"> 3/6/14</w:t>
      </w:r>
    </w:p>
    <w:p w:rsidR="0037157F" w:rsidRPr="009948CE" w:rsidRDefault="00A53ECC" w:rsidP="0037157F">
      <w:hyperlink r:id="rId56" w:history="1">
        <w:r w:rsidR="0037157F" w:rsidRPr="009948CE">
          <w:rPr>
            <w:rStyle w:val="Hyperlink"/>
          </w:rPr>
          <w:t>http://www.washingtonpost.com/opinions/mikheil-saakashvili-the-west-must-not-appease-putin/2014/03/06/db9e0c82-a4a9-11e3-8466-d34c451760b9_story.html</w:t>
        </w:r>
      </w:hyperlink>
    </w:p>
    <w:p w:rsidR="0037157F" w:rsidRPr="009948CE" w:rsidRDefault="0037157F" w:rsidP="0037157F">
      <w:proofErr w:type="spellStart"/>
      <w:r w:rsidRPr="009948CE">
        <w:t>Mikheil</w:t>
      </w:r>
      <w:proofErr w:type="spellEnd"/>
      <w:r w:rsidRPr="009948CE">
        <w:t xml:space="preserve"> </w:t>
      </w:r>
      <w:proofErr w:type="spellStart"/>
      <w:r w:rsidRPr="009948CE">
        <w:t>Saakashvili</w:t>
      </w:r>
      <w:proofErr w:type="spellEnd"/>
      <w:r w:rsidRPr="009948CE">
        <w:t xml:space="preserve"> was president of Georgia from 2004 to 2013. He is a senior statesman at Tufts University’s Fletcher School of Law and Diplomacy.</w:t>
      </w:r>
    </w:p>
    <w:p w:rsidR="0037157F" w:rsidRPr="009948CE" w:rsidRDefault="0037157F" w:rsidP="0037157F"/>
    <w:p w:rsidR="0037157F" w:rsidRPr="009948CE" w:rsidRDefault="0037157F" w:rsidP="0037157F">
      <w:r w:rsidRPr="009948CE">
        <w:t xml:space="preserve">There are striking similarities between the early stages of Russian aggression against Georgia and what is happening in Ukraine. Watching recent events and the global response, I keep thinking about history repeating itself — and other instances of aggression in Europe. In the 1930s, Nazi Germany occupied part of neighboring Czechoslovakia under the pretext of protecting ethnic Germans. Today, Russia is claiming to protect ethnic Russians — or people with hastily distributed Russian passports — in Crimea or Georgian territories. In September 1938, when Germany annexed the Sudetenland, British Prime Minister Neville Chamberlain called the situation “a quarrel in a far-away country, between people of whom we know nothing.” Similarly, </w:t>
      </w:r>
      <w:r w:rsidRPr="009948CE">
        <w:rPr>
          <w:rStyle w:val="StyleBoldUnderline"/>
        </w:rPr>
        <w:t>some today question whether the West should bother about Ukraine</w:t>
      </w:r>
      <w:r w:rsidRPr="009948CE">
        <w:t>, saying Russia has more at stake than the West</w:t>
      </w:r>
      <w:r w:rsidRPr="009948CE">
        <w:rPr>
          <w:rStyle w:val="StyleBoldUnderline"/>
        </w:rPr>
        <w:t>. Many</w:t>
      </w:r>
      <w:r w:rsidRPr="009948CE">
        <w:t xml:space="preserve"> in the West </w:t>
      </w:r>
      <w:r w:rsidRPr="009948CE">
        <w:rPr>
          <w:rStyle w:val="StyleBoldUnderline"/>
        </w:rPr>
        <w:t>are talking about</w:t>
      </w:r>
      <w:r w:rsidRPr="009948CE">
        <w:t xml:space="preserve"> the need to reach some kind of </w:t>
      </w:r>
      <w:r w:rsidRPr="009948CE">
        <w:rPr>
          <w:rStyle w:val="Emphasis"/>
        </w:rPr>
        <w:t>compromise with Russia</w:t>
      </w:r>
      <w:r w:rsidRPr="009948CE">
        <w:t xml:space="preserve">, </w:t>
      </w:r>
      <w:r w:rsidRPr="009948CE">
        <w:rPr>
          <w:rStyle w:val="StyleBoldUnderline"/>
        </w:rPr>
        <w:t xml:space="preserve">an option that smacks of </w:t>
      </w:r>
      <w:r w:rsidRPr="009948CE">
        <w:rPr>
          <w:rStyle w:val="Emphasis"/>
        </w:rPr>
        <w:t>Munic</w:t>
      </w:r>
      <w:r w:rsidRPr="009948CE">
        <w:rPr>
          <w:rStyle w:val="StyleBoldUnderline"/>
        </w:rPr>
        <w:t xml:space="preserve">h </w:t>
      </w:r>
      <w:r w:rsidRPr="009948CE">
        <w:t>80 years ago. They claim to be motivated by such common strategic interests as nonproliferation and the fight against terrorism</w:t>
      </w:r>
      <w:r w:rsidRPr="009948CE">
        <w:rPr>
          <w:rStyle w:val="StyleBoldUnderline"/>
        </w:rPr>
        <w:t>; by the same token,</w:t>
      </w:r>
      <w:r w:rsidRPr="009948CE">
        <w:t xml:space="preserve"> under the guise of needing to contain the Soviet Union and stop the spread of communism, </w:t>
      </w:r>
      <w:r w:rsidRPr="009948CE">
        <w:rPr>
          <w:rStyle w:val="StyleBoldUnderline"/>
        </w:rPr>
        <w:t xml:space="preserve">Chamberlain reached a deal with </w:t>
      </w:r>
      <w:r w:rsidRPr="009948CE">
        <w:rPr>
          <w:rStyle w:val="Emphasis"/>
        </w:rPr>
        <w:t>Hitler.</w:t>
      </w:r>
      <w:r w:rsidRPr="009948CE">
        <w:t xml:space="preserve"> Now, of course, we know that </w:t>
      </w:r>
      <w:r w:rsidRPr="009948CE">
        <w:rPr>
          <w:rStyle w:val="StyleBoldUnderline"/>
        </w:rPr>
        <w:t>all attempts to appease</w:t>
      </w:r>
      <w:r w:rsidRPr="009948CE">
        <w:t xml:space="preserve"> the Nazis led the big European powers to feed one country after another to Hitler and, ultimately, </w:t>
      </w:r>
      <w:r w:rsidRPr="009948CE">
        <w:rPr>
          <w:rStyle w:val="Emphasis"/>
        </w:rPr>
        <w:t>led to World War II.</w:t>
      </w:r>
      <w:r w:rsidRPr="009948CE">
        <w:t xml:space="preserve"> Such </w:t>
      </w:r>
      <w:r w:rsidRPr="009948CE">
        <w:rPr>
          <w:rStyle w:val="Emphasis"/>
        </w:rPr>
        <w:t>global catastrophes</w:t>
      </w:r>
      <w:r w:rsidRPr="009948CE">
        <w:t xml:space="preserve"> are what </w:t>
      </w:r>
      <w:proofErr w:type="gramStart"/>
      <w:r w:rsidRPr="009948CE">
        <w:rPr>
          <w:rStyle w:val="Emphasis"/>
        </w:rPr>
        <w:t>happens</w:t>
      </w:r>
      <w:proofErr w:type="gramEnd"/>
      <w:r w:rsidRPr="009948CE">
        <w:rPr>
          <w:rStyle w:val="Emphasis"/>
        </w:rPr>
        <w:t xml:space="preserve"> when the established international order collapses and rules no longer apply. </w:t>
      </w:r>
      <w:r w:rsidRPr="009948CE">
        <w:t xml:space="preserve">Ukraine is just the most vivid recent demonstration. Imagine if Ukraine hadn’t given up its considerable nuclear arsenal in the 1990s. To persuade the Ukrainians to do so, the United States and Britain, together with Russia, signed agreements guaranteeing Ukraine’s territorial integrity in exchange for Ukraine giving its weapons to Russia. And yet, here we are. But then, the European Union and Russia signed an agreement providing for the withdrawal of Russian forces from Georgia in 2008. Russia never complied — something our European guarantors seldom mention. </w:t>
      </w:r>
      <w:r w:rsidRPr="009948CE">
        <w:rPr>
          <w:rStyle w:val="StyleBoldUnderline"/>
        </w:rPr>
        <w:t>Putin’</w:t>
      </w:r>
      <w:r w:rsidRPr="009948CE">
        <w:t xml:space="preserve">s motivations are similar to those of prewar Germany: He </w:t>
      </w:r>
      <w:r w:rsidRPr="009948CE">
        <w:rPr>
          <w:rStyle w:val="StyleBoldUnderline"/>
        </w:rPr>
        <w:t>wants to rectify</w:t>
      </w:r>
      <w:r w:rsidRPr="009948CE">
        <w:t xml:space="preserve"> what he sees as unjust treatment and </w:t>
      </w:r>
      <w:r w:rsidRPr="009948CE">
        <w:rPr>
          <w:rStyle w:val="StyleBoldUnderline"/>
        </w:rPr>
        <w:t>humiliation by Western powers after the Cold War.</w:t>
      </w:r>
      <w:r w:rsidRPr="009948CE">
        <w:t xml:space="preserve"> </w:t>
      </w:r>
      <w:r w:rsidRPr="009948CE">
        <w:rPr>
          <w:rStyle w:val="StyleBoldUnderline"/>
        </w:rPr>
        <w:t>He is trying to reconquer lost lands and grab natural resources</w:t>
      </w:r>
      <w:r w:rsidRPr="009948CE">
        <w:t xml:space="preserve">. Little has been said about the offshore oil resources in Abkhazia that the Russian state monopoly </w:t>
      </w:r>
      <w:proofErr w:type="spellStart"/>
      <w:r w:rsidRPr="009948CE">
        <w:t>Rosneft</w:t>
      </w:r>
      <w:proofErr w:type="spellEnd"/>
      <w:r w:rsidRPr="009948CE">
        <w:t xml:space="preserve"> confiscated in 2009. U.S. companies have invested considerably in shale gas fields off Crimea. But Ukraine’s emergence as self-sufficient in energy, and even a major gas exporter to Europe, would be Putin’s ultimate nightmare. </w:t>
      </w:r>
      <w:r w:rsidRPr="009948CE">
        <w:rPr>
          <w:rStyle w:val="StyleBoldUnderline"/>
        </w:rPr>
        <w:t>Putin destabilizes his neighbors</w:t>
      </w:r>
      <w:r w:rsidRPr="009948CE">
        <w:t xml:space="preserve"> in an effort to kill any NATO and E.U. appetite for further expansion. </w:t>
      </w:r>
      <w:r w:rsidRPr="009948CE">
        <w:rPr>
          <w:rStyle w:val="StyleBoldUnderline"/>
        </w:rPr>
        <w:t>He</w:t>
      </w:r>
      <w:r w:rsidRPr="009948CE">
        <w:t xml:space="preserve"> also </w:t>
      </w:r>
      <w:r w:rsidRPr="009948CE">
        <w:rPr>
          <w:rStyle w:val="StyleBoldUnderline"/>
        </w:rPr>
        <w:t>sees periodic land grabs as</w:t>
      </w:r>
      <w:r w:rsidRPr="009948CE">
        <w:t xml:space="preserve">, somehow, </w:t>
      </w:r>
      <w:r w:rsidRPr="009948CE">
        <w:rPr>
          <w:rStyle w:val="StyleBoldUnderline"/>
        </w:rPr>
        <w:t>the route to his domestic political rejuvenation</w:t>
      </w:r>
      <w:r w:rsidRPr="009948CE">
        <w:t xml:space="preserve">. There is </w:t>
      </w:r>
      <w:proofErr w:type="gramStart"/>
      <w:r w:rsidRPr="009948CE">
        <w:t>a logic</w:t>
      </w:r>
      <w:proofErr w:type="gramEnd"/>
      <w:r w:rsidRPr="009948CE">
        <w:t xml:space="preserve"> to his perception of ideological threats: If Ukraine ceased to be a corrupt oligarchy and became a real European democracy, Putin’s opponents would see the contrast — and potential benefit to fighting their own reality. Why should the West care about what happens in Ukraine? </w:t>
      </w:r>
      <w:r w:rsidRPr="009948CE">
        <w:rPr>
          <w:rStyle w:val="StyleBoldUnderline"/>
        </w:rPr>
        <w:t>We are seeing</w:t>
      </w:r>
      <w:r w:rsidRPr="009948CE">
        <w:t xml:space="preserve"> not just the slicing up of Europe’s largest country but also </w:t>
      </w:r>
      <w:r w:rsidRPr="009948CE">
        <w:rPr>
          <w:rStyle w:val="StyleBoldUnderline"/>
        </w:rPr>
        <w:t>the destruction of post-Cold War order in Europe</w:t>
      </w:r>
      <w:r w:rsidRPr="009948CE">
        <w:t xml:space="preserve">. </w:t>
      </w:r>
      <w:r w:rsidRPr="009948CE">
        <w:rPr>
          <w:rStyle w:val="StyleBoldUnderline"/>
        </w:rPr>
        <w:t>This order was based on clear rules</w:t>
      </w:r>
      <w:r w:rsidRPr="009948CE">
        <w:t xml:space="preserve"> that not only protect small countries but also ensure stability and prosperity for the bigger ones, protect minorities and settle conflicts by peaceful mechanisms. Think of the ramifications </w:t>
      </w:r>
      <w:r w:rsidRPr="009948CE">
        <w:rPr>
          <w:rStyle w:val="Emphasis"/>
        </w:rPr>
        <w:t>if borders across the continent were to revert to ethnic lines</w:t>
      </w:r>
      <w:r w:rsidRPr="009948CE">
        <w:t xml:space="preserve">. If there are no longer any rules, </w:t>
      </w:r>
      <w:r w:rsidRPr="009948CE">
        <w:rPr>
          <w:rStyle w:val="Emphasis"/>
        </w:rPr>
        <w:t>a spiraling cycle of violence and destruction is inevitable. Such an outcome could still be avoided</w:t>
      </w:r>
      <w:r w:rsidRPr="009948CE">
        <w:t xml:space="preserve">. The U.S. sanctions announced Thursday are a good first step. They should be implemented immediately, and Europe needs to strengthen its own response. Ukraine, Georgia and Moldova should be put on fast-track accession to the European Union and granted membership action plans for NATO to demonstrate that Russia cannot seize its ends through illegal means. We don’t need </w:t>
      </w:r>
      <w:r w:rsidRPr="009948CE">
        <w:lastRenderedPageBreak/>
        <w:t>another visionary like Churchill to know what to do next. T</w:t>
      </w:r>
      <w:r w:rsidRPr="009948CE">
        <w:rPr>
          <w:rStyle w:val="StyleBoldUnderline"/>
        </w:rPr>
        <w:t>oday’s democracies have enough experience</w:t>
      </w:r>
      <w:r w:rsidRPr="009948CE">
        <w:t xml:space="preserve">; </w:t>
      </w:r>
      <w:r w:rsidRPr="009948CE">
        <w:rPr>
          <w:rStyle w:val="StyleBoldUnderline"/>
        </w:rPr>
        <w:t>applied with</w:t>
      </w:r>
      <w:r w:rsidRPr="009948CE">
        <w:t xml:space="preserve"> common sense and a modicum of </w:t>
      </w:r>
      <w:r w:rsidRPr="009948CE">
        <w:rPr>
          <w:rStyle w:val="Emphasis"/>
        </w:rPr>
        <w:t>courage</w:t>
      </w:r>
      <w:r w:rsidRPr="009948CE">
        <w:t xml:space="preserve">, </w:t>
      </w:r>
      <w:r w:rsidRPr="009948CE">
        <w:rPr>
          <w:rStyle w:val="StyleBoldUnderline"/>
        </w:rPr>
        <w:t>we can avoid the worst</w:t>
      </w:r>
      <w:r w:rsidRPr="009948CE">
        <w:t>.</w:t>
      </w:r>
    </w:p>
    <w:p w:rsidR="0037157F" w:rsidRPr="009948CE" w:rsidRDefault="0037157F" w:rsidP="0037157F"/>
    <w:p w:rsidR="0037157F" w:rsidRPr="009948CE" w:rsidRDefault="0037157F" w:rsidP="0037157F">
      <w:pPr>
        <w:rPr>
          <w:b/>
          <w:bCs/>
          <w:u w:val="single"/>
        </w:rPr>
      </w:pPr>
    </w:p>
    <w:p w:rsidR="00E36F40" w:rsidRPr="009948CE" w:rsidRDefault="00E36F40" w:rsidP="00E36F40">
      <w:pPr>
        <w:pStyle w:val="Heading3"/>
      </w:pPr>
      <w:proofErr w:type="spellStart"/>
      <w:r w:rsidRPr="009948CE">
        <w:lastRenderedPageBreak/>
        <w:t>Xtn</w:t>
      </w:r>
      <w:proofErr w:type="spellEnd"/>
      <w:r w:rsidRPr="009948CE">
        <w:t>: Link – Perception Key</w:t>
      </w:r>
    </w:p>
    <w:p w:rsidR="0037157F" w:rsidRPr="009948CE" w:rsidRDefault="0037157F" w:rsidP="0037157F">
      <w:pPr>
        <w:pStyle w:val="Heading4"/>
      </w:pPr>
      <w:r w:rsidRPr="009948CE">
        <w:t>Perception key – makes now a WINDOW of crisis</w:t>
      </w:r>
    </w:p>
    <w:p w:rsidR="0037157F" w:rsidRPr="009948CE" w:rsidRDefault="0037157F" w:rsidP="0037157F">
      <w:pPr>
        <w:pStyle w:val="Citation"/>
      </w:pPr>
      <w:r w:rsidRPr="009948CE">
        <w:t>Friedman 3/19/14</w:t>
      </w:r>
    </w:p>
    <w:p w:rsidR="0037157F" w:rsidRPr="009948CE" w:rsidRDefault="00A53ECC" w:rsidP="0037157F">
      <w:hyperlink r:id="rId57" w:history="1">
        <w:r w:rsidR="0037157F" w:rsidRPr="009948CE">
          <w:rPr>
            <w:rStyle w:val="Hyperlink"/>
          </w:rPr>
          <w:t>http://warontherocks.com/2014/03/ukraine-and-the-art-of-crisis-management/</w:t>
        </w:r>
      </w:hyperlink>
    </w:p>
    <w:p w:rsidR="0037157F" w:rsidRPr="009948CE" w:rsidRDefault="0037157F" w:rsidP="0037157F">
      <w:r w:rsidRPr="009948CE">
        <w:t>Lawrence Freedman has been Professor of War Studies at King’s College London since 1982. His most recent book is Strategy: A History (OUP, 2013).</w:t>
      </w:r>
    </w:p>
    <w:p w:rsidR="0037157F" w:rsidRPr="009948CE" w:rsidRDefault="0037157F" w:rsidP="0037157F"/>
    <w:p w:rsidR="0037157F" w:rsidRPr="009948CE" w:rsidRDefault="0037157F" w:rsidP="0037157F">
      <w:r w:rsidRPr="009948CE">
        <w:t xml:space="preserve">     For the same reason the political economy of Ukraine is at the heart of this dispute. This is an area where the West has levers which it can deploy, to enable Kiev to address its major problems of debt, corruption, good governance and economic reform.</w:t>
      </w:r>
    </w:p>
    <w:p w:rsidR="0037157F" w:rsidRPr="009948CE" w:rsidRDefault="0037157F" w:rsidP="0037157F">
      <w:r w:rsidRPr="009948CE">
        <w:t xml:space="preserve">    </w:t>
      </w:r>
      <w:r w:rsidRPr="009948CE">
        <w:rPr>
          <w:rStyle w:val="Emphasis"/>
        </w:rPr>
        <w:t>Words matter</w:t>
      </w:r>
      <w:r w:rsidRPr="009948CE">
        <w:t xml:space="preserve">. </w:t>
      </w:r>
      <w:r w:rsidRPr="009948CE">
        <w:rPr>
          <w:rStyle w:val="StyleBoldUnderline"/>
        </w:rPr>
        <w:t>It is easy to dismiss talking shops</w:t>
      </w:r>
      <w:r w:rsidRPr="009948CE">
        <w:t xml:space="preserve"> when tough actions are being taken on the ground. </w:t>
      </w:r>
      <w:r w:rsidRPr="009948CE">
        <w:rPr>
          <w:rStyle w:val="Emphasis"/>
        </w:rPr>
        <w:t>During crises</w:t>
      </w:r>
      <w:r w:rsidRPr="009948CE">
        <w:rPr>
          <w:rStyle w:val="StyleBoldUnderline"/>
        </w:rPr>
        <w:t xml:space="preserve"> government statements</w:t>
      </w:r>
      <w:r w:rsidRPr="009948CE">
        <w:t xml:space="preserve"> and the speeches of leaders </w:t>
      </w:r>
      <w:r w:rsidRPr="009948CE">
        <w:rPr>
          <w:rStyle w:val="StyleBoldUnderline"/>
        </w:rPr>
        <w:t>are studied far more intensively than at other times,</w:t>
      </w:r>
      <w:r w:rsidRPr="009948CE">
        <w:t xml:space="preserve"> precisely because there is an intense interest in what is being said as the main source of evidence about current concerns and future intentions. It is </w:t>
      </w:r>
      <w:r w:rsidRPr="009948CE">
        <w:rPr>
          <w:rStyle w:val="StyleBoldUnderline"/>
        </w:rPr>
        <w:t>through words</w:t>
      </w:r>
      <w:r w:rsidRPr="009948CE">
        <w:t xml:space="preserve"> that </w:t>
      </w:r>
      <w:r w:rsidRPr="009948CE">
        <w:rPr>
          <w:rStyle w:val="StyleBoldUnderline"/>
        </w:rPr>
        <w:t>crises are framed and their salient points identified</w:t>
      </w:r>
      <w:r w:rsidRPr="009948CE">
        <w:t>. The inability of Russia to construct a case that gained any support in the UN was undoubtedly a blow and left it on the defensive internationally.</w:t>
      </w:r>
    </w:p>
    <w:p w:rsidR="0037157F" w:rsidRPr="009948CE" w:rsidRDefault="0037157F" w:rsidP="0037157F">
      <w:r w:rsidRPr="009948CE">
        <w:t xml:space="preserve">    In the internet age, when news comes quickly through from many sources on the front-line and is rapidly transmitted, </w:t>
      </w:r>
      <w:r w:rsidRPr="009948CE">
        <w:rPr>
          <w:rStyle w:val="StyleBoldUnderline"/>
        </w:rPr>
        <w:t>governments will struggle to control a poorly constructed story</w:t>
      </w:r>
      <w:r w:rsidRPr="009948CE">
        <w:t>. Fabricated claims can catch out governments when they start unravelling as they are checked by those on the ground. This is a hard factor to measure, but one indicator of its impact may be Putin’s determination to eliminate independent media outlets within Russia, another disturbing consequence of this crisis.</w:t>
      </w:r>
    </w:p>
    <w:p w:rsidR="0037157F" w:rsidRPr="009948CE" w:rsidRDefault="0037157F" w:rsidP="0037157F"/>
    <w:p w:rsidR="0037157F" w:rsidRPr="009948CE" w:rsidRDefault="0037157F" w:rsidP="0037157F">
      <w:pPr>
        <w:rPr>
          <w:rStyle w:val="StyleBoldUnderline"/>
        </w:rPr>
      </w:pPr>
      <w:r w:rsidRPr="009948CE">
        <w:t xml:space="preserve">I suggested earlier that certain lessons had emerged out of the Cold War for crisis management: clarity over core interests; a sense of both the possibilities and limits of coercive instruments, including where the actual use of armed force might be appropriate; control over armed forces to prevent inadvertent or deliberate military escalation; sustained communications with the adversary; a grasp of what the adversary needs to enable it to de-escalate, or at least to desist from further escalation. These remain relevant. </w:t>
      </w:r>
      <w:r w:rsidRPr="009948CE">
        <w:rPr>
          <w:rStyle w:val="StyleBoldUnderline"/>
        </w:rPr>
        <w:t>Writing this during the first month of</w:t>
      </w:r>
      <w:r w:rsidRPr="009948CE">
        <w:t xml:space="preserve"> what could be a prolonged period of tension </w:t>
      </w:r>
      <w:r w:rsidRPr="009948CE">
        <w:rPr>
          <w:rStyle w:val="StyleBoldUnderline"/>
        </w:rPr>
        <w:t>provides a reminder</w:t>
      </w:r>
      <w:r w:rsidRPr="009948CE">
        <w:t xml:space="preserve"> of those areas of </w:t>
      </w:r>
      <w:r w:rsidRPr="009948CE">
        <w:rPr>
          <w:rStyle w:val="StyleBoldUnderline"/>
        </w:rPr>
        <w:t>interest and intention</w:t>
      </w:r>
      <w:r w:rsidRPr="009948CE">
        <w:t xml:space="preserve"> that </w:t>
      </w:r>
      <w:r w:rsidRPr="009948CE">
        <w:rPr>
          <w:rStyle w:val="StyleBoldUnderline"/>
        </w:rPr>
        <w:t>remain uncertain</w:t>
      </w:r>
      <w:r w:rsidRPr="009948CE">
        <w:t xml:space="preserve">, and the difficulties of shaping policies in national capitals and in multi-national settings when events are still unfolding. These </w:t>
      </w:r>
      <w:r w:rsidRPr="009948CE">
        <w:rPr>
          <w:rStyle w:val="StyleBoldUnderline"/>
        </w:rPr>
        <w:t>dangers and uncertainties have led some to talk of a new Cold War.</w:t>
      </w:r>
    </w:p>
    <w:p w:rsidR="0037157F" w:rsidRPr="009948CE" w:rsidRDefault="0037157F" w:rsidP="0037157F">
      <w:pPr>
        <w:rPr>
          <w:rStyle w:val="StyleBoldUnderline"/>
        </w:rPr>
      </w:pPr>
    </w:p>
    <w:p w:rsidR="0037157F" w:rsidRPr="009948CE" w:rsidRDefault="0037157F" w:rsidP="0037157F">
      <w:pPr>
        <w:pStyle w:val="Heading4"/>
      </w:pPr>
      <w:r w:rsidRPr="009948CE">
        <w:t>SMALL signals matter – link threshold is low</w:t>
      </w:r>
    </w:p>
    <w:p w:rsidR="0037157F" w:rsidRPr="009948CE" w:rsidRDefault="0037157F" w:rsidP="0037157F">
      <w:pPr>
        <w:pStyle w:val="Citation"/>
      </w:pPr>
      <w:proofErr w:type="spellStart"/>
      <w:r w:rsidRPr="009948CE">
        <w:t>Dovere</w:t>
      </w:r>
      <w:proofErr w:type="spellEnd"/>
      <w:r w:rsidRPr="009948CE">
        <w:t xml:space="preserve"> 3/3/14</w:t>
      </w:r>
    </w:p>
    <w:p w:rsidR="0037157F" w:rsidRPr="009948CE" w:rsidRDefault="00A53ECC" w:rsidP="0037157F">
      <w:hyperlink r:id="rId58" w:anchor="ixzz2wdk7y0yj" w:history="1">
        <w:r w:rsidR="0037157F" w:rsidRPr="009948CE">
          <w:rPr>
            <w:rStyle w:val="Hyperlink"/>
          </w:rPr>
          <w:t>http://www.politico.com/story/2014/03/barack-obama-ukraine-crimea-russia-104203.html#ixzz2wdk7y0yj</w:t>
        </w:r>
      </w:hyperlink>
    </w:p>
    <w:p w:rsidR="0037157F" w:rsidRPr="009948CE" w:rsidRDefault="0037157F" w:rsidP="0037157F">
      <w:r w:rsidRPr="009948CE">
        <w:t xml:space="preserve">Edward-Isaac </w:t>
      </w:r>
      <w:proofErr w:type="spellStart"/>
      <w:r w:rsidRPr="009948CE">
        <w:t>Dovere</w:t>
      </w:r>
      <w:proofErr w:type="spellEnd"/>
      <w:r w:rsidRPr="009948CE">
        <w:t xml:space="preserve"> is a senior White House reporter. Before coming to POLITICO in April 2011, </w:t>
      </w:r>
      <w:proofErr w:type="spellStart"/>
      <w:r w:rsidRPr="009948CE">
        <w:t>Dovere</w:t>
      </w:r>
      <w:proofErr w:type="spellEnd"/>
      <w:r w:rsidRPr="009948CE">
        <w:t xml:space="preserve"> was the founding editor and lead writer of City Hall and The Capitol, where his coverage of New York City and state politics was recognized by the New York Press Association, the New York Press Club, the Daniel Pearl Award for investigative journalism. At POLITICO, he oversaw the day to day coverage of the Republican presidential primary campaign before joining the White House team for the 2012 campaign coverage. A native New Yorker, he graduated from Johns Hopkins before he had a driver’s </w:t>
      </w:r>
      <w:proofErr w:type="gramStart"/>
      <w:r w:rsidRPr="009948CE">
        <w:t>license,</w:t>
      </w:r>
      <w:proofErr w:type="gramEnd"/>
      <w:r w:rsidRPr="009948CE">
        <w:t xml:space="preserve"> and from an MA program at the University of Chicago before he learned how to ride a bike.</w:t>
      </w:r>
    </w:p>
    <w:p w:rsidR="0037157F" w:rsidRPr="009948CE" w:rsidRDefault="0037157F" w:rsidP="0037157F"/>
    <w:p w:rsidR="0037157F" w:rsidRPr="009948CE" w:rsidRDefault="0037157F" w:rsidP="0037157F">
      <w:r w:rsidRPr="009948CE">
        <w:rPr>
          <w:rStyle w:val="StyleBoldUnderline"/>
        </w:rPr>
        <w:t xml:space="preserve">Even </w:t>
      </w:r>
      <w:r w:rsidRPr="009948CE">
        <w:rPr>
          <w:rStyle w:val="Emphasis"/>
        </w:rPr>
        <w:t>small developments</w:t>
      </w:r>
      <w:r w:rsidRPr="009948CE">
        <w:rPr>
          <w:rStyle w:val="StyleBoldUnderline"/>
        </w:rPr>
        <w:t xml:space="preserve"> like that matter in Moscow, where the Russian leader </w:t>
      </w:r>
      <w:r w:rsidRPr="009948CE">
        <w:rPr>
          <w:rStyle w:val="Emphasis"/>
        </w:rPr>
        <w:t>is gauging his next move</w:t>
      </w:r>
      <w:r w:rsidRPr="009948CE">
        <w:rPr>
          <w:rStyle w:val="StyleBoldUnderline"/>
        </w:rPr>
        <w:t xml:space="preserve"> based on</w:t>
      </w:r>
      <w:r w:rsidRPr="009948CE">
        <w:t xml:space="preserve"> what kind of </w:t>
      </w:r>
      <w:r w:rsidRPr="009948CE">
        <w:rPr>
          <w:rStyle w:val="StyleBoldUnderline"/>
        </w:rPr>
        <w:t>international response</w:t>
      </w:r>
      <w:r w:rsidRPr="009948CE">
        <w:t xml:space="preserve"> he thinks he’s likely to get. “</w:t>
      </w:r>
      <w:r w:rsidRPr="009948CE">
        <w:rPr>
          <w:rStyle w:val="StyleBoldUnderline"/>
        </w:rPr>
        <w:t>Putin is a power player. If he sees power and things not going his way, he moves</w:t>
      </w:r>
      <w:r w:rsidRPr="009948CE">
        <w:t xml:space="preserve">,” Richardson said. “He caves when he knows </w:t>
      </w:r>
      <w:r w:rsidRPr="009948CE">
        <w:lastRenderedPageBreak/>
        <w:t xml:space="preserve">he’s on the losing end.” </w:t>
      </w:r>
      <w:r w:rsidRPr="009948CE">
        <w:rPr>
          <w:rStyle w:val="StyleBoldUnderline"/>
        </w:rPr>
        <w:t>But Putin also knows there’s nothing that plays better in Russian domestic politics than</w:t>
      </w:r>
      <w:r w:rsidRPr="009948CE">
        <w:t xml:space="preserve"> precisely the kind of </w:t>
      </w:r>
      <w:r w:rsidRPr="009948CE">
        <w:rPr>
          <w:rStyle w:val="StyleBoldUnderline"/>
        </w:rPr>
        <w:t>butting of heads</w:t>
      </w:r>
      <w:r w:rsidRPr="009948CE">
        <w:t xml:space="preserve"> that Obama is trying to organize. “A domestic conflict in Ukraine became yet another instance of an alleged plot of Russia’s enemies against it,” said Leon Aron, a Russia scholar at the conservative American Enterprise Institute, “once this was framed as a contest between Russia and the West.”</w:t>
      </w:r>
    </w:p>
    <w:p w:rsidR="0037157F" w:rsidRPr="009948CE" w:rsidRDefault="0037157F" w:rsidP="0037157F">
      <w:pPr>
        <w:rPr>
          <w:b/>
          <w:bCs/>
          <w:u w:val="single"/>
        </w:rPr>
      </w:pPr>
    </w:p>
    <w:p w:rsidR="00184734" w:rsidRPr="009948CE" w:rsidRDefault="00184734" w:rsidP="00184734">
      <w:pPr>
        <w:pStyle w:val="Heading3"/>
      </w:pPr>
      <w:proofErr w:type="spellStart"/>
      <w:r w:rsidRPr="009948CE">
        <w:lastRenderedPageBreak/>
        <w:t>Xtn</w:t>
      </w:r>
      <w:proofErr w:type="spellEnd"/>
      <w:r w:rsidRPr="009948CE">
        <w:t>: Russia wants expansion</w:t>
      </w:r>
    </w:p>
    <w:p w:rsidR="00184734" w:rsidRPr="009948CE" w:rsidRDefault="00184734" w:rsidP="00184734">
      <w:pPr>
        <w:pStyle w:val="Heading4"/>
      </w:pPr>
      <w:r w:rsidRPr="009948CE">
        <w:t>Putin’s cult is preparing for European domination- prefer evidence from inside the inner circle</w:t>
      </w:r>
    </w:p>
    <w:p w:rsidR="00184734" w:rsidRPr="009948CE" w:rsidRDefault="00184734" w:rsidP="00184734">
      <w:r w:rsidRPr="009948CE">
        <w:rPr>
          <w:rStyle w:val="StyleStyleBold12pt"/>
        </w:rPr>
        <w:t>NRO 3-10</w:t>
      </w:r>
      <w:r w:rsidRPr="009948CE">
        <w:t xml:space="preserve">-14 </w:t>
      </w:r>
      <w:r w:rsidRPr="009948CE">
        <w:rPr>
          <w:sz w:val="16"/>
          <w:szCs w:val="16"/>
        </w:rPr>
        <w:t>[National Review Online, a web-leading source of real-time conservative opinion, “Putin Adviser Publishes Plan for Domination of Europe”, http://www.nationalreview.com/corner/373064/putin-adviser-publishes-plan-domination-europe-robert-zubrin]</w:t>
      </w:r>
    </w:p>
    <w:p w:rsidR="00184734" w:rsidRPr="009948CE" w:rsidRDefault="00184734" w:rsidP="00184734">
      <w:pPr>
        <w:rPr>
          <w:rStyle w:val="StyleBoldUnderline"/>
        </w:rPr>
      </w:pPr>
      <w:r w:rsidRPr="009948CE">
        <w:rPr>
          <w:sz w:val="16"/>
        </w:rPr>
        <w:t xml:space="preserve">On March 9, a very influential geostrategic and ideological </w:t>
      </w:r>
      <w:hyperlink r:id="rId59" w:history="1">
        <w:r w:rsidRPr="009948CE">
          <w:rPr>
            <w:rStyle w:val="Hyperlink"/>
            <w:sz w:val="16"/>
          </w:rPr>
          <w:t>adviser</w:t>
        </w:r>
      </w:hyperlink>
      <w:r w:rsidRPr="009948CE">
        <w:rPr>
          <w:sz w:val="16"/>
        </w:rPr>
        <w:t xml:space="preserve"> of the Putin regime, </w:t>
      </w:r>
      <w:hyperlink r:id="rId60" w:history="1">
        <w:proofErr w:type="spellStart"/>
        <w:r w:rsidRPr="009948CE">
          <w:rPr>
            <w:rStyle w:val="StyleBoldUnderline"/>
          </w:rPr>
          <w:t>Aleksandr</w:t>
        </w:r>
        <w:proofErr w:type="spellEnd"/>
        <w:r w:rsidRPr="009948CE">
          <w:rPr>
            <w:rStyle w:val="StyleBoldUnderline"/>
          </w:rPr>
          <w:t xml:space="preserve"> </w:t>
        </w:r>
        <w:proofErr w:type="spellStart"/>
        <w:r w:rsidRPr="009948CE">
          <w:rPr>
            <w:rStyle w:val="StyleBoldUnderline"/>
          </w:rPr>
          <w:t>Dugin</w:t>
        </w:r>
        <w:proofErr w:type="spellEnd"/>
      </w:hyperlink>
      <w:r w:rsidRPr="009948CE">
        <w:rPr>
          <w:rStyle w:val="StyleBoldUnderline"/>
        </w:rPr>
        <w:t xml:space="preserve">, published his game plan for domination of Europe. The plan, which </w:t>
      </w:r>
      <w:proofErr w:type="spellStart"/>
      <w:r w:rsidRPr="009948CE">
        <w:rPr>
          <w:rStyle w:val="StyleBoldUnderline"/>
        </w:rPr>
        <w:t>Dugin</w:t>
      </w:r>
      <w:proofErr w:type="spellEnd"/>
      <w:r w:rsidRPr="009948CE">
        <w:rPr>
          <w:rStyle w:val="StyleBoldUnderline"/>
        </w:rPr>
        <w:t xml:space="preserve"> calls “the Russian Spring,” is presented as one of three scenarios for resolution of the current Ukrainian crisis. The other two, in which the Kremlin blinks in the face of Western pressure, result in thermonuclear war or complete global chaos.</w:t>
      </w:r>
      <w:r w:rsidRPr="009948CE">
        <w:rPr>
          <w:rStyle w:val="StyleBoldUnderline"/>
          <w:sz w:val="12"/>
        </w:rPr>
        <w:t xml:space="preserve"> </w:t>
      </w:r>
      <w:r w:rsidRPr="009948CE">
        <w:rPr>
          <w:sz w:val="16"/>
        </w:rPr>
        <w:t xml:space="preserve">Following is </w:t>
      </w:r>
      <w:proofErr w:type="spellStart"/>
      <w:r w:rsidRPr="009948CE">
        <w:rPr>
          <w:sz w:val="16"/>
        </w:rPr>
        <w:t>Dugin’s</w:t>
      </w:r>
      <w:proofErr w:type="spellEnd"/>
      <w:r w:rsidRPr="009948CE">
        <w:rPr>
          <w:sz w:val="16"/>
        </w:rPr>
        <w:t xml:space="preserve"> plan for the Russian Spring. (The translation is mine. The </w:t>
      </w:r>
      <w:hyperlink r:id="rId61" w:history="1">
        <w:r w:rsidRPr="009948CE">
          <w:rPr>
            <w:rStyle w:val="Hyperlink"/>
            <w:sz w:val="16"/>
          </w:rPr>
          <w:t>original</w:t>
        </w:r>
      </w:hyperlink>
      <w:r w:rsidRPr="009948CE">
        <w:rPr>
          <w:sz w:val="16"/>
        </w:rPr>
        <w:t xml:space="preserve">, published in Russian, may be viewed on </w:t>
      </w:r>
      <w:proofErr w:type="spellStart"/>
      <w:r w:rsidRPr="009948CE">
        <w:rPr>
          <w:sz w:val="16"/>
        </w:rPr>
        <w:t>Dugin’s</w:t>
      </w:r>
      <w:proofErr w:type="spellEnd"/>
      <w:r w:rsidRPr="009948CE">
        <w:rPr>
          <w:sz w:val="16"/>
        </w:rPr>
        <w:t xml:space="preserve"> </w:t>
      </w:r>
      <w:hyperlink r:id="rId62" w:history="1">
        <w:r w:rsidRPr="009948CE">
          <w:rPr>
            <w:rStyle w:val="Hyperlink"/>
            <w:sz w:val="16"/>
          </w:rPr>
          <w:t>Facebook page</w:t>
        </w:r>
      </w:hyperlink>
      <w:r w:rsidRPr="009948CE">
        <w:rPr>
          <w:sz w:val="16"/>
        </w:rPr>
        <w:t xml:space="preserve">.) </w:t>
      </w:r>
      <w:proofErr w:type="gramStart"/>
      <w:r w:rsidRPr="009948CE">
        <w:rPr>
          <w:sz w:val="16"/>
        </w:rPr>
        <w:t>Scenario Russian spring 1.</w:t>
      </w:r>
      <w:proofErr w:type="gramEnd"/>
      <w:r w:rsidRPr="009948CE">
        <w:rPr>
          <w:sz w:val="16"/>
        </w:rPr>
        <w:t xml:space="preserve"> Kiev takes a waiting position, concentrates its troops on the border with the Crimea, and threatens, but takes no direct action. The U.S. strongly pressures Russia, freezing accounts, and actively wages information war, but they and NATO avoid direct clashes. Kiev receives substantial support from the West, but focuses on domestic issues. The border with Russia is closed. The referendum [in the Crimea on whether to join Russia] passes with minimal problems. The vast majority vote for joining Russia. No country recognizes the referendum except Russia. Russia raises the question of retaliatory actions if it receives Crimea into Russia. Both chambers of the Duma promptly ratify the annexation. Crimea is returned to Russia. Russian forces enter. The West rages strong pressure on Russia. Militants in the North Caucasus and the fifth column in Moscow are activated. Putin is supported by everyone. His popularity among the people climaxes. This helps him cope with internal challenges. 2. In eastern Ukraine, Kiev starts to take tough punitive measures. There is a straight nationalist dictatorship. Individuals attempt to attack Crimea or commit acts of sabotage. They start taking revenge on Russians and the Russian-speaking east and south for the loss of Crimea. This leads to the onset of resistance. The second phase of Ukrainian drama begins: </w:t>
      </w:r>
      <w:r w:rsidRPr="009948CE">
        <w:rPr>
          <w:rStyle w:val="StyleBoldUnderline"/>
        </w:rPr>
        <w:t>The Battle for New Russia. People wake up at once and quickly. Ukraine establishes a state of emergency, in connection with what is defined as “Muscovite aggression.” The last traces of democracy are abolished. Elections are held in May in wartime.</w:t>
      </w:r>
      <w:r w:rsidRPr="009948CE">
        <w:rPr>
          <w:rStyle w:val="StyleBoldUnderline"/>
          <w:sz w:val="12"/>
        </w:rPr>
        <w:t xml:space="preserve"> </w:t>
      </w:r>
      <w:r w:rsidRPr="009948CE">
        <w:rPr>
          <w:sz w:val="16"/>
        </w:rPr>
        <w:t xml:space="preserve">3. The nationalists arrange a series of terrorist attacks in Russia. </w:t>
      </w:r>
      <w:r w:rsidRPr="009948CE">
        <w:rPr>
          <w:rStyle w:val="StyleBoldUnderline"/>
        </w:rPr>
        <w:t>In Russia itself, the regime evolves, and starts to clean out the fifth column.</w:t>
      </w:r>
      <w:r w:rsidRPr="009948CE">
        <w:rPr>
          <w:rStyle w:val="StyleBoldUnderline"/>
          <w:sz w:val="12"/>
        </w:rPr>
        <w:t xml:space="preserve"> </w:t>
      </w:r>
      <w:r w:rsidRPr="009948CE">
        <w:rPr>
          <w:sz w:val="16"/>
        </w:rPr>
        <w:t xml:space="preserve">4. In </w:t>
      </w:r>
      <w:proofErr w:type="spellStart"/>
      <w:r w:rsidRPr="009948CE">
        <w:rPr>
          <w:sz w:val="16"/>
        </w:rPr>
        <w:t>Novorossia</w:t>
      </w:r>
      <w:proofErr w:type="spellEnd"/>
      <w:r w:rsidRPr="009948CE">
        <w:rPr>
          <w:sz w:val="16"/>
        </w:rPr>
        <w:t xml:space="preserve">, resistance increases and gradually moves to the phase of direct rebellion against the Kiev henchmen. </w:t>
      </w:r>
      <w:r w:rsidRPr="009948CE">
        <w:rPr>
          <w:rStyle w:val="StyleBoldUnderline"/>
        </w:rPr>
        <w:t>There is a bloody civil war. Russia deploys massive effective support structure; symmetrically the West supports Kiev</w:t>
      </w:r>
      <w:r w:rsidRPr="009948CE">
        <w:rPr>
          <w:sz w:val="16"/>
        </w:rPr>
        <w:t>. At a certain moment, in response to the sabotage in Russia and bloody actions of the nationalists and the repressive apparatus of Kiev against civilians and the east of Ukraine</w:t>
      </w:r>
      <w:r w:rsidRPr="009948CE">
        <w:rPr>
          <w:rStyle w:val="StyleBoldUnderline"/>
        </w:rPr>
        <w:t>, Russia sends its troops into the east</w:t>
      </w:r>
      <w:r w:rsidRPr="009948CE">
        <w:rPr>
          <w:sz w:val="16"/>
        </w:rPr>
        <w:t xml:space="preserve">. </w:t>
      </w:r>
      <w:r w:rsidRPr="009948CE">
        <w:rPr>
          <w:rStyle w:val="StyleBoldUnderline"/>
        </w:rPr>
        <w:t>The West threatens nuclear war</w:t>
      </w:r>
      <w:r w:rsidRPr="009948CE">
        <w:rPr>
          <w:sz w:val="16"/>
        </w:rPr>
        <w:t xml:space="preserve">. This is the existential moment </w:t>
      </w:r>
      <w:r w:rsidRPr="009948CE">
        <w:rPr>
          <w:rStyle w:val="StyleBoldUnderline"/>
        </w:rPr>
        <w:t xml:space="preserve">for Putin. But he cannot stop. Going hard (possibly with heavy losses), </w:t>
      </w:r>
      <w:proofErr w:type="spellStart"/>
      <w:r w:rsidRPr="009948CE">
        <w:rPr>
          <w:rStyle w:val="StyleBoldUnderline"/>
        </w:rPr>
        <w:t>Novorossia</w:t>
      </w:r>
      <w:proofErr w:type="spellEnd"/>
      <w:r w:rsidRPr="009948CE">
        <w:rPr>
          <w:rStyle w:val="StyleBoldUnderline"/>
        </w:rPr>
        <w:t xml:space="preserve"> is liberated. The Left-bank Ukraine is conquered, with its border along the Dnieper. </w:t>
      </w:r>
      <w:r w:rsidRPr="009948CE">
        <w:rPr>
          <w:sz w:val="16"/>
        </w:rPr>
        <w:t xml:space="preserve">A new government is founded — for example, Ukraine or </w:t>
      </w:r>
      <w:proofErr w:type="spellStart"/>
      <w:r w:rsidRPr="009948CE">
        <w:rPr>
          <w:sz w:val="16"/>
        </w:rPr>
        <w:t>Novorossia</w:t>
      </w:r>
      <w:proofErr w:type="spellEnd"/>
      <w:r w:rsidRPr="009948CE">
        <w:rPr>
          <w:sz w:val="16"/>
        </w:rPr>
        <w:t xml:space="preserve">. Or a version of Crimea may be repeated. 5. The Right-bank Ukraine, which does not recognize secession (as Yugoslavia under Milosevic and later Serbia against Kosovo), forms a new de facto Ukraine-2 state. NATO bases are immediately located on its territory, stopping the possibility of Russian move to Kiev. 6. The new rigidly nationalistic Ukrainian government quickly comes to a crisis. </w:t>
      </w:r>
      <w:r w:rsidRPr="009948CE">
        <w:rPr>
          <w:rStyle w:val="StyleBoldUnderline"/>
        </w:rPr>
        <w:t>Direct clashes begin between ethnic groups (</w:t>
      </w:r>
      <w:proofErr w:type="spellStart"/>
      <w:r w:rsidRPr="009948CE">
        <w:rPr>
          <w:rStyle w:val="StyleBoldUnderline"/>
        </w:rPr>
        <w:t>Ruthenians</w:t>
      </w:r>
      <w:proofErr w:type="spellEnd"/>
      <w:r w:rsidRPr="009948CE">
        <w:rPr>
          <w:rStyle w:val="StyleBoldUnderline"/>
        </w:rPr>
        <w:t>, Hungarians, Poles, Romanians, other minorities) and on political grounds (power loss blamed for half the territories of Ukraine). The state weakens. The process of new secessions begins.</w:t>
      </w:r>
      <w:r w:rsidRPr="009948CE">
        <w:rPr>
          <w:rStyle w:val="StyleBoldUnderline"/>
          <w:sz w:val="12"/>
        </w:rPr>
        <w:t xml:space="preserve"> </w:t>
      </w:r>
      <w:r w:rsidRPr="009948CE">
        <w:rPr>
          <w:sz w:val="16"/>
        </w:rPr>
        <w:t xml:space="preserve">7. </w:t>
      </w:r>
      <w:r w:rsidRPr="009948CE">
        <w:rPr>
          <w:rStyle w:val="StyleBoldUnderline"/>
        </w:rPr>
        <w:t xml:space="preserve">Russia does not stop there, but carries activity into Europe, acting as the main element of the European Conservative Revolution. </w:t>
      </w:r>
      <w:r w:rsidRPr="009948CE">
        <w:rPr>
          <w:sz w:val="16"/>
        </w:rPr>
        <w:t xml:space="preserve">Europe starts to crack: Some countries are behind the U.S., but more often begin to listen to Russia. </w:t>
      </w:r>
      <w:r w:rsidRPr="009948CE">
        <w:rPr>
          <w:rStyle w:val="StyleBoldUnderline"/>
        </w:rPr>
        <w:t xml:space="preserve">Against the background of the financial crisis, Russia’s position becomes more attractive. Russia takes on the protection of multipolarity, </w:t>
      </w:r>
      <w:proofErr w:type="spellStart"/>
      <w:r w:rsidRPr="009948CE">
        <w:rPr>
          <w:rStyle w:val="StyleBoldUnderline"/>
        </w:rPr>
        <w:t>continentalism</w:t>
      </w:r>
      <w:proofErr w:type="spellEnd"/>
      <w:r w:rsidRPr="009948CE">
        <w:rPr>
          <w:rStyle w:val="StyleBoldUnderline"/>
        </w:rPr>
        <w:t>, and new conservatism</w:t>
      </w:r>
      <w:r w:rsidRPr="009948CE">
        <w:rPr>
          <w:sz w:val="16"/>
        </w:rPr>
        <w:t xml:space="preserve"> (the Fourth Political Theory). 8. In western Ukraine, Ukraine-2, a pro-European (pro-German) political force comes to power that begins to soften anti-Russian policy and moves away from the U.S. 9. Across Europe, </w:t>
      </w:r>
      <w:r w:rsidRPr="009948CE">
        <w:rPr>
          <w:rStyle w:val="StyleBoldUnderline"/>
        </w:rPr>
        <w:t>the de-Americanization process begin</w:t>
      </w:r>
      <w:r w:rsidRPr="009948CE">
        <w:rPr>
          <w:sz w:val="16"/>
        </w:rPr>
        <w:t xml:space="preserve">s. An autonomous European armed force is created independent of NATO on the basis of the German Armed Forces and the French. 10. A new great Continental Association is formed, as a confederation of Europe and Eurasia, the European Union and the Eurasian Union. </w:t>
      </w:r>
      <w:r w:rsidRPr="009948CE">
        <w:rPr>
          <w:rStyle w:val="StyleBoldUnderline"/>
        </w:rPr>
        <w:t>Russian, Ukrainians and Europeans are on one side of the barricades, the Americans on the other</w:t>
      </w:r>
      <w:r w:rsidRPr="009948CE">
        <w:rPr>
          <w:sz w:val="16"/>
        </w:rPr>
        <w:t xml:space="preserve">. </w:t>
      </w:r>
      <w:r w:rsidRPr="009948CE">
        <w:rPr>
          <w:rStyle w:val="StyleBoldUnderline"/>
        </w:rPr>
        <w:t xml:space="preserve">American hegemony and dominance of the dollar as well as domination of </w:t>
      </w:r>
      <w:proofErr w:type="spellStart"/>
      <w:r w:rsidRPr="009948CE">
        <w:rPr>
          <w:rStyle w:val="StyleBoldUnderline"/>
        </w:rPr>
        <w:t>Atlanticism</w:t>
      </w:r>
      <w:proofErr w:type="spellEnd"/>
      <w:r w:rsidRPr="009948CE">
        <w:rPr>
          <w:rStyle w:val="StyleBoldUnderline"/>
        </w:rPr>
        <w:t xml:space="preserve">, liberalism and the financial oligarchy is ended. A new page in world history begins. The Slavs are reunited not against Europe, but with Europe in the framework of a multipolar polycentric world. </w:t>
      </w:r>
      <w:proofErr w:type="gramStart"/>
      <w:r w:rsidRPr="009948CE">
        <w:rPr>
          <w:rStyle w:val="StyleBoldUnderline"/>
        </w:rPr>
        <w:t>From Lisbon to Vladivostok.</w:t>
      </w:r>
      <w:proofErr w:type="gramEnd"/>
    </w:p>
    <w:p w:rsidR="00184734" w:rsidRPr="009948CE" w:rsidRDefault="00184734" w:rsidP="00184734"/>
    <w:p w:rsidR="0037157F" w:rsidRPr="009948CE" w:rsidRDefault="00184734" w:rsidP="00184734">
      <w:pPr>
        <w:pStyle w:val="Heading3"/>
      </w:pPr>
      <w:proofErr w:type="spellStart"/>
      <w:r w:rsidRPr="009948CE">
        <w:lastRenderedPageBreak/>
        <w:t>Xtn</w:t>
      </w:r>
      <w:proofErr w:type="spellEnd"/>
      <w:r w:rsidRPr="009948CE">
        <w:t>: Arctic Key</w:t>
      </w:r>
    </w:p>
    <w:p w:rsidR="00184734" w:rsidRPr="009948CE" w:rsidRDefault="00184734" w:rsidP="00184734"/>
    <w:p w:rsidR="00184734" w:rsidRPr="009948CE" w:rsidRDefault="00184734" w:rsidP="00184734">
      <w:pPr>
        <w:pStyle w:val="Heading4"/>
        <w:spacing w:before="0"/>
        <w:rPr>
          <w:rFonts w:eastAsia="Times New Roman"/>
        </w:rPr>
      </w:pPr>
      <w:r w:rsidRPr="009948CE">
        <w:rPr>
          <w:rFonts w:eastAsia="Times New Roman"/>
        </w:rPr>
        <w:t>Russia Needs Arctic for Global Domination and Pre-Emptive Nuclear Strikes</w:t>
      </w:r>
    </w:p>
    <w:p w:rsidR="00184734" w:rsidRPr="009948CE" w:rsidRDefault="00184734" w:rsidP="00184734">
      <w:proofErr w:type="spellStart"/>
      <w:r w:rsidRPr="009948CE">
        <w:rPr>
          <w:rStyle w:val="StyleStyleBold12pt"/>
        </w:rPr>
        <w:t>Nazemroaya</w:t>
      </w:r>
      <w:proofErr w:type="spellEnd"/>
      <w:r w:rsidRPr="009948CE">
        <w:rPr>
          <w:rStyle w:val="StyleStyleBold12pt"/>
        </w:rPr>
        <w:t xml:space="preserve"> 12 </w:t>
      </w:r>
      <w:r w:rsidRPr="009948CE">
        <w:t xml:space="preserve">[Mahdi Darius, award-winning author and geopolitical analyst. Sociologist and Research Associate at the Centre for Research on Globalization (CRG), a contributor at the Strategic Culture Foundation (SCF), Moscow, and a member of the Scientific Committee of </w:t>
      </w:r>
      <w:proofErr w:type="spellStart"/>
      <w:r w:rsidRPr="009948CE">
        <w:t>Geopolitica</w:t>
      </w:r>
      <w:proofErr w:type="spellEnd"/>
      <w:r w:rsidRPr="009948CE">
        <w:t>, Italy. Military Encirclement and Global Domination: Russia Counters US Missile Shield from the Seas, Global Research, 30/10/12, http://www.globalresearch.ca/russia-counters-the-us-missile-shield-from-the-seas/5310516]</w:t>
      </w:r>
    </w:p>
    <w:p w:rsidR="00184734" w:rsidRPr="009948CE" w:rsidRDefault="00184734" w:rsidP="00184734">
      <w:pPr>
        <w:spacing w:after="210"/>
        <w:rPr>
          <w:sz w:val="14"/>
        </w:rPr>
      </w:pPr>
      <w:r w:rsidRPr="009948CE">
        <w:rPr>
          <w:rStyle w:val="StyleBoldUnderline"/>
        </w:rPr>
        <w:t>The US global missile shield is a component of the Pentagon’s strategy</w:t>
      </w:r>
      <w:r w:rsidRPr="009948CE">
        <w:rPr>
          <w:sz w:val="14"/>
        </w:rPr>
        <w:t xml:space="preserve"> to encircle Eurasia and these three powers. In the first instance,</w:t>
      </w:r>
      <w:r w:rsidRPr="009948CE">
        <w:rPr>
          <w:rStyle w:val="StyleBoldUnderline"/>
        </w:rPr>
        <w:t xml:space="preserve"> this military system is aimed at establishing</w:t>
      </w:r>
      <w:r w:rsidRPr="009948CE">
        <w:rPr>
          <w:sz w:val="14"/>
        </w:rPr>
        <w:t xml:space="preserve"> the </w:t>
      </w:r>
      <w:r w:rsidRPr="009948CE">
        <w:rPr>
          <w:rStyle w:val="StyleBoldUnderline"/>
        </w:rPr>
        <w:t>nuclear primacy</w:t>
      </w:r>
      <w:r w:rsidRPr="009948CE">
        <w:rPr>
          <w:sz w:val="14"/>
        </w:rPr>
        <w:t xml:space="preserve"> of the US</w:t>
      </w:r>
      <w:r w:rsidRPr="009948CE">
        <w:rPr>
          <w:rStyle w:val="StyleBoldUnderline"/>
        </w:rPr>
        <w:t xml:space="preserve"> by neutralizing any Russian or Chinese nuclear response to a US or NATO attack.</w:t>
      </w:r>
      <w:r w:rsidRPr="009948CE">
        <w:rPr>
          <w:sz w:val="14"/>
        </w:rPr>
        <w:t xml:space="preserve"> The global missile shield is aimed at preventing any reaction or nuclear “second strike” by the Russians and Chinese to a nuclear “first strike” by the Pentagon. All</w:t>
      </w:r>
      <w:r w:rsidRPr="009948CE">
        <w:rPr>
          <w:rStyle w:val="StyleBoldUnderline"/>
        </w:rPr>
        <w:t xml:space="preserve"> the</w:t>
      </w:r>
      <w:r w:rsidRPr="009948CE">
        <w:rPr>
          <w:sz w:val="14"/>
        </w:rPr>
        <w:t xml:space="preserve"> new </w:t>
      </w:r>
      <w:r w:rsidRPr="009948CE">
        <w:rPr>
          <w:rStyle w:val="StyleBoldUnderline"/>
        </w:rPr>
        <w:t>reports</w:t>
      </w:r>
      <w:r w:rsidRPr="009948CE">
        <w:rPr>
          <w:sz w:val="14"/>
        </w:rPr>
        <w:t xml:space="preserve"> about branches of the US missile shield being established in other parts of the world </w:t>
      </w:r>
      <w:r w:rsidRPr="009948CE">
        <w:rPr>
          <w:rStyle w:val="StyleBoldUnderline"/>
        </w:rPr>
        <w:t>are sensationalized in terms of</w:t>
      </w:r>
      <w:r w:rsidRPr="009948CE">
        <w:rPr>
          <w:sz w:val="14"/>
        </w:rPr>
        <w:t xml:space="preserve"> how they are portraying its </w:t>
      </w:r>
      <w:r w:rsidRPr="009948CE">
        <w:rPr>
          <w:rStyle w:val="StyleBoldUnderline"/>
        </w:rPr>
        <w:t>geographic</w:t>
      </w:r>
      <w:r w:rsidRPr="009948CE">
        <w:rPr>
          <w:sz w:val="14"/>
        </w:rPr>
        <w:t xml:space="preserve"> expansion as a new </w:t>
      </w:r>
      <w:r w:rsidRPr="009948CE">
        <w:rPr>
          <w:rStyle w:val="StyleBoldUnderline"/>
        </w:rPr>
        <w:t>development</w:t>
      </w:r>
      <w:r w:rsidRPr="009948CE">
        <w:rPr>
          <w:sz w:val="14"/>
        </w:rPr>
        <w:t xml:space="preserve">. These reports ignore the fact that the missile shield was designed to be a global system with components strategically positioned across the world from the onset. The US government was repeatedly warned that the steps it was taking would polarize the globe with hostilities that would be reminiscent of the Cold War. The warning fell on deaf and arrogant ears. </w:t>
      </w:r>
      <w:r w:rsidRPr="009948CE">
        <w:rPr>
          <w:rStyle w:val="StyleBoldUnderline"/>
        </w:rPr>
        <w:t>The Russians are now rebutting the Pentagon’s global missile shield through very practical steps of their own.</w:t>
      </w:r>
      <w:r w:rsidRPr="009948CE">
        <w:rPr>
          <w:sz w:val="14"/>
        </w:rPr>
        <w:t xml:space="preserve"> </w:t>
      </w:r>
      <w:r w:rsidRPr="009948CE">
        <w:rPr>
          <w:rStyle w:val="StyleBoldUnderline"/>
        </w:rPr>
        <w:t>These steps involve an expansion of their country’s presence in the high seas and an upgrade of their naval capabilities.</w:t>
      </w:r>
      <w:r w:rsidRPr="009948CE">
        <w:rPr>
          <w:sz w:val="14"/>
        </w:rPr>
        <w:t xml:space="preserve"> Moscow plans on opening new naval bases outside of its home waters and outside of both the shorelines of the Black Sea and Mediterranean Sea. The Russian Federation already has two naval bases outside of Russian territory; one is in the Ukrainian port of Sevastopol in the Black Sea and the other is in the Syrian port of </w:t>
      </w:r>
      <w:proofErr w:type="spellStart"/>
      <w:r w:rsidRPr="009948CE">
        <w:rPr>
          <w:sz w:val="14"/>
        </w:rPr>
        <w:t>Tartus</w:t>
      </w:r>
      <w:proofErr w:type="spellEnd"/>
      <w:r w:rsidRPr="009948CE">
        <w:rPr>
          <w:sz w:val="14"/>
        </w:rPr>
        <w:t xml:space="preserve"> in the Mediterranean Sea. The Kremlin is now looking at the Caribbean Sea, South China Sea, and eastern coast of Africa (in close proximity to the Gulf of Aden) as suitable locations for new Russian bases. Cuba, Vietnam, and the Seychelles are the prime candidates to host new Russian naval bases in these waters. The Russians already had a presence in Vietnam’s Cam </w:t>
      </w:r>
      <w:proofErr w:type="spellStart"/>
      <w:r w:rsidRPr="009948CE">
        <w:rPr>
          <w:sz w:val="14"/>
        </w:rPr>
        <w:t>Ranh</w:t>
      </w:r>
      <w:proofErr w:type="spellEnd"/>
      <w:r w:rsidRPr="009948CE">
        <w:rPr>
          <w:sz w:val="14"/>
        </w:rPr>
        <w:t xml:space="preserve"> Bay until 2002. The Vietnamese port was home to the Soviets since 1979 and then hosted Russian forces after the breakup of the Soviet Union in 1991. Russia also continued to have a post-Soviet military presence in Cuba until 2001 through the Lourdes intelligence signal base that monitored the US. </w:t>
      </w:r>
      <w:r w:rsidRPr="009948CE">
        <w:rPr>
          <w:rStyle w:val="StyleBoldUnderline"/>
        </w:rPr>
        <w:t>The Kremlin is</w:t>
      </w:r>
      <w:r w:rsidRPr="009948CE">
        <w:rPr>
          <w:sz w:val="14"/>
        </w:rPr>
        <w:t xml:space="preserve"> additionally </w:t>
      </w:r>
      <w:r w:rsidRPr="009948CE">
        <w:rPr>
          <w:rStyle w:val="StyleBoldUnderline"/>
        </w:rPr>
        <w:t>developing</w:t>
      </w:r>
      <w:r w:rsidRPr="009948CE">
        <w:rPr>
          <w:sz w:val="14"/>
        </w:rPr>
        <w:t xml:space="preserve"> its </w:t>
      </w:r>
      <w:r w:rsidRPr="009948CE">
        <w:rPr>
          <w:rStyle w:val="StyleBoldUnderline"/>
        </w:rPr>
        <w:t>military infrastructure on its Arctic coast.</w:t>
      </w:r>
      <w:r w:rsidRPr="009948CE">
        <w:rPr>
          <w:sz w:val="14"/>
        </w:rPr>
        <w:t xml:space="preserve"> New Arctic naval bases in the north are going to be opened. This is part of an overlap with the careful Russian strategy that includes the Arctic Circle. </w:t>
      </w:r>
      <w:r w:rsidRPr="009948CE">
        <w:rPr>
          <w:rStyle w:val="StyleBoldUnderline"/>
        </w:rPr>
        <w:t>It is drawn with two dual functions in mind.</w:t>
      </w:r>
      <w:r w:rsidRPr="009948CE">
        <w:rPr>
          <w:sz w:val="14"/>
        </w:rPr>
        <w:t xml:space="preserve"> </w:t>
      </w:r>
      <w:r w:rsidRPr="009948CE">
        <w:rPr>
          <w:rStyle w:val="StyleBoldUnderline"/>
        </w:rPr>
        <w:t>One</w:t>
      </w:r>
      <w:r w:rsidRPr="009948CE">
        <w:rPr>
          <w:sz w:val="14"/>
        </w:rPr>
        <w:t xml:space="preserve"> function</w:t>
      </w:r>
      <w:r w:rsidRPr="009948CE">
        <w:rPr>
          <w:rStyle w:val="StyleBoldUnderline"/>
        </w:rPr>
        <w:t xml:space="preserve"> is to protect</w:t>
      </w:r>
      <w:r w:rsidRPr="009948CE">
        <w:rPr>
          <w:sz w:val="14"/>
        </w:rPr>
        <w:t xml:space="preserve"> </w:t>
      </w:r>
      <w:r w:rsidRPr="009948CE">
        <w:rPr>
          <w:rStyle w:val="StyleBoldUnderline"/>
        </w:rPr>
        <w:t>Russian territorial and energy interests</w:t>
      </w:r>
      <w:r w:rsidRPr="009948CE">
        <w:rPr>
          <w:sz w:val="14"/>
        </w:rPr>
        <w:t xml:space="preserve"> against NATO states in the </w:t>
      </w:r>
      <w:proofErr w:type="spellStart"/>
      <w:r w:rsidRPr="009948CE">
        <w:rPr>
          <w:sz w:val="14"/>
        </w:rPr>
        <w:t>Lomonosov</w:t>
      </w:r>
      <w:proofErr w:type="spellEnd"/>
      <w:r w:rsidRPr="009948CE">
        <w:rPr>
          <w:sz w:val="14"/>
        </w:rPr>
        <w:t xml:space="preserve"> Ridge. </w:t>
      </w:r>
      <w:r w:rsidRPr="009948CE">
        <w:rPr>
          <w:rStyle w:val="StyleBoldUnderline"/>
        </w:rPr>
        <w:t xml:space="preserve">The other </w:t>
      </w:r>
      <w:r w:rsidRPr="009948CE">
        <w:rPr>
          <w:sz w:val="14"/>
        </w:rPr>
        <w:t xml:space="preserve">purpose </w:t>
      </w:r>
      <w:r w:rsidRPr="009948CE">
        <w:rPr>
          <w:rStyle w:val="StyleBoldUnderline"/>
        </w:rPr>
        <w:t>is to serve the Russian global maritime strategy.</w:t>
      </w:r>
      <w:r w:rsidRPr="009948CE">
        <w:rPr>
          <w:sz w:val="14"/>
        </w:rPr>
        <w:t xml:space="preserve"> Moscow realizes that the US and NATO want to restrictively hem in its maritime forces in the Black Sea and Mediterranean Sea. US and EU moves to control and restrict </w:t>
      </w:r>
      <w:r w:rsidRPr="009948CE">
        <w:rPr>
          <w:rStyle w:val="StyleBoldUnderline"/>
        </w:rPr>
        <w:t>Russian maritime access to Syria is an indicator of this strategic inclination and objective.</w:t>
      </w:r>
      <w:r w:rsidRPr="009948CE">
        <w:rPr>
          <w:sz w:val="14"/>
        </w:rPr>
        <w:t xml:space="preserve"> The moves to strategically hem in Russian marine forces are one of the reasons that the Kremlin wants naval bases in the Caribbean, South China Sea, and eastern coast of Africa. </w:t>
      </w:r>
      <w:r w:rsidRPr="009948CE">
        <w:rPr>
          <w:rStyle w:val="StyleBoldUnderline"/>
        </w:rPr>
        <w:t>The development of Russia’s Arctic naval infrastructure</w:t>
      </w:r>
      <w:r w:rsidRPr="009948CE">
        <w:rPr>
          <w:sz w:val="14"/>
        </w:rPr>
        <w:t xml:space="preserve"> and the opening of Russian naval bases in places like Cuba, Vietnam, and the Seychelles would </w:t>
      </w:r>
      <w:r w:rsidRPr="009948CE">
        <w:rPr>
          <w:rStyle w:val="StyleBoldUnderline"/>
        </w:rPr>
        <w:t>virtually guarantee the global presence of Russian naval forces.</w:t>
      </w:r>
      <w:r w:rsidRPr="009948CE">
        <w:rPr>
          <w:sz w:val="14"/>
        </w:rPr>
        <w:t xml:space="preserve"> </w:t>
      </w:r>
      <w:r w:rsidRPr="009948CE">
        <w:rPr>
          <w:rStyle w:val="StyleBoldUnderline"/>
        </w:rPr>
        <w:t>Russian vessels would have multiple points of entry into international waters</w:t>
      </w:r>
      <w:r w:rsidRPr="009948CE">
        <w:rPr>
          <w:sz w:val="14"/>
        </w:rPr>
        <w:t xml:space="preserve"> and secure docking bases abroad. These bases will give the Russians permanent docking facilities in both the Atlantic Ocean and Indian Ocean too. The future overseas naval bases, like the one is Syria, are not being referred to as “naval bases” by Russian officials, but by other terms. Moscow is calling them “supply points” or bases for naval logistics to make them sound far less threatening. Nothing has been agreed upon in concrete terms between the governments in Havana and Moscow, and there has been no mention of deploying Russian missiles to Cuba. Any comments about Russian moves in Cuba are speculation. The nuclear upgrades that Russia is making to its navy are much more significant than any future Russian base in Cuba or elsewhere. </w:t>
      </w:r>
      <w:r w:rsidRPr="009948CE">
        <w:rPr>
          <w:rStyle w:val="StyleBoldUnderline"/>
        </w:rPr>
        <w:t>Russia’s new nuclear naval posture actually allows it to cleverly station multiple mobile nukes around the US.</w:t>
      </w:r>
      <w:r w:rsidRPr="009948CE">
        <w:rPr>
          <w:sz w:val="14"/>
        </w:rPr>
        <w:t xml:space="preserve"> In other words, Russia has “multiple </w:t>
      </w:r>
      <w:proofErr w:type="spellStart"/>
      <w:r w:rsidRPr="009948CE">
        <w:rPr>
          <w:sz w:val="14"/>
        </w:rPr>
        <w:t>Cubas</w:t>
      </w:r>
      <w:proofErr w:type="spellEnd"/>
      <w:r w:rsidRPr="009948CE">
        <w:rPr>
          <w:sz w:val="14"/>
        </w:rPr>
        <w:t xml:space="preserve">” in the form of its floating mobile nuclear naval vessels that can deploy anywhere in the world. This is also why Russia is developing is naval infrastructure abroad. Russia will have the option of surrounding or flanking the United States with its own sea-based nuclear strike forces. Russia’s naval strategy cleverly is meant to counter the Pentagon’s global missile shield. </w:t>
      </w:r>
      <w:r w:rsidRPr="009948CE">
        <w:rPr>
          <w:rStyle w:val="StyleBoldUnderline"/>
        </w:rPr>
        <w:t>Included in this process is the adoption of a pre-emptive nuclear strike policy by the Kremlin</w:t>
      </w:r>
      <w:r w:rsidRPr="009948CE">
        <w:rPr>
          <w:sz w:val="14"/>
        </w:rPr>
        <w:t xml:space="preserve"> as a reaction to the aggressive pre-emptive post-Cold War nuclear strike doctrine of the Pentagon and NATO. In the same year as the test of the Liner by the Russians, the commander of the Strategic Rocket Forces of the Russian Federation, Colonel-General </w:t>
      </w:r>
      <w:proofErr w:type="spellStart"/>
      <w:r w:rsidRPr="009948CE">
        <w:rPr>
          <w:sz w:val="14"/>
        </w:rPr>
        <w:t>Karakayev</w:t>
      </w:r>
      <w:proofErr w:type="spellEnd"/>
      <w:r w:rsidRPr="009948CE">
        <w:rPr>
          <w:sz w:val="14"/>
        </w:rPr>
        <w:t>, said that Russia’s inter-continental ballistic missiles would become “invisible” in the near future. The world is increasingly becoming militarized. US moves and actions are now forcing other international actors to redefine and reassess their military doctrines and strategies. Russia is merely just one of them.</w:t>
      </w:r>
    </w:p>
    <w:p w:rsidR="00184734" w:rsidRPr="009948CE" w:rsidRDefault="00184734" w:rsidP="00184734">
      <w:pPr>
        <w:pStyle w:val="Heading4"/>
        <w:spacing w:before="0"/>
        <w:rPr>
          <w:rFonts w:eastAsia="Times New Roman"/>
        </w:rPr>
      </w:pPr>
      <w:r w:rsidRPr="009948CE">
        <w:rPr>
          <w:rFonts w:eastAsia="Times New Roman"/>
        </w:rPr>
        <w:t xml:space="preserve">Arctic Key to Russian Strength and Military </w:t>
      </w:r>
    </w:p>
    <w:p w:rsidR="00184734" w:rsidRPr="009948CE" w:rsidRDefault="00184734" w:rsidP="00184734">
      <w:proofErr w:type="spellStart"/>
      <w:r w:rsidRPr="009948CE">
        <w:rPr>
          <w:rStyle w:val="StyleStyleBold12pt"/>
        </w:rPr>
        <w:t>Mukusch</w:t>
      </w:r>
      <w:proofErr w:type="spellEnd"/>
      <w:r w:rsidRPr="009948CE">
        <w:rPr>
          <w:rStyle w:val="StyleStyleBold12pt"/>
        </w:rPr>
        <w:t xml:space="preserve"> 10 </w:t>
      </w:r>
      <w:r w:rsidRPr="009948CE">
        <w:t>[Caroline, writer, second line of defense and strategy analyst, The Arctic Sea Competition and Key Strategic Challenges for Europe (Part One), Second Line of Defense, 18/11/2010, http://www.sldinfo.com/the-arctic-sea-competition-and-key-strategic-challenges-for-europe/]</w:t>
      </w:r>
    </w:p>
    <w:p w:rsidR="00184734" w:rsidRPr="009948CE" w:rsidRDefault="00184734" w:rsidP="00184734">
      <w:pPr>
        <w:rPr>
          <w:rStyle w:val="StyleStyleBold12pt"/>
        </w:rPr>
      </w:pPr>
    </w:p>
    <w:p w:rsidR="00184734" w:rsidRPr="009948CE" w:rsidRDefault="00184734" w:rsidP="00184734">
      <w:pPr>
        <w:spacing w:after="100" w:afterAutospacing="1"/>
        <w:rPr>
          <w:sz w:val="16"/>
        </w:rPr>
      </w:pPr>
      <w:r w:rsidRPr="009948CE">
        <w:rPr>
          <w:sz w:val="16"/>
        </w:rPr>
        <w:t>For some years,</w:t>
      </w:r>
      <w:r w:rsidRPr="009948CE">
        <w:rPr>
          <w:rStyle w:val="StyleBoldUnderline"/>
        </w:rPr>
        <w:t xml:space="preserve"> the Arctic Ocean</w:t>
      </w:r>
      <w:r w:rsidRPr="009948CE">
        <w:rPr>
          <w:sz w:val="16"/>
        </w:rPr>
        <w:t xml:space="preserve"> increasingly </w:t>
      </w:r>
      <w:r w:rsidRPr="009948CE">
        <w:rPr>
          <w:rStyle w:val="StyleBoldUnderline"/>
        </w:rPr>
        <w:t>has become the focus of international interests</w:t>
      </w:r>
      <w:r w:rsidRPr="009948CE">
        <w:rPr>
          <w:sz w:val="16"/>
        </w:rPr>
        <w:t xml:space="preserve">. </w:t>
      </w:r>
      <w:r w:rsidRPr="009948CE">
        <w:rPr>
          <w:rStyle w:val="StyleBoldUnderline"/>
        </w:rPr>
        <w:t>In particular the competition for resources</w:t>
      </w:r>
      <w:r w:rsidRPr="009948CE">
        <w:rPr>
          <w:sz w:val="16"/>
        </w:rPr>
        <w:t xml:space="preserve"> – notably oil and gas – </w:t>
      </w:r>
      <w:r w:rsidRPr="009948CE">
        <w:rPr>
          <w:rStyle w:val="StyleBoldUnderline"/>
        </w:rPr>
        <w:t>has</w:t>
      </w:r>
      <w:r w:rsidRPr="009948CE">
        <w:rPr>
          <w:sz w:val="16"/>
        </w:rPr>
        <w:t xml:space="preserve"> significantly</w:t>
      </w:r>
      <w:r w:rsidRPr="009948CE">
        <w:rPr>
          <w:rStyle w:val="StyleBoldUnderline"/>
        </w:rPr>
        <w:t xml:space="preserve"> raised the importance of this area for the future</w:t>
      </w:r>
      <w:r w:rsidRPr="009948CE">
        <w:rPr>
          <w:sz w:val="16"/>
        </w:rPr>
        <w:t xml:space="preserve"> </w:t>
      </w:r>
      <w:r w:rsidRPr="009948CE">
        <w:rPr>
          <w:sz w:val="16"/>
        </w:rPr>
        <w:lastRenderedPageBreak/>
        <w:t>global economy. Experts estimate that</w:t>
      </w:r>
      <w:r w:rsidRPr="009948CE">
        <w:rPr>
          <w:rStyle w:val="StyleBoldUnderline"/>
        </w:rPr>
        <w:t xml:space="preserve"> the Arctic</w:t>
      </w:r>
      <w:r w:rsidRPr="009948CE">
        <w:rPr>
          <w:sz w:val="16"/>
        </w:rPr>
        <w:t xml:space="preserve"> – in its high northern latitudes of Russia, Norway, Greenland, United States, and Canada – </w:t>
      </w:r>
      <w:r w:rsidRPr="009948CE">
        <w:rPr>
          <w:rStyle w:val="StyleBoldUnderline"/>
        </w:rPr>
        <w:t>holds about 22 percent of the world’s undiscovered</w:t>
      </w:r>
      <w:r w:rsidRPr="009948CE">
        <w:rPr>
          <w:sz w:val="16"/>
        </w:rPr>
        <w:t xml:space="preserve"> conventional </w:t>
      </w:r>
      <w:r w:rsidRPr="009948CE">
        <w:rPr>
          <w:rStyle w:val="StyleBoldUnderline"/>
        </w:rPr>
        <w:t>oil and natural gas</w:t>
      </w:r>
      <w:r w:rsidRPr="009948CE">
        <w:rPr>
          <w:sz w:val="16"/>
        </w:rPr>
        <w:t xml:space="preserve"> resource, about 30 percent of the world’s undiscovered natural gas resources, about 13 percent of the world’s undiscovered oil resources, and about 20 percent of the world NGL resources. The </w:t>
      </w:r>
      <w:hyperlink r:id="rId63" w:tgtFrame="_blank" w:history="1">
        <w:r w:rsidRPr="009948CE">
          <w:rPr>
            <w:rStyle w:val="Hyperlink"/>
            <w:sz w:val="16"/>
          </w:rPr>
          <w:t>U.S. Geological Survey</w:t>
        </w:r>
      </w:hyperlink>
      <w:r w:rsidRPr="009948CE">
        <w:rPr>
          <w:sz w:val="16"/>
        </w:rPr>
        <w:t xml:space="preserve"> posits that approximately 90 billion barrels of oil, 1,669 trillion cubic feet of natural gas, and 44 billion barrels of natural gas liquids are in the Arctic. Over 400 already discovered oil and gas fields north of the Arctic Circle provide a projected 240 billion barrels oil and oil-equivalent natural gas. The U.S. Geological Survey estimates that more than 70 percent of the undiscovered oil resources occur in five provinces of the Arctic Area: Arctic Alaska, </w:t>
      </w:r>
      <w:proofErr w:type="spellStart"/>
      <w:r w:rsidRPr="009948CE">
        <w:rPr>
          <w:sz w:val="16"/>
        </w:rPr>
        <w:t>Amerasia</w:t>
      </w:r>
      <w:proofErr w:type="spellEnd"/>
      <w:r w:rsidRPr="009948CE">
        <w:rPr>
          <w:sz w:val="16"/>
        </w:rPr>
        <w:t xml:space="preserve"> Basin, East Greenland Rift Basins, East Barents Basins, and West Greenland–East Canada. More than 70 percent of the undiscovered natural gas is estimated to occur in three provinces: The West Siberian Basin, the East Barents Basins, and Arctic Alaska. Approximately 85 percent of these undiscovered oil and gas resources are estimated to be located offshore. Not surprisingly, the Arctic is becoming an area of great national and international interest for politics, economy, and science. (Russia warns of war within a decade over Arctic oil and gas riches.) </w:t>
      </w:r>
      <w:r w:rsidRPr="009948CE">
        <w:rPr>
          <w:rStyle w:val="StyleBoldUnderline"/>
        </w:rPr>
        <w:t>An international race for the Arctic has emerged, including the possibility of the use of armed forces.</w:t>
      </w:r>
      <w:r w:rsidRPr="009948CE">
        <w:rPr>
          <w:sz w:val="16"/>
        </w:rPr>
        <w:t xml:space="preserve"> Although </w:t>
      </w:r>
      <w:r w:rsidRPr="009948CE">
        <w:rPr>
          <w:rStyle w:val="StyleBoldUnderline"/>
        </w:rPr>
        <w:t>Russia seems to be ahead</w:t>
      </w:r>
      <w:r w:rsidRPr="009948CE">
        <w:rPr>
          <w:sz w:val="16"/>
        </w:rPr>
        <w:t xml:space="preserve"> after it planted its country’s flag on the North Pole’s seabed in 2007, Norway, Greenland, Canada, </w:t>
      </w:r>
      <w:r w:rsidRPr="009948CE">
        <w:rPr>
          <w:rStyle w:val="StyleBoldUnderline"/>
        </w:rPr>
        <w:t>and</w:t>
      </w:r>
      <w:r w:rsidRPr="009948CE">
        <w:rPr>
          <w:sz w:val="16"/>
        </w:rPr>
        <w:t xml:space="preserve"> the U.S. also</w:t>
      </w:r>
      <w:r w:rsidRPr="009948CE">
        <w:rPr>
          <w:rStyle w:val="StyleBoldUnderline"/>
        </w:rPr>
        <w:t xml:space="preserve"> claim rights to this region.</w:t>
      </w:r>
      <w:r w:rsidRPr="009948CE">
        <w:rPr>
          <w:sz w:val="16"/>
        </w:rPr>
        <w:t xml:space="preserve"> No country completely owns the geographic North Pole or the region of the Arctic Ocean. Russia, Norway, the United States, Canada, and Denmark via Greenland, the surrounding Arctic states, have claims based on the 200 nautical mile economic zone around their coasts. And these states are trying successively to extend their territorial sovereign rights around the North Pole in order to exclusively exploit all natural resources within its economic zone. Upon ratification of the United Nations Convention on the Law of the Sea, a country has ten years to make claims to extend its 200-mile economic zone. Norway (ratified the convention in 1996)</w:t>
      </w:r>
      <w:proofErr w:type="gramStart"/>
      <w:r w:rsidRPr="009948CE">
        <w:rPr>
          <w:sz w:val="16"/>
        </w:rPr>
        <w:t>,</w:t>
      </w:r>
      <w:proofErr w:type="gramEnd"/>
      <w:r w:rsidRPr="009948CE">
        <w:rPr>
          <w:sz w:val="16"/>
        </w:rPr>
        <w:t xml:space="preserve"> Russia (1997), Canada (2003) and Denmark (2004) claim their right to certain Arctic territories. Since 1982, the U.S. Senate has failed to ratify the convention. This effort finally led to the re-development of northern military and security capabilities of almost all Arctic neighbor states. For instance, Norway’s main defense policy focuses on northern security. The Norwegian navy currently is building a new class of ice-strengthened frigates. </w:t>
      </w:r>
      <w:r w:rsidRPr="009948CE">
        <w:rPr>
          <w:rStyle w:val="StyleBoldUnderline"/>
        </w:rPr>
        <w:t>Russia</w:t>
      </w:r>
      <w:r w:rsidRPr="009948CE">
        <w:rPr>
          <w:sz w:val="16"/>
        </w:rPr>
        <w:t xml:space="preserve"> also</w:t>
      </w:r>
      <w:r w:rsidRPr="009948CE">
        <w:rPr>
          <w:rStyle w:val="StyleBoldUnderline"/>
        </w:rPr>
        <w:t xml:space="preserve"> is rebuilding the strength of its naval forces,</w:t>
      </w:r>
      <w:r w:rsidRPr="009948CE">
        <w:rPr>
          <w:sz w:val="16"/>
        </w:rPr>
        <w:t xml:space="preserve"> currently building its submarine force</w:t>
      </w:r>
      <w:r w:rsidRPr="009948CE">
        <w:rPr>
          <w:rStyle w:val="StyleBoldUnderline"/>
        </w:rPr>
        <w:t xml:space="preserve"> to be stationed in its northern bases.</w:t>
      </w:r>
      <w:r w:rsidRPr="009948CE">
        <w:rPr>
          <w:sz w:val="16"/>
        </w:rPr>
        <w:t xml:space="preserve"> Although, all of the main Arctic states contend that the improvement of their northern military is only being done to provide an ability to respond to the expected increase in activity in the Arctic, some Arctic states are increasing their Arctic capabilities </w:t>
      </w:r>
      <w:r w:rsidRPr="009948CE">
        <w:rPr>
          <w:rStyle w:val="StyleBoldUnderline"/>
        </w:rPr>
        <w:t>with weapon systems that are obviously designed to fight and not to act in a coast guard-type capability.</w:t>
      </w:r>
      <w:r w:rsidRPr="009948CE">
        <w:rPr>
          <w:sz w:val="16"/>
        </w:rPr>
        <w:t xml:space="preserve"> Beyond that, due to the </w:t>
      </w:r>
      <w:r w:rsidRPr="009948CE">
        <w:rPr>
          <w:rStyle w:val="StyleBoldUnderline"/>
        </w:rPr>
        <w:t>accelerated melting of Arctic</w:t>
      </w:r>
      <w:r w:rsidRPr="009948CE">
        <w:rPr>
          <w:sz w:val="16"/>
        </w:rPr>
        <w:t xml:space="preserve"> ice vast areas of </w:t>
      </w:r>
      <w:r w:rsidRPr="009948CE">
        <w:rPr>
          <w:rStyle w:val="StyleBoldUnderline"/>
        </w:rPr>
        <w:t>sea are opening up</w:t>
      </w:r>
      <w:r w:rsidRPr="009948CE">
        <w:rPr>
          <w:sz w:val="16"/>
        </w:rPr>
        <w:t xml:space="preserve"> which in turn is transforming the untouched and previously iced Arctic</w:t>
      </w:r>
      <w:r w:rsidRPr="009948CE">
        <w:rPr>
          <w:rStyle w:val="StyleBoldUnderline"/>
        </w:rPr>
        <w:t xml:space="preserve"> to an increasingly globalized maritime area attracting</w:t>
      </w:r>
      <w:r w:rsidRPr="009948CE">
        <w:rPr>
          <w:sz w:val="16"/>
        </w:rPr>
        <w:t xml:space="preserve"> not only</w:t>
      </w:r>
      <w:r w:rsidRPr="009948CE">
        <w:rPr>
          <w:rStyle w:val="StyleBoldUnderline"/>
        </w:rPr>
        <w:t xml:space="preserve"> trade</w:t>
      </w:r>
      <w:r w:rsidRPr="009948CE">
        <w:rPr>
          <w:sz w:val="16"/>
        </w:rPr>
        <w:t xml:space="preserve"> and </w:t>
      </w:r>
      <w:r w:rsidRPr="009948CE">
        <w:rPr>
          <w:rStyle w:val="StyleBoldUnderline"/>
        </w:rPr>
        <w:t>energy</w:t>
      </w:r>
      <w:r w:rsidRPr="009948CE">
        <w:rPr>
          <w:sz w:val="16"/>
        </w:rPr>
        <w:t xml:space="preserve"> transportation traffic, but tourist cruises as well. The Congressional Research Service remarked that an ice-free Northwest Passage could cut shipping routes between Europe and Asia by 3,000 to 4,000 miles. [1] Hence, unresolved disputes over international borders in the Arctic and a latent conflict level raise the question: Who controls the Arctic (maritime) region If Arctic states can prove that they have an extended continental shelf they can extend their control over the ocean soil and subsurface beyond the exclusive economic zone. The imprecision of the United Nations Convention on the Law of the Sea makes it possible for a single state to control almost the Arctic Ocean’s entire seabed. For instance,</w:t>
      </w:r>
      <w:r w:rsidRPr="009948CE">
        <w:rPr>
          <w:rStyle w:val="StyleBoldUnderline"/>
        </w:rPr>
        <w:t xml:space="preserve"> Russia,</w:t>
      </w:r>
      <w:r w:rsidRPr="009948CE">
        <w:rPr>
          <w:sz w:val="16"/>
        </w:rPr>
        <w:t xml:space="preserve"> Canada and Denmark are claiming the </w:t>
      </w:r>
      <w:proofErr w:type="spellStart"/>
      <w:r w:rsidRPr="009948CE">
        <w:rPr>
          <w:sz w:val="16"/>
        </w:rPr>
        <w:t>Lomonosov</w:t>
      </w:r>
      <w:proofErr w:type="spellEnd"/>
      <w:r w:rsidRPr="009948CE">
        <w:rPr>
          <w:sz w:val="16"/>
        </w:rPr>
        <w:t xml:space="preserve"> Ridge. They argue that it</w:t>
      </w:r>
      <w:r w:rsidRPr="009948CE">
        <w:rPr>
          <w:rStyle w:val="StyleBoldUnderline"/>
        </w:rPr>
        <w:t xml:space="preserve"> is in</w:t>
      </w:r>
      <w:r w:rsidRPr="009948CE">
        <w:rPr>
          <w:sz w:val="16"/>
        </w:rPr>
        <w:t xml:space="preserve"> each case their continental shelf. The </w:t>
      </w:r>
      <w:proofErr w:type="spellStart"/>
      <w:r w:rsidRPr="009948CE">
        <w:rPr>
          <w:sz w:val="16"/>
        </w:rPr>
        <w:t>Lomonosov</w:t>
      </w:r>
      <w:proofErr w:type="spellEnd"/>
      <w:r w:rsidRPr="009948CE">
        <w:rPr>
          <w:sz w:val="16"/>
        </w:rPr>
        <w:t xml:space="preserve"> Ridge, which has the size of Germany, France, and Italy combined, runs some 1,800 kilometers across the Arctic Ocean, stretching from Siberia over the North Pole to Canada’s Ellesmere Island. </w:t>
      </w:r>
      <w:r w:rsidRPr="009948CE">
        <w:rPr>
          <w:rStyle w:val="StyleBoldUnderline"/>
        </w:rPr>
        <w:t>Access and control of the Arctic sea</w:t>
      </w:r>
      <w:r w:rsidRPr="009948CE">
        <w:rPr>
          <w:sz w:val="16"/>
        </w:rPr>
        <w:t xml:space="preserve"> are of critical importance to nations’ interests. In essence</w:t>
      </w:r>
      <w:r w:rsidRPr="009948CE">
        <w:rPr>
          <w:rStyle w:val="StyleBoldUnderline"/>
        </w:rPr>
        <w:t xml:space="preserve"> the state that controls the Northwest Passage controls</w:t>
      </w:r>
      <w:r w:rsidRPr="009948CE">
        <w:rPr>
          <w:sz w:val="16"/>
        </w:rPr>
        <w:t xml:space="preserve"> who enters these waters and under which conditions. This authority would shape</w:t>
      </w:r>
      <w:r w:rsidRPr="009948CE">
        <w:rPr>
          <w:rStyle w:val="StyleBoldUnderline"/>
        </w:rPr>
        <w:t xml:space="preserve"> future transit routes, oil and gas exploration rights, economic development,</w:t>
      </w:r>
      <w:r w:rsidRPr="009948CE">
        <w:rPr>
          <w:sz w:val="16"/>
        </w:rPr>
        <w:t xml:space="preserve"> protection of minorities, and </w:t>
      </w:r>
      <w:r w:rsidRPr="009948CE">
        <w:rPr>
          <w:rStyle w:val="StyleBoldUnderline"/>
        </w:rPr>
        <w:t>military strategies</w:t>
      </w:r>
      <w:r w:rsidRPr="009948CE">
        <w:rPr>
          <w:sz w:val="16"/>
        </w:rPr>
        <w:t xml:space="preserve"> – training missions </w:t>
      </w:r>
      <w:r w:rsidRPr="009948CE">
        <w:rPr>
          <w:rStyle w:val="StyleBoldUnderline"/>
        </w:rPr>
        <w:t>and missiles positioning.</w:t>
      </w:r>
      <w:r w:rsidRPr="009948CE">
        <w:rPr>
          <w:sz w:val="16"/>
        </w:rPr>
        <w:t xml:space="preserve"> </w:t>
      </w:r>
    </w:p>
    <w:p w:rsidR="00184734" w:rsidRPr="009948CE" w:rsidRDefault="00184734" w:rsidP="00184734">
      <w:pPr>
        <w:pStyle w:val="Heading4"/>
        <w:spacing w:before="0"/>
      </w:pPr>
      <w:r w:rsidRPr="009948CE">
        <w:t>Arctic Key to Russia Strength, Could be Base for Invasion</w:t>
      </w:r>
    </w:p>
    <w:p w:rsidR="00184734" w:rsidRPr="009948CE" w:rsidRDefault="00184734" w:rsidP="00184734">
      <w:pPr>
        <w:rPr>
          <w:rStyle w:val="StyleStyleBold12pt"/>
        </w:rPr>
      </w:pPr>
      <w:r w:rsidRPr="009948CE">
        <w:rPr>
          <w:rStyle w:val="StyleStyleBold12pt"/>
        </w:rPr>
        <w:t xml:space="preserve">Francis, 27/2/14 </w:t>
      </w:r>
      <w:r w:rsidRPr="009948CE">
        <w:t>[David, has reported from all over the world on a number of topics, from transatlantic relations, to border security, to finance, and has spoken about his work at the Georgetown University School of Foreign Service, the Johns Hopkins School for Advanced International Studies, and the World Affairs Council of Pittsburgh. The race for arctic oil: Russia vs US, The Week, http://theweek.com/article/index/256908/the-race-for-arctic-oil-russia-vs-us]</w:t>
      </w:r>
    </w:p>
    <w:p w:rsidR="00184734" w:rsidRPr="009948CE" w:rsidRDefault="00184734" w:rsidP="00184734">
      <w:pPr>
        <w:rPr>
          <w:sz w:val="16"/>
        </w:rPr>
      </w:pPr>
      <w:r w:rsidRPr="009948CE">
        <w:rPr>
          <w:sz w:val="16"/>
        </w:rPr>
        <w:t xml:space="preserve">The United States and Russia are at odds over a host of issues, from Ukraine to Syria to Edward Snowden, prompting talks of a new Cold War. Their next confrontation could take place on the </w:t>
      </w:r>
      <w:hyperlink r:id="rId64" w:history="1">
        <w:r w:rsidRPr="009948CE">
          <w:rPr>
            <w:rStyle w:val="Hyperlink"/>
            <w:sz w:val="16"/>
          </w:rPr>
          <w:t>coldest place on earth.</w:t>
        </w:r>
      </w:hyperlink>
      <w:r w:rsidRPr="009948CE">
        <w:rPr>
          <w:sz w:val="16"/>
        </w:rPr>
        <w:t xml:space="preserve"> Last week,</w:t>
      </w:r>
      <w:r w:rsidRPr="009948CE">
        <w:rPr>
          <w:rStyle w:val="StyleBoldUnderline"/>
        </w:rPr>
        <w:t xml:space="preserve"> a Russian military official told</w:t>
      </w:r>
      <w:r w:rsidRPr="009948CE">
        <w:rPr>
          <w:sz w:val="16"/>
        </w:rPr>
        <w:t xml:space="preserve"> Russian </w:t>
      </w:r>
      <w:r w:rsidRPr="009948CE">
        <w:rPr>
          <w:rStyle w:val="StyleBoldUnderline"/>
        </w:rPr>
        <w:t xml:space="preserve">media </w:t>
      </w:r>
      <w:r w:rsidRPr="009948CE">
        <w:rPr>
          <w:sz w:val="16"/>
        </w:rPr>
        <w:t>that</w:t>
      </w:r>
      <w:r w:rsidRPr="009948CE">
        <w:rPr>
          <w:rStyle w:val="StyleBoldUnderline"/>
        </w:rPr>
        <w:t xml:space="preserve"> the Kremlin was forming a new</w:t>
      </w:r>
      <w:r w:rsidRPr="009948CE">
        <w:rPr>
          <w:sz w:val="16"/>
        </w:rPr>
        <w:t xml:space="preserve"> strategic</w:t>
      </w:r>
      <w:r w:rsidRPr="009948CE">
        <w:rPr>
          <w:rStyle w:val="StyleBoldUnderline"/>
        </w:rPr>
        <w:t xml:space="preserve"> military command to </w:t>
      </w:r>
      <w:r w:rsidRPr="009948CE">
        <w:rPr>
          <w:sz w:val="16"/>
        </w:rPr>
        <w:t xml:space="preserve">protect its </w:t>
      </w:r>
      <w:hyperlink r:id="rId65" w:history="1">
        <w:r w:rsidRPr="009948CE">
          <w:rPr>
            <w:rStyle w:val="Hyperlink"/>
            <w:sz w:val="16"/>
          </w:rPr>
          <w:t>interests in the Arctic.</w:t>
        </w:r>
      </w:hyperlink>
      <w:r w:rsidRPr="009948CE">
        <w:rPr>
          <w:sz w:val="16"/>
        </w:rPr>
        <w:t xml:space="preserve"> It's part of a broader push from Moscow to</w:t>
      </w:r>
      <w:r w:rsidRPr="009948CE">
        <w:rPr>
          <w:rStyle w:val="StyleBoldUnderline"/>
        </w:rPr>
        <w:t xml:space="preserve"> establish</w:t>
      </w:r>
      <w:r w:rsidRPr="009948CE">
        <w:rPr>
          <w:sz w:val="16"/>
        </w:rPr>
        <w:t xml:space="preserve"> military </w:t>
      </w:r>
      <w:r w:rsidRPr="009948CE">
        <w:rPr>
          <w:rStyle w:val="StyleBoldUnderline"/>
        </w:rPr>
        <w:t>superiority at the top of the world.</w:t>
      </w:r>
      <w:r w:rsidRPr="009948CE">
        <w:rPr>
          <w:sz w:val="16"/>
        </w:rPr>
        <w:t xml:space="preserve"> "The new command will comprise the Northern Fleet, Arctic warfare brigades, air force and air defense units as well as additional administrative structures," a source in Russia's General Staff told RIA </w:t>
      </w:r>
      <w:proofErr w:type="spellStart"/>
      <w:r w:rsidRPr="009948CE">
        <w:rPr>
          <w:sz w:val="16"/>
        </w:rPr>
        <w:t>Novosti</w:t>
      </w:r>
      <w:proofErr w:type="spellEnd"/>
      <w:r w:rsidRPr="009948CE">
        <w:rPr>
          <w:sz w:val="16"/>
        </w:rPr>
        <w:t xml:space="preserve"> last Monday, The formation of the new command follows a </w:t>
      </w:r>
      <w:hyperlink r:id="rId66" w:history="1">
        <w:r w:rsidRPr="009948CE">
          <w:rPr>
            <w:rStyle w:val="Hyperlink"/>
            <w:sz w:val="16"/>
          </w:rPr>
          <w:t>December 2013 order</w:t>
        </w:r>
      </w:hyperlink>
      <w:r w:rsidRPr="009948CE">
        <w:rPr>
          <w:sz w:val="16"/>
        </w:rPr>
        <w:t xml:space="preserve"> from Russian President Vladimir Putin to ramp up Russia's military presence in the Arctic.</w:t>
      </w:r>
      <w:r w:rsidRPr="009948CE">
        <w:rPr>
          <w:rStyle w:val="StyleBoldUnderline"/>
        </w:rPr>
        <w:t xml:space="preserve"> Putin said Russia was returning to the Arctic</w:t>
      </w:r>
      <w:r w:rsidRPr="009948CE">
        <w:rPr>
          <w:sz w:val="16"/>
        </w:rPr>
        <w:t xml:space="preserve"> and "intensifying the development of this promising region" </w:t>
      </w:r>
      <w:r w:rsidRPr="009948CE">
        <w:rPr>
          <w:rStyle w:val="StyleBoldUnderline"/>
        </w:rPr>
        <w:t>and that Russia needs to "have all the levers for the protection of its security and national interests."</w:t>
      </w:r>
      <w:r w:rsidRPr="009948CE">
        <w:rPr>
          <w:sz w:val="16"/>
        </w:rPr>
        <w:t xml:space="preserve"> These interests are primarily energy related. As Arctic ice has melted, companies from Canada, Denmark, Norway, Russia, and the United States — the five countries that have a border with the Arctic — have been rushing to secure rights to drill for oil and natural gas in places that are now accessible. Hundreds of billions of dollars are at </w:t>
      </w:r>
      <w:proofErr w:type="spellStart"/>
      <w:r w:rsidRPr="009948CE">
        <w:rPr>
          <w:sz w:val="16"/>
        </w:rPr>
        <w:t>stakeBut</w:t>
      </w:r>
      <w:proofErr w:type="spellEnd"/>
      <w:r w:rsidRPr="009948CE">
        <w:rPr>
          <w:sz w:val="16"/>
        </w:rPr>
        <w:t xml:space="preserve"> Alaska Democratic Sen. Mark </w:t>
      </w:r>
      <w:proofErr w:type="spellStart"/>
      <w:r w:rsidRPr="009948CE">
        <w:rPr>
          <w:sz w:val="16"/>
        </w:rPr>
        <w:t>Begich</w:t>
      </w:r>
      <w:proofErr w:type="spellEnd"/>
      <w:r w:rsidRPr="009948CE">
        <w:rPr>
          <w:sz w:val="16"/>
        </w:rPr>
        <w:t xml:space="preserve"> said that the Obama administration should make the Arctic more of a priority. "It's like they've never heard of it," </w:t>
      </w:r>
      <w:proofErr w:type="spellStart"/>
      <w:r w:rsidRPr="009948CE">
        <w:rPr>
          <w:sz w:val="16"/>
        </w:rPr>
        <w:t>Begich</w:t>
      </w:r>
      <w:proofErr w:type="spellEnd"/>
      <w:r w:rsidRPr="009948CE">
        <w:rPr>
          <w:sz w:val="16"/>
        </w:rPr>
        <w:t xml:space="preserve"> said in a recent </w:t>
      </w:r>
      <w:hyperlink r:id="rId67" w:history="1">
        <w:r w:rsidRPr="009948CE">
          <w:rPr>
            <w:rStyle w:val="Hyperlink"/>
            <w:sz w:val="16"/>
          </w:rPr>
          <w:t>interview with Fox News.</w:t>
        </w:r>
      </w:hyperlink>
      <w:r w:rsidRPr="009948CE">
        <w:rPr>
          <w:sz w:val="16"/>
        </w:rPr>
        <w:t xml:space="preserve"> "With the Obama administration we've had to push back pretty hard to convince them and show them why they need to invest in not only icebreakers, but forward </w:t>
      </w:r>
      <w:r w:rsidRPr="009948CE">
        <w:rPr>
          <w:sz w:val="16"/>
        </w:rPr>
        <w:lastRenderedPageBreak/>
        <w:t xml:space="preserve">operating bases for the Arctic." The Arctic hasn't been strategically important to the Pentagon since the Cold War, when missile were tested there and U.S. and Soviet submarines patrolled its waters. But DOD stopped paying attention to the region when the Iron Curtain fell. </w:t>
      </w:r>
      <w:r w:rsidRPr="009948CE">
        <w:rPr>
          <w:rStyle w:val="StyleBoldUnderline"/>
        </w:rPr>
        <w:t>As Arctic ice receded and the region became strategically important,</w:t>
      </w:r>
      <w:r w:rsidRPr="009948CE">
        <w:rPr>
          <w:sz w:val="16"/>
        </w:rPr>
        <w:t xml:space="preserve"> DOD shifted its attention back north. Last November, it released </w:t>
      </w:r>
      <w:r w:rsidRPr="009948CE">
        <w:rPr>
          <w:rStyle w:val="StyleBoldUnderline"/>
        </w:rPr>
        <w:t xml:space="preserve">a </w:t>
      </w:r>
      <w:hyperlink r:id="rId68" w:history="1">
        <w:r w:rsidRPr="009948CE">
          <w:rPr>
            <w:rStyle w:val="StyleBoldUnderline"/>
          </w:rPr>
          <w:t>new Arctic strategy</w:t>
        </w:r>
      </w:hyperlink>
      <w:r w:rsidRPr="009948CE">
        <w:rPr>
          <w:rStyle w:val="StyleBoldUnderline"/>
        </w:rPr>
        <w:t xml:space="preserve"> outlining American interests in the region</w:t>
      </w:r>
      <w:r w:rsidRPr="009948CE">
        <w:rPr>
          <w:sz w:val="16"/>
        </w:rPr>
        <w:t xml:space="preserve">. The new strategy </w:t>
      </w:r>
      <w:r w:rsidRPr="009948CE">
        <w:rPr>
          <w:rStyle w:val="StyleBoldUnderline"/>
        </w:rPr>
        <w:t>calls for the Pentagon to take actions to ensure that</w:t>
      </w:r>
      <w:r w:rsidRPr="009948CE">
        <w:rPr>
          <w:sz w:val="16"/>
        </w:rPr>
        <w:t xml:space="preserve"> American</w:t>
      </w:r>
      <w:r w:rsidRPr="009948CE">
        <w:rPr>
          <w:rStyle w:val="StyleBoldUnderline"/>
        </w:rPr>
        <w:t xml:space="preserve"> troops could repel an attack against the homeland from a foe based in the Arctic.</w:t>
      </w:r>
      <w:r w:rsidRPr="009948CE">
        <w:rPr>
          <w:sz w:val="16"/>
        </w:rPr>
        <w:t xml:space="preserve"> It's short on specifics, but calls for increased training to prepare soldiers for fights in Arctic conditions and for collaboration with other federal agencies to determine what ice patterns would look like in the future. </w:t>
      </w:r>
      <w:r w:rsidRPr="009948CE">
        <w:rPr>
          <w:rStyle w:val="StyleBoldUnderline"/>
        </w:rPr>
        <w:t>The document is careful to point out that the United States was willing to work with allies. However, it makes clear that the Pentagon believes the Arctic is becoming contested territory</w:t>
      </w:r>
      <w:r w:rsidRPr="009948CE">
        <w:rPr>
          <w:sz w:val="16"/>
        </w:rPr>
        <w:t xml:space="preserve">, and the DOD would act to protect American interests. "Throughout human history, mankind has raced to discover the next frontier. And time after time, discovery was swiftly followed by conflict," the document reads. "We cannot erase this history. But we can assure that history does not repeat itself in the Arctic." </w:t>
      </w:r>
    </w:p>
    <w:p w:rsidR="00184734" w:rsidRPr="009948CE" w:rsidRDefault="00184734" w:rsidP="00184734">
      <w:pPr>
        <w:rPr>
          <w:sz w:val="16"/>
        </w:rPr>
      </w:pPr>
    </w:p>
    <w:p w:rsidR="00184734" w:rsidRPr="009948CE" w:rsidRDefault="00184734" w:rsidP="00184734">
      <w:pPr>
        <w:pStyle w:val="Heading4"/>
        <w:spacing w:before="0"/>
      </w:pPr>
      <w:r w:rsidRPr="009948CE">
        <w:t>Arctic Vital for Russian Defense and Military Strength</w:t>
      </w:r>
    </w:p>
    <w:p w:rsidR="00184734" w:rsidRPr="009948CE" w:rsidRDefault="00184734" w:rsidP="00184734">
      <w:proofErr w:type="spellStart"/>
      <w:r w:rsidRPr="009948CE">
        <w:rPr>
          <w:rStyle w:val="StyleStyleBold12pt"/>
        </w:rPr>
        <w:t>Anishchuk</w:t>
      </w:r>
      <w:proofErr w:type="spellEnd"/>
      <w:r w:rsidRPr="009948CE">
        <w:rPr>
          <w:rStyle w:val="StyleStyleBold12pt"/>
        </w:rPr>
        <w:t xml:space="preserve"> 13 </w:t>
      </w:r>
      <w:r w:rsidRPr="009948CE">
        <w:t>[Alexei, Reuters correspondent in Moscow, Russia needs arctic presence to guard against US threat: Putin, Reuters, 3/12/13 http://www.reuters.com/article/2013/12/03/us-al-russia-putin-arctic-idUSBRE9B20VT20131203]</w:t>
      </w:r>
    </w:p>
    <w:p w:rsidR="00184734" w:rsidRPr="009948CE" w:rsidRDefault="00184734" w:rsidP="00184734">
      <w:pPr>
        <w:rPr>
          <w:rStyle w:val="StyleStyleBold12pt"/>
        </w:rPr>
      </w:pPr>
    </w:p>
    <w:p w:rsidR="00184734" w:rsidRPr="009948CE" w:rsidRDefault="00184734" w:rsidP="00184734">
      <w:pPr>
        <w:rPr>
          <w:sz w:val="16"/>
        </w:rPr>
      </w:pPr>
      <w:r w:rsidRPr="009948CE">
        <w:rPr>
          <w:sz w:val="16"/>
        </w:rPr>
        <w:t xml:space="preserve">President Vladimir </w:t>
      </w:r>
      <w:r w:rsidRPr="009948CE">
        <w:rPr>
          <w:rStyle w:val="StyleBoldUnderline"/>
        </w:rPr>
        <w:t>Putin said</w:t>
      </w:r>
      <w:r w:rsidRPr="009948CE">
        <w:rPr>
          <w:sz w:val="16"/>
        </w:rPr>
        <w:t xml:space="preserve"> on Tuesday </w:t>
      </w:r>
      <w:r w:rsidRPr="009948CE">
        <w:rPr>
          <w:rStyle w:val="StyleBoldUnderline"/>
        </w:rPr>
        <w:t>Russia had vital defense</w:t>
      </w:r>
      <w:r w:rsidRPr="009948CE">
        <w:rPr>
          <w:sz w:val="16"/>
        </w:rPr>
        <w:t xml:space="preserve"> and economic </w:t>
      </w:r>
      <w:r w:rsidRPr="009948CE">
        <w:rPr>
          <w:rStyle w:val="StyleBoldUnderline"/>
        </w:rPr>
        <w:t>interests in the Arctic,</w:t>
      </w:r>
      <w:r w:rsidRPr="009948CE">
        <w:rPr>
          <w:sz w:val="16"/>
        </w:rPr>
        <w:t xml:space="preserve"> </w:t>
      </w:r>
      <w:r w:rsidRPr="009948CE">
        <w:rPr>
          <w:rStyle w:val="StyleBoldUnderline"/>
        </w:rPr>
        <w:t>citing a potential U.S. military threat</w:t>
      </w:r>
      <w:r w:rsidRPr="009948CE">
        <w:rPr>
          <w:sz w:val="16"/>
        </w:rPr>
        <w:t xml:space="preserve"> from submarine-based missiles there. Russia detained 30 Greenpeace activists protesting against Arctic drilling at Russian </w:t>
      </w:r>
      <w:proofErr w:type="spellStart"/>
      <w:r w:rsidRPr="009948CE">
        <w:rPr>
          <w:sz w:val="16"/>
        </w:rPr>
        <w:t>Prirazlomnaya</w:t>
      </w:r>
      <w:proofErr w:type="spellEnd"/>
      <w:r w:rsidRPr="009948CE">
        <w:rPr>
          <w:sz w:val="16"/>
        </w:rPr>
        <w:t xml:space="preserve"> offshore platform in September and they now face charges carrying seven-year jail sentences, underlining Moscow's strong interest in the Arctic. </w:t>
      </w:r>
      <w:r w:rsidRPr="009948CE">
        <w:rPr>
          <w:rStyle w:val="StyleBoldUnderline"/>
        </w:rPr>
        <w:t>Putin has ordered a Soviet-era military base reopened</w:t>
      </w:r>
      <w:r w:rsidRPr="009948CE">
        <w:rPr>
          <w:sz w:val="16"/>
        </w:rPr>
        <w:t xml:space="preserve"> in the Arctic </w:t>
      </w:r>
      <w:r w:rsidRPr="009948CE">
        <w:rPr>
          <w:rStyle w:val="StyleBoldUnderline"/>
        </w:rPr>
        <w:t>as part of a drive to make the northern coast a global shipping route and secure the region's vast energy resources. "Not only are there major economic interests for our country there...it is also an important part of our defense capability," Putin told</w:t>
      </w:r>
      <w:r w:rsidRPr="009948CE">
        <w:rPr>
          <w:sz w:val="16"/>
        </w:rPr>
        <w:t xml:space="preserve"> a meeting of university </w:t>
      </w:r>
      <w:r w:rsidRPr="009948CE">
        <w:rPr>
          <w:rStyle w:val="StyleBoldUnderline"/>
        </w:rPr>
        <w:t>students in Moscow.</w:t>
      </w:r>
      <w:r w:rsidRPr="009948CE">
        <w:rPr>
          <w:sz w:val="16"/>
        </w:rPr>
        <w:t xml:space="preserve"> "There are (U.S.) submarines there and they carry missiles," the Russian leader said. "It only takes 15-16 minutes for U.S. missiles to reach Moscow from the Barents Sea. So should we give away the Arctic? We should on the contrary explore it." Nevertheless, Putin said Russia was unlikely to get involved in any global conflicts, particularly with the United States. Russia, the world's largest country and its second biggest oil exporter, is vying with Canada, Denmark, Norway and the United States for control of the oil, gas and precious metals that would become more accessible if global warming shrinks the Arctic ice cap. Moscow claims a whole swathe of the Arctic seabed, arguing that it is an extension of the Siberian continental shelf. Answering questions from students, </w:t>
      </w:r>
      <w:r w:rsidRPr="009948CE">
        <w:rPr>
          <w:rStyle w:val="StyleBoldUnderline"/>
        </w:rPr>
        <w:t>Putin stressed the need for patriotism</w:t>
      </w:r>
      <w:r w:rsidRPr="009948CE">
        <w:rPr>
          <w:sz w:val="16"/>
        </w:rPr>
        <w:t xml:space="preserve"> - a common theme in his third presidential term in which he faces growing dissent and economic problems</w:t>
      </w:r>
      <w:r w:rsidRPr="009948CE">
        <w:rPr>
          <w:rStyle w:val="StyleBoldUnderline"/>
        </w:rPr>
        <w:t>. "If we want to keep our identity overall, we of course need to cultivate the patriotic sentiment,"</w:t>
      </w:r>
      <w:r w:rsidRPr="009948CE">
        <w:rPr>
          <w:sz w:val="16"/>
        </w:rPr>
        <w:t xml:space="preserve"> he said. </w:t>
      </w:r>
      <w:r w:rsidRPr="009948CE">
        <w:rPr>
          <w:rStyle w:val="StyleBoldUnderline"/>
        </w:rPr>
        <w:t>"The country will not exist without it,</w:t>
      </w:r>
      <w:r w:rsidRPr="009948CE">
        <w:rPr>
          <w:sz w:val="16"/>
        </w:rPr>
        <w:t xml:space="preserve"> it will fall apart from inside like a lump of sugar that has been dipped in water." Russia initially accused the Greenpeace protesters of piracy but later softened the charges to hooliganism. Some activists had tried to scale the </w:t>
      </w:r>
      <w:proofErr w:type="spellStart"/>
      <w:r w:rsidRPr="009948CE">
        <w:rPr>
          <w:sz w:val="16"/>
        </w:rPr>
        <w:t>Prirazlomnaya</w:t>
      </w:r>
      <w:proofErr w:type="spellEnd"/>
      <w:r w:rsidRPr="009948CE">
        <w:rPr>
          <w:sz w:val="16"/>
        </w:rPr>
        <w:t xml:space="preserve"> platform operated by state-owned firm Gazprom. Russia's first offshore oil platform in the Arctic, it is expected to start production this month. All 30 Greenpeace environmental campaigners were released on bail last month, but still face prison terms if convicted in a case that has drawn criticism from the West and is seen by Kremlin critics as part of a clampdown on dissent by Putin. Russian geologists estimate the Arctic seabed has at least 9 billion to 10 billion metric tons of fuel equivalent, about the same as Russia's total oil reserves.</w:t>
      </w:r>
    </w:p>
    <w:p w:rsidR="00184734" w:rsidRDefault="00184734" w:rsidP="00184734"/>
    <w:p w:rsidR="00CA53D3" w:rsidRPr="009948CE" w:rsidRDefault="00CA53D3" w:rsidP="00CA53D3">
      <w:pPr>
        <w:pStyle w:val="Heading2"/>
        <w:rPr>
          <w:szCs w:val="28"/>
        </w:rPr>
      </w:pPr>
      <w:r w:rsidRPr="009948CE">
        <w:rPr>
          <w:szCs w:val="28"/>
        </w:rPr>
        <w:lastRenderedPageBreak/>
        <w:t>Red Spread</w:t>
      </w:r>
      <w:r>
        <w:rPr>
          <w:szCs w:val="28"/>
        </w:rPr>
        <w:t xml:space="preserve"> – </w:t>
      </w:r>
      <w:r>
        <w:rPr>
          <w:szCs w:val="28"/>
        </w:rPr>
        <w:t>Ukraine Turn</w:t>
      </w:r>
    </w:p>
    <w:p w:rsidR="00CA53D3" w:rsidRPr="009948CE" w:rsidRDefault="00CA53D3" w:rsidP="00184734"/>
    <w:p w:rsidR="00184734" w:rsidRDefault="00CA53D3" w:rsidP="00CA53D3">
      <w:pPr>
        <w:pStyle w:val="Heading3"/>
      </w:pPr>
      <w:r w:rsidRPr="00CA53D3">
        <w:lastRenderedPageBreak/>
        <w:t>1NC Case – Ukraine Turn</w:t>
      </w:r>
    </w:p>
    <w:p w:rsidR="00CA53D3" w:rsidRDefault="00CA53D3" w:rsidP="00CA53D3">
      <w:pPr>
        <w:pStyle w:val="Heading4"/>
      </w:pPr>
      <w:r>
        <w:t>US is taking the hardline against Russia in Ukraine – its containing the conflict</w:t>
      </w:r>
    </w:p>
    <w:p w:rsidR="00CA53D3" w:rsidRDefault="00CA53D3" w:rsidP="00CA53D3">
      <w:proofErr w:type="spellStart"/>
      <w:r w:rsidRPr="00D91A00">
        <w:rPr>
          <w:rStyle w:val="StyleStyleBold12pt"/>
        </w:rPr>
        <w:t>Xiangyang</w:t>
      </w:r>
      <w:proofErr w:type="spellEnd"/>
      <w:r w:rsidRPr="00D91A00">
        <w:rPr>
          <w:rStyle w:val="StyleStyleBold12pt"/>
        </w:rPr>
        <w:t xml:space="preserve"> 7-23</w:t>
      </w:r>
      <w:r>
        <w:t xml:space="preserve">-14 [Chen, Deputy Director, Institute of World Political Studies, CICIR, MH17 May Rewrite Ukraine Crisis, </w:t>
      </w:r>
      <w:r w:rsidRPr="004A2F26">
        <w:t>http://www.chinausfocus.com/peace-security/mh17-may-rewrite-ukraine-crisis/</w:t>
      </w:r>
      <w:r>
        <w:t>]</w:t>
      </w:r>
    </w:p>
    <w:p w:rsidR="00CA53D3" w:rsidRDefault="00CA53D3" w:rsidP="00CA53D3"/>
    <w:p w:rsidR="00CA53D3" w:rsidRDefault="00CA53D3" w:rsidP="00CA53D3">
      <w:pPr>
        <w:rPr>
          <w:sz w:val="16"/>
        </w:rPr>
      </w:pPr>
      <w:r w:rsidRPr="00BF2F29">
        <w:rPr>
          <w:sz w:val="16"/>
        </w:rPr>
        <w:t xml:space="preserve">Given its ripple effects, the </w:t>
      </w:r>
      <w:r w:rsidRPr="00D91A00">
        <w:rPr>
          <w:rStyle w:val="StyleBoldUnderline"/>
        </w:rPr>
        <w:t>MH17</w:t>
      </w:r>
      <w:r w:rsidRPr="00BF2F29">
        <w:rPr>
          <w:sz w:val="16"/>
        </w:rPr>
        <w:t xml:space="preserve"> tragedy </w:t>
      </w:r>
      <w:r w:rsidRPr="00D91A00">
        <w:rPr>
          <w:rStyle w:val="StyleBoldUnderline"/>
        </w:rPr>
        <w:t>may not only rewrite the crisis in Ukraine, but</w:t>
      </w:r>
      <w:r w:rsidRPr="00BF2F29">
        <w:rPr>
          <w:sz w:val="16"/>
        </w:rPr>
        <w:t xml:space="preserve"> could </w:t>
      </w:r>
      <w:r w:rsidRPr="00D91A00">
        <w:rPr>
          <w:rStyle w:val="StyleBoldUnderline"/>
        </w:rPr>
        <w:t>also</w:t>
      </w:r>
      <w:r w:rsidRPr="00BF2F29">
        <w:rPr>
          <w:sz w:val="16"/>
        </w:rPr>
        <w:t xml:space="preserve"> </w:t>
      </w:r>
      <w:r w:rsidRPr="00D91A00">
        <w:rPr>
          <w:rStyle w:val="StyleBoldUnderline"/>
        </w:rPr>
        <w:t>ignite new uncertainties in</w:t>
      </w:r>
      <w:r w:rsidRPr="00BF2F29">
        <w:rPr>
          <w:sz w:val="16"/>
        </w:rPr>
        <w:t xml:space="preserve"> international relations, including </w:t>
      </w:r>
      <w:r w:rsidRPr="00D91A00">
        <w:rPr>
          <w:rStyle w:val="StyleBoldUnderline"/>
        </w:rPr>
        <w:t>major-power relations</w:t>
      </w:r>
      <w:r w:rsidRPr="00BF2F29">
        <w:rPr>
          <w:sz w:val="16"/>
        </w:rPr>
        <w:t xml:space="preserve">. First, the </w:t>
      </w:r>
      <w:r w:rsidRPr="0031653C">
        <w:rPr>
          <w:rStyle w:val="StyleBoldUnderline"/>
        </w:rPr>
        <w:t>MH17</w:t>
      </w:r>
      <w:r w:rsidRPr="00BF2F29">
        <w:rPr>
          <w:sz w:val="16"/>
        </w:rPr>
        <w:t xml:space="preserve"> incident </w:t>
      </w:r>
      <w:r w:rsidRPr="0031653C">
        <w:rPr>
          <w:rStyle w:val="StyleBoldUnderline"/>
        </w:rPr>
        <w:t>may become a turning point</w:t>
      </w:r>
      <w:r w:rsidRPr="00BF2F29">
        <w:rPr>
          <w:sz w:val="16"/>
        </w:rPr>
        <w:t xml:space="preserve"> in the crisis, </w:t>
      </w:r>
      <w:r w:rsidRPr="0031653C">
        <w:rPr>
          <w:rStyle w:val="StyleBoldUnderline"/>
        </w:rPr>
        <w:t>and may</w:t>
      </w:r>
      <w:r w:rsidRPr="00BF2F29">
        <w:rPr>
          <w:sz w:val="16"/>
        </w:rPr>
        <w:t xml:space="preserve"> rewrite or even </w:t>
      </w:r>
      <w:r w:rsidRPr="0031653C">
        <w:rPr>
          <w:rStyle w:val="Emphasis"/>
        </w:rPr>
        <w:t>reverse the trends in this Russia-West game.</w:t>
      </w:r>
      <w:r>
        <w:rPr>
          <w:rStyle w:val="Emphasis"/>
        </w:rPr>
        <w:t xml:space="preserve"> </w:t>
      </w:r>
      <w:r w:rsidRPr="0031653C">
        <w:rPr>
          <w:rStyle w:val="StyleBoldUnderline"/>
        </w:rPr>
        <w:t>Russia may suffer consequences for supporting</w:t>
      </w:r>
      <w:r w:rsidRPr="00BF2F29">
        <w:rPr>
          <w:sz w:val="16"/>
        </w:rPr>
        <w:t xml:space="preserve"> the </w:t>
      </w:r>
      <w:r w:rsidRPr="0031653C">
        <w:rPr>
          <w:rStyle w:val="StyleBoldUnderline"/>
        </w:rPr>
        <w:t>separatist forces</w:t>
      </w:r>
      <w:r w:rsidRPr="00BF2F29">
        <w:rPr>
          <w:sz w:val="16"/>
        </w:rPr>
        <w:t xml:space="preserve"> in east Ukraine, </w:t>
      </w:r>
      <w:r w:rsidRPr="0031653C">
        <w:rPr>
          <w:rStyle w:val="StyleBoldUnderline"/>
        </w:rPr>
        <w:t>losing more than it could win</w:t>
      </w:r>
      <w:r w:rsidRPr="00BF2F29">
        <w:rPr>
          <w:sz w:val="16"/>
        </w:rPr>
        <w:t xml:space="preserve">. Prior to the tragedy, pro-West forces in Ukraine launched a “color revolution” with the support of the West, overthrowing the legitimate pro-Russia government, and inviting strong responses from Russia. Russia then gained the upper hand with the annexation of Crimea in its competition with the West. However, </w:t>
      </w:r>
      <w:r w:rsidRPr="0031653C">
        <w:rPr>
          <w:rStyle w:val="StyleBoldUnderline"/>
        </w:rPr>
        <w:t>with</w:t>
      </w:r>
      <w:r w:rsidRPr="00BF2F29">
        <w:rPr>
          <w:sz w:val="16"/>
        </w:rPr>
        <w:t xml:space="preserve"> the </w:t>
      </w:r>
      <w:r w:rsidRPr="0031653C">
        <w:rPr>
          <w:rStyle w:val="StyleBoldUnderline"/>
        </w:rPr>
        <w:t>MH17</w:t>
      </w:r>
      <w:r w:rsidRPr="00BF2F29">
        <w:rPr>
          <w:sz w:val="16"/>
        </w:rPr>
        <w:t xml:space="preserve"> tragedy, </w:t>
      </w:r>
      <w:r w:rsidRPr="0031653C">
        <w:rPr>
          <w:rStyle w:val="StyleBoldUnderline"/>
        </w:rPr>
        <w:t>fingers have been pointed at pro-Russia forces and Russia. With Russia being targeted, Putin faces mounting pressure</w:t>
      </w:r>
      <w:r w:rsidRPr="00BF2F29">
        <w:rPr>
          <w:sz w:val="16"/>
        </w:rPr>
        <w:t xml:space="preserve">. </w:t>
      </w:r>
      <w:r w:rsidRPr="0031653C">
        <w:rPr>
          <w:rStyle w:val="StyleBoldUnderline"/>
        </w:rPr>
        <w:t>Both</w:t>
      </w:r>
      <w:r w:rsidRPr="00BF2F29">
        <w:rPr>
          <w:sz w:val="16"/>
        </w:rPr>
        <w:t xml:space="preserve"> the </w:t>
      </w:r>
      <w:r w:rsidRPr="0031653C">
        <w:rPr>
          <w:rStyle w:val="StyleBoldUnderline"/>
        </w:rPr>
        <w:t>Ukrain</w:t>
      </w:r>
      <w:r w:rsidRPr="00BF2F29">
        <w:rPr>
          <w:sz w:val="16"/>
        </w:rPr>
        <w:t xml:space="preserve">ian government </w:t>
      </w:r>
      <w:r w:rsidRPr="0031653C">
        <w:rPr>
          <w:rStyle w:val="StyleBoldUnderline"/>
        </w:rPr>
        <w:t>and the West are exploiting this incident to attack Russia, gaining the upper hand</w:t>
      </w:r>
      <w:r w:rsidRPr="00BF2F29">
        <w:rPr>
          <w:sz w:val="16"/>
        </w:rPr>
        <w:t xml:space="preserve"> with international public opinion and the moral high ground. The crisis in Ukraine may possibly be rewritten. </w:t>
      </w:r>
      <w:r w:rsidRPr="0031653C">
        <w:rPr>
          <w:rStyle w:val="StyleBoldUnderline"/>
        </w:rPr>
        <w:t>Russia</w:t>
      </w:r>
      <w:r w:rsidRPr="00BF2F29">
        <w:rPr>
          <w:sz w:val="16"/>
        </w:rPr>
        <w:t xml:space="preserve">, in the face of Western economic sanctions and mounting pressure from public opinion, </w:t>
      </w:r>
      <w:r w:rsidRPr="0031653C">
        <w:rPr>
          <w:rStyle w:val="StyleBoldUnderline"/>
        </w:rPr>
        <w:t>may have to reduce its support for</w:t>
      </w:r>
      <w:r w:rsidRPr="00BF2F29">
        <w:rPr>
          <w:sz w:val="16"/>
        </w:rPr>
        <w:t xml:space="preserve"> the </w:t>
      </w:r>
      <w:r w:rsidRPr="0031653C">
        <w:rPr>
          <w:rStyle w:val="StyleBoldUnderline"/>
        </w:rPr>
        <w:t>separatist forces</w:t>
      </w:r>
      <w:r w:rsidRPr="00BF2F29">
        <w:rPr>
          <w:sz w:val="16"/>
        </w:rPr>
        <w:t xml:space="preserve"> in east Ukraine. The “</w:t>
      </w:r>
      <w:r w:rsidRPr="0031653C">
        <w:rPr>
          <w:rStyle w:val="StyleBoldUnderline"/>
        </w:rPr>
        <w:t xml:space="preserve">peace talks” between the Ukrainian government and pro-Russia forces may see changes in the former’s favor, and the West may see </w:t>
      </w:r>
      <w:r w:rsidRPr="00BF2F29">
        <w:rPr>
          <w:sz w:val="16"/>
        </w:rPr>
        <w:t>some</w:t>
      </w:r>
      <w:r w:rsidRPr="0031653C">
        <w:rPr>
          <w:rStyle w:val="StyleBoldUnderline"/>
        </w:rPr>
        <w:t xml:space="preserve"> “headway” in its geopolitical competition with Russia.</w:t>
      </w:r>
      <w:r>
        <w:rPr>
          <w:rStyle w:val="StyleBoldUnderline"/>
        </w:rPr>
        <w:t xml:space="preserve"> </w:t>
      </w:r>
      <w:r w:rsidRPr="00BF2F29">
        <w:rPr>
          <w:sz w:val="16"/>
        </w:rPr>
        <w:t xml:space="preserve">The Financial Times in Britain published an editorial titled “Putin is facing his moment of truth,” saying the horrible tragedy that has claimed 298 innocent lives “may” convince the Kremlin to intervene and stop the bloody rebellion in east Ukraine. The New York Times also ran an editorial, saying if it is confirmed that MH17 had been shot down by the rebels, </w:t>
      </w:r>
      <w:r w:rsidRPr="0031653C">
        <w:rPr>
          <w:rStyle w:val="StyleBoldUnderline"/>
        </w:rPr>
        <w:t xml:space="preserve">Putin may find himself isolated globally </w:t>
      </w:r>
      <w:r w:rsidRPr="00BF2F29">
        <w:rPr>
          <w:sz w:val="16"/>
        </w:rPr>
        <w:t>and might have to cut off support for them.</w:t>
      </w:r>
    </w:p>
    <w:p w:rsidR="00CA53D3" w:rsidRDefault="00CA53D3" w:rsidP="00CA53D3">
      <w:pPr>
        <w:pStyle w:val="Heading4"/>
      </w:pPr>
      <w:r>
        <w:t>Taking the hardline is key to prevent conflict escalation – cooperation is weakness that leads to war</w:t>
      </w:r>
    </w:p>
    <w:p w:rsidR="00CA53D3" w:rsidRDefault="00CA53D3" w:rsidP="00CA53D3">
      <w:r w:rsidRPr="005506CA">
        <w:rPr>
          <w:rStyle w:val="StyleStyleBold12pt"/>
        </w:rPr>
        <w:t>Blank 7-24</w:t>
      </w:r>
      <w:r>
        <w:t xml:space="preserve">-14 [Stephen, </w:t>
      </w:r>
      <w:r w:rsidRPr="005506CA">
        <w:t xml:space="preserve">senior fellow at the </w:t>
      </w:r>
      <w:r>
        <w:t xml:space="preserve">American Foreign Policy Council, If Putin isn’t </w:t>
      </w:r>
      <w:proofErr w:type="gramStart"/>
      <w:r>
        <w:t>punished,</w:t>
      </w:r>
      <w:proofErr w:type="gramEnd"/>
      <w:r>
        <w:t xml:space="preserve"> Europe risks a wider war, </w:t>
      </w:r>
      <w:r w:rsidRPr="005506CA">
        <w:t>http://www.theglobeandmail.com/globe-debate/if-putin-isnt-punished-europe-risks-a-wider-war/article19736987/</w:t>
      </w:r>
      <w:r>
        <w:t>]</w:t>
      </w:r>
    </w:p>
    <w:p w:rsidR="00CA53D3" w:rsidRDefault="00CA53D3" w:rsidP="00CA53D3"/>
    <w:p w:rsidR="00CA53D3" w:rsidRPr="00A53ECC" w:rsidRDefault="00CA53D3" w:rsidP="00CA53D3">
      <w:pPr>
        <w:rPr>
          <w:sz w:val="16"/>
        </w:rPr>
      </w:pPr>
      <w:r w:rsidRPr="00A53ECC">
        <w:rPr>
          <w:sz w:val="16"/>
        </w:rPr>
        <w:t xml:space="preserve">In other words, because nothing until now has convinced Mr. Putin to stop and because he has hitherto seen his enemies as weak and divided, unless they impose such severe sanctions that make the message of Western resolve crystal clear, he is likely to keep plunging. </w:t>
      </w:r>
      <w:r w:rsidRPr="00A53ECC">
        <w:rPr>
          <w:rStyle w:val="Emphasis"/>
        </w:rPr>
        <w:t>If the West wants to deter a greater or wider war from breaking out it must now seize control of the so called ladder of escalation</w:t>
      </w:r>
      <w:r w:rsidRPr="00A53ECC">
        <w:rPr>
          <w:sz w:val="16"/>
        </w:rPr>
        <w:t xml:space="preserve">. By </w:t>
      </w:r>
      <w:r w:rsidRPr="00A53ECC">
        <w:rPr>
          <w:rStyle w:val="StyleBoldUnderline"/>
        </w:rPr>
        <w:t>imposing</w:t>
      </w:r>
      <w:r w:rsidRPr="00A53ECC">
        <w:rPr>
          <w:sz w:val="16"/>
        </w:rPr>
        <w:t xml:space="preserve"> severe </w:t>
      </w:r>
      <w:proofErr w:type="spellStart"/>
      <w:r w:rsidRPr="00A53ECC">
        <w:rPr>
          <w:sz w:val="16"/>
        </w:rPr>
        <w:t>sectoral</w:t>
      </w:r>
      <w:proofErr w:type="spellEnd"/>
      <w:r w:rsidRPr="00A53ECC">
        <w:rPr>
          <w:sz w:val="16"/>
        </w:rPr>
        <w:t xml:space="preserve"> </w:t>
      </w:r>
      <w:r w:rsidRPr="00A53ECC">
        <w:rPr>
          <w:rStyle w:val="StyleBoldUnderline"/>
        </w:rPr>
        <w:t>sanctions</w:t>
      </w:r>
      <w:r w:rsidRPr="00A53ECC">
        <w:rPr>
          <w:sz w:val="16"/>
        </w:rPr>
        <w:t xml:space="preserve"> on the key sectors of Russia’s economy – energy, banking, and finance – it </w:t>
      </w:r>
      <w:r w:rsidRPr="00A53ECC">
        <w:rPr>
          <w:rStyle w:val="StyleBoldUnderline"/>
        </w:rPr>
        <w:t>can send Mr. Putin a message that continuing this war risks a wider war that Russia can neither win nor sustain.</w:t>
      </w:r>
      <w:r>
        <w:rPr>
          <w:rStyle w:val="StyleBoldUnderline"/>
        </w:rPr>
        <w:t xml:space="preserve"> </w:t>
      </w:r>
      <w:proofErr w:type="gramStart"/>
      <w:r w:rsidRPr="00A53ECC">
        <w:rPr>
          <w:sz w:val="16"/>
        </w:rPr>
        <w:t>The French Revolutionary Louis St.</w:t>
      </w:r>
      <w:proofErr w:type="gramEnd"/>
      <w:r w:rsidRPr="00A53ECC">
        <w:rPr>
          <w:sz w:val="16"/>
        </w:rPr>
        <w:t xml:space="preserve"> Just once acidly observed that </w:t>
      </w:r>
      <w:r w:rsidRPr="00A53ECC">
        <w:rPr>
          <w:rStyle w:val="StyleBoldUnderline"/>
        </w:rPr>
        <w:t xml:space="preserve">those who make revolution by half steps are only digging their own graves. This insight also applies to </w:t>
      </w:r>
      <w:r w:rsidRPr="00A53ECC">
        <w:rPr>
          <w:sz w:val="16"/>
        </w:rPr>
        <w:t xml:space="preserve">the </w:t>
      </w:r>
      <w:r w:rsidRPr="00A53ECC">
        <w:rPr>
          <w:rStyle w:val="StyleBoldUnderline"/>
        </w:rPr>
        <w:t>deterrence</w:t>
      </w:r>
      <w:r w:rsidRPr="00A53ECC">
        <w:rPr>
          <w:sz w:val="16"/>
        </w:rPr>
        <w:t xml:space="preserve"> that the West should have provided before this crisis and since it began until now. Instead, the timorous half-steps and warnings backed up by nothing but air have led Mr. Putin to conclude that he can stand the sanctions imposed to date since they will probably not last and in any case the West is divided. Moreover he has convinced himself that he cannot let Ukraine be an independent westward-looking state, for that spells the end of his system at home. As a result he has put the security and stability of Russia itself and Europe at greater risk than anyone has done in years. Paradoxically</w:t>
      </w:r>
      <w:r w:rsidRPr="00A53ECC">
        <w:rPr>
          <w:rStyle w:val="StyleBoldUnderline"/>
        </w:rPr>
        <w:t>, a strong Western response,</w:t>
      </w:r>
      <w:r w:rsidRPr="00A53ECC">
        <w:rPr>
          <w:sz w:val="16"/>
        </w:rPr>
        <w:t xml:space="preserve"> </w:t>
      </w:r>
      <w:r w:rsidRPr="00A53ECC">
        <w:rPr>
          <w:rStyle w:val="Emphasis"/>
        </w:rPr>
        <w:t>along the lines being called for by</w:t>
      </w:r>
      <w:r w:rsidRPr="00A53ECC">
        <w:rPr>
          <w:sz w:val="16"/>
        </w:rPr>
        <w:t xml:space="preserve"> President Barack </w:t>
      </w:r>
      <w:r w:rsidRPr="00A53ECC">
        <w:rPr>
          <w:rStyle w:val="Emphasis"/>
        </w:rPr>
        <w:t>Obama</w:t>
      </w:r>
      <w:r w:rsidRPr="00A53ECC">
        <w:rPr>
          <w:sz w:val="16"/>
        </w:rPr>
        <w:t xml:space="preserve"> and Prime Minister David Cameron </w:t>
      </w:r>
      <w:r w:rsidRPr="00A53ECC">
        <w:rPr>
          <w:rStyle w:val="StyleBoldUnderline"/>
        </w:rPr>
        <w:t>are essential to impose deterrence upon Russia, rescue it, Ukraine, and Europe from a wider war, and begin the task of pacifying post-war Ukraine</w:t>
      </w:r>
      <w:r w:rsidRPr="00A53ECC">
        <w:rPr>
          <w:rStyle w:val="Emphasis"/>
        </w:rPr>
        <w:t xml:space="preserve">. Another round of half-steps will only confirm St. </w:t>
      </w:r>
      <w:proofErr w:type="spellStart"/>
      <w:r w:rsidRPr="00A53ECC">
        <w:rPr>
          <w:rStyle w:val="Emphasis"/>
        </w:rPr>
        <w:t>Just’s</w:t>
      </w:r>
      <w:proofErr w:type="spellEnd"/>
      <w:r w:rsidRPr="00A53ECC">
        <w:rPr>
          <w:rStyle w:val="Emphasis"/>
        </w:rPr>
        <w:t xml:space="preserve"> observation although the forum for that justification will be war not revolution.</w:t>
      </w:r>
      <w:r>
        <w:rPr>
          <w:rStyle w:val="Emphasis"/>
        </w:rPr>
        <w:t xml:space="preserve"> </w:t>
      </w:r>
      <w:r w:rsidRPr="00A53ECC">
        <w:rPr>
          <w:sz w:val="16"/>
        </w:rPr>
        <w:t xml:space="preserve">Indeed, the pathetically divided and hesitant Western response until now has allowed Mr. Putin to widen the war and maintain the strategic initiative. The sight of stronger, richer states cowering before Mr. Putin is more than a little reminiscent of the appeasers of the 1930s who feared what Hitler or Mussolini might do if they acted forcefully to thwart their aggressions in their early stages. While Mr. Putin is not Hitler – although he evidently aspires to something like Mussolini’s status – the same lesson holds today. Those who resist aggression by half-steps are only digging their own (and others’) graves. Thus the nearly 300 victims of the Flight 17 demonstrate the costs of inaction, along with the brutality and corruption of the Russian forces, largely composed of Russian intelligence, paramilitary, military, and volunteer forces. </w:t>
      </w:r>
      <w:r w:rsidRPr="00A53ECC">
        <w:rPr>
          <w:rStyle w:val="StyleBoldUnderline"/>
        </w:rPr>
        <w:t>The West must also act because Mr. Putin has repeatedly shown that he will not accept responsibility for his actio</w:t>
      </w:r>
      <w:r w:rsidRPr="00A53ECC">
        <w:rPr>
          <w:sz w:val="16"/>
        </w:rPr>
        <w:t xml:space="preserve">ns. This should not have surprised anyone. As a veteran KGB officer he and his colleague have long ago internalized the notion that their all their crimes were actually committed by the victims while they were saving the state. To </w:t>
      </w:r>
      <w:r w:rsidRPr="00A53ECC">
        <w:rPr>
          <w:rStyle w:val="StyleBoldUnderline"/>
        </w:rPr>
        <w:t xml:space="preserve">let this kind of </w:t>
      </w:r>
      <w:proofErr w:type="spellStart"/>
      <w:r w:rsidRPr="00A53ECC">
        <w:rPr>
          <w:rStyle w:val="StyleBoldUnderline"/>
        </w:rPr>
        <w:t>behaviour</w:t>
      </w:r>
      <w:proofErr w:type="spellEnd"/>
      <w:r w:rsidRPr="00A53ECC">
        <w:rPr>
          <w:rStyle w:val="StyleBoldUnderline"/>
        </w:rPr>
        <w:t xml:space="preserve"> go unpunished, not only </w:t>
      </w:r>
      <w:r w:rsidRPr="00A53ECC">
        <w:rPr>
          <w:rStyle w:val="StyleBoldUnderline"/>
        </w:rPr>
        <w:lastRenderedPageBreak/>
        <w:t>risks a wider war, it also further corrupts both Russia’s and Europe’s public morality</w:t>
      </w:r>
      <w:r w:rsidRPr="00A53ECC">
        <w:rPr>
          <w:sz w:val="16"/>
        </w:rPr>
        <w:t xml:space="preserve">. Once </w:t>
      </w:r>
      <w:r w:rsidRPr="00A53ECC">
        <w:rPr>
          <w:rStyle w:val="StyleBoldUnderline"/>
        </w:rPr>
        <w:t>again the West has the opportunity to deter a war, rescue the latest victims of Russian aggression from its grasp</w:t>
      </w:r>
      <w:r w:rsidRPr="00A53ECC">
        <w:rPr>
          <w:sz w:val="16"/>
        </w:rPr>
        <w:t xml:space="preserve"> and continue its historic mission to civilize international politics. If we forfeit that chance by not imposing the deterrence, punishments, or sanctions clearly required here, who knows when, if ever, we will get a second chance to do the right thing.</w:t>
      </w:r>
    </w:p>
    <w:p w:rsidR="00CA53D3" w:rsidRDefault="00CA53D3" w:rsidP="00CA53D3">
      <w:pPr>
        <w:rPr>
          <w:sz w:val="16"/>
        </w:rPr>
      </w:pPr>
    </w:p>
    <w:p w:rsidR="00CA53D3" w:rsidRDefault="00CA53D3" w:rsidP="00CA53D3">
      <w:pPr>
        <w:rPr>
          <w:sz w:val="16"/>
        </w:rPr>
      </w:pPr>
      <w:r>
        <w:rPr>
          <w:sz w:val="16"/>
        </w:rPr>
        <w:t>[DON’T REPEAT FROM ARCTIC DA]</w:t>
      </w:r>
    </w:p>
    <w:p w:rsidR="00CA53D3" w:rsidRPr="009948CE" w:rsidRDefault="00CA53D3" w:rsidP="00CA53D3">
      <w:pPr>
        <w:pStyle w:val="Heading4"/>
      </w:pPr>
      <w:r>
        <w:t>War over Ukraine causes extinction</w:t>
      </w:r>
    </w:p>
    <w:p w:rsidR="00CA53D3" w:rsidRPr="009948CE" w:rsidRDefault="00CA53D3" w:rsidP="00CA53D3">
      <w:pPr>
        <w:pStyle w:val="Citation"/>
      </w:pPr>
      <w:r w:rsidRPr="009948CE">
        <w:t>Baum 3/7/14</w:t>
      </w:r>
    </w:p>
    <w:p w:rsidR="00CA53D3" w:rsidRPr="009948CE" w:rsidRDefault="00CA53D3" w:rsidP="00CA53D3">
      <w:hyperlink r:id="rId69" w:history="1">
        <w:r w:rsidRPr="009948CE">
          <w:rPr>
            <w:rStyle w:val="Hyperlink"/>
          </w:rPr>
          <w:t>http://www.huffingtonpost.com/seth-baum/best-and-worst-case-scena_b_4915315.html</w:t>
        </w:r>
      </w:hyperlink>
    </w:p>
    <w:p w:rsidR="00CA53D3" w:rsidRPr="009948CE" w:rsidRDefault="00CA53D3" w:rsidP="00CA53D3">
      <w:r w:rsidRPr="009948CE">
        <w:t>Seth Baum is Executive Director of the think tank Global Catastrophic Risk Institute. He recently completed a Ph.D. in Geography at Pennsylvania State University and a Post-Doctoral Fellowship with the Columbia University Center for Research on Environmental Decisions. Based in New York City, Baum's research covers a variety of topics including ethics, economics, climate change, nuclear war, and life in the universe.</w:t>
      </w:r>
    </w:p>
    <w:p w:rsidR="00CA53D3" w:rsidRPr="009948CE" w:rsidRDefault="00CA53D3" w:rsidP="00CA53D3"/>
    <w:p w:rsidR="00CA53D3" w:rsidRPr="009948CE" w:rsidRDefault="00CA53D3" w:rsidP="00CA53D3">
      <w:pPr>
        <w:rPr>
          <w:sz w:val="16"/>
        </w:rPr>
      </w:pPr>
      <w:r w:rsidRPr="009948CE">
        <w:rPr>
          <w:sz w:val="16"/>
        </w:rPr>
        <w:t>No one yet knows how the Ukraine crisis will play out. Indeed, the whole story is a lesson in the perils of prediction. Already we have a classic: "Putin's Bluff? U.S. Spies Say Russia Won't Invade Ukraine," published February 27, just as Russian troops were entering Crimea. But considering the best and worst cases highlights some important opportunities to make the most of the situation. Here's the short version</w:t>
      </w:r>
      <w:r w:rsidRPr="00CA53D3">
        <w:rPr>
          <w:rStyle w:val="StyleBoldUnderline"/>
        </w:rPr>
        <w:t>: The best case scenario has the Ukraine crisis being resolved</w:t>
      </w:r>
      <w:r w:rsidRPr="009948CE">
        <w:rPr>
          <w:sz w:val="16"/>
        </w:rPr>
        <w:t xml:space="preserve"> diplomatically through increased Russia-Europe cooperation, which would be a big step towards world peace. The </w:t>
      </w:r>
      <w:r w:rsidRPr="009948CE">
        <w:rPr>
          <w:rStyle w:val="StyleBoldUnderline"/>
        </w:rPr>
        <w:t>worst case scenario</w:t>
      </w:r>
      <w:r w:rsidRPr="009948CE">
        <w:rPr>
          <w:sz w:val="16"/>
        </w:rPr>
        <w:t xml:space="preserve"> has the crisis escalating into </w:t>
      </w:r>
      <w:r w:rsidRPr="009948CE">
        <w:rPr>
          <w:rStyle w:val="Emphasis"/>
        </w:rPr>
        <w:t>nuclear war between the U</w:t>
      </w:r>
      <w:r w:rsidRPr="009948CE">
        <w:rPr>
          <w:sz w:val="16"/>
        </w:rPr>
        <w:t xml:space="preserve">nited </w:t>
      </w:r>
      <w:r w:rsidRPr="009948CE">
        <w:rPr>
          <w:rStyle w:val="Emphasis"/>
        </w:rPr>
        <w:t>S</w:t>
      </w:r>
      <w:r w:rsidRPr="009948CE">
        <w:rPr>
          <w:sz w:val="16"/>
        </w:rPr>
        <w:t xml:space="preserve">tates </w:t>
      </w:r>
      <w:r w:rsidRPr="009948CE">
        <w:rPr>
          <w:rStyle w:val="Emphasis"/>
        </w:rPr>
        <w:t>and Russia,</w:t>
      </w:r>
      <w:r w:rsidRPr="009948CE">
        <w:rPr>
          <w:sz w:val="16"/>
        </w:rPr>
        <w:t xml:space="preserve"> </w:t>
      </w:r>
      <w:r w:rsidRPr="009948CE">
        <w:rPr>
          <w:rStyle w:val="Emphasis"/>
        </w:rPr>
        <w:t>causing human extinction.</w:t>
      </w:r>
      <w:r w:rsidRPr="009948CE">
        <w:rPr>
          <w:sz w:val="16"/>
        </w:rPr>
        <w:t xml:space="preserve"> Let's start with the worst case scenario, nuclear war involving the American and Russian arsenals. How bad would that be? Put it this way: Recent analysis finds that a "limited" India-Pakistan nuclear war could kill two billion people via agricultural declines from nuclear winter. This "limited" war involves just 100 nuclear weapons. The U.S. and Russia combine to possess about 16,700 nuclear weapons. </w:t>
      </w:r>
      <w:r w:rsidRPr="009948CE">
        <w:rPr>
          <w:rStyle w:val="Emphasis"/>
        </w:rPr>
        <w:t>Humanity may not survive</w:t>
      </w:r>
      <w:r w:rsidRPr="009948CE">
        <w:rPr>
          <w:sz w:val="16"/>
        </w:rPr>
        <w:t xml:space="preserve"> the aftermath of a U.S.-Russia nuclear war. It seems rather unlikely that the U.S. and Russia would end up in nuclear war over Ukraine. Sure, they have opposing positions, but neither side has anywhere near enough at stake to justify such extraordinary measures. Instead, it seems a lot more likely that the whole crisis will get resolved with a minimum of deaths. However, the story has already taken some surprising plot twists. </w:t>
      </w:r>
      <w:r w:rsidRPr="009948CE">
        <w:rPr>
          <w:rStyle w:val="Emphasis"/>
        </w:rPr>
        <w:t xml:space="preserve">We cannot rule out the possibility of it ending in direct nuclear war. </w:t>
      </w:r>
      <w:r w:rsidRPr="009948CE">
        <w:rPr>
          <w:rStyle w:val="StyleBoldUnderline"/>
        </w:rPr>
        <w:t>A nuclear war could also occur inadvertently,</w:t>
      </w:r>
      <w:r w:rsidRPr="009948CE">
        <w:rPr>
          <w:sz w:val="16"/>
        </w:rPr>
        <w:t xml:space="preserve"> i.e. when a false alarm is misinterpreted as real, and nuclear weapons are launched in what is believed to be a counterattack. There have been several alarmingly close calls of inadvertent U.S.-Russia nuclear war over the years. Perhaps the most relevant is the 1995 Norwegian rocket incident. </w:t>
      </w:r>
      <w:proofErr w:type="gramStart"/>
      <w:r w:rsidRPr="009948CE">
        <w:rPr>
          <w:sz w:val="16"/>
        </w:rPr>
        <w:t>A rocket</w:t>
      </w:r>
      <w:proofErr w:type="gramEnd"/>
      <w:r w:rsidRPr="009948CE">
        <w:rPr>
          <w:sz w:val="16"/>
        </w:rPr>
        <w:t xml:space="preserve"> carrying scientific equipment was launched off northern Norway. Russia detected the rocket on its radar and interpreted it as a nuclear attack. Its own nuclear forces were put on alert and Boris Yeltsin was presented the question of whether to launch Russia's nuclear weapons in response. Fortunately, Yeltsin and the Russian General Staff apparently sensed it was a false alarm and declined to launch. Still, the disturbing lesson from this incident is that nuclear war could begin even during periods of calm. </w:t>
      </w:r>
      <w:r w:rsidRPr="009948CE">
        <w:rPr>
          <w:rStyle w:val="Emphasis"/>
        </w:rPr>
        <w:t xml:space="preserve">With the Ukraine crisis, the situation today is not calm. It is even </w:t>
      </w:r>
      <w:proofErr w:type="gramStart"/>
      <w:r w:rsidRPr="009948CE">
        <w:rPr>
          <w:rStyle w:val="Emphasis"/>
        </w:rPr>
        <w:t>more tense</w:t>
      </w:r>
      <w:proofErr w:type="gramEnd"/>
      <w:r w:rsidRPr="009948CE">
        <w:rPr>
          <w:rStyle w:val="Emphasis"/>
        </w:rPr>
        <w:t xml:space="preserve"> than last year</w:t>
      </w:r>
      <w:r w:rsidRPr="009948CE">
        <w:rPr>
          <w:sz w:val="16"/>
        </w:rPr>
        <w:t>, when the United States was considering military intervention in Syria.</w:t>
      </w:r>
    </w:p>
    <w:p w:rsidR="00CA53D3" w:rsidRPr="00BF2F29" w:rsidRDefault="00CA53D3" w:rsidP="00CA53D3">
      <w:pPr>
        <w:rPr>
          <w:sz w:val="16"/>
        </w:rPr>
      </w:pPr>
    </w:p>
    <w:p w:rsidR="00CA53D3" w:rsidRDefault="00CA53D3" w:rsidP="00CA53D3">
      <w:pPr>
        <w:pStyle w:val="Heading3"/>
      </w:pPr>
      <w:r>
        <w:lastRenderedPageBreak/>
        <w:t>UQ – US Strong</w:t>
      </w:r>
    </w:p>
    <w:p w:rsidR="00CA53D3" w:rsidRDefault="00CA53D3" w:rsidP="00CA53D3">
      <w:pPr>
        <w:pStyle w:val="Heading4"/>
      </w:pPr>
      <w:r>
        <w:t xml:space="preserve">Obama’s signal is strong – it’s making </w:t>
      </w:r>
      <w:r>
        <w:t>Putin to back down</w:t>
      </w:r>
    </w:p>
    <w:p w:rsidR="00CA53D3" w:rsidRDefault="00CA53D3" w:rsidP="00CA53D3">
      <w:r w:rsidRPr="00090B93">
        <w:rPr>
          <w:rStyle w:val="StyleStyleBold12pt"/>
        </w:rPr>
        <w:t>Bloomberg 7-21</w:t>
      </w:r>
      <w:r>
        <w:t>-14 [</w:t>
      </w:r>
      <w:r w:rsidRPr="00090B93">
        <w:t>Obama Seen Gaining on Putin as U.S. Prods EU on Sanctions</w:t>
      </w:r>
      <w:r>
        <w:t xml:space="preserve">, </w:t>
      </w:r>
      <w:r w:rsidRPr="00090B93">
        <w:t>http://www.bloomberg.com/news/2014-07-21/obama-seen-gaining-on-putin-as-u-s-prods-eu-on-sanctions.html</w:t>
      </w:r>
      <w:r>
        <w:t>]</w:t>
      </w:r>
    </w:p>
    <w:p w:rsidR="00CA53D3" w:rsidRDefault="00CA53D3" w:rsidP="00CA53D3"/>
    <w:p w:rsidR="00CA53D3" w:rsidRPr="00A53ECC" w:rsidRDefault="00CA53D3" w:rsidP="00CA53D3">
      <w:pPr>
        <w:rPr>
          <w:sz w:val="16"/>
        </w:rPr>
      </w:pPr>
      <w:r w:rsidRPr="00A53ECC">
        <w:rPr>
          <w:sz w:val="16"/>
        </w:rPr>
        <w:t xml:space="preserve">President Barack </w:t>
      </w:r>
      <w:r w:rsidRPr="00A53ECC">
        <w:rPr>
          <w:rStyle w:val="StyleBoldUnderline"/>
        </w:rPr>
        <w:t>Obama’s response to</w:t>
      </w:r>
      <w:r w:rsidRPr="00A53ECC">
        <w:rPr>
          <w:sz w:val="16"/>
        </w:rPr>
        <w:t xml:space="preserve"> the downing of </w:t>
      </w:r>
      <w:r w:rsidRPr="00A53ECC">
        <w:rPr>
          <w:rStyle w:val="StyleBoldUnderline"/>
        </w:rPr>
        <w:t xml:space="preserve">Malaysian Airlines Flight 17 over Ukraine reflects the consensus of U.S. officials that time, evidence, and world opinion are increasingly on his side as he takes on </w:t>
      </w:r>
      <w:r w:rsidRPr="00A53ECC">
        <w:rPr>
          <w:sz w:val="16"/>
        </w:rPr>
        <w:t xml:space="preserve">Russian President Vladimir </w:t>
      </w:r>
      <w:r w:rsidRPr="00A53ECC">
        <w:rPr>
          <w:rStyle w:val="StyleBoldUnderline"/>
        </w:rPr>
        <w:t>Putin</w:t>
      </w:r>
      <w:r w:rsidRPr="00A53ECC">
        <w:rPr>
          <w:sz w:val="16"/>
        </w:rPr>
        <w:t xml:space="preserve">. Secretary of State John Kerry cited the tragedy yesterday in an effort to prod Europeans into expanding sanctions against Russia, even at some peril to their own economies, in an effort to break Putin’s support for pro-Russian Ukrainian separatists. “We are trying to encourage our European friends to realize this is a wake-up call,” Kerry said on “Fox News Sunday,” invoking a phrase used last week by Obama. U.S. officials, some speaking on the condition of anonymity to discuss administration strategy, said the shooting down of </w:t>
      </w:r>
      <w:r w:rsidRPr="00A53ECC">
        <w:rPr>
          <w:rStyle w:val="StyleBoldUnderline"/>
        </w:rPr>
        <w:t>the civilian jetliner</w:t>
      </w:r>
      <w:r w:rsidRPr="00A53ECC">
        <w:rPr>
          <w:sz w:val="16"/>
        </w:rPr>
        <w:t xml:space="preserve"> —- blamed by the U.S. on pro-Russian separatists armed by Russia —- </w:t>
      </w:r>
      <w:r w:rsidRPr="00A53ECC">
        <w:rPr>
          <w:rStyle w:val="StyleBoldUnderline"/>
        </w:rPr>
        <w:t>should ignite anti-Putin sentiment and push reluctant EU countries to catch up to the more stringent sanctions the U.S. had imposed last week</w:t>
      </w:r>
      <w:r w:rsidRPr="00A53ECC">
        <w:rPr>
          <w:sz w:val="16"/>
        </w:rPr>
        <w:t xml:space="preserve">. Dutch and other European citizens were among the 298 passengers and crew that perished. </w:t>
      </w:r>
      <w:r w:rsidRPr="00A53ECC">
        <w:rPr>
          <w:rStyle w:val="StyleBoldUnderline"/>
        </w:rPr>
        <w:t>This gives Obama confidence that the U.S. and EU can prevail over Putin in the short-run</w:t>
      </w:r>
      <w:r w:rsidRPr="00A53ECC">
        <w:rPr>
          <w:sz w:val="16"/>
        </w:rPr>
        <w:t xml:space="preserve"> -- overcoming European reluctance to expand sanctions -- </w:t>
      </w:r>
      <w:r w:rsidRPr="00A53ECC">
        <w:rPr>
          <w:rStyle w:val="StyleBoldUnderline"/>
        </w:rPr>
        <w:t xml:space="preserve">just as </w:t>
      </w:r>
      <w:r w:rsidRPr="00A53ECC">
        <w:rPr>
          <w:sz w:val="16"/>
        </w:rPr>
        <w:t xml:space="preserve">the </w:t>
      </w:r>
      <w:r w:rsidRPr="00A53ECC">
        <w:rPr>
          <w:rStyle w:val="StyleBoldUnderline"/>
        </w:rPr>
        <w:t>Obama</w:t>
      </w:r>
      <w:r w:rsidRPr="00A53ECC">
        <w:rPr>
          <w:sz w:val="16"/>
        </w:rPr>
        <w:t xml:space="preserve"> administration </w:t>
      </w:r>
      <w:r w:rsidRPr="00A53ECC">
        <w:rPr>
          <w:rStyle w:val="StyleBoldUnderline"/>
        </w:rPr>
        <w:t>believes it will prevail in the long-run over a Russia</w:t>
      </w:r>
      <w:r w:rsidRPr="00A53ECC">
        <w:rPr>
          <w:sz w:val="16"/>
        </w:rPr>
        <w:t xml:space="preserve"> that has a battered economy and a leader who is overplaying a weak hand, the officials said.</w:t>
      </w:r>
    </w:p>
    <w:p w:rsidR="00CA53D3" w:rsidRDefault="00CA53D3" w:rsidP="00CA53D3">
      <w:pPr>
        <w:pStyle w:val="Heading4"/>
      </w:pPr>
      <w:r>
        <w:t>Most recent sanctions have hit Russia where it hurts</w:t>
      </w:r>
    </w:p>
    <w:p w:rsidR="00CA53D3" w:rsidRDefault="00CA53D3" w:rsidP="00CA53D3">
      <w:r w:rsidRPr="00DD2519">
        <w:rPr>
          <w:rStyle w:val="StyleStyleBold12pt"/>
        </w:rPr>
        <w:t>Reuters 7-23</w:t>
      </w:r>
      <w:r>
        <w:t>-14 [</w:t>
      </w:r>
      <w:r w:rsidRPr="00DD2519">
        <w:t>Sanctions finally find Russia’s Achilles heel</w:t>
      </w:r>
      <w:r>
        <w:t xml:space="preserve">, </w:t>
      </w:r>
      <w:r w:rsidRPr="00DD2519">
        <w:t>http://blogs.reuters.com/great-debate/2014/07/23/sanctions-finally-find-russias-achilles-heel/</w:t>
      </w:r>
      <w:r>
        <w:t>]</w:t>
      </w:r>
    </w:p>
    <w:p w:rsidR="00CA53D3" w:rsidRDefault="00CA53D3" w:rsidP="00CA53D3"/>
    <w:p w:rsidR="00CA53D3" w:rsidRPr="00A53ECC" w:rsidRDefault="00CA53D3" w:rsidP="00CA53D3">
      <w:pPr>
        <w:rPr>
          <w:rStyle w:val="StyleBoldUnderline"/>
        </w:rPr>
      </w:pPr>
      <w:r w:rsidRPr="00A53ECC">
        <w:rPr>
          <w:rStyle w:val="StyleBoldUnderline"/>
        </w:rPr>
        <w:t>Sanctions against Russia have been the centerpiece of the U.S. response to Putin’s interference in Ukraine.</w:t>
      </w:r>
      <w:r w:rsidRPr="00A53ECC">
        <w:rPr>
          <w:sz w:val="14"/>
        </w:rPr>
        <w:t xml:space="preserve"> While they primarily have been directed against prominent friends of Putin and their businesses, the underlying target has been a weak Russian economy. </w:t>
      </w:r>
      <w:r w:rsidRPr="00A53ECC">
        <w:rPr>
          <w:rStyle w:val="Emphasis"/>
        </w:rPr>
        <w:t xml:space="preserve">The sanctions have definitely found Russia’s Achilles’ heel, </w:t>
      </w:r>
      <w:r w:rsidRPr="00A53ECC">
        <w:rPr>
          <w:sz w:val="14"/>
        </w:rPr>
        <w:t xml:space="preserve">and with harsher sanctions looming in the aftermath of flight MA17, </w:t>
      </w:r>
      <w:r w:rsidRPr="00A53ECC">
        <w:rPr>
          <w:rStyle w:val="Emphasis"/>
        </w:rPr>
        <w:t>Putin is finding it increasingly difficult to craft an effective reply.</w:t>
      </w:r>
      <w:r>
        <w:rPr>
          <w:rStyle w:val="Emphasis"/>
        </w:rPr>
        <w:t xml:space="preserve"> </w:t>
      </w:r>
      <w:r w:rsidRPr="00A53ECC">
        <w:rPr>
          <w:rStyle w:val="StyleBoldUnderline"/>
        </w:rPr>
        <w:t>Obama had raised the ante for Russia the day before the Malaysian airliner disaster</w:t>
      </w:r>
      <w:r w:rsidRPr="00A53ECC">
        <w:rPr>
          <w:sz w:val="14"/>
        </w:rPr>
        <w:t xml:space="preserve"> by unexpectedly announcing a new round of sanctions. The designated enterprises included several major Russian banks (</w:t>
      </w:r>
      <w:proofErr w:type="spellStart"/>
      <w:r w:rsidRPr="00A53ECC">
        <w:rPr>
          <w:sz w:val="14"/>
        </w:rPr>
        <w:t>Gazprombank</w:t>
      </w:r>
      <w:proofErr w:type="spellEnd"/>
      <w:r w:rsidRPr="00A53ECC">
        <w:rPr>
          <w:sz w:val="14"/>
        </w:rPr>
        <w:t>, VEB), energy companies (</w:t>
      </w:r>
      <w:proofErr w:type="spellStart"/>
      <w:r w:rsidRPr="00A53ECC">
        <w:rPr>
          <w:sz w:val="14"/>
        </w:rPr>
        <w:t>Rosneft</w:t>
      </w:r>
      <w:proofErr w:type="spellEnd"/>
      <w:r w:rsidRPr="00A53ECC">
        <w:rPr>
          <w:sz w:val="14"/>
        </w:rPr>
        <w:t xml:space="preserve">, </w:t>
      </w:r>
      <w:proofErr w:type="spellStart"/>
      <w:r w:rsidRPr="00A53ECC">
        <w:rPr>
          <w:sz w:val="14"/>
        </w:rPr>
        <w:t>Novatek</w:t>
      </w:r>
      <w:proofErr w:type="spellEnd"/>
      <w:r w:rsidRPr="00A53ECC">
        <w:rPr>
          <w:sz w:val="14"/>
        </w:rPr>
        <w:t xml:space="preserve">) and arms manufacturers. They were not, however, the full </w:t>
      </w:r>
      <w:proofErr w:type="spellStart"/>
      <w:r w:rsidRPr="00A53ECC">
        <w:rPr>
          <w:sz w:val="14"/>
        </w:rPr>
        <w:t>sectoral</w:t>
      </w:r>
      <w:proofErr w:type="spellEnd"/>
      <w:r w:rsidRPr="00A53ECC">
        <w:rPr>
          <w:sz w:val="14"/>
        </w:rPr>
        <w:t xml:space="preserve"> sanctions that Putin dreads the most. These would essentially exclude Russia from the international financial system and restrict major technological transfers. Though key Russian banks and energy companies are now prohibited from receiving medium or long-term dollar financing, U.S. companies are not otherwise prohibited from conducting business with them. </w:t>
      </w:r>
      <w:r w:rsidRPr="00A53ECC">
        <w:rPr>
          <w:rStyle w:val="StyleBoldUnderline"/>
        </w:rPr>
        <w:t xml:space="preserve">But even by hinting as to what </w:t>
      </w:r>
      <w:proofErr w:type="spellStart"/>
      <w:r w:rsidRPr="00A53ECC">
        <w:rPr>
          <w:rStyle w:val="StyleBoldUnderline"/>
        </w:rPr>
        <w:t>sectoral</w:t>
      </w:r>
      <w:proofErr w:type="spellEnd"/>
      <w:r w:rsidRPr="00A53ECC">
        <w:rPr>
          <w:rStyle w:val="StyleBoldUnderline"/>
        </w:rPr>
        <w:t xml:space="preserve"> sanctions might look like, Obama has upset Russia’s economic calculations</w:t>
      </w:r>
      <w:r w:rsidRPr="00A53ECC">
        <w:rPr>
          <w:sz w:val="14"/>
        </w:rPr>
        <w:t xml:space="preserve">. Obama is often criticized for not backing up the “red lines” that he draws. But in Ukraine, Obama essentially has drawn a “gray line” — demanding Russia take certain actions to end the crisis. No one knows when this gray line is crossed, however. So these new sanctions only heighten the uncertainty — and risk — of doing business in Russia. Russian President Putin and German Chancellor Merkel walk during a meeting in Rio de </w:t>
      </w:r>
      <w:proofErr w:type="spellStart"/>
      <w:r w:rsidRPr="00A53ECC">
        <w:rPr>
          <w:sz w:val="14"/>
        </w:rPr>
        <w:t>JaneiroThe</w:t>
      </w:r>
      <w:proofErr w:type="spellEnd"/>
      <w:r w:rsidRPr="00A53ECC">
        <w:rPr>
          <w:sz w:val="14"/>
        </w:rPr>
        <w:t xml:space="preserve"> market responded immediately, with dramatic declines in the Russian ruble and the Moscow stock market. In addition, the sanctions only exacerbated an already difficult situation for Russian companies. </w:t>
      </w:r>
      <w:r w:rsidRPr="00A53ECC">
        <w:rPr>
          <w:rStyle w:val="StyleBoldUnderline"/>
        </w:rPr>
        <w:t>Syndicated loans for Russian commodities producers are down more than 80 percent over the past six months.</w:t>
      </w:r>
      <w:r w:rsidRPr="00A53ECC">
        <w:rPr>
          <w:sz w:val="14"/>
        </w:rPr>
        <w:t xml:space="preserve"> The appetite for Russian bonds has also decreased considerably in the aftermath of the Ukraine crisis. So </w:t>
      </w:r>
      <w:r w:rsidRPr="00A53ECC">
        <w:rPr>
          <w:rStyle w:val="StyleBoldUnderline"/>
        </w:rPr>
        <w:t>the current round of sanctions made a bad situation worse.</w:t>
      </w:r>
    </w:p>
    <w:p w:rsidR="00CA53D3" w:rsidRDefault="00CA53D3" w:rsidP="00CA53D3">
      <w:pPr>
        <w:pStyle w:val="Heading3"/>
      </w:pPr>
      <w:r>
        <w:lastRenderedPageBreak/>
        <w:t>UQ – AT: Sanctions Now Not Enough</w:t>
      </w:r>
    </w:p>
    <w:p w:rsidR="00CA53D3" w:rsidRDefault="00CA53D3" w:rsidP="00CA53D3">
      <w:pPr>
        <w:pStyle w:val="Heading4"/>
      </w:pPr>
      <w:r>
        <w:t>More Sanctions Coming</w:t>
      </w:r>
    </w:p>
    <w:p w:rsidR="00CA53D3" w:rsidRDefault="00CA53D3" w:rsidP="00CA53D3">
      <w:r w:rsidRPr="00090B93">
        <w:rPr>
          <w:rStyle w:val="StyleStyleBold12pt"/>
        </w:rPr>
        <w:t>Bloomberg 7-21</w:t>
      </w:r>
      <w:r>
        <w:t>-14 [</w:t>
      </w:r>
      <w:r w:rsidRPr="00090B93">
        <w:t>Obama Seen Gaining on Putin as U.S. Prods EU on Sanctions</w:t>
      </w:r>
      <w:r>
        <w:t xml:space="preserve">, </w:t>
      </w:r>
      <w:r w:rsidRPr="00090B93">
        <w:t>http://www.bloomberg.com/news/2014-07-21/obama-seen-gaining-on-putin-as-u-s-prods-eu-on-sanctions.html</w:t>
      </w:r>
      <w:r>
        <w:t>]</w:t>
      </w:r>
    </w:p>
    <w:p w:rsidR="00CA53D3" w:rsidRDefault="00CA53D3" w:rsidP="00CA53D3"/>
    <w:p w:rsidR="00CA53D3" w:rsidRDefault="00CA53D3" w:rsidP="00CA53D3">
      <w:pPr>
        <w:rPr>
          <w:sz w:val="12"/>
        </w:rPr>
      </w:pPr>
      <w:r w:rsidRPr="00A53ECC">
        <w:rPr>
          <w:sz w:val="12"/>
        </w:rPr>
        <w:t xml:space="preserve">The airline disaster follows months of U.S. efforts to persuade the Europeans to raise the costs on Putin for his efforts to destabilize Ukraine. </w:t>
      </w:r>
      <w:r w:rsidRPr="00A53ECC">
        <w:rPr>
          <w:rStyle w:val="Emphasis"/>
        </w:rPr>
        <w:t xml:space="preserve">Obama now is “absolutely prepared” to consider more </w:t>
      </w:r>
      <w:proofErr w:type="gramStart"/>
      <w:r w:rsidRPr="00A53ECC">
        <w:rPr>
          <w:rStyle w:val="Emphasis"/>
        </w:rPr>
        <w:t>sanctions</w:t>
      </w:r>
      <w:r w:rsidRPr="00A53ECC">
        <w:rPr>
          <w:sz w:val="12"/>
        </w:rPr>
        <w:t>,</w:t>
      </w:r>
      <w:proofErr w:type="gramEnd"/>
      <w:r w:rsidRPr="00A53ECC">
        <w:rPr>
          <w:sz w:val="12"/>
        </w:rPr>
        <w:t xml:space="preserve"> and the EU should do likewise, </w:t>
      </w:r>
      <w:r w:rsidRPr="00A53ECC">
        <w:rPr>
          <w:rStyle w:val="StyleBoldUnderline"/>
        </w:rPr>
        <w:t>Kerry said</w:t>
      </w:r>
      <w:r w:rsidRPr="00A53ECC">
        <w:rPr>
          <w:sz w:val="12"/>
        </w:rPr>
        <w:t xml:space="preserve"> on ABC’s “This Week with George Stephanopoulos.” The top U.S. diplomat appeared on five U.S. Sunday morning talk shows to make the case for further action. “</w:t>
      </w:r>
      <w:r w:rsidRPr="00A53ECC">
        <w:rPr>
          <w:rStyle w:val="StyleBoldUnderline"/>
        </w:rPr>
        <w:t>Since sanctions are the administration’s default instrument of coercive statecraft, I would expect an escalation of U.S. sanctions pressure, specifically targeting more Russian financial institutions, energy companies and military firms,” said</w:t>
      </w:r>
      <w:r w:rsidRPr="00A53ECC">
        <w:rPr>
          <w:sz w:val="12"/>
        </w:rPr>
        <w:t xml:space="preserve"> Mark </w:t>
      </w:r>
      <w:proofErr w:type="spellStart"/>
      <w:r w:rsidRPr="00A53ECC">
        <w:rPr>
          <w:rStyle w:val="StyleBoldUnderline"/>
        </w:rPr>
        <w:t>Dubowitz</w:t>
      </w:r>
      <w:proofErr w:type="spellEnd"/>
      <w:r w:rsidRPr="00A53ECC">
        <w:rPr>
          <w:rStyle w:val="StyleBoldUnderline"/>
        </w:rPr>
        <w:t xml:space="preserve">, executive director of </w:t>
      </w:r>
      <w:r w:rsidRPr="00A53ECC">
        <w:rPr>
          <w:sz w:val="12"/>
        </w:rPr>
        <w:t xml:space="preserve">the Washington-based </w:t>
      </w:r>
      <w:r w:rsidRPr="00A53ECC">
        <w:rPr>
          <w:rStyle w:val="StyleBoldUnderline"/>
        </w:rPr>
        <w:t>Foundation for Defense of Democracies</w:t>
      </w:r>
      <w:r w:rsidRPr="00A53ECC">
        <w:rPr>
          <w:sz w:val="12"/>
        </w:rPr>
        <w:t xml:space="preserve">, a nonprofit group that focuses on national security issues. </w:t>
      </w:r>
    </w:p>
    <w:p w:rsidR="00CA53D3" w:rsidRDefault="00CA53D3" w:rsidP="00CA53D3">
      <w:pPr>
        <w:rPr>
          <w:sz w:val="12"/>
        </w:rPr>
      </w:pPr>
    </w:p>
    <w:p w:rsidR="00CA53D3" w:rsidRDefault="00CA53D3" w:rsidP="00CA53D3">
      <w:pPr>
        <w:pStyle w:val="Heading4"/>
      </w:pPr>
      <w:r>
        <w:t>The groundwork</w:t>
      </w:r>
      <w:r>
        <w:t xml:space="preserve"> for more </w:t>
      </w:r>
      <w:r>
        <w:t xml:space="preserve">sanctions is </w:t>
      </w:r>
      <w:r>
        <w:t>coming</w:t>
      </w:r>
    </w:p>
    <w:p w:rsidR="00CA53D3" w:rsidRDefault="00CA53D3" w:rsidP="00CA53D3">
      <w:r w:rsidRPr="00A53ECC">
        <w:rPr>
          <w:rStyle w:val="StyleStyleBold12pt"/>
        </w:rPr>
        <w:t>Coppola 7-18</w:t>
      </w:r>
      <w:r>
        <w:t xml:space="preserve">-14 [Frances, </w:t>
      </w:r>
      <w:r w:rsidRPr="00DD2519">
        <w:t xml:space="preserve">worked in banking for 17 years and did an MBA at Cass Business School in London, where I specialized in financial risk management. I’m the author of the Coppola Comment finance &amp; economics blog, which is a regular feature on the Financial </w:t>
      </w:r>
      <w:proofErr w:type="spellStart"/>
      <w:r w:rsidRPr="00DD2519">
        <w:t>Times's</w:t>
      </w:r>
      <w:proofErr w:type="spellEnd"/>
      <w:r w:rsidRPr="00DD2519">
        <w:t xml:space="preserve"> </w:t>
      </w:r>
      <w:proofErr w:type="spellStart"/>
      <w:r w:rsidRPr="00DD2519">
        <w:t>Alphaville</w:t>
      </w:r>
      <w:proofErr w:type="spellEnd"/>
      <w:r w:rsidRPr="00DD2519">
        <w:t xml:space="preserve"> blog and has been quoted in The Economist, the Wall Street Journal, The New York Times and The Guardian</w:t>
      </w:r>
      <w:r>
        <w:t xml:space="preserve">, </w:t>
      </w:r>
      <w:r w:rsidRPr="00DD2519">
        <w:t xml:space="preserve">U.S. Sanctions </w:t>
      </w:r>
      <w:proofErr w:type="gramStart"/>
      <w:r w:rsidRPr="00DD2519">
        <w:t>On</w:t>
      </w:r>
      <w:proofErr w:type="gramEnd"/>
      <w:r w:rsidRPr="00DD2519">
        <w:t xml:space="preserve"> Russia Are Financial Warfare</w:t>
      </w:r>
      <w:r>
        <w:t xml:space="preserve">, </w:t>
      </w:r>
      <w:r w:rsidRPr="00DD2519">
        <w:t>http://www.forbes.com/sites/francescoppola/2014/07/18/u-s-sanctions-on-russia-are-financial-warfare/</w:t>
      </w:r>
      <w:r>
        <w:t>]</w:t>
      </w:r>
    </w:p>
    <w:p w:rsidR="00CA53D3" w:rsidRDefault="00CA53D3" w:rsidP="00CA53D3"/>
    <w:p w:rsidR="00CA53D3" w:rsidRPr="00A53ECC" w:rsidRDefault="00CA53D3" w:rsidP="00CA53D3">
      <w:pPr>
        <w:rPr>
          <w:rStyle w:val="Emphasis"/>
        </w:rPr>
      </w:pPr>
      <w:r w:rsidRPr="00A53ECC">
        <w:rPr>
          <w:rStyle w:val="StyleBoldUnderline"/>
        </w:rPr>
        <w:t>We do not yet know if these sanctions will bite, though they appear difficult to evade</w:t>
      </w:r>
      <w:r w:rsidRPr="00A53ECC">
        <w:rPr>
          <w:sz w:val="16"/>
        </w:rPr>
        <w:t xml:space="preserve">. When they were announced, the ruble and the Russian stock market both fell and share prices for the sanctioned companies slid: it seems the financial world thinks the sanctions could hurt Russia considerably. </w:t>
      </w:r>
      <w:r w:rsidRPr="00A53ECC">
        <w:rPr>
          <w:rStyle w:val="Emphasis"/>
        </w:rPr>
        <w:t>But if they don’t, the US has already prepared the ground for more extensive attacks on Russia’s fragile economy. This is financial warfare.</w:t>
      </w:r>
    </w:p>
    <w:p w:rsidR="00CA53D3" w:rsidRDefault="00CA53D3" w:rsidP="00CA53D3">
      <w:pPr>
        <w:rPr>
          <w:sz w:val="12"/>
        </w:rPr>
      </w:pPr>
    </w:p>
    <w:p w:rsidR="00CA53D3" w:rsidRDefault="00CA53D3" w:rsidP="00CA53D3">
      <w:pPr>
        <w:rPr>
          <w:sz w:val="12"/>
        </w:rPr>
      </w:pPr>
    </w:p>
    <w:p w:rsidR="00CA53D3" w:rsidRDefault="00CA53D3" w:rsidP="00CA53D3">
      <w:pPr>
        <w:pStyle w:val="Heading3"/>
      </w:pPr>
      <w:r>
        <w:lastRenderedPageBreak/>
        <w:t>UQ – AT: US Not Key/EU Weak</w:t>
      </w:r>
    </w:p>
    <w:p w:rsidR="00CA53D3" w:rsidRPr="00996DAD" w:rsidRDefault="00CA53D3" w:rsidP="00CA53D3">
      <w:pPr>
        <w:pStyle w:val="Heading4"/>
      </w:pPr>
      <w:r w:rsidRPr="00996DAD">
        <w:t xml:space="preserve">US signal </w:t>
      </w:r>
      <w:r>
        <w:t>is key and will pull Europe with it</w:t>
      </w:r>
    </w:p>
    <w:p w:rsidR="00CA53D3" w:rsidRDefault="00CA53D3" w:rsidP="00CA53D3">
      <w:r w:rsidRPr="00996DAD">
        <w:rPr>
          <w:rStyle w:val="StyleStyleBold12pt"/>
        </w:rPr>
        <w:t>WSJ 7-17</w:t>
      </w:r>
      <w:r>
        <w:t xml:space="preserve">-14 [Wall Street Journal, </w:t>
      </w:r>
      <w:r w:rsidRPr="00996DAD">
        <w:t>MH17 crash shows urgency of sanctions to resolve crisis</w:t>
      </w:r>
      <w:r>
        <w:t xml:space="preserve">, </w:t>
      </w:r>
      <w:r w:rsidRPr="00996DAD">
        <w:t>http://www.marketwatch.com/story/mh17-crash-shows-urgency-of-sanctions-to-resolve-crisis-2014-07-17</w:t>
      </w:r>
      <w:r>
        <w:t>]</w:t>
      </w:r>
    </w:p>
    <w:p w:rsidR="00CA53D3" w:rsidRDefault="00CA53D3" w:rsidP="00CA53D3"/>
    <w:p w:rsidR="00CA53D3" w:rsidRPr="00A53ECC" w:rsidRDefault="00CA53D3" w:rsidP="00CA53D3">
      <w:pPr>
        <w:rPr>
          <w:rStyle w:val="StyleBoldUnderline"/>
        </w:rPr>
      </w:pPr>
      <w:r w:rsidRPr="00A53ECC">
        <w:rPr>
          <w:rStyle w:val="Emphasis"/>
        </w:rPr>
        <w:t>For the first time</w:t>
      </w:r>
      <w:r w:rsidRPr="00A53ECC">
        <w:rPr>
          <w:sz w:val="16"/>
        </w:rPr>
        <w:t xml:space="preserve"> </w:t>
      </w:r>
      <w:r w:rsidRPr="00A53ECC">
        <w:rPr>
          <w:rStyle w:val="StyleBoldUnderline"/>
        </w:rPr>
        <w:t>economic sanctions are aimed at broad sectors of the Russian economy</w:t>
      </w:r>
      <w:r w:rsidRPr="00A53ECC">
        <w:rPr>
          <w:sz w:val="16"/>
        </w:rPr>
        <w:t xml:space="preserve">, and by isolating major Russian companies such as </w:t>
      </w:r>
      <w:proofErr w:type="spellStart"/>
      <w:r w:rsidRPr="00A53ECC">
        <w:rPr>
          <w:sz w:val="16"/>
        </w:rPr>
        <w:t>Gazprombank</w:t>
      </w:r>
      <w:proofErr w:type="spellEnd"/>
      <w:r w:rsidRPr="00A53ECC">
        <w:rPr>
          <w:sz w:val="16"/>
        </w:rPr>
        <w:t xml:space="preserve">, VEB and </w:t>
      </w:r>
      <w:proofErr w:type="spellStart"/>
      <w:r w:rsidRPr="00A53ECC">
        <w:rPr>
          <w:sz w:val="16"/>
        </w:rPr>
        <w:t>Rosneft</w:t>
      </w:r>
      <w:proofErr w:type="spellEnd"/>
      <w:r w:rsidRPr="00A53ECC">
        <w:rPr>
          <w:sz w:val="16"/>
        </w:rPr>
        <w:t xml:space="preserve"> RNFTF -0.66% from global financial markets, the sanctions are likely to have sizeable costs for the Russian economy over time. The new sanctions do not fully block Russia from financial markets, prohibiting only new debt and equity of maturity greater than 90 days, and they exclude some key players such as </w:t>
      </w:r>
      <w:proofErr w:type="spellStart"/>
      <w:r w:rsidRPr="00A53ECC">
        <w:rPr>
          <w:sz w:val="16"/>
        </w:rPr>
        <w:t>Sberbank</w:t>
      </w:r>
      <w:proofErr w:type="spellEnd"/>
      <w:r w:rsidRPr="00A53ECC">
        <w:rPr>
          <w:sz w:val="16"/>
        </w:rPr>
        <w:t xml:space="preserve">, which holds the majority of Russian deposits. Derivative and foreign-exchange transactions, for example, as well as existing investments, are not affected. </w:t>
      </w:r>
      <w:r w:rsidRPr="00A53ECC">
        <w:rPr>
          <w:rStyle w:val="StyleBoldUnderline"/>
        </w:rPr>
        <w:t>The sanctions could be extended over time in response to events in Ukraine or efforts to evade the intent of the sanctions</w:t>
      </w:r>
      <w:r w:rsidRPr="00A53ECC">
        <w:rPr>
          <w:sz w:val="16"/>
        </w:rPr>
        <w:t xml:space="preserve">. Indeed, </w:t>
      </w:r>
      <w:r w:rsidRPr="00A53ECC">
        <w:rPr>
          <w:rStyle w:val="Emphasis"/>
        </w:rPr>
        <w:t>the threat of further action</w:t>
      </w:r>
      <w:r w:rsidRPr="00A53ECC">
        <w:rPr>
          <w:sz w:val="16"/>
        </w:rPr>
        <w:t xml:space="preserve">, even more than the sanctions in place, </w:t>
      </w:r>
      <w:r w:rsidRPr="00A53ECC">
        <w:rPr>
          <w:rStyle w:val="Emphasis"/>
        </w:rPr>
        <w:t>can have profound effects</w:t>
      </w:r>
      <w:r w:rsidRPr="00A53ECC">
        <w:rPr>
          <w:sz w:val="16"/>
        </w:rPr>
        <w:t xml:space="preserve"> on the Russian economy through reduced investment and capital flight. Watch those indicators, rather than the near-term ups and downs of stock and bond markets, for evidence that the sanctions are having an effect on a Russian economy that is already in recession. The United States went ahead with sanctions without Europe, on the judgment that this was a crucial moment for Ukraine. It will now be critical that large European banks not fill the gap left by the withdrawal of U.S. banks. Moral suasion from European leaders (and the desire of those banks not to run afoul of U.S. law and face possibly large fines) should be effective, and </w:t>
      </w:r>
      <w:r w:rsidRPr="00A53ECC">
        <w:rPr>
          <w:rStyle w:val="StyleBoldUnderline"/>
        </w:rPr>
        <w:t>U.S. officials appear confident that the easy loopholes are closed. In</w:t>
      </w:r>
      <w:r w:rsidRPr="00A53ECC">
        <w:rPr>
          <w:sz w:val="16"/>
        </w:rPr>
        <w:t xml:space="preserve"> addition, if any leg of the transactions requires U.S. institutions, the deals will fail based on U.S. action alone. In this sense, </w:t>
      </w:r>
      <w:r w:rsidRPr="00A53ECC">
        <w:rPr>
          <w:rStyle w:val="Emphasis"/>
        </w:rPr>
        <w:t>the U.S. can go ahead of Europe and pull them along.</w:t>
      </w:r>
      <w:r>
        <w:rPr>
          <w:rStyle w:val="Emphasis"/>
        </w:rPr>
        <w:t xml:space="preserve"> </w:t>
      </w:r>
      <w:r w:rsidRPr="00A53ECC">
        <w:rPr>
          <w:sz w:val="16"/>
        </w:rPr>
        <w:t xml:space="preserve">Sanctions cannot be a solution by itself. Europe must do more to diversify its energy sources. Further, Russia has received significant support from the European Investment Bank and fully one-quarter of loans from the European Bank for Reconstruction and Development, and blocking new loans to Russia would be an important step. Europe could consider expanding its bilateral financial assistance. And the IMF program for Ukraine will need to be revamped in coming months in response to a widening fiscal hole in part a result of the crisis. Together, </w:t>
      </w:r>
      <w:r w:rsidRPr="00A53ECC">
        <w:rPr>
          <w:rStyle w:val="StyleBoldUnderline"/>
        </w:rPr>
        <w:t>the goal is not to punish Russia but to ensure Ukraine succeeds. We may look back at yesterday’s announcement as a significant step in that direction.</w:t>
      </w:r>
    </w:p>
    <w:p w:rsidR="00CA53D3" w:rsidRDefault="00CA53D3" w:rsidP="00CA53D3"/>
    <w:p w:rsidR="00CA53D3" w:rsidRDefault="00CA53D3" w:rsidP="00CA53D3">
      <w:pPr>
        <w:pStyle w:val="Heading4"/>
      </w:pPr>
      <w:r>
        <w:t>Europe’s</w:t>
      </w:r>
      <w:r>
        <w:t xml:space="preserve"> moving towards </w:t>
      </w:r>
      <w:r>
        <w:t xml:space="preserve">the </w:t>
      </w:r>
      <w:r>
        <w:t>hardline</w:t>
      </w:r>
    </w:p>
    <w:p w:rsidR="00CA53D3" w:rsidRDefault="00CA53D3" w:rsidP="00CA53D3">
      <w:r w:rsidRPr="00DD2519">
        <w:rPr>
          <w:rStyle w:val="StyleStyleBold12pt"/>
        </w:rPr>
        <w:t>Reuters 7-23</w:t>
      </w:r>
      <w:r>
        <w:t>-14 [</w:t>
      </w:r>
      <w:r w:rsidRPr="00DD2519">
        <w:t>Sanctions finally find Russia’s Achilles heel</w:t>
      </w:r>
      <w:r>
        <w:t xml:space="preserve">, </w:t>
      </w:r>
      <w:r w:rsidRPr="00DD2519">
        <w:t>http://blogs.reuters.com/great-debate/2014/07/23/sanctions-finally-find-russias-achilles-heel/</w:t>
      </w:r>
      <w:r>
        <w:t>]</w:t>
      </w:r>
    </w:p>
    <w:p w:rsidR="00CA53D3" w:rsidRDefault="00CA53D3" w:rsidP="00CA53D3"/>
    <w:p w:rsidR="00CA53D3" w:rsidRDefault="00CA53D3" w:rsidP="00CA53D3">
      <w:pPr>
        <w:rPr>
          <w:rStyle w:val="StyleBoldUnderline"/>
        </w:rPr>
      </w:pPr>
      <w:r w:rsidRPr="00A53ECC">
        <w:rPr>
          <w:rStyle w:val="StyleBoldUnderline"/>
        </w:rPr>
        <w:t>Putin has often pursued a divide-and-conquer strategy with his European partners. He may try this now</w:t>
      </w:r>
      <w:r w:rsidRPr="00A53ECC">
        <w:rPr>
          <w:sz w:val="16"/>
        </w:rPr>
        <w:t xml:space="preserve"> since several European Union members are still reluctant to match U.S. sanctions. </w:t>
      </w:r>
      <w:r w:rsidRPr="00A53ECC">
        <w:rPr>
          <w:rStyle w:val="StyleBoldUnderline"/>
        </w:rPr>
        <w:t>That being said, on the same day that Washington imposed the new round of sanctions, the EU announced its intention to stop all new loans to Russia</w:t>
      </w:r>
      <w:r w:rsidRPr="00A53ECC">
        <w:rPr>
          <w:sz w:val="16"/>
        </w:rPr>
        <w:t xml:space="preserve"> from the European Investment Bank and the European Bank for Reconstruction and Development. </w:t>
      </w:r>
      <w:r w:rsidRPr="00A53ECC">
        <w:rPr>
          <w:rStyle w:val="StyleBoldUnderline"/>
        </w:rPr>
        <w:t>The EU is expected to announce additional sanctions</w:t>
      </w:r>
      <w:r w:rsidRPr="00A53ECC">
        <w:rPr>
          <w:sz w:val="16"/>
        </w:rPr>
        <w:t xml:space="preserve"> on specific individuals and companies soon, but words will have to be followed by concrete actions before the European sanctions are felt — and taken seriously — by Russia. Russian President Putin, Indian Prime Minister </w:t>
      </w:r>
      <w:proofErr w:type="spellStart"/>
      <w:r w:rsidRPr="00A53ECC">
        <w:rPr>
          <w:sz w:val="16"/>
        </w:rPr>
        <w:t>Modi</w:t>
      </w:r>
      <w:proofErr w:type="spellEnd"/>
      <w:r w:rsidRPr="00A53ECC">
        <w:rPr>
          <w:sz w:val="16"/>
        </w:rPr>
        <w:t xml:space="preserve">, Brazilian President </w:t>
      </w:r>
      <w:proofErr w:type="spellStart"/>
      <w:r w:rsidRPr="00A53ECC">
        <w:rPr>
          <w:sz w:val="16"/>
        </w:rPr>
        <w:t>Dilma</w:t>
      </w:r>
      <w:proofErr w:type="spellEnd"/>
      <w:r w:rsidRPr="00A53ECC">
        <w:rPr>
          <w:sz w:val="16"/>
        </w:rPr>
        <w:t xml:space="preserve">, Chinese President Xi and South African President </w:t>
      </w:r>
      <w:proofErr w:type="spellStart"/>
      <w:r w:rsidRPr="00A53ECC">
        <w:rPr>
          <w:sz w:val="16"/>
        </w:rPr>
        <w:t>Zuma</w:t>
      </w:r>
      <w:proofErr w:type="spellEnd"/>
      <w:r w:rsidRPr="00A53ECC">
        <w:rPr>
          <w:sz w:val="16"/>
        </w:rPr>
        <w:t xml:space="preserve"> join their hands at a group photo session during the 6th BRICS summit in </w:t>
      </w:r>
      <w:proofErr w:type="spellStart"/>
      <w:r w:rsidRPr="00A53ECC">
        <w:rPr>
          <w:rStyle w:val="StyleBoldUnderline"/>
        </w:rPr>
        <w:t>FortalezaPutin</w:t>
      </w:r>
      <w:proofErr w:type="spellEnd"/>
      <w:r w:rsidRPr="00A53ECC">
        <w:rPr>
          <w:rStyle w:val="StyleBoldUnderline"/>
        </w:rPr>
        <w:t xml:space="preserve"> also wants his BRICS allies</w:t>
      </w:r>
      <w:r w:rsidRPr="00A53ECC">
        <w:rPr>
          <w:sz w:val="16"/>
        </w:rPr>
        <w:t xml:space="preserve"> — Brazil, India, China and South Africa — </w:t>
      </w:r>
      <w:r w:rsidRPr="00A53ECC">
        <w:rPr>
          <w:rStyle w:val="StyleBoldUnderline"/>
        </w:rPr>
        <w:t>to rally to Russia’s defense, but this group is largely focused on common economic issues.</w:t>
      </w:r>
      <w:r w:rsidRPr="00A53ECC">
        <w:rPr>
          <w:sz w:val="16"/>
        </w:rPr>
        <w:t xml:space="preserve"> It has no reason to speak out jointly about the dispute in Ukraine. Indeed, China abstained in the U.N Security Council vote on the legality of the March independence referendum in Crimea — in large part because such acts of self-determination </w:t>
      </w:r>
      <w:proofErr w:type="gramStart"/>
      <w:r w:rsidRPr="00A53ECC">
        <w:rPr>
          <w:sz w:val="16"/>
        </w:rPr>
        <w:t>violate</w:t>
      </w:r>
      <w:proofErr w:type="gramEnd"/>
      <w:r w:rsidRPr="00A53ECC">
        <w:rPr>
          <w:sz w:val="16"/>
        </w:rPr>
        <w:t xml:space="preserve"> China’s longstanding notions of territorial integrity. </w:t>
      </w:r>
      <w:r w:rsidRPr="00A53ECC">
        <w:rPr>
          <w:rStyle w:val="StyleBoldUnderline"/>
        </w:rPr>
        <w:t>Putin cannot even rely on the support of his Eurasian neighbors in this crisis</w:t>
      </w:r>
      <w:r w:rsidRPr="00A53ECC">
        <w:rPr>
          <w:sz w:val="16"/>
        </w:rPr>
        <w:t xml:space="preserve">. Russia specifically wants to punish Ukraine for pursuing a free-trade agreement with the European Union by placing increased tariffs on Ukrainian goods coming into Russia. Russia first approached its Eurasian Union partners — Kazakhstan and Belarus — to impose union-wide sanctions, yet both refused. This forced Moscow to impose sanctions unilaterally. Even if Russia raises tariffs on Ukrainian products, they can still ship duty free into Belarus and Kazakhstan and from there have direct access to the Russian market. So a potential bypass already exists to this attempt by Moscow to punish Ukraine. </w:t>
      </w:r>
      <w:r w:rsidRPr="00A53ECC">
        <w:rPr>
          <w:rStyle w:val="StyleBoldUnderline"/>
        </w:rPr>
        <w:t xml:space="preserve">Russia’s Economic Development Minister </w:t>
      </w:r>
      <w:proofErr w:type="spellStart"/>
      <w:r w:rsidRPr="00A53ECC">
        <w:rPr>
          <w:rStyle w:val="StyleBoldUnderline"/>
        </w:rPr>
        <w:t>Aleksei</w:t>
      </w:r>
      <w:proofErr w:type="spellEnd"/>
      <w:r w:rsidRPr="00A53ECC">
        <w:rPr>
          <w:rStyle w:val="StyleBoldUnderline"/>
        </w:rPr>
        <w:t xml:space="preserve"> </w:t>
      </w:r>
      <w:proofErr w:type="spellStart"/>
      <w:r w:rsidRPr="00A53ECC">
        <w:rPr>
          <w:rStyle w:val="StyleBoldUnderline"/>
        </w:rPr>
        <w:t>Ulyukayev</w:t>
      </w:r>
      <w:proofErr w:type="spellEnd"/>
      <w:r w:rsidRPr="00A53ECC">
        <w:rPr>
          <w:rStyle w:val="StyleBoldUnderline"/>
        </w:rPr>
        <w:t xml:space="preserve"> has already admitted that increased Western sanctions will have negative ramifications for Russian economic growth. Russia’s deepest fear is that Washington introduces sanctions that are targeted to sectors of the economy — particularly the banking sector.</w:t>
      </w:r>
    </w:p>
    <w:p w:rsidR="000C2544" w:rsidRDefault="000C2544" w:rsidP="00CA53D3">
      <w:pPr>
        <w:rPr>
          <w:rStyle w:val="StyleBoldUnderline"/>
        </w:rPr>
      </w:pPr>
    </w:p>
    <w:p w:rsidR="000C2544" w:rsidRDefault="000C2544" w:rsidP="000C2544">
      <w:pPr>
        <w:pStyle w:val="Heading4"/>
      </w:pPr>
      <w:r>
        <w:lastRenderedPageBreak/>
        <w:t>EU is pushing sanctions now</w:t>
      </w:r>
    </w:p>
    <w:p w:rsidR="000C2544" w:rsidRDefault="000C2544" w:rsidP="000C2544">
      <w:r w:rsidRPr="00996DAD">
        <w:rPr>
          <w:rStyle w:val="StyleStyleBold12pt"/>
        </w:rPr>
        <w:t>BBC 7-22</w:t>
      </w:r>
      <w:r>
        <w:t>-14 [</w:t>
      </w:r>
      <w:r w:rsidRPr="00996DAD">
        <w:t>MH17 plane crash: EU to widen Russia sanctions</w:t>
      </w:r>
      <w:r>
        <w:t xml:space="preserve">, </w:t>
      </w:r>
      <w:r w:rsidRPr="00996DAD">
        <w:t>http://www.bbc.com/news/uk-28415248</w:t>
      </w:r>
      <w:r>
        <w:t>]</w:t>
      </w:r>
    </w:p>
    <w:p w:rsidR="000C2544" w:rsidRDefault="000C2544" w:rsidP="000C2544"/>
    <w:p w:rsidR="000C2544" w:rsidRPr="00A53ECC" w:rsidRDefault="000C2544" w:rsidP="000C2544">
      <w:pPr>
        <w:rPr>
          <w:sz w:val="16"/>
        </w:rPr>
      </w:pPr>
      <w:r w:rsidRPr="00A53ECC">
        <w:rPr>
          <w:rStyle w:val="StyleBoldUnderline"/>
        </w:rPr>
        <w:t xml:space="preserve">The EU will widen its sanctions against Russia to include more individuals and consider targeting the </w:t>
      </w:r>
      <w:proofErr w:type="spellStart"/>
      <w:r w:rsidRPr="00A53ECC">
        <w:rPr>
          <w:rStyle w:val="StyleBoldUnderline"/>
        </w:rPr>
        <w:t>defence</w:t>
      </w:r>
      <w:proofErr w:type="spellEnd"/>
      <w:r w:rsidRPr="00A53ECC">
        <w:rPr>
          <w:rStyle w:val="StyleBoldUnderline"/>
        </w:rPr>
        <w:t xml:space="preserve"> sector</w:t>
      </w:r>
      <w:r w:rsidRPr="00A53ECC">
        <w:rPr>
          <w:sz w:val="16"/>
        </w:rPr>
        <w:t xml:space="preserve">, the Dutch foreign minister says. </w:t>
      </w:r>
      <w:proofErr w:type="spellStart"/>
      <w:r w:rsidRPr="00A53ECC">
        <w:rPr>
          <w:sz w:val="16"/>
        </w:rPr>
        <w:t>Frans</w:t>
      </w:r>
      <w:proofErr w:type="spellEnd"/>
      <w:r w:rsidRPr="00A53ECC">
        <w:rPr>
          <w:sz w:val="16"/>
        </w:rPr>
        <w:t xml:space="preserve"> </w:t>
      </w:r>
      <w:proofErr w:type="spellStart"/>
      <w:r w:rsidRPr="00A53ECC">
        <w:rPr>
          <w:sz w:val="16"/>
        </w:rPr>
        <w:t>Timmermans</w:t>
      </w:r>
      <w:proofErr w:type="spellEnd"/>
      <w:r w:rsidRPr="00A53ECC">
        <w:rPr>
          <w:sz w:val="16"/>
        </w:rPr>
        <w:t xml:space="preserve"> said "</w:t>
      </w:r>
      <w:r w:rsidRPr="00A53ECC">
        <w:rPr>
          <w:rStyle w:val="StyleBoldUnderline"/>
        </w:rPr>
        <w:t>unanimous" and "forceful" decisions had been taken on enhanced sanctions against Russia over the Ukraine conflict.</w:t>
      </w:r>
      <w:r>
        <w:rPr>
          <w:rStyle w:val="StyleBoldUnderline"/>
        </w:rPr>
        <w:t xml:space="preserve"> </w:t>
      </w:r>
      <w:r w:rsidRPr="00A53ECC">
        <w:rPr>
          <w:rStyle w:val="StyleBoldUnderline"/>
        </w:rPr>
        <w:t>The UK has pushed for the Russian arms sector to be targeted.</w:t>
      </w:r>
      <w:r>
        <w:rPr>
          <w:rStyle w:val="StyleBoldUnderline"/>
        </w:rPr>
        <w:t xml:space="preserve"> </w:t>
      </w:r>
      <w:r w:rsidRPr="00A53ECC">
        <w:rPr>
          <w:sz w:val="16"/>
        </w:rPr>
        <w:t xml:space="preserve">Western leaders accuse Russia of arming rebels in eastern Ukraine, and believe they shot down an airliner there. </w:t>
      </w:r>
      <w:r w:rsidRPr="00A53ECC">
        <w:rPr>
          <w:rStyle w:val="StyleBoldUnderline"/>
        </w:rPr>
        <w:t>There is widespread anger</w:t>
      </w:r>
      <w:r w:rsidRPr="00A53ECC">
        <w:rPr>
          <w:sz w:val="16"/>
        </w:rPr>
        <w:t xml:space="preserve"> over the Malaysia Airlines crash in eastern Ukraine, in which 298 people died. </w:t>
      </w:r>
      <w:r w:rsidRPr="00A53ECC">
        <w:rPr>
          <w:rStyle w:val="StyleBoldUnderline"/>
        </w:rPr>
        <w:t>The sanctions are aimed at forcing Russia to help defuse the Ukraine conflict</w:t>
      </w:r>
      <w:r w:rsidRPr="00A53ECC">
        <w:rPr>
          <w:sz w:val="16"/>
        </w:rPr>
        <w:t xml:space="preserve"> and put pressure on the rebels to disarm. </w:t>
      </w:r>
      <w:r w:rsidRPr="00A53ECC">
        <w:rPr>
          <w:rStyle w:val="StyleBoldUnderline"/>
        </w:rPr>
        <w:t xml:space="preserve">A new sanctions list naming individuals and </w:t>
      </w:r>
      <w:proofErr w:type="spellStart"/>
      <w:r w:rsidRPr="00A53ECC">
        <w:rPr>
          <w:rStyle w:val="StyleBoldUnderline"/>
        </w:rPr>
        <w:t>organisations</w:t>
      </w:r>
      <w:proofErr w:type="spellEnd"/>
      <w:r w:rsidRPr="00A53ECC">
        <w:rPr>
          <w:rStyle w:val="StyleBoldUnderline"/>
        </w:rPr>
        <w:t xml:space="preserve"> will be drawn up by EU ambassadors</w:t>
      </w:r>
      <w:r w:rsidRPr="00A53ECC">
        <w:rPr>
          <w:sz w:val="16"/>
        </w:rPr>
        <w:t xml:space="preserve"> by Thursday, </w:t>
      </w:r>
      <w:proofErr w:type="spellStart"/>
      <w:r w:rsidRPr="00A53ECC">
        <w:rPr>
          <w:sz w:val="16"/>
        </w:rPr>
        <w:t>Mr</w:t>
      </w:r>
      <w:proofErr w:type="spellEnd"/>
      <w:r w:rsidRPr="00A53ECC">
        <w:rPr>
          <w:sz w:val="16"/>
        </w:rPr>
        <w:t xml:space="preserve"> </w:t>
      </w:r>
      <w:proofErr w:type="spellStart"/>
      <w:r w:rsidRPr="00A53ECC">
        <w:rPr>
          <w:sz w:val="16"/>
        </w:rPr>
        <w:t>Timmermans</w:t>
      </w:r>
      <w:proofErr w:type="spellEnd"/>
      <w:r w:rsidRPr="00A53ECC">
        <w:rPr>
          <w:sz w:val="16"/>
        </w:rPr>
        <w:t xml:space="preserve"> told reporters after meeting his EU colleagues in Brussels. </w:t>
      </w:r>
      <w:r w:rsidRPr="00A53ECC">
        <w:rPr>
          <w:rStyle w:val="StyleBoldUnderline"/>
        </w:rPr>
        <w:t xml:space="preserve">He said there was also agreement that the European Commission would look at further measures to be taken against Russia in the fields of </w:t>
      </w:r>
      <w:proofErr w:type="spellStart"/>
      <w:r w:rsidRPr="00A53ECC">
        <w:rPr>
          <w:rStyle w:val="StyleBoldUnderline"/>
        </w:rPr>
        <w:t>defence</w:t>
      </w:r>
      <w:proofErr w:type="spellEnd"/>
      <w:r w:rsidRPr="00A53ECC">
        <w:rPr>
          <w:sz w:val="16"/>
        </w:rPr>
        <w:t xml:space="preserve">, concerning "dual-use goods in the field of </w:t>
      </w:r>
      <w:r w:rsidRPr="00A53ECC">
        <w:rPr>
          <w:rStyle w:val="StyleBoldUnderline"/>
        </w:rPr>
        <w:t>energy", and</w:t>
      </w:r>
      <w:r w:rsidRPr="00A53ECC">
        <w:rPr>
          <w:sz w:val="16"/>
        </w:rPr>
        <w:t xml:space="preserve"> in </w:t>
      </w:r>
      <w:r w:rsidRPr="00A53ECC">
        <w:rPr>
          <w:rStyle w:val="StyleBoldUnderline"/>
        </w:rPr>
        <w:t>financial services</w:t>
      </w:r>
      <w:r w:rsidRPr="00A53ECC">
        <w:rPr>
          <w:sz w:val="16"/>
        </w:rPr>
        <w:t>.</w:t>
      </w:r>
    </w:p>
    <w:p w:rsidR="000C2544" w:rsidRPr="00A53ECC" w:rsidRDefault="000C2544" w:rsidP="00CA53D3">
      <w:pPr>
        <w:rPr>
          <w:rStyle w:val="StyleBoldUnderline"/>
        </w:rPr>
      </w:pPr>
    </w:p>
    <w:p w:rsidR="00CA53D3" w:rsidRDefault="00CA53D3" w:rsidP="00CA53D3"/>
    <w:p w:rsidR="00CA53D3" w:rsidRDefault="00CA53D3" w:rsidP="00CA53D3">
      <w:pPr>
        <w:pStyle w:val="Heading3"/>
      </w:pPr>
      <w:r>
        <w:lastRenderedPageBreak/>
        <w:t>Link – Cooperation Fails</w:t>
      </w:r>
    </w:p>
    <w:p w:rsidR="00CA53D3" w:rsidRDefault="00CA53D3" w:rsidP="00CA53D3">
      <w:pPr>
        <w:pStyle w:val="Heading4"/>
      </w:pPr>
      <w:r>
        <w:t>The plan is seen as waffling – destroys resolve</w:t>
      </w:r>
    </w:p>
    <w:p w:rsidR="00CA53D3" w:rsidRDefault="00CA53D3" w:rsidP="00CA53D3">
      <w:proofErr w:type="spellStart"/>
      <w:r w:rsidRPr="005E76A2">
        <w:rPr>
          <w:rStyle w:val="StyleStyleBold12pt"/>
        </w:rPr>
        <w:t>Thiessen</w:t>
      </w:r>
      <w:proofErr w:type="spellEnd"/>
      <w:r w:rsidRPr="005E76A2">
        <w:rPr>
          <w:rStyle w:val="StyleStyleBold12pt"/>
        </w:rPr>
        <w:t xml:space="preserve"> 7-21</w:t>
      </w:r>
      <w:r>
        <w:t xml:space="preserve">-14 [Marc, </w:t>
      </w:r>
      <w:r w:rsidRPr="005E76A2">
        <w:t>visiting fellow at the American Enterprise Institute (AEI) and a columnist for the Washington Post</w:t>
      </w:r>
      <w:r>
        <w:t xml:space="preserve">, </w:t>
      </w:r>
      <w:r w:rsidRPr="005E76A2">
        <w:t>Obama lacks resolve on Ukraine</w:t>
      </w:r>
      <w:r>
        <w:t xml:space="preserve">, </w:t>
      </w:r>
      <w:r w:rsidRPr="005E76A2">
        <w:t>http://www.washingtonpost.com/opinions/marc-thiessen-oval-office-lacks-resolve-on-ukraine/2014/07/21/05dc36da-10d5-11e4-9285-4243a40ddc97_story.html</w:t>
      </w:r>
      <w:r>
        <w:t>]</w:t>
      </w:r>
    </w:p>
    <w:p w:rsidR="00CA53D3" w:rsidRDefault="00CA53D3" w:rsidP="00CA53D3"/>
    <w:p w:rsidR="00CA53D3" w:rsidRPr="00A53ECC" w:rsidRDefault="00CA53D3" w:rsidP="00CA53D3">
      <w:pPr>
        <w:rPr>
          <w:rStyle w:val="StyleBoldUnderline"/>
        </w:rPr>
      </w:pPr>
      <w:r w:rsidRPr="00A53ECC">
        <w:rPr>
          <w:rStyle w:val="StyleBoldUnderline"/>
        </w:rPr>
        <w:t>The path to tragedy in the skies over Donetsk began with U.S. inaction in the skies over Damascus. When Obama drew his red line in Syria and then failed to enforce it,</w:t>
      </w:r>
      <w:r w:rsidRPr="00A53ECC">
        <w:rPr>
          <w:sz w:val="16"/>
        </w:rPr>
        <w:t xml:space="preserve"> it was Putin who found him a face-saving way out. After that embarrassing episode, Pu</w:t>
      </w:r>
      <w:r w:rsidRPr="00A53ECC">
        <w:rPr>
          <w:rStyle w:val="StyleBoldUnderline"/>
        </w:rPr>
        <w:t>tin saw that Obama did not have the stomach to impose consequences</w:t>
      </w:r>
      <w:r w:rsidRPr="00A53ECC">
        <w:rPr>
          <w:sz w:val="16"/>
        </w:rPr>
        <w:t xml:space="preserve"> on Syrian President Bashar al-Assad’s regime and knew that he would face no real consequences for destabilizing Ukraine. So he annexed Crimea and began to arm Russian separatists in eastern Ukraine with advanced weapons, including surface-to-air missiles. Now, a commercial passenger jet has been shot out of the sky, either by Russian-backed separatists or Russian forces themselves — killing all 298 innocent people on board, including at least one confirmed U.S. citizen. </w:t>
      </w:r>
      <w:r w:rsidRPr="00A53ECC">
        <w:rPr>
          <w:rStyle w:val="Emphasis"/>
        </w:rPr>
        <w:t>Inaction has consequences</w:t>
      </w:r>
      <w:r w:rsidRPr="00A53ECC">
        <w:rPr>
          <w:sz w:val="16"/>
        </w:rPr>
        <w:t xml:space="preserve">. </w:t>
      </w:r>
      <w:r w:rsidRPr="00A53ECC">
        <w:rPr>
          <w:rStyle w:val="StyleBoldUnderline"/>
        </w:rPr>
        <w:t>If Obama does nothing in the face of Putin’s actions, our inaction could have consequences far from Ukraine</w:t>
      </w:r>
      <w:r w:rsidRPr="00A53ECC">
        <w:rPr>
          <w:sz w:val="16"/>
        </w:rPr>
        <w:t>. Just as Putin measured Obama’s resolve in Syria and found it lacking, others are now measuring Obama’s resolve in response to the tragedy in Ukraine. Our adversaries, from Beijing to Pyongyang to Tehran, are watching. So are Islamic State, al-Qaeda in the Arabian Peninsula, al-</w:t>
      </w:r>
      <w:proofErr w:type="spellStart"/>
      <w:r w:rsidRPr="00A53ECC">
        <w:rPr>
          <w:sz w:val="16"/>
        </w:rPr>
        <w:t>Shabab</w:t>
      </w:r>
      <w:proofErr w:type="spellEnd"/>
      <w:r w:rsidRPr="00A53ECC">
        <w:rPr>
          <w:sz w:val="16"/>
        </w:rPr>
        <w:t xml:space="preserve"> in east Africa, the Taliban and the leadership of “core” al-Qaeda. Will they find Obama’s resolve lacking as well? </w:t>
      </w:r>
      <w:r w:rsidRPr="00A53ECC">
        <w:rPr>
          <w:rStyle w:val="StyleBoldUnderline"/>
        </w:rPr>
        <w:t>If the president can’t match the resolve of his U.N. ambassador and impose severe consequences on Putin’s regime, we could soon pay the price elsewhere in the world.</w:t>
      </w:r>
    </w:p>
    <w:p w:rsidR="00CA53D3" w:rsidRPr="00E05123" w:rsidRDefault="00CA53D3" w:rsidP="00CA53D3">
      <w:pPr>
        <w:pStyle w:val="Heading4"/>
      </w:pPr>
      <w:r>
        <w:t>Cooperation first fails and strengthens Russia’s hand – but taking the hardline first solves the good parts of cooperation</w:t>
      </w:r>
    </w:p>
    <w:p w:rsidR="00CA53D3" w:rsidRPr="00E05123" w:rsidRDefault="00CA53D3" w:rsidP="00CA53D3">
      <w:r w:rsidRPr="00E05123">
        <w:rPr>
          <w:rStyle w:val="StyleStyleBold12pt"/>
        </w:rPr>
        <w:t>Kessler 6-1</w:t>
      </w:r>
      <w:r w:rsidRPr="00E05123">
        <w:t>-14 [Oren, a Middle East research fellow at the Henry Jackson Society, The Engagement Trap, http://online.wsj.com/articles/the-engagement-trap-1401654072]</w:t>
      </w:r>
    </w:p>
    <w:p w:rsidR="00CA53D3" w:rsidRDefault="00CA53D3" w:rsidP="00CA53D3">
      <w:pPr>
        <w:rPr>
          <w:rStyle w:val="StyleBoldUnderline"/>
        </w:rPr>
      </w:pPr>
    </w:p>
    <w:p w:rsidR="00CA53D3" w:rsidRPr="00A53ECC" w:rsidRDefault="00CA53D3" w:rsidP="00CA53D3">
      <w:pPr>
        <w:rPr>
          <w:rStyle w:val="StyleBoldUnderline"/>
        </w:rPr>
      </w:pPr>
      <w:r w:rsidRPr="00A53ECC">
        <w:rPr>
          <w:rStyle w:val="StyleBoldUnderline"/>
        </w:rPr>
        <w:t>In Washington, engagement is a word very much in vogue</w:t>
      </w:r>
      <w:r w:rsidRPr="00A53ECC">
        <w:rPr>
          <w:sz w:val="12"/>
        </w:rPr>
        <w:t xml:space="preserve">. While campaigning for president in 2008, Barack </w:t>
      </w:r>
      <w:r w:rsidRPr="00A53ECC">
        <w:rPr>
          <w:rStyle w:val="StyleBoldUnderline"/>
        </w:rPr>
        <w:t>Obama insisted that the U.S. must "talk to its enemies</w:t>
      </w:r>
      <w:r w:rsidRPr="00A53ECC">
        <w:rPr>
          <w:sz w:val="12"/>
        </w:rPr>
        <w:t xml:space="preserve">" and blasted his predecessor's "ridiculous" policy of shunning America's worst adversaries. Since coming to office, Mr. </w:t>
      </w:r>
      <w:r w:rsidRPr="00A53ECC">
        <w:rPr>
          <w:rStyle w:val="StyleBoldUnderline"/>
        </w:rPr>
        <w:t>Obama has followed through</w:t>
      </w:r>
      <w:r w:rsidRPr="00A53ECC">
        <w:rPr>
          <w:sz w:val="12"/>
        </w:rPr>
        <w:t xml:space="preserve"> on his campaign vows, </w:t>
      </w:r>
      <w:r w:rsidRPr="00A53ECC">
        <w:rPr>
          <w:rStyle w:val="StyleBoldUnderline"/>
        </w:rPr>
        <w:t>reaching out to</w:t>
      </w:r>
      <w:r w:rsidRPr="00A53ECC">
        <w:rPr>
          <w:sz w:val="12"/>
        </w:rPr>
        <w:t xml:space="preserve"> Iran, </w:t>
      </w:r>
      <w:r w:rsidRPr="00CA53D3">
        <w:rPr>
          <w:rStyle w:val="Emphasis"/>
        </w:rPr>
        <w:t>Russia</w:t>
      </w:r>
      <w:r w:rsidRPr="00A53ECC">
        <w:rPr>
          <w:sz w:val="12"/>
        </w:rPr>
        <w:t xml:space="preserve"> and China, to the chagrin of traditional allies such as Israel, Saudi Arabia and Japan. In "Dancing </w:t>
      </w:r>
      <w:proofErr w:type="gramStart"/>
      <w:r w:rsidRPr="00A53ECC">
        <w:rPr>
          <w:sz w:val="12"/>
        </w:rPr>
        <w:t>With</w:t>
      </w:r>
      <w:proofErr w:type="gramEnd"/>
      <w:r w:rsidRPr="00A53ECC">
        <w:rPr>
          <w:sz w:val="12"/>
        </w:rPr>
        <w:t xml:space="preserve"> the Devil," Michael Rubin makes the opposite case: that </w:t>
      </w:r>
      <w:r w:rsidRPr="00A53ECC">
        <w:rPr>
          <w:rStyle w:val="Emphasis"/>
        </w:rPr>
        <w:t>engaging with rogue regimes often exacts heavier costs than not and, worse, can make war with them more likely</w:t>
      </w:r>
      <w:r w:rsidRPr="00A53ECC">
        <w:rPr>
          <w:sz w:val="12"/>
        </w:rPr>
        <w:t>. "</w:t>
      </w:r>
      <w:r w:rsidRPr="00A53ECC">
        <w:rPr>
          <w:rStyle w:val="StyleBoldUnderline"/>
        </w:rPr>
        <w:t>Diplomats diving into negotiations with rogues</w:t>
      </w:r>
      <w:r w:rsidRPr="00A53ECC">
        <w:rPr>
          <w:sz w:val="12"/>
        </w:rPr>
        <w:t>," Mr. Rubin writes, "</w:t>
      </w:r>
      <w:r w:rsidRPr="00A53ECC">
        <w:rPr>
          <w:rStyle w:val="StyleBoldUnderline"/>
        </w:rPr>
        <w:t xml:space="preserve">are like </w:t>
      </w:r>
      <w:r w:rsidRPr="00A53ECC">
        <w:rPr>
          <w:rStyle w:val="Emphasis"/>
        </w:rPr>
        <w:t>compulsive gamblers</w:t>
      </w:r>
      <w:r w:rsidRPr="00A53ECC">
        <w:rPr>
          <w:rStyle w:val="StyleBoldUnderline"/>
        </w:rPr>
        <w:t xml:space="preserve"> who, no matter how much they lose, believe that one more round might reverse their fortunes."</w:t>
      </w:r>
      <w:r>
        <w:rPr>
          <w:rStyle w:val="StyleBoldUnderline"/>
        </w:rPr>
        <w:t xml:space="preserve"> </w:t>
      </w:r>
      <w:r w:rsidRPr="00A53ECC">
        <w:rPr>
          <w:rStyle w:val="StyleBoldUnderline"/>
        </w:rPr>
        <w:t>Engaging</w:t>
      </w:r>
      <w:r w:rsidRPr="00A53ECC">
        <w:rPr>
          <w:sz w:val="12"/>
        </w:rPr>
        <w:t xml:space="preserve"> with rogues, the author argues in this exhaustive assessment of U.S. diplomatic policy, </w:t>
      </w:r>
      <w:r w:rsidRPr="00A53ECC">
        <w:rPr>
          <w:rStyle w:val="StyleBoldUnderline"/>
        </w:rPr>
        <w:t>squanders precious time, momentum and leverage. It rewards bad behavior</w:t>
      </w:r>
      <w:r w:rsidRPr="00A53ECC">
        <w:rPr>
          <w:sz w:val="12"/>
        </w:rPr>
        <w:t>—states that play by the rules never get the same attention—</w:t>
      </w:r>
      <w:r w:rsidRPr="00A53ECC">
        <w:rPr>
          <w:rStyle w:val="StyleBoldUnderline"/>
        </w:rPr>
        <w:t xml:space="preserve">and </w:t>
      </w:r>
      <w:proofErr w:type="gramStart"/>
      <w:r w:rsidRPr="00A53ECC">
        <w:rPr>
          <w:rStyle w:val="StyleBoldUnderline"/>
        </w:rPr>
        <w:t>confers</w:t>
      </w:r>
      <w:proofErr w:type="gramEnd"/>
      <w:r w:rsidRPr="00A53ECC">
        <w:rPr>
          <w:rStyle w:val="StyleBoldUnderline"/>
        </w:rPr>
        <w:t xml:space="preserve"> legitimacy on illegitimate actors</w:t>
      </w:r>
      <w:r w:rsidRPr="00A53ECC">
        <w:rPr>
          <w:sz w:val="12"/>
        </w:rPr>
        <w:t xml:space="preserve">. And once begun, engagement is seldom dialed back: </w:t>
      </w:r>
      <w:r w:rsidRPr="00A53ECC">
        <w:rPr>
          <w:rStyle w:val="StyleBoldUnderline"/>
        </w:rPr>
        <w:t>Unlike rogues, Western negotiators are generally loath to walk away, lest they be seen as having failed.</w:t>
      </w:r>
      <w:r>
        <w:rPr>
          <w:rStyle w:val="StyleBoldUnderline"/>
        </w:rPr>
        <w:t xml:space="preserve"> </w:t>
      </w:r>
      <w:r w:rsidRPr="00A53ECC">
        <w:rPr>
          <w:sz w:val="12"/>
        </w:rPr>
        <w:t xml:space="preserve">Mr. Rubin is a Persian speaker who spent several months in the 1990s living in Iran. Western missteps with the Islamic Republic—such as granting overgenerous concessions that Tehran then pockets as starting points for the next round of nuclear talks—are a recurring motif of this book. Mr. Obama's apparent indication that he would accept some level of Iranian nuclear enrichment, in violation of multiple U.N. Security Council resolutions, is a case in point. "Rather than enable diplomacy, he poisoned it," the author writes. "Iranian strategists concluded that defiance pays." Mr. Rubin, a fellow at the American Enterprise Institute and a former Pentagon official, draws a distinction in his book between governments that are unsavory—even repellent—and genuine rogues. Saudi Arabia is an illustrative example: an absolute monarchy that bans churches and </w:t>
      </w:r>
      <w:proofErr w:type="gramStart"/>
      <w:r w:rsidRPr="00A53ECC">
        <w:rPr>
          <w:sz w:val="12"/>
        </w:rPr>
        <w:t>synagogues,</w:t>
      </w:r>
      <w:proofErr w:type="gramEnd"/>
      <w:r w:rsidRPr="00A53ECC">
        <w:rPr>
          <w:sz w:val="12"/>
        </w:rPr>
        <w:t xml:space="preserve"> prohibits women from driving and publicly beheads people for crimes from "sorcery" to "sodomy." Saudi Arabia is, by the author's reckoning, a medieval place. But it is also one whose leaders adhere to the norms of international conduct and therefore is no rogue. Iran's leadership, by contrast, has been the world's archetypal rogue ever since it trampled the norms of diplomacy by taking U.S. Embassy workers hostage after the country's 1979 revolution. Since then, Tehran's reckless international behavior—its support for terror groups including Hezbollah and Hamas, its assassination campaigns against dissidents and world leaders beyond Iranian borders, and its decades-long record of nuclear deception—has kept it firmly in the </w:t>
      </w:r>
      <w:proofErr w:type="gramStart"/>
      <w:r w:rsidRPr="00A53ECC">
        <w:rPr>
          <w:sz w:val="12"/>
        </w:rPr>
        <w:t>rogues</w:t>
      </w:r>
      <w:proofErr w:type="gramEnd"/>
      <w:r w:rsidRPr="00A53ECC">
        <w:rPr>
          <w:sz w:val="12"/>
        </w:rPr>
        <w:t xml:space="preserve"> gallery. Pakistan also earns a place on the list, for the inordinate power of its rogue intelligence agency, which time and again has been caught in bed with the Taliban, al Qaeda and sundry other terrorists. North Korea completes the roster of contemporary governments that have unequivocally gone rogue. The concept of rogue states is of recent origin. The U.S. State Department first started labeling governments as state sponsors of terrorism in the late 1970s. Inaugural members of the club included Baathist Iraq and Syria, </w:t>
      </w:r>
      <w:proofErr w:type="spellStart"/>
      <w:r w:rsidRPr="00A53ECC">
        <w:rPr>
          <w:sz w:val="12"/>
        </w:rPr>
        <w:t>Moammar</w:t>
      </w:r>
      <w:proofErr w:type="spellEnd"/>
      <w:r w:rsidRPr="00A53ECC">
        <w:rPr>
          <w:sz w:val="12"/>
        </w:rPr>
        <w:t xml:space="preserve"> Gadhafi's Libya and Communist South Yemen. It was during Bill Clinton's presidency, however, that "rogue" came into common political usage. Rogues, the Clinton administration concluded, were global actors that operated outside international norms, and an entirely different diplomatic tool kit was required for dealing with them. But since then, the author writes, </w:t>
      </w:r>
      <w:r w:rsidRPr="00A53ECC">
        <w:rPr>
          <w:rStyle w:val="StyleBoldUnderline"/>
        </w:rPr>
        <w:t>officials</w:t>
      </w:r>
      <w:r w:rsidRPr="00A53ECC">
        <w:rPr>
          <w:sz w:val="12"/>
        </w:rPr>
        <w:t xml:space="preserve"> from both U.S. parties </w:t>
      </w:r>
      <w:r w:rsidRPr="00A53ECC">
        <w:rPr>
          <w:rStyle w:val="StyleBoldUnderline"/>
        </w:rPr>
        <w:t>have fallen into the engagement trap.</w:t>
      </w:r>
      <w:r w:rsidRPr="00A53ECC">
        <w:rPr>
          <w:sz w:val="12"/>
        </w:rPr>
        <w:t xml:space="preserve"> The very structure of America's foreign-policy apparatus has itself contributed to the problem: The State Department, Mr. Rubin laments, tends to view engagement as its very raison d'être. </w:t>
      </w:r>
      <w:r w:rsidRPr="00A53ECC">
        <w:rPr>
          <w:rStyle w:val="StyleBoldUnderline"/>
        </w:rPr>
        <w:t>After all, if the metric for success is merely sitting down and talking, it's easy for diplomats to claim progress. When was the last time the State Department described negotiations as anything other than "productive," "constructive" or "useful"? Surely more than a few have been unproductive, unconstructive and emphatically useless.</w:t>
      </w:r>
      <w:r>
        <w:rPr>
          <w:rStyle w:val="StyleBoldUnderline"/>
        </w:rPr>
        <w:t xml:space="preserve"> </w:t>
      </w:r>
      <w:r w:rsidRPr="00A53ECC">
        <w:rPr>
          <w:sz w:val="12"/>
        </w:rPr>
        <w:t xml:space="preserve">Mr. Rubin's argument is not that military force and sanctions are the only reliable means of diplomacy; both come with heavy costs. But the costliness of those two options, he maintains, does not therefore mean that dialogue is always the solution. Rather, timing is everything. The fall of the Soviet Union, for example, opened world-wide diplomatic opportunities for the West that had previously been unthinkable. Egypt's Anwar Sadat only made peace with Israel after concluding that it couldn't be destroyed militarily; in Mr. Rubin's words, Sadat "sought engagement only after trying war." </w:t>
      </w:r>
      <w:r w:rsidRPr="00A53ECC">
        <w:rPr>
          <w:rStyle w:val="StyleBoldUnderline"/>
        </w:rPr>
        <w:t>Equally important is leverage</w:t>
      </w:r>
      <w:r w:rsidRPr="00A53ECC">
        <w:rPr>
          <w:sz w:val="12"/>
        </w:rPr>
        <w:t xml:space="preserve">. Victory in the first Gulf War, for instance, gave the West leverage in dealing with the Palestine Liberation Organization, which during the war had backed </w:t>
      </w:r>
      <w:r w:rsidRPr="00A53ECC">
        <w:rPr>
          <w:sz w:val="12"/>
        </w:rPr>
        <w:lastRenderedPageBreak/>
        <w:t xml:space="preserve">Saddam Hussein. Or take the 2003 U.S. invasion of Iraq, which prompted Gadhafi to relinquish his nuclear-weapons program and Iran to temporarily suspend its own. In each of these cases, </w:t>
      </w:r>
      <w:r w:rsidRPr="00A53ECC">
        <w:rPr>
          <w:rStyle w:val="StyleBoldUnderline"/>
        </w:rPr>
        <w:t>Western shows of strength convinced rogue actors that their interests lay in international cooperation rather than confrontation.</w:t>
      </w:r>
    </w:p>
    <w:p w:rsidR="00CA53D3" w:rsidRDefault="00CA53D3" w:rsidP="00CA53D3"/>
    <w:p w:rsidR="00CA53D3" w:rsidRPr="00CA53D3" w:rsidRDefault="00CA53D3" w:rsidP="00CA53D3"/>
    <w:p w:rsidR="00CA53D3" w:rsidRPr="00CA53D3" w:rsidRDefault="00CA53D3" w:rsidP="00CA53D3"/>
    <w:p w:rsidR="00E36F40" w:rsidRPr="009948CE" w:rsidRDefault="00E36F40" w:rsidP="00E36F40">
      <w:pPr>
        <w:pStyle w:val="Heading2"/>
        <w:rPr>
          <w:szCs w:val="28"/>
        </w:rPr>
      </w:pPr>
      <w:r w:rsidRPr="009948CE">
        <w:rPr>
          <w:szCs w:val="28"/>
        </w:rPr>
        <w:lastRenderedPageBreak/>
        <w:t>Case – Russia</w:t>
      </w:r>
    </w:p>
    <w:p w:rsidR="00A579CA" w:rsidRDefault="00A579CA" w:rsidP="00A579CA">
      <w:pPr>
        <w:pStyle w:val="Heading3"/>
      </w:pPr>
      <w:r>
        <w:lastRenderedPageBreak/>
        <w:t>1NC Russia Says No</w:t>
      </w:r>
    </w:p>
    <w:p w:rsidR="00A579CA" w:rsidRDefault="00A579CA" w:rsidP="00A579CA">
      <w:pPr>
        <w:pStyle w:val="Heading4"/>
      </w:pPr>
      <w:r>
        <w:t>Russia says no – they’ll just cooperate with their Asian partners</w:t>
      </w:r>
    </w:p>
    <w:p w:rsidR="00A579CA" w:rsidRDefault="00A579CA" w:rsidP="00A579CA">
      <w:pPr>
        <w:rPr>
          <w:sz w:val="12"/>
        </w:rPr>
      </w:pPr>
      <w:r w:rsidRPr="00A53ECC">
        <w:rPr>
          <w:rStyle w:val="StyleStyleBold12pt"/>
        </w:rPr>
        <w:t>Bennett 7-23</w:t>
      </w:r>
      <w:r w:rsidRPr="00A53ECC">
        <w:t>-14 [Mia, pursuing a PhD in Geography at the University of California, Los Angeles (UCLA) under the supervision of Dr. Laurence Smith and Dr. John Agnew and with the support of a National Science Foundation Graduate Research Fellowship, SANCTIONS ON RUSSIA: HELPING OR HINDERING THE ARCTIC ENVIRONMENT?, http://cryopolitics.com/2014/07/23/sanctions-on-russia-helping-or-hindering-the-arctic-environment/]</w:t>
      </w:r>
      <w:r w:rsidRPr="00A53ECC">
        <w:rPr>
          <w:sz w:val="12"/>
        </w:rPr>
        <w:t xml:space="preserve"> </w:t>
      </w:r>
    </w:p>
    <w:p w:rsidR="00A579CA" w:rsidRDefault="00A579CA" w:rsidP="00A579CA">
      <w:pPr>
        <w:rPr>
          <w:sz w:val="12"/>
        </w:rPr>
      </w:pPr>
    </w:p>
    <w:p w:rsidR="00A579CA" w:rsidRDefault="00A579CA" w:rsidP="00A579CA">
      <w:pPr>
        <w:rPr>
          <w:sz w:val="12"/>
        </w:rPr>
      </w:pPr>
      <w:r w:rsidRPr="00A53ECC">
        <w:rPr>
          <w:sz w:val="12"/>
        </w:rPr>
        <w:t xml:space="preserve">Many in the Arctic have vowed that tensions outside the region between Russia and the West would not affect circumpolar cooperation. </w:t>
      </w:r>
      <w:r w:rsidRPr="00A53ECC">
        <w:rPr>
          <w:rStyle w:val="StyleBoldUnderline"/>
        </w:rPr>
        <w:t>After last week’s downing of Malaysia Airlines Flight 17 over Ukraine, however, the escalation of tension has threatened to spill northward, at least in the political realm.</w:t>
      </w:r>
      <w:r>
        <w:rPr>
          <w:rStyle w:val="StyleBoldUnderline"/>
        </w:rPr>
        <w:t xml:space="preserve"> </w:t>
      </w:r>
      <w:r w:rsidRPr="00A53ECC">
        <w:rPr>
          <w:sz w:val="12"/>
        </w:rPr>
        <w:t xml:space="preserve">According to Reuters, in a news conference, European Union energy commissioner Guenther </w:t>
      </w:r>
      <w:proofErr w:type="spellStart"/>
      <w:r w:rsidRPr="00A53ECC">
        <w:rPr>
          <w:sz w:val="12"/>
        </w:rPr>
        <w:t>Oettinger</w:t>
      </w:r>
      <w:proofErr w:type="spellEnd"/>
      <w:r w:rsidRPr="00A53ECC">
        <w:rPr>
          <w:sz w:val="12"/>
        </w:rPr>
        <w:t xml:space="preserve"> expressed, “If </w:t>
      </w:r>
      <w:r w:rsidRPr="00A53ECC">
        <w:rPr>
          <w:rStyle w:val="StyleBoldUnderline"/>
        </w:rPr>
        <w:t>they (Russia) don’t decisively try to do something to prevent escalation, then there is no reason for us to help promote the growth of their industry</w:t>
      </w:r>
      <w:r w:rsidRPr="00A53ECC">
        <w:rPr>
          <w:sz w:val="12"/>
        </w:rPr>
        <w:t xml:space="preserve"> and develop new resources for gas and oil and therefore to put this equipment on the list of sanctions.” But could the EU seriously affect Russia’s plans for oil and gas development in its Arctic backyard? European companies like Britain’s </w:t>
      </w:r>
      <w:proofErr w:type="spellStart"/>
      <w:r w:rsidRPr="00A53ECC">
        <w:rPr>
          <w:sz w:val="12"/>
        </w:rPr>
        <w:t>Tullow</w:t>
      </w:r>
      <w:proofErr w:type="spellEnd"/>
      <w:r w:rsidRPr="00A53ECC">
        <w:rPr>
          <w:sz w:val="12"/>
        </w:rPr>
        <w:t xml:space="preserve"> Oil, Italy’s </w:t>
      </w:r>
      <w:proofErr w:type="spellStart"/>
      <w:r w:rsidRPr="00A53ECC">
        <w:rPr>
          <w:sz w:val="12"/>
        </w:rPr>
        <w:t>Eni</w:t>
      </w:r>
      <w:proofErr w:type="spellEnd"/>
      <w:r w:rsidRPr="00A53ECC">
        <w:rPr>
          <w:sz w:val="12"/>
        </w:rPr>
        <w:t xml:space="preserve">, and Norway’s Statoil all have investments in the region, so tougher sanctions could theoretically impinge their plans. Norway is not a member of the EU, but Norwegian Foreign Minister </w:t>
      </w:r>
      <w:proofErr w:type="spellStart"/>
      <w:r w:rsidRPr="00A53ECC">
        <w:rPr>
          <w:sz w:val="12"/>
        </w:rPr>
        <w:t>Børge</w:t>
      </w:r>
      <w:proofErr w:type="spellEnd"/>
      <w:r w:rsidRPr="00A53ECC">
        <w:rPr>
          <w:sz w:val="12"/>
        </w:rPr>
        <w:t xml:space="preserve"> </w:t>
      </w:r>
      <w:proofErr w:type="spellStart"/>
      <w:r w:rsidRPr="00A53ECC">
        <w:rPr>
          <w:sz w:val="12"/>
        </w:rPr>
        <w:t>Brende</w:t>
      </w:r>
      <w:proofErr w:type="spellEnd"/>
      <w:r w:rsidRPr="00A53ECC">
        <w:rPr>
          <w:sz w:val="12"/>
        </w:rPr>
        <w:t xml:space="preserve"> declared, “It is important that Europe stand together in this serious situation. EU’s decision to extend the measures is an appropriate and necessary step.” Norway is arguably Russia’s most important partner in the Arctic, from environmental cooperation to oil and gas development, so its decision to follow tougher EU sanctions could hit Moscow hard. ExxonMobil and </w:t>
      </w:r>
      <w:proofErr w:type="spellStart"/>
      <w:r w:rsidRPr="00A53ECC">
        <w:rPr>
          <w:sz w:val="12"/>
        </w:rPr>
        <w:t>Rosneft</w:t>
      </w:r>
      <w:proofErr w:type="spellEnd"/>
      <w:r w:rsidRPr="00A53ECC">
        <w:rPr>
          <w:sz w:val="12"/>
        </w:rPr>
        <w:t xml:space="preserve"> move ahead with exploration in the Kara Sea Still, </w:t>
      </w:r>
      <w:proofErr w:type="gramStart"/>
      <w:r w:rsidRPr="00A53ECC">
        <w:rPr>
          <w:sz w:val="12"/>
        </w:rPr>
        <w:t>it’s</w:t>
      </w:r>
      <w:proofErr w:type="gramEnd"/>
      <w:r w:rsidRPr="00A53ECC">
        <w:rPr>
          <w:sz w:val="12"/>
        </w:rPr>
        <w:t xml:space="preserve"> one thing to get foreign ministers to say something. It’s quite another to stop the immense, multi-billion dollar joint ventures between European, American, and Russian companies from moving forward in the Russian Arctic. This week, U.S.-based ExxonMobil, the world’s largest oil company, began towing Norwegian company </w:t>
      </w:r>
      <w:proofErr w:type="spellStart"/>
      <w:r w:rsidRPr="00A53ECC">
        <w:rPr>
          <w:sz w:val="12"/>
        </w:rPr>
        <w:t>Seadrill’s</w:t>
      </w:r>
      <w:proofErr w:type="spellEnd"/>
      <w:r w:rsidRPr="00A53ECC">
        <w:rPr>
          <w:sz w:val="12"/>
        </w:rPr>
        <w:t xml:space="preserve"> West Alpha oil rig to a site in the Kara Sea that is a four-day sail from Murmansk. Exxon is partnering with </w:t>
      </w:r>
      <w:proofErr w:type="spellStart"/>
      <w:r w:rsidRPr="00A53ECC">
        <w:rPr>
          <w:sz w:val="12"/>
        </w:rPr>
        <w:t>Rosneft</w:t>
      </w:r>
      <w:proofErr w:type="spellEnd"/>
      <w:r w:rsidRPr="00A53ECC">
        <w:rPr>
          <w:sz w:val="12"/>
        </w:rPr>
        <w:t xml:space="preserve"> in a $600 billion project to explore for oil and gas in the </w:t>
      </w:r>
      <w:proofErr w:type="spellStart"/>
      <w:r w:rsidRPr="00A53ECC">
        <w:rPr>
          <w:sz w:val="12"/>
        </w:rPr>
        <w:t>Universitetskaya</w:t>
      </w:r>
      <w:proofErr w:type="spellEnd"/>
      <w:r w:rsidRPr="00A53ECC">
        <w:rPr>
          <w:sz w:val="12"/>
        </w:rPr>
        <w:t xml:space="preserve"> geological formation, which lies within one of three license blocks the two companies hold in the sea. The two companies do not have as much money in the Arctic on the line as Shell, for instance, which has invested $6 billion in looking for fossil fuels in the Chukchi and Beaufort Seas with no returns so far. But overall, Exxon and </w:t>
      </w:r>
      <w:proofErr w:type="spellStart"/>
      <w:r w:rsidRPr="00A53ECC">
        <w:rPr>
          <w:sz w:val="12"/>
        </w:rPr>
        <w:t>Rosneft’s</w:t>
      </w:r>
      <w:proofErr w:type="spellEnd"/>
      <w:r w:rsidRPr="00A53ECC">
        <w:rPr>
          <w:sz w:val="12"/>
        </w:rPr>
        <w:t xml:space="preserve"> joint venture in the Kara and Black Seas still totals an enormous $3.2 billion, so it’s unlikely that either company is going to want to allow events in Ukraine to affect their designs. </w:t>
      </w:r>
      <w:r w:rsidRPr="00A53ECC">
        <w:rPr>
          <w:rStyle w:val="StyleBoldUnderline"/>
        </w:rPr>
        <w:t xml:space="preserve">Especially in the Arctic, exploration activities are planned years in advance given the short operating seasons. </w:t>
      </w:r>
      <w:r w:rsidRPr="00A53ECC">
        <w:rPr>
          <w:rStyle w:val="Emphasis"/>
        </w:rPr>
        <w:t>Any delay can push back plans by years</w:t>
      </w:r>
      <w:r w:rsidRPr="00A53ECC">
        <w:rPr>
          <w:sz w:val="12"/>
        </w:rPr>
        <w:t xml:space="preserve">, so it’s important that companies adhere as closely as possible to the planned schedule. While Exxon Mobil’s activities are not technically in violation of American sanctions, when the West’s states and companies are split, it’s difficult for it to put up a united front against Russia. With sanctions from the West, Russia looks east Whether or not European and American sanctions affect Russia’s plans Arctic oil </w:t>
      </w:r>
      <w:proofErr w:type="spellStart"/>
      <w:r w:rsidRPr="00A53ECC">
        <w:rPr>
          <w:sz w:val="12"/>
        </w:rPr>
        <w:t>an</w:t>
      </w:r>
      <w:proofErr w:type="spellEnd"/>
      <w:r w:rsidRPr="00A53ECC">
        <w:rPr>
          <w:sz w:val="12"/>
        </w:rPr>
        <w:t xml:space="preserve"> gas development, </w:t>
      </w:r>
      <w:r w:rsidRPr="00A53ECC">
        <w:rPr>
          <w:rStyle w:val="StyleBoldUnderline"/>
        </w:rPr>
        <w:t>increasingly, Russia is turning eastward. The country is looking to Asia</w:t>
      </w:r>
      <w:r w:rsidRPr="00A53ECC">
        <w:rPr>
          <w:sz w:val="12"/>
        </w:rPr>
        <w:t xml:space="preserve"> not just for export markets for its fossil fuels, but also </w:t>
      </w:r>
      <w:r w:rsidRPr="00A53ECC">
        <w:rPr>
          <w:rStyle w:val="StyleBoldUnderline"/>
        </w:rPr>
        <w:t>for investors and technology providers for its Arctic oil and gas projects.</w:t>
      </w:r>
      <w:r w:rsidRPr="00A53ECC">
        <w:rPr>
          <w:sz w:val="12"/>
        </w:rPr>
        <w:t xml:space="preserve"> Consider the </w:t>
      </w:r>
      <w:proofErr w:type="spellStart"/>
      <w:r w:rsidRPr="00A53ECC">
        <w:rPr>
          <w:sz w:val="12"/>
        </w:rPr>
        <w:t>Yamal</w:t>
      </w:r>
      <w:proofErr w:type="spellEnd"/>
      <w:r w:rsidRPr="00A53ECC">
        <w:rPr>
          <w:sz w:val="12"/>
        </w:rPr>
        <w:t xml:space="preserve"> LNG project under development in coastal central Siberia. China National Petroleum Corporation, with which Gazprom signed the long-awaited $400 billion, 30-year gas deal in May 2014, holds a 20 percent stake in the project. France’s Total holds another 20 percent stake, while independently-owned Russian company OAO </w:t>
      </w:r>
      <w:proofErr w:type="spellStart"/>
      <w:r w:rsidRPr="00A53ECC">
        <w:rPr>
          <w:sz w:val="12"/>
        </w:rPr>
        <w:t>Novatek</w:t>
      </w:r>
      <w:proofErr w:type="spellEnd"/>
      <w:r w:rsidRPr="00A53ECC">
        <w:rPr>
          <w:sz w:val="12"/>
        </w:rPr>
        <w:t xml:space="preserve"> holds the remaining 60 percent stake. In July 2014, it was announced that South Korea </w:t>
      </w:r>
      <w:proofErr w:type="gramStart"/>
      <w:r w:rsidRPr="00A53ECC">
        <w:rPr>
          <w:sz w:val="12"/>
        </w:rPr>
        <w:t>company</w:t>
      </w:r>
      <w:proofErr w:type="gramEnd"/>
      <w:r w:rsidRPr="00A53ECC">
        <w:rPr>
          <w:sz w:val="12"/>
        </w:rPr>
        <w:t xml:space="preserve"> Daewoo would build the nine LNG tankers that will be needed to transport the resource to and from the gas field. Japanese company Mitsui O.S.K. has already signed up to buy and operate three of these tankers. As such, </w:t>
      </w:r>
      <w:proofErr w:type="spellStart"/>
      <w:r w:rsidRPr="00A53ECC">
        <w:rPr>
          <w:sz w:val="12"/>
        </w:rPr>
        <w:t>Yamal</w:t>
      </w:r>
      <w:proofErr w:type="spellEnd"/>
      <w:r w:rsidRPr="00A53ECC">
        <w:rPr>
          <w:sz w:val="12"/>
        </w:rPr>
        <w:t xml:space="preserve"> exemplifies the increasing participation of China, South Korea, and Japan in the Russian Arctic oil and gas sector – participation which sanctions will not affect. As South Korea makes plans to turn into an oil hub for the Asia-Pacific, Russia could have even more reasons to send its oil and gas east along the Northern Sea Route instead of west, at least when ice conditions allow. Problems ahead for Arctic cooperation on environment, SAR </w:t>
      </w:r>
      <w:r w:rsidRPr="00A53ECC">
        <w:rPr>
          <w:rStyle w:val="StyleBoldUnderline"/>
        </w:rPr>
        <w:t xml:space="preserve">In short, commercial interests are facilitating Arctic cooperation as geopolitical tensions freeze partnerships elsewhere. This is worrying for polar search and rescue and the Arctic environment </w:t>
      </w:r>
      <w:r w:rsidRPr="00A53ECC">
        <w:rPr>
          <w:rStyle w:val="Emphasis"/>
        </w:rPr>
        <w:t xml:space="preserve">because </w:t>
      </w:r>
      <w:proofErr w:type="gramStart"/>
      <w:r w:rsidRPr="00A53ECC">
        <w:rPr>
          <w:rStyle w:val="Emphasis"/>
        </w:rPr>
        <w:t>it’s</w:t>
      </w:r>
      <w:proofErr w:type="gramEnd"/>
      <w:r w:rsidRPr="00A53ECC">
        <w:rPr>
          <w:rStyle w:val="Emphasis"/>
        </w:rPr>
        <w:t xml:space="preserve"> states rather than corporations that partner on these matter</w:t>
      </w:r>
      <w:r w:rsidRPr="00A53ECC">
        <w:rPr>
          <w:rStyle w:val="StyleBoldUnderline"/>
        </w:rPr>
        <w:t>s.</w:t>
      </w:r>
      <w:r w:rsidRPr="00A53ECC">
        <w:rPr>
          <w:sz w:val="12"/>
        </w:rPr>
        <w:t xml:space="preserve"> For instance, in March, events in Crimea put the planned Northern Eagle search and rescue exercise between the U.S., Russia, and Norway, on hold indefinitely. And in April, Canada, the current Arctic Council chair, boycotted the intergovernmental forum’s working group meetings in Moscow. Those meetings were over black carbon and methane, pollutants that threaten to have an increased impact on the Arctic as industrial activities in the region increase. At the time, the Chair of the Arctic Council and Canada’s Minister for the Arctic Council, Leona </w:t>
      </w:r>
      <w:proofErr w:type="spellStart"/>
      <w:r w:rsidRPr="00A53ECC">
        <w:rPr>
          <w:sz w:val="12"/>
        </w:rPr>
        <w:t>Aglukkaq</w:t>
      </w:r>
      <w:proofErr w:type="spellEnd"/>
      <w:r w:rsidRPr="00A53ECC">
        <w:rPr>
          <w:sz w:val="12"/>
        </w:rPr>
        <w:t xml:space="preserve"> expressed, “Canada is proud to show leadership on the world stage through its chairmanship of the Arctic Council. As a </w:t>
      </w:r>
      <w:r w:rsidRPr="00A53ECC">
        <w:rPr>
          <w:rStyle w:val="StyleBoldUnderline"/>
        </w:rPr>
        <w:t>result of Russia’s illegal occupation of Ukraine and its continued provocative actions in Crimea and elsewhere, Canada did not attend working-group-level meetings in Moscow this week</w:t>
      </w:r>
      <w:r w:rsidRPr="00A53ECC">
        <w:rPr>
          <w:sz w:val="12"/>
        </w:rPr>
        <w:t>. Canada will continue to support the important work of the Arctic Council.” Bu</w:t>
      </w:r>
      <w:r w:rsidRPr="00A53ECC">
        <w:rPr>
          <w:rStyle w:val="StyleBoldUnderline"/>
        </w:rPr>
        <w:t>t by boycotting these meetings, Canada was actually not supporting the work of the Arctic Counc</w:t>
      </w:r>
      <w:r w:rsidRPr="00A53ECC">
        <w:rPr>
          <w:sz w:val="12"/>
        </w:rPr>
        <w:t>il, especially in the environmental domain. Without international cooperation between Russia, the biggest Arctic country and the one moving forward the most quickly with Arctic oil and gas development, and the rest of the Arctic states, including Canada, oversight of the ever-increasing extractive industries will weaken.’</w:t>
      </w:r>
    </w:p>
    <w:p w:rsidR="000C2544" w:rsidRDefault="000C2544" w:rsidP="00A579CA">
      <w:pPr>
        <w:rPr>
          <w:sz w:val="12"/>
        </w:rPr>
      </w:pPr>
    </w:p>
    <w:p w:rsidR="000C2544" w:rsidRDefault="000C2544" w:rsidP="000C2544">
      <w:pPr>
        <w:pStyle w:val="Heading3"/>
      </w:pPr>
      <w:r>
        <w:lastRenderedPageBreak/>
        <w:t>1NC Relations Fail</w:t>
      </w:r>
    </w:p>
    <w:p w:rsidR="000C2544" w:rsidRPr="00FD3E84" w:rsidRDefault="000C2544" w:rsidP="000C2544">
      <w:pPr>
        <w:pStyle w:val="Heading4"/>
      </w:pPr>
      <w:r>
        <w:t>No Impact to relations</w:t>
      </w:r>
    </w:p>
    <w:p w:rsidR="000C2544" w:rsidRPr="00FD3E84" w:rsidRDefault="000C2544" w:rsidP="000C2544">
      <w:proofErr w:type="spellStart"/>
      <w:r w:rsidRPr="00FD3E84">
        <w:rPr>
          <w:rStyle w:val="StyleStyleBold12pt"/>
        </w:rPr>
        <w:t>Goldgeier</w:t>
      </w:r>
      <w:proofErr w:type="spellEnd"/>
      <w:r w:rsidRPr="00FD3E84">
        <w:rPr>
          <w:rStyle w:val="StyleStyleBold12pt"/>
        </w:rPr>
        <w:t xml:space="preserve"> 7-22</w:t>
      </w:r>
      <w:r w:rsidRPr="00FD3E84">
        <w:t>-14 [James, dean of the School of International Service at American University, MH17 won’t change our relationship with Russia since there isn’t really any relationship worth talking about, http://www.washingtonpost.com/blogs/monkey-cage/wp/2014/07/22/mh17-wont-change-our-relationship-with-russia-since-there-isnt-really-any-relationship-worth-talking-about/]</w:t>
      </w:r>
    </w:p>
    <w:p w:rsidR="000C2544" w:rsidRPr="00FD3E84" w:rsidRDefault="000C2544" w:rsidP="000C2544"/>
    <w:p w:rsidR="000C2544" w:rsidRPr="00BF2F29" w:rsidRDefault="000C2544" w:rsidP="000C2544">
      <w:pPr>
        <w:rPr>
          <w:rStyle w:val="StyleBoldUnderline"/>
        </w:rPr>
      </w:pPr>
      <w:r w:rsidRPr="00BF2F29">
        <w:rPr>
          <w:sz w:val="16"/>
        </w:rPr>
        <w:t>Second</w:t>
      </w:r>
      <w:r w:rsidRPr="00BF2F29">
        <w:rPr>
          <w:rStyle w:val="Emphasis"/>
        </w:rPr>
        <w:t xml:space="preserve">, there is little at stake in the worst relationship between the United States and Russia in 30 years. </w:t>
      </w:r>
      <w:r w:rsidRPr="00BF2F29">
        <w:rPr>
          <w:sz w:val="16"/>
        </w:rPr>
        <w:t xml:space="preserve">While many derided the reset, both sides achieved significant advantages in the first Obama term. The Russians got an arms control treaty they wanted, as well as the abandonment of the Bush administration’s missile defense plan (albeit in favor of a new one) and a clear indication that the United States was in no hurry to promote NATO membership for Georgia and Ukraine. The Obama administration, meanwhile, got Russian approval for a new supply corridor into Afghanistan and stiffer sanctions against Iran. Today, </w:t>
      </w:r>
      <w:r w:rsidRPr="00BF2F29">
        <w:rPr>
          <w:rStyle w:val="StyleBoldUnderline"/>
        </w:rPr>
        <w:t>neither side has much to lose in the relationship – there is almost nothing of substance within it. There is talk that Russia could thwart the nuclear deal with Iran, but Iran can do that without Moscow’s help if it wants to.</w:t>
      </w:r>
      <w:r w:rsidRPr="00BF2F29">
        <w:rPr>
          <w:sz w:val="16"/>
        </w:rPr>
        <w:t xml:space="preserve"> </w:t>
      </w:r>
      <w:r w:rsidRPr="00BF2F29">
        <w:rPr>
          <w:rStyle w:val="StyleBoldUnderline"/>
        </w:rPr>
        <w:t>The U</w:t>
      </w:r>
      <w:r w:rsidRPr="00BF2F29">
        <w:rPr>
          <w:sz w:val="16"/>
        </w:rPr>
        <w:t xml:space="preserve">nited </w:t>
      </w:r>
      <w:r w:rsidRPr="00BF2F29">
        <w:rPr>
          <w:rStyle w:val="StyleBoldUnderline"/>
        </w:rPr>
        <w:t>S</w:t>
      </w:r>
      <w:r w:rsidRPr="00BF2F29">
        <w:rPr>
          <w:sz w:val="16"/>
        </w:rPr>
        <w:t>tates do</w:t>
      </w:r>
      <w:r w:rsidRPr="00BF2F29">
        <w:rPr>
          <w:rStyle w:val="StyleBoldUnderline"/>
        </w:rPr>
        <w:t xml:space="preserve">es not share Europe’s extensive business interests </w:t>
      </w:r>
      <w:r w:rsidRPr="00BF2F29">
        <w:rPr>
          <w:sz w:val="16"/>
        </w:rPr>
        <w:t xml:space="preserve">and massive energy dependence on Russia, </w:t>
      </w:r>
      <w:r w:rsidRPr="00BF2F29">
        <w:rPr>
          <w:rStyle w:val="StyleBoldUnderline"/>
        </w:rPr>
        <w:t>and so the foundering U.S.-Russia relationship is easier to abandon</w:t>
      </w:r>
      <w:r w:rsidRPr="00BF2F29">
        <w:rPr>
          <w:sz w:val="16"/>
        </w:rPr>
        <w:t xml:space="preserve"> than the mutually beneficial financial ties between Europe and Russia. Despite the recent talk that the </w:t>
      </w:r>
      <w:proofErr w:type="spellStart"/>
      <w:r w:rsidRPr="00BF2F29">
        <w:rPr>
          <w:sz w:val="16"/>
        </w:rPr>
        <w:t>shootdown</w:t>
      </w:r>
      <w:proofErr w:type="spellEnd"/>
      <w:r w:rsidRPr="00BF2F29">
        <w:rPr>
          <w:sz w:val="16"/>
        </w:rPr>
        <w:t xml:space="preserve"> would serve as a “game-changer,” such changes in direction take place when all sides peer over the brink and urgently retreat to avoid the abyss, as occurred after the U-2 plane </w:t>
      </w:r>
      <w:proofErr w:type="spellStart"/>
      <w:r w:rsidRPr="00BF2F29">
        <w:rPr>
          <w:sz w:val="16"/>
        </w:rPr>
        <w:t>shootdown</w:t>
      </w:r>
      <w:proofErr w:type="spellEnd"/>
      <w:r w:rsidRPr="00BF2F29">
        <w:rPr>
          <w:sz w:val="16"/>
        </w:rPr>
        <w:t xml:space="preserve"> over Cuba in October 1962 during the Missile Crisis. That is not the case in Ukraine, despite the tragic loss of nearly 300. Instead, and quite sadly, </w:t>
      </w:r>
      <w:r w:rsidRPr="00BF2F29">
        <w:rPr>
          <w:rStyle w:val="StyleBoldUnderline"/>
        </w:rPr>
        <w:t xml:space="preserve">the conflict will likely continue </w:t>
      </w:r>
      <w:r w:rsidRPr="00BF2F29">
        <w:rPr>
          <w:rStyle w:val="Emphasis"/>
        </w:rPr>
        <w:t>despite all of the rhetoric</w:t>
      </w:r>
      <w:r w:rsidRPr="00BF2F29">
        <w:rPr>
          <w:rStyle w:val="StyleBoldUnderline"/>
        </w:rPr>
        <w:t xml:space="preserve"> from observers in the West.</w:t>
      </w:r>
    </w:p>
    <w:p w:rsidR="000C2544" w:rsidRPr="000C2544" w:rsidRDefault="000C2544" w:rsidP="000C2544"/>
    <w:p w:rsidR="00A579CA" w:rsidRDefault="00A579CA" w:rsidP="00A579CA"/>
    <w:p w:rsidR="00A579CA" w:rsidRDefault="00A579CA" w:rsidP="00A579CA"/>
    <w:p w:rsidR="00A53ECC" w:rsidRPr="009948CE" w:rsidRDefault="00A53ECC" w:rsidP="00A53ECC">
      <w:pPr>
        <w:pStyle w:val="Heading3"/>
      </w:pPr>
      <w:r w:rsidRPr="009948CE">
        <w:lastRenderedPageBreak/>
        <w:t>1NC No Science Co-op</w:t>
      </w:r>
    </w:p>
    <w:p w:rsidR="00A53ECC" w:rsidRPr="009948CE" w:rsidRDefault="00A53ECC" w:rsidP="00A53ECC">
      <w:pPr>
        <w:pStyle w:val="Heading4"/>
      </w:pPr>
      <w:r>
        <w:t>N</w:t>
      </w:r>
      <w:r w:rsidRPr="009948CE">
        <w:t>o arctic science – territorial claims inadvertent bureaucracy</w:t>
      </w:r>
    </w:p>
    <w:p w:rsidR="00A53ECC" w:rsidRDefault="00A53ECC" w:rsidP="00A53ECC">
      <w:r w:rsidRPr="009948CE">
        <w:t xml:space="preserve">Daniel </w:t>
      </w:r>
      <w:proofErr w:type="spellStart"/>
      <w:r w:rsidRPr="009948CE">
        <w:rPr>
          <w:rStyle w:val="StyleStyleBold12pt"/>
        </w:rPr>
        <w:t>Cressey</w:t>
      </w:r>
      <w:proofErr w:type="spellEnd"/>
      <w:r w:rsidRPr="009948CE">
        <w:t xml:space="preserve"> is a reporter with Nature in London, 20</w:t>
      </w:r>
      <w:r w:rsidRPr="009948CE">
        <w:rPr>
          <w:rStyle w:val="StyleStyleBold12pt"/>
        </w:rPr>
        <w:t>11</w:t>
      </w:r>
      <w:r w:rsidRPr="009948CE">
        <w:t xml:space="preserve"> [“Scientific challenges in the Arctic: Open water”, Published online 12 October 2011 | Nature 478, 174-177 (2011) | doi</w:t>
      </w:r>
      <w:proofErr w:type="gramStart"/>
      <w:r w:rsidRPr="009948CE">
        <w:t>:10.1038</w:t>
      </w:r>
      <w:proofErr w:type="gramEnd"/>
      <w:r w:rsidRPr="009948CE">
        <w:t>/478174a, http://www.nature.com/news/2011/111012/full/478174a.html]/sbhag 6.30.2014</w:t>
      </w:r>
    </w:p>
    <w:p w:rsidR="00A53ECC" w:rsidRPr="009948CE" w:rsidRDefault="00A53ECC" w:rsidP="00A53ECC"/>
    <w:p w:rsidR="00A53ECC" w:rsidRPr="009948CE" w:rsidRDefault="00A53ECC" w:rsidP="00A53ECC">
      <w:pPr>
        <w:rPr>
          <w:rStyle w:val="StyleBoldUnderline"/>
        </w:rPr>
      </w:pPr>
      <w:r w:rsidRPr="00A53ECC">
        <w:rPr>
          <w:sz w:val="16"/>
        </w:rPr>
        <w:t xml:space="preserve">The </w:t>
      </w:r>
      <w:r w:rsidRPr="009948CE">
        <w:rPr>
          <w:rStyle w:val="StyleBoldUnderline"/>
        </w:rPr>
        <w:t>territorial ambitions of</w:t>
      </w:r>
      <w:r w:rsidRPr="00A53ECC">
        <w:rPr>
          <w:sz w:val="16"/>
        </w:rPr>
        <w:t xml:space="preserve"> different nations may also </w:t>
      </w:r>
      <w:r w:rsidRPr="009948CE">
        <w:rPr>
          <w:rStyle w:val="StyleBoldUnderline"/>
        </w:rPr>
        <w:t>end up restricting scientific access</w:t>
      </w:r>
      <w:r w:rsidRPr="00A53ECC">
        <w:rPr>
          <w:sz w:val="16"/>
        </w:rPr>
        <w:t xml:space="preserve">. In theory, the areas claimed under the UNCLOS apply only to the sea floor and do not give a country rights over the water above. </w:t>
      </w:r>
      <w:r w:rsidRPr="009948CE">
        <w:rPr>
          <w:rStyle w:val="StyleBoldUnderline"/>
        </w:rPr>
        <w:t>In practice</w:t>
      </w:r>
      <w:r w:rsidRPr="00A53ECC">
        <w:rPr>
          <w:sz w:val="16"/>
        </w:rPr>
        <w:t xml:space="preserve">, however, such claims could hinder scientific work. "If </w:t>
      </w:r>
      <w:r w:rsidRPr="009948CE">
        <w:rPr>
          <w:rStyle w:val="StyleBoldUnderline"/>
        </w:rPr>
        <w:t>a coastal</w:t>
      </w:r>
      <w:r w:rsidRPr="00A53ECC">
        <w:rPr>
          <w:sz w:val="16"/>
        </w:rPr>
        <w:t xml:space="preserve"> state wanted to, it </w:t>
      </w:r>
      <w:r w:rsidRPr="009948CE">
        <w:rPr>
          <w:rStyle w:val="StyleBoldUnderline"/>
        </w:rPr>
        <w:t>could</w:t>
      </w:r>
      <w:r w:rsidRPr="00A53ECC">
        <w:rPr>
          <w:sz w:val="16"/>
        </w:rPr>
        <w:t xml:space="preserve">, </w:t>
      </w:r>
      <w:r w:rsidRPr="009948CE">
        <w:rPr>
          <w:rStyle w:val="StyleBoldUnderline"/>
        </w:rPr>
        <w:t>by declaring</w:t>
      </w:r>
      <w:r w:rsidRPr="00A53ECC">
        <w:rPr>
          <w:sz w:val="16"/>
        </w:rPr>
        <w:t xml:space="preserve"> </w:t>
      </w:r>
      <w:r w:rsidRPr="009948CE">
        <w:rPr>
          <w:rStyle w:val="StyleBoldUnderline"/>
        </w:rPr>
        <w:t>regions to be of special interest for exploration, require that other states request permission to conduct research</w:t>
      </w:r>
      <w:r w:rsidRPr="00A53ECC">
        <w:rPr>
          <w:sz w:val="16"/>
        </w:rPr>
        <w:t xml:space="preserve"> </w:t>
      </w:r>
      <w:r w:rsidRPr="009948CE">
        <w:rPr>
          <w:rStyle w:val="StyleBoldUnderline"/>
        </w:rPr>
        <w:t>in the</w:t>
      </w:r>
      <w:r w:rsidRPr="00A53ECC">
        <w:rPr>
          <w:sz w:val="16"/>
        </w:rPr>
        <w:t xml:space="preserve"> area of the </w:t>
      </w:r>
      <w:r w:rsidRPr="009948CE">
        <w:rPr>
          <w:rStyle w:val="StyleBoldUnderline"/>
        </w:rPr>
        <w:t>extended continental shelf</w:t>
      </w:r>
      <w:r w:rsidRPr="00A53ECC">
        <w:rPr>
          <w:sz w:val="16"/>
        </w:rPr>
        <w:t xml:space="preserve">," says Larry Mayer, a marine geologist at the University of New Hampshire in Durham. </w:t>
      </w:r>
      <w:r w:rsidRPr="009948CE">
        <w:rPr>
          <w:rStyle w:val="StyleBoldUnderline"/>
        </w:rPr>
        <w:t>This is more than just idle speculation</w:t>
      </w:r>
      <w:r w:rsidRPr="00A53ECC">
        <w:rPr>
          <w:sz w:val="16"/>
        </w:rPr>
        <w:t xml:space="preserve">, he says, because </w:t>
      </w:r>
      <w:r w:rsidRPr="009948CE">
        <w:rPr>
          <w:rStyle w:val="StyleBoldUnderline"/>
        </w:rPr>
        <w:t>Russia has a history of impeding access to scientists</w:t>
      </w:r>
      <w:r w:rsidRPr="00A53ECC">
        <w:rPr>
          <w:sz w:val="16"/>
        </w:rPr>
        <w:t xml:space="preserve"> from other nations seeking to work </w:t>
      </w:r>
      <w:r w:rsidRPr="009948CE">
        <w:rPr>
          <w:rStyle w:val="StyleBoldUnderline"/>
        </w:rPr>
        <w:t>in its waters</w:t>
      </w:r>
      <w:r w:rsidRPr="00A53ECC">
        <w:rPr>
          <w:sz w:val="16"/>
        </w:rPr>
        <w:t xml:space="preserve">. Some researchers say that their attempts to put out or collect equipment from areas under Russian control have been thwarted when applications for permits were either denied or went unanswered. The Integrated Ocean Drilling Program, for example, could not obtain permission to drill in Russian parts of the Bering Sea in 2009. Some </w:t>
      </w:r>
      <w:r w:rsidRPr="009948CE">
        <w:rPr>
          <w:rStyle w:val="StyleBoldUnderline"/>
        </w:rPr>
        <w:t>scientists familiar with Russia say</w:t>
      </w:r>
      <w:r w:rsidRPr="00A53ECC">
        <w:rPr>
          <w:sz w:val="16"/>
        </w:rPr>
        <w:t xml:space="preserve"> that </w:t>
      </w:r>
      <w:r w:rsidRPr="009948CE">
        <w:rPr>
          <w:rStyle w:val="StyleBoldUnderline"/>
        </w:rPr>
        <w:t>the permission problems stem more from the nation's massive bureaucracy than a deliberately obstructionist policy. "Inertia here coming from the Soviet era is really huge,</w:t>
      </w:r>
      <w:r w:rsidRPr="00A53ECC">
        <w:rPr>
          <w:sz w:val="16"/>
        </w:rPr>
        <w:t xml:space="preserve">" says Igor </w:t>
      </w:r>
      <w:proofErr w:type="spellStart"/>
      <w:r w:rsidRPr="00A53ECC">
        <w:rPr>
          <w:sz w:val="16"/>
        </w:rPr>
        <w:t>Polyakov</w:t>
      </w:r>
      <w:proofErr w:type="spellEnd"/>
      <w:r w:rsidRPr="00A53ECC">
        <w:rPr>
          <w:sz w:val="16"/>
        </w:rPr>
        <w:t xml:space="preserve">, a Russian Arctic researcher who now works at the University of Alaska Fairbanks. He says that gaining permission for research in Russian waters is much easier now than in the past. Others report just the opposite. Cheryl Rosa, </w:t>
      </w:r>
      <w:r w:rsidRPr="009948CE">
        <w:rPr>
          <w:rStyle w:val="StyleBoldUnderline"/>
        </w:rPr>
        <w:t>deputy director of the US Arctic Research Commission</w:t>
      </w:r>
      <w:r w:rsidRPr="00A53ECC">
        <w:rPr>
          <w:sz w:val="16"/>
        </w:rPr>
        <w:t xml:space="preserve"> in Anchorage, Alaska, </w:t>
      </w:r>
      <w:r w:rsidRPr="009948CE">
        <w:rPr>
          <w:rStyle w:val="StyleBoldUnderline"/>
        </w:rPr>
        <w:t>says</w:t>
      </w:r>
      <w:r w:rsidRPr="00A53ECC">
        <w:rPr>
          <w:sz w:val="16"/>
        </w:rPr>
        <w:t xml:space="preserve"> that </w:t>
      </w:r>
      <w:r w:rsidRPr="009948CE">
        <w:rPr>
          <w:rStyle w:val="StyleBoldUnderline"/>
        </w:rPr>
        <w:t>researchers are still experiencing problems with permits, visas, taxations on funding, getting data out of Russia and other issues.</w:t>
      </w:r>
    </w:p>
    <w:p w:rsidR="00E36F40" w:rsidRPr="009948CE" w:rsidRDefault="00E36F40" w:rsidP="00E36F40">
      <w:pPr>
        <w:pStyle w:val="Heading3"/>
      </w:pPr>
      <w:r w:rsidRPr="009948CE">
        <w:lastRenderedPageBreak/>
        <w:t>1NC No Arctic War</w:t>
      </w:r>
    </w:p>
    <w:p w:rsidR="00E36F40" w:rsidRPr="009948CE" w:rsidRDefault="00E36F40" w:rsidP="00E36F40">
      <w:pPr>
        <w:pStyle w:val="Heading4"/>
      </w:pPr>
      <w:r w:rsidRPr="009948CE">
        <w:t>Zero chance of Arctic war---experts</w:t>
      </w:r>
    </w:p>
    <w:p w:rsidR="00E36F40" w:rsidRPr="009948CE" w:rsidRDefault="00E36F40" w:rsidP="00E36F40">
      <w:proofErr w:type="spellStart"/>
      <w:r w:rsidRPr="009948CE">
        <w:rPr>
          <w:rStyle w:val="StyleStyleBold12pt"/>
        </w:rPr>
        <w:t>Mahony</w:t>
      </w:r>
      <w:proofErr w:type="spellEnd"/>
      <w:r w:rsidRPr="009948CE">
        <w:rPr>
          <w:rStyle w:val="StyleStyleBold12pt"/>
        </w:rPr>
        <w:t xml:space="preserve"> 3/19</w:t>
      </w:r>
      <w:r w:rsidRPr="009948CE">
        <w:t xml:space="preserve"> Honor, EU Observer, "Fear of Arctic </w:t>
      </w:r>
      <w:proofErr w:type="gramStart"/>
      <w:r w:rsidRPr="009948CE">
        <w:t>conflict are</w:t>
      </w:r>
      <w:proofErr w:type="gramEnd"/>
      <w:r w:rsidRPr="009948CE">
        <w:t xml:space="preserve"> 'overblown'", 2013, euobserver.com/foreign/119479</w:t>
      </w:r>
    </w:p>
    <w:p w:rsidR="00E36F40" w:rsidRPr="009948CE" w:rsidRDefault="00E36F40" w:rsidP="00E36F40">
      <w:pPr>
        <w:rPr>
          <w:sz w:val="12"/>
        </w:rPr>
      </w:pPr>
      <w:r w:rsidRPr="009948CE">
        <w:rPr>
          <w:rStyle w:val="StyleBoldUnderline"/>
        </w:rPr>
        <w:t xml:space="preserve">The Arctic has become a new frontier in international relations, but </w:t>
      </w:r>
      <w:r w:rsidRPr="009948CE">
        <w:rPr>
          <w:rStyle w:val="Emphasis"/>
        </w:rPr>
        <w:t>fear of potential conflict in the</w:t>
      </w:r>
      <w:r w:rsidRPr="009948CE">
        <w:rPr>
          <w:sz w:val="12"/>
        </w:rPr>
        <w:t xml:space="preserve"> resource-rich </w:t>
      </w:r>
      <w:r w:rsidRPr="009948CE">
        <w:rPr>
          <w:rStyle w:val="Emphasis"/>
        </w:rPr>
        <w:t>region is overblown, say experts</w:t>
      </w:r>
      <w:r w:rsidRPr="009948CE">
        <w:rPr>
          <w:sz w:val="12"/>
        </w:rPr>
        <w:t>. For long a mystery because of its general impenetrability, melting ice caps are revealing more and more of the Arctic region to scientists, researchers and industry. Climate change experts can take a more precise look at a what global warming is doing to the planet, shipping trade routes once considered unthinkable are now possible, and governments and businesses are in thrall to the potential exploitation of coal, iron, rare earths and oil. The interest is reflected in the growing list of those wanting to have a foot in the Arctic council, a forum of eight countries with territory in the polar region. While the US, Denmark, Iceland, Finland, Norway, Sweden, Russia and Canada form the council, the EU commission, China, India, South Korea and Japan have all expressed an interest in having a permanent observer status. "</w:t>
      </w:r>
      <w:r w:rsidRPr="009948CE">
        <w:rPr>
          <w:rStyle w:val="StyleBoldUnderline"/>
        </w:rPr>
        <w:t>The Arctic has become a new meeting place for America, Europe and the Asia Pacific</w:t>
      </w:r>
      <w:r w:rsidRPr="009948CE">
        <w:rPr>
          <w:sz w:val="12"/>
        </w:rPr>
        <w:t xml:space="preserve">," says Damien </w:t>
      </w:r>
      <w:proofErr w:type="spellStart"/>
      <w:r w:rsidRPr="009948CE">
        <w:rPr>
          <w:sz w:val="12"/>
        </w:rPr>
        <w:t>Degeorges</w:t>
      </w:r>
      <w:proofErr w:type="spellEnd"/>
      <w:r w:rsidRPr="009948CE">
        <w:rPr>
          <w:sz w:val="12"/>
        </w:rPr>
        <w:t xml:space="preserve">, founder of the Arctic Policy and Economic Forum. During a recent conference on Arctic shipping routes in the European Parliament, </w:t>
      </w:r>
      <w:proofErr w:type="spellStart"/>
      <w:r w:rsidRPr="009948CE">
        <w:rPr>
          <w:sz w:val="12"/>
        </w:rPr>
        <w:t>Degeorges</w:t>
      </w:r>
      <w:proofErr w:type="spellEnd"/>
      <w:r w:rsidRPr="009948CE">
        <w:rPr>
          <w:sz w:val="12"/>
        </w:rPr>
        <w:t xml:space="preserve"> noted that "China has been the most active by far in the last years." He points to its red-carpet treatment of politicians from Greenland, a territory that recently got full control over its wealth of natural resources. </w:t>
      </w:r>
      <w:proofErr w:type="spellStart"/>
      <w:proofErr w:type="gramStart"/>
      <w:r w:rsidRPr="009948CE">
        <w:rPr>
          <w:sz w:val="12"/>
        </w:rPr>
        <w:t>Bejing</w:t>
      </w:r>
      <w:proofErr w:type="spellEnd"/>
      <w:r w:rsidRPr="009948CE">
        <w:rPr>
          <w:sz w:val="12"/>
        </w:rPr>
        <w:t xml:space="preserve"> also </w:t>
      </w:r>
      <w:proofErr w:type="spellStart"/>
      <w:r w:rsidRPr="009948CE">
        <w:rPr>
          <w:sz w:val="12"/>
        </w:rPr>
        <w:t>cosied</w:t>
      </w:r>
      <w:proofErr w:type="spellEnd"/>
      <w:r w:rsidRPr="009948CE">
        <w:rPr>
          <w:sz w:val="12"/>
        </w:rPr>
        <w:t xml:space="preserve"> up to Iceland after the island's financial meltdown.</w:t>
      </w:r>
      <w:proofErr w:type="gramEnd"/>
      <w:r w:rsidRPr="009948CE">
        <w:rPr>
          <w:sz w:val="12"/>
        </w:rPr>
        <w:t xml:space="preserve"> The two undertook a joint expedition to the North Pole and the Chinese have the largest foreign embassy in Reykjavik. Meanwhile, South Korea's president visited Greenland last year and shipping hubs like Singapore are holding Arctic conferences. The interest is being spurred by melting icebergs. Last year saw a record low of multi-year ice - permanent ice - in the polar sea. This means greater shipping and mineral exploitation potential. There were 37 transits of the North East Passage (NEP), running from the Atlantic to the Pacific along the top of Russia, in 2011. This rose to 47 in 2012. </w:t>
      </w:r>
      <w:proofErr w:type="gramStart"/>
      <w:r w:rsidRPr="009948CE">
        <w:rPr>
          <w:sz w:val="12"/>
        </w:rPr>
        <w:t>For a ship travelling from the Netherlands to China, the route around 40 percent shorter than using the traditional Suez Canal.</w:t>
      </w:r>
      <w:proofErr w:type="gramEnd"/>
      <w:r w:rsidRPr="009948CE">
        <w:rPr>
          <w:sz w:val="12"/>
        </w:rPr>
        <w:t xml:space="preserve"> </w:t>
      </w:r>
      <w:proofErr w:type="gramStart"/>
      <w:r w:rsidRPr="009948CE">
        <w:rPr>
          <w:sz w:val="12"/>
        </w:rPr>
        <w:t>A huge saving for China, where 50 percent of its GDP is connected to shipping.</w:t>
      </w:r>
      <w:proofErr w:type="gramEnd"/>
      <w:r w:rsidRPr="009948CE">
        <w:rPr>
          <w:sz w:val="12"/>
        </w:rPr>
        <w:t xml:space="preserve"> Russia is also keen to exploit the route as the rise in temperatures is melting the permafrost in its northern territory, playing havoc with its roads and railways. According to Jan Fritz Hansen, deputy director of the Danish </w:t>
      </w:r>
      <w:proofErr w:type="spellStart"/>
      <w:r w:rsidRPr="009948CE">
        <w:rPr>
          <w:sz w:val="12"/>
        </w:rPr>
        <w:t>shipowners’</w:t>
      </w:r>
      <w:proofErr w:type="spellEnd"/>
      <w:r w:rsidRPr="009948CE">
        <w:rPr>
          <w:sz w:val="12"/>
        </w:rPr>
        <w:t xml:space="preserve"> association, the real breakthrough will come when there is a cross polar route. At the moment there are </w:t>
      </w:r>
      <w:proofErr w:type="spellStart"/>
      <w:r w:rsidRPr="009948CE">
        <w:rPr>
          <w:sz w:val="12"/>
        </w:rPr>
        <w:t>are</w:t>
      </w:r>
      <w:proofErr w:type="spellEnd"/>
      <w:r w:rsidRPr="009948CE">
        <w:rPr>
          <w:sz w:val="12"/>
        </w:rPr>
        <w:t xml:space="preserve"> two options - the North East </w:t>
      </w:r>
      <w:proofErr w:type="spellStart"/>
      <w:r w:rsidRPr="009948CE">
        <w:rPr>
          <w:sz w:val="12"/>
        </w:rPr>
        <w:t>Passge</w:t>
      </w:r>
      <w:proofErr w:type="spellEnd"/>
      <w:r w:rsidRPr="009948CE">
        <w:rPr>
          <w:sz w:val="12"/>
        </w:rPr>
        <w:t xml:space="preserve"> for which Russia asks high fees for transiting ships - or the much-less developed North West Passage along Canada. His chief concern is that "trade up there is free. We don't want protectionism. Everyone should be allowed to compete up there." And he believes the biggest story of the Arctic is not how it is traversed but what will be taken out of it. According to the US Geological Survey (2009), the Arctic holds 13 percent of undiscovered oil and 30 percent of undiscovered gas supplies. Greenland is already at the </w:t>
      </w:r>
      <w:proofErr w:type="spellStart"/>
      <w:r w:rsidRPr="009948CE">
        <w:rPr>
          <w:sz w:val="12"/>
        </w:rPr>
        <w:t>centre</w:t>
      </w:r>
      <w:proofErr w:type="spellEnd"/>
      <w:r w:rsidRPr="009948CE">
        <w:rPr>
          <w:sz w:val="12"/>
        </w:rPr>
        <w:t xml:space="preserve"> of political tussle between the EU and China over future exploitation of its rare earths - used in a range of technologies such as hybrid cars or smart phones. "The biggest adventure will be the Arctic destination. There </w:t>
      </w:r>
      <w:proofErr w:type="gramStart"/>
      <w:r w:rsidRPr="009948CE">
        <w:rPr>
          <w:sz w:val="12"/>
        </w:rPr>
        <w:t>is</w:t>
      </w:r>
      <w:proofErr w:type="gramEnd"/>
      <w:r w:rsidRPr="009948CE">
        <w:rPr>
          <w:sz w:val="12"/>
        </w:rPr>
        <w:t xml:space="preserve"> a lot of valuable goods that should be taken out of nature up there," he said. </w:t>
      </w:r>
      <w:r w:rsidRPr="009948CE">
        <w:rPr>
          <w:rStyle w:val="StyleBoldUnderline"/>
        </w:rPr>
        <w:t>This resource potential - although tempered by the fact that much of it is not economically viable to exploit - has led to fears that the Arctic region is ripe for conflict</w:t>
      </w:r>
      <w:r w:rsidRPr="009948CE">
        <w:rPr>
          <w:sz w:val="12"/>
        </w:rPr>
        <w:t xml:space="preserve">. </w:t>
      </w:r>
      <w:r w:rsidRPr="009948CE">
        <w:rPr>
          <w:rStyle w:val="Emphasis"/>
        </w:rPr>
        <w:t>But this is nonsense, says Nil Wang, a former Danish admiral and Arctic expert</w:t>
      </w:r>
      <w:r w:rsidRPr="009948CE">
        <w:rPr>
          <w:sz w:val="12"/>
        </w:rPr>
        <w:t>. Most resources have an owner "</w:t>
      </w:r>
      <w:r w:rsidRPr="009948CE">
        <w:rPr>
          <w:rStyle w:val="StyleBoldUnderline"/>
        </w:rPr>
        <w:t>There is a general public perception that the Arctic region holds great potential for conflict because it is an ungoverned region where all these resources are waiting to be picked</w:t>
      </w:r>
      <w:r w:rsidRPr="009948CE">
        <w:rPr>
          <w:sz w:val="12"/>
        </w:rPr>
        <w:t xml:space="preserve"> up by the one who gets there first. </w:t>
      </w:r>
      <w:r w:rsidRPr="009948CE">
        <w:rPr>
          <w:rStyle w:val="Emphasis"/>
        </w:rPr>
        <w:t>That is completely false</w:t>
      </w:r>
      <w:r w:rsidRPr="009948CE">
        <w:rPr>
          <w:sz w:val="12"/>
        </w:rPr>
        <w:t xml:space="preserve">," he said. </w:t>
      </w:r>
      <w:r w:rsidRPr="009948CE">
        <w:rPr>
          <w:rStyle w:val="Emphasis"/>
        </w:rPr>
        <w:t>He notes that it is an "extremely well-regulated region</w:t>
      </w:r>
      <w:r w:rsidRPr="009948CE">
        <w:rPr>
          <w:rStyle w:val="StyleBoldUnderline"/>
        </w:rPr>
        <w:t>," with international rules saying that coastal states have territorial jurisdiction up to 12 nautical miles off their coast</w:t>
      </w:r>
      <w:r w:rsidRPr="009948CE">
        <w:rPr>
          <w:sz w:val="12"/>
        </w:rPr>
        <w:t xml:space="preserve">. On top of that is </w:t>
      </w:r>
      <w:r w:rsidRPr="009948CE">
        <w:rPr>
          <w:rStyle w:val="StyleBoldUnderline"/>
        </w:rPr>
        <w:t>a further 200 nautical miles of exclusive economic zone "where you own every value in the water and under the seabed</w:t>
      </w:r>
      <w:r w:rsidRPr="009948CE">
        <w:rPr>
          <w:sz w:val="12"/>
        </w:rPr>
        <w:t xml:space="preserve">." "Up to </w:t>
      </w:r>
      <w:r w:rsidRPr="009948CE">
        <w:rPr>
          <w:rStyle w:val="Emphasis"/>
        </w:rPr>
        <w:t>97 percent of energy resources</w:t>
      </w:r>
      <w:r w:rsidRPr="009948CE">
        <w:rPr>
          <w:sz w:val="12"/>
        </w:rPr>
        <w:t xml:space="preserve"> </w:t>
      </w:r>
      <w:proofErr w:type="gramStart"/>
      <w:r w:rsidRPr="009948CE">
        <w:rPr>
          <w:sz w:val="12"/>
        </w:rPr>
        <w:t>is</w:t>
      </w:r>
      <w:proofErr w:type="gramEnd"/>
      <w:r w:rsidRPr="009948CE">
        <w:rPr>
          <w:sz w:val="12"/>
        </w:rPr>
        <w:t xml:space="preserve"> </w:t>
      </w:r>
      <w:r w:rsidRPr="009948CE">
        <w:rPr>
          <w:rStyle w:val="Emphasis"/>
        </w:rPr>
        <w:t>actually belong</w:t>
      </w:r>
      <w:r w:rsidRPr="009948CE">
        <w:rPr>
          <w:sz w:val="12"/>
        </w:rPr>
        <w:t xml:space="preserve">ing </w:t>
      </w:r>
      <w:r w:rsidRPr="009948CE">
        <w:rPr>
          <w:rStyle w:val="Emphasis"/>
        </w:rPr>
        <w:t>to someone already</w:t>
      </w:r>
      <w:r w:rsidRPr="009948CE">
        <w:rPr>
          <w:sz w:val="12"/>
        </w:rPr>
        <w:t xml:space="preserve">," says Wang. He </w:t>
      </w:r>
      <w:proofErr w:type="gramStart"/>
      <w:r w:rsidRPr="009948CE">
        <w:rPr>
          <w:sz w:val="12"/>
        </w:rPr>
        <w:t>suggest</w:t>
      </w:r>
      <w:proofErr w:type="gramEnd"/>
      <w:r w:rsidRPr="009948CE">
        <w:rPr>
          <w:sz w:val="12"/>
        </w:rPr>
        <w:t xml:space="preserve"> </w:t>
      </w:r>
      <w:r w:rsidRPr="009948CE">
        <w:rPr>
          <w:rStyle w:val="Emphasis"/>
        </w:rPr>
        <w:t>the actors in the region all want to create a business environment, which requires stable politics and security.</w:t>
      </w:r>
    </w:p>
    <w:p w:rsidR="00E36F40" w:rsidRPr="009948CE" w:rsidRDefault="00E36F40" w:rsidP="00E36F40">
      <w:pPr>
        <w:pStyle w:val="Heading3"/>
      </w:pPr>
      <w:r w:rsidRPr="009948CE">
        <w:lastRenderedPageBreak/>
        <w:t>1NC Relations High</w:t>
      </w:r>
    </w:p>
    <w:p w:rsidR="00E36F40" w:rsidRPr="009948CE" w:rsidRDefault="00E36F40" w:rsidP="00E36F40">
      <w:pPr>
        <w:pStyle w:val="Heading4"/>
      </w:pPr>
      <w:r w:rsidRPr="009948CE">
        <w:t>Empirics prove US-Russian relations will remain stable despite Ukraine crisis – overlapping interests in containing China</w:t>
      </w:r>
    </w:p>
    <w:p w:rsidR="00E36F40" w:rsidRPr="009948CE" w:rsidRDefault="00E36F40" w:rsidP="00E36F40">
      <w:r w:rsidRPr="009948CE">
        <w:rPr>
          <w:rStyle w:val="StyleStyleBold12pt"/>
        </w:rPr>
        <w:t>Eland, 4/29</w:t>
      </w:r>
      <w:r w:rsidRPr="009948CE">
        <w:t xml:space="preserve">/14 – Senior Fellow and Director, Center on Peace &amp; Stability, Independent Institute (Ivan, “Despite the Crisis </w:t>
      </w:r>
      <w:proofErr w:type="gramStart"/>
      <w:r w:rsidRPr="009948CE">
        <w:t>Over</w:t>
      </w:r>
      <w:proofErr w:type="gramEnd"/>
      <w:r w:rsidRPr="009948CE">
        <w:t xml:space="preserve"> Ukraine, America Will Likely Need Russia Soon,” Huffington Post, http://www.huffingtonpost.com/ivan-eland/despite-the-crisis-over-u_b_5226435.html)//SY</w:t>
      </w:r>
    </w:p>
    <w:p w:rsidR="00E36F40" w:rsidRPr="009948CE" w:rsidRDefault="00E36F40" w:rsidP="00E36F40"/>
    <w:p w:rsidR="00E36F40" w:rsidRPr="009948CE" w:rsidRDefault="00E36F40" w:rsidP="00E36F40">
      <w:r w:rsidRPr="009948CE">
        <w:rPr>
          <w:rStyle w:val="StyleBoldUnderline"/>
        </w:rPr>
        <w:t>Despite</w:t>
      </w:r>
      <w:r w:rsidRPr="009948CE">
        <w:t xml:space="preserve"> all of the </w:t>
      </w:r>
      <w:r w:rsidRPr="009948CE">
        <w:rPr>
          <w:rStyle w:val="StyleBoldUnderline"/>
        </w:rPr>
        <w:t>hand wringing in</w:t>
      </w:r>
      <w:r w:rsidRPr="009948CE">
        <w:t xml:space="preserve"> the </w:t>
      </w:r>
      <w:r w:rsidRPr="009948CE">
        <w:rPr>
          <w:rStyle w:val="StyleBoldUnderline"/>
        </w:rPr>
        <w:t>United States about Russia's</w:t>
      </w:r>
      <w:r w:rsidRPr="009948CE">
        <w:t xml:space="preserve"> soft invasion and </w:t>
      </w:r>
      <w:r w:rsidRPr="009948CE">
        <w:rPr>
          <w:rStyle w:val="StyleBoldUnderline"/>
        </w:rPr>
        <w:t>annexation of Crimea and</w:t>
      </w:r>
      <w:r w:rsidRPr="009948CE">
        <w:t xml:space="preserve"> its </w:t>
      </w:r>
      <w:r w:rsidRPr="009948CE">
        <w:rPr>
          <w:rStyle w:val="StyleBoldUnderline"/>
        </w:rPr>
        <w:t>intimidation of eastern Ukraine,</w:t>
      </w:r>
      <w:r w:rsidRPr="009948CE">
        <w:t xml:space="preserve"> President Barack </w:t>
      </w:r>
      <w:r w:rsidRPr="009948CE">
        <w:rPr>
          <w:rStyle w:val="StyleBoldUnderline"/>
        </w:rPr>
        <w:t>Obama's tour of East Asia demonstrates why U.S.-Russian relations</w:t>
      </w:r>
      <w:r w:rsidRPr="009948CE">
        <w:t xml:space="preserve"> probably </w:t>
      </w:r>
      <w:r w:rsidRPr="009948CE">
        <w:rPr>
          <w:rStyle w:val="Emphasis"/>
        </w:rPr>
        <w:t>will avoid plummeting into a new Cold War</w:t>
      </w:r>
      <w:r w:rsidRPr="009948CE">
        <w:rPr>
          <w:rStyle w:val="StyleBoldUnderline"/>
        </w:rPr>
        <w:t>.</w:t>
      </w:r>
      <w:r w:rsidRPr="009948CE">
        <w:t xml:space="preserve"> Although President Obama insisted during his trip to four East Asian countries worried about China's rapid rise (while not visiting China) that, "We're not interested in containing China," some </w:t>
      </w:r>
      <w:r w:rsidRPr="009948CE">
        <w:rPr>
          <w:rStyle w:val="StyleBoldUnderline"/>
        </w:rPr>
        <w:t>experts nevertheless were correctly calling it the "containment tour."</w:t>
      </w:r>
      <w:r w:rsidRPr="009948CE">
        <w:t xml:space="preserve"> Obama visited Japan, South Korea, the Philippines, and Malaysia -- the first three being nations that the United States has pledged to defend and the last being a nation that would like U.S. support in its territorial dispute with China in the South China Sea. Similarly, the Philippines and Japan would also like American support in their territorial disputes with China in the South and East China Seas, respectively. The U.S. has pledged to defend South Korea against North Korea, a major Chinese ally. </w:t>
      </w:r>
      <w:r w:rsidRPr="009948CE">
        <w:rPr>
          <w:rStyle w:val="StyleBoldUnderline"/>
        </w:rPr>
        <w:t>In addition to</w:t>
      </w:r>
      <w:r w:rsidRPr="009948CE">
        <w:t xml:space="preserve"> past </w:t>
      </w:r>
      <w:r w:rsidRPr="009948CE">
        <w:rPr>
          <w:rStyle w:val="StyleBoldUnderline"/>
        </w:rPr>
        <w:t>strengthening of U.S. Cold War-era alliances in East Asia, Obama</w:t>
      </w:r>
      <w:r w:rsidRPr="009948CE">
        <w:t xml:space="preserve">, on this trip, </w:t>
      </w:r>
      <w:r w:rsidRPr="009948CE">
        <w:rPr>
          <w:rStyle w:val="StyleBoldUnderline"/>
        </w:rPr>
        <w:t>is bringing back American military use of Philippine military bases,</w:t>
      </w:r>
      <w:r w:rsidRPr="009948CE">
        <w:t xml:space="preserve"> from which Filipinos ejected the United States in 1992 after the Cold War ended. But </w:t>
      </w:r>
      <w:r w:rsidRPr="009948CE">
        <w:rPr>
          <w:rStyle w:val="StyleBoldUnderline"/>
        </w:rPr>
        <w:t>what does</w:t>
      </w:r>
      <w:r w:rsidRPr="009948CE">
        <w:t xml:space="preserve"> all this </w:t>
      </w:r>
      <w:r w:rsidRPr="009948CE">
        <w:rPr>
          <w:rStyle w:val="StyleBoldUnderline"/>
        </w:rPr>
        <w:t>have to do with Russia?</w:t>
      </w:r>
      <w:r w:rsidRPr="009948CE">
        <w:t xml:space="preserve"> Foreign policy </w:t>
      </w:r>
      <w:r w:rsidRPr="009948CE">
        <w:rPr>
          <w:rStyle w:val="StyleBoldUnderline"/>
        </w:rPr>
        <w:t>realists make a good case that most countries, whether democratic or autocratic, behave similarly</w:t>
      </w:r>
      <w:r w:rsidRPr="009948CE">
        <w:t xml:space="preserve"> on the global stage. </w:t>
      </w:r>
      <w:r w:rsidRPr="009948CE">
        <w:rPr>
          <w:rStyle w:val="StyleBoldUnderline"/>
        </w:rPr>
        <w:t>The United States fears a rising China, and thus Obama's "pivot" to Asia has renewed and revitalized America's East Asian alliances</w:t>
      </w:r>
      <w:r w:rsidRPr="009948CE">
        <w:t xml:space="preserve"> that were originally directed against the Soviet Union. </w:t>
      </w:r>
      <w:r w:rsidRPr="009948CE">
        <w:rPr>
          <w:rStyle w:val="StyleBoldUnderline"/>
        </w:rPr>
        <w:t>Russia has long border with China and also fears its rise, especially because Siberia is resource rich and sparsely populated and may</w:t>
      </w:r>
      <w:r w:rsidRPr="009948CE">
        <w:t xml:space="preserve"> thus </w:t>
      </w:r>
      <w:r w:rsidRPr="009948CE">
        <w:rPr>
          <w:rStyle w:val="StyleBoldUnderline"/>
        </w:rPr>
        <w:t>be vulnerable to penetration</w:t>
      </w:r>
      <w:r w:rsidRPr="009948CE">
        <w:t xml:space="preserve"> by a populous China. And </w:t>
      </w:r>
      <w:r w:rsidRPr="009948CE">
        <w:rPr>
          <w:rStyle w:val="StyleBoldUnderline"/>
        </w:rPr>
        <w:t>despite more than 40 years of Cold War with the Soviet Union and recently strained relations with</w:t>
      </w:r>
      <w:r w:rsidRPr="009948CE">
        <w:t xml:space="preserve"> Vladimir </w:t>
      </w:r>
      <w:r w:rsidRPr="009948CE">
        <w:rPr>
          <w:rStyle w:val="StyleBoldUnderline"/>
        </w:rPr>
        <w:t>Putin's Russia,</w:t>
      </w:r>
      <w:r w:rsidRPr="009948CE">
        <w:t xml:space="preserve"> believe it or not, for the last two hundred years, the country in the world that the </w:t>
      </w:r>
      <w:r w:rsidRPr="009948CE">
        <w:rPr>
          <w:rStyle w:val="StyleBoldUnderline"/>
        </w:rPr>
        <w:t>United States has</w:t>
      </w:r>
      <w:r w:rsidRPr="009948CE">
        <w:t xml:space="preserve"> </w:t>
      </w:r>
      <w:r w:rsidRPr="009948CE">
        <w:rPr>
          <w:rStyle w:val="StyleBoldUnderline"/>
        </w:rPr>
        <w:t>shared</w:t>
      </w:r>
      <w:r w:rsidRPr="009948CE">
        <w:t xml:space="preserve"> the </w:t>
      </w:r>
      <w:r w:rsidRPr="009948CE">
        <w:rPr>
          <w:rStyle w:val="StyleBoldUnderline"/>
        </w:rPr>
        <w:t>most strategic interests with</w:t>
      </w:r>
      <w:r w:rsidRPr="009948CE">
        <w:t xml:space="preserve"> is </w:t>
      </w:r>
      <w:r w:rsidRPr="009948CE">
        <w:rPr>
          <w:rStyle w:val="StyleBoldUnderline"/>
        </w:rPr>
        <w:t>Russia.</w:t>
      </w:r>
      <w:r w:rsidRPr="009948CE">
        <w:t xml:space="preserve"> </w:t>
      </w:r>
      <w:proofErr w:type="gramStart"/>
      <w:r w:rsidRPr="009948CE">
        <w:t xml:space="preserve">According to Michael Lind, in the book The American Way of Strategy: U.S. Foreign Policy and the American Way of Life, </w:t>
      </w:r>
      <w:r w:rsidRPr="009948CE">
        <w:rPr>
          <w:rStyle w:val="StyleBoldUnderline"/>
        </w:rPr>
        <w:t>American strategists always have counted on Russia to oppose</w:t>
      </w:r>
      <w:r w:rsidRPr="009948CE">
        <w:t xml:space="preserve"> the rise of </w:t>
      </w:r>
      <w:r w:rsidRPr="009948CE">
        <w:rPr>
          <w:rStyle w:val="StyleBoldUnderline"/>
        </w:rPr>
        <w:t>potentially hegemonic powers in Europe and East Asia.</w:t>
      </w:r>
      <w:proofErr w:type="gramEnd"/>
      <w:r w:rsidRPr="009948CE">
        <w:t xml:space="preserve"> For example, communism came to the Soviet Union in 1917 and the United States has been suspicious of Russia ever since (this </w:t>
      </w:r>
      <w:proofErr w:type="spellStart"/>
      <w:r w:rsidRPr="009948CE">
        <w:t>suspicicvon</w:t>
      </w:r>
      <w:proofErr w:type="spellEnd"/>
      <w:r w:rsidRPr="009948CE">
        <w:t xml:space="preserve"> has lingered even after the Soviet Union collapsed in 1991), yet </w:t>
      </w:r>
      <w:r w:rsidRPr="009948CE">
        <w:rPr>
          <w:rStyle w:val="StyleBoldUnderline"/>
        </w:rPr>
        <w:t>during</w:t>
      </w:r>
      <w:r w:rsidRPr="009948CE">
        <w:t xml:space="preserve"> two </w:t>
      </w:r>
      <w:r w:rsidRPr="009948CE">
        <w:rPr>
          <w:rStyle w:val="StyleBoldUnderline"/>
        </w:rPr>
        <w:t>world wars,</w:t>
      </w:r>
      <w:r w:rsidRPr="009948CE">
        <w:t xml:space="preserve"> the </w:t>
      </w:r>
      <w:r w:rsidRPr="009948CE">
        <w:rPr>
          <w:rStyle w:val="StyleBoldUnderline"/>
        </w:rPr>
        <w:t>United States teamed up with</w:t>
      </w:r>
      <w:r w:rsidRPr="009948CE">
        <w:t xml:space="preserve"> the </w:t>
      </w:r>
      <w:r w:rsidRPr="009948CE">
        <w:rPr>
          <w:rStyle w:val="StyleBoldUnderline"/>
        </w:rPr>
        <w:t>Soviets to stop Germany and</w:t>
      </w:r>
      <w:r w:rsidRPr="009948CE">
        <w:t xml:space="preserve"> in the second one, </w:t>
      </w:r>
      <w:proofErr w:type="spellStart"/>
      <w:r w:rsidRPr="009948CE">
        <w:t>t o</w:t>
      </w:r>
      <w:proofErr w:type="spellEnd"/>
      <w:r w:rsidRPr="009948CE">
        <w:t xml:space="preserve"> some extent, </w:t>
      </w:r>
      <w:r w:rsidRPr="009948CE">
        <w:rPr>
          <w:rStyle w:val="StyleBoldUnderline"/>
        </w:rPr>
        <w:t>Imperial Japan.</w:t>
      </w:r>
      <w:r w:rsidRPr="009948CE">
        <w:t xml:space="preserve"> In the future, </w:t>
      </w:r>
      <w:r w:rsidRPr="009948CE">
        <w:rPr>
          <w:rStyle w:val="StyleBoldUnderline"/>
        </w:rPr>
        <w:t>to contain</w:t>
      </w:r>
      <w:r w:rsidRPr="009948CE">
        <w:t xml:space="preserve"> a </w:t>
      </w:r>
      <w:r w:rsidRPr="009948CE">
        <w:rPr>
          <w:rStyle w:val="StyleBoldUnderline"/>
        </w:rPr>
        <w:t>rapidly rising China,</w:t>
      </w:r>
      <w:r w:rsidRPr="009948CE">
        <w:t xml:space="preserve"> the </w:t>
      </w:r>
      <w:r w:rsidRPr="009948CE">
        <w:rPr>
          <w:rStyle w:val="StyleBoldUnderline"/>
        </w:rPr>
        <w:t>United States would need Russia again -- and Russia would need the United States.</w:t>
      </w:r>
      <w:r w:rsidRPr="009948CE">
        <w:t xml:space="preserve"> </w:t>
      </w:r>
      <w:proofErr w:type="gramStart"/>
      <w:r w:rsidRPr="009948CE">
        <w:t xml:space="preserve">That's why </w:t>
      </w:r>
      <w:r w:rsidRPr="009948CE">
        <w:rPr>
          <w:rStyle w:val="StyleBoldUnderline"/>
        </w:rPr>
        <w:t>Russia's behavior in Crimea and eastern Ukraine, despite its unacceptability, will</w:t>
      </w:r>
      <w:r w:rsidRPr="009948CE">
        <w:t xml:space="preserve"> probably </w:t>
      </w:r>
      <w:r w:rsidRPr="009948CE">
        <w:rPr>
          <w:rStyle w:val="StyleBoldUnderline"/>
        </w:rPr>
        <w:t>be forgotten</w:t>
      </w:r>
      <w:r w:rsidRPr="009948CE">
        <w:t xml:space="preserve"> rather </w:t>
      </w:r>
      <w:r w:rsidRPr="009948CE">
        <w:rPr>
          <w:rStyle w:val="StyleBoldUnderline"/>
        </w:rPr>
        <w:t>quickly in Washington.</w:t>
      </w:r>
      <w:proofErr w:type="gramEnd"/>
      <w:r w:rsidRPr="009948CE">
        <w:t xml:space="preserve"> That is not to say that future U.S.-Russian relations will be without incident; Putin's autocratic ways grate on the democratic United States, but he is certainly only a shadow of the once principal U.S. ally Joseph Stalin in human rights abuses. However, </w:t>
      </w:r>
      <w:r w:rsidRPr="009948CE">
        <w:rPr>
          <w:rStyle w:val="StyleBoldUnderline"/>
        </w:rPr>
        <w:t>history shows</w:t>
      </w:r>
      <w:r w:rsidRPr="009948CE">
        <w:t xml:space="preserve"> the </w:t>
      </w:r>
      <w:r w:rsidRPr="009948CE">
        <w:rPr>
          <w:rStyle w:val="StyleBoldUnderline"/>
        </w:rPr>
        <w:t>United States can forgive much if</w:t>
      </w:r>
      <w:r w:rsidRPr="009948CE">
        <w:t xml:space="preserve"> it believes its </w:t>
      </w:r>
      <w:r w:rsidRPr="009948CE">
        <w:rPr>
          <w:rStyle w:val="StyleBoldUnderline"/>
        </w:rPr>
        <w:t>security or vital interests are at stake</w:t>
      </w:r>
      <w:r w:rsidRPr="009948CE">
        <w:t xml:space="preserve"> -- for example, America's long-time Saudi Arabian ally has one of the worst human rights on the planet, but it is also awash in the perceived strategic commodity of oil. Of course, a </w:t>
      </w:r>
      <w:r w:rsidRPr="009948CE">
        <w:rPr>
          <w:rStyle w:val="StyleBoldUnderline"/>
        </w:rPr>
        <w:t>larger question is whether</w:t>
      </w:r>
      <w:r w:rsidRPr="009948CE">
        <w:t xml:space="preserve"> the </w:t>
      </w:r>
      <w:r w:rsidRPr="009948CE">
        <w:rPr>
          <w:rStyle w:val="StyleBoldUnderline"/>
        </w:rPr>
        <w:t>United States and Russia need to contain China at all, but they</w:t>
      </w:r>
      <w:r w:rsidRPr="009948CE">
        <w:t xml:space="preserve"> probably </w:t>
      </w:r>
      <w:r w:rsidRPr="009948CE">
        <w:rPr>
          <w:rStyle w:val="StyleBoldUnderline"/>
        </w:rPr>
        <w:t>will band together to do so anyway -- as they have in the past to contain other rising powers.</w:t>
      </w:r>
      <w:r w:rsidRPr="009948CE">
        <w:t xml:space="preserve"> U.S. containment was perceived to have "worked" in toppling the Soviet Union, and it probably had some effect. However, the policy was also expensive, both in terms of U.S. soldiers' lives and trillions from the U.S. Treasury. A smarter policy might have been to realize that a communist empire, probably even more so than other more economically efficient empires, simply would have collapsed from financial overextension in bailing out and administering economic basket cases such </w:t>
      </w:r>
      <w:r w:rsidRPr="009948CE">
        <w:lastRenderedPageBreak/>
        <w:t xml:space="preserve">as Korea in the 1950s, Vietnam in the 1960s and 1970s, Nicaragua, Cuba, Angola, etc. Letting the Soviet Union have these non-strategic countries would have, if anything, hastened its demise. </w:t>
      </w:r>
    </w:p>
    <w:p w:rsidR="00E36F40" w:rsidRPr="009948CE" w:rsidRDefault="00E36F40" w:rsidP="00E36F40"/>
    <w:p w:rsidR="00A53ECC" w:rsidRPr="009948CE" w:rsidRDefault="00A53ECC" w:rsidP="00A53ECC">
      <w:pPr>
        <w:pStyle w:val="Heading3"/>
      </w:pPr>
      <w:r w:rsidRPr="009948CE">
        <w:lastRenderedPageBreak/>
        <w:t xml:space="preserve">1NC No </w:t>
      </w:r>
      <w:proofErr w:type="spellStart"/>
      <w:r w:rsidRPr="009948CE">
        <w:t>Uq</w:t>
      </w:r>
      <w:proofErr w:type="spellEnd"/>
      <w:r w:rsidR="000C2544">
        <w:t xml:space="preserve"> – Arctic </w:t>
      </w:r>
    </w:p>
    <w:p w:rsidR="00A53ECC" w:rsidRPr="009948CE" w:rsidRDefault="00A53ECC" w:rsidP="00A53ECC">
      <w:pPr>
        <w:pStyle w:val="Heading4"/>
      </w:pPr>
      <w:r w:rsidRPr="009948CE">
        <w:t>No US-Russia crisis – everything is fine now</w:t>
      </w:r>
    </w:p>
    <w:p w:rsidR="00A53ECC" w:rsidRPr="009948CE" w:rsidRDefault="00A53ECC" w:rsidP="00A53ECC">
      <w:pPr>
        <w:pStyle w:val="Citation"/>
      </w:pPr>
      <w:proofErr w:type="spellStart"/>
      <w:r w:rsidRPr="009948CE">
        <w:t>Gudev</w:t>
      </w:r>
      <w:proofErr w:type="spellEnd"/>
      <w:r w:rsidRPr="009948CE">
        <w:t xml:space="preserve"> 3/19/14</w:t>
      </w:r>
    </w:p>
    <w:p w:rsidR="00A53ECC" w:rsidRPr="009948CE" w:rsidRDefault="00A53ECC" w:rsidP="00A53ECC">
      <w:proofErr w:type="spellStart"/>
      <w:proofErr w:type="gramStart"/>
      <w:r w:rsidRPr="009948CE">
        <w:t>enior</w:t>
      </w:r>
      <w:proofErr w:type="spellEnd"/>
      <w:proofErr w:type="gramEnd"/>
      <w:r w:rsidRPr="009948CE">
        <w:t xml:space="preserve"> Research Fellow at the Institute of World Economy and International Relations (IMEMO) of the Russian Academy of Sciences,</w:t>
      </w:r>
    </w:p>
    <w:p w:rsidR="00A53ECC" w:rsidRPr="009948CE" w:rsidRDefault="00A53ECC" w:rsidP="00A53ECC">
      <w:hyperlink r:id="rId70" w:history="1">
        <w:r w:rsidRPr="009948CE">
          <w:rPr>
            <w:rStyle w:val="Hyperlink"/>
          </w:rPr>
          <w:t>http://russiancouncil.ru/en/blogs/arctic-cooperation/?id_4=1053</w:t>
        </w:r>
      </w:hyperlink>
    </w:p>
    <w:p w:rsidR="00A53ECC" w:rsidRPr="009948CE" w:rsidRDefault="00A53ECC" w:rsidP="00A53ECC"/>
    <w:p w:rsidR="00A53ECC" w:rsidRPr="009948CE" w:rsidRDefault="00A53ECC" w:rsidP="00A53ECC">
      <w:pPr>
        <w:rPr>
          <w:rStyle w:val="Emphasis"/>
        </w:rPr>
      </w:pPr>
      <w:proofErr w:type="spellStart"/>
      <w:proofErr w:type="gramStart"/>
      <w:r w:rsidRPr="009948CE">
        <w:t>n</w:t>
      </w:r>
      <w:proofErr w:type="spellEnd"/>
      <w:proofErr w:type="gramEnd"/>
      <w:r w:rsidRPr="009948CE">
        <w:t xml:space="preserve"> the last years, </w:t>
      </w:r>
      <w:r w:rsidRPr="009948CE">
        <w:rPr>
          <w:rStyle w:val="StyleBoldUnderline"/>
        </w:rPr>
        <w:t>we have witnessed a deep evolution in the understanding of the Arctic issues among both American and Russian experts</w:t>
      </w:r>
      <w:r w:rsidRPr="009948CE">
        <w:t>. We have understood that we</w:t>
      </w:r>
      <w:r w:rsidRPr="009948CE">
        <w:rPr>
          <w:rStyle w:val="StyleBoldUnderline"/>
        </w:rPr>
        <w:t xml:space="preserve"> are allies rather than enemies and </w:t>
      </w:r>
      <w:proofErr w:type="gramStart"/>
      <w:r w:rsidRPr="009948CE">
        <w:t>that</w:t>
      </w:r>
      <w:proofErr w:type="gramEnd"/>
      <w:r w:rsidRPr="009948CE">
        <w:t xml:space="preserve"> we </w:t>
      </w:r>
      <w:r w:rsidRPr="009948CE">
        <w:rPr>
          <w:rStyle w:val="StyleBoldUnderline"/>
        </w:rPr>
        <w:t>have shared interests in the Arctic.</w:t>
      </w:r>
      <w:r w:rsidRPr="009948CE">
        <w:t xml:space="preserve"> At the time being, </w:t>
      </w:r>
      <w:r w:rsidRPr="009948CE">
        <w:rPr>
          <w:rStyle w:val="StyleBoldUnderline"/>
        </w:rPr>
        <w:t>all countries are willing to cooperate</w:t>
      </w:r>
      <w:r w:rsidRPr="009948CE">
        <w:t xml:space="preserve"> in the Arctic. </w:t>
      </w:r>
      <w:r w:rsidRPr="009948CE">
        <w:rPr>
          <w:rStyle w:val="StyleBoldUnderline"/>
        </w:rPr>
        <w:t>This willingness remains in spite of the crisis in Ukraine or</w:t>
      </w:r>
      <w:r w:rsidRPr="009948CE">
        <w:t xml:space="preserve"> in </w:t>
      </w:r>
      <w:r w:rsidRPr="009948CE">
        <w:rPr>
          <w:rStyle w:val="StyleBoldUnderline"/>
        </w:rPr>
        <w:t>any other sphere.</w:t>
      </w:r>
      <w:r w:rsidRPr="009948CE">
        <w:t xml:space="preserve"> </w:t>
      </w:r>
      <w:r w:rsidRPr="009948CE">
        <w:rPr>
          <w:rStyle w:val="Emphasis"/>
        </w:rPr>
        <w:t>The Arctic has been and will be a very fruitful field of cooperation between Russia and the U.S.,</w:t>
      </w:r>
      <w:r w:rsidRPr="009948CE">
        <w:t xml:space="preserve"> Norway, and Canada. </w:t>
      </w:r>
      <w:r w:rsidRPr="009948CE">
        <w:rPr>
          <w:rStyle w:val="Emphasis"/>
        </w:rPr>
        <w:t>I don’t think there will be any problems</w:t>
      </w:r>
    </w:p>
    <w:p w:rsidR="00A53ECC" w:rsidRPr="009948CE" w:rsidRDefault="00A53ECC" w:rsidP="00A53ECC">
      <w:pPr>
        <w:rPr>
          <w:rStyle w:val="Emphasis"/>
        </w:rPr>
      </w:pPr>
    </w:p>
    <w:p w:rsidR="00A53ECC" w:rsidRPr="009948CE" w:rsidRDefault="00A53ECC" w:rsidP="00A53ECC">
      <w:pPr>
        <w:pStyle w:val="Heading4"/>
      </w:pPr>
      <w:r w:rsidRPr="009948CE">
        <w:t>No impact on programs</w:t>
      </w:r>
    </w:p>
    <w:p w:rsidR="00A53ECC" w:rsidRPr="009948CE" w:rsidRDefault="00A53ECC" w:rsidP="00A53ECC">
      <w:pPr>
        <w:pStyle w:val="Citation"/>
      </w:pPr>
      <w:r w:rsidRPr="009948CE">
        <w:t xml:space="preserve">RIA </w:t>
      </w:r>
      <w:proofErr w:type="spellStart"/>
      <w:r w:rsidRPr="009948CE">
        <w:t>Novosti</w:t>
      </w:r>
      <w:proofErr w:type="spellEnd"/>
      <w:r w:rsidRPr="009948CE">
        <w:t xml:space="preserve"> 4/25/14</w:t>
      </w:r>
    </w:p>
    <w:p w:rsidR="00A53ECC" w:rsidRPr="009948CE" w:rsidRDefault="00A53ECC" w:rsidP="00A53ECC">
      <w:hyperlink r:id="rId71" w:history="1">
        <w:r w:rsidRPr="009948CE">
          <w:rPr>
            <w:rStyle w:val="Hyperlink"/>
          </w:rPr>
          <w:t>http://en.ria.ru/russia/20140425/189367444/Sanctions-Wont-Impact-Arctic-Projects--Russian-Science-Official.html</w:t>
        </w:r>
      </w:hyperlink>
    </w:p>
    <w:p w:rsidR="00A53ECC" w:rsidRPr="009948CE" w:rsidRDefault="00A53ECC" w:rsidP="00A53ECC"/>
    <w:p w:rsidR="00A53ECC" w:rsidRDefault="00A53ECC" w:rsidP="00A53ECC">
      <w:r w:rsidRPr="009948CE">
        <w:t>Potential s</w:t>
      </w:r>
      <w:r w:rsidRPr="009948CE">
        <w:rPr>
          <w:rStyle w:val="StyleBoldUnderline"/>
        </w:rPr>
        <w:t xml:space="preserve">anctions imposed by the West will have </w:t>
      </w:r>
      <w:r w:rsidRPr="009948CE">
        <w:rPr>
          <w:rStyle w:val="Emphasis"/>
        </w:rPr>
        <w:t>no impact</w:t>
      </w:r>
      <w:r w:rsidRPr="009948CE">
        <w:rPr>
          <w:rStyle w:val="StyleBoldUnderline"/>
        </w:rPr>
        <w:t xml:space="preserve"> on Russia’s international projects in the Arctic</w:t>
      </w:r>
      <w:r w:rsidRPr="009948CE">
        <w:t xml:space="preserve">, </w:t>
      </w:r>
      <w:r w:rsidRPr="009948CE">
        <w:rPr>
          <w:rStyle w:val="StyleBoldUnderline"/>
        </w:rPr>
        <w:t>because the country’s partners are interested in further polar cooperation</w:t>
      </w:r>
      <w:r w:rsidRPr="009948CE">
        <w:t xml:space="preserve">, a senior Russian science official told RIA </w:t>
      </w:r>
      <w:proofErr w:type="spellStart"/>
      <w:r w:rsidRPr="009948CE">
        <w:t>Novosti</w:t>
      </w:r>
      <w:proofErr w:type="spellEnd"/>
      <w:r w:rsidRPr="009948CE">
        <w:t xml:space="preserve"> Friday. “</w:t>
      </w:r>
      <w:r w:rsidRPr="009948CE">
        <w:rPr>
          <w:rStyle w:val="Emphasis"/>
        </w:rPr>
        <w:t>No sanctions</w:t>
      </w:r>
      <w:r w:rsidRPr="009948CE">
        <w:t xml:space="preserve">, I emphasize that, even Canada’s demarche in the Arctic Council, </w:t>
      </w:r>
      <w:r w:rsidRPr="009948CE">
        <w:rPr>
          <w:rStyle w:val="StyleBoldUnderline"/>
        </w:rPr>
        <w:t>will affect working relations,"</w:t>
      </w:r>
      <w:r w:rsidRPr="009948CE">
        <w:t xml:space="preserve"> said </w:t>
      </w:r>
      <w:proofErr w:type="spellStart"/>
      <w:r w:rsidRPr="009948CE">
        <w:t>Arkady</w:t>
      </w:r>
      <w:proofErr w:type="spellEnd"/>
      <w:r w:rsidRPr="009948CE">
        <w:t xml:space="preserve"> </w:t>
      </w:r>
      <w:proofErr w:type="spellStart"/>
      <w:r w:rsidRPr="009948CE">
        <w:t>Tishkov</w:t>
      </w:r>
      <w:proofErr w:type="spellEnd"/>
      <w:r w:rsidRPr="009948CE">
        <w:t>, deputy head of the Institute of Geography at the Russian Academy of Sciences. "</w:t>
      </w:r>
      <w:r w:rsidRPr="009948CE">
        <w:rPr>
          <w:rStyle w:val="StyleBoldUnderline"/>
        </w:rPr>
        <w:t xml:space="preserve">The [international] cooperation continues, information exchange continues, as well as </w:t>
      </w:r>
      <w:r w:rsidRPr="009948CE">
        <w:rPr>
          <w:rStyle w:val="Emphasis"/>
        </w:rPr>
        <w:t>an actual realization of the projects,</w:t>
      </w:r>
      <w:r w:rsidRPr="009948CE">
        <w:t xml:space="preserve"> including major investments,” </w:t>
      </w:r>
      <w:proofErr w:type="spellStart"/>
      <w:r w:rsidRPr="009948CE">
        <w:t>Tishkov</w:t>
      </w:r>
      <w:proofErr w:type="spellEnd"/>
      <w:r w:rsidRPr="009948CE">
        <w:t xml:space="preserve"> said during a panel discussion entitled “Arctic: Defense of Russian Interests.”</w:t>
      </w:r>
    </w:p>
    <w:p w:rsidR="000C2544" w:rsidRDefault="000C2544" w:rsidP="00A53ECC"/>
    <w:p w:rsidR="000C2544" w:rsidRDefault="000C2544" w:rsidP="000C2544">
      <w:pPr>
        <w:pStyle w:val="Heading3"/>
      </w:pPr>
      <w:r>
        <w:lastRenderedPageBreak/>
        <w:t>1NC Ukraine Defense</w:t>
      </w:r>
    </w:p>
    <w:p w:rsidR="000C2544" w:rsidRDefault="000C2544" w:rsidP="000C2544">
      <w:pPr>
        <w:pStyle w:val="Heading4"/>
      </w:pPr>
      <w:r>
        <w:t>Ukraine w</w:t>
      </w:r>
      <w:r>
        <w:t xml:space="preserve">on’t lead to war – </w:t>
      </w:r>
      <w:r>
        <w:t>any escalation will be limited</w:t>
      </w:r>
    </w:p>
    <w:p w:rsidR="000C2544" w:rsidRDefault="000C2544" w:rsidP="000C2544">
      <w:proofErr w:type="spellStart"/>
      <w:r w:rsidRPr="002A769A">
        <w:rPr>
          <w:rStyle w:val="StyleStyleBold12pt"/>
        </w:rPr>
        <w:t>Sussez</w:t>
      </w:r>
      <w:proofErr w:type="spellEnd"/>
      <w:r w:rsidRPr="002A769A">
        <w:rPr>
          <w:rStyle w:val="StyleStyleBold12pt"/>
        </w:rPr>
        <w:t xml:space="preserve"> 7-18</w:t>
      </w:r>
      <w:r>
        <w:t xml:space="preserve">-14 [Matthew, </w:t>
      </w:r>
      <w:r w:rsidRPr="002A769A">
        <w:t>Director of the Politics and International Relations program at the University of Tasmania</w:t>
      </w:r>
      <w:r>
        <w:t xml:space="preserve">, </w:t>
      </w:r>
      <w:r w:rsidRPr="002A769A">
        <w:t>MH17: A chance for Russia and Ukraine to blink</w:t>
      </w:r>
      <w:proofErr w:type="gramStart"/>
      <w:r w:rsidRPr="002A769A">
        <w:t>?</w:t>
      </w:r>
      <w:r>
        <w:t>,</w:t>
      </w:r>
      <w:proofErr w:type="gramEnd"/>
      <w:r>
        <w:t xml:space="preserve"> </w:t>
      </w:r>
      <w:r w:rsidRPr="002A769A">
        <w:t>http://www.lowyinterpreter.org/post/2014/07/18/MH17-chance-for-Russia-Ukraine-to-blink.aspx?COLLCC=1078259840&amp;</w:t>
      </w:r>
      <w:r>
        <w:t>]</w:t>
      </w:r>
    </w:p>
    <w:p w:rsidR="000C2544" w:rsidRDefault="000C2544" w:rsidP="000C2544"/>
    <w:p w:rsidR="000C2544" w:rsidRDefault="000C2544" w:rsidP="000C2544">
      <w:pPr>
        <w:rPr>
          <w:rStyle w:val="StyleBoldUnderline"/>
        </w:rPr>
      </w:pPr>
      <w:r w:rsidRPr="00BF2F29">
        <w:rPr>
          <w:rStyle w:val="StyleBoldUnderline"/>
        </w:rPr>
        <w:t>One possibility is</w:t>
      </w:r>
      <w:r w:rsidRPr="00AE79BC">
        <w:rPr>
          <w:sz w:val="14"/>
        </w:rPr>
        <w:t xml:space="preserve"> that </w:t>
      </w:r>
      <w:r w:rsidRPr="00BF2F29">
        <w:rPr>
          <w:rStyle w:val="StyleBoldUnderline"/>
        </w:rPr>
        <w:t>the weight of international pressure on Putin will be so great that he will have to abandon</w:t>
      </w:r>
      <w:r w:rsidRPr="00AE79BC">
        <w:rPr>
          <w:sz w:val="14"/>
        </w:rPr>
        <w:t xml:space="preserve"> his </w:t>
      </w:r>
      <w:r w:rsidRPr="00BF2F29">
        <w:rPr>
          <w:rStyle w:val="StyleBoldUnderline"/>
        </w:rPr>
        <w:t>support of</w:t>
      </w:r>
      <w:r w:rsidRPr="00AE79BC">
        <w:rPr>
          <w:sz w:val="14"/>
        </w:rPr>
        <w:t xml:space="preserve"> the </w:t>
      </w:r>
      <w:r w:rsidRPr="00BF2F29">
        <w:rPr>
          <w:rStyle w:val="StyleBoldUnderline"/>
        </w:rPr>
        <w:t>separatists</w:t>
      </w:r>
      <w:r w:rsidRPr="00AE79BC">
        <w:rPr>
          <w:sz w:val="14"/>
        </w:rPr>
        <w:t xml:space="preserve"> and end his strategy of '</w:t>
      </w:r>
      <w:proofErr w:type="spellStart"/>
      <w:r w:rsidRPr="00AE79BC">
        <w:rPr>
          <w:sz w:val="14"/>
        </w:rPr>
        <w:t>maskirovka</w:t>
      </w:r>
      <w:proofErr w:type="spellEnd"/>
      <w:r w:rsidRPr="00AE79BC">
        <w:rPr>
          <w:sz w:val="14"/>
        </w:rPr>
        <w:t xml:space="preserve">' (military deception). </w:t>
      </w:r>
      <w:r w:rsidRPr="00BF2F29">
        <w:rPr>
          <w:rStyle w:val="StyleBoldUnderline"/>
        </w:rPr>
        <w:t xml:space="preserve">US officials are already calling for a radical re-evaluation of the Washington-Moscow relationship. </w:t>
      </w:r>
      <w:r w:rsidRPr="00AE79BC">
        <w:rPr>
          <w:sz w:val="14"/>
        </w:rPr>
        <w:t xml:space="preserve">John McCain, whose views on foreign policy are still respected, has raised the prospect of arming Ukraine and instituting broad-based sanctions against the Russian regime. Previously, Western sanctions have been minimal, taking care not to target businesses of major strategic importance like Gazprom. Such an approach may no longer be feasible. </w:t>
      </w:r>
      <w:r w:rsidRPr="00BF2F29">
        <w:rPr>
          <w:rStyle w:val="StyleBoldUnderline"/>
        </w:rPr>
        <w:t>A second possibility is that the conflict will simmer on</w:t>
      </w:r>
      <w:r w:rsidRPr="00AE79BC">
        <w:rPr>
          <w:sz w:val="14"/>
        </w:rPr>
        <w:t xml:space="preserve">, with the question of who was to blame becoming a central plank of the propaganda war. Russian media will blame Kiev and Western interference. The US will blame Putin and use the tragedy as an opportunity to strengthen anti-Kremlin forces in Russia. The EU – and especially Germany – will face </w:t>
      </w:r>
      <w:proofErr w:type="gramStart"/>
      <w:r w:rsidRPr="00AE79BC">
        <w:rPr>
          <w:sz w:val="14"/>
        </w:rPr>
        <w:t>another</w:t>
      </w:r>
      <w:proofErr w:type="gramEnd"/>
      <w:r w:rsidRPr="00AE79BC">
        <w:rPr>
          <w:sz w:val="14"/>
        </w:rPr>
        <w:t xml:space="preserve"> litmus tests of its 'soft power' agenda, caught between public opinion nudging it towards more support for Ukraine and having its energy supplies threatened if it does so. </w:t>
      </w:r>
      <w:r w:rsidRPr="00AE79BC">
        <w:rPr>
          <w:rStyle w:val="StyleBoldUnderline"/>
        </w:rPr>
        <w:t xml:space="preserve">It is noteworthy that Ukraine's President </w:t>
      </w:r>
      <w:r w:rsidRPr="00AE79BC">
        <w:rPr>
          <w:sz w:val="14"/>
        </w:rPr>
        <w:t xml:space="preserve">Petro </w:t>
      </w:r>
      <w:proofErr w:type="spellStart"/>
      <w:r w:rsidRPr="00AE79BC">
        <w:rPr>
          <w:sz w:val="14"/>
        </w:rPr>
        <w:t>Poroshenko</w:t>
      </w:r>
      <w:proofErr w:type="spellEnd"/>
      <w:r w:rsidRPr="00AE79BC">
        <w:rPr>
          <w:rStyle w:val="StyleBoldUnderline"/>
        </w:rPr>
        <w:t xml:space="preserve"> has stopped short of blaming Moscow</w:t>
      </w:r>
      <w:r w:rsidRPr="00AE79BC">
        <w:rPr>
          <w:sz w:val="14"/>
        </w:rPr>
        <w:t xml:space="preserve">, instead calling the tragedy an act of terrorism. </w:t>
      </w:r>
      <w:r w:rsidRPr="00AE79BC">
        <w:rPr>
          <w:rStyle w:val="StyleBoldUnderline"/>
        </w:rPr>
        <w:t xml:space="preserve">A final possibility is that the downing </w:t>
      </w:r>
      <w:r w:rsidRPr="00AE79BC">
        <w:rPr>
          <w:sz w:val="14"/>
        </w:rPr>
        <w:t xml:space="preserve">of MH17 </w:t>
      </w:r>
      <w:r w:rsidRPr="00AE79BC">
        <w:rPr>
          <w:rStyle w:val="StyleBoldUnderline"/>
        </w:rPr>
        <w:t>will escalate the crisis</w:t>
      </w:r>
      <w:r w:rsidRPr="00AE79BC">
        <w:rPr>
          <w:sz w:val="14"/>
        </w:rPr>
        <w:t xml:space="preserve">, prompting Russia to invade the separatist regions. Under that scenario, Putin will feel that events, whether by accident or design, have forced his hand. The Kremlin has made the reintegration of </w:t>
      </w:r>
      <w:proofErr w:type="spellStart"/>
      <w:r w:rsidRPr="00AE79BC">
        <w:rPr>
          <w:sz w:val="14"/>
        </w:rPr>
        <w:t>industrialised</w:t>
      </w:r>
      <w:proofErr w:type="spellEnd"/>
      <w:r w:rsidRPr="00AE79BC">
        <w:rPr>
          <w:sz w:val="14"/>
        </w:rPr>
        <w:t xml:space="preserve"> Eastern Ukraine a cornerstone of its proposals for a Eurasian Union. To back down could spark a domino effect amongst Russia's allies, resulting in a rapid contraction in its sphere of influence, and the prospect of new and nascent secessionist movements gaining strength in Russia itself. </w:t>
      </w:r>
      <w:r w:rsidRPr="00AE79BC">
        <w:rPr>
          <w:rStyle w:val="Emphasis"/>
        </w:rPr>
        <w:t xml:space="preserve">The outcome is likely to combine elements of all these. </w:t>
      </w:r>
      <w:r w:rsidRPr="00AE79BC">
        <w:rPr>
          <w:sz w:val="14"/>
        </w:rPr>
        <w:t xml:space="preserve">It is hard to see Putin backing down completely, given that he has staked his leadership on success in the 'Near Abroad'. Likewise, </w:t>
      </w:r>
      <w:r w:rsidRPr="00AE79BC">
        <w:rPr>
          <w:rStyle w:val="Emphasis"/>
        </w:rPr>
        <w:t>it is unlikely that leading EU nations will risk a gas war with Russia</w:t>
      </w:r>
      <w:r w:rsidRPr="00AE79BC">
        <w:rPr>
          <w:sz w:val="14"/>
        </w:rPr>
        <w:t xml:space="preserve">, although it will strengthen internal calls for energy diversification. Last, </w:t>
      </w:r>
      <w:r w:rsidRPr="00AE79BC">
        <w:rPr>
          <w:rStyle w:val="StyleBoldUnderline"/>
        </w:rPr>
        <w:t>NATO will not go to war with Russia over Ukraine.</w:t>
      </w:r>
      <w:r w:rsidRPr="00AE79BC">
        <w:rPr>
          <w:sz w:val="14"/>
        </w:rPr>
        <w:t xml:space="preserve"> </w:t>
      </w:r>
      <w:r w:rsidRPr="00AE79BC">
        <w:rPr>
          <w:rStyle w:val="StyleBoldUnderline"/>
        </w:rPr>
        <w:t>This means Kiev will likely lose if Russia invades, leaving it as little more than a pro-Western rump state.</w:t>
      </w:r>
    </w:p>
    <w:p w:rsidR="000C2544" w:rsidRDefault="000C2544" w:rsidP="000C2544"/>
    <w:p w:rsidR="000C2544" w:rsidRDefault="000C2544" w:rsidP="002D02CF">
      <w:pPr>
        <w:pStyle w:val="Heading3"/>
      </w:pPr>
      <w:r>
        <w:lastRenderedPageBreak/>
        <w:t>1NC Food Prices</w:t>
      </w:r>
    </w:p>
    <w:p w:rsidR="000C2544" w:rsidRPr="000C2544" w:rsidRDefault="000C2544" w:rsidP="000C2544"/>
    <w:p w:rsidR="000C2544" w:rsidRPr="0076196F" w:rsidRDefault="000C2544" w:rsidP="002D02CF">
      <w:pPr>
        <w:pStyle w:val="Heading4"/>
      </w:pPr>
      <w:r w:rsidRPr="0076196F">
        <w:t>Multiple alt causes to high food prices</w:t>
      </w:r>
    </w:p>
    <w:p w:rsidR="000C2544" w:rsidRPr="0076196F" w:rsidRDefault="000C2544" w:rsidP="000C2544">
      <w:pPr>
        <w:rPr>
          <w:rFonts w:ascii="Times" w:hAnsi="Times"/>
          <w:sz w:val="16"/>
          <w:szCs w:val="16"/>
        </w:rPr>
      </w:pPr>
      <w:r w:rsidRPr="0076196F">
        <w:rPr>
          <w:rFonts w:ascii="Times" w:hAnsi="Times"/>
          <w:b/>
        </w:rPr>
        <w:t>WSJ ’11</w:t>
      </w:r>
      <w:r w:rsidRPr="0076196F">
        <w:rPr>
          <w:rFonts w:ascii="Times" w:hAnsi="Times"/>
          <w:sz w:val="18"/>
        </w:rPr>
        <w:t xml:space="preserve"> </w:t>
      </w:r>
      <w:r w:rsidRPr="0076196F">
        <w:rPr>
          <w:rFonts w:ascii="Times" w:hAnsi="Times"/>
          <w:sz w:val="16"/>
          <w:szCs w:val="16"/>
        </w:rPr>
        <w:t>[Outlook for Food Prices: High, 2/17, http://online.wsj.com/article/SB10001424052748703961104576148722014393308.html]</w:t>
      </w:r>
    </w:p>
    <w:p w:rsidR="000C2544" w:rsidRPr="0076196F" w:rsidRDefault="000C2544" w:rsidP="000C2544">
      <w:pPr>
        <w:rPr>
          <w:rFonts w:ascii="Times" w:hAnsi="Times"/>
          <w:sz w:val="16"/>
          <w:szCs w:val="16"/>
        </w:rPr>
      </w:pPr>
    </w:p>
    <w:p w:rsidR="000C2544" w:rsidRPr="0076196F" w:rsidRDefault="000C2544" w:rsidP="000C2544">
      <w:pPr>
        <w:rPr>
          <w:rFonts w:ascii="Times" w:hAnsi="Times"/>
          <w:u w:val="single"/>
        </w:rPr>
      </w:pPr>
      <w:r w:rsidRPr="0076196F">
        <w:rPr>
          <w:rFonts w:ascii="Times" w:hAnsi="Times"/>
          <w:sz w:val="18"/>
        </w:rPr>
        <w:t xml:space="preserve">But </w:t>
      </w:r>
      <w:r w:rsidRPr="0076196F">
        <w:rPr>
          <w:rFonts w:ascii="Times" w:hAnsi="Times"/>
          <w:u w:val="single"/>
        </w:rPr>
        <w:t>crops in many countries have been hurt by bad weather, keeping prices high across the board</w:t>
      </w:r>
      <w:r w:rsidRPr="0076196F">
        <w:rPr>
          <w:rFonts w:ascii="Times" w:hAnsi="Times"/>
          <w:sz w:val="18"/>
        </w:rPr>
        <w:t xml:space="preserve">. </w:t>
      </w:r>
      <w:r w:rsidRPr="0076196F">
        <w:rPr>
          <w:rFonts w:ascii="Times" w:hAnsi="Times"/>
          <w:u w:val="single"/>
        </w:rPr>
        <w:t>Persistent demand also has helped erode global stockpiles</w:t>
      </w:r>
      <w:r w:rsidRPr="0076196F">
        <w:rPr>
          <w:rFonts w:ascii="Times" w:hAnsi="Times"/>
          <w:sz w:val="18"/>
        </w:rPr>
        <w:t xml:space="preserve">, which are used to ensure a steady flow of food and protect against shocks. Current corn stocks amount to about 5% of annual use, far below the average of 13.6% over the past 15 years, according to U.S. data. </w:t>
      </w:r>
      <w:r w:rsidRPr="0076196F">
        <w:rPr>
          <w:rFonts w:ascii="Times" w:hAnsi="Times"/>
          <w:u w:val="single"/>
        </w:rPr>
        <w:t>In order to get back to average stockpiles, U.S. farmers would have to plant eight million to 10 million more acres of corn,</w:t>
      </w:r>
      <w:r w:rsidRPr="0076196F">
        <w:rPr>
          <w:rFonts w:ascii="Times" w:hAnsi="Times"/>
          <w:sz w:val="18"/>
        </w:rPr>
        <w:t xml:space="preserve"> estimates Joseph </w:t>
      </w:r>
      <w:proofErr w:type="spellStart"/>
      <w:r w:rsidRPr="0076196F">
        <w:rPr>
          <w:rFonts w:ascii="Times" w:hAnsi="Times"/>
          <w:sz w:val="18"/>
        </w:rPr>
        <w:t>Glauber</w:t>
      </w:r>
      <w:proofErr w:type="spellEnd"/>
      <w:r w:rsidRPr="0076196F">
        <w:rPr>
          <w:rFonts w:ascii="Times" w:hAnsi="Times"/>
          <w:sz w:val="18"/>
        </w:rPr>
        <w:t xml:space="preserve">, the USDA's chief economist. </w:t>
      </w:r>
      <w:r w:rsidRPr="0076196F">
        <w:rPr>
          <w:rFonts w:ascii="Times" w:hAnsi="Times"/>
          <w:u w:val="single"/>
        </w:rPr>
        <w:t xml:space="preserve">Restoring soybean stocks would require another three million to four million acres. </w:t>
      </w:r>
      <w:r w:rsidRPr="0076196F">
        <w:rPr>
          <w:rFonts w:ascii="Times" w:hAnsi="Times"/>
          <w:sz w:val="18"/>
        </w:rPr>
        <w:t xml:space="preserve">"Obviously, </w:t>
      </w:r>
      <w:r w:rsidRPr="0076196F">
        <w:rPr>
          <w:rFonts w:ascii="Times" w:hAnsi="Times"/>
          <w:u w:val="single"/>
        </w:rPr>
        <w:t>this is more acreage than is likely to be planted to corn and soybeans this year</w:t>
      </w:r>
      <w:r w:rsidRPr="0076196F">
        <w:rPr>
          <w:rFonts w:ascii="Times" w:hAnsi="Times"/>
          <w:sz w:val="18"/>
        </w:rPr>
        <w:t xml:space="preserve">," Mr. </w:t>
      </w:r>
      <w:proofErr w:type="spellStart"/>
      <w:r w:rsidRPr="0076196F">
        <w:rPr>
          <w:rFonts w:ascii="Times" w:hAnsi="Times"/>
          <w:sz w:val="18"/>
        </w:rPr>
        <w:t>Glauber</w:t>
      </w:r>
      <w:proofErr w:type="spellEnd"/>
      <w:r w:rsidRPr="0076196F">
        <w:rPr>
          <w:rFonts w:ascii="Times" w:hAnsi="Times"/>
          <w:sz w:val="18"/>
        </w:rPr>
        <w:t xml:space="preserve"> said in an email message. In past years, U.S. farmers have shifted millions of acres from one crop to another. In 2007, they planted 15.2 million more acres with corn than in 2006, a 19% jump—at the expense of soybeans and cotton—amid strong demand for corn to make ethanol. This year, expectations are more modest. Macquarie forecasts that U.S. farmers will plant 90.5 million acres of corn, up from 88.2 million last year. The USDA, meanwhile, estimates U.S. farmers will plant 92 million acres of corn. The USDA forecasts 78 million acres of soybeans, virtually unchanged from last year's 77.7 million. Those statistical forecasts are distinct from the upcoming month's farmer survey. </w:t>
      </w:r>
      <w:r w:rsidRPr="0076196F">
        <w:rPr>
          <w:rFonts w:ascii="Times" w:hAnsi="Times"/>
          <w:u w:val="single"/>
        </w:rPr>
        <w:t>Another obstacle to expanding supplies is the difficulty of putting new farmland into production</w:t>
      </w:r>
      <w:r w:rsidRPr="0076196F">
        <w:rPr>
          <w:rFonts w:ascii="Times" w:hAnsi="Times"/>
          <w:sz w:val="18"/>
        </w:rPr>
        <w:t xml:space="preserve">. It takes years to clear and prepare large tracts outside the U.S., such as in the former Soviet Union and South America, said Mr. </w:t>
      </w:r>
      <w:proofErr w:type="spellStart"/>
      <w:r w:rsidRPr="0076196F">
        <w:rPr>
          <w:rFonts w:ascii="Times" w:hAnsi="Times"/>
          <w:sz w:val="18"/>
        </w:rPr>
        <w:t>Bos</w:t>
      </w:r>
      <w:proofErr w:type="spellEnd"/>
      <w:r w:rsidRPr="0076196F">
        <w:rPr>
          <w:rFonts w:ascii="Times" w:hAnsi="Times"/>
          <w:sz w:val="18"/>
        </w:rPr>
        <w:t xml:space="preserve"> of Macquarie. </w:t>
      </w:r>
      <w:r w:rsidRPr="0076196F">
        <w:rPr>
          <w:rFonts w:ascii="Times" w:hAnsi="Times"/>
          <w:u w:val="single"/>
        </w:rPr>
        <w:t>In the U.S., there is some land available</w:t>
      </w:r>
      <w:r w:rsidRPr="0076196F">
        <w:rPr>
          <w:rFonts w:ascii="Times" w:hAnsi="Times"/>
          <w:sz w:val="18"/>
        </w:rPr>
        <w:t xml:space="preserve">. Gerald </w:t>
      </w:r>
      <w:proofErr w:type="spellStart"/>
      <w:r w:rsidRPr="0076196F">
        <w:rPr>
          <w:rFonts w:ascii="Times" w:hAnsi="Times"/>
          <w:sz w:val="18"/>
        </w:rPr>
        <w:t>Bange</w:t>
      </w:r>
      <w:proofErr w:type="spellEnd"/>
      <w:r w:rsidRPr="0076196F">
        <w:rPr>
          <w:rFonts w:ascii="Times" w:hAnsi="Times"/>
          <w:sz w:val="18"/>
        </w:rPr>
        <w:t xml:space="preserve">, who chairs the USDA's World Agricultural Outlook Board, noted recently that there were 10.7 million fewer acres in play for major crops last year than in 2008, including land idled under a federal conservation program. </w:t>
      </w:r>
      <w:r w:rsidRPr="0076196F">
        <w:rPr>
          <w:rFonts w:ascii="Times" w:hAnsi="Times"/>
          <w:u w:val="single"/>
        </w:rPr>
        <w:t>But some think a smaller amount of acres will be pressed into service, in part because land in the conservation program is typically less productive.</w:t>
      </w:r>
    </w:p>
    <w:p w:rsidR="000C2544" w:rsidRPr="0076196F" w:rsidRDefault="000C2544" w:rsidP="000C2544">
      <w:pPr>
        <w:contextualSpacing/>
        <w:rPr>
          <w:rFonts w:ascii="Times" w:hAnsi="Times"/>
          <w:b/>
        </w:rPr>
      </w:pPr>
    </w:p>
    <w:p w:rsidR="000C2544" w:rsidRPr="0076196F" w:rsidRDefault="000C2544" w:rsidP="000C2544">
      <w:pPr>
        <w:contextualSpacing/>
        <w:rPr>
          <w:rFonts w:ascii="Times" w:hAnsi="Times"/>
          <w:b/>
        </w:rPr>
      </w:pPr>
    </w:p>
    <w:p w:rsidR="000C2544" w:rsidRPr="0076196F" w:rsidRDefault="000C2544" w:rsidP="002D02CF">
      <w:pPr>
        <w:pStyle w:val="Heading4"/>
      </w:pPr>
      <w:r>
        <w:t>Impacts from high food prices balance out – helps developing export economies</w:t>
      </w:r>
    </w:p>
    <w:p w:rsidR="000C2544" w:rsidRPr="0076196F" w:rsidRDefault="000C2544" w:rsidP="000C2544">
      <w:pPr>
        <w:rPr>
          <w:rFonts w:ascii="Times" w:hAnsi="Times"/>
          <w:sz w:val="18"/>
        </w:rPr>
      </w:pPr>
      <w:r w:rsidRPr="0076196F">
        <w:rPr>
          <w:rFonts w:ascii="Times" w:hAnsi="Times"/>
          <w:b/>
        </w:rPr>
        <w:t>Cline 5</w:t>
      </w:r>
      <w:r w:rsidRPr="0076196F">
        <w:rPr>
          <w:rFonts w:ascii="Times" w:hAnsi="Times"/>
          <w:sz w:val="18"/>
        </w:rPr>
        <w:t xml:space="preserve"> – Senior Fellow, Center for Global Development (William, Doha and Development, Foreign Affairs, http://www.foreignaffairs.org/20051201faessay84707/william-r-cline/doha-and-development.html?mode=print, AG)</w:t>
      </w:r>
    </w:p>
    <w:p w:rsidR="000C2544" w:rsidRPr="0076196F" w:rsidRDefault="000C2544" w:rsidP="000C2544">
      <w:pPr>
        <w:rPr>
          <w:rFonts w:ascii="Times" w:hAnsi="Times"/>
          <w:sz w:val="18"/>
        </w:rPr>
      </w:pPr>
    </w:p>
    <w:p w:rsidR="000C2544" w:rsidRPr="0076196F" w:rsidRDefault="000C2544" w:rsidP="000C2544">
      <w:pPr>
        <w:rPr>
          <w:rFonts w:ascii="Times" w:hAnsi="Times"/>
          <w:sz w:val="18"/>
        </w:rPr>
      </w:pPr>
      <w:r w:rsidRPr="0076196F">
        <w:rPr>
          <w:rFonts w:ascii="Times" w:hAnsi="Times"/>
          <w:sz w:val="18"/>
        </w:rPr>
        <w:t xml:space="preserve">Liberalizing agricultural trade would boost world prices of agricultural goods, as industrial countries stop artificially stimulating supply and start importing more from developing countries. </w:t>
      </w:r>
      <w:r w:rsidRPr="0076196F">
        <w:rPr>
          <w:rFonts w:ascii="Times" w:hAnsi="Times"/>
          <w:u w:val="single"/>
        </w:rPr>
        <w:t>Because</w:t>
      </w:r>
      <w:r w:rsidRPr="0076196F">
        <w:rPr>
          <w:rFonts w:ascii="Times" w:hAnsi="Times"/>
          <w:sz w:val="18"/>
        </w:rPr>
        <w:t xml:space="preserve"> about </w:t>
      </w:r>
      <w:r w:rsidRPr="0076196F">
        <w:rPr>
          <w:rFonts w:ascii="Times" w:hAnsi="Times"/>
          <w:u w:val="single"/>
        </w:rPr>
        <w:t>three-fourths of the world's poor are in the agricultural sector, and would</w:t>
      </w:r>
      <w:r w:rsidRPr="0076196F">
        <w:rPr>
          <w:rFonts w:ascii="Times" w:hAnsi="Times"/>
          <w:sz w:val="18"/>
        </w:rPr>
        <w:t xml:space="preserve"> tend to </w:t>
      </w:r>
      <w:r w:rsidRPr="0076196F">
        <w:rPr>
          <w:rFonts w:ascii="Times" w:hAnsi="Times"/>
          <w:u w:val="single"/>
        </w:rPr>
        <w:t>benefit from improved opportunities for agricultural exports</w:t>
      </w:r>
      <w:r w:rsidRPr="0076196F">
        <w:rPr>
          <w:rFonts w:ascii="Times" w:hAnsi="Times"/>
          <w:sz w:val="18"/>
        </w:rPr>
        <w:t xml:space="preserve">, there is good reason to expect that liberalization of industrial-country </w:t>
      </w:r>
      <w:r w:rsidRPr="0076196F">
        <w:rPr>
          <w:rFonts w:ascii="Times" w:hAnsi="Times"/>
          <w:u w:val="single"/>
        </w:rPr>
        <w:t>agricultural markets would help reduce global poverty.  Some have argued</w:t>
      </w:r>
      <w:r w:rsidRPr="0076196F">
        <w:rPr>
          <w:rFonts w:ascii="Times" w:hAnsi="Times"/>
          <w:sz w:val="18"/>
        </w:rPr>
        <w:t xml:space="preserve">, however, </w:t>
      </w:r>
      <w:r w:rsidRPr="0076196F">
        <w:rPr>
          <w:rFonts w:ascii="Times" w:hAnsi="Times"/>
          <w:u w:val="single"/>
        </w:rPr>
        <w:t>that the LDCs would actually be hurt, because they are food importers and would face higher prices</w:t>
      </w:r>
      <w:r w:rsidRPr="0076196F">
        <w:rPr>
          <w:rFonts w:ascii="Times" w:hAnsi="Times"/>
          <w:sz w:val="18"/>
        </w:rPr>
        <w:t xml:space="preserve"> after global liberalization. My </w:t>
      </w:r>
      <w:r w:rsidRPr="0076196F">
        <w:rPr>
          <w:rFonts w:ascii="Times" w:hAnsi="Times"/>
          <w:u w:val="single"/>
        </w:rPr>
        <w:t xml:space="preserve">2004 study </w:t>
      </w:r>
      <w:r w:rsidRPr="0076196F">
        <w:rPr>
          <w:rFonts w:ascii="Times" w:hAnsi="Times"/>
          <w:sz w:val="18"/>
        </w:rPr>
        <w:t xml:space="preserve">examined this issue and </w:t>
      </w:r>
      <w:r w:rsidRPr="0076196F">
        <w:rPr>
          <w:rFonts w:ascii="Times" w:hAnsi="Times"/>
          <w:u w:val="single"/>
        </w:rPr>
        <w:t>concluded that this concern is misplaced</w:t>
      </w:r>
      <w:r w:rsidRPr="0076196F">
        <w:rPr>
          <w:rFonts w:ascii="Times" w:hAnsi="Times"/>
          <w:sz w:val="18"/>
        </w:rPr>
        <w:t xml:space="preserve">. The LDCs do have a trade deficit in food, but they have even larger deficits in manufacturing, because of large overall trade deficits financed by aid. It turns out that they have comparative advantages in food and agriculture, just like most other </w:t>
      </w:r>
      <w:r w:rsidRPr="0076196F">
        <w:rPr>
          <w:rFonts w:ascii="Times" w:hAnsi="Times"/>
          <w:u w:val="single"/>
        </w:rPr>
        <w:t>developing countries</w:t>
      </w:r>
      <w:r w:rsidRPr="0076196F">
        <w:rPr>
          <w:rFonts w:ascii="Times" w:hAnsi="Times"/>
          <w:sz w:val="18"/>
        </w:rPr>
        <w:t xml:space="preserve">. So if one carefully thinks through both the direct and indirect effects, the LDCs benefit from global agricultural liberalization rather than lose from it. They </w:t>
      </w:r>
      <w:r w:rsidRPr="0076196F">
        <w:rPr>
          <w:rFonts w:ascii="Times" w:hAnsi="Times"/>
          <w:u w:val="single"/>
        </w:rPr>
        <w:t>experience terms-of-trade gains that should more than offset any direct losses from higher food prices</w:t>
      </w:r>
      <w:r w:rsidRPr="0076196F">
        <w:rPr>
          <w:rFonts w:ascii="Times" w:hAnsi="Times"/>
          <w:sz w:val="18"/>
        </w:rPr>
        <w:t xml:space="preserve">. Recent </w:t>
      </w:r>
      <w:r w:rsidRPr="0076196F">
        <w:rPr>
          <w:rFonts w:ascii="Times" w:hAnsi="Times"/>
          <w:u w:val="single"/>
        </w:rPr>
        <w:t>World Bank modeling work confirms this</w:t>
      </w:r>
      <w:r w:rsidRPr="0076196F">
        <w:rPr>
          <w:rFonts w:ascii="Times" w:hAnsi="Times"/>
          <w:sz w:val="18"/>
        </w:rPr>
        <w:t xml:space="preserve"> for sub-Saharan Africa. </w:t>
      </w:r>
    </w:p>
    <w:p w:rsidR="00A53ECC" w:rsidRDefault="00A53ECC" w:rsidP="00A53ECC"/>
    <w:p w:rsidR="00A579CA" w:rsidRPr="009948CE" w:rsidRDefault="00A579CA" w:rsidP="00A579CA">
      <w:pPr>
        <w:pStyle w:val="Heading3"/>
      </w:pPr>
      <w:proofErr w:type="spellStart"/>
      <w:r>
        <w:lastRenderedPageBreak/>
        <w:t>Xtn</w:t>
      </w:r>
      <w:proofErr w:type="spellEnd"/>
      <w:r>
        <w:t>:</w:t>
      </w:r>
      <w:r w:rsidRPr="009948CE">
        <w:t xml:space="preserve"> Russia Says No</w:t>
      </w:r>
    </w:p>
    <w:p w:rsidR="00A579CA" w:rsidRPr="009948CE" w:rsidRDefault="00A579CA" w:rsidP="00A579CA">
      <w:pPr>
        <w:pStyle w:val="Heading4"/>
      </w:pPr>
      <w:r w:rsidRPr="009948CE">
        <w:t>Ignore their cooperation defense—Russians are intentionally hiding their belligerence to encourage complacency in the US</w:t>
      </w:r>
    </w:p>
    <w:p w:rsidR="00A579CA" w:rsidRPr="009948CE" w:rsidRDefault="00A579CA" w:rsidP="00A579CA">
      <w:pPr>
        <w:rPr>
          <w:sz w:val="16"/>
        </w:rPr>
      </w:pPr>
      <w:proofErr w:type="spellStart"/>
      <w:r w:rsidRPr="009948CE">
        <w:rPr>
          <w:rStyle w:val="StyleStyleBold12pt"/>
        </w:rPr>
        <w:t>Huebert</w:t>
      </w:r>
      <w:proofErr w:type="spellEnd"/>
      <w:r w:rsidRPr="009948CE">
        <w:rPr>
          <w:rStyle w:val="StyleStyleBold12pt"/>
        </w:rPr>
        <w:t xml:space="preserve"> 10</w:t>
      </w:r>
      <w:r w:rsidRPr="009948CE">
        <w:rPr>
          <w:sz w:val="16"/>
        </w:rPr>
        <w:t xml:space="preserve"> (Rob, PhD and Professor of Political Science at the University of Calgary</w:t>
      </w:r>
      <w:proofErr w:type="gramStart"/>
      <w:r w:rsidRPr="009948CE">
        <w:rPr>
          <w:sz w:val="16"/>
        </w:rPr>
        <w:t>,  “</w:t>
      </w:r>
      <w:proofErr w:type="gramEnd"/>
      <w:r w:rsidRPr="009948CE">
        <w:rPr>
          <w:sz w:val="16"/>
        </w:rPr>
        <w:t>The Newly Emerging Arctic Security Environment,” http://www.cdfai.org/PDF/The%20Newly%20Emerging%20Arctic%20Security%20Environment.pdf)</w:t>
      </w:r>
    </w:p>
    <w:p w:rsidR="00A579CA" w:rsidRPr="009948CE" w:rsidRDefault="00A579CA" w:rsidP="00A579CA">
      <w:pPr>
        <w:rPr>
          <w:sz w:val="16"/>
        </w:rPr>
      </w:pPr>
      <w:r w:rsidRPr="009948CE">
        <w:rPr>
          <w:sz w:val="16"/>
        </w:rPr>
        <w:t xml:space="preserve">It should be clear that </w:t>
      </w:r>
      <w:r w:rsidRPr="009948CE">
        <w:rPr>
          <w:rStyle w:val="StyleBoldUnderline"/>
        </w:rPr>
        <w:t xml:space="preserve">the Russians have been according a growing importance to the Arctic </w:t>
      </w:r>
      <w:proofErr w:type="gramStart"/>
      <w:r w:rsidRPr="009948CE">
        <w:rPr>
          <w:rStyle w:val="StyleBoldUnderline"/>
        </w:rPr>
        <w:t>region .</w:t>
      </w:r>
      <w:proofErr w:type="gramEnd"/>
      <w:r w:rsidRPr="009948CE">
        <w:rPr>
          <w:rStyle w:val="StyleBoldUnderline"/>
        </w:rPr>
        <w:t xml:space="preserve"> They continually issue statements affirming their commitment to peaceful cooperation in the Arctic, which </w:t>
      </w:r>
      <w:proofErr w:type="gramStart"/>
      <w:r w:rsidRPr="009948CE">
        <w:rPr>
          <w:rStyle w:val="StyleBoldUnderline"/>
        </w:rPr>
        <w:t>show</w:t>
      </w:r>
      <w:proofErr w:type="gramEnd"/>
      <w:r w:rsidRPr="009948CE">
        <w:rPr>
          <w:rStyle w:val="StyleBoldUnderline"/>
        </w:rPr>
        <w:t xml:space="preserve"> up in the form of public statements by their leaders and in their primary documents. These same leaders are also very quick to condemn the actions of the other Arctic states as being aggressive and a threat to international peace and security in the region whenever they engage in any form of military related activity</w:t>
      </w:r>
      <w:r w:rsidRPr="009948CE">
        <w:rPr>
          <w:sz w:val="16"/>
        </w:rPr>
        <w:t xml:space="preserve">. It is clear, however, that </w:t>
      </w:r>
      <w:r w:rsidRPr="009948CE">
        <w:rPr>
          <w:rStyle w:val="StyleBoldUnderline"/>
        </w:rPr>
        <w:t>the Russians have embarked on a much more assertive use of military force in the region by taking various action – the missile test launches near the pole, the sudden and substantial resumption of the long-range bomber patrols, and the voyages of their surface units into the disputed zones – which exceeds that of any of the other Arctic states</w:t>
      </w:r>
      <w:r w:rsidRPr="009948CE">
        <w:rPr>
          <w:sz w:val="16"/>
        </w:rPr>
        <w:t xml:space="preserve">. Furthermore, </w:t>
      </w:r>
      <w:r w:rsidRPr="009948CE">
        <w:rPr>
          <w:rStyle w:val="StyleBoldUnderline"/>
        </w:rPr>
        <w:t>the Russians’ proposed rearmament plans greatly exceed the plans of any other Arctic state.</w:t>
      </w:r>
      <w:r w:rsidRPr="009948CE">
        <w:rPr>
          <w:sz w:val="16"/>
        </w:rPr>
        <w:t xml:space="preserve"> Thus, </w:t>
      </w:r>
      <w:r w:rsidRPr="009948CE">
        <w:rPr>
          <w:rStyle w:val="StyleBoldUnderline"/>
        </w:rPr>
        <w:t>the Russians have excelled at portraying themselves as cooperative while taking increasingly assertive action</w:t>
      </w:r>
      <w:r w:rsidRPr="009948CE">
        <w:rPr>
          <w:sz w:val="16"/>
        </w:rPr>
        <w:t>. The question remains as to why? Are they merely reasserting themselves as a global power, or, does this new action point to an increasingly assertive Russia? This is not known.</w:t>
      </w:r>
    </w:p>
    <w:p w:rsidR="00A579CA" w:rsidRPr="009948CE" w:rsidRDefault="00A579CA" w:rsidP="00A579CA">
      <w:pPr>
        <w:rPr>
          <w:sz w:val="16"/>
        </w:rPr>
      </w:pPr>
    </w:p>
    <w:p w:rsidR="00A579CA" w:rsidRDefault="00A579CA" w:rsidP="00A579CA">
      <w:pPr>
        <w:pStyle w:val="Heading3"/>
      </w:pPr>
      <w:proofErr w:type="spellStart"/>
      <w:r>
        <w:lastRenderedPageBreak/>
        <w:t>Xtn</w:t>
      </w:r>
      <w:proofErr w:type="spellEnd"/>
      <w:r>
        <w:t>: No Co-Op</w:t>
      </w:r>
    </w:p>
    <w:p w:rsidR="000C2544" w:rsidRDefault="000C2544" w:rsidP="000C2544">
      <w:pPr>
        <w:pStyle w:val="Heading4"/>
      </w:pPr>
      <w:r>
        <w:t>Cooperation Fails</w:t>
      </w:r>
    </w:p>
    <w:p w:rsidR="000C2544" w:rsidRDefault="000C2544" w:rsidP="000C2544">
      <w:proofErr w:type="spellStart"/>
      <w:r w:rsidRPr="00A53ECC">
        <w:rPr>
          <w:rStyle w:val="StyleStyleBold12pt"/>
        </w:rPr>
        <w:t>Hardt</w:t>
      </w:r>
      <w:proofErr w:type="spellEnd"/>
      <w:r w:rsidRPr="00A53ECC">
        <w:rPr>
          <w:rStyle w:val="StyleStyleBold12pt"/>
        </w:rPr>
        <w:t xml:space="preserve"> 7-23</w:t>
      </w:r>
      <w:r>
        <w:t xml:space="preserve">-14 [Heidi, </w:t>
      </w:r>
      <w:r w:rsidRPr="002A769A">
        <w:t>political scientist</w:t>
      </w:r>
      <w:r>
        <w:t xml:space="preserve"> at </w:t>
      </w:r>
      <w:r w:rsidRPr="002A769A">
        <w:t>the U</w:t>
      </w:r>
      <w:r>
        <w:t xml:space="preserve">niversity of California, Irvine, </w:t>
      </w:r>
      <w:r w:rsidRPr="002A769A">
        <w:t>Is there a role for NATO in Ukraine</w:t>
      </w:r>
      <w:proofErr w:type="gramStart"/>
      <w:r w:rsidRPr="002A769A">
        <w:t>?</w:t>
      </w:r>
      <w:r>
        <w:t>,</w:t>
      </w:r>
      <w:proofErr w:type="gramEnd"/>
      <w:r>
        <w:t xml:space="preserve"> </w:t>
      </w:r>
      <w:r w:rsidRPr="002A769A">
        <w:t>http://www.washingtonpost.com/blogs/monkey-cage/wp/2014/07/23/is-there-a-role-for-nato-in-ukraine/</w:t>
      </w:r>
      <w:r>
        <w:t>]</w:t>
      </w:r>
    </w:p>
    <w:p w:rsidR="000C2544" w:rsidRDefault="000C2544" w:rsidP="000C2544"/>
    <w:p w:rsidR="000C2544" w:rsidRPr="00BF2F29" w:rsidRDefault="000C2544" w:rsidP="000C2544">
      <w:pPr>
        <w:rPr>
          <w:sz w:val="16"/>
        </w:rPr>
      </w:pPr>
      <w:r w:rsidRPr="00BF2F29">
        <w:rPr>
          <w:rStyle w:val="StyleBoldUnderline"/>
        </w:rPr>
        <w:t>The</w:t>
      </w:r>
      <w:r w:rsidRPr="00BF2F29">
        <w:rPr>
          <w:sz w:val="16"/>
        </w:rPr>
        <w:t xml:space="preserve"> least costly but </w:t>
      </w:r>
      <w:r w:rsidRPr="00BF2F29">
        <w:rPr>
          <w:rStyle w:val="StyleBoldUnderline"/>
        </w:rPr>
        <w:t>least effective route would be</w:t>
      </w:r>
      <w:r w:rsidRPr="00BF2F29">
        <w:rPr>
          <w:sz w:val="16"/>
        </w:rPr>
        <w:t xml:space="preserve"> for NATO to reopen formal communications with Russia. As of May 1, NATO officially suspended all </w:t>
      </w:r>
      <w:r w:rsidRPr="00BF2F29">
        <w:rPr>
          <w:rStyle w:val="StyleBoldUnderline"/>
        </w:rPr>
        <w:t>cooperation with Russia</w:t>
      </w:r>
      <w:r w:rsidRPr="00BF2F29">
        <w:rPr>
          <w:sz w:val="16"/>
        </w:rPr>
        <w:t xml:space="preserve">, including cooperation on terrorism, proliferation and other areas related to peace and security. As James </w:t>
      </w:r>
      <w:proofErr w:type="spellStart"/>
      <w:r w:rsidRPr="00BF2F29">
        <w:rPr>
          <w:sz w:val="16"/>
        </w:rPr>
        <w:t>Goldgeier</w:t>
      </w:r>
      <w:proofErr w:type="spellEnd"/>
      <w:r w:rsidRPr="00BF2F29">
        <w:rPr>
          <w:sz w:val="16"/>
        </w:rPr>
        <w:t xml:space="preserve"> writes, Russian President Vladimir </w:t>
      </w:r>
      <w:r w:rsidRPr="00BF2F29">
        <w:rPr>
          <w:rStyle w:val="StyleBoldUnderline"/>
        </w:rPr>
        <w:t>Putin ultimately ‘wants instability, not stability, in Ukraine,</w:t>
      </w:r>
      <w:r w:rsidRPr="00BF2F29">
        <w:rPr>
          <w:sz w:val="16"/>
        </w:rPr>
        <w:t xml:space="preserve">’ suggesting that pressure for a negotiated solution may have some value. </w:t>
      </w:r>
      <w:r w:rsidRPr="00BF2F29">
        <w:rPr>
          <w:rStyle w:val="StyleBoldUnderline"/>
        </w:rPr>
        <w:t>Putin</w:t>
      </w:r>
      <w:r w:rsidRPr="00BF2F29">
        <w:rPr>
          <w:sz w:val="16"/>
        </w:rPr>
        <w:t xml:space="preserve">, however, </w:t>
      </w:r>
      <w:r w:rsidRPr="00BF2F29">
        <w:rPr>
          <w:rStyle w:val="StyleBoldUnderline"/>
        </w:rPr>
        <w:t>has shown resilience to both diplomacy and targeted sanctions in past crises,</w:t>
      </w:r>
      <w:r w:rsidRPr="00BF2F29">
        <w:rPr>
          <w:sz w:val="16"/>
        </w:rPr>
        <w:t xml:space="preserve"> such as the 2008 Georgia conflict. </w:t>
      </w:r>
      <w:r w:rsidRPr="00BF2F29">
        <w:rPr>
          <w:rStyle w:val="StyleBoldUnderline"/>
        </w:rPr>
        <w:t>This suggests that a return to dialogue or even offering Russia</w:t>
      </w:r>
      <w:r w:rsidRPr="00BF2F29">
        <w:rPr>
          <w:sz w:val="16"/>
        </w:rPr>
        <w:t xml:space="preserve"> the benefit of reengaging in civilian </w:t>
      </w:r>
      <w:r w:rsidRPr="00BF2F29">
        <w:rPr>
          <w:rStyle w:val="Emphasis"/>
        </w:rPr>
        <w:t xml:space="preserve">cooperation would have limited value </w:t>
      </w:r>
      <w:r w:rsidRPr="00BF2F29">
        <w:rPr>
          <w:sz w:val="16"/>
        </w:rPr>
        <w:t>for convincing the government to stop arming and supporting the separatists. Even if Russia were to completely disavow itself of the separatists, there would be no guarantee that they would secure the corridor for the MH17 investigation.</w:t>
      </w:r>
    </w:p>
    <w:p w:rsidR="00A579CA" w:rsidRPr="009948CE" w:rsidRDefault="00A579CA" w:rsidP="00A579CA">
      <w:pPr>
        <w:pStyle w:val="Heading4"/>
      </w:pPr>
      <w:r w:rsidRPr="009948CE">
        <w:t>Strategic cooperation is a trap - advocates only promote co-op because Russia seems threating</w:t>
      </w:r>
    </w:p>
    <w:p w:rsidR="00A579CA" w:rsidRPr="009948CE" w:rsidRDefault="00A579CA" w:rsidP="00A579CA">
      <w:r w:rsidRPr="009948CE">
        <w:rPr>
          <w:rStyle w:val="StyleStyleBold12pt"/>
        </w:rPr>
        <w:t xml:space="preserve">Kramer and </w:t>
      </w:r>
      <w:proofErr w:type="spellStart"/>
      <w:r w:rsidRPr="009948CE">
        <w:rPr>
          <w:rStyle w:val="StyleStyleBold12pt"/>
        </w:rPr>
        <w:t>Shevtsova</w:t>
      </w:r>
      <w:proofErr w:type="spellEnd"/>
      <w:r w:rsidRPr="009948CE">
        <w:t xml:space="preserve">, Kramer:  Director of Freedom House, </w:t>
      </w:r>
      <w:proofErr w:type="spellStart"/>
      <w:r w:rsidRPr="009948CE">
        <w:t>Shevtsova</w:t>
      </w:r>
      <w:proofErr w:type="spellEnd"/>
      <w:r w:rsidRPr="009948CE">
        <w:t>: Kremlinology expert and currently serves as a senior associate at the Carnegie Endowment for International Peace), 2/21/20</w:t>
      </w:r>
      <w:r w:rsidRPr="009948CE">
        <w:rPr>
          <w:rStyle w:val="StyleStyleBold12pt"/>
        </w:rPr>
        <w:t>13</w:t>
      </w:r>
    </w:p>
    <w:p w:rsidR="00A579CA" w:rsidRPr="009948CE" w:rsidRDefault="00A579CA" w:rsidP="00A579CA">
      <w:r w:rsidRPr="009948CE">
        <w:t xml:space="preserve">(David and Lilia, Kramer: United States Assistant Secretary of State for Democracy, Human Rights, and Labor from 2008 to 2009, </w:t>
      </w:r>
      <w:proofErr w:type="spellStart"/>
      <w:r w:rsidRPr="009948CE">
        <w:t>Shevtsova</w:t>
      </w:r>
      <w:proofErr w:type="spellEnd"/>
      <w:r w:rsidRPr="009948CE">
        <w:t xml:space="preserve">: currently serves as a senior associate at the Carnegie </w:t>
      </w:r>
      <w:r w:rsidRPr="006075C7">
        <w:t xml:space="preserve">Endowment for International Peace, “Here We Go Again: Falling for the Russian Trap”,  online: </w:t>
      </w:r>
      <w:hyperlink r:id="rId72" w:history="1">
        <w:r w:rsidRPr="006075C7">
          <w:rPr>
            <w:rStyle w:val="Hyperlink"/>
          </w:rPr>
          <w:t>http://www.the-american-interest.com/articles/2013/02/21/here-we-go-again-falling-for-the-russian-trap/</w:t>
        </w:r>
      </w:hyperlink>
      <w:r w:rsidRPr="006075C7">
        <w:t>)</w:t>
      </w:r>
    </w:p>
    <w:p w:rsidR="00A579CA" w:rsidRPr="009948CE" w:rsidRDefault="00A579CA" w:rsidP="00A579CA"/>
    <w:p w:rsidR="00A579CA" w:rsidRPr="009948CE" w:rsidRDefault="00A579CA" w:rsidP="00A579CA">
      <w:pPr>
        <w:rPr>
          <w:rStyle w:val="StyleBoldUnderline"/>
        </w:rPr>
      </w:pPr>
      <w:r w:rsidRPr="009948CE">
        <w:t xml:space="preserve">Like the movie Groundhog Day, </w:t>
      </w:r>
      <w:r w:rsidRPr="009948CE">
        <w:rPr>
          <w:rStyle w:val="StyleBoldUnderline"/>
        </w:rPr>
        <w:t xml:space="preserve">this is happening all over again. We are falling for the same Kremlin trap. The demise of the reset policy has begotten another campaign to forge yet another new era in Russian-American relations, </w:t>
      </w:r>
      <w:r w:rsidRPr="009948CE">
        <w:rPr>
          <w:rStyle w:val="Emphasis"/>
        </w:rPr>
        <w:t>this time under the banner of “strategic cooperation</w:t>
      </w:r>
      <w:r w:rsidRPr="009948CE">
        <w:rPr>
          <w:rStyle w:val="StyleBoldUnderline"/>
        </w:rPr>
        <w:t>.”</w:t>
      </w:r>
      <w:r w:rsidRPr="009948CE">
        <w:t xml:space="preserve"> </w:t>
      </w:r>
      <w:r w:rsidRPr="009948CE">
        <w:rPr>
          <w:rStyle w:val="StyleBoldUnderline"/>
        </w:rPr>
        <w:t>Those advocating</w:t>
      </w:r>
      <w:r w:rsidRPr="009948CE">
        <w:t xml:space="preserve"> this approach </w:t>
      </w:r>
      <w:r w:rsidRPr="009948CE">
        <w:rPr>
          <w:rStyle w:val="StyleBoldUnderline"/>
        </w:rPr>
        <w:t>present nothing new but simply repeat the same old warnings against ignoring Russia and downgrading relations.</w:t>
      </w:r>
      <w:r w:rsidRPr="009948CE">
        <w:t xml:space="preserve"> Proponents of this approach address only Washington and Western policymakers; for some reason, they never seem to prod Putin and his circle, even though </w:t>
      </w:r>
      <w:r w:rsidRPr="009948CE">
        <w:rPr>
          <w:rStyle w:val="StyleBoldUnderline"/>
        </w:rPr>
        <w:t>Putin’s actions and behavior have made the development of relations and cooperation increasingly difficult</w:t>
      </w:r>
      <w:r w:rsidRPr="009948CE">
        <w:t xml:space="preserve">. </w:t>
      </w:r>
      <w:r w:rsidRPr="009948CE">
        <w:rPr>
          <w:rStyle w:val="StyleBoldUnderline"/>
        </w:rPr>
        <w:t>None of these “strategists” maintains that Russia deserves to be treated differently because it could become an engine of</w:t>
      </w:r>
      <w:r w:rsidRPr="009948CE">
        <w:t xml:space="preserve"> social and economic </w:t>
      </w:r>
      <w:r w:rsidRPr="009948CE">
        <w:rPr>
          <w:rStyle w:val="StyleBoldUnderline"/>
        </w:rPr>
        <w:t>progress; rather, they believe Russia cannot be ignored because it could act as a spoiler, causing massive problems for the West.</w:t>
      </w:r>
    </w:p>
    <w:p w:rsidR="00A579CA" w:rsidRPr="009948CE" w:rsidRDefault="00A579CA" w:rsidP="00A579CA"/>
    <w:p w:rsidR="00A579CA" w:rsidRPr="009948CE" w:rsidRDefault="00A579CA" w:rsidP="00A579CA">
      <w:pPr>
        <w:pStyle w:val="Heading4"/>
      </w:pPr>
      <w:r w:rsidRPr="009948CE">
        <w:t>Russia’s political structure makes cooperation impossible</w:t>
      </w:r>
    </w:p>
    <w:p w:rsidR="00A579CA" w:rsidRPr="009948CE" w:rsidRDefault="00A579CA" w:rsidP="00A579CA">
      <w:r w:rsidRPr="009948CE">
        <w:rPr>
          <w:rStyle w:val="StyleStyleBold12pt"/>
        </w:rPr>
        <w:t xml:space="preserve">Kramer and </w:t>
      </w:r>
      <w:proofErr w:type="spellStart"/>
      <w:r w:rsidRPr="009948CE">
        <w:rPr>
          <w:rStyle w:val="StyleStyleBold12pt"/>
        </w:rPr>
        <w:t>Shevtsova</w:t>
      </w:r>
      <w:proofErr w:type="spellEnd"/>
      <w:r w:rsidRPr="009948CE">
        <w:t xml:space="preserve">, Kramer:  Director of Freedom House, </w:t>
      </w:r>
      <w:proofErr w:type="spellStart"/>
      <w:r w:rsidRPr="009948CE">
        <w:t>Shevtsova</w:t>
      </w:r>
      <w:proofErr w:type="spellEnd"/>
      <w:r w:rsidRPr="009948CE">
        <w:t>: Kremlinology expert and currently serves as a senior associate at the Carnegie Endowment for International Peace), 2/21/20</w:t>
      </w:r>
      <w:r w:rsidRPr="009948CE">
        <w:rPr>
          <w:rStyle w:val="StyleStyleBold12pt"/>
        </w:rPr>
        <w:t>13</w:t>
      </w:r>
    </w:p>
    <w:p w:rsidR="00A579CA" w:rsidRPr="009948CE" w:rsidRDefault="00A579CA" w:rsidP="00A579CA">
      <w:r w:rsidRPr="009948CE">
        <w:t xml:space="preserve">(David and Lilia, Kramer: United States Assistant Secretary of State for Democracy, Human Rights, and Labor from 2008 to 2009, </w:t>
      </w:r>
      <w:proofErr w:type="spellStart"/>
      <w:r w:rsidRPr="009948CE">
        <w:t>Shevtsova</w:t>
      </w:r>
      <w:proofErr w:type="spellEnd"/>
      <w:r w:rsidRPr="009948CE">
        <w:t xml:space="preserve">: currently serves as a senior associate at the Carnegie Endowment for International Peace, “Here We Go Again: Falling for the Russian Trap”,  online: </w:t>
      </w:r>
      <w:hyperlink r:id="rId73" w:history="1">
        <w:r w:rsidRPr="009948CE">
          <w:rPr>
            <w:rStyle w:val="Hyperlink"/>
          </w:rPr>
          <w:t>http://www.the-american-interest.com/articles/2013/02/21/here-we-go-again-falling-for-the-russian-trap/</w:t>
        </w:r>
      </w:hyperlink>
      <w:r w:rsidRPr="009948CE">
        <w:t>)</w:t>
      </w:r>
    </w:p>
    <w:p w:rsidR="00A579CA" w:rsidRPr="009948CE" w:rsidRDefault="00A579CA" w:rsidP="00A579CA"/>
    <w:p w:rsidR="00A579CA" w:rsidRPr="009948CE" w:rsidRDefault="00A579CA" w:rsidP="00A579CA">
      <w:r w:rsidRPr="009948CE">
        <w:t xml:space="preserve">As </w:t>
      </w:r>
      <w:r w:rsidRPr="009948CE">
        <w:rPr>
          <w:rStyle w:val="StyleBoldUnderline"/>
        </w:rPr>
        <w:t>for the popular ideas of joint pivot to the Asia-Pacific and Arctic cooperation, these are more of a passing fad</w:t>
      </w:r>
      <w:r w:rsidRPr="009948CE">
        <w:t xml:space="preserve">. </w:t>
      </w:r>
      <w:r w:rsidRPr="009948CE">
        <w:rPr>
          <w:rStyle w:val="StyleBoldUnderline"/>
        </w:rPr>
        <w:t>Russia has already “turned” to the Pacific by hosting the APEC summit</w:t>
      </w:r>
      <w:r w:rsidRPr="009948CE">
        <w:t xml:space="preserve"> in Vladivostok, which ended up costing $22 billion. The summit demonstrated Russia’s ability to construct Potemkin villages (a performance it will repeat for next February’s Winter Olympics in Sochi, whose cost has already reached $50 billion). This turn to the Pacific benefited those who pocketed the money that was </w:t>
      </w:r>
      <w:r w:rsidRPr="009948CE">
        <w:lastRenderedPageBreak/>
        <w:t>appropriated for running the summit, while the consequences of the turn to Asia remain unclear. What can Russia offer to the region aside from raw materials and weapons exports? Is Russia ready to become a raw materials appendage to Asia? This is what the turn to Asia might bring them. Does that make the turn strategic? And is it strategic for the state, or for society</w:t>
      </w:r>
      <w:proofErr w:type="gramStart"/>
      <w:r w:rsidRPr="009948CE">
        <w:t>?¶</w:t>
      </w:r>
      <w:proofErr w:type="gramEnd"/>
      <w:r w:rsidRPr="009948CE">
        <w:t xml:space="preserve"> </w:t>
      </w:r>
      <w:r w:rsidRPr="009948CE">
        <w:rPr>
          <w:rStyle w:val="Emphasis"/>
        </w:rPr>
        <w:t>Provided Russia’s corrupt state is preserved, the Arctic is another opportunity for the Kremlin elite to funnel money out of the country—or, plainly speaking, steal it</w:t>
      </w:r>
      <w:r w:rsidRPr="009948CE">
        <w:t xml:space="preserve">. </w:t>
      </w:r>
      <w:r w:rsidRPr="009948CE">
        <w:rPr>
          <w:rStyle w:val="StyleBoldUnderline"/>
        </w:rPr>
        <w:t xml:space="preserve">How can the West help Russia develop its Siberia and Pacific provinces when the country’s elite cares only about providing for corrupt interests? </w:t>
      </w:r>
      <w:r w:rsidRPr="009948CE">
        <w:rPr>
          <w:rStyle w:val="Emphasis"/>
        </w:rPr>
        <w:t>Russia has to transform itself first</w:t>
      </w:r>
      <w:r w:rsidRPr="009948CE">
        <w:t xml:space="preserve">, and this is Russian society’s main goal. </w:t>
      </w:r>
      <w:r w:rsidRPr="009948CE">
        <w:rPr>
          <w:rStyle w:val="Emphasis"/>
        </w:rPr>
        <w:t>Only then can we talk to the</w:t>
      </w:r>
      <w:r w:rsidRPr="009948CE">
        <w:t xml:space="preserve"> </w:t>
      </w:r>
      <w:r w:rsidRPr="009948CE">
        <w:rPr>
          <w:rStyle w:val="Emphasis"/>
        </w:rPr>
        <w:t>U</w:t>
      </w:r>
      <w:r w:rsidRPr="009948CE">
        <w:t xml:space="preserve">nited </w:t>
      </w:r>
      <w:r w:rsidRPr="009948CE">
        <w:rPr>
          <w:rStyle w:val="Emphasis"/>
        </w:rPr>
        <w:t>S</w:t>
      </w:r>
      <w:r w:rsidRPr="009948CE">
        <w:t xml:space="preserve">tates and Europe </w:t>
      </w:r>
      <w:r w:rsidRPr="009948CE">
        <w:rPr>
          <w:rStyle w:val="Emphasis"/>
        </w:rPr>
        <w:t xml:space="preserve">about assistance in developing Siberia </w:t>
      </w:r>
      <w:r w:rsidRPr="009948CE">
        <w:t>and the Far East.</w:t>
      </w:r>
    </w:p>
    <w:p w:rsidR="00A579CA" w:rsidRDefault="00A579CA" w:rsidP="00A579CA"/>
    <w:p w:rsidR="00A579CA" w:rsidRPr="00A579CA" w:rsidRDefault="00A579CA" w:rsidP="00A579CA"/>
    <w:p w:rsidR="00E36F40" w:rsidRPr="009948CE" w:rsidRDefault="00E36F40" w:rsidP="00E36F40">
      <w:pPr>
        <w:pStyle w:val="Heading3"/>
      </w:pPr>
      <w:proofErr w:type="spellStart"/>
      <w:r w:rsidRPr="009948CE">
        <w:lastRenderedPageBreak/>
        <w:t>Xtn</w:t>
      </w:r>
      <w:proofErr w:type="spellEnd"/>
      <w:r w:rsidRPr="009948CE">
        <w:t>: No Arctic War</w:t>
      </w:r>
    </w:p>
    <w:p w:rsidR="00E36F40" w:rsidRPr="009948CE" w:rsidRDefault="00E36F40" w:rsidP="00E36F40">
      <w:pPr>
        <w:pStyle w:val="Heading4"/>
      </w:pPr>
      <w:r w:rsidRPr="009948CE">
        <w:t>Past trends prove – cooperation is more likely</w:t>
      </w:r>
    </w:p>
    <w:p w:rsidR="00E36F40" w:rsidRPr="009948CE" w:rsidRDefault="00E36F40" w:rsidP="00E36F40">
      <w:r w:rsidRPr="009948CE">
        <w:rPr>
          <w:rStyle w:val="StyleStyleBold12pt"/>
        </w:rPr>
        <w:t>Fries 12</w:t>
      </w:r>
      <w:r w:rsidRPr="009948CE">
        <w:t xml:space="preserve"> [Tom Fries, Nonresident Senior Fellow at the Arctic Institute, Apr 18 2012, “Perspective Correction: How We Misinterpret Arctic Conflict,” http://www.thearcticinstitute.org/2012/04/perspective-correction-how-we.html]</w:t>
      </w:r>
    </w:p>
    <w:p w:rsidR="00E36F40" w:rsidRPr="009948CE" w:rsidRDefault="00E36F40" w:rsidP="00E36F40"/>
    <w:p w:rsidR="00E36F40" w:rsidRPr="009948CE" w:rsidRDefault="00E36F40" w:rsidP="00E36F40">
      <w:pPr>
        <w:pStyle w:val="cardtext"/>
        <w:ind w:left="0"/>
        <w:rPr>
          <w:sz w:val="16"/>
        </w:rPr>
      </w:pPr>
      <w:r w:rsidRPr="009948CE">
        <w:rPr>
          <w:sz w:val="16"/>
        </w:rPr>
        <w:t xml:space="preserve">It’s </w:t>
      </w:r>
      <w:r w:rsidRPr="009948CE">
        <w:rPr>
          <w:rStyle w:val="StyleBoldUnderline"/>
        </w:rPr>
        <w:t>not only the</w:t>
      </w:r>
      <w:r w:rsidRPr="009948CE">
        <w:rPr>
          <w:sz w:val="16"/>
        </w:rPr>
        <w:t xml:space="preserve"> </w:t>
      </w:r>
      <w:r w:rsidRPr="009948CE">
        <w:rPr>
          <w:rStyle w:val="StyleBoldUnderline"/>
        </w:rPr>
        <w:t xml:space="preserve">handcuffs </w:t>
      </w:r>
      <w:r w:rsidRPr="009948CE">
        <w:rPr>
          <w:rStyle w:val="StyleBoldUnderline"/>
          <w:sz w:val="16"/>
        </w:rPr>
        <w:t>of many colors</w:t>
      </w:r>
      <w:r w:rsidRPr="009948CE">
        <w:rPr>
          <w:sz w:val="16"/>
        </w:rPr>
        <w:t xml:space="preserve"> </w:t>
      </w:r>
      <w:r w:rsidRPr="009948CE">
        <w:rPr>
          <w:rStyle w:val="StyleBoldUnderline"/>
        </w:rPr>
        <w:t>worn by</w:t>
      </w:r>
      <w:r w:rsidRPr="009948CE">
        <w:rPr>
          <w:sz w:val="16"/>
        </w:rPr>
        <w:t xml:space="preserve"> the </w:t>
      </w:r>
      <w:r w:rsidRPr="009948CE">
        <w:rPr>
          <w:rStyle w:val="StyleBoldUnderline"/>
        </w:rPr>
        <w:t>Arctic states</w:t>
      </w:r>
      <w:r w:rsidRPr="009948CE">
        <w:rPr>
          <w:sz w:val="16"/>
        </w:rPr>
        <w:t xml:space="preserve"> </w:t>
      </w:r>
      <w:r w:rsidRPr="009948CE">
        <w:rPr>
          <w:rStyle w:val="StyleBoldUnderline"/>
        </w:rPr>
        <w:t xml:space="preserve">that will keep them from getting </w:t>
      </w:r>
      <w:proofErr w:type="gramStart"/>
      <w:r w:rsidRPr="009948CE">
        <w:rPr>
          <w:rStyle w:val="StyleBoldUnderline"/>
        </w:rPr>
        <w:t>aggressive</w:t>
      </w:r>
      <w:r w:rsidRPr="009948CE">
        <w:rPr>
          <w:sz w:val="16"/>
        </w:rPr>
        <w:t>,</w:t>
      </w:r>
      <w:proofErr w:type="gramEnd"/>
      <w:r w:rsidRPr="009948CE">
        <w:rPr>
          <w:sz w:val="16"/>
        </w:rPr>
        <w:t xml:space="preserve"> </w:t>
      </w:r>
      <w:r w:rsidRPr="009948CE">
        <w:rPr>
          <w:rStyle w:val="StyleBoldUnderline"/>
        </w:rPr>
        <w:t xml:space="preserve">it is also the </w:t>
      </w:r>
      <w:r w:rsidRPr="009948CE">
        <w:rPr>
          <w:rStyle w:val="Emphasis"/>
        </w:rPr>
        <w:t xml:space="preserve">good precedents </w:t>
      </w:r>
      <w:r w:rsidRPr="009948CE">
        <w:rPr>
          <w:sz w:val="16"/>
        </w:rPr>
        <w:t>that</w:t>
      </w:r>
      <w:r w:rsidRPr="009948CE">
        <w:rPr>
          <w:rStyle w:val="Emphasis"/>
        </w:rPr>
        <w:t xml:space="preserve"> exist for cooperation</w:t>
      </w:r>
      <w:r w:rsidRPr="009948CE">
        <w:rPr>
          <w:sz w:val="16"/>
        </w:rPr>
        <w:t xml:space="preserve"> here. </w:t>
      </w:r>
      <w:r w:rsidRPr="009948CE">
        <w:rPr>
          <w:rStyle w:val="StyleBoldUnderline"/>
        </w:rPr>
        <w:t>Russia and Norway recently resolved a forty year-old dispute over territory</w:t>
      </w:r>
      <w:r w:rsidRPr="009948CE">
        <w:rPr>
          <w:sz w:val="16"/>
        </w:rPr>
        <w:t xml:space="preserve"> in the Barents. </w:t>
      </w:r>
      <w:r w:rsidRPr="009948CE">
        <w:rPr>
          <w:rStyle w:val="StyleBoldUnderline"/>
        </w:rPr>
        <w:t xml:space="preserve">There are </w:t>
      </w:r>
      <w:r w:rsidRPr="009948CE">
        <w:rPr>
          <w:rStyle w:val="Emphasis"/>
        </w:rPr>
        <w:t>regular examples of military cooperation</w:t>
      </w:r>
      <w:r w:rsidRPr="009948CE">
        <w:rPr>
          <w:rStyle w:val="StyleBoldUnderline"/>
        </w:rPr>
        <w:t xml:space="preserve"> among the</w:t>
      </w:r>
      <w:r w:rsidRPr="009948CE">
        <w:rPr>
          <w:sz w:val="16"/>
        </w:rPr>
        <w:t xml:space="preserve"> four </w:t>
      </w:r>
      <w:r w:rsidRPr="009948CE">
        <w:rPr>
          <w:rStyle w:val="StyleBoldUnderline"/>
        </w:rPr>
        <w:t>littoral NATO states</w:t>
      </w:r>
      <w:r w:rsidRPr="009948CE">
        <w:rPr>
          <w:sz w:val="16"/>
        </w:rPr>
        <w:t xml:space="preserve"> and between </w:t>
      </w:r>
      <w:r w:rsidRPr="009948CE">
        <w:rPr>
          <w:rStyle w:val="StyleBoldUnderline"/>
        </w:rPr>
        <w:t>Norway and Russia</w:t>
      </w:r>
      <w:r w:rsidRPr="009948CE">
        <w:rPr>
          <w:sz w:val="16"/>
        </w:rPr>
        <w:t xml:space="preserve">. Even the </w:t>
      </w:r>
      <w:r w:rsidRPr="009948CE">
        <w:rPr>
          <w:rStyle w:val="StyleBoldUnderline"/>
        </w:rPr>
        <w:t>US and Russia are finding opportunities to work together</w:t>
      </w:r>
      <w:r w:rsidRPr="009948CE">
        <w:rPr>
          <w:sz w:val="16"/>
        </w:rPr>
        <w:t xml:space="preserve">. Meanwhile, the need to develop </w:t>
      </w:r>
      <w:r w:rsidRPr="009948CE">
        <w:rPr>
          <w:rStyle w:val="StyleBoldUnderline"/>
        </w:rPr>
        <w:t>search-and-rescue</w:t>
      </w:r>
      <w:r w:rsidRPr="009948CE">
        <w:rPr>
          <w:sz w:val="16"/>
        </w:rPr>
        <w:t xml:space="preserve"> capabilities </w:t>
      </w:r>
      <w:r w:rsidRPr="009948CE">
        <w:rPr>
          <w:rStyle w:val="StyleBoldUnderline"/>
        </w:rPr>
        <w:t xml:space="preserve">is making cross-border cooperation a </w:t>
      </w:r>
      <w:r w:rsidRPr="009948CE">
        <w:rPr>
          <w:rStyle w:val="Emphasis"/>
        </w:rPr>
        <w:t>necessity</w:t>
      </w:r>
      <w:r w:rsidRPr="009948CE">
        <w:rPr>
          <w:sz w:val="16"/>
        </w:rPr>
        <w:t xml:space="preserve"> for all Arctic actors. </w:t>
      </w:r>
      <w:r w:rsidRPr="009948CE">
        <w:rPr>
          <w:rStyle w:val="StyleBoldUnderline"/>
        </w:rPr>
        <w:t>There are numerous international research and private-sector ventures,</w:t>
      </w:r>
      <w:r w:rsidRPr="009948CE">
        <w:rPr>
          <w:sz w:val="16"/>
        </w:rPr>
        <w:t xml:space="preserve"> even in areas other than hydrocarbons. </w:t>
      </w:r>
      <w:r w:rsidRPr="009948CE">
        <w:rPr>
          <w:rStyle w:val="StyleBoldUnderline"/>
        </w:rPr>
        <w:t>These will only grow in importance</w:t>
      </w:r>
      <w:r w:rsidRPr="009948CE">
        <w:rPr>
          <w:sz w:val="16"/>
        </w:rPr>
        <w:t xml:space="preserve"> with time. In fact, </w:t>
      </w:r>
      <w:r w:rsidRPr="009948CE">
        <w:rPr>
          <w:rStyle w:val="StyleBoldUnderline"/>
        </w:rPr>
        <w:t>it would seem that</w:t>
      </w:r>
      <w:r w:rsidRPr="009948CE">
        <w:rPr>
          <w:sz w:val="16"/>
        </w:rPr>
        <w:t xml:space="preserve"> for many of these countries, </w:t>
      </w:r>
      <w:r w:rsidRPr="009948CE">
        <w:rPr>
          <w:rStyle w:val="StyleBoldUnderline"/>
        </w:rPr>
        <w:t>the Arctic is</w:t>
      </w:r>
      <w:r w:rsidRPr="009948CE">
        <w:rPr>
          <w:sz w:val="16"/>
        </w:rPr>
        <w:t xml:space="preserve"> a welcome relief - </w:t>
      </w:r>
      <w:r w:rsidRPr="009948CE">
        <w:rPr>
          <w:rStyle w:val="StyleBoldUnderline"/>
        </w:rPr>
        <w:t>a site where international collaboration is comparatively amicable</w:t>
      </w:r>
      <w:r w:rsidRPr="009948CE">
        <w:rPr>
          <w:sz w:val="16"/>
        </w:rPr>
        <w:t xml:space="preserve">. </w:t>
      </w:r>
    </w:p>
    <w:p w:rsidR="00E36F40" w:rsidRPr="009948CE" w:rsidRDefault="00E36F40" w:rsidP="00E36F40">
      <w:pPr>
        <w:pStyle w:val="cardtext"/>
        <w:rPr>
          <w:sz w:val="16"/>
        </w:rPr>
      </w:pPr>
    </w:p>
    <w:p w:rsidR="00E36F40" w:rsidRPr="009948CE" w:rsidRDefault="00E36F40" w:rsidP="00E36F40">
      <w:pPr>
        <w:pStyle w:val="Heading3"/>
      </w:pPr>
      <w:proofErr w:type="spellStart"/>
      <w:r w:rsidRPr="009948CE">
        <w:lastRenderedPageBreak/>
        <w:t>Xtn</w:t>
      </w:r>
      <w:proofErr w:type="spellEnd"/>
      <w:r w:rsidRPr="009948CE">
        <w:t>: Relations High</w:t>
      </w:r>
    </w:p>
    <w:p w:rsidR="00E36F40" w:rsidRPr="009948CE" w:rsidRDefault="00E36F40" w:rsidP="00E36F40">
      <w:pPr>
        <w:pStyle w:val="Heading4"/>
      </w:pPr>
      <w:r w:rsidRPr="009948CE">
        <w:t>US-Russia relations still high – overlapping foreign policy interests</w:t>
      </w:r>
    </w:p>
    <w:p w:rsidR="00E36F40" w:rsidRPr="009948CE" w:rsidRDefault="00E36F40" w:rsidP="00E36F40"/>
    <w:p w:rsidR="00E36F40" w:rsidRPr="009948CE" w:rsidRDefault="00E36F40" w:rsidP="00E36F40">
      <w:proofErr w:type="spellStart"/>
      <w:r w:rsidRPr="009948CE">
        <w:rPr>
          <w:b/>
        </w:rPr>
        <w:t>Lukyanov</w:t>
      </w:r>
      <w:proofErr w:type="spellEnd"/>
      <w:r w:rsidRPr="009948CE">
        <w:rPr>
          <w:b/>
        </w:rPr>
        <w:t>, 4/4</w:t>
      </w:r>
      <w:r w:rsidRPr="009948CE">
        <w:t>/14</w:t>
      </w:r>
      <w:r w:rsidRPr="009948CE">
        <w:rPr>
          <w:b/>
        </w:rPr>
        <w:t xml:space="preserve"> </w:t>
      </w:r>
      <w:r w:rsidRPr="009948CE">
        <w:t>– Chairman, Council on Foreign and Defense Policy (Fyodor, “Does Russia need America</w:t>
      </w:r>
      <w:proofErr w:type="gramStart"/>
      <w:r w:rsidRPr="009948CE">
        <w:t>?,</w:t>
      </w:r>
      <w:proofErr w:type="gramEnd"/>
      <w:r w:rsidRPr="009948CE">
        <w:t>” Russia Beyond the Headlines, http://rbth.com/opinion/2014/04/04/does_russia_need_america_35629.html)//SY</w:t>
      </w:r>
    </w:p>
    <w:p w:rsidR="00E36F40" w:rsidRPr="009948CE" w:rsidRDefault="00E36F40" w:rsidP="00E36F40"/>
    <w:p w:rsidR="00E36F40" w:rsidRPr="009948CE" w:rsidRDefault="00E36F40" w:rsidP="00E36F40">
      <w:pPr>
        <w:rPr>
          <w:rStyle w:val="StyleBoldUnderline"/>
        </w:rPr>
      </w:pPr>
      <w:r w:rsidRPr="009948CE">
        <w:t xml:space="preserve">But its </w:t>
      </w:r>
      <w:r w:rsidRPr="009948CE">
        <w:rPr>
          <w:rStyle w:val="StyleBoldUnderline"/>
        </w:rPr>
        <w:t>goal in</w:t>
      </w:r>
      <w:r w:rsidRPr="009948CE">
        <w:t xml:space="preserve"> the </w:t>
      </w:r>
      <w:r w:rsidRPr="009948CE">
        <w:rPr>
          <w:rStyle w:val="StyleBoldUnderline"/>
        </w:rPr>
        <w:t>international arena is not to</w:t>
      </w:r>
      <w:r w:rsidRPr="009948CE">
        <w:t xml:space="preserve"> simply </w:t>
      </w:r>
      <w:r w:rsidRPr="009948CE">
        <w:rPr>
          <w:rStyle w:val="StyleBoldUnderline"/>
        </w:rPr>
        <w:t>oppose the U.S.</w:t>
      </w:r>
      <w:r w:rsidRPr="009948CE">
        <w:t xml:space="preserve"> However, this may be the way that Russia reminds others about the line. In everything else, </w:t>
      </w:r>
      <w:r w:rsidRPr="009948CE">
        <w:rPr>
          <w:rStyle w:val="StyleBoldUnderline"/>
        </w:rPr>
        <w:t>Moscow is not going to turn into an automatic opponent of America. It is noteworthy that against the background of</w:t>
      </w:r>
      <w:r w:rsidRPr="009948CE">
        <w:t xml:space="preserve"> the very emotional debate over </w:t>
      </w:r>
      <w:r w:rsidRPr="009948CE">
        <w:rPr>
          <w:rStyle w:val="StyleBoldUnderline"/>
        </w:rPr>
        <w:t>Ukraine, chemical weapons are</w:t>
      </w:r>
      <w:r w:rsidRPr="009948CE">
        <w:t xml:space="preserve"> still </w:t>
      </w:r>
      <w:r w:rsidRPr="009948CE">
        <w:rPr>
          <w:rStyle w:val="StyleBoldUnderline"/>
        </w:rPr>
        <w:t>being removed from Syria on schedule,</w:t>
      </w:r>
      <w:r w:rsidRPr="009948CE">
        <w:t xml:space="preserve"> and the </w:t>
      </w:r>
      <w:r w:rsidRPr="009948CE">
        <w:rPr>
          <w:rStyle w:val="StyleBoldUnderline"/>
        </w:rPr>
        <w:t>Kremlin has not changed its position on</w:t>
      </w:r>
      <w:r w:rsidRPr="009948CE">
        <w:t xml:space="preserve"> settling the </w:t>
      </w:r>
      <w:r w:rsidRPr="009948CE">
        <w:rPr>
          <w:rStyle w:val="StyleBoldUnderline"/>
        </w:rPr>
        <w:t>Syrian situation</w:t>
      </w:r>
      <w:r w:rsidRPr="009948CE">
        <w:t xml:space="preserve"> politically, </w:t>
      </w:r>
      <w:r w:rsidRPr="009948CE">
        <w:rPr>
          <w:rStyle w:val="StyleBoldUnderline"/>
        </w:rPr>
        <w:t>or</w:t>
      </w:r>
      <w:r w:rsidRPr="009948CE">
        <w:t xml:space="preserve"> on </w:t>
      </w:r>
      <w:r w:rsidRPr="009948CE">
        <w:rPr>
          <w:rStyle w:val="StyleBoldUnderline"/>
        </w:rPr>
        <w:t>nuclear talks with Iran.</w:t>
      </w:r>
      <w:r w:rsidRPr="009948CE">
        <w:t xml:space="preserve"> It is </w:t>
      </w:r>
      <w:r w:rsidRPr="009948CE">
        <w:rPr>
          <w:rStyle w:val="StyleBoldUnderline"/>
        </w:rPr>
        <w:t>especially worth noting that Russia is not questioning its agreement with NATO to allow cargo to be transported from Afghanistan via Ulyanovsk.</w:t>
      </w:r>
      <w:r w:rsidRPr="009948CE">
        <w:t xml:space="preserve"> And this is </w:t>
      </w:r>
      <w:r w:rsidRPr="009948CE">
        <w:rPr>
          <w:rStyle w:val="StyleBoldUnderline"/>
        </w:rPr>
        <w:t>even in light of</w:t>
      </w:r>
      <w:r w:rsidRPr="009948CE">
        <w:t xml:space="preserve"> the quite </w:t>
      </w:r>
      <w:r w:rsidRPr="009948CE">
        <w:rPr>
          <w:rStyle w:val="StyleBoldUnderline"/>
        </w:rPr>
        <w:t>unfriendly statements being made by</w:t>
      </w:r>
      <w:r w:rsidRPr="009948CE">
        <w:t xml:space="preserve"> both the military and political </w:t>
      </w:r>
      <w:r w:rsidRPr="009948CE">
        <w:rPr>
          <w:rStyle w:val="StyleBoldUnderline"/>
        </w:rPr>
        <w:t>leadership</w:t>
      </w:r>
      <w:r w:rsidRPr="009948CE">
        <w:t xml:space="preserve"> of the alliance. </w:t>
      </w:r>
      <w:r w:rsidRPr="009948CE">
        <w:rPr>
          <w:rStyle w:val="StyleBoldUnderline"/>
        </w:rPr>
        <w:t>Russia</w:t>
      </w:r>
      <w:r w:rsidRPr="009948CE">
        <w:t xml:space="preserve">, it seems, </w:t>
      </w:r>
      <w:r w:rsidRPr="009948CE">
        <w:rPr>
          <w:rStyle w:val="StyleBoldUnderline"/>
        </w:rPr>
        <w:t>doesn't plan on abandoning</w:t>
      </w:r>
      <w:r w:rsidRPr="009948CE">
        <w:t xml:space="preserve"> its </w:t>
      </w:r>
      <w:r w:rsidRPr="009948CE">
        <w:rPr>
          <w:rStyle w:val="StyleBoldUnderline"/>
        </w:rPr>
        <w:t>cooperation with</w:t>
      </w:r>
      <w:r w:rsidRPr="009948CE">
        <w:t xml:space="preserve"> the </w:t>
      </w:r>
      <w:r w:rsidRPr="009948CE">
        <w:rPr>
          <w:rStyle w:val="StyleBoldUnderline"/>
        </w:rPr>
        <w:t>United States in areas where</w:t>
      </w:r>
      <w:r w:rsidRPr="009948CE">
        <w:t xml:space="preserve"> the </w:t>
      </w:r>
      <w:r w:rsidRPr="009948CE">
        <w:rPr>
          <w:rStyle w:val="StyleBoldUnderline"/>
        </w:rPr>
        <w:t>interests</w:t>
      </w:r>
      <w:r w:rsidRPr="009948CE">
        <w:t xml:space="preserve"> of the countries </w:t>
      </w:r>
      <w:r w:rsidRPr="009948CE">
        <w:rPr>
          <w:rStyle w:val="StyleBoldUnderline"/>
        </w:rPr>
        <w:t>do not contradict</w:t>
      </w:r>
      <w:r w:rsidRPr="009948CE">
        <w:t xml:space="preserve"> each other. But it will not give in where interests diverge. This model is quite natural for relations between two major powers that are not allies, especially in today's multi-layered world, where there aren't any simple oppositions or linear dependencies anymore. </w:t>
      </w:r>
      <w:r w:rsidRPr="009948CE">
        <w:rPr>
          <w:rStyle w:val="StyleBoldUnderline"/>
        </w:rPr>
        <w:t>In which areas do our interests converge? There is the Arctic, where</w:t>
      </w:r>
      <w:r w:rsidRPr="009948CE">
        <w:t xml:space="preserve">, contrary to emotions that are often blown out of proportion, </w:t>
      </w:r>
      <w:r w:rsidRPr="009948CE">
        <w:rPr>
          <w:rStyle w:val="StyleBoldUnderline"/>
        </w:rPr>
        <w:t>Russian and American interests are not</w:t>
      </w:r>
      <w:r w:rsidRPr="009948CE">
        <w:t xml:space="preserve"> so </w:t>
      </w:r>
      <w:r w:rsidRPr="009948CE">
        <w:rPr>
          <w:rStyle w:val="StyleBoldUnderline"/>
        </w:rPr>
        <w:t>far apart.</w:t>
      </w:r>
      <w:r w:rsidRPr="009948CE">
        <w:t xml:space="preserve"> There is the </w:t>
      </w:r>
      <w:r w:rsidRPr="009948CE">
        <w:rPr>
          <w:rStyle w:val="StyleBoldUnderline"/>
        </w:rPr>
        <w:t>issue of nuclear non-proliferation, in which Moscow and Washington</w:t>
      </w:r>
      <w:r w:rsidRPr="009948CE">
        <w:t xml:space="preserve">, whether they like it or not, </w:t>
      </w:r>
      <w:r w:rsidRPr="009948CE">
        <w:rPr>
          <w:rStyle w:val="StyleBoldUnderline"/>
        </w:rPr>
        <w:t>remain</w:t>
      </w:r>
      <w:r w:rsidRPr="009948CE">
        <w:t xml:space="preserve"> the </w:t>
      </w:r>
      <w:r w:rsidRPr="009948CE">
        <w:rPr>
          <w:rStyle w:val="StyleBoldUnderline"/>
        </w:rPr>
        <w:t>main players and carry</w:t>
      </w:r>
      <w:r w:rsidRPr="009948CE">
        <w:t xml:space="preserve"> the </w:t>
      </w:r>
      <w:r w:rsidRPr="009948CE">
        <w:rPr>
          <w:rStyle w:val="StyleBoldUnderline"/>
        </w:rPr>
        <w:t xml:space="preserve">primary responsibility. </w:t>
      </w:r>
      <w:r w:rsidRPr="009948CE">
        <w:t xml:space="preserve">The </w:t>
      </w:r>
      <w:r w:rsidRPr="009948CE">
        <w:rPr>
          <w:rStyle w:val="StyleBoldUnderline"/>
        </w:rPr>
        <w:t>topic of terrorism has been exhausted,</w:t>
      </w:r>
      <w:r w:rsidRPr="009948CE">
        <w:t xml:space="preserve"> mostly it has just been talk, </w:t>
      </w:r>
      <w:r w:rsidRPr="009948CE">
        <w:rPr>
          <w:rStyle w:val="StyleBoldUnderline"/>
        </w:rPr>
        <w:t>but</w:t>
      </w:r>
      <w:r w:rsidRPr="009948CE">
        <w:t xml:space="preserve"> objectively there are </w:t>
      </w:r>
      <w:r w:rsidRPr="009948CE">
        <w:rPr>
          <w:rStyle w:val="StyleBoldUnderline"/>
        </w:rPr>
        <w:t>still</w:t>
      </w:r>
      <w:r w:rsidRPr="009948CE">
        <w:t xml:space="preserve"> some </w:t>
      </w:r>
      <w:r w:rsidRPr="009948CE">
        <w:rPr>
          <w:rStyle w:val="StyleBoldUnderline"/>
        </w:rPr>
        <w:t>points where our interests converge.</w:t>
      </w:r>
    </w:p>
    <w:p w:rsidR="00E36F40" w:rsidRPr="009948CE" w:rsidRDefault="00E36F40" w:rsidP="00E36F40">
      <w:pPr>
        <w:pStyle w:val="Heading4"/>
      </w:pPr>
      <w:r w:rsidRPr="009948CE">
        <w:t>US-Russian relations are re-stabilizing post-Ukraine – Russian return to diplomacy</w:t>
      </w:r>
    </w:p>
    <w:p w:rsidR="00E36F40" w:rsidRPr="009948CE" w:rsidRDefault="00E36F40" w:rsidP="00E36F40"/>
    <w:p w:rsidR="00E36F40" w:rsidRPr="009948CE" w:rsidRDefault="00E36F40" w:rsidP="00E36F40">
      <w:proofErr w:type="spellStart"/>
      <w:r w:rsidRPr="009948CE">
        <w:rPr>
          <w:b/>
        </w:rPr>
        <w:t>Yucai</w:t>
      </w:r>
      <w:proofErr w:type="spellEnd"/>
      <w:r w:rsidRPr="009948CE">
        <w:rPr>
          <w:b/>
        </w:rPr>
        <w:t>, 4/21</w:t>
      </w:r>
      <w:r w:rsidRPr="009948CE">
        <w:t>/14 – Professor, Crisis Management Center, PLA National Defense University (Yang, “Russia sets example of strong crisis management with firm legal basis,” Global Times, http://www.globaltimes.cn/content/855865.shtml)//SY</w:t>
      </w:r>
    </w:p>
    <w:p w:rsidR="00E36F40" w:rsidRPr="009948CE" w:rsidRDefault="00E36F40" w:rsidP="00E36F40"/>
    <w:p w:rsidR="00E36F40" w:rsidRDefault="00E36F40" w:rsidP="00E36F40">
      <w:pPr>
        <w:rPr>
          <w:rStyle w:val="StyleBoldUnderline"/>
        </w:rPr>
      </w:pPr>
      <w:r w:rsidRPr="009948CE">
        <w:t xml:space="preserve">Meanwhile, </w:t>
      </w:r>
      <w:r w:rsidRPr="009948CE">
        <w:rPr>
          <w:rStyle w:val="StyleBoldUnderline"/>
        </w:rPr>
        <w:t>US-Russia relations,</w:t>
      </w:r>
      <w:r w:rsidRPr="009948CE">
        <w:t xml:space="preserve"> </w:t>
      </w:r>
      <w:proofErr w:type="gramStart"/>
      <w:r w:rsidRPr="009948CE">
        <w:t>which</w:t>
      </w:r>
      <w:proofErr w:type="gramEnd"/>
      <w:r w:rsidRPr="009948CE">
        <w:t xml:space="preserve"> were </w:t>
      </w:r>
      <w:r w:rsidRPr="009948CE">
        <w:rPr>
          <w:rStyle w:val="StyleBoldUnderline"/>
        </w:rPr>
        <w:t>once on the verge of</w:t>
      </w:r>
      <w:r w:rsidRPr="009948CE">
        <w:t xml:space="preserve"> a new </w:t>
      </w:r>
      <w:r w:rsidRPr="009948CE">
        <w:rPr>
          <w:rStyle w:val="StyleBoldUnderline"/>
        </w:rPr>
        <w:t>Cold War, are</w:t>
      </w:r>
      <w:r w:rsidRPr="009948CE">
        <w:t xml:space="preserve"> gradually </w:t>
      </w:r>
      <w:r w:rsidRPr="009948CE">
        <w:rPr>
          <w:rStyle w:val="Emphasis"/>
        </w:rPr>
        <w:t>heading back on the track of dialogue and cooperation</w:t>
      </w:r>
      <w:r w:rsidRPr="009948CE">
        <w:rPr>
          <w:rStyle w:val="StyleBoldUnderline"/>
        </w:rPr>
        <w:t>.</w:t>
      </w:r>
      <w:r w:rsidRPr="009948CE">
        <w:t xml:space="preserve"> It seems that </w:t>
      </w:r>
      <w:r w:rsidRPr="009948CE">
        <w:rPr>
          <w:rStyle w:val="StyleBoldUnderline"/>
        </w:rPr>
        <w:t>along with diplomatic measures and economic dialogues, Russia's "assertiveness" which the West finds hard to tolerate, may be</w:t>
      </w:r>
      <w:r w:rsidRPr="009948CE">
        <w:t xml:space="preserve"> gradually </w:t>
      </w:r>
      <w:r w:rsidRPr="009948CE">
        <w:rPr>
          <w:rStyle w:val="StyleBoldUnderline"/>
        </w:rPr>
        <w:t>diluted.</w:t>
      </w:r>
      <w:r w:rsidRPr="009948CE">
        <w:t xml:space="preserve"> The Putin </w:t>
      </w:r>
      <w:r w:rsidRPr="009948CE">
        <w:rPr>
          <w:rStyle w:val="StyleBoldUnderline"/>
        </w:rPr>
        <w:t>administration's high efficiency in managing</w:t>
      </w:r>
      <w:r w:rsidRPr="009948CE">
        <w:t xml:space="preserve"> the </w:t>
      </w:r>
      <w:r w:rsidRPr="009948CE">
        <w:rPr>
          <w:rStyle w:val="StyleBoldUnderline"/>
        </w:rPr>
        <w:t>regional crisis is impressive. Such</w:t>
      </w:r>
      <w:r w:rsidRPr="009948CE">
        <w:t xml:space="preserve"> a high </w:t>
      </w:r>
      <w:r w:rsidRPr="009948CE">
        <w:rPr>
          <w:rStyle w:val="StyleBoldUnderline"/>
        </w:rPr>
        <w:t>efficiency stems from</w:t>
      </w:r>
      <w:r w:rsidRPr="009948CE">
        <w:t xml:space="preserve"> a </w:t>
      </w:r>
      <w:r w:rsidRPr="009948CE">
        <w:rPr>
          <w:rStyle w:val="StyleBoldUnderline"/>
        </w:rPr>
        <w:t>united security institution,</w:t>
      </w:r>
      <w:r w:rsidRPr="009948CE">
        <w:t xml:space="preserve"> a </w:t>
      </w:r>
      <w:r w:rsidRPr="009948CE">
        <w:rPr>
          <w:rStyle w:val="StyleBoldUnderline"/>
        </w:rPr>
        <w:t>high level of strategic planning, and</w:t>
      </w:r>
      <w:r w:rsidRPr="009948CE">
        <w:t xml:space="preserve"> government agencies' </w:t>
      </w:r>
      <w:r w:rsidRPr="009948CE">
        <w:rPr>
          <w:rStyle w:val="StyleBoldUnderline"/>
        </w:rPr>
        <w:t>strong enforcement capabilities.</w:t>
      </w:r>
      <w:r w:rsidRPr="009948CE">
        <w:t xml:space="preserve"> Russia's </w:t>
      </w:r>
      <w:r w:rsidRPr="009948CE">
        <w:rPr>
          <w:rStyle w:val="StyleBoldUnderline"/>
        </w:rPr>
        <w:t>crisis management is based on</w:t>
      </w:r>
      <w:r w:rsidRPr="009948CE">
        <w:t xml:space="preserve"> a </w:t>
      </w:r>
      <w:r w:rsidRPr="009948CE">
        <w:rPr>
          <w:rStyle w:val="StyleBoldUnderline"/>
        </w:rPr>
        <w:t>unified national security institution,</w:t>
      </w:r>
      <w:r w:rsidRPr="009948CE">
        <w:t xml:space="preserve"> at the core of which is the Federal Security Service (FSB). Through the FSB, Russian President Vladimir </w:t>
      </w:r>
      <w:r w:rsidRPr="009948CE">
        <w:rPr>
          <w:rStyle w:val="StyleBoldUnderline"/>
        </w:rPr>
        <w:t>Putin grasps</w:t>
      </w:r>
      <w:r w:rsidRPr="009948CE">
        <w:t xml:space="preserve"> the </w:t>
      </w:r>
      <w:r w:rsidRPr="009948CE">
        <w:rPr>
          <w:rStyle w:val="StyleBoldUnderline"/>
        </w:rPr>
        <w:t>overall strategic pattern and makes</w:t>
      </w:r>
      <w:r w:rsidRPr="009948CE">
        <w:t xml:space="preserve"> the </w:t>
      </w:r>
      <w:r w:rsidRPr="009948CE">
        <w:rPr>
          <w:rStyle w:val="StyleBoldUnderline"/>
        </w:rPr>
        <w:t xml:space="preserve">most important decisions. </w:t>
      </w:r>
    </w:p>
    <w:p w:rsidR="000C2544" w:rsidRDefault="000C2544" w:rsidP="00E36F40">
      <w:pPr>
        <w:rPr>
          <w:rStyle w:val="StyleBoldUnderline"/>
        </w:rPr>
      </w:pPr>
    </w:p>
    <w:p w:rsidR="000C2544" w:rsidRPr="009948CE" w:rsidRDefault="000C2544" w:rsidP="000C2544">
      <w:pPr>
        <w:pStyle w:val="Heading3"/>
      </w:pPr>
      <w:proofErr w:type="spellStart"/>
      <w:r>
        <w:lastRenderedPageBreak/>
        <w:t>Xtn</w:t>
      </w:r>
      <w:proofErr w:type="spellEnd"/>
      <w:r>
        <w:t>: No Ukraine War</w:t>
      </w:r>
    </w:p>
    <w:p w:rsidR="000C2544" w:rsidRDefault="000C2544" w:rsidP="000C2544">
      <w:pPr>
        <w:pStyle w:val="Heading4"/>
      </w:pPr>
      <w:r>
        <w:t>Interdependence will check escalation</w:t>
      </w:r>
    </w:p>
    <w:p w:rsidR="000C2544" w:rsidRDefault="000C2544" w:rsidP="000C2544">
      <w:pPr>
        <w:pStyle w:val="Citation"/>
      </w:pPr>
      <w:proofErr w:type="spellStart"/>
      <w:r>
        <w:t>Dreyfuss</w:t>
      </w:r>
      <w:proofErr w:type="spellEnd"/>
      <w:r>
        <w:t xml:space="preserve"> 3/10/14</w:t>
      </w:r>
    </w:p>
    <w:p w:rsidR="000C2544" w:rsidRDefault="000C2544" w:rsidP="000C2544">
      <w:hyperlink r:id="rId74" w:history="1">
        <w:r w:rsidRPr="00BC2F4C">
          <w:rPr>
            <w:rStyle w:val="Hyperlink"/>
          </w:rPr>
          <w:t>http://www.thenation.com/blog/178761/capitalism-will-prevent-cold-war-over-ukraine</w:t>
        </w:r>
      </w:hyperlink>
    </w:p>
    <w:p w:rsidR="000C2544" w:rsidRDefault="000C2544" w:rsidP="000C2544">
      <w:r w:rsidRPr="00161738">
        <w:t xml:space="preserve">Robert </w:t>
      </w:r>
      <w:proofErr w:type="spellStart"/>
      <w:r w:rsidRPr="00161738">
        <w:t>Dreyfuss</w:t>
      </w:r>
      <w:proofErr w:type="spellEnd"/>
      <w:r w:rsidRPr="00161738">
        <w:t>, a Nation contributing editor, is an investigative journalist specializing in politics and national security.</w:t>
      </w:r>
    </w:p>
    <w:p w:rsidR="000C2544" w:rsidRDefault="000C2544" w:rsidP="000C2544"/>
    <w:p w:rsidR="000C2544" w:rsidRPr="00A53ECC" w:rsidRDefault="000C2544" w:rsidP="000C2544">
      <w:pPr>
        <w:rPr>
          <w:sz w:val="14"/>
        </w:rPr>
      </w:pPr>
      <w:r w:rsidRPr="00A53ECC">
        <w:rPr>
          <w:sz w:val="14"/>
        </w:rPr>
        <w:t>P</w:t>
      </w:r>
      <w:r w:rsidRPr="00161738">
        <w:rPr>
          <w:rStyle w:val="StyleBoldUnderline"/>
        </w:rPr>
        <w:t xml:space="preserve">lain, old-fashioned capitalism will </w:t>
      </w:r>
      <w:r w:rsidRPr="001126DE">
        <w:rPr>
          <w:rStyle w:val="Emphasis"/>
        </w:rPr>
        <w:t>prevent a new cold war</w:t>
      </w:r>
      <w:r w:rsidRPr="00161738">
        <w:rPr>
          <w:rStyle w:val="StyleBoldUnderline"/>
        </w:rPr>
        <w:t xml:space="preserve"> between </w:t>
      </w:r>
      <w:r w:rsidRPr="00A53ECC">
        <w:rPr>
          <w:sz w:val="14"/>
        </w:rPr>
        <w:t xml:space="preserve">the </w:t>
      </w:r>
      <w:r w:rsidRPr="00161738">
        <w:rPr>
          <w:rStyle w:val="StyleBoldUnderline"/>
        </w:rPr>
        <w:t>U</w:t>
      </w:r>
      <w:r w:rsidRPr="00A53ECC">
        <w:rPr>
          <w:sz w:val="14"/>
        </w:rPr>
        <w:t xml:space="preserve">nited </w:t>
      </w:r>
      <w:r w:rsidRPr="00161738">
        <w:rPr>
          <w:rStyle w:val="StyleBoldUnderline"/>
        </w:rPr>
        <w:t>S</w:t>
      </w:r>
      <w:r w:rsidRPr="00A53ECC">
        <w:rPr>
          <w:sz w:val="14"/>
        </w:rPr>
        <w:t xml:space="preserve">tates </w:t>
      </w:r>
      <w:r w:rsidRPr="00161738">
        <w:rPr>
          <w:rStyle w:val="StyleBoldUnderline"/>
        </w:rPr>
        <w:t>and Russia over Ukraine</w:t>
      </w:r>
      <w:r w:rsidRPr="00A53ECC">
        <w:rPr>
          <w:sz w:val="14"/>
        </w:rPr>
        <w:t xml:space="preserve"> and Russia’s gobbling up of the Crimean region. Capitalism, plus the fact that probably </w:t>
      </w:r>
      <w:r w:rsidRPr="00161738">
        <w:rPr>
          <w:rStyle w:val="StyleBoldUnderline"/>
        </w:rPr>
        <w:t>not one American in a thousand could locate Crimea on a map,</w:t>
      </w:r>
      <w:r w:rsidRPr="00A53ECC">
        <w:rPr>
          <w:sz w:val="14"/>
        </w:rPr>
        <w:t xml:space="preserve"> and </w:t>
      </w:r>
      <w:r w:rsidRPr="00161738">
        <w:rPr>
          <w:rStyle w:val="StyleBoldUnderline"/>
        </w:rPr>
        <w:t>even the most hard-headed</w:t>
      </w:r>
      <w:r w:rsidRPr="00A53ECC">
        <w:rPr>
          <w:sz w:val="14"/>
        </w:rPr>
        <w:t xml:space="preserve"> US political </w:t>
      </w:r>
      <w:r w:rsidRPr="00161738">
        <w:rPr>
          <w:rStyle w:val="StyleBoldUnderline"/>
        </w:rPr>
        <w:t>analysts have trouble coming up with a decent definition of what US interests in Ukraine might be.</w:t>
      </w:r>
      <w:r>
        <w:rPr>
          <w:rStyle w:val="StyleBoldUnderline"/>
        </w:rPr>
        <w:t xml:space="preserve"> </w:t>
      </w:r>
      <w:r w:rsidRPr="00161738">
        <w:rPr>
          <w:rStyle w:val="StyleBoldUnderline"/>
        </w:rPr>
        <w:t xml:space="preserve">Helping to contain the crisis is the fact that Russia, Europe and to a lesser extent the United States are tied together in a </w:t>
      </w:r>
      <w:r w:rsidRPr="001126DE">
        <w:rPr>
          <w:rStyle w:val="Emphasis"/>
        </w:rPr>
        <w:t>powerful web of</w:t>
      </w:r>
      <w:r w:rsidRPr="00161738">
        <w:rPr>
          <w:rStyle w:val="StyleBoldUnderline"/>
        </w:rPr>
        <w:t xml:space="preserve"> financial and </w:t>
      </w:r>
      <w:r w:rsidRPr="001126DE">
        <w:rPr>
          <w:rStyle w:val="Emphasis"/>
        </w:rPr>
        <w:t>economic ties</w:t>
      </w:r>
      <w:r w:rsidRPr="00161738">
        <w:rPr>
          <w:rStyle w:val="StyleBoldUnderline"/>
        </w:rPr>
        <w:t xml:space="preserve"> </w:t>
      </w:r>
      <w:r w:rsidRPr="00A53ECC">
        <w:rPr>
          <w:sz w:val="14"/>
        </w:rPr>
        <w:t xml:space="preserve">that didn’t exist, say, during the real Cold War. Their influence runs counter to the many, many cries from hawks to impose tough economic sanctions on Russia, as if the giant Eurasian power were a small “rogue state.” The Washington Post, for instance, said in an editorial: Some argue that the West lacks the means to damage the Putin regime or that the United States cannot act without Europe, but neither claim is true. Banking sanctions—denying Russians and their banks access to the U.S. financial system—could deal a powerful blow. Mr. Obama must respond to Mr. Putin with measures that force the Russian ruler to rethink his options. But, as CNN reports: </w:t>
      </w:r>
      <w:r w:rsidRPr="001126DE">
        <w:rPr>
          <w:rStyle w:val="StyleBoldUnderline"/>
        </w:rPr>
        <w:t>Russia is the European Union’s third-biggest trading partner</w:t>
      </w:r>
      <w:r w:rsidRPr="00A53ECC">
        <w:rPr>
          <w:sz w:val="14"/>
        </w:rPr>
        <w:t xml:space="preserve"> after the United States and China, with goods and services worth more than $500 billion exchanged in 2012. About 75% of all foreign direct investment in Russia originates in EU member states, according to the European Commission. In addition, </w:t>
      </w:r>
      <w:r w:rsidRPr="001126DE">
        <w:rPr>
          <w:rStyle w:val="StyleBoldUnderline"/>
        </w:rPr>
        <w:t>Russia is the single biggest supplier of energy</w:t>
      </w:r>
      <w:r w:rsidRPr="00A53ECC">
        <w:rPr>
          <w:sz w:val="14"/>
        </w:rPr>
        <w:t xml:space="preserve"> to the European Union. British energy firm BP is the second-largest shareholder in Russia’s leading oil producer </w:t>
      </w:r>
      <w:proofErr w:type="spellStart"/>
      <w:r w:rsidRPr="00A53ECC">
        <w:rPr>
          <w:sz w:val="14"/>
        </w:rPr>
        <w:t>Rosneft</w:t>
      </w:r>
      <w:proofErr w:type="spellEnd"/>
      <w:r w:rsidRPr="00A53ECC">
        <w:rPr>
          <w:sz w:val="14"/>
        </w:rPr>
        <w:t xml:space="preserve">, and some of the biggest energy companies in Germany, the Netherlands and France are invested in a joint venture with Russian gas giant Gazprom. And, in a lengthy interview in The American Interest, </w:t>
      </w:r>
      <w:proofErr w:type="spellStart"/>
      <w:r w:rsidRPr="00A53ECC">
        <w:rPr>
          <w:sz w:val="14"/>
        </w:rPr>
        <w:t>Zbigniew</w:t>
      </w:r>
      <w:proofErr w:type="spellEnd"/>
      <w:r w:rsidRPr="00A53ECC">
        <w:rPr>
          <w:sz w:val="14"/>
        </w:rPr>
        <w:t xml:space="preserve"> Brzezinski points with regret to the fact that British bankers, who have large deposits of Russian cash—particularly from Russian oligarchs—are resisting any sort of confrontation over Ukraine: The British seem inclined to argue, “Well, there’s a lot of Russian money in our banks.”… The bankers doubtless have a lot of influence, particularly in political systems in which money is increasingly the mechanism that oils the “democratic process.” Earlier, the BBC had reported that a document carried by a top British official read: “The U.K. should not support for now trade sanctions or close London’s financial center to Russians.” The New York Times, in a long March 7 piece analyzing US and European business interests in Russia and their effect on the politics of the situation, quoted several executives with Western firms who clearly want to cool the crisis talk: </w:t>
      </w:r>
      <w:r w:rsidRPr="001126DE">
        <w:rPr>
          <w:rStyle w:val="StyleBoldUnderline"/>
        </w:rPr>
        <w:t>European businesses “have no interests in any deterioration of the current international situation</w:t>
      </w:r>
      <w:r w:rsidRPr="00A53ECC">
        <w:rPr>
          <w:sz w:val="14"/>
        </w:rPr>
        <w:t xml:space="preserve"> linked to Ukraine,” Frank </w:t>
      </w:r>
      <w:proofErr w:type="spellStart"/>
      <w:r w:rsidRPr="00A53ECC">
        <w:rPr>
          <w:sz w:val="14"/>
        </w:rPr>
        <w:t>Schauff</w:t>
      </w:r>
      <w:proofErr w:type="spellEnd"/>
      <w:r w:rsidRPr="00A53ECC">
        <w:rPr>
          <w:sz w:val="14"/>
        </w:rPr>
        <w:t xml:space="preserve">, the chief executive of the Association of European Businesses in Russia, said on Friday. “We call upon all parties to engage in a constructive dialogue, which will secure stability, welfare and economic growth on the European Continent.” Among American companies cited in the Times are Pepsi, Ford and John Deere. The Times quoted Ken Golden, director of global public relations for Deere, in its piece: While Russia represents less than 5 percent of Deere’s total equipment sales, the company recently cited Russia as being key to its future growth. “We urge political leaders to solve this issue without violence and in accord with international agreements,” Mr. Golden said. Please support our journalism. Get a digital subscription for just $9.50! </w:t>
      </w:r>
      <w:r w:rsidRPr="001126DE">
        <w:rPr>
          <w:rStyle w:val="StyleBoldUnderline"/>
        </w:rPr>
        <w:t>It even extends to the defense industry.</w:t>
      </w:r>
      <w:r w:rsidRPr="00A53ECC">
        <w:rPr>
          <w:sz w:val="14"/>
        </w:rPr>
        <w:t xml:space="preserve"> According to Defense News, in a piece titled “Amid Ukraine Crisis, EU Plays It Safe,” various European arms manufacturers, including in Sweden, value current and potential sales to Russia. France is apparently insisting that it will continue to sell arms to Russia, including a $1.7 billion deal for two Mistral-class helicopter carriers. Said one expert quoted in the piece: It looks like the Europeans are extremely keen to do everything except anything that hurts their commercial interests. </w:t>
      </w:r>
      <w:r w:rsidRPr="001126DE">
        <w:rPr>
          <w:rStyle w:val="StyleBoldUnderline"/>
        </w:rPr>
        <w:t>There is zero appetite to hurt business interests,</w:t>
      </w:r>
      <w:r w:rsidRPr="00A53ECC">
        <w:rPr>
          <w:sz w:val="14"/>
        </w:rPr>
        <w:t xml:space="preserve"> and arms sales fit into that category.</w:t>
      </w:r>
    </w:p>
    <w:p w:rsidR="000C2544" w:rsidRDefault="000C2544" w:rsidP="000C2544">
      <w:pPr>
        <w:rPr>
          <w:rStyle w:val="StyleBoldUnderline"/>
        </w:rPr>
      </w:pPr>
    </w:p>
    <w:p w:rsidR="000C2544" w:rsidRDefault="000C2544" w:rsidP="000C2544">
      <w:pPr>
        <w:rPr>
          <w:rStyle w:val="StyleBoldUnderline"/>
        </w:rPr>
      </w:pPr>
    </w:p>
    <w:p w:rsidR="000C2544" w:rsidRDefault="000C2544" w:rsidP="000C2544">
      <w:pPr>
        <w:pStyle w:val="Heading2"/>
      </w:pPr>
      <w:r w:rsidRPr="000C2544">
        <w:lastRenderedPageBreak/>
        <w:t>Case – Russia Add-Ons</w:t>
      </w:r>
    </w:p>
    <w:p w:rsidR="000C2544" w:rsidRDefault="000C2544" w:rsidP="000C2544"/>
    <w:p w:rsidR="000C2544" w:rsidRDefault="000C2544" w:rsidP="000C2544">
      <w:pPr>
        <w:pStyle w:val="Heading3"/>
      </w:pPr>
      <w:r>
        <w:lastRenderedPageBreak/>
        <w:t>AT: Ukraine Economy Impact</w:t>
      </w:r>
    </w:p>
    <w:p w:rsidR="000C2544" w:rsidRDefault="000C2544" w:rsidP="000C2544">
      <w:pPr>
        <w:pStyle w:val="Heading4"/>
      </w:pPr>
      <w:r>
        <w:t>Doesn’t spill over to global economy</w:t>
      </w:r>
    </w:p>
    <w:p w:rsidR="000C2544" w:rsidRDefault="000C2544" w:rsidP="000C2544">
      <w:pPr>
        <w:pStyle w:val="Citation"/>
      </w:pPr>
      <w:r>
        <w:t>Allen 3/8/14</w:t>
      </w:r>
    </w:p>
    <w:p w:rsidR="000C2544" w:rsidRDefault="000C2544" w:rsidP="000C2544">
      <w:r w:rsidRPr="004951EF">
        <w:t>http://www.eturbonews.com/43477/fiscal-consequences-conflict-between-russia-and-ukraine</w:t>
      </w:r>
    </w:p>
    <w:p w:rsidR="000C2544" w:rsidRDefault="000C2544" w:rsidP="000C2544">
      <w:r>
        <w:t xml:space="preserve">    Media Relations Specialist at </w:t>
      </w:r>
      <w:proofErr w:type="spellStart"/>
      <w:r>
        <w:t>IBISWorld</w:t>
      </w:r>
      <w:proofErr w:type="spellEnd"/>
      <w:r>
        <w:t xml:space="preserve">     Board Member at Citizen's Advisory Committee on Furnishing and Interpreting the Executive Mansion Past     Senior Associate, Communications at The Century Council     Copy Editor at The Breeze     Communications Intern at Republican National Committee     Volunteer at Delegate Matt </w:t>
      </w:r>
      <w:proofErr w:type="spellStart"/>
      <w:r>
        <w:t>Lohr</w:t>
      </w:r>
      <w:proofErr w:type="spellEnd"/>
      <w:r>
        <w:t xml:space="preserve">     Public Affairs Intern at National Association of Manufacturers     National Journalism Center Intern at Young America's Foundation     Government Affairs Intern at Boston Scientific</w:t>
      </w:r>
    </w:p>
    <w:p w:rsidR="000C2544" w:rsidRDefault="000C2544" w:rsidP="000C2544"/>
    <w:p w:rsidR="000C2544" w:rsidRPr="00A53ECC" w:rsidRDefault="000C2544" w:rsidP="000C2544">
      <w:pPr>
        <w:rPr>
          <w:sz w:val="16"/>
        </w:rPr>
      </w:pPr>
      <w:r>
        <w:rPr>
          <w:rStyle w:val="StyleBoldUnderline"/>
        </w:rPr>
        <w:t>F</w:t>
      </w:r>
      <w:r w:rsidRPr="004951EF">
        <w:rPr>
          <w:rStyle w:val="StyleBoldUnderline"/>
        </w:rPr>
        <w:t>ortunately for consumers and businesses in the United States, neither is likely to be affected</w:t>
      </w:r>
      <w:r w:rsidRPr="00A53ECC">
        <w:rPr>
          <w:sz w:val="16"/>
        </w:rPr>
        <w:t xml:space="preserve"> in the near future. </w:t>
      </w:r>
      <w:r w:rsidRPr="004951EF">
        <w:rPr>
          <w:rStyle w:val="StyleBoldUnderline"/>
        </w:rPr>
        <w:t>Producers are hedged against short-term fluctuations of global commodity prices</w:t>
      </w:r>
      <w:r w:rsidRPr="00A53ECC">
        <w:rPr>
          <w:sz w:val="16"/>
        </w:rPr>
        <w:t xml:space="preserve">, making it unlikely that the current conflict will affect prices for consumers at the gas pump or at the grocery store. Long term: A tale of two stories A continuation or escalation of the current crisis between Russia and Ukraine, could lead to potential sanctions and asset freezes and subsequently, global economic tremors. However, </w:t>
      </w:r>
      <w:r w:rsidRPr="004951EF">
        <w:rPr>
          <w:rStyle w:val="StyleBoldUnderline"/>
        </w:rPr>
        <w:t>the direct consequences for the US economy are minimal. Neither Russia nor Ukraine is a significant US trade partner,</w:t>
      </w:r>
      <w:r w:rsidRPr="00A53ECC">
        <w:rPr>
          <w:sz w:val="16"/>
        </w:rPr>
        <w:t xml:space="preserve"> cumulatively accounting for just 1.1% of the total export/import flow for the United States.</w:t>
      </w:r>
    </w:p>
    <w:p w:rsidR="000C2544" w:rsidRDefault="000C2544" w:rsidP="000C2544"/>
    <w:p w:rsidR="000C2544" w:rsidRDefault="000C2544" w:rsidP="000C2544">
      <w:pPr>
        <w:pStyle w:val="Heading4"/>
      </w:pPr>
      <w:r>
        <w:t>Econ risks low – insulated</w:t>
      </w:r>
    </w:p>
    <w:p w:rsidR="000C2544" w:rsidRDefault="000C2544" w:rsidP="000C2544">
      <w:pPr>
        <w:pStyle w:val="Citation"/>
      </w:pPr>
      <w:r>
        <w:t>Allen 3/8/14</w:t>
      </w:r>
    </w:p>
    <w:p w:rsidR="000C2544" w:rsidRDefault="000C2544" w:rsidP="000C2544">
      <w:r w:rsidRPr="004951EF">
        <w:t>http://www.eturbonews.com/43477/fiscal-consequences-conflict-between-russia-and-ukraine</w:t>
      </w:r>
    </w:p>
    <w:p w:rsidR="000C2544" w:rsidRDefault="000C2544" w:rsidP="000C2544">
      <w:r>
        <w:t xml:space="preserve">    Media Relations Specialist at </w:t>
      </w:r>
      <w:proofErr w:type="spellStart"/>
      <w:r>
        <w:t>IBISWorld</w:t>
      </w:r>
      <w:proofErr w:type="spellEnd"/>
      <w:r>
        <w:t xml:space="preserve">     Board Member at Citizen's Advisory Committee on Furnishing and Interpreting the Executive Mansion Past     Senior Associate, Communications at The Century Council     Copy Editor at The Breeze     Communications Intern at Republican National Committee     Volunteer at Delegate Matt </w:t>
      </w:r>
      <w:proofErr w:type="spellStart"/>
      <w:r>
        <w:t>Lohr</w:t>
      </w:r>
      <w:proofErr w:type="spellEnd"/>
      <w:r>
        <w:t xml:space="preserve">     Public Affairs Intern at National Association of Manufacturers     National Journalism Center Intern at Young America's Foundation     Government Affairs Intern at Boston Scientific</w:t>
      </w:r>
    </w:p>
    <w:p w:rsidR="000C2544" w:rsidRDefault="000C2544" w:rsidP="000C2544"/>
    <w:p w:rsidR="000C2544" w:rsidRDefault="000C2544" w:rsidP="000C2544">
      <w:pPr>
        <w:rPr>
          <w:sz w:val="16"/>
        </w:rPr>
      </w:pPr>
      <w:r w:rsidRPr="00A53ECC">
        <w:rPr>
          <w:sz w:val="16"/>
        </w:rPr>
        <w:t xml:space="preserve">Furthermore, Russia is one of the largest exporters of oil and natural gas, with a significant portion of its supply piped through Ukraine. If supply is disrupted, or if fear of disruption persists, global energy prices could climb, leading to higher oil and gas prices in the United States. In turn, consumers and business would experience higher transportation costs, and subsequently, spikes in the prices of most goods. </w:t>
      </w:r>
      <w:r w:rsidRPr="004951EF">
        <w:rPr>
          <w:rStyle w:val="StyleBoldUnderline"/>
        </w:rPr>
        <w:t>Fortunately for US consumers,</w:t>
      </w:r>
      <w:r w:rsidRPr="00A53ECC">
        <w:rPr>
          <w:sz w:val="16"/>
        </w:rPr>
        <w:t xml:space="preserve"> because the United States lacks the necessary infrastructure to export is growing supply of natural gas, </w:t>
      </w:r>
      <w:r w:rsidRPr="004951EF">
        <w:rPr>
          <w:rStyle w:val="StyleBoldUnderline"/>
        </w:rPr>
        <w:t>the domestic natural gas market is relatively insulated from spikes in natural gas prices.</w:t>
      </w:r>
      <w:r>
        <w:rPr>
          <w:rStyle w:val="StyleBoldUnderline"/>
        </w:rPr>
        <w:t xml:space="preserve"> </w:t>
      </w:r>
      <w:r w:rsidRPr="00A53ECC">
        <w:rPr>
          <w:sz w:val="16"/>
        </w:rPr>
        <w:t xml:space="preserve">Due to the region’s essential role in the flow of global grains and energy, any disruption in trade relations will most likely not be aimed at these commodities. Only under certain circumstances will the supply of these commodities be impacted (i.e. if military conflict occurs, or if Russia coerces Ukraine by shutting down its supply of natural gas and oil). </w:t>
      </w:r>
      <w:r w:rsidRPr="004951EF">
        <w:rPr>
          <w:rStyle w:val="StyleBoldUnderline"/>
        </w:rPr>
        <w:t>Overall, though the conflict is bound to influence the position of certain companies, the threat of large-scale economic turmoil is minimal</w:t>
      </w:r>
      <w:r w:rsidRPr="00A53ECC">
        <w:rPr>
          <w:sz w:val="16"/>
        </w:rPr>
        <w:t>.</w:t>
      </w:r>
    </w:p>
    <w:p w:rsidR="000C2544" w:rsidRDefault="000C2544" w:rsidP="000C2544">
      <w:pPr>
        <w:rPr>
          <w:sz w:val="16"/>
        </w:rPr>
      </w:pPr>
    </w:p>
    <w:p w:rsidR="000C2544" w:rsidRDefault="000C2544" w:rsidP="000C2544">
      <w:pPr>
        <w:pStyle w:val="Heading3"/>
      </w:pPr>
      <w:r>
        <w:lastRenderedPageBreak/>
        <w:t>AT: Ukraine Russia Economy Impact</w:t>
      </w:r>
    </w:p>
    <w:p w:rsidR="000C2544" w:rsidRPr="000C2544" w:rsidRDefault="000C2544" w:rsidP="000C2544"/>
    <w:p w:rsidR="000C2544" w:rsidRPr="006349B4" w:rsidRDefault="000C2544" w:rsidP="000C2544">
      <w:pPr>
        <w:rPr>
          <w:b/>
        </w:rPr>
      </w:pPr>
      <w:r>
        <w:rPr>
          <w:b/>
        </w:rPr>
        <w:t xml:space="preserve">No Russia econ impact - Russia’s internal problems outweigh </w:t>
      </w:r>
      <w:proofErr w:type="spellStart"/>
      <w:proofErr w:type="gramStart"/>
      <w:r>
        <w:rPr>
          <w:b/>
        </w:rPr>
        <w:t>ukraine</w:t>
      </w:r>
      <w:proofErr w:type="spellEnd"/>
      <w:proofErr w:type="gramEnd"/>
    </w:p>
    <w:p w:rsidR="000C2544" w:rsidRPr="008F44F5" w:rsidRDefault="000C2544" w:rsidP="000C2544">
      <w:proofErr w:type="spellStart"/>
      <w:proofErr w:type="gramStart"/>
      <w:r>
        <w:rPr>
          <w:b/>
        </w:rPr>
        <w:t>Suletta</w:t>
      </w:r>
      <w:proofErr w:type="spellEnd"/>
      <w:r>
        <w:rPr>
          <w:b/>
        </w:rPr>
        <w:t xml:space="preserve"> 4/4 </w:t>
      </w:r>
      <w:r>
        <w:t>(2014.</w:t>
      </w:r>
      <w:proofErr w:type="gramEnd"/>
      <w:r>
        <w:t xml:space="preserve"> “Russia’s sluggish economy is not a function of the Ukraine crisis or sanctions, but reflects long term economic trends” </w:t>
      </w:r>
      <w:proofErr w:type="spellStart"/>
      <w:r>
        <w:t>rofessor</w:t>
      </w:r>
      <w:proofErr w:type="spellEnd"/>
      <w:r>
        <w:t xml:space="preserve"> at Lappeenranta University of Technology in Finland. He is a specialist in Russian and Soviet economic </w:t>
      </w:r>
      <w:proofErr w:type="gramStart"/>
      <w:r>
        <w:t>thought,</w:t>
      </w:r>
      <w:proofErr w:type="gramEnd"/>
      <w:r>
        <w:t xml:space="preserve"> policies and developments. http://blogs.lse.ac.uk/europpblog/2014/04/01/russias-sluggish-economy-is-not-a-function-of-the-ukraine-crisis-or-sanctions-but-reflects-long-term-economic-trends/)</w:t>
      </w:r>
    </w:p>
    <w:p w:rsidR="000C2544" w:rsidRPr="000C2544" w:rsidRDefault="000C2544" w:rsidP="000C2544">
      <w:pPr>
        <w:rPr>
          <w:sz w:val="16"/>
        </w:rPr>
      </w:pPr>
      <w:r w:rsidRPr="000C2544">
        <w:rPr>
          <w:sz w:val="16"/>
        </w:rPr>
        <w:t xml:space="preserve">One of the underlying factors in the Ukraine crisis is the health of the Russian economy, including the impact that EU and </w:t>
      </w:r>
      <w:proofErr w:type="gramStart"/>
      <w:r w:rsidRPr="000C2544">
        <w:rPr>
          <w:sz w:val="16"/>
        </w:rPr>
        <w:t>US</w:t>
      </w:r>
      <w:proofErr w:type="gramEnd"/>
      <w:r w:rsidRPr="000C2544">
        <w:rPr>
          <w:sz w:val="16"/>
        </w:rPr>
        <w:t xml:space="preserve"> sanctions could potentially have in bringing about a change in policy. </w:t>
      </w:r>
      <w:proofErr w:type="spellStart"/>
      <w:r w:rsidRPr="000C2544">
        <w:rPr>
          <w:sz w:val="16"/>
        </w:rPr>
        <w:t>Pekka</w:t>
      </w:r>
      <w:proofErr w:type="spellEnd"/>
      <w:r w:rsidRPr="000C2544">
        <w:rPr>
          <w:sz w:val="16"/>
        </w:rPr>
        <w:t xml:space="preserve"> </w:t>
      </w:r>
      <w:proofErr w:type="spellStart"/>
      <w:r w:rsidRPr="000C2544">
        <w:rPr>
          <w:sz w:val="16"/>
        </w:rPr>
        <w:t>Sutela</w:t>
      </w:r>
      <w:proofErr w:type="spellEnd"/>
      <w:r w:rsidRPr="000C2544">
        <w:rPr>
          <w:sz w:val="16"/>
        </w:rPr>
        <w:t xml:space="preserve"> writes that </w:t>
      </w:r>
      <w:r w:rsidRPr="008F44F5">
        <w:rPr>
          <w:rStyle w:val="Emphasis"/>
        </w:rPr>
        <w:t>while Russia is currently experiencing sluggish economic growth, this has more to do with long-term structural weaknesses than the direct effects of the Ukraine crisis</w:t>
      </w:r>
      <w:r w:rsidRPr="000C2544">
        <w:rPr>
          <w:sz w:val="16"/>
        </w:rPr>
        <w:t>. He notes that a side effect of Ru</w:t>
      </w:r>
      <w:r w:rsidRPr="000C2544">
        <w:rPr>
          <w:rStyle w:val="StyleBoldUnderline"/>
        </w:rPr>
        <w:t>ssia’s economic decline is that Vladimir Putin’s popularity with Russian citizens is now based largely on foreign affairs</w:t>
      </w:r>
      <w:r w:rsidRPr="000C2544">
        <w:rPr>
          <w:sz w:val="16"/>
        </w:rPr>
        <w:t xml:space="preserve"> and social conservatism, </w:t>
      </w:r>
      <w:r w:rsidRPr="000C2544">
        <w:rPr>
          <w:rStyle w:val="StyleBoldUnderline"/>
        </w:rPr>
        <w:t>rather than the economic performance</w:t>
      </w:r>
      <w:r w:rsidRPr="000C2544">
        <w:rPr>
          <w:sz w:val="16"/>
        </w:rPr>
        <w:t xml:space="preserve"> which underpinned his appeal during the 2000s. The media seems to be unanimous: the near stoppage of Russian economic growth during early 2014 is due to the Ukrainian conflict and the sanctions decided by the EU, United States and other countries. True, the uncertainties created by the conflict have surely chipped away perhaps a percentage point of Russian growth. Whether </w:t>
      </w:r>
      <w:r w:rsidRPr="000C2544">
        <w:rPr>
          <w:rStyle w:val="StyleBoldUnderline"/>
        </w:rPr>
        <w:t xml:space="preserve">the sanctions in force so far have had a discernable economic effect is debatable. </w:t>
      </w:r>
      <w:r w:rsidRPr="000C2544">
        <w:rPr>
          <w:sz w:val="16"/>
        </w:rPr>
        <w:t xml:space="preserve">The whole picture is however much more interesting than widely-read front pages let us understand. </w:t>
      </w:r>
      <w:r w:rsidRPr="000C2544">
        <w:rPr>
          <w:rStyle w:val="StyleBoldUnderline"/>
        </w:rPr>
        <w:t>Today’s situation is largely determined by the character of Russia’s political system.</w:t>
      </w:r>
      <w:r w:rsidRPr="000C2544">
        <w:rPr>
          <w:sz w:val="16"/>
        </w:rPr>
        <w:t xml:space="preserve"> It also has long roots going all the way to the Second World War. But at least China comes closer to having a functioning party-state as a motor for the </w:t>
      </w:r>
      <w:proofErr w:type="spellStart"/>
      <w:r w:rsidRPr="000C2544">
        <w:rPr>
          <w:sz w:val="16"/>
        </w:rPr>
        <w:t>mobilisation</w:t>
      </w:r>
      <w:proofErr w:type="spellEnd"/>
      <w:r w:rsidRPr="000C2544">
        <w:rPr>
          <w:sz w:val="16"/>
        </w:rPr>
        <w:t xml:space="preserve"> of resources and generating growth than Russia has ever had. And, Russia’s income level remains twice that of China. That may make the difference. Russia is a rogue state well able to perform a small and victorious annexation at the cost of a poor </w:t>
      </w:r>
      <w:proofErr w:type="spellStart"/>
      <w:r w:rsidRPr="000C2544">
        <w:rPr>
          <w:sz w:val="16"/>
        </w:rPr>
        <w:t>neighbour</w:t>
      </w:r>
      <w:proofErr w:type="spellEnd"/>
      <w:r w:rsidRPr="000C2544">
        <w:rPr>
          <w:sz w:val="16"/>
        </w:rPr>
        <w:t xml:space="preserve"> that comes close to being a failed state. </w:t>
      </w:r>
      <w:r w:rsidRPr="000C2544">
        <w:rPr>
          <w:rStyle w:val="StyleBoldUnderline"/>
        </w:rPr>
        <w:t>But the strength of a state is measured differently, by its ability to set goals and to reach them</w:t>
      </w:r>
      <w:r w:rsidRPr="000C2544">
        <w:rPr>
          <w:sz w:val="16"/>
        </w:rPr>
        <w:t xml:space="preserve">. On this scale Russia has become steadily weaker, as the discussion above shows. Vladimir Putin is again hugely popular among the Russians, as he was ten years ago. In the 2000s </w:t>
      </w:r>
      <w:r w:rsidRPr="000C2544">
        <w:rPr>
          <w:rStyle w:val="StyleBoldUnderline"/>
        </w:rPr>
        <w:t>Putin’s popularity was based on economic performance. Now that the economy is stagnating, his popularity is based on great power illusions and virulent conservatism</w:t>
      </w:r>
      <w:r w:rsidRPr="000C2544">
        <w:rPr>
          <w:sz w:val="16"/>
        </w:rPr>
        <w:t xml:space="preserve">. In the 2000s Russia’s growth potential was estimated at about 4-5 per cent. Ever-increasing oil prices pushed actual growth beyond that to seven per cent. Today, for all of the reasons already discussed, the growth potential is generally estimated at two per cent or less. Perhaps the biggest single reason was left without a mention. </w:t>
      </w:r>
    </w:p>
    <w:p w:rsidR="000C2544" w:rsidRPr="00A53ECC" w:rsidRDefault="000C2544" w:rsidP="000C2544">
      <w:pPr>
        <w:rPr>
          <w:sz w:val="16"/>
        </w:rPr>
      </w:pPr>
    </w:p>
    <w:p w:rsidR="000C2544" w:rsidRPr="000C2544" w:rsidRDefault="000C2544" w:rsidP="000C2544"/>
    <w:p w:rsidR="00E36F40" w:rsidRDefault="00E36F40" w:rsidP="00E36F40"/>
    <w:p w:rsidR="00971969" w:rsidRPr="009948CE" w:rsidRDefault="00971969" w:rsidP="00971969">
      <w:pPr>
        <w:pStyle w:val="Heading3"/>
      </w:pPr>
      <w:r w:rsidRPr="009948CE">
        <w:lastRenderedPageBreak/>
        <w:t xml:space="preserve">AT: Nuclear Terror </w:t>
      </w:r>
      <w:r w:rsidR="00A53ECC">
        <w:t>Add-On</w:t>
      </w:r>
    </w:p>
    <w:p w:rsidR="00971969" w:rsidRPr="009948CE" w:rsidRDefault="00971969" w:rsidP="00971969">
      <w:pPr>
        <w:pStyle w:val="Heading4"/>
      </w:pPr>
      <w:r w:rsidRPr="009948CE">
        <w:t>No loose Russian nukes, and not possible for unauthorized explosion</w:t>
      </w:r>
    </w:p>
    <w:p w:rsidR="00971969" w:rsidRPr="009948CE" w:rsidRDefault="00971969" w:rsidP="00971969">
      <w:pPr>
        <w:rPr>
          <w:rFonts w:ascii="Times" w:hAnsi="Times"/>
          <w:sz w:val="18"/>
        </w:rPr>
      </w:pPr>
      <w:r w:rsidRPr="009948CE">
        <w:rPr>
          <w:rStyle w:val="StyleStyleBold12pt"/>
        </w:rPr>
        <w:t>MUELLER 2010</w:t>
      </w:r>
      <w:r w:rsidRPr="009948CE">
        <w:rPr>
          <w:rFonts w:ascii="Times" w:hAnsi="Times"/>
          <w:sz w:val="18"/>
        </w:rPr>
        <w:t xml:space="preserve"> [JOHN Woody Hayes Chair of National Security Studies, </w:t>
      </w:r>
      <w:proofErr w:type="spellStart"/>
      <w:r w:rsidRPr="009948CE">
        <w:rPr>
          <w:rFonts w:ascii="Times" w:hAnsi="Times"/>
          <w:sz w:val="18"/>
        </w:rPr>
        <w:t>Mershon</w:t>
      </w:r>
      <w:proofErr w:type="spellEnd"/>
      <w:r w:rsidRPr="009948CE">
        <w:rPr>
          <w:rFonts w:ascii="Times" w:hAnsi="Times"/>
          <w:sz w:val="18"/>
        </w:rPr>
        <w:t xml:space="preserve"> Center Professor of Political Science, “Think Again: Nuclear Weapons”, January/February Foreign Policy]</w:t>
      </w:r>
    </w:p>
    <w:p w:rsidR="00971969" w:rsidRPr="009948CE" w:rsidRDefault="00971969" w:rsidP="00971969">
      <w:pPr>
        <w:rPr>
          <w:rFonts w:ascii="Times" w:hAnsi="Times"/>
          <w:sz w:val="18"/>
        </w:rPr>
      </w:pPr>
    </w:p>
    <w:p w:rsidR="00971969" w:rsidRPr="009948CE" w:rsidRDefault="00971969" w:rsidP="00971969">
      <w:pPr>
        <w:rPr>
          <w:rFonts w:ascii="Times" w:hAnsi="Times"/>
          <w:sz w:val="18"/>
        </w:rPr>
      </w:pPr>
      <w:r w:rsidRPr="009948CE">
        <w:rPr>
          <w:rFonts w:ascii="Times" w:hAnsi="Times"/>
          <w:sz w:val="18"/>
        </w:rPr>
        <w:t xml:space="preserve">If these attention-grabbing rumors were true, </w:t>
      </w:r>
      <w:r w:rsidRPr="009948CE">
        <w:rPr>
          <w:rFonts w:ascii="Times" w:hAnsi="Times"/>
          <w:bCs/>
          <w:u w:val="single"/>
        </w:rPr>
        <w:t>one might think the terrorist group</w:t>
      </w:r>
      <w:r w:rsidRPr="009948CE">
        <w:rPr>
          <w:rFonts w:ascii="Times" w:hAnsi="Times"/>
          <w:sz w:val="18"/>
        </w:rPr>
        <w:t xml:space="preserve"> (or its supposed Chechen suppliers</w:t>
      </w:r>
      <w:r w:rsidRPr="009948CE">
        <w:rPr>
          <w:rFonts w:ascii="Times" w:hAnsi="Times"/>
          <w:bCs/>
          <w:u w:val="single"/>
        </w:rPr>
        <w:t>) would have tried to set off one of those things by now or that al Qaeda would have left some trace of the weapons behind in Afghanistan</w:t>
      </w:r>
      <w:r w:rsidRPr="009948CE">
        <w:rPr>
          <w:rFonts w:ascii="Times" w:hAnsi="Times"/>
          <w:sz w:val="18"/>
        </w:rPr>
        <w:t xml:space="preserve"> after it made its very rushed exit in 2001. </w:t>
      </w:r>
      <w:proofErr w:type="gramStart"/>
      <w:r w:rsidRPr="009948CE">
        <w:rPr>
          <w:rFonts w:ascii="Times" w:hAnsi="Times"/>
          <w:sz w:val="18"/>
        </w:rPr>
        <w:t>Instead, nada.</w:t>
      </w:r>
      <w:proofErr w:type="gramEnd"/>
      <w:r w:rsidRPr="009948CE">
        <w:rPr>
          <w:rFonts w:ascii="Times" w:hAnsi="Times"/>
          <w:sz w:val="18"/>
        </w:rPr>
        <w:t xml:space="preserve"> </w:t>
      </w:r>
      <w:r w:rsidRPr="009948CE">
        <w:rPr>
          <w:rFonts w:ascii="Times" w:hAnsi="Times"/>
          <w:bCs/>
          <w:u w:val="single"/>
        </w:rPr>
        <w:t>It turns out that getting one's hands on a working nuclear bomb is actually very difficult. In 1998</w:t>
      </w:r>
      <w:r w:rsidRPr="009948CE">
        <w:rPr>
          <w:rFonts w:ascii="Times" w:hAnsi="Times"/>
          <w:sz w:val="18"/>
        </w:rPr>
        <w:t xml:space="preserve">, a peak year for loose nuke stories, the head of the U.S. </w:t>
      </w:r>
      <w:r w:rsidRPr="009948CE">
        <w:rPr>
          <w:rFonts w:ascii="Times" w:hAnsi="Times"/>
          <w:bCs/>
          <w:u w:val="single"/>
        </w:rPr>
        <w:t>Strat</w:t>
      </w:r>
      <w:r w:rsidRPr="009948CE">
        <w:rPr>
          <w:rFonts w:ascii="Times" w:hAnsi="Times"/>
          <w:sz w:val="18"/>
        </w:rPr>
        <w:t xml:space="preserve">egic </w:t>
      </w:r>
      <w:r w:rsidRPr="009948CE">
        <w:rPr>
          <w:rFonts w:ascii="Times" w:hAnsi="Times"/>
          <w:bCs/>
          <w:u w:val="single"/>
        </w:rPr>
        <w:t>Com</w:t>
      </w:r>
      <w:r w:rsidRPr="009948CE">
        <w:rPr>
          <w:rFonts w:ascii="Times" w:hAnsi="Times"/>
          <w:sz w:val="18"/>
        </w:rPr>
        <w:t xml:space="preserve">mand </w:t>
      </w:r>
      <w:r w:rsidRPr="009948CE">
        <w:rPr>
          <w:rFonts w:ascii="Times" w:hAnsi="Times"/>
          <w:bCs/>
          <w:u w:val="single"/>
        </w:rPr>
        <w:t>made several visits to Russian</w:t>
      </w:r>
      <w:r w:rsidRPr="009948CE">
        <w:rPr>
          <w:rFonts w:ascii="Times" w:hAnsi="Times"/>
          <w:sz w:val="18"/>
        </w:rPr>
        <w:t xml:space="preserve"> military </w:t>
      </w:r>
      <w:r w:rsidRPr="009948CE">
        <w:rPr>
          <w:rFonts w:ascii="Times" w:hAnsi="Times"/>
          <w:bCs/>
          <w:u w:val="single"/>
        </w:rPr>
        <w:t>bases and</w:t>
      </w:r>
      <w:r w:rsidRPr="009948CE">
        <w:rPr>
          <w:rFonts w:ascii="Times" w:hAnsi="Times"/>
          <w:sz w:val="18"/>
        </w:rPr>
        <w:t xml:space="preserve"> pointedly </w:t>
      </w:r>
      <w:r w:rsidRPr="009948CE">
        <w:rPr>
          <w:rFonts w:ascii="Times" w:hAnsi="Times"/>
          <w:bCs/>
          <w:u w:val="single"/>
        </w:rPr>
        <w:t>reported, "I want to put to bed this concern that there are loose nukes in Russia.</w:t>
      </w:r>
      <w:r w:rsidRPr="009948CE">
        <w:rPr>
          <w:rFonts w:ascii="Times" w:hAnsi="Times"/>
          <w:sz w:val="18"/>
        </w:rPr>
        <w:t xml:space="preserve"> My observations are that the Russians are indeed very serious about security." Physicists Richard </w:t>
      </w:r>
      <w:proofErr w:type="spellStart"/>
      <w:r w:rsidRPr="009948CE">
        <w:rPr>
          <w:rFonts w:ascii="Times" w:hAnsi="Times"/>
          <w:sz w:val="18"/>
        </w:rPr>
        <w:t>Garwin</w:t>
      </w:r>
      <w:proofErr w:type="spellEnd"/>
      <w:r w:rsidRPr="009948CE">
        <w:rPr>
          <w:rFonts w:ascii="Times" w:hAnsi="Times"/>
          <w:sz w:val="18"/>
        </w:rPr>
        <w:t xml:space="preserve"> and Georges </w:t>
      </w:r>
      <w:proofErr w:type="spellStart"/>
      <w:r w:rsidRPr="009948CE">
        <w:rPr>
          <w:rFonts w:ascii="Times" w:hAnsi="Times"/>
          <w:sz w:val="18"/>
        </w:rPr>
        <w:t>Charpak</w:t>
      </w:r>
      <w:proofErr w:type="spellEnd"/>
      <w:r w:rsidRPr="009948CE">
        <w:rPr>
          <w:rFonts w:ascii="Times" w:hAnsi="Times"/>
          <w:sz w:val="18"/>
        </w:rPr>
        <w:t xml:space="preserve"> have reported, however, that this forceful firsthand testimony failed to persuade the intelligence community "perhaps because it [had] access to varied sources of information." A decade later, </w:t>
      </w:r>
      <w:r w:rsidRPr="009948CE">
        <w:rPr>
          <w:rFonts w:ascii="Times" w:hAnsi="Times"/>
          <w:bCs/>
          <w:u w:val="single"/>
        </w:rPr>
        <w:t>with no credible reports of purloined Russian weapons</w:t>
      </w:r>
      <w:r w:rsidRPr="009948CE">
        <w:rPr>
          <w:rFonts w:ascii="Times" w:hAnsi="Times"/>
          <w:sz w:val="18"/>
        </w:rPr>
        <w:t xml:space="preserve">, it rather looks like it was </w:t>
      </w:r>
      <w:r w:rsidRPr="009948CE">
        <w:rPr>
          <w:rFonts w:ascii="Times" w:hAnsi="Times"/>
          <w:bCs/>
          <w:u w:val="single"/>
        </w:rPr>
        <w:t>the general,</w:t>
      </w:r>
      <w:r w:rsidRPr="009948CE">
        <w:rPr>
          <w:rFonts w:ascii="Times" w:hAnsi="Times"/>
          <w:sz w:val="18"/>
        </w:rPr>
        <w:t xml:space="preserve"> not the spooks, </w:t>
      </w:r>
      <w:proofErr w:type="gramStart"/>
      <w:r w:rsidRPr="009948CE">
        <w:rPr>
          <w:rFonts w:ascii="Times" w:hAnsi="Times"/>
          <w:sz w:val="18"/>
        </w:rPr>
        <w:t>who</w:t>
      </w:r>
      <w:proofErr w:type="gramEnd"/>
      <w:r w:rsidRPr="009948CE">
        <w:rPr>
          <w:rFonts w:ascii="Times" w:hAnsi="Times"/>
          <w:sz w:val="18"/>
        </w:rPr>
        <w:t xml:space="preserve"> </w:t>
      </w:r>
      <w:r w:rsidRPr="009948CE">
        <w:rPr>
          <w:rFonts w:ascii="Times" w:hAnsi="Times"/>
          <w:bCs/>
          <w:u w:val="single"/>
        </w:rPr>
        <w:t>had it right.</w:t>
      </w:r>
      <w:r w:rsidRPr="009948CE">
        <w:rPr>
          <w:rFonts w:ascii="Times" w:hAnsi="Times"/>
          <w:sz w:val="18"/>
        </w:rPr>
        <w:t xml:space="preserve"> </w:t>
      </w:r>
      <w:r w:rsidRPr="009948CE">
        <w:rPr>
          <w:rFonts w:ascii="Times" w:hAnsi="Times"/>
          <w:bCs/>
          <w:u w:val="single"/>
        </w:rPr>
        <w:t>By all reports</w:t>
      </w:r>
      <w:r w:rsidRPr="009948CE">
        <w:rPr>
          <w:rFonts w:ascii="Times" w:hAnsi="Times"/>
          <w:sz w:val="18"/>
        </w:rPr>
        <w:t xml:space="preserve"> (including Allison's), </w:t>
      </w:r>
      <w:r w:rsidRPr="009948CE">
        <w:rPr>
          <w:rFonts w:ascii="Times" w:hAnsi="Times"/>
          <w:bCs/>
          <w:u w:val="single"/>
        </w:rPr>
        <w:t>Russian nukes have become even more secure in recent years</w:t>
      </w:r>
      <w:r w:rsidRPr="009948CE">
        <w:rPr>
          <w:rFonts w:ascii="Times" w:hAnsi="Times"/>
          <w:sz w:val="18"/>
        </w:rPr>
        <w:t xml:space="preserve">. It is scarcely rocket science to conclude that </w:t>
      </w:r>
      <w:r w:rsidRPr="009948CE">
        <w:rPr>
          <w:rFonts w:ascii="Times" w:hAnsi="Times"/>
          <w:bCs/>
          <w:u w:val="single"/>
        </w:rPr>
        <w:t>any nuke stolen in Russia is far more likely to go off in Red Square than in Times Square. The Russians seem to have had no difficulty grasping this fundamental reality. Setting off a stolen nuke might be nearly impossible anyway</w:t>
      </w:r>
      <w:r w:rsidRPr="009948CE">
        <w:rPr>
          <w:rFonts w:ascii="Times" w:hAnsi="Times"/>
          <w:sz w:val="18"/>
        </w:rPr>
        <w:t xml:space="preserve">, outside of TV's 24 and disaster movies. Finished </w:t>
      </w:r>
      <w:r w:rsidRPr="009948CE">
        <w:rPr>
          <w:rFonts w:ascii="Times" w:hAnsi="Times"/>
          <w:bCs/>
          <w:u w:val="single"/>
        </w:rPr>
        <w:t>bombs are</w:t>
      </w:r>
      <w:r w:rsidRPr="009948CE">
        <w:rPr>
          <w:rFonts w:ascii="Times" w:hAnsi="Times"/>
          <w:sz w:val="18"/>
        </w:rPr>
        <w:t xml:space="preserve"> routinely </w:t>
      </w:r>
      <w:r w:rsidRPr="009948CE">
        <w:rPr>
          <w:rFonts w:ascii="Times" w:hAnsi="Times"/>
          <w:bCs/>
          <w:u w:val="single"/>
        </w:rPr>
        <w:t>outfitted with devices that will trigger a nonnuclear explosion to destroy the bomb if it is tampered with</w:t>
      </w:r>
      <w:r w:rsidRPr="009948CE">
        <w:rPr>
          <w:rFonts w:ascii="Times" w:hAnsi="Times"/>
          <w:sz w:val="18"/>
        </w:rPr>
        <w:t xml:space="preserve">. And, </w:t>
      </w:r>
      <w:r w:rsidRPr="009948CE">
        <w:rPr>
          <w:rFonts w:ascii="Times" w:hAnsi="Times"/>
          <w:bCs/>
          <w:u w:val="single"/>
        </w:rPr>
        <w:t>as</w:t>
      </w:r>
      <w:r w:rsidRPr="009948CE">
        <w:rPr>
          <w:rFonts w:ascii="Times" w:hAnsi="Times"/>
          <w:sz w:val="18"/>
        </w:rPr>
        <w:t xml:space="preserve"> Stephen </w:t>
      </w:r>
      <w:r w:rsidRPr="009948CE">
        <w:rPr>
          <w:rFonts w:ascii="Times" w:hAnsi="Times"/>
          <w:bCs/>
          <w:u w:val="single"/>
        </w:rPr>
        <w:t>Younger, former head of nuclear weapons research</w:t>
      </w:r>
      <w:r w:rsidRPr="009948CE">
        <w:rPr>
          <w:rFonts w:ascii="Times" w:hAnsi="Times"/>
          <w:sz w:val="18"/>
        </w:rPr>
        <w:t xml:space="preserve"> and development </w:t>
      </w:r>
      <w:r w:rsidRPr="009948CE">
        <w:rPr>
          <w:rFonts w:ascii="Times" w:hAnsi="Times"/>
          <w:bCs/>
          <w:u w:val="single"/>
        </w:rPr>
        <w:t>at L</w:t>
      </w:r>
      <w:r w:rsidRPr="009948CE">
        <w:rPr>
          <w:rFonts w:ascii="Times" w:hAnsi="Times"/>
          <w:sz w:val="18"/>
        </w:rPr>
        <w:t xml:space="preserve">os </w:t>
      </w:r>
      <w:r w:rsidRPr="009948CE">
        <w:rPr>
          <w:rFonts w:ascii="Times" w:hAnsi="Times"/>
          <w:bCs/>
          <w:u w:val="single"/>
        </w:rPr>
        <w:t>A</w:t>
      </w:r>
      <w:r w:rsidRPr="009948CE">
        <w:rPr>
          <w:rFonts w:ascii="Times" w:hAnsi="Times"/>
          <w:sz w:val="18"/>
        </w:rPr>
        <w:t xml:space="preserve">lamos </w:t>
      </w:r>
      <w:r w:rsidRPr="009948CE">
        <w:rPr>
          <w:rFonts w:ascii="Times" w:hAnsi="Times"/>
          <w:bCs/>
          <w:u w:val="single"/>
        </w:rPr>
        <w:t>N</w:t>
      </w:r>
      <w:r w:rsidRPr="009948CE">
        <w:rPr>
          <w:rFonts w:ascii="Times" w:hAnsi="Times"/>
          <w:sz w:val="18"/>
        </w:rPr>
        <w:t xml:space="preserve">ational </w:t>
      </w:r>
      <w:r w:rsidRPr="009948CE">
        <w:rPr>
          <w:rFonts w:ascii="Times" w:hAnsi="Times"/>
          <w:bCs/>
          <w:u w:val="single"/>
        </w:rPr>
        <w:t>L</w:t>
      </w:r>
      <w:r w:rsidRPr="009948CE">
        <w:rPr>
          <w:rFonts w:ascii="Times" w:hAnsi="Times"/>
          <w:sz w:val="18"/>
        </w:rPr>
        <w:t xml:space="preserve">aboratory, stresses, </w:t>
      </w:r>
      <w:r w:rsidRPr="009948CE">
        <w:rPr>
          <w:rFonts w:ascii="Times" w:hAnsi="Times"/>
          <w:bCs/>
          <w:u w:val="single"/>
        </w:rPr>
        <w:t>only a few people in the world know how to cause an unauthorized detonation of a nuclear weapon. Even weapons designers</w:t>
      </w:r>
      <w:r w:rsidRPr="009948CE">
        <w:rPr>
          <w:rFonts w:ascii="Times" w:hAnsi="Times"/>
          <w:sz w:val="18"/>
        </w:rPr>
        <w:t xml:space="preserve"> and maintenance personnel </w:t>
      </w:r>
      <w:r w:rsidRPr="009948CE">
        <w:rPr>
          <w:rFonts w:ascii="Times" w:hAnsi="Times"/>
          <w:bCs/>
          <w:u w:val="single"/>
        </w:rPr>
        <w:t>do not know</w:t>
      </w:r>
      <w:r w:rsidRPr="009948CE">
        <w:rPr>
          <w:rFonts w:ascii="Times" w:hAnsi="Times"/>
          <w:sz w:val="18"/>
        </w:rPr>
        <w:t xml:space="preserve"> the multiple steps necessary. </w:t>
      </w:r>
      <w:r w:rsidRPr="009948CE">
        <w:rPr>
          <w:rFonts w:ascii="Times" w:hAnsi="Times"/>
          <w:bCs/>
          <w:u w:val="single"/>
        </w:rPr>
        <w:t>In addition, some countries, including Pakistan, store their weapons disassembled, with the pieces in separate secure vaults.</w:t>
      </w:r>
    </w:p>
    <w:p w:rsidR="00971969" w:rsidRPr="009948CE" w:rsidRDefault="00971969" w:rsidP="00971969"/>
    <w:p w:rsidR="00E36F40" w:rsidRPr="009948CE" w:rsidRDefault="00E36F40" w:rsidP="00E36F40"/>
    <w:p w:rsidR="00A53ECC" w:rsidRPr="009948CE" w:rsidRDefault="00A53ECC" w:rsidP="00A53ECC">
      <w:pPr>
        <w:pStyle w:val="Heading3"/>
      </w:pPr>
      <w:r>
        <w:lastRenderedPageBreak/>
        <w:t>AT:</w:t>
      </w:r>
      <w:r w:rsidRPr="009948CE">
        <w:t xml:space="preserve"> Iran </w:t>
      </w:r>
      <w:r w:rsidR="00A579CA">
        <w:t>Add-On</w:t>
      </w:r>
    </w:p>
    <w:p w:rsidR="00A53ECC" w:rsidRPr="009948CE" w:rsidRDefault="00A53ECC" w:rsidP="00A53ECC">
      <w:pPr>
        <w:pStyle w:val="Heading4"/>
      </w:pPr>
      <w:r w:rsidRPr="009948CE">
        <w:t xml:space="preserve">No impact to Iran </w:t>
      </w:r>
      <w:proofErr w:type="spellStart"/>
      <w:r w:rsidRPr="009948CE">
        <w:t>Prolif</w:t>
      </w:r>
      <w:proofErr w:type="spellEnd"/>
    </w:p>
    <w:p w:rsidR="00A53ECC" w:rsidRPr="009948CE" w:rsidRDefault="00A53ECC" w:rsidP="00A53ECC">
      <w:pPr>
        <w:rPr>
          <w:rFonts w:ascii="Times" w:hAnsi="Times"/>
          <w:sz w:val="18"/>
        </w:rPr>
      </w:pPr>
      <w:r w:rsidRPr="009948CE">
        <w:rPr>
          <w:rStyle w:val="StyleStyleBold12pt"/>
        </w:rPr>
        <w:t>Layne 10</w:t>
      </w:r>
      <w:r w:rsidRPr="009948CE">
        <w:rPr>
          <w:rFonts w:ascii="Times" w:hAnsi="Times"/>
          <w:sz w:val="16"/>
        </w:rPr>
        <w:t xml:space="preserve"> (Christopher, Christopher Layne holds the Mary Julia and George R. Jordan professorship of international affairs at Texas A &amp; M University’s George H. W. Bush School of Government and Public Service. He is the author of The Peace of Illusions: American Grand Strategy from 1940 to the Present (Cornell University Press, 2006), and (with Bradley A. Thayer) American Empire: A Debate (Routledge, 2006), and is a contributing editor to the American Conservative, “who lost Iraq and why it matters: the case for offshore balancing,” august 19, </w:t>
      </w:r>
      <w:hyperlink r:id="rId75" w:history="1">
        <w:r w:rsidRPr="009948CE">
          <w:rPr>
            <w:rStyle w:val="Hyperlink"/>
            <w:rFonts w:ascii="Times" w:hAnsi="Times"/>
            <w:sz w:val="16"/>
          </w:rPr>
          <w:t>http://www.worldpolicy.org/blog/who-lost-iraq-and-why-it-matters-case-offshore-balancing</w:t>
        </w:r>
      </w:hyperlink>
      <w:r w:rsidRPr="009948CE">
        <w:rPr>
          <w:rFonts w:ascii="Times" w:hAnsi="Times"/>
          <w:sz w:val="16"/>
        </w:rPr>
        <w:t>)</w:t>
      </w:r>
      <w:r w:rsidRPr="009948CE">
        <w:rPr>
          <w:rFonts w:ascii="Times" w:hAnsi="Times"/>
          <w:sz w:val="18"/>
        </w:rPr>
        <w:t xml:space="preserve"> </w:t>
      </w:r>
    </w:p>
    <w:p w:rsidR="00A53ECC" w:rsidRPr="009948CE" w:rsidRDefault="00A53ECC" w:rsidP="00A53ECC">
      <w:pPr>
        <w:rPr>
          <w:rFonts w:ascii="Times" w:hAnsi="Times"/>
          <w:sz w:val="18"/>
        </w:rPr>
      </w:pPr>
    </w:p>
    <w:p w:rsidR="00A53ECC" w:rsidRPr="009948CE" w:rsidRDefault="00A53ECC" w:rsidP="00A53ECC">
      <w:pPr>
        <w:rPr>
          <w:rFonts w:ascii="Times" w:hAnsi="Times"/>
          <w:sz w:val="18"/>
        </w:rPr>
      </w:pPr>
      <w:r w:rsidRPr="009948CE">
        <w:rPr>
          <w:rStyle w:val="StyleBoldUnderline"/>
        </w:rPr>
        <w:t>Even if Iran acquires nuclear weapons, the worst-case scenarios—</w:t>
      </w:r>
      <w:r w:rsidRPr="009948CE">
        <w:rPr>
          <w:rFonts w:ascii="Times" w:hAnsi="Times"/>
          <w:sz w:val="18"/>
        </w:rPr>
        <w:t>that there could be a nuclear arms race in the Middle East; that Iran might supply nuclear weapons to terrorists; and that Tehran could use its nuclear weapons aggressively or to blackmail other states in the region—</w:t>
      </w:r>
      <w:r w:rsidRPr="009948CE">
        <w:rPr>
          <w:rStyle w:val="StyleBoldUnderline"/>
        </w:rPr>
        <w:t>are improbable. A nuclear Iran is unlikely to touch off a proliferation snowball in the Middle East. Israel already is a nuclear power.</w:t>
      </w:r>
      <w:r w:rsidRPr="009948CE">
        <w:rPr>
          <w:rFonts w:ascii="Times" w:hAnsi="Times"/>
          <w:sz w:val="18"/>
        </w:rPr>
        <w:t xml:space="preserve"> The </w:t>
      </w:r>
      <w:r w:rsidRPr="009948CE">
        <w:rPr>
          <w:rStyle w:val="StyleBoldUnderline"/>
        </w:rPr>
        <w:t>other states that might be tempted to attain nuclear weapons capability</w:t>
      </w:r>
      <w:r w:rsidRPr="009948CE">
        <w:rPr>
          <w:rFonts w:ascii="Times" w:hAnsi="Times"/>
          <w:sz w:val="18"/>
        </w:rPr>
        <w:t>—Egypt, Saudi Arabia, and Turkey—</w:t>
      </w:r>
      <w:r w:rsidRPr="009948CE">
        <w:rPr>
          <w:rStyle w:val="StyleBoldUnderline"/>
        </w:rPr>
        <w:t>would be under strong pressure not to do so.</w:t>
      </w:r>
      <w:r w:rsidRPr="009948CE">
        <w:rPr>
          <w:rFonts w:ascii="Times" w:hAnsi="Times"/>
          <w:sz w:val="18"/>
        </w:rPr>
        <w:t xml:space="preserve"> (Saudi Arabia also lacks the industrial and engineering capabilities to develop nuclear weapons indigenously.) Despite the Bush administration’s hyperbolic rhetoric and Tehran’s close links to groups like Hezbollah and Hamas, </w:t>
      </w:r>
      <w:r w:rsidRPr="009948CE">
        <w:rPr>
          <w:rStyle w:val="StyleBoldUnderline"/>
        </w:rPr>
        <w:t>Iran is not likely to supply nuclear weapons to terrorists</w:t>
      </w:r>
      <w:r w:rsidRPr="009948CE">
        <w:rPr>
          <w:rFonts w:ascii="Times" w:hAnsi="Times"/>
          <w:sz w:val="18"/>
        </w:rPr>
        <w:t xml:space="preserve">. If it did and the terrorists were to use these weapons against the United States or its allies, </w:t>
      </w:r>
      <w:r w:rsidRPr="009948CE">
        <w:rPr>
          <w:rStyle w:val="StyleBoldUnderline"/>
        </w:rPr>
        <w:t xml:space="preserve">the weapons could be traced back to the donor state, which would be at risk of annihilation by an American retaliatory strike. </w:t>
      </w:r>
      <w:r w:rsidRPr="009948CE">
        <w:rPr>
          <w:rFonts w:ascii="Times" w:hAnsi="Times"/>
          <w:sz w:val="18"/>
        </w:rPr>
        <w:t xml:space="preserve"> Even if one believes the administration’s claims that </w:t>
      </w:r>
      <w:r w:rsidRPr="009948CE">
        <w:rPr>
          <w:rStyle w:val="StyleBoldUnderline"/>
        </w:rPr>
        <w:t>rogue state leaders</w:t>
      </w:r>
      <w:r w:rsidRPr="009948CE">
        <w:rPr>
          <w:rFonts w:ascii="Times" w:hAnsi="Times"/>
          <w:sz w:val="18"/>
        </w:rPr>
        <w:t xml:space="preserve"> are indifferent to the fate of their populations, they </w:t>
      </w:r>
      <w:r w:rsidRPr="009948CE">
        <w:rPr>
          <w:rStyle w:val="StyleBoldUnderline"/>
        </w:rPr>
        <w:t>do care very much about the survival of their regimes.</w:t>
      </w:r>
      <w:r w:rsidRPr="009948CE">
        <w:rPr>
          <w:rFonts w:ascii="Times" w:hAnsi="Times"/>
          <w:sz w:val="18"/>
        </w:rPr>
        <w:t xml:space="preserve"> For the same reason, </w:t>
      </w:r>
      <w:r w:rsidRPr="009948CE">
        <w:rPr>
          <w:rStyle w:val="StyleBoldUnderline"/>
        </w:rPr>
        <w:t>Iran’s possession of nuclear weapons will not invest Tehran with options to attack, or intimidate its neighbors. Israel’s security with respect to Iran is guaranteed by its own formidable nuclear deterrent capabilities.</w:t>
      </w:r>
      <w:r w:rsidRPr="009948CE">
        <w:rPr>
          <w:rFonts w:ascii="Times" w:hAnsi="Times"/>
          <w:sz w:val="18"/>
        </w:rPr>
        <w:t xml:space="preserve"> By the same token, </w:t>
      </w:r>
      <w:r w:rsidRPr="009948CE">
        <w:rPr>
          <w:rStyle w:val="StyleBoldUnderline"/>
        </w:rPr>
        <w:t>the U</w:t>
      </w:r>
      <w:r w:rsidRPr="009948CE">
        <w:rPr>
          <w:rFonts w:ascii="Times" w:hAnsi="Times"/>
          <w:sz w:val="18"/>
        </w:rPr>
        <w:t xml:space="preserve">nited </w:t>
      </w:r>
      <w:r w:rsidRPr="009948CE">
        <w:rPr>
          <w:rStyle w:val="StyleBoldUnderline"/>
        </w:rPr>
        <w:t>S</w:t>
      </w:r>
      <w:r w:rsidRPr="009948CE">
        <w:rPr>
          <w:rFonts w:ascii="Times" w:hAnsi="Times"/>
          <w:sz w:val="18"/>
        </w:rPr>
        <w:t xml:space="preserve">tates </w:t>
      </w:r>
      <w:r w:rsidRPr="009948CE">
        <w:rPr>
          <w:rStyle w:val="StyleBoldUnderline"/>
        </w:rPr>
        <w:t>can extend its own deterrence umbrella to protect its clients in the region</w:t>
      </w:r>
      <w:r w:rsidRPr="009948CE">
        <w:rPr>
          <w:rFonts w:ascii="Times" w:hAnsi="Times"/>
          <w:sz w:val="18"/>
        </w:rPr>
        <w:t xml:space="preserve">—Saudi Arabia, the Gulf </w:t>
      </w:r>
      <w:proofErr w:type="gramStart"/>
      <w:r w:rsidRPr="009948CE">
        <w:rPr>
          <w:rFonts w:ascii="Times" w:hAnsi="Times"/>
          <w:sz w:val="18"/>
        </w:rPr>
        <w:t>states</w:t>
      </w:r>
      <w:proofErr w:type="gramEnd"/>
      <w:r w:rsidRPr="009948CE">
        <w:rPr>
          <w:rFonts w:ascii="Times" w:hAnsi="Times"/>
          <w:sz w:val="18"/>
        </w:rPr>
        <w:t xml:space="preserve">, and Turkey—just as it did in Europe during the Cold War. American security guarantees not only will dissuade Iran from acting recklessly, but also restrain proliferation by negating the incentives for states like Saudi Arabia and Turkey to build their own nuclear weapons. Given the overwhelming U.S. advantage in both nuclear and conventional military capabilities, it is highly implausible that Iran would risk national suicide by challenging America’s security commitments in the region. In short, while a nuclear-armed Iran hardly is desirable, neither is it “intolerable,” because it could be contained and deterred successfully by the United States. Containment, deterrence, and diplomacy are a far </w:t>
      </w:r>
      <w:proofErr w:type="spellStart"/>
      <w:r w:rsidRPr="009948CE">
        <w:rPr>
          <w:rFonts w:ascii="Times" w:hAnsi="Times"/>
          <w:sz w:val="18"/>
        </w:rPr>
        <w:t>wiser</w:t>
      </w:r>
      <w:proofErr w:type="spellEnd"/>
      <w:r w:rsidRPr="009948CE">
        <w:rPr>
          <w:rFonts w:ascii="Times" w:hAnsi="Times"/>
          <w:sz w:val="18"/>
        </w:rPr>
        <w:t xml:space="preserve"> policy than attacking Iran.</w:t>
      </w:r>
    </w:p>
    <w:p w:rsidR="00A53ECC" w:rsidRDefault="00A53ECC" w:rsidP="00A53ECC">
      <w:pPr>
        <w:rPr>
          <w:rFonts w:ascii="Times" w:hAnsi="Times"/>
          <w:sz w:val="16"/>
          <w:szCs w:val="16"/>
        </w:rPr>
      </w:pPr>
    </w:p>
    <w:p w:rsidR="000C2544" w:rsidRDefault="000C2544" w:rsidP="000C2544">
      <w:pPr>
        <w:pStyle w:val="Heading4"/>
      </w:pPr>
      <w:r w:rsidRPr="00772EF6">
        <w:t xml:space="preserve">Alt cause to </w:t>
      </w:r>
      <w:proofErr w:type="spellStart"/>
      <w:r w:rsidRPr="00772EF6">
        <w:t>prolif</w:t>
      </w:r>
      <w:proofErr w:type="spellEnd"/>
      <w:r w:rsidRPr="00772EF6">
        <w:t>- congress bickering</w:t>
      </w:r>
    </w:p>
    <w:p w:rsidR="000C2544" w:rsidRPr="00772EF6" w:rsidRDefault="000C2544" w:rsidP="000C2544">
      <w:pPr>
        <w:rPr>
          <w:sz w:val="16"/>
          <w:szCs w:val="16"/>
        </w:rPr>
      </w:pPr>
      <w:proofErr w:type="gramStart"/>
      <w:r w:rsidRPr="00772EF6">
        <w:rPr>
          <w:rStyle w:val="StyleStyleBold12pt"/>
        </w:rPr>
        <w:t>King 7-24</w:t>
      </w:r>
      <w:r>
        <w:t xml:space="preserve"> </w:t>
      </w:r>
      <w:r w:rsidRPr="00772EF6">
        <w:rPr>
          <w:sz w:val="16"/>
          <w:szCs w:val="16"/>
        </w:rPr>
        <w:t xml:space="preserve">[John M. King serves as vice chair on the Board of </w:t>
      </w:r>
      <w:proofErr w:type="spellStart"/>
      <w:r w:rsidRPr="00772EF6">
        <w:rPr>
          <w:sz w:val="16"/>
          <w:szCs w:val="16"/>
        </w:rPr>
        <w:t>CleanTX</w:t>
      </w:r>
      <w:proofErr w:type="spellEnd"/>
      <w:r w:rsidRPr="00772EF6">
        <w:rPr>
          <w:sz w:val="16"/>
          <w:szCs w:val="16"/>
        </w:rPr>
        <w:t xml:space="preserve"> and the Austin Young Chamber of Commerce.</w:t>
      </w:r>
      <w:proofErr w:type="gramEnd"/>
      <w:r w:rsidRPr="00772EF6">
        <w:rPr>
          <w:sz w:val="16"/>
          <w:szCs w:val="16"/>
        </w:rPr>
        <w:t xml:space="preserve"> He is also a partner of the Truman National Security Project., “Congressional Meddling May Derail Victory </w:t>
      </w:r>
      <w:proofErr w:type="gramStart"/>
      <w:r w:rsidRPr="00772EF6">
        <w:rPr>
          <w:sz w:val="16"/>
          <w:szCs w:val="16"/>
        </w:rPr>
        <w:t>Over</w:t>
      </w:r>
      <w:proofErr w:type="gramEnd"/>
      <w:r w:rsidRPr="00772EF6">
        <w:rPr>
          <w:sz w:val="16"/>
          <w:szCs w:val="16"/>
        </w:rPr>
        <w:t xml:space="preserve"> Iran | Commentary”, </w:t>
      </w:r>
      <w:hyperlink r:id="rId76" w:history="1">
        <w:r w:rsidRPr="00772EF6">
          <w:rPr>
            <w:rStyle w:val="Hyperlink"/>
            <w:sz w:val="16"/>
            <w:szCs w:val="16"/>
          </w:rPr>
          <w:t>http://www.rollcall.com/news/congressional_meddling_may_derail_victory_over_iran_commentary-235163-1.html?pg=2&amp;dczone=policy</w:t>
        </w:r>
      </w:hyperlink>
      <w:r w:rsidRPr="00772EF6">
        <w:rPr>
          <w:sz w:val="16"/>
          <w:szCs w:val="16"/>
        </w:rPr>
        <w:t>] //duff</w:t>
      </w:r>
    </w:p>
    <w:p w:rsidR="000C2544" w:rsidRPr="00772EF6" w:rsidRDefault="000C2544" w:rsidP="000C2544">
      <w:pPr>
        <w:rPr>
          <w:rStyle w:val="StyleUnderline"/>
        </w:rPr>
      </w:pPr>
      <w:r w:rsidRPr="00772EF6">
        <w:rPr>
          <w:rStyle w:val="StyleUnderline"/>
        </w:rPr>
        <w:t>At every critical moment</w:t>
      </w:r>
      <w:r w:rsidRPr="00772EF6">
        <w:rPr>
          <w:sz w:val="16"/>
        </w:rPr>
        <w:t xml:space="preserve"> along the diplomatic path to a resolution of Iran’s nuclear program, </w:t>
      </w:r>
      <w:r w:rsidRPr="00772EF6">
        <w:rPr>
          <w:rStyle w:val="StyleUnderline"/>
        </w:rPr>
        <w:t>vocal members of Congress have threatened to impose new sanctions that could torpedo the process</w:t>
      </w:r>
      <w:r w:rsidRPr="00772EF6">
        <w:rPr>
          <w:sz w:val="16"/>
        </w:rPr>
        <w:t xml:space="preserve">. </w:t>
      </w:r>
      <w:r w:rsidRPr="00772EF6">
        <w:rPr>
          <w:rStyle w:val="StyleUnderline"/>
        </w:rPr>
        <w:t>Last Friday</w:t>
      </w:r>
      <w:r w:rsidRPr="00772EF6">
        <w:rPr>
          <w:sz w:val="16"/>
        </w:rPr>
        <w:t xml:space="preserve">, when Iran and the P5+1 </w:t>
      </w:r>
      <w:proofErr w:type="gramStart"/>
      <w:r w:rsidRPr="00772EF6">
        <w:rPr>
          <w:sz w:val="16"/>
        </w:rPr>
        <w:t>powers</w:t>
      </w:r>
      <w:proofErr w:type="gramEnd"/>
      <w:r w:rsidRPr="00772EF6">
        <w:rPr>
          <w:sz w:val="16"/>
        </w:rPr>
        <w:t xml:space="preserve">, the U.S., Russia, China, Britain, France and Germany, announced they would continue talks through a new hard deadline on November 24, </w:t>
      </w:r>
      <w:r w:rsidRPr="00772EF6">
        <w:rPr>
          <w:rStyle w:val="StyleUnderline"/>
        </w:rPr>
        <w:t>was no exception</w:t>
      </w:r>
      <w:r w:rsidRPr="00772EF6">
        <w:rPr>
          <w:sz w:val="16"/>
        </w:rPr>
        <w:t xml:space="preserve">. While this extension should be hailed as a victory for the United States, this belligerent, </w:t>
      </w:r>
      <w:r w:rsidRPr="00772EF6">
        <w:rPr>
          <w:rStyle w:val="StyleUnderline"/>
        </w:rPr>
        <w:t>vocal minority continues to threaten the resolution of this decades-long, vexing foreign policy problem</w:t>
      </w:r>
      <w:r w:rsidRPr="00772EF6">
        <w:rPr>
          <w:sz w:val="16"/>
        </w:rPr>
        <w:t xml:space="preserve">. Led by </w:t>
      </w:r>
      <w:r w:rsidRPr="00772EF6">
        <w:rPr>
          <w:rStyle w:val="StyleUnderline"/>
        </w:rPr>
        <w:t>the House Committee</w:t>
      </w:r>
      <w:r w:rsidRPr="00772EF6">
        <w:rPr>
          <w:sz w:val="16"/>
        </w:rPr>
        <w:t xml:space="preserve"> on Foreign Affairs Chairman </w:t>
      </w:r>
      <w:hyperlink r:id="rId77" w:history="1">
        <w:r w:rsidRPr="00772EF6">
          <w:rPr>
            <w:rStyle w:val="Hyperlink"/>
            <w:sz w:val="16"/>
          </w:rPr>
          <w:t>Ed Royce</w:t>
        </w:r>
      </w:hyperlink>
      <w:r w:rsidRPr="00772EF6">
        <w:rPr>
          <w:sz w:val="16"/>
        </w:rPr>
        <w:t xml:space="preserve">, R-Calif., and ranking member </w:t>
      </w:r>
      <w:hyperlink r:id="rId78" w:history="1">
        <w:r w:rsidRPr="00772EF6">
          <w:rPr>
            <w:rStyle w:val="Hyperlink"/>
            <w:sz w:val="16"/>
          </w:rPr>
          <w:t>Eliot L. Engel</w:t>
        </w:r>
      </w:hyperlink>
      <w:r w:rsidRPr="00772EF6">
        <w:rPr>
          <w:sz w:val="16"/>
        </w:rPr>
        <w:t xml:space="preserve">, D-N.Y., nearly 350 House members </w:t>
      </w:r>
      <w:r w:rsidRPr="00772EF6">
        <w:rPr>
          <w:rStyle w:val="StyleUnderline"/>
        </w:rPr>
        <w:t>sent a letter to President Obama last week that was full of demands on Iran</w:t>
      </w:r>
      <w:r w:rsidRPr="00772EF6">
        <w:rPr>
          <w:sz w:val="16"/>
        </w:rPr>
        <w:t>. The letter asserts that Iran must permanently and veritably terminate not only its nuclear program but also its ballistic missile program, support for international terrorism, and other unconventional weapons programs. Additionally</w:t>
      </w:r>
      <w:r w:rsidRPr="00772EF6">
        <w:rPr>
          <w:rStyle w:val="StyleUnderline"/>
        </w:rPr>
        <w:t>, these members expect restrictions on Iranian banks designed to stymie proliferation, terrorism, money laundering and other activities abetting to global terrorism.</w:t>
      </w:r>
      <w:r>
        <w:rPr>
          <w:rStyle w:val="StyleUnderline"/>
        </w:rPr>
        <w:t xml:space="preserve"> </w:t>
      </w:r>
      <w:r w:rsidRPr="00772EF6">
        <w:rPr>
          <w:sz w:val="16"/>
        </w:rPr>
        <w:t xml:space="preserve">Similarly, </w:t>
      </w:r>
      <w:r w:rsidRPr="00772EF6">
        <w:rPr>
          <w:rStyle w:val="StyleUnderline"/>
        </w:rPr>
        <w:t>Senate Foreign Relations Committee</w:t>
      </w:r>
      <w:r w:rsidRPr="00772EF6">
        <w:rPr>
          <w:sz w:val="16"/>
        </w:rPr>
        <w:t xml:space="preserve"> Chairman </w:t>
      </w:r>
      <w:hyperlink r:id="rId79" w:history="1">
        <w:r w:rsidRPr="00772EF6">
          <w:rPr>
            <w:rStyle w:val="Hyperlink"/>
            <w:sz w:val="16"/>
          </w:rPr>
          <w:t>Robert Menendez</w:t>
        </w:r>
      </w:hyperlink>
      <w:r w:rsidRPr="00772EF6">
        <w:rPr>
          <w:sz w:val="16"/>
        </w:rPr>
        <w:t xml:space="preserve">, D-N.J., </w:t>
      </w:r>
      <w:proofErr w:type="spellStart"/>
      <w:r w:rsidRPr="00772EF6">
        <w:rPr>
          <w:sz w:val="16"/>
        </w:rPr>
        <w:t>and</w:t>
      </w:r>
      <w:hyperlink r:id="rId80" w:history="1">
        <w:r w:rsidRPr="00772EF6">
          <w:rPr>
            <w:rStyle w:val="Hyperlink"/>
            <w:sz w:val="16"/>
          </w:rPr>
          <w:t>Lindsey</w:t>
        </w:r>
        <w:proofErr w:type="spellEnd"/>
        <w:r w:rsidRPr="00772EF6">
          <w:rPr>
            <w:rStyle w:val="Hyperlink"/>
            <w:sz w:val="16"/>
          </w:rPr>
          <w:t xml:space="preserve"> Graham</w:t>
        </w:r>
      </w:hyperlink>
      <w:r w:rsidRPr="00772EF6">
        <w:rPr>
          <w:sz w:val="16"/>
        </w:rPr>
        <w:t xml:space="preserve">, R-S.C., a ranking member, are also circulating a letter for signatures. Among other things, the letter </w:t>
      </w:r>
      <w:r w:rsidRPr="00772EF6">
        <w:rPr>
          <w:rStyle w:val="StyleUnderline"/>
        </w:rPr>
        <w:t xml:space="preserve">demands that Iran “dismantle its illicit nuclear infrastructure, including the </w:t>
      </w:r>
      <w:proofErr w:type="spellStart"/>
      <w:r w:rsidRPr="00772EF6">
        <w:rPr>
          <w:rStyle w:val="StyleUnderline"/>
        </w:rPr>
        <w:t>Fordow</w:t>
      </w:r>
      <w:proofErr w:type="spellEnd"/>
      <w:r w:rsidRPr="00772EF6">
        <w:rPr>
          <w:rStyle w:val="StyleUnderline"/>
        </w:rPr>
        <w:t xml:space="preserve"> enrichment facility and the Arak heavy water reactor, such that Iran does not retain a uranium or plutonium path to a weapon.”</w:t>
      </w:r>
      <w:r w:rsidRPr="00772EF6">
        <w:rPr>
          <w:sz w:val="16"/>
        </w:rPr>
        <w:t xml:space="preserve"> </w:t>
      </w:r>
      <w:r w:rsidRPr="00772EF6">
        <w:rPr>
          <w:rStyle w:val="StyleUnderline"/>
        </w:rPr>
        <w:t>These letters</w:t>
      </w:r>
      <w:r w:rsidRPr="00772EF6">
        <w:rPr>
          <w:sz w:val="16"/>
        </w:rPr>
        <w:t xml:space="preserve"> amount to Congress </w:t>
      </w:r>
      <w:r w:rsidRPr="00772EF6">
        <w:rPr>
          <w:rStyle w:val="StyleUnderline"/>
        </w:rPr>
        <w:t>making overly specific</w:t>
      </w:r>
      <w:r w:rsidRPr="00772EF6">
        <w:rPr>
          <w:sz w:val="16"/>
        </w:rPr>
        <w:t xml:space="preserve"> (and sometimes unnecessary) </w:t>
      </w:r>
      <w:r w:rsidRPr="00772EF6">
        <w:rPr>
          <w:rStyle w:val="StyleUnderline"/>
        </w:rPr>
        <w:t>demands in a negotiation to which it was not invited</w:t>
      </w:r>
      <w:r w:rsidRPr="00772EF6">
        <w:rPr>
          <w:sz w:val="16"/>
        </w:rPr>
        <w:t xml:space="preserve">. The goals are certainly laudable, but </w:t>
      </w:r>
      <w:r w:rsidRPr="00772EF6">
        <w:rPr>
          <w:rStyle w:val="StyleUnderline"/>
        </w:rPr>
        <w:t>such rigorous requirements put the cart woefully before the horse by invoking issues far outside the parameters of discussion about Iran’s nuclear program.</w:t>
      </w:r>
      <w:r>
        <w:rPr>
          <w:rStyle w:val="StyleUnderline"/>
        </w:rPr>
        <w:t xml:space="preserve"> </w:t>
      </w:r>
      <w:r w:rsidRPr="00772EF6">
        <w:rPr>
          <w:sz w:val="16"/>
        </w:rPr>
        <w:t xml:space="preserve">Never one to be one-upped in political brinksmanship, Sen. </w:t>
      </w:r>
      <w:hyperlink r:id="rId81" w:history="1">
        <w:r w:rsidRPr="00772EF6">
          <w:rPr>
            <w:rStyle w:val="Hyperlink"/>
            <w:sz w:val="16"/>
          </w:rPr>
          <w:t>Ted Cruz</w:t>
        </w:r>
      </w:hyperlink>
      <w:r w:rsidRPr="00772EF6">
        <w:rPr>
          <w:sz w:val="16"/>
        </w:rPr>
        <w:t xml:space="preserve">, R-Texas, said on Tuesday that he would introduce legislation that renews strong sanctions with an enforcement mechanism and calls for the complete dismantlement of Iran’s nuclear program. He declared the Joint Plan of Action a “historic mistake” that entailed “conceding everything </w:t>
      </w:r>
      <w:r w:rsidRPr="00772EF6">
        <w:rPr>
          <w:sz w:val="16"/>
        </w:rPr>
        <w:lastRenderedPageBreak/>
        <w:t xml:space="preserve">at the outset and hoping for good faith.” Given that the floodgates of international business into Iran have not opened and most of Iran’s citizens continue to feel the crushing economic impact, </w:t>
      </w:r>
      <w:r w:rsidRPr="00772EF6">
        <w:rPr>
          <w:rStyle w:val="StyleUnderline"/>
        </w:rPr>
        <w:t>Cruz’s statement sounds as outlandish as it is reactionary</w:t>
      </w:r>
      <w:r w:rsidRPr="00772EF6">
        <w:rPr>
          <w:sz w:val="16"/>
        </w:rPr>
        <w:t xml:space="preserve">. His jab at “good faith” also ignores that the IAEA has verified Iranian compliance with every requirement thus far. </w:t>
      </w:r>
      <w:r w:rsidRPr="00772EF6">
        <w:rPr>
          <w:rStyle w:val="StyleUnderline"/>
        </w:rPr>
        <w:t>The real question is what these members want</w:t>
      </w:r>
      <w:r w:rsidRPr="00772EF6">
        <w:rPr>
          <w:sz w:val="16"/>
        </w:rPr>
        <w:t>. If they, like the administration and the leaders of the world, want to stop Iran from developing a nuclear weapon, they are acting directly against that interest</w:t>
      </w:r>
      <w:r w:rsidRPr="00772EF6">
        <w:rPr>
          <w:rStyle w:val="StyleUnderline"/>
        </w:rPr>
        <w:t>. It is abundantly clear that these initiatives will only impede and possibly derail a final, long-term deal to curb Iran’s development a nuclear program.</w:t>
      </w:r>
    </w:p>
    <w:p w:rsidR="000C2544" w:rsidRDefault="000C2544" w:rsidP="000C2544">
      <w:pPr>
        <w:pStyle w:val="Heading4"/>
      </w:pPr>
      <w:r>
        <w:t xml:space="preserve">No Iran </w:t>
      </w:r>
      <w:proofErr w:type="spellStart"/>
      <w:r>
        <w:t>prolif</w:t>
      </w:r>
      <w:proofErr w:type="spellEnd"/>
      <w:r>
        <w:t>- No uranium – prefer predictive evidence</w:t>
      </w:r>
    </w:p>
    <w:p w:rsidR="000C2544" w:rsidRPr="00A75223" w:rsidRDefault="000C2544" w:rsidP="000C2544">
      <w:r>
        <w:rPr>
          <w:rStyle w:val="StyleStyleBold12pt"/>
        </w:rPr>
        <w:t>BBC</w:t>
      </w:r>
      <w:r w:rsidRPr="00A75223">
        <w:rPr>
          <w:rStyle w:val="StyleStyleBold12pt"/>
        </w:rPr>
        <w:t xml:space="preserve"> 7-2</w:t>
      </w:r>
      <w:r>
        <w:rPr>
          <w:rStyle w:val="StyleStyleBold12pt"/>
        </w:rPr>
        <w:t>0</w:t>
      </w:r>
      <w:r>
        <w:t xml:space="preserve"> </w:t>
      </w:r>
      <w:r w:rsidRPr="00A75223">
        <w:rPr>
          <w:sz w:val="16"/>
          <w:szCs w:val="16"/>
        </w:rPr>
        <w:t>[</w:t>
      </w:r>
      <w:r>
        <w:rPr>
          <w:sz w:val="16"/>
          <w:szCs w:val="16"/>
        </w:rPr>
        <w:t>“</w:t>
      </w:r>
      <w:r w:rsidRPr="00A75223">
        <w:rPr>
          <w:sz w:val="16"/>
          <w:szCs w:val="16"/>
        </w:rPr>
        <w:t>Iran completes process of eliminating enriched uranium</w:t>
      </w:r>
      <w:r>
        <w:rPr>
          <w:sz w:val="16"/>
          <w:szCs w:val="16"/>
        </w:rPr>
        <w:t>”,</w:t>
      </w:r>
      <w:r w:rsidRPr="00A75223">
        <w:t xml:space="preserve"> </w:t>
      </w:r>
      <w:r w:rsidRPr="00A75223">
        <w:rPr>
          <w:sz w:val="16"/>
          <w:szCs w:val="16"/>
        </w:rPr>
        <w:t>http://www.bbc.com/news/world-middle-east-28397207] //duff</w:t>
      </w:r>
    </w:p>
    <w:p w:rsidR="000C2544" w:rsidRDefault="000C2544" w:rsidP="000C2544">
      <w:pPr>
        <w:rPr>
          <w:rStyle w:val="StyleUnderline"/>
        </w:rPr>
      </w:pPr>
      <w:r w:rsidRPr="00A75223">
        <w:rPr>
          <w:rStyle w:val="StyleUnderline"/>
        </w:rPr>
        <w:t>Iran has turned all of its enriched uranium closest to the level needed to make nuclear arms into more harmless forms, the UN nuclear agency says</w:t>
      </w:r>
      <w:r w:rsidRPr="00A75223">
        <w:rPr>
          <w:sz w:val="16"/>
        </w:rPr>
        <w:t xml:space="preserve">. The </w:t>
      </w:r>
      <w:r w:rsidRPr="00A75223">
        <w:rPr>
          <w:rStyle w:val="StyleUnderline"/>
        </w:rPr>
        <w:t xml:space="preserve">conversion of its stock of 20%-enriched uranium was part of a deal to curb Iran's nuclear </w:t>
      </w:r>
      <w:proofErr w:type="spellStart"/>
      <w:r w:rsidRPr="00A75223">
        <w:rPr>
          <w:rStyle w:val="StyleUnderline"/>
        </w:rPr>
        <w:t>programme</w:t>
      </w:r>
      <w:proofErr w:type="spellEnd"/>
      <w:r w:rsidRPr="00A75223">
        <w:rPr>
          <w:sz w:val="16"/>
        </w:rPr>
        <w:t xml:space="preserve">. The US said last week it would unblock $2.8bn in frozen Iranian funds in return for Iran's compliance. A four-month extension to talks on Iran's nuclear ambitions was agreed on Friday between Iran and world powers. The talks are aimed at persuading Iran to limit its nuclear </w:t>
      </w:r>
      <w:proofErr w:type="spellStart"/>
      <w:r w:rsidRPr="00A75223">
        <w:rPr>
          <w:sz w:val="16"/>
        </w:rPr>
        <w:t>programme</w:t>
      </w:r>
      <w:proofErr w:type="spellEnd"/>
      <w:r w:rsidRPr="00A75223">
        <w:rPr>
          <w:sz w:val="16"/>
        </w:rPr>
        <w:t xml:space="preserve"> in exchange for the lifting of sanctions. The six world powers involved in the talks - the US, France, China, Russia, Germany and the UK - suspect Iran seeks atomic weapons, which Iran denies. The country insists that it is enriching uranium for use in nuclear power stations and for medical purposes. Promising sign Correspondents say</w:t>
      </w:r>
      <w:r w:rsidRPr="00A75223">
        <w:rPr>
          <w:rStyle w:val="StyleUnderline"/>
        </w:rPr>
        <w:t xml:space="preserve"> Iran's completion of eliminating its most worrying uranium stockpile is a promising sign that its leaders do not want to derail the diplomatic process</w:t>
      </w:r>
      <w:r w:rsidRPr="00A75223">
        <w:rPr>
          <w:sz w:val="16"/>
        </w:rPr>
        <w:t xml:space="preserve">. A new report from the International Atomic Energy Agency (IAEA) says Iran is observing all of its other commitments as well. </w:t>
      </w:r>
      <w:r w:rsidRPr="00A75223">
        <w:rPr>
          <w:rStyle w:val="StyleUnderline"/>
        </w:rPr>
        <w:t>Iran had more than 200kg of 20%-enriched uranium when the preliminary agreement to convert it was reached last November. At 20%, enriched uranium can be converted quickly to arm a nuclear weapon and experts said 200kg was enough to make one nuclear warhead.</w:t>
      </w:r>
    </w:p>
    <w:p w:rsidR="000C2544" w:rsidRPr="009948CE" w:rsidRDefault="000C2544" w:rsidP="00A53ECC">
      <w:pPr>
        <w:rPr>
          <w:rFonts w:ascii="Times" w:hAnsi="Times"/>
          <w:sz w:val="16"/>
          <w:szCs w:val="16"/>
        </w:rPr>
      </w:pPr>
    </w:p>
    <w:p w:rsidR="00A53ECC" w:rsidRPr="009948CE" w:rsidRDefault="00A53ECC" w:rsidP="00A53ECC"/>
    <w:p w:rsidR="00A53ECC" w:rsidRPr="009948CE" w:rsidRDefault="00A53ECC" w:rsidP="00A53ECC">
      <w:pPr>
        <w:rPr>
          <w:sz w:val="16"/>
        </w:rPr>
      </w:pPr>
    </w:p>
    <w:p w:rsidR="00A53ECC" w:rsidRPr="009948CE" w:rsidRDefault="00A53ECC" w:rsidP="00A53ECC">
      <w:pPr>
        <w:pStyle w:val="Heading3"/>
      </w:pPr>
      <w:proofErr w:type="spellStart"/>
      <w:r w:rsidRPr="009948CE">
        <w:lastRenderedPageBreak/>
        <w:t>Xtn</w:t>
      </w:r>
      <w:proofErr w:type="spellEnd"/>
      <w:r w:rsidRPr="009948CE">
        <w:t>: No Iran Impact</w:t>
      </w:r>
    </w:p>
    <w:p w:rsidR="00A53ECC" w:rsidRPr="009948CE" w:rsidRDefault="00A53ECC" w:rsidP="00A53ECC">
      <w:pPr>
        <w:pStyle w:val="Heading4"/>
      </w:pPr>
      <w:r w:rsidRPr="009948CE">
        <w:t>US deterrent and decreased value of nukes means no impact</w:t>
      </w:r>
    </w:p>
    <w:p w:rsidR="00A53ECC" w:rsidRPr="009948CE" w:rsidRDefault="00A53ECC" w:rsidP="00A53ECC">
      <w:pPr>
        <w:rPr>
          <w:rStyle w:val="StyleBoldUnderline"/>
        </w:rPr>
      </w:pPr>
      <w:proofErr w:type="spellStart"/>
      <w:r w:rsidRPr="009948CE">
        <w:rPr>
          <w:rStyle w:val="StyleStyleBold12pt"/>
        </w:rPr>
        <w:t>Bahgat</w:t>
      </w:r>
      <w:proofErr w:type="spellEnd"/>
      <w:r w:rsidRPr="009948CE">
        <w:rPr>
          <w:rStyle w:val="StyleStyleBold12pt"/>
        </w:rPr>
        <w:t xml:space="preserve"> ’11</w:t>
      </w:r>
      <w:r w:rsidRPr="009948CE">
        <w:rPr>
          <w:b/>
        </w:rPr>
        <w:t xml:space="preserve"> </w:t>
      </w:r>
      <w:r w:rsidRPr="009948CE">
        <w:rPr>
          <w:sz w:val="16"/>
        </w:rPr>
        <w:t>[</w:t>
      </w:r>
      <w:proofErr w:type="spellStart"/>
      <w:r w:rsidRPr="009948CE">
        <w:rPr>
          <w:sz w:val="16"/>
        </w:rPr>
        <w:t>Gawdat</w:t>
      </w:r>
      <w:proofErr w:type="spellEnd"/>
      <w:r w:rsidRPr="009948CE">
        <w:rPr>
          <w:sz w:val="16"/>
        </w:rPr>
        <w:t>, professor at the Near East South Asia Center for Strategic Studies, National Defense University, “A Nuclear Arms Race in the Middle East: Myth or Reality?</w:t>
      </w:r>
      <w:proofErr w:type="gramStart"/>
      <w:r w:rsidRPr="009948CE">
        <w:rPr>
          <w:sz w:val="16"/>
        </w:rPr>
        <w:t>”,</w:t>
      </w:r>
      <w:proofErr w:type="gramEnd"/>
      <w:r w:rsidRPr="009948CE">
        <w:rPr>
          <w:sz w:val="16"/>
        </w:rPr>
        <w:t xml:space="preserve"> Mediterranean Quarterly 22:1, Project Muse] </w:t>
      </w:r>
    </w:p>
    <w:p w:rsidR="00A53ECC" w:rsidRPr="009948CE" w:rsidRDefault="00A53ECC" w:rsidP="00A53ECC">
      <w:pPr>
        <w:rPr>
          <w:rStyle w:val="StyleBoldUnderline"/>
        </w:rPr>
      </w:pPr>
    </w:p>
    <w:p w:rsidR="00A53ECC" w:rsidRPr="009948CE" w:rsidRDefault="00A53ECC" w:rsidP="00A53ECC">
      <w:pPr>
        <w:rPr>
          <w:rStyle w:val="StyleBoldUnderline"/>
        </w:rPr>
      </w:pPr>
      <w:r w:rsidRPr="009948CE">
        <w:rPr>
          <w:rFonts w:ascii="Times" w:hAnsi="Times"/>
          <w:sz w:val="16"/>
          <w:szCs w:val="16"/>
        </w:rPr>
        <w:t xml:space="preserve">The analysis in this essay focuses on a fundamental question: How would Arab countries react to a nuclear Iran? Obviously, any attempt to predict the behavior of a nuclear Iran would be speculative. Still, it is important to underscore key security facts. </w:t>
      </w:r>
      <w:r w:rsidRPr="009948CE">
        <w:rPr>
          <w:rStyle w:val="StyleBoldUnderline"/>
        </w:rPr>
        <w:t>The value of nuclear weapons needs to be reassessed</w:t>
      </w:r>
      <w:r w:rsidRPr="009948CE">
        <w:rPr>
          <w:rFonts w:ascii="Times" w:hAnsi="Times"/>
          <w:sz w:val="16"/>
          <w:szCs w:val="16"/>
        </w:rPr>
        <w:t xml:space="preserve">. </w:t>
      </w:r>
      <w:r w:rsidRPr="009948CE">
        <w:rPr>
          <w:rStyle w:val="StyleBoldUnderline"/>
        </w:rPr>
        <w:t>With its</w:t>
      </w:r>
      <w:r w:rsidRPr="009948CE">
        <w:rPr>
          <w:rFonts w:ascii="Times" w:hAnsi="Times"/>
          <w:sz w:val="16"/>
          <w:szCs w:val="16"/>
        </w:rPr>
        <w:t xml:space="preserve"> presumed </w:t>
      </w:r>
      <w:r w:rsidRPr="009948CE">
        <w:rPr>
          <w:rStyle w:val="StyleBoldUnderline"/>
        </w:rPr>
        <w:t>nuclear capability, Israel was not able to bring the 2006 war against Hezbollah to a decisive end.</w:t>
      </w:r>
      <w:r w:rsidRPr="009948CE">
        <w:rPr>
          <w:rFonts w:ascii="Times" w:hAnsi="Times"/>
          <w:sz w:val="16"/>
          <w:szCs w:val="16"/>
        </w:rPr>
        <w:t xml:space="preserve"> Furthermore, for most of the second half of the twentieth century the Arab-Israeli conflict was the prominent feature of the Middle East. </w:t>
      </w:r>
      <w:r w:rsidRPr="009948CE">
        <w:rPr>
          <w:rStyle w:val="StyleBoldUnderline"/>
        </w:rPr>
        <w:t>Despite frequent military confrontations with Israel</w:t>
      </w:r>
      <w:r w:rsidRPr="009948CE">
        <w:rPr>
          <w:rFonts w:ascii="Times" w:hAnsi="Times"/>
          <w:sz w:val="16"/>
          <w:szCs w:val="16"/>
        </w:rPr>
        <w:t xml:space="preserve"> and claims of Arab leadership, </w:t>
      </w:r>
      <w:r w:rsidRPr="009948CE">
        <w:rPr>
          <w:rStyle w:val="StyleBoldUnderline"/>
        </w:rPr>
        <w:t>Egypt has refused</w:t>
      </w:r>
      <w:r w:rsidRPr="009948CE">
        <w:rPr>
          <w:rFonts w:ascii="Times" w:hAnsi="Times"/>
          <w:sz w:val="16"/>
          <w:szCs w:val="16"/>
        </w:rPr>
        <w:t xml:space="preserve"> or failed </w:t>
      </w:r>
      <w:r w:rsidRPr="009948CE">
        <w:rPr>
          <w:rStyle w:val="StyleBoldUnderline"/>
        </w:rPr>
        <w:t>to engage in a nuclear arms race</w:t>
      </w:r>
      <w:r w:rsidRPr="009948CE">
        <w:rPr>
          <w:rFonts w:ascii="Times" w:hAnsi="Times"/>
          <w:sz w:val="16"/>
          <w:szCs w:val="16"/>
        </w:rPr>
        <w:t xml:space="preserve"> with the Jewish state. A </w:t>
      </w:r>
      <w:r w:rsidRPr="009948CE">
        <w:rPr>
          <w:rStyle w:val="StyleBoldUnderline"/>
        </w:rPr>
        <w:t>war between Iran and</w:t>
      </w:r>
      <w:r w:rsidRPr="009948CE">
        <w:rPr>
          <w:rFonts w:ascii="Times" w:hAnsi="Times"/>
          <w:sz w:val="16"/>
          <w:szCs w:val="16"/>
        </w:rPr>
        <w:t xml:space="preserve"> either Egypt or Saudi Arabia (or </w:t>
      </w:r>
      <w:r w:rsidRPr="009948CE">
        <w:rPr>
          <w:rStyle w:val="StyleBoldUnderline"/>
        </w:rPr>
        <w:t>any other Arab country</w:t>
      </w:r>
      <w:r w:rsidRPr="009948CE">
        <w:rPr>
          <w:rFonts w:ascii="Times" w:hAnsi="Times"/>
          <w:sz w:val="16"/>
          <w:szCs w:val="16"/>
        </w:rPr>
        <w:t xml:space="preserve">) </w:t>
      </w:r>
      <w:r w:rsidRPr="009948CE">
        <w:rPr>
          <w:rStyle w:val="StyleBoldUnderline"/>
        </w:rPr>
        <w:t>is highly unlikely.</w:t>
      </w:r>
      <w:r w:rsidRPr="009948CE">
        <w:rPr>
          <w:rFonts w:ascii="Times" w:hAnsi="Times"/>
          <w:sz w:val="16"/>
          <w:szCs w:val="16"/>
        </w:rPr>
        <w:t xml:space="preserve"> Finally, </w:t>
      </w:r>
      <w:r w:rsidRPr="009948CE">
        <w:rPr>
          <w:rStyle w:val="StyleBoldUnderline"/>
        </w:rPr>
        <w:t>both Cairo and Riyadh enjoy very close</w:t>
      </w:r>
      <w:r w:rsidRPr="009948CE">
        <w:rPr>
          <w:rFonts w:ascii="Times" w:hAnsi="Times"/>
          <w:sz w:val="16"/>
          <w:szCs w:val="16"/>
        </w:rPr>
        <w:t xml:space="preserve"> security and strategic </w:t>
      </w:r>
      <w:r w:rsidRPr="009948CE">
        <w:rPr>
          <w:rStyle w:val="StyleBoldUnderline"/>
        </w:rPr>
        <w:t>ties with the U</w:t>
      </w:r>
      <w:r w:rsidRPr="009948CE">
        <w:rPr>
          <w:rFonts w:ascii="Times" w:hAnsi="Times"/>
          <w:sz w:val="16"/>
          <w:szCs w:val="16"/>
        </w:rPr>
        <w:t xml:space="preserve">nited </w:t>
      </w:r>
      <w:r w:rsidRPr="009948CE">
        <w:rPr>
          <w:rStyle w:val="StyleBoldUnderline"/>
        </w:rPr>
        <w:t>S</w:t>
      </w:r>
      <w:r w:rsidRPr="009948CE">
        <w:rPr>
          <w:rFonts w:ascii="Times" w:hAnsi="Times"/>
          <w:sz w:val="16"/>
          <w:szCs w:val="16"/>
        </w:rPr>
        <w:t xml:space="preserve">tates. </w:t>
      </w:r>
      <w:r w:rsidRPr="009948CE">
        <w:rPr>
          <w:rStyle w:val="StyleBoldUnderline"/>
        </w:rPr>
        <w:t>Washington is strongly committed to the security of its Arab allies. In recent years the U</w:t>
      </w:r>
      <w:r w:rsidRPr="009948CE">
        <w:rPr>
          <w:rFonts w:ascii="Times" w:hAnsi="Times"/>
          <w:sz w:val="16"/>
          <w:szCs w:val="16"/>
        </w:rPr>
        <w:t xml:space="preserve">nited </w:t>
      </w:r>
      <w:r w:rsidRPr="009948CE">
        <w:rPr>
          <w:rStyle w:val="StyleBoldUnderline"/>
        </w:rPr>
        <w:t>S</w:t>
      </w:r>
      <w:r w:rsidRPr="009948CE">
        <w:rPr>
          <w:rFonts w:ascii="Times" w:hAnsi="Times"/>
          <w:sz w:val="16"/>
          <w:szCs w:val="16"/>
        </w:rPr>
        <w:t xml:space="preserve">tates </w:t>
      </w:r>
      <w:r w:rsidRPr="009948CE">
        <w:rPr>
          <w:rStyle w:val="StyleBoldUnderline"/>
        </w:rPr>
        <w:t>has agreed to sell missile defense systems to a number of Persian Gulf states</w:t>
      </w:r>
      <w:r w:rsidRPr="009948CE">
        <w:rPr>
          <w:rFonts w:ascii="Times" w:hAnsi="Times"/>
          <w:sz w:val="16"/>
          <w:szCs w:val="16"/>
        </w:rPr>
        <w:t xml:space="preserve">. To sum up, an </w:t>
      </w:r>
      <w:r w:rsidRPr="009948CE">
        <w:rPr>
          <w:rStyle w:val="StyleBoldUnderline"/>
        </w:rPr>
        <w:t xml:space="preserve">Iran with nuclear weapons </w:t>
      </w:r>
      <w:r w:rsidRPr="009948CE">
        <w:rPr>
          <w:rFonts w:ascii="Times" w:hAnsi="Times"/>
          <w:sz w:val="16"/>
          <w:szCs w:val="16"/>
        </w:rPr>
        <w:t xml:space="preserve">capability is likely to further destabilize the Middle East, but it </w:t>
      </w:r>
      <w:r w:rsidRPr="009948CE">
        <w:rPr>
          <w:rStyle w:val="StyleBoldUnderline"/>
        </w:rPr>
        <w:t>is not likely to ignite a regional nuclear arms race.</w:t>
      </w:r>
    </w:p>
    <w:p w:rsidR="00A53ECC" w:rsidRPr="009948CE" w:rsidRDefault="00A53ECC" w:rsidP="00A53ECC"/>
    <w:p w:rsidR="0037157F" w:rsidRPr="009948CE" w:rsidRDefault="0037157F" w:rsidP="0037157F">
      <w:pPr>
        <w:pStyle w:val="Heading2"/>
        <w:rPr>
          <w:szCs w:val="28"/>
        </w:rPr>
      </w:pPr>
      <w:r w:rsidRPr="009948CE">
        <w:rPr>
          <w:szCs w:val="28"/>
        </w:rPr>
        <w:lastRenderedPageBreak/>
        <w:t>Case – Oil</w:t>
      </w:r>
    </w:p>
    <w:p w:rsidR="0037157F" w:rsidRPr="009948CE" w:rsidRDefault="0037157F" w:rsidP="0037157F"/>
    <w:p w:rsidR="0037157F" w:rsidRPr="009948CE" w:rsidRDefault="0037157F" w:rsidP="0037157F">
      <w:pPr>
        <w:pStyle w:val="Heading3"/>
      </w:pPr>
      <w:r w:rsidRPr="009948CE">
        <w:lastRenderedPageBreak/>
        <w:t>1NC No Spills</w:t>
      </w:r>
    </w:p>
    <w:p w:rsidR="0037157F" w:rsidRPr="009948CE" w:rsidRDefault="0037157F" w:rsidP="0037157F">
      <w:pPr>
        <w:pStyle w:val="Heading4"/>
      </w:pPr>
      <w:r w:rsidRPr="009948CE">
        <w:t>No spills – Drilling will be safe if it happens</w:t>
      </w:r>
    </w:p>
    <w:p w:rsidR="0037157F" w:rsidRPr="009948CE" w:rsidRDefault="0037157F" w:rsidP="0037157F">
      <w:proofErr w:type="spellStart"/>
      <w:r w:rsidRPr="009948CE">
        <w:rPr>
          <w:rStyle w:val="StyleStyleBold12pt"/>
        </w:rPr>
        <w:t>Ossipov</w:t>
      </w:r>
      <w:proofErr w:type="spellEnd"/>
      <w:r w:rsidRPr="009948CE">
        <w:rPr>
          <w:rStyle w:val="StyleStyleBold12pt"/>
        </w:rPr>
        <w:t xml:space="preserve"> 12-11</w:t>
      </w:r>
      <w:r w:rsidRPr="009948CE">
        <w:rPr>
          <w:b/>
        </w:rPr>
        <w:t>-</w:t>
      </w:r>
      <w:r w:rsidRPr="009948CE">
        <w:t>13</w:t>
      </w:r>
    </w:p>
    <w:p w:rsidR="0037157F" w:rsidRPr="009948CE" w:rsidRDefault="0037157F" w:rsidP="0037157F">
      <w:r w:rsidRPr="009948CE">
        <w:t xml:space="preserve">(Igor </w:t>
      </w:r>
      <w:proofErr w:type="spellStart"/>
      <w:r w:rsidRPr="009948CE">
        <w:t>Ossipov</w:t>
      </w:r>
      <w:proofErr w:type="spellEnd"/>
      <w:r w:rsidRPr="009948CE">
        <w:t xml:space="preserve">. M.A. 'Distinction' Higher School of Economics / </w:t>
      </w:r>
      <w:proofErr w:type="spellStart"/>
      <w:r w:rsidRPr="009948CE">
        <w:t>Univeristy</w:t>
      </w:r>
      <w:proofErr w:type="spellEnd"/>
      <w:r w:rsidRPr="009948CE">
        <w:t xml:space="preserve"> of Kent. December 11</w:t>
      </w:r>
      <w:r w:rsidRPr="009948CE">
        <w:rPr>
          <w:vertAlign w:val="superscript"/>
        </w:rPr>
        <w:t>th</w:t>
      </w:r>
      <w:r w:rsidRPr="009948CE">
        <w:t>, 2013. The Arctic Frontier – “Armed with Cooperation”.http://russiancouncil.ru/en/blogs/casingpoint/?id_4=868</w:t>
      </w:r>
    </w:p>
    <w:p w:rsidR="0037157F" w:rsidRPr="009948CE" w:rsidRDefault="0037157F" w:rsidP="0037157F">
      <w:pPr>
        <w:rPr>
          <w:b/>
        </w:rPr>
      </w:pPr>
    </w:p>
    <w:p w:rsidR="0037157F" w:rsidRPr="009948CE" w:rsidRDefault="0037157F" w:rsidP="0037157F">
      <w:pPr>
        <w:rPr>
          <w:sz w:val="14"/>
          <w:szCs w:val="16"/>
        </w:rPr>
      </w:pPr>
      <w:r w:rsidRPr="009948CE">
        <w:rPr>
          <w:rStyle w:val="StyleBoldUnderline"/>
        </w:rPr>
        <w:t xml:space="preserve">With a series of major accidents that rocked the tabloids it can easily feel that the big oil business is all about profits with no regard for the environment. It may well be the case for some firms; however it is not the case in the Arctic. If we recall those series of major accidents, the Exxon Valdez spill of the coast of Alaska had a total cost of $5-9 billion, as about 40-72,000 tons leaked into the water in 1989. It was not too severe as the cargo was not too large nor did the oil hit ice. </w:t>
      </w:r>
      <w:r w:rsidRPr="009948CE">
        <w:rPr>
          <w:sz w:val="14"/>
          <w:szCs w:val="16"/>
        </w:rPr>
        <w:t xml:space="preserve">In 2002 the Prestige grounded near Spain costing €5 billion as 64,000 tons of </w:t>
      </w:r>
      <w:proofErr w:type="spellStart"/>
      <w:r w:rsidRPr="009948CE">
        <w:rPr>
          <w:sz w:val="14"/>
          <w:szCs w:val="16"/>
        </w:rPr>
        <w:t>mazut</w:t>
      </w:r>
      <w:proofErr w:type="spellEnd"/>
      <w:r w:rsidRPr="009948CE">
        <w:rPr>
          <w:sz w:val="14"/>
          <w:szCs w:val="16"/>
        </w:rPr>
        <w:t xml:space="preserve"> hit the coast.</w:t>
      </w:r>
      <w:r w:rsidRPr="009948CE">
        <w:rPr>
          <w:rStyle w:val="StyleBoldUnderline"/>
        </w:rPr>
        <w:t xml:space="preserve"> In 2010 the Deepwater Horizon Incident broke all records as the most infamous and biggest oil spill in history. </w:t>
      </w:r>
      <w:r w:rsidRPr="009948CE">
        <w:rPr>
          <w:sz w:val="14"/>
        </w:rPr>
        <w:t xml:space="preserve">This tragic event not only took the lives of 11 people, but only a small portion of the oil was successfully removed, or burned, leaving huge pollution in the Gulf of Mexico. In addition, BP who charted the drilling platform ended up with a cleaning up and damages bill of $25 billion as well as more than $40 billion in asset losses (Business Week, 2013). As David Hayes outlined, </w:t>
      </w:r>
      <w:r w:rsidRPr="009948CE">
        <w:rPr>
          <w:rStyle w:val="StyleBoldUnderline"/>
        </w:rPr>
        <w:t xml:space="preserve">the potential of such disaster is unthinkable for any firm in the Arctic. It would far exceed the Gulf of Mexico incident and likely wipe out even one of the global oil majors. To no surprise not many take on this region. As A. </w:t>
      </w:r>
      <w:proofErr w:type="spellStart"/>
      <w:r w:rsidRPr="009948CE">
        <w:rPr>
          <w:rStyle w:val="StyleBoldUnderline"/>
        </w:rPr>
        <w:t>Krivorotov</w:t>
      </w:r>
      <w:proofErr w:type="spellEnd"/>
      <w:r w:rsidRPr="009948CE">
        <w:rPr>
          <w:rStyle w:val="StyleBoldUnderline"/>
        </w:rPr>
        <w:t xml:space="preserve"> of </w:t>
      </w:r>
      <w:proofErr w:type="spellStart"/>
      <w:r w:rsidRPr="009948CE">
        <w:rPr>
          <w:rStyle w:val="StyleBoldUnderline"/>
        </w:rPr>
        <w:t>Shtokman</w:t>
      </w:r>
      <w:proofErr w:type="spellEnd"/>
      <w:r w:rsidRPr="009948CE">
        <w:rPr>
          <w:rStyle w:val="StyleBoldUnderline"/>
        </w:rPr>
        <w:t xml:space="preserve"> Development Company highlighted Royal Dutch Shell is the most active with investments of $4.5 billion, but most cannot enter the market due to risk or huge costs. </w:t>
      </w:r>
      <w:r w:rsidRPr="009948CE">
        <w:rPr>
          <w:sz w:val="14"/>
          <w:szCs w:val="16"/>
        </w:rPr>
        <w:t xml:space="preserve">Even the French oil </w:t>
      </w:r>
      <w:proofErr w:type="spellStart"/>
      <w:r w:rsidRPr="009948CE">
        <w:rPr>
          <w:sz w:val="14"/>
          <w:szCs w:val="16"/>
        </w:rPr>
        <w:t>supermajor</w:t>
      </w:r>
      <w:proofErr w:type="spellEnd"/>
      <w:r w:rsidRPr="009948CE">
        <w:rPr>
          <w:sz w:val="14"/>
          <w:szCs w:val="16"/>
        </w:rPr>
        <w:t xml:space="preserve"> Total had to exit, whereas Exxon Mobil that receives a lot of public attention in the region is highly selective. As </w:t>
      </w:r>
      <w:proofErr w:type="spellStart"/>
      <w:r w:rsidRPr="009948CE">
        <w:rPr>
          <w:sz w:val="14"/>
          <w:szCs w:val="16"/>
        </w:rPr>
        <w:t>LUKoil's</w:t>
      </w:r>
      <w:proofErr w:type="spellEnd"/>
      <w:r w:rsidRPr="009948CE">
        <w:rPr>
          <w:sz w:val="14"/>
          <w:szCs w:val="16"/>
        </w:rPr>
        <w:t xml:space="preserve"> Alexander </w:t>
      </w:r>
      <w:proofErr w:type="spellStart"/>
      <w:r w:rsidRPr="009948CE">
        <w:rPr>
          <w:sz w:val="14"/>
          <w:szCs w:val="16"/>
        </w:rPr>
        <w:t>Abashin</w:t>
      </w:r>
      <w:proofErr w:type="spellEnd"/>
      <w:r w:rsidRPr="009948CE">
        <w:rPr>
          <w:sz w:val="14"/>
          <w:szCs w:val="16"/>
        </w:rPr>
        <w:t xml:space="preserve"> outlined Russian firms are not left behind either, as his major invests 10% of their investment in selected areas towards safety and even though there is competition amongst </w:t>
      </w:r>
      <w:proofErr w:type="spellStart"/>
      <w:r w:rsidRPr="009948CE">
        <w:rPr>
          <w:sz w:val="14"/>
          <w:szCs w:val="16"/>
        </w:rPr>
        <w:t>LUKoil</w:t>
      </w:r>
      <w:proofErr w:type="spellEnd"/>
      <w:r w:rsidRPr="009948CE">
        <w:rPr>
          <w:sz w:val="14"/>
          <w:szCs w:val="16"/>
        </w:rPr>
        <w:t xml:space="preserve"> and Gazprom, they have a deal in place to assist each other in the event of an accident. </w:t>
      </w:r>
      <w:r w:rsidRPr="009948CE">
        <w:rPr>
          <w:rStyle w:val="StyleBoldUnderline"/>
        </w:rPr>
        <w:t xml:space="preserve">As clear there is a change of </w:t>
      </w:r>
      <w:proofErr w:type="spellStart"/>
      <w:r w:rsidRPr="009948CE">
        <w:rPr>
          <w:rStyle w:val="StyleBoldUnderline"/>
        </w:rPr>
        <w:t>behaviour</w:t>
      </w:r>
      <w:proofErr w:type="spellEnd"/>
      <w:r w:rsidRPr="009948CE">
        <w:rPr>
          <w:rStyle w:val="StyleBoldUnderline"/>
        </w:rPr>
        <w:t xml:space="preserve"> towards the Arctic as no corporate headperson wants to attend the funeral of their firm and their likely career, but aside from majors, state governments are also doing their bit. </w:t>
      </w:r>
      <w:r w:rsidRPr="009948CE">
        <w:rPr>
          <w:sz w:val="14"/>
        </w:rPr>
        <w:t>Hayes stressed that</w:t>
      </w:r>
      <w:r w:rsidRPr="009948CE">
        <w:rPr>
          <w:rStyle w:val="StyleBoldUnderline"/>
        </w:rPr>
        <w:t xml:space="preserve"> the US is forcing firms like Shell to only enter the Arctic if they bring their best equipment and know-how. As the Arctic is absent of infrastructure and there </w:t>
      </w:r>
      <w:proofErr w:type="gramStart"/>
      <w:r w:rsidRPr="009948CE">
        <w:rPr>
          <w:rStyle w:val="StyleBoldUnderline"/>
        </w:rPr>
        <w:t>is no stationed tools</w:t>
      </w:r>
      <w:proofErr w:type="gramEnd"/>
      <w:r w:rsidRPr="009948CE">
        <w:rPr>
          <w:rStyle w:val="StyleBoldUnderline"/>
        </w:rPr>
        <w:t xml:space="preserve"> in the case of an accident, so a major cannot just try to redirect from nearby. USA has demanded that capping-stacks are always available if drilling as well as oil well replacement parts and special collector vessels that can quickly sweep up spills if they do occur. In 2012 drilling was postponed as Shell did not have such vessels in the vicinity, as the risk of oil hitting ice is unthinkable – purely because there is no technology that can clean or collect oil back under ice. </w:t>
      </w:r>
      <w:r w:rsidRPr="009948CE">
        <w:rPr>
          <w:sz w:val="14"/>
          <w:szCs w:val="16"/>
        </w:rPr>
        <w:t>In May 2013 President Obama also launched an Integrated Arctic Management System, whereby any construction of ports or oil type installations had to be openly discussed with all the potential stakeholders as the US hopes to avoid such an event whereby investment is made that soon becomes unnecessary</w:t>
      </w:r>
      <w:r w:rsidRPr="009948CE">
        <w:rPr>
          <w:rStyle w:val="StyleBoldUnderline"/>
        </w:rPr>
        <w:t xml:space="preserve">. </w:t>
      </w:r>
      <w:r w:rsidRPr="009948CE">
        <w:rPr>
          <w:sz w:val="14"/>
          <w:szCs w:val="16"/>
        </w:rPr>
        <w:t>In all, from an American perspective, we must be realistic that oil production will take place as at the end almost everything is ran on oil, but it must be done in the safest of ways for this region. As Hayes puts it, USA has a “managed approach”.</w:t>
      </w:r>
    </w:p>
    <w:p w:rsidR="0037157F" w:rsidRPr="009948CE" w:rsidRDefault="0037157F" w:rsidP="0037157F"/>
    <w:p w:rsidR="0037157F" w:rsidRPr="009948CE" w:rsidRDefault="0037157F" w:rsidP="0037157F">
      <w:pPr>
        <w:pStyle w:val="Heading3"/>
      </w:pPr>
      <w:r w:rsidRPr="009948CE">
        <w:lastRenderedPageBreak/>
        <w:t>1NC No Drilling</w:t>
      </w:r>
    </w:p>
    <w:p w:rsidR="0037157F" w:rsidRPr="009948CE" w:rsidRDefault="0037157F" w:rsidP="0037157F">
      <w:pPr>
        <w:pStyle w:val="Heading4"/>
      </w:pPr>
      <w:r w:rsidRPr="009948CE">
        <w:t>Oil companies won’t drill in arctic</w:t>
      </w:r>
    </w:p>
    <w:p w:rsidR="0037157F" w:rsidRPr="009948CE" w:rsidRDefault="0037157F" w:rsidP="0037157F">
      <w:pPr>
        <w:rPr>
          <w:b/>
        </w:rPr>
      </w:pPr>
      <w:proofErr w:type="spellStart"/>
      <w:r w:rsidRPr="009948CE">
        <w:rPr>
          <w:rStyle w:val="StyleStyleBold12pt"/>
        </w:rPr>
        <w:t>Cockerman</w:t>
      </w:r>
      <w:proofErr w:type="spellEnd"/>
      <w:r w:rsidRPr="009948CE">
        <w:rPr>
          <w:rStyle w:val="StyleStyleBold12pt"/>
        </w:rPr>
        <w:t xml:space="preserve"> 1/30</w:t>
      </w:r>
      <w:r w:rsidRPr="009948CE">
        <w:rPr>
          <w:b/>
        </w:rPr>
        <w:t>/</w:t>
      </w:r>
      <w:r w:rsidRPr="009948CE">
        <w:t>14</w:t>
      </w:r>
    </w:p>
    <w:p w:rsidR="0037157F" w:rsidRPr="009948CE" w:rsidRDefault="0037157F" w:rsidP="0037157F">
      <w:pPr>
        <w:rPr>
          <w:sz w:val="16"/>
          <w:szCs w:val="16"/>
        </w:rPr>
      </w:pPr>
      <w:r w:rsidRPr="009948CE">
        <w:rPr>
          <w:sz w:val="16"/>
          <w:szCs w:val="16"/>
        </w:rPr>
        <w:t xml:space="preserve">Sean </w:t>
      </w:r>
      <w:proofErr w:type="spellStart"/>
      <w:r w:rsidRPr="009948CE">
        <w:rPr>
          <w:sz w:val="16"/>
          <w:szCs w:val="16"/>
        </w:rPr>
        <w:t>Cockerman</w:t>
      </w:r>
      <w:proofErr w:type="spellEnd"/>
      <w:r w:rsidRPr="009948CE">
        <w:rPr>
          <w:sz w:val="16"/>
          <w:szCs w:val="16"/>
        </w:rPr>
        <w:t xml:space="preserve">. Sean </w:t>
      </w:r>
      <w:proofErr w:type="spellStart"/>
      <w:r w:rsidRPr="009948CE">
        <w:rPr>
          <w:sz w:val="16"/>
          <w:szCs w:val="16"/>
        </w:rPr>
        <w:t>Cockerham</w:t>
      </w:r>
      <w:proofErr w:type="spellEnd"/>
      <w:r w:rsidRPr="009948CE">
        <w:rPr>
          <w:sz w:val="16"/>
          <w:szCs w:val="16"/>
        </w:rPr>
        <w:t xml:space="preserve"> is a reporter for McClatchy Newspapers, based in Washington, D.C. He writes for the Anchorage Daily News and the Idaho Statesman.</w:t>
      </w:r>
    </w:p>
    <w:p w:rsidR="0037157F" w:rsidRPr="009948CE" w:rsidRDefault="0037157F" w:rsidP="0037157F">
      <w:pPr>
        <w:rPr>
          <w:sz w:val="16"/>
          <w:szCs w:val="16"/>
        </w:rPr>
      </w:pPr>
      <w:r w:rsidRPr="009948CE">
        <w:rPr>
          <w:sz w:val="16"/>
          <w:szCs w:val="16"/>
        </w:rPr>
        <w:t>January 30</w:t>
      </w:r>
      <w:r w:rsidRPr="009948CE">
        <w:rPr>
          <w:sz w:val="16"/>
          <w:szCs w:val="16"/>
          <w:vertAlign w:val="superscript"/>
        </w:rPr>
        <w:t>th</w:t>
      </w:r>
      <w:proofErr w:type="gramStart"/>
      <w:r w:rsidRPr="009948CE">
        <w:rPr>
          <w:sz w:val="16"/>
          <w:szCs w:val="16"/>
        </w:rPr>
        <w:t>,2014</w:t>
      </w:r>
      <w:proofErr w:type="gramEnd"/>
      <w:r w:rsidRPr="009948CE">
        <w:rPr>
          <w:sz w:val="16"/>
          <w:szCs w:val="16"/>
        </w:rPr>
        <w:t>. “Shell won't drill offshore in Alaska Arctic this year”. http://www.adn.com/2014/01/30/3298785/shell-abandons-plans-for-alaska.html</w:t>
      </w:r>
    </w:p>
    <w:p w:rsidR="0037157F" w:rsidRPr="009948CE" w:rsidRDefault="0037157F" w:rsidP="0037157F">
      <w:pPr>
        <w:rPr>
          <w:sz w:val="16"/>
          <w:szCs w:val="16"/>
        </w:rPr>
      </w:pPr>
    </w:p>
    <w:p w:rsidR="0037157F" w:rsidRPr="009948CE" w:rsidRDefault="0037157F" w:rsidP="0037157F">
      <w:pPr>
        <w:rPr>
          <w:sz w:val="12"/>
          <w:szCs w:val="16"/>
        </w:rPr>
      </w:pPr>
      <w:r w:rsidRPr="009948CE">
        <w:rPr>
          <w:sz w:val="12"/>
          <w:szCs w:val="16"/>
        </w:rPr>
        <w:t>WASHINGTON --</w:t>
      </w:r>
      <w:r w:rsidRPr="009948CE">
        <w:rPr>
          <w:sz w:val="12"/>
        </w:rPr>
        <w:t xml:space="preserve"> </w:t>
      </w:r>
      <w:r w:rsidRPr="009948CE">
        <w:rPr>
          <w:rStyle w:val="StyleBoldUnderline"/>
        </w:rPr>
        <w:t>Royal Dutch Shell is abandoning hopes of drilling in the Arctic waters off Alaska this year, the latest blow to the company's effort to exploit huge potential in the petroleum-rich but sensitive region</w:t>
      </w:r>
      <w:r w:rsidRPr="009948CE">
        <w:rPr>
          <w:sz w:val="12"/>
        </w:rPr>
        <w:t xml:space="preserve">. </w:t>
      </w:r>
      <w:r w:rsidRPr="009948CE">
        <w:rPr>
          <w:sz w:val="12"/>
          <w:szCs w:val="16"/>
        </w:rPr>
        <w:t xml:space="preserve">The decision came as Shell reported a steep drop in earnings and its new CEO announced plans to restructure operations to improve the company's cash flow. CEO Ben van </w:t>
      </w:r>
      <w:proofErr w:type="spellStart"/>
      <w:r w:rsidRPr="009948CE">
        <w:rPr>
          <w:sz w:val="12"/>
          <w:szCs w:val="16"/>
        </w:rPr>
        <w:t>Beurden</w:t>
      </w:r>
      <w:proofErr w:type="spellEnd"/>
      <w:r w:rsidRPr="009948CE">
        <w:rPr>
          <w:sz w:val="12"/>
          <w:szCs w:val="16"/>
        </w:rPr>
        <w:t xml:space="preserve"> cited last week's court ruling that threw offshore Arctic oil leases into question. </w:t>
      </w:r>
      <w:r w:rsidRPr="009948CE">
        <w:rPr>
          <w:rStyle w:val="StyleBoldUnderline"/>
        </w:rPr>
        <w:t>The 9th U.S. Circuit Court of Appeals agreed with environmental and Alaska Native groups that the federal government had underestimated how much oil drilling would happen when it sold the leases in 2008.</w:t>
      </w:r>
      <w:r w:rsidRPr="009948CE">
        <w:rPr>
          <w:sz w:val="12"/>
        </w:rPr>
        <w:t xml:space="preserve"> </w:t>
      </w:r>
      <w:r w:rsidRPr="009948CE">
        <w:rPr>
          <w:rStyle w:val="StyleBoldUnderline"/>
        </w:rPr>
        <w:t xml:space="preserve">Van </w:t>
      </w:r>
      <w:proofErr w:type="spellStart"/>
      <w:r w:rsidRPr="009948CE">
        <w:rPr>
          <w:rStyle w:val="StyleBoldUnderline"/>
        </w:rPr>
        <w:t>Beurden</w:t>
      </w:r>
      <w:proofErr w:type="spellEnd"/>
      <w:r w:rsidRPr="009948CE">
        <w:rPr>
          <w:rStyle w:val="StyleBoldUnderline"/>
        </w:rPr>
        <w:t xml:space="preserve"> told investors that the ruling raised "substantial obstacles" for Shell's plans in Alaska waters. "This is a disappointing outcome, but the lack of a clear path forward means that I am not prepared to commit further resources for drilling in Alaska in 2014,</w:t>
      </w:r>
      <w:r w:rsidRPr="009948CE">
        <w:rPr>
          <w:sz w:val="12"/>
        </w:rPr>
        <w:t xml:space="preserve">" </w:t>
      </w:r>
      <w:r w:rsidRPr="009948CE">
        <w:rPr>
          <w:sz w:val="12"/>
          <w:szCs w:val="16"/>
        </w:rPr>
        <w:t xml:space="preserve">he told the investors Thursday. "We will look to relevant agencies and the court to resolve their open legal issues as quickly as possible." Van </w:t>
      </w:r>
      <w:proofErr w:type="spellStart"/>
      <w:r w:rsidRPr="009948CE">
        <w:rPr>
          <w:sz w:val="12"/>
          <w:szCs w:val="16"/>
        </w:rPr>
        <w:t>Beurden</w:t>
      </w:r>
      <w:proofErr w:type="spellEnd"/>
      <w:r w:rsidRPr="009948CE">
        <w:rPr>
          <w:sz w:val="12"/>
          <w:szCs w:val="16"/>
        </w:rPr>
        <w:t xml:space="preserve"> told reporters in London that, in addition to not drilling the Arctic waters in 2014, "we are reviewing our options there." Shell and others had explored offshore in the Alaska Arctic in the 1980s and early 1990s. But before Shell's recent push there had been little activity in the last two decades and none by Shell. A series of mishaps doomed its 2012 effort. Those included the grounding of a drilling rig, reports of safety and environmental violations, and fines for breaking air pollution limits. Ken Salazar, the interior secretary at the time, said Shell "screwed up" the historic Arctic effort. The Coast Guard conducted a full marine casualty investigation into the circumstances of the grounding. But its report has not yet been released. The problems led Shell to drop plans to drill last year, but it had interest in resuming this year if the federal government agreed to issue permits.</w:t>
      </w:r>
      <w:r w:rsidRPr="009948CE">
        <w:rPr>
          <w:sz w:val="12"/>
        </w:rPr>
        <w:t xml:space="preserve"> </w:t>
      </w:r>
      <w:r w:rsidRPr="009948CE">
        <w:rPr>
          <w:rStyle w:val="StyleBoldUnderline"/>
        </w:rPr>
        <w:t xml:space="preserve">Shell has spent almost $6 billion so far on its Arctic offshore effort, the company said Thursday. "We needed more certainty and didn't get it, making it impossible to justify the commitment of resources needed to explore safely in 2014," Pete </w:t>
      </w:r>
      <w:proofErr w:type="spellStart"/>
      <w:r w:rsidRPr="009948CE">
        <w:rPr>
          <w:rStyle w:val="StyleBoldUnderline"/>
        </w:rPr>
        <w:t>Slaiby</w:t>
      </w:r>
      <w:proofErr w:type="spellEnd"/>
      <w:r w:rsidRPr="009948CE">
        <w:rPr>
          <w:rStyle w:val="StyleBoldUnderline"/>
        </w:rPr>
        <w:t>, Shell's vice president for Alaska, said in an email. It has yet to extract oil or even drill a single, complete well.</w:t>
      </w:r>
      <w:r w:rsidRPr="009948CE">
        <w:rPr>
          <w:sz w:val="12"/>
        </w:rPr>
        <w:t xml:space="preserve"> </w:t>
      </w:r>
      <w:r w:rsidRPr="009948CE">
        <w:rPr>
          <w:sz w:val="12"/>
          <w:szCs w:val="16"/>
        </w:rPr>
        <w:t>While Salazar allowed Shell to start wells in both the Chukchi and Beaufort seas in 2012, the company wasn't allowed to drill into oil-rich geologic zones because its novel oil-spill containment dome failed tests. The entire drilling season was shortened because of a series of equipment problems. Environmental groups hailed Shell's decision to suspend the effort.</w:t>
      </w:r>
      <w:r w:rsidRPr="009948CE">
        <w:rPr>
          <w:sz w:val="12"/>
        </w:rPr>
        <w:t xml:space="preserve"> </w:t>
      </w:r>
      <w:r w:rsidRPr="009948CE">
        <w:rPr>
          <w:rStyle w:val="StyleBoldUnderline"/>
        </w:rPr>
        <w:t xml:space="preserve">"Shell is finally recognizing what we've been saying all along, that offshore drilling in the Arctic is risky, costly and simply not a good bet from a business perspective," said Jacqueline </w:t>
      </w:r>
      <w:proofErr w:type="spellStart"/>
      <w:r w:rsidRPr="009948CE">
        <w:rPr>
          <w:rStyle w:val="StyleBoldUnderline"/>
        </w:rPr>
        <w:t>Savitz</w:t>
      </w:r>
      <w:proofErr w:type="spellEnd"/>
      <w:r w:rsidRPr="009948CE">
        <w:rPr>
          <w:rStyle w:val="StyleBoldUnderline"/>
        </w:rPr>
        <w:t>, Oceana's vice president for U.S. oceans.</w:t>
      </w:r>
      <w:r w:rsidRPr="009948CE">
        <w:rPr>
          <w:sz w:val="12"/>
        </w:rPr>
        <w:t xml:space="preserve"> </w:t>
      </w:r>
      <w:r w:rsidRPr="009948CE">
        <w:rPr>
          <w:sz w:val="12"/>
          <w:szCs w:val="16"/>
        </w:rPr>
        <w:t xml:space="preserve">Erik </w:t>
      </w:r>
      <w:proofErr w:type="spellStart"/>
      <w:r w:rsidRPr="009948CE">
        <w:rPr>
          <w:sz w:val="12"/>
          <w:szCs w:val="16"/>
        </w:rPr>
        <w:t>Grafe</w:t>
      </w:r>
      <w:proofErr w:type="spellEnd"/>
      <w:r w:rsidRPr="009948CE">
        <w:rPr>
          <w:sz w:val="12"/>
          <w:szCs w:val="16"/>
        </w:rPr>
        <w:t xml:space="preserve">, the </w:t>
      </w:r>
      <w:proofErr w:type="spellStart"/>
      <w:r w:rsidRPr="009948CE">
        <w:rPr>
          <w:sz w:val="12"/>
          <w:szCs w:val="16"/>
        </w:rPr>
        <w:t>Earthjustice</w:t>
      </w:r>
      <w:proofErr w:type="spellEnd"/>
      <w:r w:rsidRPr="009948CE">
        <w:rPr>
          <w:sz w:val="12"/>
          <w:szCs w:val="16"/>
        </w:rPr>
        <w:t xml:space="preserve"> attorney who led the lease challenge, called on the Obama administration to do a new environmental study.</w:t>
      </w:r>
      <w:r w:rsidRPr="009948CE">
        <w:rPr>
          <w:sz w:val="12"/>
        </w:rPr>
        <w:t xml:space="preserve"> "</w:t>
      </w:r>
      <w:r w:rsidRPr="009948CE">
        <w:rPr>
          <w:sz w:val="12"/>
          <w:szCs w:val="16"/>
        </w:rPr>
        <w:t xml:space="preserve">The Department of the Interior now needs to take a hard look at whether the Chukchi Sea should be open for oil drilling at all, beginning with a full and public environmental impact statement process that addresses the Ninth Circuit decision and does not minimize the risks of oil drilling in this vibrant but vulnerable sea," </w:t>
      </w:r>
      <w:proofErr w:type="spellStart"/>
      <w:r w:rsidRPr="009948CE">
        <w:rPr>
          <w:sz w:val="12"/>
          <w:szCs w:val="16"/>
        </w:rPr>
        <w:t>Grafe</w:t>
      </w:r>
      <w:proofErr w:type="spellEnd"/>
      <w:r w:rsidRPr="009948CE">
        <w:rPr>
          <w:sz w:val="12"/>
          <w:szCs w:val="16"/>
        </w:rPr>
        <w:t xml:space="preserve"> said in a statement.</w:t>
      </w:r>
      <w:r w:rsidRPr="009948CE">
        <w:rPr>
          <w:sz w:val="12"/>
        </w:rPr>
        <w:t xml:space="preserve"> </w:t>
      </w:r>
      <w:r w:rsidRPr="009948CE">
        <w:rPr>
          <w:rStyle w:val="StyleBoldUnderline"/>
        </w:rPr>
        <w:t>Greenpeace urged other companies that are considering offshore Arctic drilling to learn from Shell's experience and "conclude that this region is too remote, too hostile and too iconic to be worth exploring."</w:t>
      </w:r>
      <w:r w:rsidRPr="009948CE">
        <w:rPr>
          <w:sz w:val="12"/>
        </w:rPr>
        <w:t xml:space="preserve"> "</w:t>
      </w:r>
      <w:r w:rsidRPr="009948CE">
        <w:rPr>
          <w:rStyle w:val="StyleBoldUnderline"/>
        </w:rPr>
        <w:t>The decision by Shell's new CEO to suspend Arctic Ocean drilling in 2014 was both sensible and inevitable,</w:t>
      </w:r>
      <w:r w:rsidRPr="009948CE">
        <w:rPr>
          <w:sz w:val="12"/>
        </w:rPr>
        <w:t xml:space="preserve">" </w:t>
      </w:r>
      <w:r w:rsidRPr="009948CE">
        <w:rPr>
          <w:sz w:val="12"/>
          <w:szCs w:val="16"/>
        </w:rPr>
        <w:t>Lois Epstein, an engineer and Arctic program director for The Wilderness Society, said in a statement.</w:t>
      </w:r>
      <w:r w:rsidRPr="009948CE">
        <w:rPr>
          <w:sz w:val="12"/>
        </w:rPr>
        <w:t xml:space="preserve"> </w:t>
      </w:r>
      <w:r w:rsidRPr="009948CE">
        <w:rPr>
          <w:rStyle w:val="StyleBoldUnderline"/>
        </w:rPr>
        <w:t>"The Arctic Ocean has proven to be logistically challenging for drilling and mobilization, and a bottomless pit for investment." Political leaders faulted the federal government and court rulings and downplayed Shell's own difficulties</w:t>
      </w:r>
      <w:r w:rsidRPr="009948CE">
        <w:rPr>
          <w:rStyle w:val="StyleBoldUnderline"/>
          <w:sz w:val="16"/>
          <w:szCs w:val="16"/>
        </w:rPr>
        <w:t>.</w:t>
      </w:r>
      <w:r w:rsidRPr="009948CE">
        <w:rPr>
          <w:sz w:val="12"/>
          <w:szCs w:val="16"/>
        </w:rPr>
        <w:t xml:space="preserve"> Alaska Republican Sen. Lisa Murkowski said she was disappointed that Shell wouldn't be going ahead this year. She said it was understandable given the uncertainty due to the federal court ruling on its leases. "Companies willing to invest billions of dollars to develop our country's resources must have confidence that the federal agencies responsible for overseeing their efforts are competent and working in good faith. I'm not convinced that has been the case for Alaska," Murkowski said in a statement. Alaska Democratic Sen. Mark </w:t>
      </w:r>
      <w:proofErr w:type="spellStart"/>
      <w:r w:rsidRPr="009948CE">
        <w:rPr>
          <w:sz w:val="12"/>
          <w:szCs w:val="16"/>
        </w:rPr>
        <w:t>Begich</w:t>
      </w:r>
      <w:proofErr w:type="spellEnd"/>
      <w:r w:rsidRPr="009948CE">
        <w:rPr>
          <w:sz w:val="12"/>
          <w:szCs w:val="16"/>
        </w:rPr>
        <w:t xml:space="preserve"> blamed "judicial overreach" for the situation. "I'll be talking with Interior Secretary Sally Jewell today, and expect her agency to move quickly to address the court's questions and concerns and do everything possible to get this process back on track," </w:t>
      </w:r>
      <w:proofErr w:type="spellStart"/>
      <w:r w:rsidRPr="009948CE">
        <w:rPr>
          <w:sz w:val="12"/>
          <w:szCs w:val="16"/>
        </w:rPr>
        <w:t>Begich</w:t>
      </w:r>
      <w:proofErr w:type="spellEnd"/>
      <w:r w:rsidRPr="009948CE">
        <w:rPr>
          <w:sz w:val="12"/>
          <w:szCs w:val="16"/>
        </w:rPr>
        <w:t xml:space="preserve"> said in a statement. Gov. Sean Parnell said Shell's decision was understandable, given the recent court ruling. "Multiple years of federal regulatory delay, litigation delay, and one year of operational issues have created barriers to Alaskans' near-term economic prospects," Parnell said in a statement. "Still, offshore energy development will play an enormous role in Alaska's economic future, and I remain committed to responsibly developing our vast offshore resource basin." The decision came as the company told investors that its fourth-quarter profits had plummeted, in part because of expensive exploration projects around the world. Van </w:t>
      </w:r>
      <w:proofErr w:type="spellStart"/>
      <w:r w:rsidRPr="009948CE">
        <w:rPr>
          <w:sz w:val="12"/>
          <w:szCs w:val="16"/>
        </w:rPr>
        <w:t>Beurden</w:t>
      </w:r>
      <w:proofErr w:type="spellEnd"/>
      <w:r w:rsidRPr="009948CE">
        <w:rPr>
          <w:sz w:val="12"/>
          <w:szCs w:val="16"/>
        </w:rPr>
        <w:t xml:space="preserve"> said project delays in several countries and Nigeria's worsening security situation had contributed to a changing outlook for the Dutch oil company. He said Shell would reduce its capital spending this year by about $10 billion, increase sales of its assets and attempt to improve its operational performance. "We are making hard choices in our worldwide portfolio to improve Shell's capital efficiency," he said</w:t>
      </w:r>
      <w:r w:rsidRPr="009948CE">
        <w:rPr>
          <w:rStyle w:val="StyleBoldUnderline"/>
        </w:rPr>
        <w:t>. Other oil companies also have reservations about developing in the harsh Arctic environment</w:t>
      </w:r>
      <w:r w:rsidRPr="009948CE">
        <w:rPr>
          <w:rStyle w:val="StyleBoldUnderline"/>
          <w:sz w:val="16"/>
          <w:szCs w:val="16"/>
        </w:rPr>
        <w:t>.</w:t>
      </w:r>
      <w:r w:rsidRPr="009948CE">
        <w:rPr>
          <w:sz w:val="12"/>
          <w:szCs w:val="16"/>
        </w:rPr>
        <w:t xml:space="preserve"> In April, ConocoPhillips announced it was abandoning its plans to drill this year in its Devil's Paw prospect about 80 miles off the Alaska coast because of uncertainty over government requirements. Statoil, a </w:t>
      </w:r>
      <w:proofErr w:type="spellStart"/>
      <w:r w:rsidRPr="009948CE">
        <w:rPr>
          <w:sz w:val="12"/>
          <w:szCs w:val="16"/>
        </w:rPr>
        <w:t>Norweigian</w:t>
      </w:r>
      <w:proofErr w:type="spellEnd"/>
      <w:r w:rsidRPr="009948CE">
        <w:rPr>
          <w:sz w:val="12"/>
          <w:szCs w:val="16"/>
        </w:rPr>
        <w:t xml:space="preserve"> oil and gas company, announced in September 2012 that it was delaying exploration plans. Spanish oil company </w:t>
      </w:r>
      <w:proofErr w:type="spellStart"/>
      <w:r w:rsidRPr="009948CE">
        <w:rPr>
          <w:sz w:val="12"/>
          <w:szCs w:val="16"/>
        </w:rPr>
        <w:t>Repsol</w:t>
      </w:r>
      <w:proofErr w:type="spellEnd"/>
      <w:r w:rsidRPr="009948CE">
        <w:rPr>
          <w:sz w:val="12"/>
          <w:szCs w:val="16"/>
        </w:rPr>
        <w:t xml:space="preserve"> also holds leases offshore. The Bureau of Ocean Energy Management estimates there are 27 billion barrels of "undiscovered technically recoverable" oil offshore Alaska. Daily News reporter Lisa </w:t>
      </w:r>
      <w:proofErr w:type="spellStart"/>
      <w:r w:rsidRPr="009948CE">
        <w:rPr>
          <w:sz w:val="12"/>
          <w:szCs w:val="16"/>
        </w:rPr>
        <w:t>Demer</w:t>
      </w:r>
      <w:proofErr w:type="spellEnd"/>
      <w:r w:rsidRPr="009948CE">
        <w:rPr>
          <w:sz w:val="12"/>
          <w:szCs w:val="16"/>
        </w:rPr>
        <w:t xml:space="preserve"> contributed to this story from Anchorage.</w:t>
      </w:r>
    </w:p>
    <w:p w:rsidR="0037157F" w:rsidRPr="009948CE" w:rsidRDefault="0037157F" w:rsidP="0037157F"/>
    <w:p w:rsidR="0037157F" w:rsidRPr="009948CE" w:rsidRDefault="0037157F" w:rsidP="0037157F">
      <w:pPr>
        <w:pStyle w:val="Heading3"/>
      </w:pPr>
      <w:r w:rsidRPr="009948CE">
        <w:lastRenderedPageBreak/>
        <w:t>1NC Climate Alt Cause</w:t>
      </w:r>
    </w:p>
    <w:p w:rsidR="0037157F" w:rsidRPr="009948CE" w:rsidRDefault="0037157F" w:rsidP="0037157F">
      <w:pPr>
        <w:pStyle w:val="Heading4"/>
        <w:rPr>
          <w:rFonts w:eastAsiaTheme="minorEastAsia"/>
        </w:rPr>
      </w:pPr>
      <w:r w:rsidRPr="009948CE">
        <w:rPr>
          <w:rFonts w:eastAsiaTheme="minorEastAsia"/>
        </w:rPr>
        <w:t>Alt Cause – Climate Change is the worst threat to Arctic biodiversity</w:t>
      </w:r>
    </w:p>
    <w:p w:rsidR="0037157F" w:rsidRPr="009948CE" w:rsidRDefault="0037157F" w:rsidP="0037157F">
      <w:proofErr w:type="spellStart"/>
      <w:r w:rsidRPr="009948CE">
        <w:rPr>
          <w:rStyle w:val="StyleStyleBold12pt"/>
        </w:rPr>
        <w:t>Meltofte</w:t>
      </w:r>
      <w:proofErr w:type="spellEnd"/>
      <w:r w:rsidRPr="009948CE">
        <w:rPr>
          <w:rStyle w:val="StyleStyleBold12pt"/>
        </w:rPr>
        <w:t xml:space="preserve"> 2-4</w:t>
      </w:r>
      <w:r w:rsidRPr="009948CE">
        <w:t>-14</w:t>
      </w:r>
    </w:p>
    <w:p w:rsidR="0037157F" w:rsidRPr="009948CE" w:rsidRDefault="0037157F" w:rsidP="0037157F">
      <w:proofErr w:type="gramStart"/>
      <w:r w:rsidRPr="009948CE">
        <w:t xml:space="preserve">DSc. Hans </w:t>
      </w:r>
      <w:proofErr w:type="spellStart"/>
      <w:r w:rsidRPr="009948CE">
        <w:t>Meltofte</w:t>
      </w:r>
      <w:proofErr w:type="spellEnd"/>
      <w:r w:rsidRPr="009948CE">
        <w:t>.</w:t>
      </w:r>
      <w:proofErr w:type="gramEnd"/>
      <w:r w:rsidRPr="009948CE">
        <w:t xml:space="preserve"> </w:t>
      </w:r>
      <w:proofErr w:type="gramStart"/>
      <w:r w:rsidRPr="009948CE">
        <w:t>University-of-Aarhus at Alaska News.</w:t>
      </w:r>
      <w:proofErr w:type="gramEnd"/>
      <w:r w:rsidRPr="009948CE">
        <w:t xml:space="preserve"> February 4</w:t>
      </w:r>
      <w:r w:rsidRPr="009948CE">
        <w:rPr>
          <w:vertAlign w:val="superscript"/>
        </w:rPr>
        <w:t>th</w:t>
      </w:r>
      <w:r w:rsidRPr="009948CE">
        <w:t xml:space="preserve">, 2014. </w:t>
      </w:r>
      <w:proofErr w:type="gramStart"/>
      <w:r w:rsidRPr="009948CE">
        <w:t>“Arctic biodiversity under serious threat from climate change according to new report”.</w:t>
      </w:r>
      <w:proofErr w:type="gramEnd"/>
      <w:r w:rsidRPr="009948CE">
        <w:t xml:space="preserve"> http://www.eurekalert.org/pub_releases/2014-02/au-abu021214.php</w:t>
      </w:r>
    </w:p>
    <w:p w:rsidR="0037157F" w:rsidRPr="009948CE" w:rsidRDefault="0037157F" w:rsidP="0037157F"/>
    <w:p w:rsidR="0037157F" w:rsidRPr="009948CE" w:rsidRDefault="0037157F" w:rsidP="0037157F">
      <w:pPr>
        <w:rPr>
          <w:sz w:val="16"/>
          <w:szCs w:val="16"/>
        </w:rPr>
      </w:pPr>
      <w:r w:rsidRPr="009948CE">
        <w:rPr>
          <w:rStyle w:val="StyleBoldUnderline"/>
        </w:rPr>
        <w:t>Unique and irreplaceable Arctic wildlife and landscapes are crucially at risk due to global warming caused by human activities according to the Arctic Biodiversity Assessment (ABA), a new report prepared by 253 scientists from 15 countries under the auspices of the Conservation of Arctic Flora and Fauna (CAFF), the biodiversity working group of the Arctic Council. "An entire bio-climatic zone, the high Arctic, may disappear. Polar bears and the other highly adapted organisms cannot move further north, so they may go extinct. We risk losing several species forever,"</w:t>
      </w:r>
      <w:r w:rsidRPr="009948CE">
        <w:t xml:space="preserve"> </w:t>
      </w:r>
      <w:r w:rsidRPr="009948CE">
        <w:rPr>
          <w:sz w:val="16"/>
          <w:szCs w:val="16"/>
        </w:rPr>
        <w:t xml:space="preserve">says Hans </w:t>
      </w:r>
      <w:proofErr w:type="spellStart"/>
      <w:r w:rsidRPr="009948CE">
        <w:rPr>
          <w:sz w:val="16"/>
          <w:szCs w:val="16"/>
        </w:rPr>
        <w:t>Meltofte</w:t>
      </w:r>
      <w:proofErr w:type="spellEnd"/>
      <w:r w:rsidRPr="009948CE">
        <w:rPr>
          <w:sz w:val="16"/>
          <w:szCs w:val="16"/>
        </w:rPr>
        <w:t xml:space="preserve"> of Aarhus University, chief scientist of the report. From the iconic polar bear and elusive narwhal to the tiny Arctic flowers and lichens that paint the tundra in the summer months, the Arctic is home to a diversity of highly adapted animal, plant, fungal and microbial species</w:t>
      </w:r>
      <w:r w:rsidRPr="009948CE">
        <w:t xml:space="preserve">. </w:t>
      </w:r>
      <w:r w:rsidRPr="009948CE">
        <w:rPr>
          <w:rStyle w:val="StyleBoldUnderline"/>
        </w:rPr>
        <w:t>All told, there are more than 21,000 species. Maintaining biodiversity in the Arctic is important for many reasons. For Arctic peoples, biodiversity is a vital part of their material and spiritual existence. Arctic fisheries and tourism have global importance and represent immense economic value</w:t>
      </w:r>
      <w:r w:rsidRPr="009948CE">
        <w:t xml:space="preserve">. </w:t>
      </w:r>
      <w:r w:rsidRPr="009948CE">
        <w:rPr>
          <w:sz w:val="16"/>
          <w:szCs w:val="16"/>
        </w:rPr>
        <w:t xml:space="preserve">Millions of Arctic birds and mammals that migrate and connect the Arctic to virtually all parts of the globe are also at risk from climate change in the Arctic as well as from development and hunting in temperate and tropical areas. Marine and terrestrial ecosystems such as vast areas of lowland tundra, wetlands, mountains, extensive shallow ocean shelves, millennia-old ice shelves and huge seabird cliffs are characteristic to the Arctic. These are now at stake, according to the report.   IMAGE: This image shows a colony of thick-billed </w:t>
      </w:r>
      <w:proofErr w:type="spellStart"/>
      <w:r w:rsidRPr="009948CE">
        <w:rPr>
          <w:sz w:val="16"/>
          <w:szCs w:val="16"/>
        </w:rPr>
        <w:t>murres</w:t>
      </w:r>
      <w:proofErr w:type="spellEnd"/>
      <w:r w:rsidRPr="009948CE">
        <w:rPr>
          <w:sz w:val="16"/>
          <w:szCs w:val="16"/>
        </w:rPr>
        <w:t xml:space="preserve"> on </w:t>
      </w:r>
      <w:proofErr w:type="spellStart"/>
      <w:r w:rsidRPr="009948CE">
        <w:rPr>
          <w:sz w:val="16"/>
          <w:szCs w:val="16"/>
        </w:rPr>
        <w:t>Kippaku</w:t>
      </w:r>
      <w:proofErr w:type="spellEnd"/>
      <w:r w:rsidRPr="009948CE">
        <w:rPr>
          <w:sz w:val="16"/>
          <w:szCs w:val="16"/>
        </w:rPr>
        <w:t xml:space="preserve">, northwest Greenland. Historically, overharvest has been the largest threat to Arctic biodiversity, but with few exceptions, overharvest is no longer... Click here for more information.  </w:t>
      </w:r>
      <w:r w:rsidRPr="009948CE">
        <w:rPr>
          <w:sz w:val="12"/>
        </w:rPr>
        <w:t xml:space="preserve"> </w:t>
      </w:r>
      <w:r w:rsidRPr="009948CE">
        <w:rPr>
          <w:rStyle w:val="StyleBoldUnderline"/>
        </w:rPr>
        <w:t>"Climate change is by far the worst threat to Arctic biodiversity. Temperatures are expected to increase more in the Arctic compared to the global average, resulting in severe disruptions to Arctic biodiversity some of which are already visible,"</w:t>
      </w:r>
      <w:r w:rsidRPr="009948CE">
        <w:t xml:space="preserve"> </w:t>
      </w:r>
      <w:r w:rsidRPr="009948CE">
        <w:rPr>
          <w:sz w:val="16"/>
          <w:szCs w:val="16"/>
        </w:rPr>
        <w:t xml:space="preserve">warns </w:t>
      </w:r>
      <w:proofErr w:type="spellStart"/>
      <w:r w:rsidRPr="009948CE">
        <w:rPr>
          <w:sz w:val="16"/>
          <w:szCs w:val="16"/>
        </w:rPr>
        <w:t>Meltofte</w:t>
      </w:r>
      <w:proofErr w:type="spellEnd"/>
      <w:r w:rsidRPr="009948CE">
        <w:rPr>
          <w:sz w:val="16"/>
          <w:szCs w:val="16"/>
        </w:rPr>
        <w:t>.</w:t>
      </w:r>
      <w:r w:rsidRPr="009948CE">
        <w:rPr>
          <w:sz w:val="12"/>
        </w:rPr>
        <w:t xml:space="preserve"> </w:t>
      </w:r>
      <w:r w:rsidRPr="009948CE">
        <w:rPr>
          <w:rStyle w:val="StyleBoldUnderline"/>
        </w:rPr>
        <w:t>A planetary increase of 2 °C, the worldwide agreed upon acceptable limit of warming, is projected to result in vastly more heating in the Arctic with anticipated temperature increases of 2.8-7.8 °C this century. Such dramatic changes will likely result in severe damage to Arctic biodiversity. Climate change impacts are already visible in several parts of the Arctic. These include northward range expansions of many species, earlier snow melt, earlier sea ice break-up and melting permafrost together with development of new oceanic current patterns</w:t>
      </w:r>
      <w:r w:rsidRPr="009948CE">
        <w:t>.</w:t>
      </w:r>
      <w:r w:rsidRPr="009948CE">
        <w:rPr>
          <w:sz w:val="12"/>
        </w:rPr>
        <w:t xml:space="preserve">   </w:t>
      </w:r>
      <w:r w:rsidRPr="009948CE">
        <w:rPr>
          <w:sz w:val="16"/>
          <w:szCs w:val="16"/>
        </w:rPr>
        <w:t>IMAGE: This image shows a sea butterfly (</w:t>
      </w:r>
      <w:proofErr w:type="spellStart"/>
      <w:r w:rsidRPr="009948CE">
        <w:rPr>
          <w:sz w:val="16"/>
          <w:szCs w:val="16"/>
        </w:rPr>
        <w:t>Limacina</w:t>
      </w:r>
      <w:proofErr w:type="spellEnd"/>
      <w:r w:rsidRPr="009948CE">
        <w:rPr>
          <w:sz w:val="16"/>
          <w:szCs w:val="16"/>
        </w:rPr>
        <w:t xml:space="preserve"> </w:t>
      </w:r>
      <w:proofErr w:type="spellStart"/>
      <w:r w:rsidRPr="009948CE">
        <w:rPr>
          <w:sz w:val="16"/>
          <w:szCs w:val="16"/>
        </w:rPr>
        <w:t>helicina</w:t>
      </w:r>
      <w:proofErr w:type="spellEnd"/>
      <w:r w:rsidRPr="009948CE">
        <w:rPr>
          <w:sz w:val="16"/>
          <w:szCs w:val="16"/>
        </w:rPr>
        <w:t>), a key Arctic sea snail.</w:t>
      </w:r>
      <w:r w:rsidRPr="009948CE">
        <w:t xml:space="preserve"> </w:t>
      </w:r>
      <w:r w:rsidRPr="009948CE">
        <w:rPr>
          <w:rStyle w:val="StyleBoldUnderline"/>
        </w:rPr>
        <w:t>With the acidification expected in Arctic waters due to the increased concentration of CO2, populations of sea</w:t>
      </w:r>
      <w:r w:rsidRPr="009948CE">
        <w:t>...</w:t>
      </w:r>
      <w:r w:rsidRPr="009948CE">
        <w:rPr>
          <w:sz w:val="12"/>
        </w:rPr>
        <w:t xml:space="preserve"> </w:t>
      </w:r>
      <w:r w:rsidRPr="009948CE">
        <w:rPr>
          <w:sz w:val="16"/>
          <w:szCs w:val="16"/>
        </w:rPr>
        <w:t xml:space="preserve">Click here for more information.  </w:t>
      </w:r>
      <w:r w:rsidRPr="009948CE">
        <w:rPr>
          <w:sz w:val="12"/>
        </w:rPr>
        <w:t xml:space="preserve"> </w:t>
      </w:r>
      <w:r w:rsidRPr="009948CE">
        <w:rPr>
          <w:rStyle w:val="StyleBoldUnderline"/>
        </w:rPr>
        <w:t xml:space="preserve">It is expected that climate change could shrink Arctic ecosystems on land, as northward moving changes are pressed against the boundary of the Arctic Ocean: the so called "Arctic squeeze". As a result, Arctic terrestrial ecosystems may disappear in many places, or only survive in alpine or island refuges. Disappearing sea ice is affecting marine species, changing dynamics in the marine food web and productivities of the sea. Many unique species found only in the Arctic rely on this ice to hunt, rest, </w:t>
      </w:r>
      <w:proofErr w:type="gramStart"/>
      <w:r w:rsidRPr="009948CE">
        <w:rPr>
          <w:rStyle w:val="StyleBoldUnderline"/>
        </w:rPr>
        <w:t>breed</w:t>
      </w:r>
      <w:proofErr w:type="gramEnd"/>
      <w:r w:rsidRPr="009948CE">
        <w:rPr>
          <w:rStyle w:val="StyleBoldUnderline"/>
        </w:rPr>
        <w:t xml:space="preserve"> and/or escape predators</w:t>
      </w:r>
      <w:r w:rsidRPr="009948CE">
        <w:t>.</w:t>
      </w:r>
      <w:r w:rsidRPr="009948CE">
        <w:rPr>
          <w:sz w:val="12"/>
        </w:rPr>
        <w:t xml:space="preserve"> </w:t>
      </w:r>
      <w:r w:rsidRPr="009948CE">
        <w:rPr>
          <w:sz w:val="16"/>
          <w:szCs w:val="16"/>
        </w:rPr>
        <w:t xml:space="preserve">Other key findings </w:t>
      </w:r>
      <w:proofErr w:type="gramStart"/>
      <w:r w:rsidRPr="009948CE">
        <w:rPr>
          <w:sz w:val="16"/>
          <w:szCs w:val="16"/>
        </w:rPr>
        <w:t>Generally</w:t>
      </w:r>
      <w:proofErr w:type="gramEnd"/>
      <w:r w:rsidRPr="009948CE">
        <w:rPr>
          <w:sz w:val="16"/>
          <w:szCs w:val="16"/>
        </w:rPr>
        <w:t xml:space="preserve"> speaking, overharvest is no longer a primary threat, although pressures on some populations remain a serious problem.</w:t>
      </w:r>
      <w:r w:rsidRPr="009948CE">
        <w:rPr>
          <w:sz w:val="12"/>
        </w:rPr>
        <w:t xml:space="preserve"> </w:t>
      </w:r>
      <w:r w:rsidRPr="009948CE">
        <w:rPr>
          <w:sz w:val="16"/>
          <w:szCs w:val="16"/>
        </w:rPr>
        <w:t xml:space="preserve">A variety of contaminants have </w:t>
      </w:r>
      <w:proofErr w:type="spellStart"/>
      <w:r w:rsidRPr="009948CE">
        <w:rPr>
          <w:sz w:val="16"/>
          <w:szCs w:val="16"/>
        </w:rPr>
        <w:t>bioaccumulated</w:t>
      </w:r>
      <w:proofErr w:type="spellEnd"/>
      <w:r w:rsidRPr="009948CE">
        <w:rPr>
          <w:sz w:val="16"/>
          <w:szCs w:val="16"/>
        </w:rPr>
        <w:t xml:space="preserve"> in several Arctic predator species to levels that threaten the health and ability to reproduce of both animals and humans. However, it is not clear if this is affecting entire populations of species. Arctic habitats are among the least anthropogenic disturbed on Earth, and huge tracts of almost pristine tundra, mountain, freshwater and marine habitats still exist.</w:t>
      </w:r>
      <w:r w:rsidRPr="009948CE">
        <w:rPr>
          <w:sz w:val="12"/>
        </w:rPr>
        <w:t xml:space="preserve"> </w:t>
      </w:r>
      <w:r w:rsidRPr="009948CE">
        <w:rPr>
          <w:sz w:val="16"/>
          <w:szCs w:val="16"/>
        </w:rPr>
        <w:t>Regionally, ocean bottom trawling, non-renewable resource development and other intensive forms of land use pose serious challenges to Arctic biodiversity. Pollution from oil spills at sites of oil and gas development and from oil transport is a serious local level threat particularly in coastal and marine ecosystems. Uptake of CO2 in sea water is more pronounced in the cold Arctic waters than elsewhere, and the resulting acidification of Arctic seas threaten calcifying organisms and maybe even fisheries. Shipping and resource development corridors are rapidly expanding and may dramatically increase the rate of introduction of alien species. There is an enormous deficit in our knowledge of species richness in many groups of organisms, and monitoring in the Arctic is lagging far behind that in other regions of the world. The multitude of changes in Arctic biodiversity – driven by climate and other anthropogenic stressors – will have profound effects on the living conditions of peoples in the Arctic.</w:t>
      </w:r>
    </w:p>
    <w:p w:rsidR="0037157F" w:rsidRPr="009948CE" w:rsidRDefault="0037157F" w:rsidP="0037157F">
      <w:pPr>
        <w:rPr>
          <w:sz w:val="16"/>
          <w:szCs w:val="16"/>
        </w:rPr>
      </w:pPr>
    </w:p>
    <w:p w:rsidR="0037157F" w:rsidRPr="009948CE" w:rsidRDefault="0037157F" w:rsidP="0037157F">
      <w:pPr>
        <w:pStyle w:val="Heading3"/>
      </w:pPr>
      <w:r w:rsidRPr="009948CE">
        <w:lastRenderedPageBreak/>
        <w:t>1NC Biodiversity Defense</w:t>
      </w:r>
    </w:p>
    <w:p w:rsidR="0037157F" w:rsidRPr="009948CE" w:rsidRDefault="0037157F" w:rsidP="0037157F">
      <w:pPr>
        <w:pStyle w:val="Heading4"/>
      </w:pPr>
      <w:r w:rsidRPr="009948CE">
        <w:t xml:space="preserve">No brink—biodiversity is a linear impact—ecosystem resiliency ensures no impact to more losses  </w:t>
      </w:r>
    </w:p>
    <w:p w:rsidR="0037157F" w:rsidRPr="009948CE" w:rsidRDefault="0037157F" w:rsidP="0037157F">
      <w:pPr>
        <w:rPr>
          <w:rFonts w:ascii="Times" w:hAnsi="Times"/>
          <w:sz w:val="14"/>
          <w:szCs w:val="14"/>
        </w:rPr>
      </w:pPr>
      <w:proofErr w:type="spellStart"/>
      <w:r w:rsidRPr="009948CE">
        <w:rPr>
          <w:rFonts w:ascii="Times" w:hAnsi="Times"/>
          <w:b/>
          <w:szCs w:val="20"/>
        </w:rPr>
        <w:t>Sedjo</w:t>
      </w:r>
      <w:proofErr w:type="spellEnd"/>
      <w:r w:rsidRPr="009948CE">
        <w:rPr>
          <w:rFonts w:ascii="Times" w:hAnsi="Times"/>
          <w:b/>
          <w:szCs w:val="20"/>
        </w:rPr>
        <w:t xml:space="preserve"> 2k</w:t>
      </w:r>
      <w:r w:rsidRPr="009948CE">
        <w:rPr>
          <w:rFonts w:ascii="Times" w:hAnsi="Times"/>
          <w:sz w:val="18"/>
        </w:rPr>
        <w:t xml:space="preserve"> </w:t>
      </w:r>
      <w:r w:rsidRPr="009948CE">
        <w:rPr>
          <w:rFonts w:ascii="Times" w:hAnsi="Times"/>
          <w:sz w:val="14"/>
          <w:szCs w:val="14"/>
        </w:rPr>
        <w:t>– Fellow, Resources for the Future (Roger, Conserving Nature’s Biodiversity, p 114)</w:t>
      </w:r>
    </w:p>
    <w:p w:rsidR="0037157F" w:rsidRPr="009948CE" w:rsidRDefault="0037157F" w:rsidP="0037157F">
      <w:pPr>
        <w:rPr>
          <w:rFonts w:ascii="Times" w:hAnsi="Times"/>
          <w:sz w:val="14"/>
          <w:szCs w:val="14"/>
        </w:rPr>
      </w:pPr>
    </w:p>
    <w:p w:rsidR="0037157F" w:rsidRPr="009948CE" w:rsidRDefault="0037157F" w:rsidP="0037157F">
      <w:pPr>
        <w:rPr>
          <w:rFonts w:ascii="Times" w:hAnsi="Times"/>
          <w:sz w:val="14"/>
          <w:szCs w:val="14"/>
        </w:rPr>
      </w:pPr>
      <w:r w:rsidRPr="009948CE">
        <w:rPr>
          <w:rFonts w:ascii="Times" w:hAnsi="Times"/>
          <w:sz w:val="14"/>
          <w:szCs w:val="14"/>
        </w:rPr>
        <w:t xml:space="preserve">But, as with other resource questions, including public goods, </w:t>
      </w:r>
      <w:r w:rsidRPr="009948CE">
        <w:rPr>
          <w:rStyle w:val="StyleBoldUnderline"/>
        </w:rPr>
        <w:t>biodiversity is not an either/or question</w:t>
      </w:r>
      <w:r w:rsidRPr="009948CE">
        <w:rPr>
          <w:rFonts w:ascii="Times" w:hAnsi="Times"/>
          <w:sz w:val="14"/>
          <w:szCs w:val="14"/>
        </w:rPr>
        <w:t xml:space="preserve">, but rather a question of “how much.” Thus, we may argue as to how much biodiversity is desirable or is required for human life (threshold) and how much is desirable (insurance) and at what price, just as societies argue over the appropriate amount and cost of national defense. As discussed by Simpson, the value of water is small even though it is essential to human life, while diamonds are inessential but valuable to humans. The reason has to do with relative abundance and scarcity, with market value pertaining to the marginal unit. This water-diamond paradox can be applied to biodiversity. Although biological diversity is essential, a single species has only limited value, since the global system will continue to function without that species. Similarly, the value of </w:t>
      </w:r>
      <w:r w:rsidRPr="009948CE">
        <w:rPr>
          <w:rStyle w:val="StyleBoldUnderline"/>
        </w:rPr>
        <w:t>a piece</w:t>
      </w:r>
      <w:r w:rsidRPr="009948CE">
        <w:rPr>
          <w:rFonts w:ascii="Times" w:hAnsi="Times"/>
          <w:sz w:val="14"/>
          <w:szCs w:val="14"/>
        </w:rPr>
        <w:t xml:space="preserve"> of biodiversity (e.g., 10 ha of tropical forest) </w:t>
      </w:r>
      <w:r w:rsidRPr="009948CE">
        <w:rPr>
          <w:rStyle w:val="StyleBoldUnderline"/>
        </w:rPr>
        <w:t>is</w:t>
      </w:r>
      <w:r w:rsidRPr="009948CE">
        <w:rPr>
          <w:rFonts w:ascii="Times" w:hAnsi="Times"/>
          <w:sz w:val="14"/>
          <w:szCs w:val="14"/>
        </w:rPr>
        <w:t xml:space="preserve"> small to </w:t>
      </w:r>
      <w:r w:rsidRPr="009948CE">
        <w:rPr>
          <w:rStyle w:val="StyleBoldUnderline"/>
        </w:rPr>
        <w:t xml:space="preserve">negligible since its contribution to </w:t>
      </w:r>
      <w:r w:rsidRPr="009948CE">
        <w:rPr>
          <w:rFonts w:ascii="Times" w:hAnsi="Times"/>
          <w:sz w:val="14"/>
          <w:szCs w:val="14"/>
        </w:rPr>
        <w:t xml:space="preserve">the functioning of the </w:t>
      </w:r>
      <w:r w:rsidRPr="009948CE">
        <w:rPr>
          <w:rStyle w:val="StyleBoldUnderline"/>
        </w:rPr>
        <w:t>global biodiversity is negligible</w:t>
      </w:r>
      <w:r w:rsidRPr="009948CE">
        <w:rPr>
          <w:rFonts w:ascii="Times" w:hAnsi="Times"/>
          <w:sz w:val="14"/>
          <w:szCs w:val="14"/>
        </w:rPr>
        <w:t xml:space="preserve">. The global ecosystem can function with “somewhat more” or “somewhat less” biodiversity, since there have been larger amounts in times past and some losses in recent times. Therefore, in the absence of evidence to indicate that small habitat losses threaten the functioning of the global life support system, the value of these marginal habitats is negligible. The “value question” is that of how valuable to the life support function </w:t>
      </w:r>
      <w:proofErr w:type="gramStart"/>
      <w:r w:rsidRPr="009948CE">
        <w:rPr>
          <w:rFonts w:ascii="Times" w:hAnsi="Times"/>
          <w:sz w:val="14"/>
          <w:szCs w:val="14"/>
        </w:rPr>
        <w:t>are species at the margin</w:t>
      </w:r>
      <w:proofErr w:type="gramEnd"/>
      <w:r w:rsidRPr="009948CE">
        <w:rPr>
          <w:rFonts w:ascii="Times" w:hAnsi="Times"/>
          <w:sz w:val="14"/>
          <w:szCs w:val="14"/>
        </w:rPr>
        <w:t xml:space="preserve">. While this, in principle, is an empirical question, in practice it is probably unknowable. However, thus far, </w:t>
      </w:r>
      <w:r w:rsidRPr="009948CE">
        <w:rPr>
          <w:rStyle w:val="StyleBoldUnderline"/>
        </w:rPr>
        <w:t>biodiversity losses</w:t>
      </w:r>
      <w:r w:rsidRPr="009948CE">
        <w:rPr>
          <w:rFonts w:ascii="Times" w:hAnsi="Times"/>
          <w:sz w:val="14"/>
          <w:szCs w:val="14"/>
        </w:rPr>
        <w:t xml:space="preserve"> appear to </w:t>
      </w:r>
      <w:r w:rsidRPr="009948CE">
        <w:rPr>
          <w:rStyle w:val="StyleBoldUnderline"/>
        </w:rPr>
        <w:t xml:space="preserve">have had </w:t>
      </w:r>
      <w:r w:rsidRPr="009948CE">
        <w:rPr>
          <w:rFonts w:ascii="Times" w:hAnsi="Times"/>
          <w:sz w:val="14"/>
          <w:szCs w:val="14"/>
        </w:rPr>
        <w:t xml:space="preserve">little or </w:t>
      </w:r>
      <w:r w:rsidRPr="009948CE">
        <w:rPr>
          <w:rStyle w:val="StyleBoldUnderline"/>
        </w:rPr>
        <w:t>no effect on</w:t>
      </w:r>
      <w:r w:rsidRPr="009948CE">
        <w:rPr>
          <w:rFonts w:ascii="Times" w:hAnsi="Times"/>
          <w:sz w:val="14"/>
          <w:szCs w:val="14"/>
        </w:rPr>
        <w:t xml:space="preserve"> the functioning of </w:t>
      </w:r>
      <w:r w:rsidRPr="009948CE">
        <w:rPr>
          <w:rStyle w:val="StyleBoldUnderline"/>
        </w:rPr>
        <w:t>the earth</w:t>
      </w:r>
      <w:r w:rsidRPr="009948CE">
        <w:rPr>
          <w:rFonts w:ascii="Times" w:hAnsi="Times"/>
          <w:sz w:val="14"/>
          <w:szCs w:val="14"/>
        </w:rPr>
        <w:t xml:space="preserve">’s life support system, presumably </w:t>
      </w:r>
      <w:r w:rsidRPr="009948CE">
        <w:rPr>
          <w:rStyle w:val="StyleBoldUnderline"/>
        </w:rPr>
        <w:t>due to the resiliency of the system</w:t>
      </w:r>
      <w:r w:rsidRPr="009948CE">
        <w:rPr>
          <w:rFonts w:ascii="Times" w:hAnsi="Times"/>
          <w:sz w:val="14"/>
          <w:szCs w:val="14"/>
        </w:rPr>
        <w:t xml:space="preserve">, which perhaps is </w:t>
      </w:r>
      <w:r w:rsidRPr="009948CE">
        <w:rPr>
          <w:rStyle w:val="StyleBoldUnderline"/>
        </w:rPr>
        <w:t>due to the redundancy</w:t>
      </w:r>
      <w:r w:rsidRPr="009948CE">
        <w:rPr>
          <w:rFonts w:ascii="Times" w:hAnsi="Times"/>
          <w:sz w:val="14"/>
          <w:szCs w:val="14"/>
        </w:rPr>
        <w:t xml:space="preserve"> found </w:t>
      </w:r>
      <w:r w:rsidRPr="009948CE">
        <w:rPr>
          <w:rStyle w:val="StyleBoldUnderline"/>
        </w:rPr>
        <w:t>in the system. Through most of its existence, earth has had far less bio</w:t>
      </w:r>
      <w:r w:rsidRPr="009948CE">
        <w:rPr>
          <w:rFonts w:ascii="Times" w:hAnsi="Times"/>
          <w:sz w:val="14"/>
          <w:szCs w:val="14"/>
        </w:rPr>
        <w:t xml:space="preserve">logical </w:t>
      </w:r>
      <w:r w:rsidRPr="009948CE">
        <w:rPr>
          <w:rStyle w:val="StyleBoldUnderline"/>
        </w:rPr>
        <w:t>diversity</w:t>
      </w:r>
      <w:r w:rsidRPr="009948CE">
        <w:rPr>
          <w:rFonts w:ascii="Times" w:hAnsi="Times"/>
          <w:sz w:val="14"/>
          <w:szCs w:val="14"/>
        </w:rPr>
        <w:t xml:space="preserve">. Thus, as in the water-diamond paradox, the value of the marginal unit of biodiversity appears to be very small. </w:t>
      </w:r>
    </w:p>
    <w:p w:rsidR="0037157F" w:rsidRPr="009948CE" w:rsidRDefault="0037157F" w:rsidP="0037157F"/>
    <w:p w:rsidR="0037157F" w:rsidRPr="009948CE" w:rsidRDefault="0037157F" w:rsidP="0037157F">
      <w:pPr>
        <w:pStyle w:val="Heading4"/>
      </w:pPr>
      <w:r w:rsidRPr="009948CE">
        <w:t>Multiple alt causes to species loss</w:t>
      </w:r>
    </w:p>
    <w:p w:rsidR="0037157F" w:rsidRPr="009948CE" w:rsidRDefault="0037157F" w:rsidP="0037157F">
      <w:pPr>
        <w:rPr>
          <w:rFonts w:ascii="Times" w:hAnsi="Times"/>
          <w:sz w:val="18"/>
        </w:rPr>
      </w:pPr>
      <w:r w:rsidRPr="009948CE">
        <w:rPr>
          <w:rFonts w:ascii="Times" w:hAnsi="Times"/>
          <w:b/>
        </w:rPr>
        <w:t xml:space="preserve">EDF 7 </w:t>
      </w:r>
      <w:r w:rsidRPr="009948CE">
        <w:rPr>
          <w:rFonts w:ascii="Times" w:hAnsi="Times"/>
          <w:sz w:val="18"/>
        </w:rPr>
        <w:t>(Environmental Defense Fund, The Importance of Wildlife and the Diversity of Life, http://www.edf.org/page.cfm?tagID=445, AG)</w:t>
      </w:r>
    </w:p>
    <w:p w:rsidR="0037157F" w:rsidRPr="009948CE" w:rsidRDefault="0037157F" w:rsidP="0037157F">
      <w:pPr>
        <w:rPr>
          <w:rFonts w:ascii="Times" w:hAnsi="Times"/>
          <w:sz w:val="18"/>
        </w:rPr>
      </w:pPr>
    </w:p>
    <w:p w:rsidR="0037157F" w:rsidRPr="009948CE" w:rsidRDefault="0037157F" w:rsidP="0037157F">
      <w:pPr>
        <w:rPr>
          <w:rStyle w:val="StyleBoldUnderline"/>
        </w:rPr>
      </w:pPr>
      <w:r w:rsidRPr="009948CE">
        <w:rPr>
          <w:rFonts w:ascii="Times" w:hAnsi="Times"/>
          <w:sz w:val="18"/>
        </w:rPr>
        <w:t>The major cause of species loss in the U.S. and worldwide is the loss and degradation of habitat. As forests, wetlands, prairies, coastal estuaries and other habitats are converted to residential, commercial or agricultural use and other types of development, wild plants and animals vanish. In addition, many areas known as "</w:t>
      </w:r>
      <w:r w:rsidRPr="009948CE">
        <w:rPr>
          <w:rStyle w:val="StyleBoldUnderline"/>
        </w:rPr>
        <w:t>hotspots</w:t>
      </w:r>
      <w:r w:rsidRPr="009948CE">
        <w:rPr>
          <w:rFonts w:ascii="Times" w:hAnsi="Times"/>
          <w:sz w:val="18"/>
        </w:rPr>
        <w:t xml:space="preserve">" for their unusually rich biodiversity, such as Florida and Southern California, also </w:t>
      </w:r>
      <w:r w:rsidRPr="009948CE">
        <w:rPr>
          <w:rStyle w:val="StyleBoldUnderline"/>
        </w:rPr>
        <w:t xml:space="preserve">have </w:t>
      </w:r>
      <w:proofErr w:type="gramStart"/>
      <w:r w:rsidRPr="009948CE">
        <w:rPr>
          <w:rStyle w:val="StyleBoldUnderline"/>
        </w:rPr>
        <w:t>rapidly expanding human populations, which accelerates</w:t>
      </w:r>
      <w:proofErr w:type="gramEnd"/>
      <w:r w:rsidRPr="009948CE">
        <w:rPr>
          <w:rStyle w:val="StyleBoldUnderline"/>
        </w:rPr>
        <w:t xml:space="preserve"> the loss of biodiversity. </w:t>
      </w:r>
      <w:r w:rsidRPr="009948CE">
        <w:rPr>
          <w:rFonts w:ascii="Times" w:hAnsi="Times"/>
          <w:sz w:val="18"/>
        </w:rPr>
        <w:t xml:space="preserve"> In the U.S. </w:t>
      </w:r>
      <w:r w:rsidRPr="009948CE">
        <w:rPr>
          <w:rStyle w:val="StyleBoldUnderline"/>
        </w:rPr>
        <w:t>non-native species are the second largest cause of species loss</w:t>
      </w:r>
      <w:r w:rsidRPr="009948CE">
        <w:rPr>
          <w:rFonts w:ascii="Times" w:hAnsi="Times"/>
          <w:sz w:val="18"/>
        </w:rPr>
        <w:t xml:space="preserve">. Hundreds of Hawaii's unique wildlife and plants are being driven to extinction by non-native plants and animals. </w:t>
      </w:r>
      <w:r w:rsidRPr="009948CE">
        <w:rPr>
          <w:rStyle w:val="StyleBoldUnderline"/>
        </w:rPr>
        <w:t xml:space="preserve">Other factors are pollution, disease, over-fishing and over-hunting. </w:t>
      </w:r>
    </w:p>
    <w:p w:rsidR="0037157F" w:rsidRPr="009948CE" w:rsidRDefault="0037157F" w:rsidP="0037157F"/>
    <w:p w:rsidR="0037157F" w:rsidRPr="009948CE" w:rsidRDefault="0037157F" w:rsidP="0037157F">
      <w:pPr>
        <w:rPr>
          <w:sz w:val="16"/>
          <w:szCs w:val="16"/>
        </w:rPr>
      </w:pPr>
    </w:p>
    <w:p w:rsidR="0037157F" w:rsidRPr="009948CE" w:rsidRDefault="0037157F" w:rsidP="0037157F">
      <w:pPr>
        <w:pStyle w:val="Heading3"/>
      </w:pPr>
      <w:proofErr w:type="spellStart"/>
      <w:r w:rsidRPr="009948CE">
        <w:lastRenderedPageBreak/>
        <w:t>Xtn</w:t>
      </w:r>
      <w:proofErr w:type="spellEnd"/>
      <w:r w:rsidRPr="009948CE">
        <w:t>: No Drilling</w:t>
      </w:r>
    </w:p>
    <w:p w:rsidR="0037157F" w:rsidRPr="009948CE" w:rsidRDefault="0037157F" w:rsidP="0037157F">
      <w:pPr>
        <w:pStyle w:val="Heading4"/>
      </w:pPr>
      <w:r w:rsidRPr="009948CE">
        <w:t>No drilling coming</w:t>
      </w:r>
    </w:p>
    <w:p w:rsidR="0037157F" w:rsidRPr="009948CE" w:rsidRDefault="0037157F" w:rsidP="0037157F">
      <w:proofErr w:type="spellStart"/>
      <w:proofErr w:type="gramStart"/>
      <w:r w:rsidRPr="009948CE">
        <w:rPr>
          <w:rStyle w:val="StyleStyleBold12pt"/>
        </w:rPr>
        <w:t>Connely</w:t>
      </w:r>
      <w:proofErr w:type="spellEnd"/>
      <w:r w:rsidRPr="009948CE">
        <w:rPr>
          <w:rStyle w:val="StyleStyleBold12pt"/>
        </w:rPr>
        <w:t xml:space="preserve"> 1-22</w:t>
      </w:r>
      <w:r w:rsidRPr="009948CE">
        <w:rPr>
          <w:b/>
        </w:rPr>
        <w:t>-</w:t>
      </w:r>
      <w:r w:rsidRPr="009948CE">
        <w:t xml:space="preserve">14 (Joel </w:t>
      </w:r>
      <w:proofErr w:type="spellStart"/>
      <w:r w:rsidRPr="009948CE">
        <w:t>Connely</w:t>
      </w:r>
      <w:proofErr w:type="spellEnd"/>
      <w:r w:rsidRPr="009948CE">
        <w:t>.</w:t>
      </w:r>
      <w:proofErr w:type="gramEnd"/>
      <w:r w:rsidRPr="009948CE">
        <w:t xml:space="preserve"> Columnist Joel Connelly has been a P-I staffer for 39 years. January 22, 2014. “Federal court deals latest blow to Arctic oil drilling”. http://blog.seattlepi.com/seattlepolitics/2014/01/22/federal-court-deals-latest-blow-to-arctic-oil-drilling/</w:t>
      </w:r>
    </w:p>
    <w:p w:rsidR="0037157F" w:rsidRPr="009948CE" w:rsidRDefault="0037157F" w:rsidP="0037157F"/>
    <w:p w:rsidR="0037157F" w:rsidRPr="009948CE" w:rsidRDefault="0037157F" w:rsidP="0037157F">
      <w:pPr>
        <w:rPr>
          <w:sz w:val="16"/>
          <w:szCs w:val="16"/>
        </w:rPr>
      </w:pPr>
      <w:r w:rsidRPr="009948CE">
        <w:rPr>
          <w:rStyle w:val="StyleBoldUnderline"/>
        </w:rPr>
        <w:t>The federal government failed to adequately evaluate environmental risks and the potential size of oil spills when it approved oil drilling in Alaska’s remote Chukchi Sea, a federal appellate court ruled on Wednesday</w:t>
      </w:r>
      <w:r w:rsidRPr="009948CE">
        <w:rPr>
          <w:rFonts w:ascii="Times" w:hAnsi="Times" w:cs="Times"/>
          <w:sz w:val="26"/>
          <w:szCs w:val="26"/>
        </w:rPr>
        <w:t>.</w:t>
      </w:r>
      <w:r w:rsidRPr="009948CE">
        <w:rPr>
          <w:rFonts w:ascii="Times" w:hAnsi="Times" w:cs="Times"/>
          <w:sz w:val="12"/>
          <w:szCs w:val="26"/>
        </w:rPr>
        <w:t xml:space="preserve"> </w:t>
      </w:r>
      <w:r w:rsidRPr="009948CE">
        <w:rPr>
          <w:rFonts w:ascii="Times" w:hAnsi="Times" w:cs="Times"/>
          <w:color w:val="757575"/>
          <w:sz w:val="12"/>
        </w:rPr>
        <w:t xml:space="preserve"> </w:t>
      </w:r>
      <w:r w:rsidRPr="009948CE">
        <w:rPr>
          <w:sz w:val="16"/>
          <w:szCs w:val="16"/>
        </w:rPr>
        <w:t xml:space="preserve">The </w:t>
      </w:r>
      <w:proofErr w:type="spellStart"/>
      <w:r w:rsidRPr="009948CE">
        <w:rPr>
          <w:sz w:val="16"/>
          <w:szCs w:val="16"/>
        </w:rPr>
        <w:t>Kulluk</w:t>
      </w:r>
      <w:proofErr w:type="spellEnd"/>
      <w:r w:rsidRPr="009948CE">
        <w:rPr>
          <w:sz w:val="16"/>
          <w:szCs w:val="16"/>
        </w:rPr>
        <w:t xml:space="preserve">, Shell’s conical oil drilling unit, broke loose from tow lines and ran aground on Alaska’s </w:t>
      </w:r>
      <w:proofErr w:type="spellStart"/>
      <w:r w:rsidRPr="009948CE">
        <w:rPr>
          <w:sz w:val="16"/>
          <w:szCs w:val="16"/>
        </w:rPr>
        <w:t>Sitkalidak</w:t>
      </w:r>
      <w:proofErr w:type="spellEnd"/>
      <w:r w:rsidRPr="009948CE">
        <w:rPr>
          <w:sz w:val="16"/>
          <w:szCs w:val="16"/>
        </w:rPr>
        <w:t xml:space="preserve"> Island. It’s off to Asia for repairs. AFP PHOTO/Greenpeace/Robert Meyers</w:t>
      </w:r>
      <w:r w:rsidRPr="009948CE">
        <w:rPr>
          <w:rFonts w:ascii="Times" w:hAnsi="Times" w:cs="Times"/>
          <w:color w:val="757575"/>
          <w:sz w:val="16"/>
          <w:szCs w:val="16"/>
        </w:rPr>
        <w:t xml:space="preserve"> </w:t>
      </w:r>
      <w:r w:rsidRPr="009948CE">
        <w:rPr>
          <w:sz w:val="16"/>
          <w:szCs w:val="16"/>
        </w:rPr>
        <w:t>The ruling, by a panel of the U.S. 9th Circuit Court of Appeals, once again throws into doubt plans by Shell Oil to begin drilling for oil in Arctic waters</w:t>
      </w:r>
      <w:r w:rsidRPr="009948CE">
        <w:rPr>
          <w:rStyle w:val="StyleBoldUnderline"/>
        </w:rPr>
        <w:t>. Shell experienced repeated mishaps when it tried to drill in 2012, and did not return to the Chukchi last year.</w:t>
      </w:r>
      <w:r w:rsidRPr="009948CE">
        <w:rPr>
          <w:rFonts w:ascii="Times" w:hAnsi="Times" w:cs="Times"/>
          <w:sz w:val="12"/>
          <w:szCs w:val="26"/>
        </w:rPr>
        <w:t xml:space="preserve"> </w:t>
      </w:r>
      <w:r w:rsidRPr="009948CE">
        <w:rPr>
          <w:rStyle w:val="StyleBoldUnderline"/>
        </w:rPr>
        <w:t>The court said the feds’ Bureau of Ocean Energy Management relied on an estimate of 1 billion barrels of potential production, but overestimated in a way that was “arbitrary and capricious</w:t>
      </w:r>
      <w:r w:rsidRPr="009948CE">
        <w:rPr>
          <w:rFonts w:ascii="Times" w:hAnsi="Times" w:cs="Times"/>
          <w:sz w:val="26"/>
          <w:szCs w:val="26"/>
        </w:rPr>
        <w:t>.”</w:t>
      </w:r>
      <w:r w:rsidRPr="009948CE">
        <w:rPr>
          <w:rFonts w:ascii="Times" w:hAnsi="Times" w:cs="Times"/>
          <w:sz w:val="12"/>
          <w:szCs w:val="26"/>
        </w:rPr>
        <w:t xml:space="preserve"> </w:t>
      </w:r>
      <w:r w:rsidRPr="009948CE">
        <w:rPr>
          <w:sz w:val="16"/>
          <w:szCs w:val="16"/>
        </w:rPr>
        <w:t xml:space="preserve">The case was remanded back to U.S. District Judge Ralph </w:t>
      </w:r>
      <w:proofErr w:type="spellStart"/>
      <w:r w:rsidRPr="009948CE">
        <w:rPr>
          <w:sz w:val="16"/>
          <w:szCs w:val="16"/>
        </w:rPr>
        <w:t>Bestline</w:t>
      </w:r>
      <w:proofErr w:type="spellEnd"/>
      <w:r w:rsidRPr="009948CE">
        <w:rPr>
          <w:sz w:val="16"/>
          <w:szCs w:val="16"/>
        </w:rPr>
        <w:t xml:space="preserve"> in Alaska. </w:t>
      </w:r>
      <w:proofErr w:type="spellStart"/>
      <w:r w:rsidRPr="009948CE">
        <w:rPr>
          <w:sz w:val="16"/>
          <w:szCs w:val="16"/>
        </w:rPr>
        <w:t>Bestline</w:t>
      </w:r>
      <w:proofErr w:type="spellEnd"/>
      <w:r w:rsidRPr="009948CE">
        <w:rPr>
          <w:sz w:val="16"/>
          <w:szCs w:val="16"/>
        </w:rPr>
        <w:t xml:space="preserve"> has already once before, in 2010, held up Arctic exploration because of flaws and inadequate evaluations of environmental risks.</w:t>
      </w:r>
      <w:r w:rsidRPr="009948CE">
        <w:rPr>
          <w:rFonts w:ascii="Times" w:hAnsi="Times" w:cs="Times"/>
          <w:sz w:val="12"/>
          <w:szCs w:val="26"/>
        </w:rPr>
        <w:t xml:space="preserve"> </w:t>
      </w:r>
      <w:r w:rsidRPr="009948CE">
        <w:rPr>
          <w:rStyle w:val="StyleBoldUnderline"/>
        </w:rPr>
        <w:t>The federal government, under the Bush administration, sold offshore oil leases in the Chukchi and Beaufort seas off Arctic Alaska. The Shell drilling ship Noble Discoverer drifts near shore near Dutch Harbor on Unalaska Island last summer after losing its moorings.</w:t>
      </w:r>
      <w:r w:rsidRPr="009948CE">
        <w:rPr>
          <w:rFonts w:ascii="Times" w:hAnsi="Times" w:cs="Times"/>
          <w:sz w:val="24"/>
        </w:rPr>
        <w:t xml:space="preserve"> </w:t>
      </w:r>
      <w:r w:rsidRPr="009948CE">
        <w:rPr>
          <w:sz w:val="16"/>
          <w:szCs w:val="16"/>
        </w:rPr>
        <w:t xml:space="preserve">Photo: Capt. </w:t>
      </w:r>
      <w:proofErr w:type="spellStart"/>
      <w:r w:rsidRPr="009948CE">
        <w:rPr>
          <w:sz w:val="16"/>
          <w:szCs w:val="16"/>
        </w:rPr>
        <w:t>Kristjan</w:t>
      </w:r>
      <w:proofErr w:type="spellEnd"/>
      <w:r w:rsidRPr="009948CE">
        <w:rPr>
          <w:sz w:val="16"/>
          <w:szCs w:val="16"/>
        </w:rPr>
        <w:t xml:space="preserve"> B. </w:t>
      </w:r>
      <w:proofErr w:type="spellStart"/>
      <w:r w:rsidRPr="009948CE">
        <w:rPr>
          <w:sz w:val="16"/>
          <w:szCs w:val="16"/>
        </w:rPr>
        <w:t>Laxfoss</w:t>
      </w:r>
      <w:proofErr w:type="spellEnd"/>
      <w:r w:rsidRPr="009948CE">
        <w:rPr>
          <w:sz w:val="16"/>
          <w:szCs w:val="16"/>
        </w:rPr>
        <w:t xml:space="preserve"> / AP </w:t>
      </w:r>
      <w:r w:rsidRPr="009948CE">
        <w:rPr>
          <w:rStyle w:val="StyleBoldUnderline"/>
        </w:rPr>
        <w:t>Shell Oil shelled out more than $2 billion on acquiring leases. Environmental and some native groups have furiously opposed the leasing.</w:t>
      </w:r>
      <w:r w:rsidRPr="009948CE">
        <w:rPr>
          <w:rFonts w:ascii="Times" w:hAnsi="Times" w:cs="Times"/>
          <w:szCs w:val="26"/>
        </w:rPr>
        <w:t xml:space="preserve"> </w:t>
      </w:r>
      <w:r w:rsidRPr="009948CE">
        <w:rPr>
          <w:sz w:val="16"/>
          <w:szCs w:val="16"/>
        </w:rPr>
        <w:t>They have cited the power of storms coming from Siberia, the distance (1,000 miles) from any Coast Guard presence, and the inability to clean up any spill beneath ice-choked waters. Shell launched its Chukchi drilling in the summer of 2012.</w:t>
      </w:r>
      <w:r w:rsidRPr="009948CE">
        <w:rPr>
          <w:rFonts w:ascii="Times" w:hAnsi="Times" w:cs="Times"/>
          <w:szCs w:val="26"/>
        </w:rPr>
        <w:t xml:space="preserve"> </w:t>
      </w:r>
      <w:r w:rsidRPr="009948CE">
        <w:rPr>
          <w:rStyle w:val="StyleBoldUnderline"/>
        </w:rPr>
        <w:t>Just about everything that could go wrong DID go wrong. Drilling ships were late in arriving from the “lower 48.” The spill-containment barge, being prepared in Bellingham, failed its tests.</w:t>
      </w:r>
      <w:r w:rsidRPr="009948CE">
        <w:rPr>
          <w:rFonts w:ascii="Times" w:hAnsi="Times" w:cs="Times"/>
          <w:szCs w:val="26"/>
        </w:rPr>
        <w:t xml:space="preserve"> </w:t>
      </w:r>
      <w:r w:rsidRPr="009948CE">
        <w:rPr>
          <w:sz w:val="16"/>
          <w:szCs w:val="16"/>
        </w:rPr>
        <w:t xml:space="preserve">The drilling ship Noble Discoverer lost its moorings and nearly went ashore on Unalaska Island in the Aleutians. Last but not least, the conical drilling ship </w:t>
      </w:r>
      <w:proofErr w:type="spellStart"/>
      <w:r w:rsidRPr="009948CE">
        <w:rPr>
          <w:sz w:val="16"/>
          <w:szCs w:val="16"/>
        </w:rPr>
        <w:t>Kulluk</w:t>
      </w:r>
      <w:proofErr w:type="spellEnd"/>
      <w:r w:rsidRPr="009948CE">
        <w:rPr>
          <w:sz w:val="16"/>
          <w:szCs w:val="16"/>
        </w:rPr>
        <w:t xml:space="preserve"> — which had been re-equipped at great cost — broke loose from its moorings and ran aground on New Year’s Eve on an island in the Gulf of Alaska. Shell did not return in 2013, but has filed drilling plans in 2014. </w:t>
      </w:r>
      <w:r w:rsidRPr="009948CE">
        <w:rPr>
          <w:rStyle w:val="StyleBoldUnderline"/>
        </w:rPr>
        <w:t>The company has reported falling profits, however, and has noted the high cost of drilling projects.</w:t>
      </w:r>
      <w:r w:rsidRPr="009948CE">
        <w:rPr>
          <w:rFonts w:ascii="Times" w:hAnsi="Times" w:cs="Times"/>
          <w:sz w:val="12"/>
          <w:szCs w:val="26"/>
        </w:rPr>
        <w:t xml:space="preserve"> </w:t>
      </w:r>
      <w:r w:rsidRPr="009948CE">
        <w:rPr>
          <w:sz w:val="16"/>
          <w:szCs w:val="16"/>
        </w:rPr>
        <w:t>“We are reviewing the (9th Circuit) opinion,” the company told Alaska news organizations. The feds’ estimates on production were challenged by environmental groups including Oceana, Defenders of Wildlife, the National Audubon Society, the Center for Biological Diversity, as well as the native village of Point Hope.</w:t>
      </w:r>
      <w:r w:rsidRPr="009948CE">
        <w:rPr>
          <w:rFonts w:ascii="Times" w:hAnsi="Times" w:cs="Times"/>
          <w:sz w:val="12"/>
          <w:szCs w:val="26"/>
        </w:rPr>
        <w:t xml:space="preserve"> </w:t>
      </w:r>
      <w:r w:rsidRPr="009948CE">
        <w:rPr>
          <w:rStyle w:val="StyleBoldUnderline"/>
        </w:rPr>
        <w:t xml:space="preserve">“Today’s ruling is a victory for the Arctic,” the plaintiffs said in a statement. “The government has no business offering oil companies leases in the Chukchi Sea. </w:t>
      </w:r>
      <w:r w:rsidRPr="009948CE">
        <w:rPr>
          <w:sz w:val="16"/>
          <w:szCs w:val="16"/>
        </w:rPr>
        <w:t>The area is home to iconic species such as polar bears, bowhead whales, and to a vibrant indigenous subsistence culture.” They left out one key species. The Chukchi is increasingly a feeding area for gray whales, which migrate north from Baja California all the way to Alaska, passing through inland waters of Washington and British Columbia each spring.</w:t>
      </w:r>
    </w:p>
    <w:p w:rsidR="0037157F" w:rsidRPr="009948CE" w:rsidRDefault="0037157F" w:rsidP="0037157F">
      <w:pPr>
        <w:rPr>
          <w:sz w:val="16"/>
          <w:szCs w:val="16"/>
        </w:rPr>
      </w:pPr>
    </w:p>
    <w:p w:rsidR="0037157F" w:rsidRPr="009948CE" w:rsidRDefault="0037157F" w:rsidP="0037157F">
      <w:pPr>
        <w:pStyle w:val="Heading3"/>
      </w:pPr>
      <w:proofErr w:type="spellStart"/>
      <w:r w:rsidRPr="009948CE">
        <w:lastRenderedPageBreak/>
        <w:t>Xtn</w:t>
      </w:r>
      <w:proofErr w:type="spellEnd"/>
      <w:r w:rsidRPr="009948CE">
        <w:t>: No Impact</w:t>
      </w:r>
    </w:p>
    <w:p w:rsidR="0037157F" w:rsidRPr="009948CE" w:rsidRDefault="0037157F" w:rsidP="0037157F">
      <w:pPr>
        <w:pStyle w:val="Heading4"/>
      </w:pPr>
      <w:r w:rsidRPr="009948CE">
        <w:t xml:space="preserve">Biodiversity doesn’t dictate ecosystem strength. </w:t>
      </w:r>
    </w:p>
    <w:p w:rsidR="0037157F" w:rsidRPr="009948CE" w:rsidRDefault="0037157F" w:rsidP="0037157F">
      <w:pPr>
        <w:widowControl w:val="0"/>
        <w:autoSpaceDE w:val="0"/>
        <w:autoSpaceDN w:val="0"/>
        <w:adjustRightInd w:val="0"/>
        <w:rPr>
          <w:rFonts w:ascii="Times" w:hAnsi="Times"/>
          <w:sz w:val="16"/>
          <w:szCs w:val="18"/>
        </w:rPr>
      </w:pPr>
      <w:r w:rsidRPr="009948CE">
        <w:rPr>
          <w:rFonts w:ascii="Times" w:hAnsi="Times"/>
          <w:b/>
          <w:bCs/>
        </w:rPr>
        <w:t>Science 1997</w:t>
      </w:r>
      <w:r w:rsidRPr="009948CE">
        <w:rPr>
          <w:rFonts w:ascii="Times" w:hAnsi="Times"/>
          <w:sz w:val="16"/>
          <w:szCs w:val="18"/>
        </w:rPr>
        <w:t xml:space="preserve"> </w:t>
      </w:r>
      <w:proofErr w:type="gramStart"/>
      <w:r w:rsidRPr="009948CE">
        <w:rPr>
          <w:rFonts w:ascii="Times" w:hAnsi="Times"/>
          <w:sz w:val="16"/>
          <w:szCs w:val="18"/>
        </w:rPr>
        <w:t>[ August</w:t>
      </w:r>
      <w:proofErr w:type="gramEnd"/>
      <w:r w:rsidRPr="009948CE">
        <w:rPr>
          <w:rFonts w:ascii="Times" w:hAnsi="Times"/>
          <w:sz w:val="16"/>
          <w:szCs w:val="18"/>
        </w:rPr>
        <w:t xml:space="preserve"> 29, 2997, No. 5330 </w:t>
      </w:r>
      <w:proofErr w:type="spellStart"/>
      <w:r w:rsidRPr="009948CE">
        <w:rPr>
          <w:rFonts w:ascii="Times" w:hAnsi="Times"/>
          <w:sz w:val="16"/>
          <w:szCs w:val="18"/>
        </w:rPr>
        <w:t>vol</w:t>
      </w:r>
      <w:proofErr w:type="spellEnd"/>
      <w:r w:rsidRPr="009948CE">
        <w:rPr>
          <w:rFonts w:ascii="Times" w:hAnsi="Times"/>
          <w:sz w:val="16"/>
          <w:szCs w:val="18"/>
        </w:rPr>
        <w:t xml:space="preserve"> 277, page 1260-61]</w:t>
      </w:r>
    </w:p>
    <w:p w:rsidR="0037157F" w:rsidRPr="009948CE" w:rsidRDefault="0037157F" w:rsidP="0037157F">
      <w:pPr>
        <w:widowControl w:val="0"/>
        <w:autoSpaceDE w:val="0"/>
        <w:autoSpaceDN w:val="0"/>
        <w:adjustRightInd w:val="0"/>
        <w:rPr>
          <w:rFonts w:ascii="Times" w:eastAsia="MS Mincho" w:hAnsi="Times"/>
          <w:sz w:val="16"/>
          <w:szCs w:val="18"/>
        </w:rPr>
      </w:pPr>
    </w:p>
    <w:p w:rsidR="0037157F" w:rsidRPr="009948CE" w:rsidRDefault="0037157F" w:rsidP="0037157F">
      <w:pPr>
        <w:widowControl w:val="0"/>
        <w:autoSpaceDE w:val="0"/>
        <w:autoSpaceDN w:val="0"/>
        <w:adjustRightInd w:val="0"/>
        <w:rPr>
          <w:rFonts w:ascii="Times" w:hAnsi="Times"/>
          <w:sz w:val="16"/>
          <w:szCs w:val="18"/>
        </w:rPr>
      </w:pPr>
      <w:r w:rsidRPr="009948CE">
        <w:rPr>
          <w:rStyle w:val="StyleBoldUnderline"/>
        </w:rPr>
        <w:t>We continue to lose species and genetic diversity</w:t>
      </w:r>
      <w:r w:rsidRPr="009948CE">
        <w:rPr>
          <w:rFonts w:ascii="Times" w:hAnsi="Times"/>
          <w:sz w:val="16"/>
          <w:szCs w:val="18"/>
        </w:rPr>
        <w:t xml:space="preserve"> locally, nationally, and </w:t>
      </w:r>
      <w:r w:rsidRPr="009948CE">
        <w:rPr>
          <w:rStyle w:val="StyleBoldUnderline"/>
        </w:rPr>
        <w:t>planet-wide</w:t>
      </w:r>
      <w:r w:rsidRPr="009948CE">
        <w:rPr>
          <w:rFonts w:ascii="Times" w:hAnsi="Times"/>
          <w:sz w:val="16"/>
          <w:szCs w:val="18"/>
        </w:rPr>
        <w:t>. In deciding priorities for conservation, there is an urgent need for criteria that help us to recognize losses with potentially serious consequences</w:t>
      </w:r>
      <w:r w:rsidRPr="009948CE">
        <w:rPr>
          <w:rStyle w:val="StyleBoldUnderline"/>
        </w:rPr>
        <w:t xml:space="preserve">. It would be naive to assume that species-poor ecosystems are always </w:t>
      </w:r>
      <w:proofErr w:type="spellStart"/>
      <w:r w:rsidRPr="009948CE">
        <w:rPr>
          <w:rStyle w:val="StyleBoldUnderline"/>
        </w:rPr>
        <w:t>malfunctional</w:t>
      </w:r>
      <w:proofErr w:type="spellEnd"/>
      <w:r w:rsidRPr="009948CE">
        <w:rPr>
          <w:rStyle w:val="StyleBoldUnderline"/>
        </w:rPr>
        <w:t>; some of the world's most extensive and ancient ecosystems-</w:t>
      </w:r>
      <w:r w:rsidRPr="009948CE">
        <w:rPr>
          <w:rFonts w:ascii="Times" w:hAnsi="Times"/>
          <w:sz w:val="16"/>
        </w:rPr>
        <w:t>-</w:t>
      </w:r>
      <w:r w:rsidRPr="009948CE">
        <w:rPr>
          <w:rFonts w:ascii="Times" w:hAnsi="Times"/>
          <w:sz w:val="16"/>
          <w:szCs w:val="18"/>
        </w:rPr>
        <w:t>boreal forests, bogs, and heathlands--</w:t>
      </w:r>
      <w:r w:rsidRPr="009948CE">
        <w:rPr>
          <w:rStyle w:val="StyleBoldUnderline"/>
        </w:rPr>
        <w:t>contain few species</w:t>
      </w:r>
      <w:r w:rsidRPr="009948CE">
        <w:rPr>
          <w:rFonts w:ascii="Times" w:hAnsi="Times"/>
          <w:sz w:val="16"/>
        </w:rPr>
        <w:t>.</w:t>
      </w:r>
      <w:r w:rsidRPr="009948CE">
        <w:rPr>
          <w:rFonts w:ascii="Times" w:hAnsi="Times"/>
          <w:sz w:val="16"/>
          <w:szCs w:val="18"/>
        </w:rPr>
        <w:t xml:space="preserve"> For both species-rich and species-poor ecosystems, we need to establish whether current losses in biodiversity are likely to seriously impair functioning and reduce benefits to humans. This problem is serious enough that the United States and the United Kingdom have invested recently in costly ventures specifically designed to test experimentally the consequences of reduced diversity on ecosystems.</w:t>
      </w:r>
      <w:r w:rsidR="00184734" w:rsidRPr="009948CE">
        <w:rPr>
          <w:rFonts w:ascii="Times" w:hAnsi="Times"/>
          <w:sz w:val="16"/>
          <w:szCs w:val="18"/>
        </w:rPr>
        <w:t xml:space="preserve"> </w:t>
      </w:r>
      <w:r w:rsidRPr="009948CE">
        <w:rPr>
          <w:rFonts w:ascii="Times" w:hAnsi="Times"/>
          <w:sz w:val="16"/>
          <w:szCs w:val="18"/>
        </w:rPr>
        <w:t xml:space="preserve">Model communities with controlled levels of species diversity have been created in the </w:t>
      </w:r>
      <w:proofErr w:type="spellStart"/>
      <w:r w:rsidRPr="009948CE">
        <w:rPr>
          <w:rFonts w:ascii="Times" w:hAnsi="Times"/>
          <w:sz w:val="16"/>
          <w:szCs w:val="18"/>
        </w:rPr>
        <w:t>Ecotron</w:t>
      </w:r>
      <w:proofErr w:type="spellEnd"/>
      <w:r w:rsidRPr="009948CE">
        <w:rPr>
          <w:rFonts w:ascii="Times" w:hAnsi="Times"/>
          <w:sz w:val="16"/>
          <w:szCs w:val="18"/>
        </w:rPr>
        <w:t xml:space="preserve"> at </w:t>
      </w:r>
      <w:proofErr w:type="spellStart"/>
      <w:r w:rsidRPr="009948CE">
        <w:rPr>
          <w:rFonts w:ascii="Times" w:hAnsi="Times"/>
          <w:sz w:val="16"/>
          <w:szCs w:val="18"/>
        </w:rPr>
        <w:t>Silwood</w:t>
      </w:r>
      <w:proofErr w:type="spellEnd"/>
      <w:r w:rsidRPr="009948CE">
        <w:rPr>
          <w:rFonts w:ascii="Times" w:hAnsi="Times"/>
          <w:sz w:val="16"/>
          <w:szCs w:val="18"/>
        </w:rPr>
        <w:t xml:space="preserve"> Park in southern England and at the Cedar Creek Reserve in Minnesota to assess the effects of diversity on various ecosystem properties such as primary productivity, nitrogen mineralization, and litter decomposition. Early publications from both sites ( 1, 2) claimed to demonstrate benefits to ecosystem function arising from higher levels of biodiversity, and these have been highlighted by commentators ( 3, 4) excited by the prospect of a scientific underpinning for conservation measures. </w:t>
      </w:r>
      <w:r w:rsidRPr="009948CE">
        <w:rPr>
          <w:rStyle w:val="StyleBoldUnderline"/>
        </w:rPr>
        <w:t>This view that "biodiversity begets superior ecosystem function" is not shared by all ecologists</w:t>
      </w:r>
      <w:r w:rsidRPr="009948CE">
        <w:rPr>
          <w:rFonts w:ascii="Times" w:hAnsi="Times"/>
          <w:sz w:val="16"/>
          <w:szCs w:val="18"/>
        </w:rPr>
        <w:t xml:space="preserve"> </w:t>
      </w:r>
      <w:proofErr w:type="gramStart"/>
      <w:r w:rsidRPr="009948CE">
        <w:rPr>
          <w:rFonts w:ascii="Times" w:hAnsi="Times"/>
          <w:sz w:val="16"/>
          <w:szCs w:val="18"/>
        </w:rPr>
        <w:t>( 5</w:t>
      </w:r>
      <w:proofErr w:type="gramEnd"/>
      <w:r w:rsidRPr="009948CE">
        <w:rPr>
          <w:rFonts w:ascii="Times" w:hAnsi="Times"/>
          <w:sz w:val="16"/>
          <w:szCs w:val="18"/>
        </w:rPr>
        <w:t>, 6</w:t>
      </w:r>
      <w:r w:rsidRPr="009948CE">
        <w:rPr>
          <w:rStyle w:val="StyleBoldUnderline"/>
        </w:rPr>
        <w:t xml:space="preserve">). There are obvious conflicts with published evidence from work on natural rather than synthesized ecosystems. </w:t>
      </w:r>
      <w:r w:rsidRPr="009948CE">
        <w:rPr>
          <w:rFonts w:ascii="Times" w:hAnsi="Times"/>
          <w:sz w:val="16"/>
          <w:szCs w:val="18"/>
        </w:rPr>
        <w:t xml:space="preserve">As early as 1982, </w:t>
      </w:r>
      <w:proofErr w:type="spellStart"/>
      <w:r w:rsidRPr="009948CE">
        <w:rPr>
          <w:rStyle w:val="StyleBoldUnderline"/>
        </w:rPr>
        <w:t>Leps</w:t>
      </w:r>
      <w:proofErr w:type="spellEnd"/>
      <w:r w:rsidRPr="009948CE">
        <w:rPr>
          <w:rStyle w:val="StyleBoldUnderline"/>
        </w:rPr>
        <w:t xml:space="preserve"> et al</w:t>
      </w:r>
      <w:r w:rsidRPr="009948CE">
        <w:rPr>
          <w:rFonts w:ascii="Times" w:hAnsi="Times"/>
          <w:sz w:val="16"/>
          <w:szCs w:val="18"/>
        </w:rPr>
        <w:t xml:space="preserve">. </w:t>
      </w:r>
      <w:proofErr w:type="gramStart"/>
      <w:r w:rsidRPr="009948CE">
        <w:rPr>
          <w:rFonts w:ascii="Times" w:hAnsi="Times"/>
          <w:sz w:val="16"/>
          <w:szCs w:val="18"/>
        </w:rPr>
        <w:t>( 7</w:t>
      </w:r>
      <w:proofErr w:type="gramEnd"/>
      <w:r w:rsidRPr="009948CE">
        <w:rPr>
          <w:rFonts w:ascii="Times" w:hAnsi="Times"/>
          <w:sz w:val="16"/>
          <w:szCs w:val="18"/>
        </w:rPr>
        <w:t xml:space="preserve">) had </w:t>
      </w:r>
      <w:r w:rsidRPr="009948CE">
        <w:rPr>
          <w:rStyle w:val="StyleBoldUnderline"/>
        </w:rPr>
        <w:t>suggested</w:t>
      </w:r>
      <w:r w:rsidRPr="009948CE">
        <w:rPr>
          <w:rFonts w:ascii="Times" w:hAnsi="Times"/>
          <w:sz w:val="16"/>
          <w:szCs w:val="18"/>
        </w:rPr>
        <w:t xml:space="preserve"> </w:t>
      </w:r>
      <w:r w:rsidRPr="009948CE">
        <w:rPr>
          <w:rStyle w:val="StyleBoldUnderline"/>
        </w:rPr>
        <w:t>that ecosystem processes were determined primarily by the functional characteristics of component organisms rather than their number</w:t>
      </w:r>
      <w:r w:rsidRPr="009948CE">
        <w:rPr>
          <w:rFonts w:ascii="Times" w:hAnsi="Times"/>
          <w:sz w:val="16"/>
        </w:rPr>
        <w:t>.</w:t>
      </w:r>
      <w:r w:rsidRPr="009948CE">
        <w:rPr>
          <w:rFonts w:ascii="Times" w:hAnsi="Times"/>
          <w:sz w:val="16"/>
          <w:szCs w:val="18"/>
        </w:rPr>
        <w:t xml:space="preserve"> The same conclusion was drawn by </w:t>
      </w:r>
      <w:proofErr w:type="spellStart"/>
      <w:r w:rsidRPr="009948CE">
        <w:rPr>
          <w:rFonts w:ascii="Times" w:hAnsi="Times"/>
          <w:sz w:val="16"/>
          <w:szCs w:val="18"/>
        </w:rPr>
        <w:t>MacGillivray</w:t>
      </w:r>
      <w:proofErr w:type="spellEnd"/>
      <w:r w:rsidRPr="009948CE">
        <w:rPr>
          <w:rFonts w:ascii="Times" w:hAnsi="Times"/>
          <w:sz w:val="16"/>
          <w:szCs w:val="18"/>
        </w:rPr>
        <w:t xml:space="preserve"> et al. ( 8) who showed that differences between five adjacent ecosystems in northern England in their responses to frost, drought, and burning were predictable from the functional traits of the dominant plants but were independent of plant diversity. </w:t>
      </w:r>
    </w:p>
    <w:p w:rsidR="0037157F" w:rsidRPr="009948CE" w:rsidRDefault="0037157F" w:rsidP="0037157F"/>
    <w:p w:rsidR="0037157F" w:rsidRPr="009948CE" w:rsidRDefault="0037157F" w:rsidP="0037157F"/>
    <w:p w:rsidR="0037157F" w:rsidRPr="009948CE" w:rsidRDefault="0037157F" w:rsidP="0037157F">
      <w:pPr>
        <w:pStyle w:val="Heading2"/>
        <w:rPr>
          <w:szCs w:val="28"/>
        </w:rPr>
      </w:pPr>
      <w:r w:rsidRPr="009948CE">
        <w:rPr>
          <w:szCs w:val="28"/>
        </w:rPr>
        <w:lastRenderedPageBreak/>
        <w:t>Case – Shipping</w:t>
      </w:r>
    </w:p>
    <w:p w:rsidR="0037157F" w:rsidRPr="009948CE" w:rsidRDefault="0037157F" w:rsidP="0037157F">
      <w:pPr>
        <w:pStyle w:val="Heading3"/>
      </w:pPr>
      <w:r w:rsidRPr="009948CE">
        <w:lastRenderedPageBreak/>
        <w:t>1NC No Suez Impact</w:t>
      </w:r>
    </w:p>
    <w:p w:rsidR="0037157F" w:rsidRPr="009948CE" w:rsidRDefault="0037157F" w:rsidP="0037157F">
      <w:pPr>
        <w:pStyle w:val="Heading4"/>
      </w:pPr>
      <w:r w:rsidRPr="009948CE">
        <w:t>No closure and no impact even if closure happens</w:t>
      </w:r>
    </w:p>
    <w:p w:rsidR="0037157F" w:rsidRPr="009948CE" w:rsidRDefault="0037157F" w:rsidP="0037157F">
      <w:r w:rsidRPr="009948CE">
        <w:t xml:space="preserve">Dr. Frank </w:t>
      </w:r>
      <w:r w:rsidRPr="009948CE">
        <w:rPr>
          <w:rStyle w:val="StyleStyleBold12pt"/>
        </w:rPr>
        <w:t>Yu</w:t>
      </w:r>
      <w:r w:rsidRPr="009948CE">
        <w:t xml:space="preserve"> is Assistant Professor of Finance at CEIBS (China Europe International Business School) since 2009, August 18, 20</w:t>
      </w:r>
      <w:r w:rsidRPr="009948CE">
        <w:rPr>
          <w:rStyle w:val="StyleStyleBold12pt"/>
        </w:rPr>
        <w:t>13</w:t>
      </w:r>
      <w:r w:rsidRPr="009948CE">
        <w:t xml:space="preserve"> [“Egypt, Higher Oil Add to Stock Market Woes”, Epoch Times, </w:t>
      </w:r>
      <w:hyperlink r:id="rId82" w:history="1">
        <w:r w:rsidRPr="009948CE">
          <w:rPr>
            <w:rStyle w:val="Hyperlink"/>
          </w:rPr>
          <w:t>http://www.theepochtimes.com/n3/251715-egypt-higher-oil-add-to-stock-market-woes]/sbhag</w:t>
        </w:r>
      </w:hyperlink>
      <w:r w:rsidRPr="009948CE">
        <w:t xml:space="preserve"> 7.2.2014</w:t>
      </w:r>
    </w:p>
    <w:p w:rsidR="0037157F" w:rsidRPr="009948CE" w:rsidRDefault="0037157F" w:rsidP="0037157F"/>
    <w:p w:rsidR="0037157F" w:rsidRPr="009948CE" w:rsidRDefault="0037157F" w:rsidP="0037157F">
      <w:pPr>
        <w:rPr>
          <w:rStyle w:val="StyleBoldUnderline"/>
        </w:rPr>
      </w:pPr>
      <w:r w:rsidRPr="009948CE">
        <w:rPr>
          <w:rStyle w:val="StyleBoldUnderline"/>
        </w:rPr>
        <w:t>Egypt</w:t>
      </w:r>
      <w:r w:rsidRPr="009948CE">
        <w:rPr>
          <w:sz w:val="16"/>
        </w:rPr>
        <w:t xml:space="preserve"> </w:t>
      </w:r>
      <w:r w:rsidRPr="009948CE">
        <w:rPr>
          <w:rStyle w:val="StyleBoldUnderline"/>
        </w:rPr>
        <w:t>is</w:t>
      </w:r>
      <w:r w:rsidRPr="009948CE">
        <w:rPr>
          <w:sz w:val="16"/>
        </w:rPr>
        <w:t xml:space="preserve"> hugely </w:t>
      </w:r>
      <w:r w:rsidRPr="009948CE">
        <w:rPr>
          <w:rStyle w:val="StyleBoldUnderline"/>
        </w:rPr>
        <w:t>important to the oil industry.</w:t>
      </w:r>
      <w:r w:rsidRPr="009948CE">
        <w:rPr>
          <w:sz w:val="16"/>
        </w:rPr>
        <w:t xml:space="preserve"> The Suez Canal and the Suez-Mediterranean Pipeline—both connect the Red Sea to the Mediterranean—are controlled by the country. Nearly three million barrels of oil passes through the Suez Canal per day. Another 1.5 million barrels of oil are transferred via the pipeline. Closure, or threats of closure, will have a dramatic impact on supply, and therefore the price of oil. In addition to the effects of the canal’s closure, it remains to be seen how unrest in Egypt will affect the political and social climate in other nations in the region. </w:t>
      </w:r>
      <w:r w:rsidRPr="009948CE">
        <w:rPr>
          <w:rStyle w:val="StyleBoldUnderline"/>
        </w:rPr>
        <w:t>The Egyptian military knows this, and has made security at the canal a top priority. Few analysts expect a closure of the Suez Canal to be imminent</w:t>
      </w:r>
      <w:r w:rsidRPr="009948CE">
        <w:rPr>
          <w:sz w:val="16"/>
        </w:rPr>
        <w:t xml:space="preserve">. </w:t>
      </w:r>
      <w:r w:rsidRPr="009948CE">
        <w:rPr>
          <w:rStyle w:val="StyleBoldUnderline"/>
        </w:rPr>
        <w:t>Insurance agencies also don’t seem to be worried. “We don’t consider it necessary that shippers tell us they are going there,</w:t>
      </w:r>
      <w:r w:rsidRPr="009948CE">
        <w:rPr>
          <w:sz w:val="16"/>
        </w:rPr>
        <w:t xml:space="preserve">” Neil Roberts, an executive at insurer Lloyd’s of London, told UAE’s The National. “We are very conscious of Egyptian authorities to take the Suez as a high priority asset—to keep it running and open.” </w:t>
      </w:r>
      <w:r w:rsidRPr="009948CE">
        <w:rPr>
          <w:rStyle w:val="StyleBoldUnderline"/>
        </w:rPr>
        <w:t>The Suez is not on Lloyd’s “</w:t>
      </w:r>
      <w:proofErr w:type="spellStart"/>
      <w:r w:rsidRPr="009948CE">
        <w:rPr>
          <w:rStyle w:val="StyleBoldUnderline"/>
        </w:rPr>
        <w:t>watchlist</w:t>
      </w:r>
      <w:proofErr w:type="spellEnd"/>
      <w:r w:rsidRPr="009948CE">
        <w:rPr>
          <w:rStyle w:val="StyleBoldUnderline"/>
        </w:rPr>
        <w:t>,” a list of assets considered by the insurance giant to be risky</w:t>
      </w:r>
      <w:r w:rsidRPr="009948CE">
        <w:rPr>
          <w:sz w:val="16"/>
        </w:rPr>
        <w:t xml:space="preserve"> during insurance underwriting. </w:t>
      </w:r>
      <w:r w:rsidRPr="009948CE">
        <w:rPr>
          <w:rStyle w:val="StyleBoldUnderline"/>
        </w:rPr>
        <w:t>Even if the Suez were to close, some experts say that disruption shouldn’t be catastrophic</w:t>
      </w:r>
      <w:r w:rsidRPr="009948CE">
        <w:rPr>
          <w:sz w:val="16"/>
        </w:rPr>
        <w:t>. “</w:t>
      </w:r>
      <w:r w:rsidRPr="009948CE">
        <w:rPr>
          <w:rStyle w:val="StyleBoldUnderline"/>
        </w:rPr>
        <w:t xml:space="preserve">There are still more than enough container ships to cope with the extra distance of sailing </w:t>
      </w:r>
      <w:r w:rsidRPr="009948CE">
        <w:rPr>
          <w:sz w:val="16"/>
        </w:rPr>
        <w:t xml:space="preserve">between Asia and Europe around the Cape of Good Hope, with transit times remaining little longer due to their reserves of speed,” </w:t>
      </w:r>
      <w:r w:rsidRPr="009948CE">
        <w:rPr>
          <w:rStyle w:val="StyleBoldUnderline"/>
        </w:rPr>
        <w:t xml:space="preserve">according to a study by </w:t>
      </w:r>
      <w:proofErr w:type="spellStart"/>
      <w:r w:rsidRPr="009948CE">
        <w:rPr>
          <w:rStyle w:val="StyleBoldUnderline"/>
        </w:rPr>
        <w:t>Drewry</w:t>
      </w:r>
      <w:proofErr w:type="spellEnd"/>
      <w:r w:rsidRPr="009948CE">
        <w:rPr>
          <w:rStyle w:val="StyleBoldUnderline"/>
        </w:rPr>
        <w:t xml:space="preserve"> Maritime Research</w:t>
      </w:r>
      <w:r w:rsidRPr="009948CE">
        <w:rPr>
          <w:sz w:val="16"/>
        </w:rPr>
        <w:t xml:space="preserve">, an industry consultancy based in the UK. </w:t>
      </w:r>
      <w:proofErr w:type="spellStart"/>
      <w:r w:rsidRPr="009948CE">
        <w:rPr>
          <w:sz w:val="16"/>
        </w:rPr>
        <w:t>Drewry</w:t>
      </w:r>
      <w:proofErr w:type="spellEnd"/>
      <w:r w:rsidRPr="009948CE">
        <w:rPr>
          <w:sz w:val="16"/>
        </w:rPr>
        <w:t xml:space="preserve"> argued that </w:t>
      </w:r>
      <w:r w:rsidRPr="009948CE">
        <w:rPr>
          <w:rStyle w:val="StyleBoldUnderline"/>
        </w:rPr>
        <w:t>navigating around the Cape of Good Hope (at the southern tip of Africa) will allow ships to travel at slightly faster overall speeds, while the additional cost of fuel is partially offset by a recent 2 percent increase of tolls at the Suez Canal.</w:t>
      </w:r>
    </w:p>
    <w:p w:rsidR="0037157F" w:rsidRPr="009948CE" w:rsidRDefault="0037157F" w:rsidP="0037157F">
      <w:pPr>
        <w:rPr>
          <w:rStyle w:val="StyleBoldUnderline"/>
        </w:rPr>
      </w:pPr>
    </w:p>
    <w:p w:rsidR="0037157F" w:rsidRPr="009948CE" w:rsidRDefault="0037157F" w:rsidP="0037157F">
      <w:pPr>
        <w:pStyle w:val="Heading3"/>
      </w:pPr>
      <w:r w:rsidRPr="009948CE">
        <w:lastRenderedPageBreak/>
        <w:t>1NC No LNG Impact</w:t>
      </w:r>
    </w:p>
    <w:p w:rsidR="0037157F" w:rsidRPr="009948CE" w:rsidRDefault="0037157F" w:rsidP="0037157F">
      <w:pPr>
        <w:pStyle w:val="Heading4"/>
      </w:pPr>
      <w:r w:rsidRPr="009948CE">
        <w:t>LNG is not the equivalent of a nuclear weapon</w:t>
      </w:r>
    </w:p>
    <w:p w:rsidR="0037157F" w:rsidRPr="009948CE" w:rsidRDefault="0037157F" w:rsidP="0037157F">
      <w:r w:rsidRPr="009948CE">
        <w:rPr>
          <w:rStyle w:val="StyleStyleBold12pt"/>
        </w:rPr>
        <w:t>HCB ‘6</w:t>
      </w:r>
      <w:r w:rsidRPr="009948CE">
        <w:t xml:space="preserve"> [Hazardous Cargo Bulletin, Exploding the myth, November, http://etc.am.szczecin.pl/files/download/HCB%20Nov%2006.pdf]</w:t>
      </w:r>
    </w:p>
    <w:p w:rsidR="0037157F" w:rsidRPr="009948CE" w:rsidRDefault="0037157F" w:rsidP="0037157F"/>
    <w:p w:rsidR="0037157F" w:rsidRPr="009948CE" w:rsidRDefault="0037157F" w:rsidP="0037157F">
      <w:pPr>
        <w:rPr>
          <w:sz w:val="16"/>
        </w:rPr>
      </w:pPr>
      <w:r w:rsidRPr="009948CE">
        <w:rPr>
          <w:rStyle w:val="StyleBoldUnderline"/>
        </w:rPr>
        <w:t>Despite the major simplification of the scenarios</w:t>
      </w:r>
      <w:r w:rsidRPr="009948CE">
        <w:rPr>
          <w:sz w:val="16"/>
        </w:rPr>
        <w:t xml:space="preserve">, it is evident that </w:t>
      </w:r>
      <w:r w:rsidRPr="009948CE">
        <w:rPr>
          <w:rStyle w:val="StyleBoldUnderline"/>
        </w:rPr>
        <w:t>any comparison between an LNG and a nuclear incident is entirely inappropriate. Even a small nuclear incident releases several million times more energy in a second than our worst case LNG incident, with the tangible results of blast, thermal energy and radiation being incomparable in severit</w:t>
      </w:r>
      <w:r w:rsidRPr="009948CE">
        <w:rPr>
          <w:rStyle w:val="Emphasis"/>
        </w:rPr>
        <w:t>y. Anyone comparing the two events is clearly misinformed on both nuclear and LNG issues</w:t>
      </w:r>
      <w:r w:rsidRPr="009948CE">
        <w:rPr>
          <w:sz w:val="16"/>
        </w:rPr>
        <w:t xml:space="preserve">, and are simply using highly emotive language to agitate and distract attention from the facts of the matter. Overall </w:t>
      </w:r>
      <w:r w:rsidRPr="009948CE">
        <w:rPr>
          <w:rStyle w:val="StyleBoldUnderline"/>
        </w:rPr>
        <w:t>the comparison of nuclear and LNG should really be removed from the debate on LNG safety,</w:t>
      </w:r>
      <w:r w:rsidRPr="009948CE">
        <w:rPr>
          <w:sz w:val="16"/>
        </w:rPr>
        <w:t xml:space="preserve"> allowing more time to be spent on making sure the real hazards are addressed and managed safely.</w:t>
      </w:r>
    </w:p>
    <w:p w:rsidR="0037157F" w:rsidRPr="009948CE" w:rsidRDefault="0037157F" w:rsidP="0037157F"/>
    <w:p w:rsidR="0037157F" w:rsidRPr="009948CE" w:rsidRDefault="0037157F" w:rsidP="0037157F">
      <w:pPr>
        <w:rPr>
          <w:u w:val="thick"/>
        </w:rPr>
      </w:pPr>
    </w:p>
    <w:p w:rsidR="0037157F" w:rsidRPr="009948CE" w:rsidRDefault="0037157F" w:rsidP="0037157F">
      <w:pPr>
        <w:pStyle w:val="Heading3"/>
      </w:pPr>
      <w:r w:rsidRPr="009948CE">
        <w:lastRenderedPageBreak/>
        <w:t>1NC No Shipping</w:t>
      </w:r>
    </w:p>
    <w:p w:rsidR="000C2544" w:rsidRDefault="000C2544" w:rsidP="000C2544">
      <w:pPr>
        <w:pStyle w:val="Heading4"/>
      </w:pPr>
      <w:r>
        <w:t>Arctic LNG Fails</w:t>
      </w:r>
    </w:p>
    <w:p w:rsidR="000C2544" w:rsidRDefault="000C2544" w:rsidP="000C2544">
      <w:r w:rsidRPr="00A53ECC">
        <w:rPr>
          <w:rStyle w:val="StyleStyleBold12pt"/>
        </w:rPr>
        <w:t>CSM 7-14</w:t>
      </w:r>
      <w:r>
        <w:t xml:space="preserve">-14 [Christian Science Monitor, </w:t>
      </w:r>
      <w:r w:rsidRPr="00A86F0E">
        <w:t>Melting Arctic opens new routes for energy shipping</w:t>
      </w:r>
      <w:r>
        <w:t xml:space="preserve">, </w:t>
      </w:r>
      <w:r w:rsidRPr="00A86F0E">
        <w:t>http://www.csmonitor.com/Environment/Energy-Voices/2014/0714/Melting-Arctic-opens-new-routes-for-energy-shipping</w:t>
      </w:r>
      <w:r>
        <w:t>]</w:t>
      </w:r>
    </w:p>
    <w:p w:rsidR="000C2544" w:rsidRDefault="000C2544" w:rsidP="000C2544"/>
    <w:p w:rsidR="000C2544" w:rsidRPr="00A53ECC" w:rsidRDefault="000C2544" w:rsidP="000C2544">
      <w:pPr>
        <w:rPr>
          <w:rStyle w:val="StyleBoldUnderline"/>
        </w:rPr>
      </w:pPr>
      <w:r w:rsidRPr="00A53ECC">
        <w:rPr>
          <w:sz w:val="14"/>
        </w:rPr>
        <w:t xml:space="preserve">But </w:t>
      </w:r>
      <w:r w:rsidRPr="00A53ECC">
        <w:rPr>
          <w:rStyle w:val="StyleBoldUnderline"/>
        </w:rPr>
        <w:t>there are several reasons to think that the role of the Arctic in shipping could be vastly overblown.</w:t>
      </w:r>
      <w:r>
        <w:rPr>
          <w:rStyle w:val="StyleBoldUnderline"/>
        </w:rPr>
        <w:t xml:space="preserve"> </w:t>
      </w:r>
      <w:r w:rsidRPr="00A53ECC">
        <w:rPr>
          <w:sz w:val="14"/>
        </w:rPr>
        <w:t xml:space="preserve">First, </w:t>
      </w:r>
      <w:r w:rsidRPr="00A53ECC">
        <w:rPr>
          <w:rStyle w:val="StyleBoldUnderline"/>
        </w:rPr>
        <w:t xml:space="preserve">even with ice breaking capability, LNG carriers would only be able to transit the Arctic Ocean in summer months, </w:t>
      </w:r>
      <w:r w:rsidRPr="00A53ECC">
        <w:rPr>
          <w:sz w:val="14"/>
        </w:rPr>
        <w:t xml:space="preserve">a fact that even Mitsui OSK conceded. (Related Article: China, Russia and East Siberian Natural Gas) And according to </w:t>
      </w:r>
      <w:proofErr w:type="spellStart"/>
      <w:r w:rsidRPr="00A53ECC">
        <w:rPr>
          <w:sz w:val="14"/>
        </w:rPr>
        <w:t>Malte</w:t>
      </w:r>
      <w:proofErr w:type="spellEnd"/>
      <w:r w:rsidRPr="00A53ECC">
        <w:rPr>
          <w:sz w:val="14"/>
        </w:rPr>
        <w:t xml:space="preserve"> </w:t>
      </w:r>
      <w:proofErr w:type="spellStart"/>
      <w:r w:rsidRPr="00A53ECC">
        <w:rPr>
          <w:sz w:val="14"/>
        </w:rPr>
        <w:t>Humpert</w:t>
      </w:r>
      <w:proofErr w:type="spellEnd"/>
      <w:r w:rsidRPr="00A53ECC">
        <w:rPr>
          <w:sz w:val="14"/>
        </w:rPr>
        <w:t xml:space="preserve">, Executive Director of The Arctic Institute, </w:t>
      </w:r>
      <w:r w:rsidRPr="00A53ECC">
        <w:rPr>
          <w:rStyle w:val="StyleBoldUnderline"/>
        </w:rPr>
        <w:t>the economic savings of shipping LNG via the Arctic are questionable.</w:t>
      </w:r>
      <w:r>
        <w:rPr>
          <w:rStyle w:val="StyleBoldUnderline"/>
        </w:rPr>
        <w:t xml:space="preserve"> </w:t>
      </w:r>
      <w:r w:rsidRPr="00A53ECC">
        <w:rPr>
          <w:rStyle w:val="StyleBoldUnderline"/>
        </w:rPr>
        <w:t>“There are a number of factors: seasonality, geography, and market conditions, being the most important, which will prevent the route from becoming a major transit route let alone reshape global LNG trade</w:t>
      </w:r>
      <w:r w:rsidRPr="00A53ECC">
        <w:rPr>
          <w:sz w:val="14"/>
        </w:rPr>
        <w:t xml:space="preserve">,” he said in an email. </w:t>
      </w:r>
      <w:proofErr w:type="spellStart"/>
      <w:r w:rsidRPr="00A53ECC">
        <w:rPr>
          <w:sz w:val="14"/>
        </w:rPr>
        <w:t>Humpert</w:t>
      </w:r>
      <w:proofErr w:type="spellEnd"/>
      <w:r w:rsidRPr="00A53ECC">
        <w:rPr>
          <w:sz w:val="14"/>
        </w:rPr>
        <w:t xml:space="preserve"> says that much of the LNG is destined for Chinese ports, where distance savings over the traditional route via the Suez Canal will be less significant in comparison with Japanese or South Korean ports. In other words, by traveling the NSR, ships can achieve a 40 percent savings in distance if they are destined for Japan or Korea, but only cut down on 20 percent of the distance if heading for Chinese ports. And after factoring in the additional cost of ice breaking technology, and the narrow window of time in the summer when ice retreats, the benefits of the NSR becomes less certain, he argues. </w:t>
      </w:r>
      <w:r w:rsidRPr="00A53ECC">
        <w:rPr>
          <w:rStyle w:val="StyleBoldUnderline"/>
        </w:rPr>
        <w:t>Moreover, shipping in the Arctic Ocean is still dangerous, and oil and gas companies don’t have solid response plans for dealing with an oil spill or other emergency</w:t>
      </w:r>
      <w:r w:rsidRPr="00A53ECC">
        <w:rPr>
          <w:sz w:val="14"/>
        </w:rPr>
        <w:t xml:space="preserve">. Shipping in summer months does not mean the route is entirely ice-free. Softer first-year ice – ice that only formed the previous winter – melts in summer months. But harder multi-year ice, which represents the greatest danger to shipping, remains. That means that traveling on top of the ice is not possible in the summer, but emergency response ships would face challenges navigating through broken up sea ice at the same time. </w:t>
      </w:r>
      <w:r w:rsidRPr="00A53ECC">
        <w:rPr>
          <w:rStyle w:val="StyleBoldUnderline"/>
        </w:rPr>
        <w:t>To be sure, LNG shipping via the Arctic Ocean will likely grow.</w:t>
      </w:r>
      <w:r w:rsidRPr="00A53ECC">
        <w:rPr>
          <w:sz w:val="14"/>
        </w:rPr>
        <w:t xml:space="preserve"> Only four ships traveled the NSR in 2010; that number jumped to 71 ships last year. Once the </w:t>
      </w:r>
      <w:proofErr w:type="spellStart"/>
      <w:r w:rsidRPr="00A53ECC">
        <w:rPr>
          <w:sz w:val="14"/>
        </w:rPr>
        <w:t>Yamal</w:t>
      </w:r>
      <w:proofErr w:type="spellEnd"/>
      <w:r w:rsidRPr="00A53ECC">
        <w:rPr>
          <w:sz w:val="14"/>
        </w:rPr>
        <w:t xml:space="preserve"> LNG project is completed, shipments will surely rise. The project will have the capacity to ship 16.5 million tons of LNG per year. </w:t>
      </w:r>
      <w:r w:rsidRPr="00A53ECC">
        <w:rPr>
          <w:rStyle w:val="StyleBoldUnderline"/>
        </w:rPr>
        <w:t>But the route through the Arctic Ocean will remain limited to seasonal shipments, and only to ports that can significantly save on costs relative to traditional routes like the Suez Canal</w:t>
      </w:r>
      <w:r w:rsidRPr="00A53ECC">
        <w:rPr>
          <w:sz w:val="14"/>
        </w:rPr>
        <w:t xml:space="preserve">. “Apart from these niche opportunities,” </w:t>
      </w:r>
      <w:proofErr w:type="spellStart"/>
      <w:r w:rsidRPr="00A53ECC">
        <w:rPr>
          <w:sz w:val="14"/>
        </w:rPr>
        <w:t>Humpert</w:t>
      </w:r>
      <w:proofErr w:type="spellEnd"/>
      <w:r w:rsidRPr="00A53ECC">
        <w:rPr>
          <w:sz w:val="14"/>
        </w:rPr>
        <w:t xml:space="preserve"> writes in a 2013 report on Arctic </w:t>
      </w:r>
      <w:r w:rsidRPr="00A53ECC">
        <w:rPr>
          <w:rStyle w:val="StyleBoldUnderline"/>
        </w:rPr>
        <w:t>trade, “Arctic shipping routes will be unable to compete with the world’s existing major trade routes.”</w:t>
      </w:r>
    </w:p>
    <w:p w:rsidR="000C2544" w:rsidRDefault="000C2544" w:rsidP="000C2544"/>
    <w:p w:rsidR="0037157F" w:rsidRPr="009948CE" w:rsidRDefault="0037157F" w:rsidP="0037157F">
      <w:pPr>
        <w:pStyle w:val="Heading4"/>
      </w:pPr>
      <w:r w:rsidRPr="009948CE">
        <w:t>Arctic routes do not and will not offer an attractive alternative to traditional maritime avenues – this evidence is the fucking executioner: complexity and economies of scale short circuit their reductionist interpretation of shipping patterns</w:t>
      </w:r>
    </w:p>
    <w:p w:rsidR="0037157F" w:rsidRPr="009948CE" w:rsidRDefault="0037157F" w:rsidP="0037157F">
      <w:r w:rsidRPr="009948CE">
        <w:t xml:space="preserve">Stephen M. </w:t>
      </w:r>
      <w:r w:rsidRPr="009948CE">
        <w:rPr>
          <w:rStyle w:val="StyleStyleBold12pt"/>
        </w:rPr>
        <w:t>Carmel</w:t>
      </w:r>
      <w:r w:rsidRPr="009948CE">
        <w:t xml:space="preserve"> is senior vice president, Maritime Services, at Maersk Line, Limited (MLL), responsible for all technical and operating activities. Steve began his career sailing as a deck officer and master, primarily on tankers. He holds an MA in economics and an MBA from Old Dominion University. Steve is currently a PhD candidate in international studies with an emphasis in international political economy and second emphasis in conflict. He is a certified management accountant and is certified in financial management. Steve’s research and publishing interests are in maritime security, trade and conflict, and Arctic regional issues, 20</w:t>
      </w:r>
      <w:r w:rsidRPr="009948CE">
        <w:rPr>
          <w:rStyle w:val="StyleStyleBold12pt"/>
        </w:rPr>
        <w:t>13</w:t>
      </w:r>
      <w:r w:rsidRPr="009948CE">
        <w:t xml:space="preserve"> [“The Cold, Hard Realities of Arctic Shipping”, Proceedings Magazine, July 2013, Vol. 139/7/1,325, http://www.usni.org/magazines/proceedings/2013-07/cold-hard-realities-arctic-shipping]/sbhag 6.30.2014</w:t>
      </w:r>
    </w:p>
    <w:p w:rsidR="0037157F" w:rsidRPr="009948CE" w:rsidRDefault="0037157F" w:rsidP="0037157F">
      <w:pPr>
        <w:rPr>
          <w:rStyle w:val="StyleBoldUnderline"/>
        </w:rPr>
      </w:pPr>
      <w:r w:rsidRPr="009948CE">
        <w:rPr>
          <w:sz w:val="12"/>
        </w:rPr>
        <w:t xml:space="preserve">Maritime </w:t>
      </w:r>
      <w:r w:rsidRPr="009948CE">
        <w:rPr>
          <w:rStyle w:val="StyleBoldUnderline"/>
        </w:rPr>
        <w:t>pundits</w:t>
      </w:r>
      <w:r w:rsidRPr="009948CE">
        <w:rPr>
          <w:sz w:val="12"/>
        </w:rPr>
        <w:t xml:space="preserve"> </w:t>
      </w:r>
      <w:r w:rsidRPr="009948CE">
        <w:rPr>
          <w:rStyle w:val="StyleBoldUnderline"/>
        </w:rPr>
        <w:t xml:space="preserve">believe a shrinking ice cap translates to a frenzy of traffic as shippers rush to exploit shorter sea routes. They’re wrong. </w:t>
      </w:r>
      <w:r w:rsidRPr="009948CE">
        <w:rPr>
          <w:sz w:val="12"/>
        </w:rPr>
        <w:t xml:space="preserve">On 16 September 2012 the Arctic reached the point at which ice stops receding and begins to form anew with the approach of winter. Last year that ice minimum set a record at 1.32 million square miles—300,000 square miles less than the previous record minimum. 1 With that news comes the predictable flood of reports about the pending increase in Arctic shipping, how woefully unprepared the United States is to deal with that onslaught of traffic, and the need for large-scale investment in Arctic capabilities. 2 Worries about the implications of a thawing Arctic have been around for some time. Conferences and seminars about the Arctic seem to have superseded even piracy as a source of income for the conference-for-profit crowd. </w:t>
      </w:r>
      <w:r w:rsidRPr="009948CE">
        <w:rPr>
          <w:rStyle w:val="StyleBoldUnderline"/>
        </w:rPr>
        <w:t>There is no doubt</w:t>
      </w:r>
      <w:r w:rsidRPr="009948CE">
        <w:rPr>
          <w:sz w:val="12"/>
        </w:rPr>
        <w:t xml:space="preserve"> that </w:t>
      </w:r>
      <w:r w:rsidRPr="009948CE">
        <w:rPr>
          <w:rStyle w:val="StyleBoldUnderline"/>
        </w:rPr>
        <w:t>the Arctic is</w:t>
      </w:r>
      <w:r w:rsidRPr="009948CE">
        <w:rPr>
          <w:sz w:val="12"/>
        </w:rPr>
        <w:t xml:space="preserve"> in fact </w:t>
      </w:r>
      <w:r w:rsidRPr="009948CE">
        <w:rPr>
          <w:rStyle w:val="StyleBoldUnderline"/>
        </w:rPr>
        <w:t>thawing</w:t>
      </w:r>
      <w:r w:rsidRPr="009948CE">
        <w:rPr>
          <w:sz w:val="12"/>
        </w:rPr>
        <w:t xml:space="preserve">, and </w:t>
      </w:r>
      <w:r w:rsidRPr="009948CE">
        <w:rPr>
          <w:rStyle w:val="StyleBoldUnderline"/>
        </w:rPr>
        <w:t>there</w:t>
      </w:r>
      <w:r w:rsidRPr="009948CE">
        <w:rPr>
          <w:sz w:val="12"/>
        </w:rPr>
        <w:t xml:space="preserve"> </w:t>
      </w:r>
      <w:r w:rsidRPr="009948CE">
        <w:rPr>
          <w:rStyle w:val="StyleBoldUnderline"/>
        </w:rPr>
        <w:t>naturally</w:t>
      </w:r>
      <w:r w:rsidRPr="009948CE">
        <w:rPr>
          <w:sz w:val="12"/>
        </w:rPr>
        <w:t xml:space="preserve"> </w:t>
      </w:r>
      <w:r w:rsidRPr="009948CE">
        <w:rPr>
          <w:rStyle w:val="StyleBoldUnderline"/>
        </w:rPr>
        <w:t xml:space="preserve">will be increased activity </w:t>
      </w:r>
      <w:r w:rsidRPr="009948CE">
        <w:rPr>
          <w:sz w:val="12"/>
        </w:rPr>
        <w:t xml:space="preserve">up there. </w:t>
      </w:r>
      <w:r w:rsidRPr="009948CE">
        <w:rPr>
          <w:rStyle w:val="StyleBoldUnderline"/>
        </w:rPr>
        <w:t>But to</w:t>
      </w:r>
      <w:r w:rsidRPr="009948CE">
        <w:rPr>
          <w:sz w:val="12"/>
        </w:rPr>
        <w:t xml:space="preserve"> </w:t>
      </w:r>
      <w:r w:rsidRPr="009948CE">
        <w:rPr>
          <w:rStyle w:val="StyleBoldUnderline"/>
        </w:rPr>
        <w:t xml:space="preserve">formulate appropriate strategy </w:t>
      </w:r>
      <w:r w:rsidRPr="009948CE">
        <w:rPr>
          <w:sz w:val="12"/>
        </w:rPr>
        <w:t xml:space="preserve">and make intelligent investments </w:t>
      </w:r>
      <w:r w:rsidRPr="009948CE">
        <w:rPr>
          <w:rStyle w:val="StyleBoldUnderline"/>
        </w:rPr>
        <w:t>it is important to</w:t>
      </w:r>
      <w:r w:rsidRPr="009948CE">
        <w:rPr>
          <w:sz w:val="12"/>
        </w:rPr>
        <w:t xml:space="preserve"> get past the hype and: • </w:t>
      </w:r>
      <w:r w:rsidRPr="009948CE">
        <w:rPr>
          <w:rStyle w:val="StyleBoldUnderline"/>
        </w:rPr>
        <w:t>Understand what type of activity is likely to occur</w:t>
      </w:r>
      <w:r w:rsidRPr="009948CE">
        <w:rPr>
          <w:sz w:val="12"/>
        </w:rPr>
        <w:t xml:space="preserve"> </w:t>
      </w:r>
      <w:r w:rsidRPr="009948CE">
        <w:rPr>
          <w:rStyle w:val="StyleBoldUnderline"/>
        </w:rPr>
        <w:t xml:space="preserve">• Determine the time frame in which it is likely to happen </w:t>
      </w:r>
      <w:r w:rsidRPr="009948CE">
        <w:rPr>
          <w:sz w:val="12"/>
        </w:rPr>
        <w:t xml:space="preserve">• Recognize that, at least for commercial interests, economics trumps all As the Russians found out with the failed </w:t>
      </w:r>
      <w:proofErr w:type="spellStart"/>
      <w:r w:rsidRPr="009948CE">
        <w:rPr>
          <w:sz w:val="12"/>
        </w:rPr>
        <w:t>Shtokman</w:t>
      </w:r>
      <w:proofErr w:type="spellEnd"/>
      <w:r w:rsidRPr="009948CE">
        <w:rPr>
          <w:sz w:val="12"/>
        </w:rPr>
        <w:t xml:space="preserve"> gas field—a €15 billion (roughly $20 billion) Arctic investment killed due to cheap U.S. shale gas—the </w:t>
      </w:r>
      <w:r w:rsidRPr="009948CE">
        <w:rPr>
          <w:rStyle w:val="StyleBoldUnderline"/>
        </w:rPr>
        <w:t>Arctic is not melting in isolation</w:t>
      </w:r>
      <w:r w:rsidRPr="009948CE">
        <w:rPr>
          <w:sz w:val="12"/>
        </w:rPr>
        <w:t xml:space="preserve"> from events in the rest of the world. 3 It is the global system, of which the Arctic is just one </w:t>
      </w:r>
      <w:proofErr w:type="gramStart"/>
      <w:r w:rsidRPr="009948CE">
        <w:rPr>
          <w:sz w:val="12"/>
        </w:rPr>
        <w:t>part, that</w:t>
      </w:r>
      <w:proofErr w:type="gramEnd"/>
      <w:r w:rsidRPr="009948CE">
        <w:rPr>
          <w:sz w:val="12"/>
        </w:rPr>
        <w:t xml:space="preserve"> matters; </w:t>
      </w:r>
      <w:r w:rsidRPr="009948CE">
        <w:rPr>
          <w:rStyle w:val="StyleBoldUnderline"/>
        </w:rPr>
        <w:t xml:space="preserve">changes across that system, </w:t>
      </w:r>
      <w:r w:rsidRPr="009948CE">
        <w:rPr>
          <w:sz w:val="12"/>
        </w:rPr>
        <w:t>including in the Arctic, in</w:t>
      </w:r>
      <w:r w:rsidRPr="009948CE">
        <w:rPr>
          <w:rStyle w:val="StyleBoldUnderline"/>
        </w:rPr>
        <w:t xml:space="preserve">teract in ways that can be unpredictable at best. It is very unlikely, then, that the Northern Sea Route across the top of Russia will become a major pathway for the global flow of </w:t>
      </w:r>
      <w:r w:rsidRPr="009948CE">
        <w:rPr>
          <w:rStyle w:val="StyleBoldUnderline"/>
        </w:rPr>
        <w:lastRenderedPageBreak/>
        <w:t>commerce, and it is virtually certain the Northwest Passage across the top of Canada will never be useful for international trade. There are two types of shipping that must be considered</w:t>
      </w:r>
      <w:r w:rsidRPr="009948CE">
        <w:rPr>
          <w:sz w:val="12"/>
        </w:rPr>
        <w:t xml:space="preserve"> when thinking about commercial traffic through the Arctic: destination shipping and transit shipping</w:t>
      </w:r>
      <w:r w:rsidRPr="009948CE">
        <w:rPr>
          <w:rStyle w:val="StyleBoldUnderline"/>
        </w:rPr>
        <w:t>. Destination shipping is that which occurs to support some activity in the Arctic</w:t>
      </w:r>
      <w:r w:rsidRPr="009948CE">
        <w:rPr>
          <w:sz w:val="12"/>
        </w:rPr>
        <w:t xml:space="preserve">—oil moving from the Barents Sea across the Northern Sea Route to Asia, for example. </w:t>
      </w:r>
      <w:r w:rsidRPr="009948CE">
        <w:rPr>
          <w:rStyle w:val="StyleBoldUnderline"/>
        </w:rPr>
        <w:t>That type of activity happens now and indeed will increase in volume</w:t>
      </w:r>
      <w:r w:rsidRPr="009948CE">
        <w:rPr>
          <w:sz w:val="12"/>
        </w:rPr>
        <w:t xml:space="preserve">. There are large amounts of natural resources in the Arctic, and while the economic viability of all of those discoveries is doubtful—as noted with </w:t>
      </w:r>
      <w:proofErr w:type="spellStart"/>
      <w:r w:rsidRPr="009948CE">
        <w:rPr>
          <w:sz w:val="12"/>
        </w:rPr>
        <w:t>Shtokman</w:t>
      </w:r>
      <w:proofErr w:type="spellEnd"/>
      <w:r w:rsidRPr="009948CE">
        <w:rPr>
          <w:sz w:val="12"/>
        </w:rPr>
        <w:t xml:space="preserve">—many will be. Bulk shipping activity necessary to exploit those resources will increase. In addition, the Northern Sea Route offers the Chinese at least a partial solution to their “Malacca Problem,” providing a source of oil and gas from the Barents Sea that cannot be interdicted, unlike that obtained from the Persian Gulf. This type of destination shipping by definition means that such traffic will call at ports in at least one of just five countries having an Arctic coast (the United States, Canada, Russia, Denmark–via </w:t>
      </w:r>
      <w:proofErr w:type="spellStart"/>
      <w:r w:rsidRPr="009948CE">
        <w:rPr>
          <w:sz w:val="12"/>
        </w:rPr>
        <w:t>Greendland</w:t>
      </w:r>
      <w:proofErr w:type="spellEnd"/>
      <w:r w:rsidRPr="009948CE">
        <w:rPr>
          <w:sz w:val="12"/>
        </w:rPr>
        <w:t xml:space="preserve">–and Norway). Using Port State Control (PSC), those littoral countries have considerable leeway and authority outside the painfully slow International Maritime Organization (IMO) process to implement the regulatory regime necessary to protect the environment and control shipping activity to an appreciable extent. Should all five of those states, perhaps through a sub-group of the Arctic Council, join to implement a coordinated PSC regime for access to Arctic ports, the bulk of commercial traffic there is de facto regulated. </w:t>
      </w:r>
      <w:r w:rsidRPr="009948CE">
        <w:rPr>
          <w:rStyle w:val="StyleBoldUnderline"/>
        </w:rPr>
        <w:t>Such shipping by its nature is also amenable to some of the challenges Arctic shipping presen</w:t>
      </w:r>
      <w:r w:rsidRPr="009948CE">
        <w:rPr>
          <w:sz w:val="12"/>
        </w:rPr>
        <w:t>t</w:t>
      </w:r>
      <w:r w:rsidRPr="009948CE">
        <w:rPr>
          <w:rStyle w:val="StyleBoldUnderline"/>
        </w:rPr>
        <w:t>s</w:t>
      </w:r>
      <w:r w:rsidRPr="009948CE">
        <w:rPr>
          <w:sz w:val="12"/>
        </w:rPr>
        <w:t xml:space="preserve">. </w:t>
      </w:r>
      <w:r w:rsidRPr="009948CE">
        <w:rPr>
          <w:rStyle w:val="StyleBoldUnderline"/>
        </w:rPr>
        <w:t>In particular those ships do not operate in networks</w:t>
      </w:r>
      <w:r w:rsidRPr="009948CE">
        <w:rPr>
          <w:sz w:val="12"/>
        </w:rPr>
        <w:t xml:space="preserve">, are not sensitive to variation in schedule, and have less sensitivity to adverse economies of scale. </w:t>
      </w:r>
      <w:r w:rsidRPr="009948CE">
        <w:rPr>
          <w:rStyle w:val="StyleBoldUnderline"/>
        </w:rPr>
        <w:t>They also do not represent the volume of shipping a global pathway of commerce</w:t>
      </w:r>
      <w:r w:rsidRPr="009948CE">
        <w:rPr>
          <w:sz w:val="12"/>
        </w:rPr>
        <w:t>—a northern version of the Suez Canal, say—</w:t>
      </w:r>
      <w:r w:rsidRPr="009948CE">
        <w:rPr>
          <w:rStyle w:val="StyleBoldUnderline"/>
        </w:rPr>
        <w:t>would represent</w:t>
      </w:r>
      <w:r w:rsidRPr="009948CE">
        <w:rPr>
          <w:sz w:val="12"/>
        </w:rPr>
        <w:t xml:space="preserve">. </w:t>
      </w:r>
      <w:r w:rsidRPr="009948CE">
        <w:rPr>
          <w:rStyle w:val="StyleBoldUnderline"/>
        </w:rPr>
        <w:t>That sort of transit</w:t>
      </w:r>
      <w:r w:rsidRPr="009948CE">
        <w:rPr>
          <w:sz w:val="12"/>
        </w:rPr>
        <w:t xml:space="preserve"> shipping, using the Arctic as a shortcut between Rotterdam and Yokohama for example, </w:t>
      </w:r>
      <w:r w:rsidRPr="009948CE">
        <w:rPr>
          <w:rStyle w:val="StyleBoldUnderline"/>
        </w:rPr>
        <w:t xml:space="preserve">is far more uncertain. </w:t>
      </w:r>
      <w:r w:rsidRPr="009948CE">
        <w:rPr>
          <w:sz w:val="12"/>
        </w:rPr>
        <w:t xml:space="preserve">In predicting increased traffic through the Arctic </w:t>
      </w:r>
      <w:r w:rsidRPr="009948CE">
        <w:rPr>
          <w:rStyle w:val="StyleBoldUnderline"/>
        </w:rPr>
        <w:t>it is often noted that routes across the top are up to 40 percent shorter</w:t>
      </w:r>
      <w:r w:rsidRPr="009948CE">
        <w:rPr>
          <w:sz w:val="12"/>
        </w:rPr>
        <w:t xml:space="preserve"> than the more traditional routes between Asia and Europe (via the Suez Canal) or the East Coast of the United States (via the Panama Canal). 4 </w:t>
      </w:r>
      <w:r w:rsidRPr="009948CE">
        <w:rPr>
          <w:rStyle w:val="StyleBoldUnderline"/>
        </w:rPr>
        <w:t>The assumption is that shorter equals faster and cheaper. But in the Arctic, the shortest distance is normally neither faster nor cheaper for the type of transit shipping usually associated with global commerce, particularly that involving containerships</w:t>
      </w:r>
      <w:r w:rsidRPr="009948CE">
        <w:rPr>
          <w:sz w:val="12"/>
        </w:rPr>
        <w:t xml:space="preserve">. </w:t>
      </w:r>
      <w:r w:rsidRPr="009948CE">
        <w:rPr>
          <w:rStyle w:val="StyleBoldUnderline"/>
        </w:rPr>
        <w:t>Con</w:t>
      </w:r>
      <w:r w:rsidRPr="009948CE">
        <w:rPr>
          <w:sz w:val="12"/>
        </w:rPr>
        <w:t>t</w:t>
      </w:r>
      <w:r w:rsidRPr="009948CE">
        <w:rPr>
          <w:rStyle w:val="StyleBoldUnderline"/>
        </w:rPr>
        <w:t xml:space="preserve">ainer shipping is considerably different from bulk shipping, making the economics of the Arctic as a transit route unappealing. </w:t>
      </w:r>
      <w:r w:rsidRPr="009948CE">
        <w:rPr>
          <w:sz w:val="12"/>
        </w:rPr>
        <w:t xml:space="preserve">There are many things, such as </w:t>
      </w:r>
      <w:r w:rsidRPr="009948CE">
        <w:rPr>
          <w:rStyle w:val="StyleBoldUnderline"/>
        </w:rPr>
        <w:t xml:space="preserve">construction standards, outfitting, and crew training </w:t>
      </w:r>
      <w:r w:rsidRPr="009948CE">
        <w:rPr>
          <w:sz w:val="12"/>
        </w:rPr>
        <w:t>for example, that</w:t>
      </w:r>
      <w:r w:rsidRPr="009948CE">
        <w:rPr>
          <w:rStyle w:val="StyleBoldUnderline"/>
        </w:rPr>
        <w:t xml:space="preserve"> make Arctic-capable ships more expensive to build and operate</w:t>
      </w:r>
      <w:r w:rsidRPr="009948CE">
        <w:rPr>
          <w:sz w:val="12"/>
        </w:rPr>
        <w:t xml:space="preserve">. In addition, </w:t>
      </w:r>
      <w:r w:rsidRPr="009948CE">
        <w:rPr>
          <w:rStyle w:val="StyleBoldUnderline"/>
        </w:rPr>
        <w:t>those more expensive construction features are useful only during the short ice season but represent a cost the ship carries throughout the year</w:t>
      </w:r>
      <w:r w:rsidRPr="009948CE">
        <w:rPr>
          <w:sz w:val="12"/>
        </w:rPr>
        <w:t xml:space="preserve">. </w:t>
      </w:r>
      <w:r w:rsidRPr="009948CE">
        <w:rPr>
          <w:rStyle w:val="StyleBoldUnderline"/>
        </w:rPr>
        <w:t>Other issues</w:t>
      </w:r>
      <w:r w:rsidRPr="009948CE">
        <w:rPr>
          <w:sz w:val="12"/>
        </w:rPr>
        <w:t xml:space="preserve"> also </w:t>
      </w:r>
      <w:r w:rsidRPr="009948CE">
        <w:rPr>
          <w:rStyle w:val="StyleBoldUnderline"/>
        </w:rPr>
        <w:t>make the Arctic</w:t>
      </w:r>
      <w:r w:rsidRPr="009948CE">
        <w:rPr>
          <w:sz w:val="12"/>
        </w:rPr>
        <w:t xml:space="preserve"> a </w:t>
      </w:r>
      <w:r w:rsidRPr="009948CE">
        <w:rPr>
          <w:rStyle w:val="StyleBoldUnderline"/>
        </w:rPr>
        <w:t>much more expensive</w:t>
      </w:r>
      <w:r w:rsidRPr="009948CE">
        <w:rPr>
          <w:sz w:val="12"/>
        </w:rPr>
        <w:t xml:space="preserve"> place to operate, </w:t>
      </w:r>
      <w:r w:rsidRPr="009948CE">
        <w:rPr>
          <w:rStyle w:val="StyleBoldUnderline"/>
        </w:rPr>
        <w:t>such as the need for icebreakers, lack of support infrastructure, and pending IMO requirements on fuel. 5</w:t>
      </w:r>
      <w:r w:rsidRPr="009948CE">
        <w:rPr>
          <w:sz w:val="12"/>
        </w:rPr>
        <w:t xml:space="preserve"> But to keep the discussion at a manageable level it is important to focus on a few key issues. First, </w:t>
      </w:r>
      <w:r w:rsidRPr="009948CE">
        <w:rPr>
          <w:rStyle w:val="StyleBoldUnderline"/>
        </w:rPr>
        <w:t>speed</w:t>
      </w:r>
      <w:r w:rsidRPr="009948CE">
        <w:rPr>
          <w:sz w:val="12"/>
        </w:rPr>
        <w:t xml:space="preserve"> alone </w:t>
      </w:r>
      <w:r w:rsidRPr="009948CE">
        <w:rPr>
          <w:rStyle w:val="StyleBoldUnderline"/>
        </w:rPr>
        <w:t>is n</w:t>
      </w:r>
      <w:r w:rsidRPr="009948CE">
        <w:rPr>
          <w:sz w:val="12"/>
        </w:rPr>
        <w:t xml:space="preserve">o longer </w:t>
      </w:r>
      <w:r w:rsidRPr="009948CE">
        <w:rPr>
          <w:rStyle w:val="StyleBoldUnderline"/>
        </w:rPr>
        <w:t>the major consideration</w:t>
      </w:r>
      <w:r w:rsidRPr="009948CE">
        <w:rPr>
          <w:sz w:val="12"/>
        </w:rPr>
        <w:t>,</w:t>
      </w:r>
      <w:r w:rsidRPr="009948CE">
        <w:rPr>
          <w:rStyle w:val="StyleBoldUnderline"/>
        </w:rPr>
        <w:t xml:space="preserve"> as fuel costs </w:t>
      </w:r>
      <w:r w:rsidRPr="009948CE">
        <w:rPr>
          <w:sz w:val="12"/>
        </w:rPr>
        <w:t>have</w:t>
      </w:r>
      <w:r w:rsidRPr="009948CE">
        <w:rPr>
          <w:rStyle w:val="StyleBoldUnderline"/>
        </w:rPr>
        <w:t xml:space="preserve"> made slow-steaming the standard </w:t>
      </w:r>
      <w:r w:rsidRPr="009948CE">
        <w:rPr>
          <w:sz w:val="12"/>
        </w:rPr>
        <w:t xml:space="preserve">of operation. Where once 24 knots was routine for a containership, it is now 13 knots or less. </w:t>
      </w:r>
      <w:r w:rsidRPr="009948CE">
        <w:rPr>
          <w:rStyle w:val="StyleBoldUnderline"/>
        </w:rPr>
        <w:t xml:space="preserve">What is far more important than speed is reliability. </w:t>
      </w:r>
      <w:r w:rsidRPr="009948CE">
        <w:rPr>
          <w:sz w:val="12"/>
        </w:rPr>
        <w:t>Unlike the bulk shipping discussed earlier</w:t>
      </w:r>
      <w:r w:rsidRPr="009948CE">
        <w:rPr>
          <w:rStyle w:val="StyleBoldUnderline"/>
        </w:rPr>
        <w:t>, schedule integrity is a key service-attribute for containerships</w:t>
      </w:r>
      <w:r w:rsidRPr="009948CE">
        <w:rPr>
          <w:sz w:val="12"/>
        </w:rPr>
        <w:t xml:space="preserve">. </w:t>
      </w:r>
      <w:r w:rsidRPr="009948CE">
        <w:rPr>
          <w:rStyle w:val="StyleBoldUnderline"/>
        </w:rPr>
        <w:t>The Arctic will always suffer from periods of poor visibility</w:t>
      </w:r>
      <w:r w:rsidRPr="009948CE">
        <w:rPr>
          <w:sz w:val="12"/>
        </w:rPr>
        <w:t xml:space="preserve"> </w:t>
      </w:r>
      <w:r w:rsidRPr="009948CE">
        <w:rPr>
          <w:rStyle w:val="StyleBoldUnderline"/>
        </w:rPr>
        <w:t>and</w:t>
      </w:r>
      <w:r w:rsidRPr="009948CE">
        <w:rPr>
          <w:sz w:val="12"/>
        </w:rPr>
        <w:t xml:space="preserve"> the potential for</w:t>
      </w:r>
      <w:r w:rsidRPr="009948CE">
        <w:rPr>
          <w:rStyle w:val="StyleBoldUnderline"/>
        </w:rPr>
        <w:t xml:space="preserve"> wind-driven ice</w:t>
      </w:r>
      <w:r w:rsidRPr="009948CE">
        <w:rPr>
          <w:sz w:val="12"/>
        </w:rPr>
        <w:t xml:space="preserve">, both of which can make </w:t>
      </w:r>
      <w:r w:rsidRPr="009948CE">
        <w:rPr>
          <w:rStyle w:val="StyleBoldUnderline"/>
        </w:rPr>
        <w:t>routes</w:t>
      </w:r>
      <w:r w:rsidRPr="009948CE">
        <w:rPr>
          <w:sz w:val="12"/>
        </w:rPr>
        <w:t xml:space="preserve"> with a comparatively low average transit time </w:t>
      </w:r>
      <w:r w:rsidRPr="009948CE">
        <w:rPr>
          <w:rStyle w:val="StyleBoldUnderline"/>
        </w:rPr>
        <w:t>have a large variability</w:t>
      </w:r>
      <w:r w:rsidRPr="009948CE">
        <w:rPr>
          <w:sz w:val="12"/>
        </w:rPr>
        <w:t xml:space="preserve"> around that average. </w:t>
      </w:r>
      <w:r w:rsidRPr="009948CE">
        <w:rPr>
          <w:rStyle w:val="StyleBoldUnderline"/>
        </w:rPr>
        <w:t xml:space="preserve">More than half of all container cargo </w:t>
      </w:r>
      <w:proofErr w:type="gramStart"/>
      <w:r w:rsidRPr="009948CE">
        <w:rPr>
          <w:rStyle w:val="StyleBoldUnderline"/>
        </w:rPr>
        <w:t>is</w:t>
      </w:r>
      <w:proofErr w:type="gramEnd"/>
      <w:r w:rsidRPr="009948CE">
        <w:rPr>
          <w:rStyle w:val="StyleBoldUnderline"/>
        </w:rPr>
        <w:t xml:space="preserve"> now component-level goods</w:t>
      </w:r>
      <w:r w:rsidRPr="009948CE">
        <w:rPr>
          <w:sz w:val="12"/>
        </w:rPr>
        <w:t xml:space="preserve">—materials destined for factories for use in production processes operating on a just-in-time-type inventory-management system. </w:t>
      </w:r>
      <w:r w:rsidRPr="009948CE">
        <w:rPr>
          <w:rStyle w:val="StyleBoldUnderline"/>
        </w:rPr>
        <w:t>That makes consistency, reliability, and schedule integrity of paramount importance</w:t>
      </w:r>
      <w:r w:rsidRPr="009948CE">
        <w:rPr>
          <w:sz w:val="12"/>
        </w:rPr>
        <w:t xml:space="preserve">. The key goal of container shipping is 99 percent on-time delivery. If this is attainable at all, it will be extraordinarily expensive using Arctic transit routes. Thus the variability in transit time that may be tolerable in bulk shipping is unacceptable for container shipping. </w:t>
      </w:r>
      <w:r w:rsidRPr="009948CE">
        <w:rPr>
          <w:rStyle w:val="StyleBoldUnderline"/>
        </w:rPr>
        <w:t xml:space="preserve">Containerships operate in networks with “strings” </w:t>
      </w:r>
      <w:r w:rsidRPr="009948CE">
        <w:rPr>
          <w:sz w:val="12"/>
        </w:rPr>
        <w:t xml:space="preserve">(routes) </w:t>
      </w:r>
      <w:r w:rsidRPr="009948CE">
        <w:rPr>
          <w:rStyle w:val="StyleBoldUnderline"/>
        </w:rPr>
        <w:t>of</w:t>
      </w:r>
      <w:r w:rsidRPr="009948CE">
        <w:rPr>
          <w:sz w:val="12"/>
        </w:rPr>
        <w:t xml:space="preserve"> </w:t>
      </w:r>
      <w:r w:rsidRPr="009948CE">
        <w:rPr>
          <w:rStyle w:val="StyleBoldUnderline"/>
        </w:rPr>
        <w:t>many ports serviced</w:t>
      </w:r>
      <w:r w:rsidRPr="009948CE">
        <w:rPr>
          <w:sz w:val="12"/>
        </w:rPr>
        <w:t xml:space="preserve"> by multiple ships on a steady schedule. For example, a U.S. East Coast to Southwest Asia route of 42 days round trip serviced by six ships means regular weekly service out of the ports on that route. Routes frequently intersect at key transshipment ports such as Singapore or Algeciras, Spain. </w:t>
      </w:r>
      <w:r w:rsidRPr="009948CE">
        <w:rPr>
          <w:rStyle w:val="StyleBoldUnderline"/>
        </w:rPr>
        <w:t>Network economics are a considerable part of the overall cost-efficiency picture in a container servic</w:t>
      </w:r>
      <w:r w:rsidRPr="009948CE">
        <w:rPr>
          <w:sz w:val="12"/>
        </w:rPr>
        <w:t>e</w:t>
      </w:r>
      <w:r w:rsidRPr="009948CE">
        <w:rPr>
          <w:rStyle w:val="StyleBoldUnderline"/>
        </w:rPr>
        <w:t>. Transit across the Arctic</w:t>
      </w:r>
      <w:r w:rsidRPr="009948CE">
        <w:rPr>
          <w:sz w:val="12"/>
        </w:rPr>
        <w:t xml:space="preserve">, while shorter for certain port pairs, </w:t>
      </w:r>
      <w:r w:rsidRPr="009948CE">
        <w:rPr>
          <w:rStyle w:val="StyleBoldUnderline"/>
        </w:rPr>
        <w:t>may not be shorter for a network that services a number of ports on both sides or call at a major transshipment hub</w:t>
      </w:r>
      <w:r w:rsidRPr="009948CE">
        <w:rPr>
          <w:sz w:val="12"/>
        </w:rPr>
        <w:t xml:space="preserve">. A requirement to call at Singapore for example, means the Northern Sea Route would not be shorter. Were the service to be restricted to just those ports where the distance is shorter, then all the economic advantages of network economics are lost. </w:t>
      </w:r>
      <w:r w:rsidRPr="009948CE">
        <w:rPr>
          <w:rStyle w:val="StyleBoldUnderline"/>
        </w:rPr>
        <w:t xml:space="preserve">At the very most, the Arctic is serviceable </w:t>
      </w:r>
      <w:r w:rsidRPr="009948CE">
        <w:rPr>
          <w:sz w:val="12"/>
        </w:rPr>
        <w:t>just</w:t>
      </w:r>
      <w:r w:rsidRPr="009948CE">
        <w:rPr>
          <w:rStyle w:val="StyleBoldUnderline"/>
        </w:rPr>
        <w:t xml:space="preserve"> three to four months a year, and no one is predicting an ice-diminished Arctic in the winter</w:t>
      </w:r>
      <w:r w:rsidRPr="009948CE">
        <w:rPr>
          <w:sz w:val="12"/>
        </w:rPr>
        <w:t xml:space="preserve">. </w:t>
      </w:r>
      <w:r w:rsidRPr="009948CE">
        <w:rPr>
          <w:rStyle w:val="StyleBoldUnderline"/>
        </w:rPr>
        <w:t>Developing</w:t>
      </w:r>
      <w:r w:rsidRPr="009948CE">
        <w:rPr>
          <w:sz w:val="12"/>
        </w:rPr>
        <w:t xml:space="preserve"> routes that would increase the attractiveness of Arctic paths from a network perspective </w:t>
      </w:r>
      <w:r w:rsidRPr="009948CE">
        <w:rPr>
          <w:rStyle w:val="StyleBoldUnderline"/>
        </w:rPr>
        <w:t xml:space="preserve">is not economically feasible as long as they are useful only a third of the year or less. </w:t>
      </w:r>
      <w:r w:rsidRPr="009948CE">
        <w:rPr>
          <w:sz w:val="12"/>
        </w:rPr>
        <w:t xml:space="preserve">Perhaps </w:t>
      </w:r>
      <w:r w:rsidRPr="009948CE">
        <w:rPr>
          <w:rStyle w:val="StyleBoldUnderline"/>
        </w:rPr>
        <w:t>the biggest issue making Arctic shipping unacceptable from a container-shipping perspective is economies of scale. While conventional wisdom would focus on total voyage cost, it is actually the cost per container that matters.</w:t>
      </w:r>
      <w:r w:rsidRPr="009948CE">
        <w:rPr>
          <w:sz w:val="12"/>
        </w:rPr>
        <w:t xml:space="preserve"> Because both the Northern Sea Route and the Northwest Passage are draft-constrained (41-foot and 33-foot controlling drafts, respectively) </w:t>
      </w:r>
      <w:r w:rsidRPr="009948CE">
        <w:rPr>
          <w:rStyle w:val="StyleBoldUnderline"/>
        </w:rPr>
        <w:t>the largest ship likely to be able to use the Northern Sea route would be one with a cargo capacity of just 2,500 TEU</w:t>
      </w:r>
      <w:r w:rsidRPr="009948CE">
        <w:rPr>
          <w:sz w:val="12"/>
        </w:rPr>
        <w:t xml:space="preserve">—and even smaller for the Northwest passage. TEU, or twenty-foot equivalent unit, is a measure of containership carrying capacity based on a standard 20-foot container length. </w:t>
      </w:r>
      <w:r w:rsidRPr="009948CE">
        <w:rPr>
          <w:rStyle w:val="StyleBoldUnderline"/>
        </w:rPr>
        <w:t>A 40-foot container would be 2 TEU</w:t>
      </w:r>
      <w:r w:rsidRPr="009948CE">
        <w:rPr>
          <w:sz w:val="12"/>
        </w:rPr>
        <w:t xml:space="preserve">, for example. The Northern Sea Route also has a beam restriction of 30 meters, as transiting ships cannot be wider than the icebreakers employed to support them. </w:t>
      </w:r>
      <w:r w:rsidRPr="009948CE">
        <w:rPr>
          <w:rStyle w:val="StyleBoldUnderline"/>
        </w:rPr>
        <w:t xml:space="preserve">For the Asia-to-Europe trade on the other hand, containerships can be as large as 15,000 TEU </w:t>
      </w:r>
      <w:r w:rsidRPr="009948CE">
        <w:rPr>
          <w:sz w:val="12"/>
        </w:rPr>
        <w:t xml:space="preserve">with a beam exceeding 164 feet; 6,000 to 8,000 TEU ships are common. As a back-of-the-envelope example, consider a voyage from Yokohama to Rotterdam, the common benchmark. By the traditional route it is 11,300 nautical miles (nm) with a transit time of 36 days. The Northern Sea Route is 7,600 nm and takes 26 days (relying on the rather large assumption that the voyage is unhindered by ice or visibility issues). The ship making the Arctic transit would reasonably be carrying 2,000 containers; the ship on the traditional route would be carrying 6,500. Factoring in all expenses such as fuel and daily ship-operation, the cost of the traditional route would be $3.5 million, while the Arctic route would be $2.5 million. That is as far as most analyses normally go, showing that the Arctic route is considerably cheaper. But as noted earlier, what matters is not total cost but cost-per-container—and when put in those terms it breaks down to $538 for the traditional route, but $1,250 on the Arctic route. So in fact, the Arctic route is more than twice as expensive as the traditional route, and the Arctic route looks worse when a comparison with larger ships on the traditional route is made. The Maersk Line, for example, will deploy Triple E–class ships with a nominal capacity of 18,000 TEU on the Asia-Europe trade route in the near future. It should be noted as well that the Northern Sea Route is actually a series of seas—Barents, Kara, and Laptev—connected by narrow straits and it is claimed by the Russians as an internal waterway. Fees to transit the Northern Sea Route are on par with the Suez Canal, and the Russians also impose a considerable and very formal administrative process in order to transit the route. Lastly, it is </w:t>
      </w:r>
      <w:r w:rsidRPr="009948CE">
        <w:rPr>
          <w:sz w:val="12"/>
        </w:rPr>
        <w:lastRenderedPageBreak/>
        <w:t xml:space="preserve">important to remember, as noted at the outset, that changes in the Arctic are not occurring in isolation from the rest of the world—it is but part of a system, and the entire system is changing. </w:t>
      </w:r>
      <w:r w:rsidRPr="009948CE">
        <w:rPr>
          <w:rStyle w:val="StyleBoldUnderline"/>
        </w:rPr>
        <w:t>When making ice projections out to 2040, then, it should be remembered that in a similar time span</w:t>
      </w:r>
      <w:r w:rsidRPr="009948CE">
        <w:rPr>
          <w:sz w:val="12"/>
        </w:rPr>
        <w:t xml:space="preserve"> (roughly three decades) </w:t>
      </w:r>
      <w:r w:rsidRPr="009948CE">
        <w:rPr>
          <w:rStyle w:val="StyleBoldUnderline"/>
        </w:rPr>
        <w:t>the advent of the container and advances in information technology completely revolutionized shipping—allowing the development of disaggregated supply chains that are the hallmark of this age of globalization, and propelling China from a third-world backwater to global economic powerhouse</w:t>
      </w:r>
      <w:r w:rsidRPr="009948CE">
        <w:rPr>
          <w:sz w:val="12"/>
        </w:rPr>
        <w:t xml:space="preserve">. </w:t>
      </w:r>
      <w:proofErr w:type="gramStart"/>
      <w:r w:rsidRPr="009948CE">
        <w:rPr>
          <w:sz w:val="12"/>
        </w:rPr>
        <w:t xml:space="preserve">Clearly, a </w:t>
      </w:r>
      <w:r w:rsidRPr="009948CE">
        <w:rPr>
          <w:rStyle w:val="StyleBoldUnderline"/>
        </w:rPr>
        <w:t>great deal can happen in 30 or 40 years, so it is a mistake to try to overlay a melting Arctic on today’s geo-economic situation</w:t>
      </w:r>
      <w:r w:rsidRPr="009948CE">
        <w:rPr>
          <w:sz w:val="12"/>
        </w:rPr>
        <w:t>.</w:t>
      </w:r>
      <w:proofErr w:type="gramEnd"/>
      <w:r w:rsidRPr="009948CE">
        <w:rPr>
          <w:sz w:val="12"/>
        </w:rPr>
        <w:t xml:space="preserve"> It is the state of the world at that future point interacting with a melted Arctic that matters. </w:t>
      </w:r>
      <w:r w:rsidRPr="009948CE">
        <w:rPr>
          <w:rStyle w:val="StyleBoldUnderline"/>
        </w:rPr>
        <w:t>Already, changes in the patterns of global trade have had significant implications for the utility of Arctic routes</w:t>
      </w:r>
      <w:r w:rsidRPr="009948CE">
        <w:rPr>
          <w:sz w:val="12"/>
        </w:rPr>
        <w:t xml:space="preserve">. Increasingly expensive labor in China, for example, is pushing Chinese manufacturing to be outsourced to countries in Southeast Asia where costs are lower but Arctic routes offer no advantage. </w:t>
      </w:r>
      <w:r w:rsidRPr="009948CE">
        <w:rPr>
          <w:rStyle w:val="StyleBoldUnderline"/>
        </w:rPr>
        <w:t>A shift to near-shoring</w:t>
      </w:r>
      <w:r w:rsidRPr="009948CE">
        <w:rPr>
          <w:sz w:val="12"/>
        </w:rPr>
        <w:t>—moving manufacturing closer to markets—is increasing, too. Even advances such as additive manufacturing—</w:t>
      </w:r>
      <w:r w:rsidRPr="009948CE">
        <w:rPr>
          <w:rStyle w:val="StyleBoldUnderline"/>
        </w:rPr>
        <w:t>3-D printing</w:t>
      </w:r>
      <w:r w:rsidRPr="009948CE">
        <w:rPr>
          <w:sz w:val="12"/>
        </w:rPr>
        <w:t>, for example—</w:t>
      </w:r>
      <w:r w:rsidRPr="009948CE">
        <w:rPr>
          <w:rStyle w:val="StyleBoldUnderline"/>
        </w:rPr>
        <w:t xml:space="preserve">have large implications as local on-demand manufacturing becomes a reality. Advances in that type of disruptive technology could have a major impact on the fundamental nature of trade within the time projections of changing ice conditions in the Arctic. </w:t>
      </w:r>
      <w:r w:rsidRPr="009948CE">
        <w:rPr>
          <w:sz w:val="12"/>
        </w:rPr>
        <w:t xml:space="preserve">There is no question that the Arctic is becoming more ice-free. There will be an attendant increase in commercial presence in the Arctic that should not be ignored. But </w:t>
      </w:r>
      <w:r w:rsidRPr="009948CE">
        <w:rPr>
          <w:rStyle w:val="StyleBoldUnderline"/>
        </w:rPr>
        <w:t xml:space="preserve">a proper understanding of what type of activity there will be, and a realistic assessment of the volume of that activity are necessary to ensure proper policy and investments are made. For commercial shipping, and particularly the types that drive globalization today, </w:t>
      </w:r>
      <w:r w:rsidRPr="009948CE">
        <w:rPr>
          <w:rStyle w:val="Emphasis"/>
        </w:rPr>
        <w:t>Arctic routes do not now offer an attractive alternative to the more traditional maritime avenues, and are highly unlikely to do so in the future.</w:t>
      </w:r>
    </w:p>
    <w:p w:rsidR="0037157F" w:rsidRPr="009948CE" w:rsidRDefault="0037157F" w:rsidP="0037157F"/>
    <w:p w:rsidR="0037157F" w:rsidRPr="009948CE" w:rsidRDefault="0037157F" w:rsidP="0037157F">
      <w:pPr>
        <w:pStyle w:val="Heading3"/>
      </w:pPr>
      <w:proofErr w:type="spellStart"/>
      <w:r w:rsidRPr="009948CE">
        <w:lastRenderedPageBreak/>
        <w:t>Xtn</w:t>
      </w:r>
      <w:proofErr w:type="spellEnd"/>
      <w:r w:rsidRPr="009948CE">
        <w:t>: No Suez Impact</w:t>
      </w:r>
    </w:p>
    <w:p w:rsidR="0037157F" w:rsidRPr="009948CE" w:rsidRDefault="0037157F" w:rsidP="0037157F">
      <w:pPr>
        <w:pStyle w:val="Heading4"/>
      </w:pPr>
      <w:r w:rsidRPr="009948CE">
        <w:t>Seriously won’t affect energy</w:t>
      </w:r>
    </w:p>
    <w:p w:rsidR="0037157F" w:rsidRPr="009948CE" w:rsidRDefault="0037157F" w:rsidP="0037157F">
      <w:r w:rsidRPr="009948CE">
        <w:t xml:space="preserve">Christopher </w:t>
      </w:r>
      <w:proofErr w:type="spellStart"/>
      <w:r w:rsidRPr="009948CE">
        <w:rPr>
          <w:rStyle w:val="StyleStyleBold12pt"/>
        </w:rPr>
        <w:t>Helman</w:t>
      </w:r>
      <w:proofErr w:type="spellEnd"/>
      <w:r w:rsidRPr="009948CE">
        <w:t xml:space="preserve"> joined Forbes in 1999 and moved from New York to Houston in 2004. He’s all about that energy </w:t>
      </w:r>
      <w:proofErr w:type="gramStart"/>
      <w:r w:rsidRPr="009948CE">
        <w:t>reporting ,</w:t>
      </w:r>
      <w:proofErr w:type="gramEnd"/>
      <w:r w:rsidRPr="009948CE">
        <w:t xml:space="preserve"> 1/31/20</w:t>
      </w:r>
      <w:r w:rsidRPr="009948CE">
        <w:rPr>
          <w:rStyle w:val="StyleStyleBold12pt"/>
        </w:rPr>
        <w:t>11</w:t>
      </w:r>
      <w:r w:rsidRPr="009948CE">
        <w:t xml:space="preserve"> [“Will Egypt's Revolution Mean Oil Armageddon?”, Forbes, </w:t>
      </w:r>
      <w:hyperlink r:id="rId83" w:history="1">
        <w:r w:rsidRPr="009948CE">
          <w:rPr>
            <w:rStyle w:val="Hyperlink"/>
          </w:rPr>
          <w:t>http://www.forbes.com/sites/christopherhelman/2011/01/31/will-egypts-revolution-mean-oil-armageddon]/sbhag</w:t>
        </w:r>
      </w:hyperlink>
      <w:r w:rsidRPr="009948CE">
        <w:t xml:space="preserve"> 7.2.2014</w:t>
      </w:r>
    </w:p>
    <w:p w:rsidR="0037157F" w:rsidRPr="009948CE" w:rsidRDefault="0037157F" w:rsidP="0037157F">
      <w:pPr>
        <w:rPr>
          <w:rStyle w:val="StyleBoldUnderline"/>
        </w:rPr>
      </w:pPr>
      <w:proofErr w:type="gramStart"/>
      <w:r w:rsidRPr="009948CE">
        <w:rPr>
          <w:sz w:val="16"/>
        </w:rPr>
        <w:t>But what if?</w:t>
      </w:r>
      <w:proofErr w:type="gramEnd"/>
      <w:r w:rsidRPr="009948CE">
        <w:rPr>
          <w:sz w:val="16"/>
        </w:rPr>
        <w:t xml:space="preserve"> </w:t>
      </w:r>
      <w:r w:rsidRPr="009948CE">
        <w:rPr>
          <w:rStyle w:val="StyleBoldUnderline"/>
        </w:rPr>
        <w:t>What if Suez was shut down? In short: no big deal.</w:t>
      </w:r>
      <w:r w:rsidRPr="009948CE">
        <w:rPr>
          <w:sz w:val="16"/>
        </w:rPr>
        <w:t xml:space="preserve"> </w:t>
      </w:r>
      <w:r w:rsidRPr="009948CE">
        <w:rPr>
          <w:rStyle w:val="Emphasis"/>
        </w:rPr>
        <w:t>Egypt produces roughly 600,000 bpd of oil, a drop in the globe’s daily demand of 85 million barrel</w:t>
      </w:r>
      <w:r w:rsidRPr="009948CE">
        <w:rPr>
          <w:sz w:val="16"/>
        </w:rPr>
        <w:t xml:space="preserve">s. Each day roughly 1.8 million barrels of crude and refined products transit Suez. Today with Brent crude reaching $100 a barrel OPEC and Saudi Arabia are saying here and here that </w:t>
      </w:r>
      <w:r w:rsidRPr="009948CE">
        <w:rPr>
          <w:rStyle w:val="StyleBoldUnderline"/>
        </w:rPr>
        <w:t xml:space="preserve">markets aren’t stretched they have ample spare capacity to deal with any Suez disruption. </w:t>
      </w:r>
      <w:r w:rsidRPr="009948CE">
        <w:rPr>
          <w:sz w:val="16"/>
        </w:rPr>
        <w:t xml:space="preserve">Kevin Book, </w:t>
      </w:r>
      <w:r w:rsidRPr="009948CE">
        <w:rPr>
          <w:rStyle w:val="StyleBoldUnderline"/>
        </w:rPr>
        <w:t>analyst at Clear View Energy Partners, agrees</w:t>
      </w:r>
      <w:r w:rsidRPr="009948CE">
        <w:rPr>
          <w:sz w:val="16"/>
        </w:rPr>
        <w:t xml:space="preserve">. In a report today, </w:t>
      </w:r>
      <w:r w:rsidRPr="009948CE">
        <w:rPr>
          <w:rStyle w:val="StyleBoldUnderline"/>
        </w:rPr>
        <w:t>he</w:t>
      </w:r>
      <w:r w:rsidRPr="009948CE">
        <w:rPr>
          <w:sz w:val="16"/>
        </w:rPr>
        <w:t xml:space="preserve"> </w:t>
      </w:r>
      <w:r w:rsidRPr="009948CE">
        <w:rPr>
          <w:rStyle w:val="StyleBoldUnderline"/>
        </w:rPr>
        <w:t xml:space="preserve">looks at the potential impact of a Suez closure and all the options available to ameliorate it. First of all, there’s roughly 25 million barrels of crude and products just sitting in tankers on the high seas </w:t>
      </w:r>
      <w:r w:rsidRPr="009948CE">
        <w:rPr>
          <w:sz w:val="16"/>
        </w:rPr>
        <w:t xml:space="preserve">— called floating storage. </w:t>
      </w:r>
      <w:r w:rsidRPr="009948CE">
        <w:rPr>
          <w:rStyle w:val="StyleBoldUnderline"/>
        </w:rPr>
        <w:t>Those can make up for a few days of Suez disruptions, and give shippers time to reroute around the Cape of Good Hope. Transiting the Suez</w:t>
      </w:r>
      <w:r w:rsidRPr="009948CE">
        <w:rPr>
          <w:sz w:val="16"/>
        </w:rPr>
        <w:t xml:space="preserve">, writes Book, </w:t>
      </w:r>
      <w:r w:rsidRPr="009948CE">
        <w:rPr>
          <w:rStyle w:val="StyleBoldUnderline"/>
        </w:rPr>
        <w:t>takes</w:t>
      </w:r>
      <w:r w:rsidRPr="009948CE">
        <w:rPr>
          <w:sz w:val="16"/>
        </w:rPr>
        <w:t xml:space="preserve"> a tanker about </w:t>
      </w:r>
      <w:r w:rsidRPr="009948CE">
        <w:rPr>
          <w:rStyle w:val="StyleBoldUnderline"/>
        </w:rPr>
        <w:t>15 hours</w:t>
      </w:r>
      <w:r w:rsidRPr="009948CE">
        <w:rPr>
          <w:sz w:val="16"/>
        </w:rPr>
        <w:t xml:space="preserve">, given a 120 mile voyage at 8 miles an hour. </w:t>
      </w:r>
      <w:r w:rsidRPr="009948CE">
        <w:rPr>
          <w:rStyle w:val="StyleBoldUnderline"/>
        </w:rPr>
        <w:t>Going around Africa means</w:t>
      </w:r>
      <w:r w:rsidRPr="009948CE">
        <w:rPr>
          <w:sz w:val="16"/>
        </w:rPr>
        <w:t xml:space="preserve"> going an additional 6,500 miles at 15 miles an hour — </w:t>
      </w:r>
      <w:r w:rsidRPr="009948CE">
        <w:rPr>
          <w:rStyle w:val="StyleBoldUnderline"/>
        </w:rPr>
        <w:t>some 500 hours</w:t>
      </w:r>
      <w:r w:rsidRPr="009948CE">
        <w:rPr>
          <w:sz w:val="16"/>
        </w:rPr>
        <w:t xml:space="preserve">. </w:t>
      </w:r>
      <w:r w:rsidRPr="009948CE">
        <w:rPr>
          <w:rStyle w:val="StyleBoldUnderline"/>
        </w:rPr>
        <w:t>To make up the difference will require more ships carrying more oil</w:t>
      </w:r>
      <w:r w:rsidRPr="009948CE">
        <w:rPr>
          <w:sz w:val="16"/>
        </w:rPr>
        <w:t xml:space="preserve">. </w:t>
      </w:r>
      <w:r w:rsidRPr="009948CE">
        <w:rPr>
          <w:rStyle w:val="StyleBoldUnderline"/>
        </w:rPr>
        <w:t>Which isn’t a big deal either, given that Clarkson Research Services says enough new tankers are expected to enter service this year to hold 197 million barrels.</w:t>
      </w:r>
    </w:p>
    <w:p w:rsidR="0037157F" w:rsidRPr="009948CE" w:rsidRDefault="0037157F" w:rsidP="0037157F"/>
    <w:p w:rsidR="0037157F" w:rsidRPr="009948CE" w:rsidRDefault="0037157F" w:rsidP="0037157F">
      <w:pPr>
        <w:pStyle w:val="Heading3"/>
      </w:pPr>
      <w:proofErr w:type="spellStart"/>
      <w:r w:rsidRPr="009948CE">
        <w:lastRenderedPageBreak/>
        <w:t>Xtn</w:t>
      </w:r>
      <w:proofErr w:type="spellEnd"/>
      <w:r w:rsidRPr="009948CE">
        <w:t>: No Shipping</w:t>
      </w:r>
    </w:p>
    <w:p w:rsidR="0037157F" w:rsidRPr="009948CE" w:rsidRDefault="0037157F" w:rsidP="00A579CA">
      <w:pPr>
        <w:pStyle w:val="Heading4"/>
      </w:pPr>
      <w:r w:rsidRPr="009948CE">
        <w:t xml:space="preserve">Arctic won’t replace </w:t>
      </w:r>
      <w:proofErr w:type="spellStart"/>
      <w:proofErr w:type="gramStart"/>
      <w:r w:rsidRPr="009948CE">
        <w:t>suez</w:t>
      </w:r>
      <w:proofErr w:type="spellEnd"/>
      <w:proofErr w:type="gramEnd"/>
      <w:r w:rsidRPr="009948CE">
        <w:t xml:space="preserve"> for LNG</w:t>
      </w:r>
    </w:p>
    <w:p w:rsidR="0037157F" w:rsidRPr="009948CE" w:rsidRDefault="0037157F" w:rsidP="0037157F">
      <w:proofErr w:type="spellStart"/>
      <w:r w:rsidRPr="009948CE">
        <w:t>Zeeshan</w:t>
      </w:r>
      <w:proofErr w:type="spellEnd"/>
      <w:r w:rsidRPr="009948CE">
        <w:t xml:space="preserve"> </w:t>
      </w:r>
      <w:r w:rsidRPr="009948CE">
        <w:rPr>
          <w:rStyle w:val="StyleStyleBold12pt"/>
        </w:rPr>
        <w:t>Raza</w:t>
      </w:r>
      <w:r w:rsidRPr="009948CE">
        <w:t xml:space="preserve"> was writing this as his </w:t>
      </w:r>
      <w:proofErr w:type="spellStart"/>
      <w:r w:rsidRPr="009948CE">
        <w:t>Masters</w:t>
      </w:r>
      <w:proofErr w:type="spellEnd"/>
      <w:r w:rsidRPr="009948CE">
        <w:t xml:space="preserve"> thesis, 20</w:t>
      </w:r>
      <w:r w:rsidRPr="009948CE">
        <w:rPr>
          <w:rStyle w:val="StyleStyleBold12pt"/>
        </w:rPr>
        <w:t>13</w:t>
      </w:r>
      <w:r w:rsidRPr="009948CE">
        <w:t xml:space="preserve"> [“A Comparative Study of the Northern Sea Rout (NSR) in Commercial and Environmental Perspective with focus on LNG Shipping”, </w:t>
      </w:r>
      <w:proofErr w:type="spellStart"/>
      <w:r w:rsidRPr="009948CE">
        <w:t>Masters</w:t>
      </w:r>
      <w:proofErr w:type="spellEnd"/>
      <w:r w:rsidRPr="009948CE">
        <w:t xml:space="preserve"> thesis, Vestfold University College Faculty of Technology and Maritime Sciences, </w:t>
      </w:r>
      <w:proofErr w:type="spellStart"/>
      <w:r w:rsidRPr="009948CE">
        <w:t>Tønsberg</w:t>
      </w:r>
      <w:proofErr w:type="spellEnd"/>
      <w:r w:rsidRPr="009948CE">
        <w:t>, Norway, November 2013, Page 94-95, http://brage.bibsys.no/xmlui/bitstream/handle/11250/192946/Raza_Z_2013_Masteroppgave.pdf]sbhag 6.30.2014</w:t>
      </w:r>
    </w:p>
    <w:p w:rsidR="0037157F" w:rsidRPr="009948CE" w:rsidRDefault="0037157F" w:rsidP="0037157F">
      <w:pPr>
        <w:rPr>
          <w:rStyle w:val="StyleBoldUnderline"/>
        </w:rPr>
      </w:pPr>
      <w:r w:rsidRPr="009948CE">
        <w:t xml:space="preserve">Increased savings in terms of shipping </w:t>
      </w:r>
      <w:proofErr w:type="gramStart"/>
      <w:r w:rsidRPr="009948CE">
        <w:t>cost,</w:t>
      </w:r>
      <w:proofErr w:type="gramEnd"/>
      <w:r w:rsidRPr="009948CE">
        <w:t xml:space="preserve"> reduced sailing days Political turbulence in the Middle East and piracy threat in the Gulf of Aden may increase the attractiveness of the NSR for the prospective LNG shipping. </w:t>
      </w:r>
      <w:r w:rsidRPr="009948CE">
        <w:rPr>
          <w:rStyle w:val="StyleBoldUnderline"/>
        </w:rPr>
        <w:t>The lack of icebreakers and a scanty fleet of standardized ice classed vessels may delay the early LNG transit operations across the NS</w:t>
      </w:r>
      <w:r w:rsidRPr="009948CE">
        <w:t xml:space="preserve">R. . It was discovered that the </w:t>
      </w:r>
      <w:r w:rsidRPr="009948CE">
        <w:rPr>
          <w:rStyle w:val="StyleBoldUnderline"/>
        </w:rPr>
        <w:t>regional price differences of LNG in Asia, Europe, and United States would also play a remarkable role in deciding the fate of Northern Sea Route, up to a certain extent. In future, Northern Sea Route may not emerge as a huge competitor to the southern route of Suez Canal, but instead it may take away merely a part of the shipping</w:t>
      </w:r>
      <w:r w:rsidRPr="009948CE">
        <w:t xml:space="preserve">, mainly the hydrocarbons 95 and bulk that goes through the Suez Canal today, </w:t>
      </w:r>
      <w:r w:rsidRPr="009948CE">
        <w:rPr>
          <w:rStyle w:val="StyleBoldUnderline"/>
        </w:rPr>
        <w:t xml:space="preserve">because the Suez Canal too is a shortcut for some ports and cargo trades. </w:t>
      </w:r>
    </w:p>
    <w:p w:rsidR="0037157F" w:rsidRPr="009948CE" w:rsidRDefault="0037157F" w:rsidP="0037157F"/>
    <w:p w:rsidR="0037157F" w:rsidRPr="00A579CA" w:rsidRDefault="0037157F" w:rsidP="00A579CA">
      <w:pPr>
        <w:pStyle w:val="Heading4"/>
      </w:pPr>
      <w:proofErr w:type="gramStart"/>
      <w:r w:rsidRPr="00A579CA">
        <w:t>no</w:t>
      </w:r>
      <w:proofErr w:type="gramEnd"/>
      <w:r w:rsidRPr="00A579CA">
        <w:t xml:space="preserve"> arctic shipping or science – too much ice, small timeframes, short supply of suitable ships, nothing strong enough for scientists</w:t>
      </w:r>
    </w:p>
    <w:p w:rsidR="0037157F" w:rsidRPr="009948CE" w:rsidRDefault="0037157F" w:rsidP="0037157F">
      <w:r w:rsidRPr="009948CE">
        <w:t xml:space="preserve">Daniel </w:t>
      </w:r>
      <w:proofErr w:type="spellStart"/>
      <w:r w:rsidRPr="009948CE">
        <w:rPr>
          <w:rStyle w:val="StyleStyleBold12pt"/>
        </w:rPr>
        <w:t>Cressey</w:t>
      </w:r>
      <w:proofErr w:type="spellEnd"/>
      <w:r w:rsidRPr="009948CE">
        <w:t xml:space="preserve"> is a reporter with Nature in London, 20</w:t>
      </w:r>
      <w:r w:rsidRPr="009948CE">
        <w:rPr>
          <w:rStyle w:val="StyleStyleBold12pt"/>
        </w:rPr>
        <w:t>11</w:t>
      </w:r>
      <w:r w:rsidRPr="009948CE">
        <w:t xml:space="preserve"> [“Scientific challenges in the Arctic: Open water”, Published online 12 October 2011 | Nature 478, 174-177 (2011) | doi</w:t>
      </w:r>
      <w:proofErr w:type="gramStart"/>
      <w:r w:rsidRPr="009948CE">
        <w:t>:10.1038</w:t>
      </w:r>
      <w:proofErr w:type="gramEnd"/>
      <w:r w:rsidRPr="009948CE">
        <w:t>/478174a, http://www.nature.com/news/2011/111012/full/478174a.html]/sbhag 6.30.2014</w:t>
      </w:r>
    </w:p>
    <w:p w:rsidR="0037157F" w:rsidRPr="009948CE" w:rsidRDefault="0037157F" w:rsidP="0037157F">
      <w:r w:rsidRPr="009948CE">
        <w:t xml:space="preserve">Eventually, shipping companies might start to use the Arctic as a short-cut for transporting goods between cities on the Pacific Rim and those bordering the Atlantic. Experimental voyages have been made along the north coast of Russia, and a smattering of ships has crossed the Northwest Passage north of Canada. But </w:t>
      </w:r>
      <w:r w:rsidRPr="009948CE">
        <w:rPr>
          <w:rStyle w:val="StyleBoldUnderline"/>
        </w:rPr>
        <w:t>don't expect a significant rise in trans-Arctic traffic any time soon.</w:t>
      </w:r>
      <w:r w:rsidRPr="009948CE">
        <w:t xml:space="preserve"> In a 2009 assessment3, </w:t>
      </w:r>
      <w:r w:rsidRPr="009948CE">
        <w:rPr>
          <w:rStyle w:val="StyleBoldUnderline"/>
        </w:rPr>
        <w:t>the Arctic Council, an intergovernmental forum for issues affecting the region, projected</w:t>
      </w:r>
      <w:r w:rsidRPr="009948CE">
        <w:t xml:space="preserve"> that most of the </w:t>
      </w:r>
      <w:r w:rsidRPr="009948CE">
        <w:rPr>
          <w:rStyle w:val="StyleBoldUnderline"/>
        </w:rPr>
        <w:t>shipping</w:t>
      </w:r>
      <w:r w:rsidRPr="009948CE">
        <w:t xml:space="preserve"> in the region </w:t>
      </w:r>
      <w:r w:rsidRPr="009948CE">
        <w:rPr>
          <w:rStyle w:val="StyleBoldUnderline"/>
        </w:rPr>
        <w:t>will</w:t>
      </w:r>
      <w:r w:rsidRPr="009948CE">
        <w:t xml:space="preserve"> </w:t>
      </w:r>
      <w:r w:rsidRPr="009948CE">
        <w:rPr>
          <w:rStyle w:val="StyleBoldUnderline"/>
        </w:rPr>
        <w:t>involve</w:t>
      </w:r>
      <w:r w:rsidRPr="009948CE">
        <w:t xml:space="preserve"> </w:t>
      </w:r>
      <w:r w:rsidRPr="009948CE">
        <w:rPr>
          <w:rStyle w:val="StyleBoldUnderline"/>
        </w:rPr>
        <w:t>bringing supplies to northern communitie</w:t>
      </w:r>
      <w:r w:rsidRPr="009948CE">
        <w:t>s and exporting resources such as oil and minerals</w:t>
      </w:r>
      <w:r w:rsidRPr="009948CE">
        <w:rPr>
          <w:rStyle w:val="StyleBoldUnderline"/>
        </w:rPr>
        <w:t>, for at least the next decade and possibly much longer</w:t>
      </w:r>
      <w:r w:rsidRPr="009948CE">
        <w:t>. "The notion that the Arctic Ocean will become a Panama Canal or a Suez Canal is a figment of the media," says Lawson Brigham, a geographer at the University of Alaska Fairbanks and chairman of the assessment. But, he adds, "</w:t>
      </w:r>
      <w:proofErr w:type="gramStart"/>
      <w:r w:rsidRPr="009948CE">
        <w:rPr>
          <w:rStyle w:val="StyleBoldUnderline"/>
        </w:rPr>
        <w:t>there</w:t>
      </w:r>
      <w:proofErr w:type="gramEnd"/>
      <w:r w:rsidRPr="009948CE">
        <w:rPr>
          <w:rStyle w:val="StyleBoldUnderline"/>
        </w:rPr>
        <w:t xml:space="preserve"> may be a short, summer 'window of opportunity'</w:t>
      </w:r>
      <w:r w:rsidRPr="009948CE">
        <w:t xml:space="preserve"> for trans-Arctic navigation". These changes are creating a sense of urgency among scientists trying to answer a string of questions about the region (see 'Top questions in Arctic research'). </w:t>
      </w:r>
      <w:r w:rsidRPr="009948CE">
        <w:rPr>
          <w:rStyle w:val="StyleBoldUnderline"/>
        </w:rPr>
        <w:t>Researchers</w:t>
      </w:r>
      <w:r w:rsidRPr="009948CE">
        <w:t xml:space="preserve"> seeking access to the Arctic Ocean have </w:t>
      </w:r>
      <w:r w:rsidRPr="009948CE">
        <w:rPr>
          <w:rStyle w:val="StyleBoldUnderline"/>
        </w:rPr>
        <w:t>traditionally relied on icebreakers</w:t>
      </w:r>
      <w:r w:rsidRPr="009948CE">
        <w:t xml:space="preserve"> to get through the ice. </w:t>
      </w:r>
      <w:r w:rsidRPr="009948CE">
        <w:rPr>
          <w:rStyle w:val="StyleBoldUnderline"/>
        </w:rPr>
        <w:t>But these ships are in short supply</w:t>
      </w:r>
      <w:r w:rsidRPr="009948CE">
        <w:t xml:space="preserve"> in the United States and, to a lesser extent, in Europe, because of lack of investment. </w:t>
      </w:r>
      <w:r w:rsidRPr="009948CE">
        <w:rPr>
          <w:rStyle w:val="StyleBoldUnderline"/>
        </w:rPr>
        <w:t>Even ice-strengthened vessels can be difficult</w:t>
      </w:r>
      <w:r w:rsidRPr="009948CE">
        <w:t xml:space="preserve"> for researchers </w:t>
      </w:r>
      <w:r w:rsidRPr="009948CE">
        <w:rPr>
          <w:rStyle w:val="StyleBoldUnderline"/>
        </w:rPr>
        <w:t>to secure</w:t>
      </w:r>
      <w:r w:rsidRPr="009948CE">
        <w:t xml:space="preserve">. "Because of the retreat of the sea ice and the oil development we have pending in the Chukchi and Beaufort Seas, a lot of the </w:t>
      </w:r>
      <w:r w:rsidRPr="009948CE">
        <w:rPr>
          <w:rStyle w:val="StyleBoldUnderline"/>
        </w:rPr>
        <w:t>ice-strengthened vessels are being taken up by industry,</w:t>
      </w:r>
      <w:r w:rsidRPr="009948CE">
        <w:t xml:space="preserve">" says Jacqueline </w:t>
      </w:r>
      <w:proofErr w:type="spellStart"/>
      <w:r w:rsidRPr="009948CE">
        <w:t>Grebmeier</w:t>
      </w:r>
      <w:proofErr w:type="spellEnd"/>
      <w:r w:rsidRPr="009948CE">
        <w:t xml:space="preserve">, an Arctic researcher at the University of Maryland in </w:t>
      </w:r>
      <w:proofErr w:type="spellStart"/>
      <w:r w:rsidRPr="009948CE">
        <w:t>Solomons</w:t>
      </w:r>
      <w:proofErr w:type="spellEnd"/>
      <w:r w:rsidRPr="009948CE">
        <w:t xml:space="preserve"> who has made several trips through the region on the Canadian Coast Guard icebreaker Sir Wilfrid Laurier. </w:t>
      </w:r>
      <w:r w:rsidRPr="009948CE">
        <w:rPr>
          <w:rStyle w:val="StyleBoldUnderline"/>
        </w:rPr>
        <w:t>Ice-strengthened vessels, meanwhile, are not sturdy enough to provide the kind of access that scientists most desire</w:t>
      </w:r>
      <w:r w:rsidRPr="009948CE">
        <w:t xml:space="preserve">. "A lot of the processes that are really fundamental to the understanding of how Arctic climate, oceanography and biology work are not happening in summer time," says Lester </w:t>
      </w:r>
      <w:proofErr w:type="spellStart"/>
      <w:r w:rsidRPr="009948CE">
        <w:t>Lembke-Jene</w:t>
      </w:r>
      <w:proofErr w:type="spellEnd"/>
      <w:r w:rsidRPr="009948CE">
        <w:t>, a marine geologist at the Alfred Wegener Institute for Polar and Marine Research in Bremerhaven, Germany. "</w:t>
      </w:r>
      <w:r w:rsidRPr="009948CE">
        <w:rPr>
          <w:rStyle w:val="StyleBoldUnderline"/>
        </w:rPr>
        <w:t>If you don't have the full annual observation</w:t>
      </w:r>
      <w:r w:rsidRPr="009948CE">
        <w:t>," he says, "</w:t>
      </w:r>
      <w:r w:rsidRPr="009948CE">
        <w:rPr>
          <w:rStyle w:val="StyleBoldUnderline"/>
        </w:rPr>
        <w:t>you have a very, very imbalanced and narrow glimpse of what's going on</w:t>
      </w:r>
      <w:r w:rsidRPr="009948CE">
        <w:t xml:space="preserve"> there."</w:t>
      </w:r>
    </w:p>
    <w:p w:rsidR="0037157F" w:rsidRPr="00A579CA" w:rsidRDefault="0037157F" w:rsidP="00A579CA">
      <w:pPr>
        <w:pStyle w:val="Heading4"/>
      </w:pPr>
      <w:r w:rsidRPr="00A579CA">
        <w:lastRenderedPageBreak/>
        <w:t xml:space="preserve">2050 at the earliest – </w:t>
      </w:r>
      <w:proofErr w:type="spellStart"/>
      <w:r w:rsidRPr="00A579CA">
        <w:t>ipcc</w:t>
      </w:r>
      <w:proofErr w:type="spellEnd"/>
      <w:r w:rsidRPr="00A579CA">
        <w:t xml:space="preserve"> data</w:t>
      </w:r>
    </w:p>
    <w:p w:rsidR="0037157F" w:rsidRPr="009948CE" w:rsidRDefault="0037157F" w:rsidP="0037157F">
      <w:r w:rsidRPr="009948CE">
        <w:t xml:space="preserve">Andrew </w:t>
      </w:r>
      <w:proofErr w:type="spellStart"/>
      <w:r w:rsidRPr="009948CE">
        <w:rPr>
          <w:rStyle w:val="StyleStyleBold12pt"/>
        </w:rPr>
        <w:t>Critchlow</w:t>
      </w:r>
      <w:proofErr w:type="spellEnd"/>
      <w:r w:rsidRPr="009948CE">
        <w:t xml:space="preserve"> is the Telegraph's Business News Editor. Andrew helps to oversee business coverage across print and online for the Telegraph. Formerly Middle East managing editor for Dow Jones Newswires and Australasia bureau chief for The Wall Street Journal, Andrew is an expert on energy, commodities and Arab business, </w:t>
      </w:r>
      <w:r w:rsidRPr="009948CE">
        <w:rPr>
          <w:rStyle w:val="StyleStyleBold12pt"/>
        </w:rPr>
        <w:t>5-30</w:t>
      </w:r>
      <w:r w:rsidRPr="009948CE">
        <w:t>-2014 [“Sea change for commodities as Arctic melt transforms trade routes”, Telegraph, http://www.telegraph.co.uk/finance/commodities/10733099/Sea-change-for-commodities-as-Arctic-melt-transforms-trade-routes.html]/sbhag 6.30.2014</w:t>
      </w:r>
    </w:p>
    <w:p w:rsidR="0037157F" w:rsidRPr="009948CE" w:rsidRDefault="0037157F" w:rsidP="0037157F">
      <w:pPr>
        <w:rPr>
          <w:rStyle w:val="StyleBoldUnderline"/>
        </w:rPr>
      </w:pPr>
      <w:r w:rsidRPr="009948CE">
        <w:rPr>
          <w:rStyle w:val="StyleBoldUnderline"/>
        </w:rPr>
        <w:t>The</w:t>
      </w:r>
      <w:r w:rsidRPr="009948CE">
        <w:t xml:space="preserve"> UN’s Intergovernmental Panel on Climate Change (</w:t>
      </w:r>
      <w:r w:rsidRPr="009948CE">
        <w:rPr>
          <w:rStyle w:val="StyleBoldUnderline"/>
        </w:rPr>
        <w:t>IPCC</w:t>
      </w:r>
      <w:r w:rsidRPr="009948CE">
        <w:t xml:space="preserve">) </w:t>
      </w:r>
      <w:r w:rsidRPr="009948CE">
        <w:rPr>
          <w:rStyle w:val="StyleBoldUnderline"/>
        </w:rPr>
        <w:t>is expected to revea</w:t>
      </w:r>
      <w:r w:rsidRPr="009948CE">
        <w:t xml:space="preserve">l in </w:t>
      </w:r>
      <w:r w:rsidRPr="009948CE">
        <w:rPr>
          <w:rStyle w:val="StyleBoldUnderline"/>
        </w:rPr>
        <w:t>a</w:t>
      </w:r>
      <w:r w:rsidRPr="009948CE">
        <w:t xml:space="preserve"> closely watched </w:t>
      </w:r>
      <w:r w:rsidRPr="009948CE">
        <w:rPr>
          <w:rStyle w:val="StyleBoldUnderline"/>
        </w:rPr>
        <w:t>report</w:t>
      </w:r>
      <w:r w:rsidRPr="009948CE">
        <w:t xml:space="preserve"> this week </w:t>
      </w:r>
      <w:r w:rsidRPr="009948CE">
        <w:rPr>
          <w:rStyle w:val="StyleBoldUnderline"/>
        </w:rPr>
        <w:t>that warmer sea temperatures by 2050 could open up new channels across the Arctic Northern Sea Route (NSR).</w:t>
      </w:r>
      <w:r w:rsidRPr="009948CE">
        <w:t xml:space="preserve"> According to the report, global warming could mean that at current rates the NSR will remain open to shipping for around 125 days per year, </w:t>
      </w:r>
      <w:r w:rsidRPr="009948CE">
        <w:rPr>
          <w:rStyle w:val="StyleBoldUnderline"/>
        </w:rPr>
        <w:t>up from an average of about 50 days at the moment.</w:t>
      </w:r>
    </w:p>
    <w:p w:rsidR="0037157F" w:rsidRPr="009948CE" w:rsidRDefault="0037157F" w:rsidP="0037157F"/>
    <w:p w:rsidR="0037157F" w:rsidRPr="009948CE" w:rsidRDefault="0037157F" w:rsidP="0037157F"/>
    <w:p w:rsidR="00A579CA" w:rsidRPr="009948CE" w:rsidRDefault="00A579CA" w:rsidP="00A579CA">
      <w:pPr>
        <w:pStyle w:val="Heading4"/>
      </w:pPr>
      <w:r w:rsidRPr="009948CE">
        <w:t xml:space="preserve">Networking hub requirements restrict the Arctic shipping route from ever being economically beneficial </w:t>
      </w:r>
    </w:p>
    <w:p w:rsidR="00A579CA" w:rsidRPr="009948CE" w:rsidRDefault="00A579CA" w:rsidP="00A579CA">
      <w:r w:rsidRPr="009948CE">
        <w:rPr>
          <w:rStyle w:val="StyleStyleBold12pt"/>
        </w:rPr>
        <w:t>Carmel</w:t>
      </w:r>
      <w:r w:rsidRPr="009948CE">
        <w:t xml:space="preserve">, U.S. Naval Institute, </w:t>
      </w:r>
      <w:r w:rsidRPr="009948CE">
        <w:rPr>
          <w:rStyle w:val="StyleStyleBold12pt"/>
        </w:rPr>
        <w:t>13</w:t>
      </w:r>
    </w:p>
    <w:p w:rsidR="00A579CA" w:rsidRPr="009948CE" w:rsidRDefault="00A579CA" w:rsidP="00A579CA">
      <w:r w:rsidRPr="009948CE">
        <w:t xml:space="preserve">(Stephen, Proceedings Magazine, “The Cold, </w:t>
      </w:r>
      <w:proofErr w:type="gramStart"/>
      <w:r w:rsidRPr="009948CE">
        <w:t>Hard</w:t>
      </w:r>
      <w:proofErr w:type="gramEnd"/>
      <w:r w:rsidRPr="009948CE">
        <w:t xml:space="preserve"> Realities of Arctic Shipping”, online: </w:t>
      </w:r>
      <w:hyperlink r:id="rId84" w:history="1">
        <w:r w:rsidRPr="009948CE">
          <w:rPr>
            <w:rStyle w:val="Hyperlink"/>
            <w:rFonts w:asciiTheme="minorHAnsi" w:hAnsiTheme="minorHAnsi"/>
            <w:sz w:val="24"/>
          </w:rPr>
          <w:t>http://www.usni.org/magazines/proceedings/2013-07</w:t>
        </w:r>
      </w:hyperlink>
      <w:r w:rsidRPr="009948CE">
        <w:t>)</w:t>
      </w:r>
    </w:p>
    <w:p w:rsidR="00A579CA" w:rsidRPr="009948CE" w:rsidRDefault="00A579CA" w:rsidP="00A579CA"/>
    <w:p w:rsidR="00A579CA" w:rsidRPr="009948CE" w:rsidRDefault="00A579CA" w:rsidP="00A579CA">
      <w:r w:rsidRPr="009948CE">
        <w:rPr>
          <w:rStyle w:val="StyleBoldUnderline"/>
        </w:rPr>
        <w:t>Containerships operate in networks with “strings” (routes) of many ports serviced by multiple ships on a steady schedule</w:t>
      </w:r>
      <w:r w:rsidRPr="009948CE">
        <w:t xml:space="preserve">. For example, a </w:t>
      </w:r>
      <w:r w:rsidRPr="009948CE">
        <w:rPr>
          <w:rStyle w:val="StyleBoldUnderline"/>
        </w:rPr>
        <w:t>U.S. East Coast to Southwest Asia route of 42 days round trip serviced by six ships means regular weekly service out of the ports on that route</w:t>
      </w:r>
      <w:r w:rsidRPr="009948CE">
        <w:t xml:space="preserve">. </w:t>
      </w:r>
      <w:r w:rsidRPr="009948CE">
        <w:rPr>
          <w:rStyle w:val="StyleBoldUnderline"/>
        </w:rPr>
        <w:t>Routes frequently intersect at key transshipment ports</w:t>
      </w:r>
      <w:r w:rsidRPr="009948CE">
        <w:t xml:space="preserve"> such as Singapore or Algeciras, Spain</w:t>
      </w:r>
      <w:r w:rsidRPr="009948CE">
        <w:rPr>
          <w:rStyle w:val="Emphasis"/>
        </w:rPr>
        <w:t>. Network economics are a considerable part of the overall cost-efficiency picture in a container service</w:t>
      </w:r>
      <w:r w:rsidRPr="009948CE">
        <w:rPr>
          <w:rStyle w:val="StyleBoldUnderline"/>
        </w:rPr>
        <w:t>. Transit across the Arctic,</w:t>
      </w:r>
      <w:r w:rsidRPr="009948CE">
        <w:t xml:space="preserve"> while shorter for certain port pairs, </w:t>
      </w:r>
      <w:r w:rsidRPr="009948CE">
        <w:rPr>
          <w:rStyle w:val="StyleBoldUnderline"/>
        </w:rPr>
        <w:t xml:space="preserve">may not be shorter for a network that services a number of ports on both sides or </w:t>
      </w:r>
      <w:r w:rsidRPr="009948CE">
        <w:rPr>
          <w:rStyle w:val="Emphasis"/>
        </w:rPr>
        <w:t>call at a major transshipment hub.</w:t>
      </w:r>
      <w:r w:rsidRPr="009948CE">
        <w:t xml:space="preserve"> A requirement to call at Singapore for example, means </w:t>
      </w:r>
      <w:r w:rsidRPr="009948CE">
        <w:rPr>
          <w:rStyle w:val="StyleBoldUnderline"/>
        </w:rPr>
        <w:t>the Northern Sea Route would not be shorter</w:t>
      </w:r>
      <w:r w:rsidRPr="009948CE">
        <w:t xml:space="preserve">. Were the service to be restricted to just those ports where the distance is shorter, then </w:t>
      </w:r>
      <w:r w:rsidRPr="009948CE">
        <w:rPr>
          <w:rStyle w:val="StyleBoldUnderline"/>
        </w:rPr>
        <w:t xml:space="preserve">all the economic advantages of network economics are lost. </w:t>
      </w:r>
      <w:r w:rsidRPr="009948CE">
        <w:t xml:space="preserve">At the very most, </w:t>
      </w:r>
      <w:r w:rsidRPr="009948CE">
        <w:rPr>
          <w:rStyle w:val="StyleBoldUnderline"/>
        </w:rPr>
        <w:t>the Arctic is serviceable just three to four months a year, and no one is predicting an ice-diminished Arctic in the winter</w:t>
      </w:r>
      <w:r w:rsidRPr="009948CE">
        <w:t xml:space="preserve">. </w:t>
      </w:r>
      <w:r w:rsidRPr="009948CE">
        <w:rPr>
          <w:rStyle w:val="StyleBoldUnderline"/>
        </w:rPr>
        <w:t>Developing routes</w:t>
      </w:r>
      <w:r w:rsidRPr="009948CE">
        <w:t xml:space="preserve"> that would increase the attractiveness of Arctic paths from a network perspective </w:t>
      </w:r>
      <w:r w:rsidRPr="009948CE">
        <w:rPr>
          <w:rStyle w:val="StyleBoldUnderline"/>
        </w:rPr>
        <w:t>is not economically feasible as long as they are useful only a third of the year or less</w:t>
      </w:r>
      <w:r w:rsidRPr="009948CE">
        <w:t xml:space="preserve">.¶ </w:t>
      </w:r>
    </w:p>
    <w:p w:rsidR="00A579CA" w:rsidRPr="009948CE" w:rsidRDefault="00A579CA" w:rsidP="00A579CA"/>
    <w:p w:rsidR="00A579CA" w:rsidRPr="009948CE" w:rsidRDefault="00A579CA" w:rsidP="00A579CA"/>
    <w:p w:rsidR="00A579CA" w:rsidRPr="009948CE" w:rsidRDefault="00A579CA" w:rsidP="00A579CA"/>
    <w:p w:rsidR="00A579CA" w:rsidRPr="009948CE" w:rsidRDefault="00A579CA" w:rsidP="00A579CA">
      <w:pPr>
        <w:pStyle w:val="Heading4"/>
      </w:pPr>
      <w:r w:rsidRPr="009948CE">
        <w:t>Even if the route is shorter, Arctic shipping is still much more expensive and time consuming than the Suez or Panama routes</w:t>
      </w:r>
    </w:p>
    <w:p w:rsidR="00A579CA" w:rsidRPr="009948CE" w:rsidRDefault="00A579CA" w:rsidP="00A579CA">
      <w:r w:rsidRPr="009948CE">
        <w:rPr>
          <w:rStyle w:val="StyleStyleBold12pt"/>
        </w:rPr>
        <w:t>Carmel</w:t>
      </w:r>
      <w:r w:rsidRPr="009948CE">
        <w:t xml:space="preserve">, U.S. Naval Institute, </w:t>
      </w:r>
      <w:r w:rsidRPr="009948CE">
        <w:rPr>
          <w:rStyle w:val="StyleStyleBold12pt"/>
        </w:rPr>
        <w:t>13</w:t>
      </w:r>
    </w:p>
    <w:p w:rsidR="00A579CA" w:rsidRPr="009948CE" w:rsidRDefault="00A579CA" w:rsidP="00A579CA">
      <w:r w:rsidRPr="009948CE">
        <w:t xml:space="preserve">(Stephen, Proceedings Magazine, “The Cold, </w:t>
      </w:r>
      <w:proofErr w:type="gramStart"/>
      <w:r w:rsidRPr="009948CE">
        <w:t>Hard</w:t>
      </w:r>
      <w:proofErr w:type="gramEnd"/>
      <w:r w:rsidRPr="009948CE">
        <w:t xml:space="preserve"> Realities of Arctic Shipping”, online: </w:t>
      </w:r>
      <w:hyperlink r:id="rId85" w:history="1">
        <w:r w:rsidRPr="009948CE">
          <w:rPr>
            <w:rStyle w:val="Hyperlink"/>
            <w:rFonts w:asciiTheme="minorHAnsi" w:hAnsiTheme="minorHAnsi"/>
            <w:sz w:val="24"/>
          </w:rPr>
          <w:t>http://www.usni.org/magazines/proceedings/2013-07</w:t>
        </w:r>
      </w:hyperlink>
      <w:r w:rsidRPr="009948CE">
        <w:t>)</w:t>
      </w:r>
    </w:p>
    <w:p w:rsidR="00A579CA" w:rsidRPr="009948CE" w:rsidRDefault="00A579CA" w:rsidP="00A579CA">
      <w:pPr>
        <w:rPr>
          <w:rStyle w:val="StyleStyleBold12pt"/>
        </w:rPr>
      </w:pPr>
    </w:p>
    <w:p w:rsidR="00A579CA" w:rsidRPr="009948CE" w:rsidRDefault="00A579CA" w:rsidP="00A579CA">
      <w:r w:rsidRPr="009948CE">
        <w:t xml:space="preserve">In predicting increased traffic </w:t>
      </w:r>
      <w:r w:rsidRPr="009948CE">
        <w:rPr>
          <w:rStyle w:val="StyleBoldUnderline"/>
        </w:rPr>
        <w:t>through the Arctic it is often noted that routes across the top are up to 40 percent shorter than the more traditional routes</w:t>
      </w:r>
      <w:r w:rsidRPr="009948CE">
        <w:t xml:space="preserve"> between Asia and Europe (</w:t>
      </w:r>
      <w:r w:rsidRPr="009948CE">
        <w:rPr>
          <w:rStyle w:val="Emphasis"/>
        </w:rPr>
        <w:t>via the Suez Canal</w:t>
      </w:r>
      <w:r w:rsidRPr="009948CE">
        <w:t xml:space="preserve">) </w:t>
      </w:r>
      <w:r w:rsidRPr="009948CE">
        <w:rPr>
          <w:rStyle w:val="StyleBoldUnderline"/>
        </w:rPr>
        <w:t xml:space="preserve">or </w:t>
      </w:r>
      <w:r w:rsidRPr="009948CE">
        <w:t xml:space="preserve">the East Coast of the United States </w:t>
      </w:r>
      <w:r w:rsidRPr="009948CE">
        <w:rPr>
          <w:rStyle w:val="StyleBoldUnderline"/>
        </w:rPr>
        <w:t>(via the Panama Canal</w:t>
      </w:r>
      <w:r w:rsidRPr="009948CE">
        <w:t xml:space="preserve">). </w:t>
      </w:r>
      <w:hyperlink r:id="rId86" w:anchor="footnotes" w:history="1">
        <w:r w:rsidRPr="009948CE">
          <w:rPr>
            <w:rStyle w:val="Hyperlink"/>
            <w:rFonts w:asciiTheme="minorHAnsi" w:hAnsiTheme="minorHAnsi"/>
            <w:sz w:val="24"/>
          </w:rPr>
          <w:t xml:space="preserve">4 </w:t>
        </w:r>
      </w:hyperlink>
      <w:r w:rsidRPr="009948CE">
        <w:rPr>
          <w:rStyle w:val="StyleBoldUnderline"/>
        </w:rPr>
        <w:t>The assumption is that shorter equals faster and cheaper.</w:t>
      </w:r>
      <w:r w:rsidRPr="009948CE">
        <w:t xml:space="preserve"> But </w:t>
      </w:r>
      <w:r w:rsidRPr="009948CE">
        <w:rPr>
          <w:rStyle w:val="Emphasis"/>
        </w:rPr>
        <w:t xml:space="preserve">in the Arctic, the shortest distance is normally neither faster nor cheaper </w:t>
      </w:r>
      <w:r w:rsidRPr="009948CE">
        <w:rPr>
          <w:rStyle w:val="StyleBoldUnderline"/>
        </w:rPr>
        <w:t xml:space="preserve">for the type of transit shipping usually associated with global </w:t>
      </w:r>
      <w:proofErr w:type="gramStart"/>
      <w:r w:rsidRPr="009948CE">
        <w:rPr>
          <w:rStyle w:val="StyleBoldUnderline"/>
        </w:rPr>
        <w:t>commerce,</w:t>
      </w:r>
      <w:proofErr w:type="gramEnd"/>
      <w:r w:rsidRPr="009948CE">
        <w:t xml:space="preserve"> particularly that involving containerships.¶ </w:t>
      </w:r>
      <w:r w:rsidRPr="009948CE">
        <w:rPr>
          <w:rStyle w:val="StyleBoldUnderline"/>
        </w:rPr>
        <w:t>Container shipping is considerably different from bulk shipping, making the economics of the Arctic as a transit route unappealing.</w:t>
      </w:r>
      <w:r w:rsidRPr="009948CE">
        <w:t xml:space="preserve"> There are many things, such as </w:t>
      </w:r>
      <w:r w:rsidRPr="009948CE">
        <w:rPr>
          <w:rStyle w:val="StyleBoldUnderline"/>
        </w:rPr>
        <w:t xml:space="preserve">construction standards, outfitting, and crew </w:t>
      </w:r>
      <w:r w:rsidRPr="009948CE">
        <w:rPr>
          <w:rStyle w:val="StyleBoldUnderline"/>
        </w:rPr>
        <w:lastRenderedPageBreak/>
        <w:t>training for example, that make Arctic-capable ships more expensive to build and operate</w:t>
      </w:r>
      <w:r w:rsidRPr="009948CE">
        <w:t xml:space="preserve">. In addition, </w:t>
      </w:r>
      <w:r w:rsidRPr="009948CE">
        <w:rPr>
          <w:rStyle w:val="StyleBoldUnderline"/>
        </w:rPr>
        <w:t>those more expensive construction features are useful only during the short ice season but represent a cost the ship carries throughout the year</w:t>
      </w:r>
      <w:r w:rsidRPr="009948CE">
        <w:t xml:space="preserve">. </w:t>
      </w:r>
      <w:r w:rsidRPr="009948CE">
        <w:rPr>
          <w:rStyle w:val="StyleBoldUnderline"/>
        </w:rPr>
        <w:t>Other issues also make the Arctic a much more expensive place to operate, such as the need for icebreakers, lack of support infrastructure, and pending IMO requirements on fuel.</w:t>
      </w:r>
      <w:r w:rsidRPr="009948CE">
        <w:t xml:space="preserve"> </w:t>
      </w:r>
      <w:hyperlink r:id="rId87" w:anchor="footnotes" w:history="1">
        <w:r w:rsidRPr="009948CE">
          <w:rPr>
            <w:rStyle w:val="Hyperlink"/>
            <w:rFonts w:asciiTheme="minorHAnsi" w:hAnsiTheme="minorHAnsi"/>
            <w:sz w:val="24"/>
          </w:rPr>
          <w:t xml:space="preserve">5 </w:t>
        </w:r>
      </w:hyperlink>
      <w:r w:rsidRPr="009948CE">
        <w:t>But to keep the discussion at a manageable level it is important to focus on a few key issues.</w:t>
      </w:r>
    </w:p>
    <w:p w:rsidR="00A579CA" w:rsidRPr="009948CE" w:rsidRDefault="00A579CA" w:rsidP="00A579CA"/>
    <w:p w:rsidR="00A579CA" w:rsidRPr="009948CE" w:rsidRDefault="00A579CA" w:rsidP="00A579CA"/>
    <w:p w:rsidR="00A579CA" w:rsidRPr="009948CE" w:rsidRDefault="00A579CA" w:rsidP="00A579CA">
      <w:pPr>
        <w:pStyle w:val="Heading4"/>
      </w:pPr>
      <w:r w:rsidRPr="009948CE">
        <w:t>Arctic Circle won’t be accessible for commercial or military use</w:t>
      </w:r>
    </w:p>
    <w:p w:rsidR="00A579CA" w:rsidRPr="009948CE" w:rsidRDefault="00A579CA" w:rsidP="00A579CA">
      <w:r w:rsidRPr="009948CE">
        <w:rPr>
          <w:rStyle w:val="StyleStyleBold12pt"/>
        </w:rPr>
        <w:t>Holmes,</w:t>
      </w:r>
      <w:r w:rsidRPr="009948CE">
        <w:t xml:space="preserve"> Professor of Strategy at U.S. Naval War College, 10/29/</w:t>
      </w:r>
      <w:r w:rsidRPr="009948CE">
        <w:rPr>
          <w:rStyle w:val="StyleStyleBold12pt"/>
        </w:rPr>
        <w:t>12</w:t>
      </w:r>
    </w:p>
    <w:p w:rsidR="00A579CA" w:rsidRPr="009948CE" w:rsidRDefault="00A579CA" w:rsidP="00A579CA">
      <w:r w:rsidRPr="009948CE">
        <w:t xml:space="preserve">(James, “The Arctic is the Mediterranean of the 21st century.” Online: </w:t>
      </w:r>
      <w:hyperlink r:id="rId88" w:history="1">
        <w:r w:rsidRPr="00587885">
          <w:rPr>
            <w:rStyle w:val="Hyperlink"/>
          </w:rPr>
          <w:t>http://www.foreignpolicy.com/articles/2012/10/29/open_seas</w:t>
        </w:r>
      </w:hyperlink>
      <w:r w:rsidRPr="00587885">
        <w:t>)</w:t>
      </w:r>
    </w:p>
    <w:p w:rsidR="00A579CA" w:rsidRPr="009948CE" w:rsidRDefault="00A579CA" w:rsidP="00A579CA"/>
    <w:p w:rsidR="00A579CA" w:rsidRPr="009948CE" w:rsidRDefault="00A579CA" w:rsidP="00A579CA">
      <w:pPr>
        <w:rPr>
          <w:rStyle w:val="Emphasis"/>
        </w:rPr>
      </w:pPr>
      <w:r w:rsidRPr="009948CE">
        <w:t>Admittedly</w:t>
      </w:r>
      <w:r w:rsidRPr="009948CE">
        <w:rPr>
          <w:rStyle w:val="Emphasis"/>
        </w:rPr>
        <w:t>, an accessible Arctic Ocean probably won't rearrange the physical and mental map of the world to the same degree as the Suez or Panama canals</w:t>
      </w:r>
      <w:r w:rsidRPr="009948CE">
        <w:t xml:space="preserve">. Even Admiral </w:t>
      </w:r>
      <w:proofErr w:type="spellStart"/>
      <w:r w:rsidRPr="009948CE">
        <w:t>Titley's</w:t>
      </w:r>
      <w:proofErr w:type="spellEnd"/>
      <w:r w:rsidRPr="009948CE">
        <w:t xml:space="preserve"> forecast indicates that </w:t>
      </w:r>
      <w:r w:rsidRPr="009948CE">
        <w:rPr>
          <w:rStyle w:val="StyleBoldUnderline"/>
        </w:rPr>
        <w:t>northern waters will remain off-limits to shipping around eleven months of the year, as the icecap expands and contracts.</w:t>
      </w:r>
      <w:r w:rsidRPr="009948CE">
        <w:t xml:space="preserve"> Consequently, </w:t>
      </w:r>
      <w:r w:rsidRPr="009948CE">
        <w:rPr>
          <w:rStyle w:val="StyleBoldUnderline"/>
        </w:rPr>
        <w:t>there will be a rhythm to polar seafaring not found in temperate seas.</w:t>
      </w:r>
      <w:r w:rsidRPr="009948CE">
        <w:t xml:space="preserve"> And that </w:t>
      </w:r>
      <w:r w:rsidRPr="009948CE">
        <w:rPr>
          <w:rStyle w:val="StyleBoldUnderline"/>
        </w:rPr>
        <w:t>seasonal rhythm could be erratic</w:t>
      </w:r>
      <w:r w:rsidRPr="009948CE">
        <w:t xml:space="preserve">. The </w:t>
      </w:r>
      <w:r w:rsidRPr="009948CE">
        <w:rPr>
          <w:rStyle w:val="StyleBoldUnderline"/>
        </w:rPr>
        <w:t>icepack's advance and retreat will</w:t>
      </w:r>
      <w:r w:rsidRPr="009948CE">
        <w:t xml:space="preserve"> presumably </w:t>
      </w:r>
      <w:r w:rsidRPr="009948CE">
        <w:rPr>
          <w:rStyle w:val="StyleBoldUnderline"/>
        </w:rPr>
        <w:t>vary from year to year</w:t>
      </w:r>
      <w:r w:rsidRPr="009948CE">
        <w:t xml:space="preserve"> with temperature fluctuations. </w:t>
      </w:r>
      <w:r w:rsidRPr="009948CE">
        <w:rPr>
          <w:rStyle w:val="StyleBoldUnderline"/>
        </w:rPr>
        <w:t xml:space="preserve">Navigable routes will prove unpredictable -- </w:t>
      </w:r>
      <w:r w:rsidRPr="009948CE">
        <w:rPr>
          <w:rStyle w:val="Emphasis"/>
        </w:rPr>
        <w:t>limiting the scope of commercial and military endeavors.</w:t>
      </w:r>
    </w:p>
    <w:p w:rsidR="00A579CA" w:rsidRPr="009948CE" w:rsidRDefault="00A579CA" w:rsidP="00A579CA">
      <w:pPr>
        <w:rPr>
          <w:rStyle w:val="Emphasis"/>
        </w:rPr>
      </w:pPr>
    </w:p>
    <w:p w:rsidR="00A579CA" w:rsidRPr="009948CE" w:rsidRDefault="00A579CA" w:rsidP="00A579CA"/>
    <w:p w:rsidR="00A579CA" w:rsidRPr="009948CE" w:rsidRDefault="00A579CA" w:rsidP="00A579CA"/>
    <w:p w:rsidR="0037157F" w:rsidRPr="009948CE" w:rsidRDefault="0037157F" w:rsidP="0037157F">
      <w:pPr>
        <w:pStyle w:val="Heading2"/>
        <w:rPr>
          <w:szCs w:val="28"/>
        </w:rPr>
      </w:pPr>
      <w:r w:rsidRPr="009948CE">
        <w:rPr>
          <w:szCs w:val="28"/>
        </w:rPr>
        <w:lastRenderedPageBreak/>
        <w:t>Other</w:t>
      </w:r>
    </w:p>
    <w:p w:rsidR="0037157F" w:rsidRPr="009948CE" w:rsidRDefault="0037157F" w:rsidP="0037157F"/>
    <w:p w:rsidR="0037157F" w:rsidRDefault="0037157F" w:rsidP="0037157F">
      <w:pPr>
        <w:pStyle w:val="Heading3"/>
      </w:pPr>
      <w:r w:rsidRPr="009948CE">
        <w:lastRenderedPageBreak/>
        <w:t>Midterms Link</w:t>
      </w:r>
      <w:r w:rsidR="00196267">
        <w:t>s</w:t>
      </w:r>
    </w:p>
    <w:p w:rsidR="00196267" w:rsidRPr="00196267" w:rsidRDefault="00196267" w:rsidP="00196267"/>
    <w:p w:rsidR="00196267" w:rsidRPr="00196267" w:rsidRDefault="00196267" w:rsidP="00196267">
      <w:r w:rsidRPr="00196267">
        <w:rPr>
          <w:rStyle w:val="Heading4Char"/>
        </w:rPr>
        <w:t xml:space="preserve">Artic co-op linked with Ukraine crisis – plan viewed as appeasement </w:t>
      </w:r>
      <w:r w:rsidRPr="00196267">
        <w:rPr>
          <w:rStyle w:val="Heading4Char"/>
        </w:rPr>
        <w:br/>
      </w:r>
      <w:proofErr w:type="spellStart"/>
      <w:r w:rsidRPr="00196267">
        <w:t>Quaile</w:t>
      </w:r>
      <w:proofErr w:type="spellEnd"/>
      <w:r w:rsidRPr="00196267">
        <w:t xml:space="preserve"> and </w:t>
      </w:r>
      <w:proofErr w:type="spellStart"/>
      <w:r w:rsidRPr="00196267">
        <w:t>Welle</w:t>
      </w:r>
      <w:proofErr w:type="spellEnd"/>
      <w:r w:rsidRPr="00196267">
        <w:t>, Environmental Journalists, 5/21/14</w:t>
      </w:r>
      <w:r w:rsidRPr="00196267">
        <w:br/>
        <w:t>(Irene and Deutsche, “Ukraine’s Shadow on Arctic Cooperation”, http://www.alaskadispatch.com/article/20140521/ukraine-s-shadow-arctic-cooperation)</w:t>
      </w:r>
    </w:p>
    <w:p w:rsidR="00196267" w:rsidRPr="00196267" w:rsidRDefault="00196267" w:rsidP="00196267">
      <w:pPr>
        <w:rPr>
          <w:rFonts w:eastAsia="Times New Roman"/>
          <w:u w:val="single"/>
        </w:rPr>
      </w:pPr>
      <w:r w:rsidRPr="00196267">
        <w:br/>
      </w:r>
      <w:r w:rsidRPr="00196267">
        <w:rPr>
          <w:rStyle w:val="StyleBoldUnderline"/>
        </w:rPr>
        <w:t>When a meeting of the Senior Arctic Officials of the Arctic Council scheduled to take place in Canada in June was canceled, one couldn’t help assuming the political standoff between Russia, on the one side, and the United States and other European partners on the other over Ukraine must have played a role</w:t>
      </w:r>
      <w:r w:rsidRPr="00196267">
        <w:rPr>
          <w:rFonts w:eastAsia="Times New Roman"/>
          <w:sz w:val="16"/>
        </w:rPr>
        <w:t xml:space="preserve">. The Arctic Council Secretariat, based in </w:t>
      </w:r>
      <w:proofErr w:type="spellStart"/>
      <w:r w:rsidRPr="00196267">
        <w:rPr>
          <w:rFonts w:eastAsia="Times New Roman"/>
          <w:sz w:val="16"/>
        </w:rPr>
        <w:t>Tromso</w:t>
      </w:r>
      <w:proofErr w:type="spellEnd"/>
      <w:r w:rsidRPr="00196267">
        <w:rPr>
          <w:rFonts w:eastAsia="Times New Roman"/>
          <w:sz w:val="16"/>
        </w:rPr>
        <w:t xml:space="preserve"> in Norway, was keen to play down any political implications. In response to my inquiry, I was told the meeting had been rescheduled in form of teleconferences and written exchanges, and various meetings of Council working groups and task forces were going ahead in the coming weeks in Canada and in other Arctic Council member states. </w:t>
      </w:r>
      <w:proofErr w:type="gramStart"/>
      <w:r w:rsidRPr="00196267">
        <w:rPr>
          <w:rFonts w:eastAsia="Times New Roman"/>
          <w:sz w:val="16"/>
        </w:rPr>
        <w:t>Business as usual?</w:t>
      </w:r>
      <w:proofErr w:type="gramEnd"/>
      <w:r w:rsidRPr="00196267">
        <w:rPr>
          <w:rFonts w:eastAsia="Times New Roman"/>
          <w:sz w:val="16"/>
        </w:rPr>
        <w:t xml:space="preserve"> When Canada, which currently holds the chair of the Arctic Council, boycotted a working meeting of the organization planned for April in Moscow, Environment Minister Leona </w:t>
      </w:r>
      <w:proofErr w:type="spellStart"/>
      <w:r w:rsidRPr="00196267">
        <w:rPr>
          <w:rFonts w:eastAsia="Times New Roman"/>
          <w:sz w:val="16"/>
        </w:rPr>
        <w:t>Aglukkaq</w:t>
      </w:r>
      <w:proofErr w:type="spellEnd"/>
      <w:r w:rsidRPr="00196267">
        <w:rPr>
          <w:rFonts w:eastAsia="Times New Roman"/>
          <w:sz w:val="16"/>
        </w:rPr>
        <w:t xml:space="preserve"> called it a “principled stand” against Russian actions in Ukraine</w:t>
      </w:r>
      <w:r w:rsidRPr="00196267">
        <w:rPr>
          <w:rFonts w:eastAsia="Times New Roman"/>
          <w:u w:val="single"/>
        </w:rPr>
        <w:t xml:space="preserve">. </w:t>
      </w:r>
      <w:r w:rsidRPr="00196267">
        <w:rPr>
          <w:rStyle w:val="StyleBoldUnderline"/>
        </w:rPr>
        <w:t>On other levels, the political repercussions of the Ukraine crisis for the Arctic are undisputed. A statement from the U.S. State Department reads: “Given Russia’s ongoing violation of Ukraine’s sovereignty and territorial integrity, the US government has taken a number of actions, to include curtailing official government-to-government contacts and meetings with the Russian Federation on a case-by-case basis.” That includes Arctic-related events. The withdrawal of State Department funding for a hazard-reduction workshop planned for June between Russian scientists and their U.S. counterparts</w:t>
      </w:r>
      <w:r w:rsidRPr="00196267">
        <w:rPr>
          <w:rFonts w:eastAsia="Times New Roman"/>
          <w:sz w:val="16"/>
        </w:rPr>
        <w:t xml:space="preserve">. The head of Russia’s emergency services also failed to show up at an international meeting in Alaska last month. </w:t>
      </w:r>
      <w:r w:rsidRPr="00196267">
        <w:rPr>
          <w:rStyle w:val="StyleBoldUnderline"/>
        </w:rPr>
        <w:t>With the West looking to broaden sanctions against Russia because of the Ukraine dispute, relations between the two factions are bound to be strained in a region where climate change has set off a highly competitive race for oil, gas and other resources.</w:t>
      </w:r>
    </w:p>
    <w:p w:rsidR="00196267" w:rsidRDefault="00196267" w:rsidP="00196267">
      <w:pPr>
        <w:pStyle w:val="Heading4"/>
      </w:pPr>
      <w:r w:rsidRPr="00196267">
        <w:t xml:space="preserve">Co-op with Russia hurts </w:t>
      </w:r>
      <w:proofErr w:type="spellStart"/>
      <w:r w:rsidRPr="00196267">
        <w:t>dems</w:t>
      </w:r>
      <w:proofErr w:type="spellEnd"/>
      <w:r w:rsidRPr="00196267">
        <w:t xml:space="preserve"> in elections </w:t>
      </w:r>
    </w:p>
    <w:p w:rsidR="00196267" w:rsidRPr="009948CE" w:rsidRDefault="00196267" w:rsidP="00196267">
      <w:r w:rsidRPr="009948CE">
        <w:rPr>
          <w:rStyle w:val="StyleStyleBold12pt"/>
        </w:rPr>
        <w:t>RCP 3-26</w:t>
      </w:r>
      <w:r w:rsidRPr="009948CE">
        <w:t>-14 [Adam O'Neal and Caitlin Huey-Burns, U.S.-Russia Tensions: A Key Issue in the Midterms</w:t>
      </w:r>
      <w:proofErr w:type="gramStart"/>
      <w:r w:rsidRPr="009948CE">
        <w:t>?,</w:t>
      </w:r>
      <w:proofErr w:type="gramEnd"/>
      <w:r w:rsidRPr="009948CE">
        <w:t xml:space="preserve"> http://www.realclearpolitics.com/articles/2014/03/26/us-russia_tensions_a_key_issue_in_the_midterms_122055.html]</w:t>
      </w:r>
    </w:p>
    <w:p w:rsidR="00196267" w:rsidRPr="009948CE" w:rsidRDefault="00196267" w:rsidP="00196267">
      <w:pPr>
        <w:spacing w:before="150" w:after="150"/>
        <w:rPr>
          <w:rFonts w:asciiTheme="minorHAnsi" w:hAnsiTheme="minorHAnsi"/>
          <w:b/>
          <w:color w:val="000000"/>
          <w:sz w:val="24"/>
          <w:shd w:val="clear" w:color="auto" w:fill="FFFFFF"/>
        </w:rPr>
      </w:pPr>
      <w:r w:rsidRPr="009948CE">
        <w:rPr>
          <w:rStyle w:val="StyleBoldUnderline"/>
        </w:rPr>
        <w:t>But that doesn’t mean U.S.-Russia tensions will fade into obscurity between now and Nov. 4. If confrontations continue and Ukraine’s future remains uncertain</w:t>
      </w:r>
      <w:r w:rsidRPr="009948CE">
        <w:rPr>
          <w:rFonts w:asciiTheme="minorHAnsi" w:eastAsia="Times New Roman" w:hAnsiTheme="minorHAnsi"/>
          <w:sz w:val="24"/>
          <w:u w:val="single"/>
        </w:rPr>
        <w:t xml:space="preserve">, </w:t>
      </w:r>
      <w:r w:rsidRPr="009948CE">
        <w:rPr>
          <w:rStyle w:val="Emphasis"/>
        </w:rPr>
        <w:t>foreign policy may very well loom large in voters’ minds</w:t>
      </w:r>
      <w:r w:rsidRPr="009948CE">
        <w:t xml:space="preserve">. Of course, Russia’s annexation of Crimea has not angered or upset Americans as much as the crumbling situation in Iraq --where tens of thousands of U.S. troops were at risk -- did in 2006. </w:t>
      </w:r>
      <w:r w:rsidRPr="009948CE">
        <w:rPr>
          <w:rStyle w:val="StyleBoldUnderline"/>
        </w:rPr>
        <w:t>But</w:t>
      </w:r>
      <w:r w:rsidRPr="009948CE">
        <w:rPr>
          <w:rStyle w:val="Emphasis"/>
        </w:rPr>
        <w:t xml:space="preserve"> Obama’s </w:t>
      </w:r>
      <w:hyperlink r:id="rId89" w:tgtFrame="_blank" w:history="1">
        <w:r w:rsidRPr="00196267">
          <w:rPr>
            <w:rStyle w:val="Emphasis"/>
          </w:rPr>
          <w:t>perceived weakness</w:t>
        </w:r>
      </w:hyperlink>
      <w:r w:rsidRPr="00196267">
        <w:rPr>
          <w:rStyle w:val="Emphasis"/>
        </w:rPr>
        <w:t xml:space="preserve"> </w:t>
      </w:r>
      <w:r w:rsidRPr="009948CE">
        <w:rPr>
          <w:rStyle w:val="Emphasis"/>
        </w:rPr>
        <w:t>abroad could continue to hurt his approval ratings</w:t>
      </w:r>
      <w:r w:rsidRPr="009948CE">
        <w:rPr>
          <w:rFonts w:asciiTheme="minorHAnsi" w:eastAsia="Times New Roman" w:hAnsiTheme="minorHAnsi"/>
          <w:sz w:val="24"/>
          <w:u w:val="single"/>
        </w:rPr>
        <w:t xml:space="preserve">, </w:t>
      </w:r>
      <w:r w:rsidRPr="009948CE">
        <w:rPr>
          <w:rStyle w:val="StyleBoldUnderline"/>
        </w:rPr>
        <w:t>along with vulnerable Democratic incumbents whose fates are in part tied to the</w:t>
      </w:r>
      <w:r w:rsidRPr="009948CE">
        <w:rPr>
          <w:rFonts w:asciiTheme="minorHAnsi" w:eastAsia="Times New Roman" w:hAnsiTheme="minorHAnsi"/>
          <w:sz w:val="24"/>
          <w:u w:val="single"/>
        </w:rPr>
        <w:t xml:space="preserve"> </w:t>
      </w:r>
      <w:r w:rsidRPr="009948CE">
        <w:rPr>
          <w:rStyle w:val="StyleBoldUnderline"/>
        </w:rPr>
        <w:t>president’s popularity</w:t>
      </w:r>
      <w:r w:rsidRPr="009948CE">
        <w:t xml:space="preserve">. Asked if the party would try to tie those Democrats to the president’s Russia policy, RNC spokesman </w:t>
      </w:r>
      <w:proofErr w:type="spellStart"/>
      <w:r w:rsidRPr="009948CE">
        <w:t>Raffi</w:t>
      </w:r>
      <w:proofErr w:type="spellEnd"/>
      <w:r w:rsidRPr="009948CE">
        <w:t xml:space="preserve"> Williams told </w:t>
      </w:r>
      <w:proofErr w:type="spellStart"/>
      <w:r w:rsidRPr="009948CE">
        <w:t>RealClearPolitics</w:t>
      </w:r>
      <w:proofErr w:type="spellEnd"/>
      <w:r w:rsidRPr="009948CE">
        <w:t xml:space="preserve"> that “</w:t>
      </w:r>
      <w:r w:rsidRPr="009948CE">
        <w:rPr>
          <w:rStyle w:val="StyleBoldUnderline"/>
        </w:rPr>
        <w:t xml:space="preserve">Obama and Democrat senators’ policies just haven't worked out like they promised Americans. From </w:t>
      </w:r>
      <w:proofErr w:type="spellStart"/>
      <w:r w:rsidRPr="009948CE">
        <w:rPr>
          <w:rStyle w:val="StyleBoldUnderline"/>
        </w:rPr>
        <w:t>ObamaCare</w:t>
      </w:r>
      <w:proofErr w:type="spellEnd"/>
      <w:r w:rsidRPr="009948CE">
        <w:rPr>
          <w:rStyle w:val="StyleBoldUnderline"/>
        </w:rPr>
        <w:t xml:space="preserve"> to the economy to foreign policy, we've seen ineffective leadership and disappointing results.” </w:t>
      </w:r>
    </w:p>
    <w:p w:rsidR="00196267" w:rsidRDefault="00196267" w:rsidP="0037157F">
      <w:pPr>
        <w:pStyle w:val="Heading4"/>
      </w:pPr>
    </w:p>
    <w:p w:rsidR="0037157F" w:rsidRPr="009948CE" w:rsidRDefault="0037157F" w:rsidP="0037157F">
      <w:pPr>
        <w:pStyle w:val="Heading4"/>
      </w:pPr>
      <w:r w:rsidRPr="009948CE">
        <w:t xml:space="preserve">GOP would make the plan the centerpiece of its midterms strategy – public opposes </w:t>
      </w:r>
      <w:r w:rsidR="00196267">
        <w:t>Russian appeasement</w:t>
      </w:r>
    </w:p>
    <w:p w:rsidR="0037157F" w:rsidRPr="009948CE" w:rsidRDefault="0037157F" w:rsidP="0037157F">
      <w:r w:rsidRPr="009948CE">
        <w:rPr>
          <w:rStyle w:val="StyleStyleBold12pt"/>
        </w:rPr>
        <w:t>RCP 3-26</w:t>
      </w:r>
      <w:r w:rsidRPr="009948CE">
        <w:t>-14 [Adam O'Neal and Caitlin Huey-Burns, U.S.-Russia Tensions: A Key Issue in the Midterms</w:t>
      </w:r>
      <w:proofErr w:type="gramStart"/>
      <w:r w:rsidRPr="009948CE">
        <w:t>?,</w:t>
      </w:r>
      <w:proofErr w:type="gramEnd"/>
      <w:r w:rsidRPr="009948CE">
        <w:t xml:space="preserve"> http://www.realclearpolitics.com/articles/2014/03/26/us-russia_tensions_a_key_issue_in_the_midterms_122055.html]</w:t>
      </w:r>
    </w:p>
    <w:p w:rsidR="0037157F" w:rsidRPr="009948CE" w:rsidRDefault="0037157F" w:rsidP="0037157F"/>
    <w:p w:rsidR="00996DAD" w:rsidRDefault="0037157F" w:rsidP="00DD2519">
      <w:r w:rsidRPr="009948CE">
        <w:rPr>
          <w:rStyle w:val="StyleBoldUnderline"/>
        </w:rPr>
        <w:t>Russia’s</w:t>
      </w:r>
      <w:r w:rsidRPr="009948CE">
        <w:rPr>
          <w:sz w:val="14"/>
        </w:rPr>
        <w:t xml:space="preserve"> recent geopolitical </w:t>
      </w:r>
      <w:r w:rsidRPr="009948CE">
        <w:rPr>
          <w:rStyle w:val="StyleBoldUnderline"/>
        </w:rPr>
        <w:t>clashes with the U</w:t>
      </w:r>
      <w:r w:rsidRPr="009948CE">
        <w:rPr>
          <w:sz w:val="14"/>
        </w:rPr>
        <w:t xml:space="preserve">nited </w:t>
      </w:r>
      <w:r w:rsidRPr="009948CE">
        <w:rPr>
          <w:rStyle w:val="StyleBoldUnderline"/>
        </w:rPr>
        <w:t>S</w:t>
      </w:r>
      <w:r w:rsidRPr="009948CE">
        <w:rPr>
          <w:sz w:val="14"/>
        </w:rPr>
        <w:t xml:space="preserve">tates -- first </w:t>
      </w:r>
      <w:r w:rsidRPr="009948CE">
        <w:rPr>
          <w:rStyle w:val="StyleBoldUnderline"/>
        </w:rPr>
        <w:t>over Syria</w:t>
      </w:r>
      <w:r w:rsidRPr="009948CE">
        <w:rPr>
          <w:sz w:val="14"/>
        </w:rPr>
        <w:t xml:space="preserve">, </w:t>
      </w:r>
      <w:r w:rsidRPr="009948CE">
        <w:rPr>
          <w:rStyle w:val="StyleBoldUnderline"/>
        </w:rPr>
        <w:t>and</w:t>
      </w:r>
      <w:r w:rsidRPr="009948CE">
        <w:rPr>
          <w:sz w:val="14"/>
        </w:rPr>
        <w:t xml:space="preserve"> now </w:t>
      </w:r>
      <w:r w:rsidRPr="009948CE">
        <w:rPr>
          <w:rStyle w:val="StyleBoldUnderline"/>
        </w:rPr>
        <w:t>Ukraine</w:t>
      </w:r>
      <w:r w:rsidRPr="009948CE">
        <w:rPr>
          <w:sz w:val="14"/>
        </w:rPr>
        <w:t xml:space="preserve"> -- </w:t>
      </w:r>
      <w:r w:rsidRPr="009948CE">
        <w:rPr>
          <w:rStyle w:val="StyleBoldUnderline"/>
        </w:rPr>
        <w:t>have been a heated component of the American political conversation</w:t>
      </w:r>
      <w:r w:rsidRPr="009948CE">
        <w:rPr>
          <w:sz w:val="14"/>
        </w:rPr>
        <w:t xml:space="preserve"> at times during the last year. Unsurprisingly, </w:t>
      </w:r>
      <w:r w:rsidRPr="009948CE">
        <w:rPr>
          <w:rStyle w:val="StyleBoldUnderline"/>
        </w:rPr>
        <w:t xml:space="preserve">the issue has become </w:t>
      </w:r>
      <w:r w:rsidRPr="009948CE">
        <w:rPr>
          <w:rStyle w:val="StyleBoldUnderline"/>
        </w:rPr>
        <w:lastRenderedPageBreak/>
        <w:t>highly politicized, with Republicans ripping the president as “feckless” and naïve</w:t>
      </w:r>
      <w:r w:rsidRPr="009948CE">
        <w:rPr>
          <w:sz w:val="14"/>
        </w:rPr>
        <w:t xml:space="preserve">, and Democrats accusing the GOP of undermining U.S. foreign policy objectives. With the partisan rhetoric escalating and Election Day on the horizon, some </w:t>
      </w:r>
      <w:r w:rsidRPr="009948CE">
        <w:rPr>
          <w:rStyle w:val="StyleBoldUnderline"/>
        </w:rPr>
        <w:t xml:space="preserve">Republicans appear ready to make such international developments a </w:t>
      </w:r>
      <w:r w:rsidRPr="009948CE">
        <w:rPr>
          <w:rStyle w:val="Emphasis"/>
        </w:rPr>
        <w:t>central element</w:t>
      </w:r>
      <w:r w:rsidRPr="009948CE">
        <w:rPr>
          <w:rStyle w:val="StyleBoldUnderline"/>
        </w:rPr>
        <w:t xml:space="preserve"> in midterm messaging. </w:t>
      </w:r>
      <w:r w:rsidRPr="009948CE">
        <w:rPr>
          <w:sz w:val="14"/>
        </w:rPr>
        <w:t xml:space="preserve">Texas Sen. John </w:t>
      </w:r>
      <w:proofErr w:type="spellStart"/>
      <w:r w:rsidRPr="009948CE">
        <w:rPr>
          <w:rStyle w:val="StyleBoldUnderline"/>
        </w:rPr>
        <w:t>Cornyn</w:t>
      </w:r>
      <w:proofErr w:type="spellEnd"/>
      <w:r w:rsidRPr="009948CE">
        <w:rPr>
          <w:rStyle w:val="StyleBoldUnderline"/>
        </w:rPr>
        <w:t xml:space="preserve"> told RCP that the president’s handling of Russia could “absolutely” become a major issue in his re-election campaign later this year. </w:t>
      </w:r>
      <w:r w:rsidRPr="009948CE">
        <w:rPr>
          <w:sz w:val="14"/>
        </w:rPr>
        <w:t>The former National Republican Senatorial Committee chairman, who supports providing Ukraine with military assistance, said his constituents are concerned about the president’s foreign policy leadership. “As America retreats [under Obama], more people are filling that void, and Vladimir Putin just happens to be the most recent one,” he said. When Republican Sen. Lindsey Graham went home to South Carolina during last week’s recess he received more questions from constituents on foreign policy as it relates to Russia than ever before. “</w:t>
      </w:r>
      <w:r w:rsidRPr="009948CE">
        <w:rPr>
          <w:rStyle w:val="StyleBoldUnderline"/>
        </w:rPr>
        <w:t>It’s not lost on folks that what Russia is doing is probably a symptom of a greater problem</w:t>
      </w:r>
      <w:r w:rsidRPr="009948CE">
        <w:rPr>
          <w:sz w:val="14"/>
        </w:rPr>
        <w:t xml:space="preserve">, and how we handle Russia . . . in many ways determines the outcome of Iran, so people connect those two things,” he said. “The Congress is not doing very well because we can’t get our act together, but </w:t>
      </w:r>
      <w:r w:rsidRPr="009948CE">
        <w:rPr>
          <w:rStyle w:val="StyleBoldUnderline"/>
        </w:rPr>
        <w:t>there is a growing perception that our foreign policy is failing.”</w:t>
      </w:r>
      <w:r w:rsidRPr="009948CE">
        <w:rPr>
          <w:sz w:val="14"/>
        </w:rPr>
        <w:t xml:space="preserve"> </w:t>
      </w:r>
      <w:r w:rsidRPr="009948CE">
        <w:rPr>
          <w:rStyle w:val="StyleBoldUnderline"/>
        </w:rPr>
        <w:t>Graham is a top congressional critic of President Obama’s foreign policy and recently linked Russia’s invasion of Crimea to</w:t>
      </w:r>
      <w:r w:rsidRPr="009948CE">
        <w:rPr>
          <w:sz w:val="14"/>
        </w:rPr>
        <w:t xml:space="preserve"> State Department failings in the 2012 killing of four Americans in </w:t>
      </w:r>
      <w:r w:rsidRPr="009948CE">
        <w:rPr>
          <w:rStyle w:val="StyleBoldUnderline"/>
        </w:rPr>
        <w:t>Benghazi</w:t>
      </w:r>
      <w:r w:rsidRPr="009948CE">
        <w:rPr>
          <w:sz w:val="14"/>
        </w:rPr>
        <w:t xml:space="preserve">. And </w:t>
      </w:r>
      <w:r w:rsidRPr="009948CE">
        <w:rPr>
          <w:rStyle w:val="StyleBoldUnderline"/>
        </w:rPr>
        <w:t>such alleged connections are fueling discussion among his constituents</w:t>
      </w:r>
      <w:r w:rsidRPr="009948CE">
        <w:rPr>
          <w:sz w:val="14"/>
        </w:rPr>
        <w:t xml:space="preserve">. “At Rotary clubs, chambers of commerce and Republican Party events, it totally dominates. Talk about President Obama’s foreign policy failing and you get almost complete agreement on the Republican side,” Graham said. </w:t>
      </w:r>
      <w:r w:rsidRPr="009948CE">
        <w:rPr>
          <w:rStyle w:val="StyleBoldUnderline"/>
        </w:rPr>
        <w:t>Lawmakers on both sides of the aisle generally agree that the United States should impose severe penalties on Russia</w:t>
      </w:r>
      <w:r w:rsidRPr="009948CE">
        <w:rPr>
          <w:sz w:val="14"/>
        </w:rPr>
        <w:t xml:space="preserve"> for its aggression in Ukraine. Given that </w:t>
      </w:r>
      <w:r w:rsidRPr="009948CE">
        <w:rPr>
          <w:rStyle w:val="StyleBoldUnderline"/>
        </w:rPr>
        <w:t>more than two-thirds of Americans consider Russia a threat to the U.S</w:t>
      </w:r>
      <w:r w:rsidRPr="009948CE">
        <w:rPr>
          <w:sz w:val="14"/>
        </w:rPr>
        <w:t xml:space="preserve">., it’s not a hard position to take. But arguments over the legislative specifics reflect the partisan divide, and </w:t>
      </w:r>
      <w:r w:rsidRPr="009948CE">
        <w:rPr>
          <w:rStyle w:val="StyleBoldUnderline"/>
        </w:rPr>
        <w:t>the debate has grown contentious</w:t>
      </w:r>
      <w:r w:rsidRPr="009948CE">
        <w:rPr>
          <w:sz w:val="14"/>
        </w:rPr>
        <w:t xml:space="preserve">, delaying movement on a bill to aid Ukraine and impose further sanctions. </w:t>
      </w:r>
    </w:p>
    <w:sectPr w:rsidR="00996D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6645" w:rsidRDefault="00216645" w:rsidP="005F5576">
      <w:r>
        <w:separator/>
      </w:r>
    </w:p>
  </w:endnote>
  <w:endnote w:type="continuationSeparator" w:id="0">
    <w:p w:rsidR="00216645" w:rsidRDefault="0021664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swiss"/>
    <w:pitch w:val="variable"/>
    <w:sig w:usb0="E00002FF" w:usb1="6AC7FDFB" w:usb2="00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6645" w:rsidRDefault="00216645" w:rsidP="005F5576">
      <w:r>
        <w:separator/>
      </w:r>
    </w:p>
  </w:footnote>
  <w:footnote w:type="continuationSeparator" w:id="0">
    <w:p w:rsidR="00216645" w:rsidRDefault="00216645"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BF07641"/>
    <w:multiLevelType w:val="hybridMultilevel"/>
    <w:tmpl w:val="232E0F4C"/>
    <w:lvl w:ilvl="0" w:tplc="7FD20F10">
      <w:start w:val="1"/>
      <w:numFmt w:val="decimal"/>
      <w:lvlText w:val="%1."/>
      <w:lvlJc w:val="left"/>
      <w:pPr>
        <w:tabs>
          <w:tab w:val="num" w:pos="720"/>
        </w:tabs>
        <w:ind w:left="720" w:hanging="360"/>
      </w:pPr>
      <w:rPr>
        <w:rFonts w:hint="default"/>
      </w:rPr>
    </w:lvl>
    <w:lvl w:ilvl="1" w:tplc="4A1EC8C8" w:tentative="1">
      <w:start w:val="1"/>
      <w:numFmt w:val="lowerLetter"/>
      <w:lvlText w:val="%2."/>
      <w:lvlJc w:val="left"/>
      <w:pPr>
        <w:tabs>
          <w:tab w:val="num" w:pos="1440"/>
        </w:tabs>
        <w:ind w:left="1440" w:hanging="360"/>
      </w:pPr>
    </w:lvl>
    <w:lvl w:ilvl="2" w:tplc="4232C3A6" w:tentative="1">
      <w:start w:val="1"/>
      <w:numFmt w:val="lowerRoman"/>
      <w:lvlText w:val="%3."/>
      <w:lvlJc w:val="right"/>
      <w:pPr>
        <w:tabs>
          <w:tab w:val="num" w:pos="2160"/>
        </w:tabs>
        <w:ind w:left="2160" w:hanging="180"/>
      </w:pPr>
    </w:lvl>
    <w:lvl w:ilvl="3" w:tplc="60088AFC" w:tentative="1">
      <w:start w:val="1"/>
      <w:numFmt w:val="decimal"/>
      <w:lvlText w:val="%4."/>
      <w:lvlJc w:val="left"/>
      <w:pPr>
        <w:tabs>
          <w:tab w:val="num" w:pos="2880"/>
        </w:tabs>
        <w:ind w:left="2880" w:hanging="360"/>
      </w:pPr>
    </w:lvl>
    <w:lvl w:ilvl="4" w:tplc="8152A37C" w:tentative="1">
      <w:start w:val="1"/>
      <w:numFmt w:val="lowerLetter"/>
      <w:lvlText w:val="%5."/>
      <w:lvlJc w:val="left"/>
      <w:pPr>
        <w:tabs>
          <w:tab w:val="num" w:pos="3600"/>
        </w:tabs>
        <w:ind w:left="3600" w:hanging="360"/>
      </w:pPr>
    </w:lvl>
    <w:lvl w:ilvl="5" w:tplc="35AEC2B0" w:tentative="1">
      <w:start w:val="1"/>
      <w:numFmt w:val="lowerRoman"/>
      <w:lvlText w:val="%6."/>
      <w:lvlJc w:val="right"/>
      <w:pPr>
        <w:tabs>
          <w:tab w:val="num" w:pos="4320"/>
        </w:tabs>
        <w:ind w:left="4320" w:hanging="180"/>
      </w:pPr>
    </w:lvl>
    <w:lvl w:ilvl="6" w:tplc="6A86135E" w:tentative="1">
      <w:start w:val="1"/>
      <w:numFmt w:val="decimal"/>
      <w:lvlText w:val="%7."/>
      <w:lvlJc w:val="left"/>
      <w:pPr>
        <w:tabs>
          <w:tab w:val="num" w:pos="5040"/>
        </w:tabs>
        <w:ind w:left="5040" w:hanging="360"/>
      </w:pPr>
    </w:lvl>
    <w:lvl w:ilvl="7" w:tplc="7068B4FC" w:tentative="1">
      <w:start w:val="1"/>
      <w:numFmt w:val="lowerLetter"/>
      <w:lvlText w:val="%8."/>
      <w:lvlJc w:val="left"/>
      <w:pPr>
        <w:tabs>
          <w:tab w:val="num" w:pos="5760"/>
        </w:tabs>
        <w:ind w:left="5760" w:hanging="360"/>
      </w:pPr>
    </w:lvl>
    <w:lvl w:ilvl="8" w:tplc="BC8A6DDE"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157F"/>
    <w:rsid w:val="000022F2"/>
    <w:rsid w:val="00002E22"/>
    <w:rsid w:val="0000459F"/>
    <w:rsid w:val="00004EB4"/>
    <w:rsid w:val="000203EA"/>
    <w:rsid w:val="0002196C"/>
    <w:rsid w:val="00021F29"/>
    <w:rsid w:val="00027EED"/>
    <w:rsid w:val="0003041D"/>
    <w:rsid w:val="00033028"/>
    <w:rsid w:val="000360A7"/>
    <w:rsid w:val="00040C98"/>
    <w:rsid w:val="00046DB3"/>
    <w:rsid w:val="00052A1D"/>
    <w:rsid w:val="00055E12"/>
    <w:rsid w:val="00064A59"/>
    <w:rsid w:val="0007162E"/>
    <w:rsid w:val="00073B9A"/>
    <w:rsid w:val="00080EAC"/>
    <w:rsid w:val="00082803"/>
    <w:rsid w:val="00090287"/>
    <w:rsid w:val="00090B93"/>
    <w:rsid w:val="00090BA2"/>
    <w:rsid w:val="000978A3"/>
    <w:rsid w:val="00097D7E"/>
    <w:rsid w:val="000A1D39"/>
    <w:rsid w:val="000A4FA5"/>
    <w:rsid w:val="000B61C8"/>
    <w:rsid w:val="000C2544"/>
    <w:rsid w:val="000C7370"/>
    <w:rsid w:val="000C767D"/>
    <w:rsid w:val="000D0B76"/>
    <w:rsid w:val="000D1024"/>
    <w:rsid w:val="000D2AE5"/>
    <w:rsid w:val="000D3A26"/>
    <w:rsid w:val="000D3D8D"/>
    <w:rsid w:val="000E41A3"/>
    <w:rsid w:val="000F37E7"/>
    <w:rsid w:val="0011067B"/>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4734"/>
    <w:rsid w:val="0018565A"/>
    <w:rsid w:val="0019587B"/>
    <w:rsid w:val="00196267"/>
    <w:rsid w:val="001A4F0E"/>
    <w:rsid w:val="001B0A04"/>
    <w:rsid w:val="001B3CEC"/>
    <w:rsid w:val="001C1D82"/>
    <w:rsid w:val="001C2147"/>
    <w:rsid w:val="001C587E"/>
    <w:rsid w:val="001C7C90"/>
    <w:rsid w:val="001D0D51"/>
    <w:rsid w:val="001D4304"/>
    <w:rsid w:val="001F7572"/>
    <w:rsid w:val="0020006E"/>
    <w:rsid w:val="002009AE"/>
    <w:rsid w:val="002101DA"/>
    <w:rsid w:val="00216645"/>
    <w:rsid w:val="00217499"/>
    <w:rsid w:val="0024023F"/>
    <w:rsid w:val="00240C4E"/>
    <w:rsid w:val="00243DC0"/>
    <w:rsid w:val="00250E16"/>
    <w:rsid w:val="00257696"/>
    <w:rsid w:val="0026382E"/>
    <w:rsid w:val="00272786"/>
    <w:rsid w:val="00277F1A"/>
    <w:rsid w:val="002879FB"/>
    <w:rsid w:val="00287AB7"/>
    <w:rsid w:val="00294D00"/>
    <w:rsid w:val="002A213E"/>
    <w:rsid w:val="002A612B"/>
    <w:rsid w:val="002A769A"/>
    <w:rsid w:val="002B68A4"/>
    <w:rsid w:val="002C571D"/>
    <w:rsid w:val="002C5772"/>
    <w:rsid w:val="002D02CF"/>
    <w:rsid w:val="002D0374"/>
    <w:rsid w:val="002D2946"/>
    <w:rsid w:val="002D529E"/>
    <w:rsid w:val="002D6BD6"/>
    <w:rsid w:val="002E4DD9"/>
    <w:rsid w:val="002F0314"/>
    <w:rsid w:val="002F3812"/>
    <w:rsid w:val="0031182D"/>
    <w:rsid w:val="00314B9D"/>
    <w:rsid w:val="00315CA2"/>
    <w:rsid w:val="0031653C"/>
    <w:rsid w:val="00316FEB"/>
    <w:rsid w:val="00326A3F"/>
    <w:rsid w:val="00326EEB"/>
    <w:rsid w:val="0033078A"/>
    <w:rsid w:val="00331559"/>
    <w:rsid w:val="00341D6C"/>
    <w:rsid w:val="00344E91"/>
    <w:rsid w:val="00347123"/>
    <w:rsid w:val="0034756E"/>
    <w:rsid w:val="00347E74"/>
    <w:rsid w:val="00351D97"/>
    <w:rsid w:val="00354B5B"/>
    <w:rsid w:val="0037157F"/>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16EA7"/>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2F26"/>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2BE9"/>
    <w:rsid w:val="005349E1"/>
    <w:rsid w:val="00537EF5"/>
    <w:rsid w:val="005420CC"/>
    <w:rsid w:val="005434D0"/>
    <w:rsid w:val="0054437C"/>
    <w:rsid w:val="00546D61"/>
    <w:rsid w:val="005579BF"/>
    <w:rsid w:val="00560C3E"/>
    <w:rsid w:val="00563468"/>
    <w:rsid w:val="00564DD2"/>
    <w:rsid w:val="00564EC2"/>
    <w:rsid w:val="00565EAE"/>
    <w:rsid w:val="00573677"/>
    <w:rsid w:val="00575F7D"/>
    <w:rsid w:val="00577947"/>
    <w:rsid w:val="00580383"/>
    <w:rsid w:val="00580E40"/>
    <w:rsid w:val="00587885"/>
    <w:rsid w:val="00590731"/>
    <w:rsid w:val="005A506B"/>
    <w:rsid w:val="005A701C"/>
    <w:rsid w:val="005B2444"/>
    <w:rsid w:val="005B2D14"/>
    <w:rsid w:val="005B3140"/>
    <w:rsid w:val="005C0B05"/>
    <w:rsid w:val="005D1156"/>
    <w:rsid w:val="005D2698"/>
    <w:rsid w:val="005E0681"/>
    <w:rsid w:val="005E3B08"/>
    <w:rsid w:val="005E3FE4"/>
    <w:rsid w:val="005E572E"/>
    <w:rsid w:val="005E76A2"/>
    <w:rsid w:val="005F5576"/>
    <w:rsid w:val="006014AB"/>
    <w:rsid w:val="00605F20"/>
    <w:rsid w:val="006075C7"/>
    <w:rsid w:val="006101C8"/>
    <w:rsid w:val="0061680A"/>
    <w:rsid w:val="00623B70"/>
    <w:rsid w:val="0063578B"/>
    <w:rsid w:val="00636B3D"/>
    <w:rsid w:val="00640AF1"/>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545AA"/>
    <w:rsid w:val="00757FBD"/>
    <w:rsid w:val="00760A29"/>
    <w:rsid w:val="00771E18"/>
    <w:rsid w:val="007739F1"/>
    <w:rsid w:val="007745C6"/>
    <w:rsid w:val="007755F6"/>
    <w:rsid w:val="007761AD"/>
    <w:rsid w:val="00777387"/>
    <w:rsid w:val="007815E5"/>
    <w:rsid w:val="00782E5C"/>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09AD"/>
    <w:rsid w:val="00897F92"/>
    <w:rsid w:val="008A64C9"/>
    <w:rsid w:val="008B180A"/>
    <w:rsid w:val="008B24B7"/>
    <w:rsid w:val="008B25E1"/>
    <w:rsid w:val="008C2CD8"/>
    <w:rsid w:val="008C5743"/>
    <w:rsid w:val="008C68EE"/>
    <w:rsid w:val="008C7F44"/>
    <w:rsid w:val="008D069B"/>
    <w:rsid w:val="008D4273"/>
    <w:rsid w:val="008D4EF3"/>
    <w:rsid w:val="008E0E4F"/>
    <w:rsid w:val="008E1592"/>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1969"/>
    <w:rsid w:val="00976675"/>
    <w:rsid w:val="00976FBF"/>
    <w:rsid w:val="00984B38"/>
    <w:rsid w:val="009948CE"/>
    <w:rsid w:val="00996180"/>
    <w:rsid w:val="009962E8"/>
    <w:rsid w:val="00996DAD"/>
    <w:rsid w:val="009A0636"/>
    <w:rsid w:val="009A6FF5"/>
    <w:rsid w:val="009B2B47"/>
    <w:rsid w:val="009B35DB"/>
    <w:rsid w:val="009C4298"/>
    <w:rsid w:val="009D0667"/>
    <w:rsid w:val="009D318C"/>
    <w:rsid w:val="00A06F9E"/>
    <w:rsid w:val="00A10B8B"/>
    <w:rsid w:val="00A20D78"/>
    <w:rsid w:val="00A2174A"/>
    <w:rsid w:val="00A26733"/>
    <w:rsid w:val="00A3595E"/>
    <w:rsid w:val="00A423D8"/>
    <w:rsid w:val="00A46C7F"/>
    <w:rsid w:val="00A53ECC"/>
    <w:rsid w:val="00A579CA"/>
    <w:rsid w:val="00A73245"/>
    <w:rsid w:val="00A77145"/>
    <w:rsid w:val="00A82989"/>
    <w:rsid w:val="00A86F0E"/>
    <w:rsid w:val="00A904FE"/>
    <w:rsid w:val="00A90DC2"/>
    <w:rsid w:val="00A9262C"/>
    <w:rsid w:val="00AB3B76"/>
    <w:rsid w:val="00AB61DD"/>
    <w:rsid w:val="00AB7E72"/>
    <w:rsid w:val="00AC222F"/>
    <w:rsid w:val="00AC2CC7"/>
    <w:rsid w:val="00AC7B3B"/>
    <w:rsid w:val="00AD3CE6"/>
    <w:rsid w:val="00AE1307"/>
    <w:rsid w:val="00AE3C8A"/>
    <w:rsid w:val="00AE7586"/>
    <w:rsid w:val="00AE79BC"/>
    <w:rsid w:val="00AF7A65"/>
    <w:rsid w:val="00B06710"/>
    <w:rsid w:val="00B07EBF"/>
    <w:rsid w:val="00B166CB"/>
    <w:rsid w:val="00B235E1"/>
    <w:rsid w:val="00B272CF"/>
    <w:rsid w:val="00B3145D"/>
    <w:rsid w:val="00B357BA"/>
    <w:rsid w:val="00B456FB"/>
    <w:rsid w:val="00B51139"/>
    <w:rsid w:val="00B564DB"/>
    <w:rsid w:val="00B768B6"/>
    <w:rsid w:val="00B77A1A"/>
    <w:rsid w:val="00B816A3"/>
    <w:rsid w:val="00B908D1"/>
    <w:rsid w:val="00B91D54"/>
    <w:rsid w:val="00B940D1"/>
    <w:rsid w:val="00BB58BD"/>
    <w:rsid w:val="00BB6A26"/>
    <w:rsid w:val="00BC1034"/>
    <w:rsid w:val="00BE2408"/>
    <w:rsid w:val="00BE3EC6"/>
    <w:rsid w:val="00BE455D"/>
    <w:rsid w:val="00BE5BEB"/>
    <w:rsid w:val="00BE6528"/>
    <w:rsid w:val="00BF2F29"/>
    <w:rsid w:val="00C0087A"/>
    <w:rsid w:val="00C05F9D"/>
    <w:rsid w:val="00C27212"/>
    <w:rsid w:val="00C34185"/>
    <w:rsid w:val="00C42DD6"/>
    <w:rsid w:val="00C545E7"/>
    <w:rsid w:val="00C66858"/>
    <w:rsid w:val="00C72E69"/>
    <w:rsid w:val="00C73434"/>
    <w:rsid w:val="00C7411E"/>
    <w:rsid w:val="00C84988"/>
    <w:rsid w:val="00CA4AF6"/>
    <w:rsid w:val="00CA53D3"/>
    <w:rsid w:val="00CA59CA"/>
    <w:rsid w:val="00CB2356"/>
    <w:rsid w:val="00CB4075"/>
    <w:rsid w:val="00CB4E6D"/>
    <w:rsid w:val="00CC23DE"/>
    <w:rsid w:val="00CC4B63"/>
    <w:rsid w:val="00CD3E3A"/>
    <w:rsid w:val="00CD7459"/>
    <w:rsid w:val="00CE55A6"/>
    <w:rsid w:val="00CF13FC"/>
    <w:rsid w:val="00CF34A6"/>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5E15"/>
    <w:rsid w:val="00D86024"/>
    <w:rsid w:val="00D91A00"/>
    <w:rsid w:val="00D94CA3"/>
    <w:rsid w:val="00D96595"/>
    <w:rsid w:val="00DA018C"/>
    <w:rsid w:val="00DA0A3F"/>
    <w:rsid w:val="00DA3C9D"/>
    <w:rsid w:val="00DB0F7E"/>
    <w:rsid w:val="00DB5489"/>
    <w:rsid w:val="00DB6C98"/>
    <w:rsid w:val="00DC701C"/>
    <w:rsid w:val="00DD2519"/>
    <w:rsid w:val="00DD7F91"/>
    <w:rsid w:val="00DF3977"/>
    <w:rsid w:val="00E00376"/>
    <w:rsid w:val="00E01016"/>
    <w:rsid w:val="00E043B1"/>
    <w:rsid w:val="00E05123"/>
    <w:rsid w:val="00E14EBD"/>
    <w:rsid w:val="00E16734"/>
    <w:rsid w:val="00E23260"/>
    <w:rsid w:val="00E2367A"/>
    <w:rsid w:val="00E27BC7"/>
    <w:rsid w:val="00E35FC9"/>
    <w:rsid w:val="00E36F40"/>
    <w:rsid w:val="00E377A4"/>
    <w:rsid w:val="00E41346"/>
    <w:rsid w:val="00E420E9"/>
    <w:rsid w:val="00E44ADF"/>
    <w:rsid w:val="00E454E6"/>
    <w:rsid w:val="00E4635D"/>
    <w:rsid w:val="00E61D76"/>
    <w:rsid w:val="00E674DB"/>
    <w:rsid w:val="00E70912"/>
    <w:rsid w:val="00E75F28"/>
    <w:rsid w:val="00E9062E"/>
    <w:rsid w:val="00E90AA6"/>
    <w:rsid w:val="00E977B8"/>
    <w:rsid w:val="00E97AD1"/>
    <w:rsid w:val="00E97D29"/>
    <w:rsid w:val="00EA109B"/>
    <w:rsid w:val="00EA15A8"/>
    <w:rsid w:val="00EA2926"/>
    <w:rsid w:val="00EB2CDE"/>
    <w:rsid w:val="00EC1A81"/>
    <w:rsid w:val="00EC7E5C"/>
    <w:rsid w:val="00ED4C74"/>
    <w:rsid w:val="00ED78F1"/>
    <w:rsid w:val="00EE4DCA"/>
    <w:rsid w:val="00EF0F62"/>
    <w:rsid w:val="00F007E1"/>
    <w:rsid w:val="00F0134E"/>
    <w:rsid w:val="00F057C6"/>
    <w:rsid w:val="00F17D96"/>
    <w:rsid w:val="00F22565"/>
    <w:rsid w:val="00F272E9"/>
    <w:rsid w:val="00F3380E"/>
    <w:rsid w:val="00F40837"/>
    <w:rsid w:val="00F42F79"/>
    <w:rsid w:val="00F47773"/>
    <w:rsid w:val="00F5019D"/>
    <w:rsid w:val="00F56308"/>
    <w:rsid w:val="00F568E8"/>
    <w:rsid w:val="00F60691"/>
    <w:rsid w:val="00F634D6"/>
    <w:rsid w:val="00F64385"/>
    <w:rsid w:val="00F6473F"/>
    <w:rsid w:val="00F76366"/>
    <w:rsid w:val="00F77859"/>
    <w:rsid w:val="00F80110"/>
    <w:rsid w:val="00F805C0"/>
    <w:rsid w:val="00FA4E76"/>
    <w:rsid w:val="00FB4261"/>
    <w:rsid w:val="00FB43B1"/>
    <w:rsid w:val="00FC0608"/>
    <w:rsid w:val="00FC2155"/>
    <w:rsid w:val="00FC41A7"/>
    <w:rsid w:val="00FC5C63"/>
    <w:rsid w:val="00FD3E84"/>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0"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53ECC"/>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A53EC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BlockText"/>
    <w:basedOn w:val="Normal"/>
    <w:next w:val="Normal"/>
    <w:link w:val="Heading2Char"/>
    <w:uiPriority w:val="2"/>
    <w:qFormat/>
    <w:rsid w:val="00A53EC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Underline Style,Heading 3 - Citation,Heading 3 Char Char, Char,Char1,Heading 3 Char3,Heading 3 Char4 Char Char,Heading 3 Char3 Char Char Char,Heading 3 Char1 Char Char Char Char,Heading 3 Char Char Char Char Char Char"/>
    <w:basedOn w:val="Normal"/>
    <w:next w:val="Normal"/>
    <w:link w:val="Heading3Char"/>
    <w:uiPriority w:val="3"/>
    <w:qFormat/>
    <w:rsid w:val="00A53EC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
    <w:basedOn w:val="Normal"/>
    <w:next w:val="Normal"/>
    <w:link w:val="Heading4Char"/>
    <w:uiPriority w:val="4"/>
    <w:qFormat/>
    <w:rsid w:val="00A53ECC"/>
    <w:pPr>
      <w:keepNext/>
      <w:keepLines/>
      <w:spacing w:before="200"/>
      <w:outlineLvl w:val="3"/>
    </w:pPr>
    <w:rPr>
      <w:rFonts w:eastAsiaTheme="majorEastAsia" w:cstheme="majorBidi"/>
      <w:b/>
      <w:bCs/>
      <w:iCs/>
      <w:sz w:val="24"/>
    </w:rPr>
  </w:style>
  <w:style w:type="character" w:default="1" w:styleId="DefaultParagraphFont">
    <w:name w:val="Default Paragraph Font"/>
    <w:uiPriority w:val="1"/>
    <w:unhideWhenUsed/>
    <w:rsid w:val="00A53E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3ECC"/>
  </w:style>
  <w:style w:type="character" w:customStyle="1" w:styleId="Heading1Char">
    <w:name w:val="Heading 1 Char"/>
    <w:aliases w:val="Pocket Char"/>
    <w:basedOn w:val="DefaultParagraphFont"/>
    <w:link w:val="Heading1"/>
    <w:uiPriority w:val="1"/>
    <w:rsid w:val="00A53ECC"/>
    <w:rPr>
      <w:rFonts w:ascii="Times New Roman" w:eastAsiaTheme="majorEastAsia" w:hAnsi="Times New Roman" w:cstheme="majorBidi"/>
      <w:b/>
      <w:bCs/>
      <w:sz w:val="52"/>
      <w:szCs w:val="28"/>
    </w:rPr>
  </w:style>
  <w:style w:type="character" w:customStyle="1" w:styleId="Heading2Char">
    <w:name w:val="Heading 2 Char"/>
    <w:aliases w:val="Hat Char,BlockText Char"/>
    <w:basedOn w:val="DefaultParagraphFont"/>
    <w:link w:val="Heading2"/>
    <w:uiPriority w:val="2"/>
    <w:rsid w:val="00A53ECC"/>
    <w:rPr>
      <w:rFonts w:ascii="Times New Roman" w:eastAsiaTheme="majorEastAsia" w:hAnsi="Times New Roman" w:cstheme="majorBidi"/>
      <w:b/>
      <w:bCs/>
      <w:sz w:val="44"/>
      <w:szCs w:val="26"/>
      <w:u w:val="double"/>
    </w:rPr>
  </w:style>
  <w:style w:type="character" w:styleId="Emphasis">
    <w:name w:val="Emphasis"/>
    <w:aliases w:val="emphasis in card,tag2,Size 10,Minimized,Underlined,Highlighted,Evidence,minimized,CD Card,ED - Tag,emphasis,Bold Underline,Emphasis!!,small,Qualifications,normal card text,bold underline,Shrunk,qualifications in card,qualifications"/>
    <w:basedOn w:val="DefaultParagraphFont"/>
    <w:uiPriority w:val="7"/>
    <w:qFormat/>
    <w:rsid w:val="00A53ECC"/>
    <w:rPr>
      <w:rFonts w:ascii="Times New Roman" w:hAnsi="Times New Roman" w:cs="Times New Roman"/>
      <w:b/>
      <w:bCs w:val="0"/>
      <w:i w:val="0"/>
      <w:iCs/>
      <w:sz w:val="22"/>
      <w:u w:val="thick"/>
      <w:bdr w:val="none" w:sz="0" w:space="0" w:color="auto"/>
    </w:rPr>
  </w:style>
  <w:style w:type="character" w:customStyle="1" w:styleId="StyleBold">
    <w:name w:val="Style Bold"/>
    <w:basedOn w:val="DefaultParagraphFont"/>
    <w:uiPriority w:val="9"/>
    <w:semiHidden/>
    <w:rsid w:val="00A53ECC"/>
    <w:rPr>
      <w:b/>
      <w:bCs/>
    </w:rPr>
  </w:style>
  <w:style w:type="character" w:customStyle="1" w:styleId="Heading3Char">
    <w:name w:val="Heading 3 Char"/>
    <w:aliases w:val="Block Char,Underline Style Char,Heading 3 - Citation Char,Heading 3 Char Char Char2, Char Char,Char1 Char,Heading 3 Char3 Char,Heading 3 Char4 Char Char Char,Heading 3 Char3 Char Char Char Char,Heading 3 Char1 Char Char Char Char Char"/>
    <w:basedOn w:val="DefaultParagraphFont"/>
    <w:link w:val="Heading3"/>
    <w:uiPriority w:val="3"/>
    <w:rsid w:val="00A53ECC"/>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Intense Emphasis11,Intense Emphasis111,Intense Emphasis1111,Intense Emphasis2,HHeading 3 + 12 pt,Style,ci,Bold Cite Char,Citation Char Char Char,Heading 3 Char Char1 Char,apple-style-span + 6 pt,Bold,c,Bo"/>
    <w:basedOn w:val="DefaultParagraphFont"/>
    <w:uiPriority w:val="6"/>
    <w:qFormat/>
    <w:rsid w:val="00A53ECC"/>
    <w:rPr>
      <w:rFonts w:ascii="Times New Roman" w:hAnsi="Times New Roman"/>
      <w:b w:val="0"/>
      <w:bCs/>
      <w:sz w:val="22"/>
      <w:u w:val="thick"/>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StyleBold"/>
    <w:uiPriority w:val="5"/>
    <w:qFormat/>
    <w:rsid w:val="00A53ECC"/>
    <w:rPr>
      <w:rFonts w:ascii="Times New Roman" w:hAnsi="Times New Roman"/>
      <w:b/>
      <w:bCs/>
      <w:sz w:val="24"/>
      <w:u w:val="none"/>
    </w:rPr>
  </w:style>
  <w:style w:type="paragraph" w:styleId="Header">
    <w:name w:val="header"/>
    <w:basedOn w:val="Normal"/>
    <w:link w:val="HeaderChar"/>
    <w:uiPriority w:val="99"/>
    <w:semiHidden/>
    <w:rsid w:val="00A53ECC"/>
    <w:pPr>
      <w:tabs>
        <w:tab w:val="center" w:pos="4680"/>
        <w:tab w:val="right" w:pos="9360"/>
      </w:tabs>
    </w:pPr>
  </w:style>
  <w:style w:type="character" w:customStyle="1" w:styleId="HeaderChar">
    <w:name w:val="Header Char"/>
    <w:basedOn w:val="DefaultParagraphFont"/>
    <w:link w:val="Header"/>
    <w:uiPriority w:val="99"/>
    <w:semiHidden/>
    <w:rsid w:val="00A53ECC"/>
    <w:rPr>
      <w:rFonts w:ascii="Times New Roman" w:hAnsi="Times New Roman" w:cs="Times New Roman"/>
    </w:rPr>
  </w:style>
  <w:style w:type="paragraph" w:styleId="Footer">
    <w:name w:val="footer"/>
    <w:basedOn w:val="Normal"/>
    <w:link w:val="FooterChar"/>
    <w:uiPriority w:val="99"/>
    <w:semiHidden/>
    <w:rsid w:val="00A53ECC"/>
    <w:pPr>
      <w:tabs>
        <w:tab w:val="center" w:pos="4680"/>
        <w:tab w:val="right" w:pos="9360"/>
      </w:tabs>
    </w:pPr>
  </w:style>
  <w:style w:type="character" w:customStyle="1" w:styleId="FooterChar">
    <w:name w:val="Footer Char"/>
    <w:basedOn w:val="DefaultParagraphFont"/>
    <w:link w:val="Footer"/>
    <w:uiPriority w:val="99"/>
    <w:semiHidden/>
    <w:rsid w:val="00A53ECC"/>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A53ECC"/>
    <w:rPr>
      <w:color w:val="auto"/>
      <w:u w:val="none"/>
    </w:rPr>
  </w:style>
  <w:style w:type="character" w:styleId="FollowedHyperlink">
    <w:name w:val="FollowedHyperlink"/>
    <w:basedOn w:val="DefaultParagraphFont"/>
    <w:uiPriority w:val="99"/>
    <w:semiHidden/>
    <w:rsid w:val="00A53ECC"/>
    <w:rPr>
      <w:color w:val="auto"/>
      <w:u w:val="non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4"/>
    <w:rsid w:val="00A53ECC"/>
    <w:rPr>
      <w:rFonts w:ascii="Times New Roman" w:eastAsiaTheme="majorEastAsia" w:hAnsi="Times New Roman" w:cstheme="majorBidi"/>
      <w:b/>
      <w:bCs/>
      <w:iCs/>
      <w:sz w:val="24"/>
    </w:rPr>
  </w:style>
  <w:style w:type="paragraph" w:customStyle="1" w:styleId="Analytic">
    <w:name w:val="Analytic"/>
    <w:basedOn w:val="Normal"/>
    <w:qFormat/>
    <w:rsid w:val="00A53ECC"/>
    <w:rPr>
      <w:b/>
      <w:sz w:val="24"/>
    </w:rPr>
  </w:style>
  <w:style w:type="paragraph" w:customStyle="1" w:styleId="Citation">
    <w:name w:val="Citation"/>
    <w:basedOn w:val="Normal"/>
    <w:link w:val="CitationChar"/>
    <w:qFormat/>
    <w:rsid w:val="0037157F"/>
    <w:rPr>
      <w:b/>
      <w:sz w:val="24"/>
      <w:u w:val="single"/>
    </w:rPr>
  </w:style>
  <w:style w:type="character" w:customStyle="1" w:styleId="CitationChar">
    <w:name w:val="Citation Char"/>
    <w:basedOn w:val="DefaultParagraphFont"/>
    <w:link w:val="Citation"/>
    <w:rsid w:val="0037157F"/>
    <w:rPr>
      <w:rFonts w:ascii="Times New Roman" w:hAnsi="Times New Roman" w:cs="Times New Roman"/>
      <w:b/>
      <w:sz w:val="24"/>
      <w:u w:val="single"/>
    </w:rPr>
  </w:style>
  <w:style w:type="character" w:styleId="IntenseEmphasis">
    <w:name w:val="Intense Emphasis"/>
    <w:aliases w:val="Title Char,Cites and Cards Char,UNDERLINE Char,Bold Underlined Char"/>
    <w:basedOn w:val="DefaultParagraphFont"/>
    <w:link w:val="Title"/>
    <w:qFormat/>
    <w:rsid w:val="0037157F"/>
    <w:rPr>
      <w:u w:val="single"/>
    </w:rPr>
  </w:style>
  <w:style w:type="paragraph" w:styleId="Title">
    <w:name w:val="Title"/>
    <w:aliases w:val="Cites and Cards,UNDERLINE,Bold Underlined"/>
    <w:basedOn w:val="Normal"/>
    <w:next w:val="Normal"/>
    <w:link w:val="IntenseEmphasis"/>
    <w:qFormat/>
    <w:rsid w:val="0037157F"/>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37157F"/>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37157F"/>
    <w:pPr>
      <w:ind w:left="288" w:right="288"/>
    </w:pPr>
    <w:rPr>
      <w:rFonts w:ascii="Georgia" w:hAnsi="Georgia"/>
      <w:sz w:val="20"/>
    </w:rPr>
  </w:style>
  <w:style w:type="character" w:customStyle="1" w:styleId="cardtextChar">
    <w:name w:val="card text Char"/>
    <w:basedOn w:val="DefaultParagraphFont"/>
    <w:link w:val="cardtext"/>
    <w:rsid w:val="0037157F"/>
    <w:rPr>
      <w:rFonts w:ascii="Georgia" w:hAnsi="Georgia" w:cs="Times New Roman"/>
      <w:sz w:val="20"/>
    </w:rPr>
  </w:style>
  <w:style w:type="character" w:styleId="CommentReference">
    <w:name w:val="annotation reference"/>
    <w:basedOn w:val="DefaultParagraphFont"/>
    <w:uiPriority w:val="99"/>
    <w:semiHidden/>
    <w:unhideWhenUsed/>
    <w:rsid w:val="0037157F"/>
    <w:rPr>
      <w:sz w:val="18"/>
      <w:szCs w:val="18"/>
    </w:rPr>
  </w:style>
  <w:style w:type="paragraph" w:styleId="CommentText">
    <w:name w:val="annotation text"/>
    <w:basedOn w:val="Normal"/>
    <w:link w:val="CommentTextChar"/>
    <w:uiPriority w:val="99"/>
    <w:semiHidden/>
    <w:unhideWhenUsed/>
    <w:rsid w:val="0037157F"/>
    <w:rPr>
      <w:rFonts w:asciiTheme="minorHAnsi" w:eastAsiaTheme="minorEastAsia" w:hAnsiTheme="minorHAnsi" w:cstheme="minorBidi"/>
      <w:sz w:val="24"/>
      <w:szCs w:val="24"/>
    </w:rPr>
  </w:style>
  <w:style w:type="character" w:customStyle="1" w:styleId="CommentTextChar">
    <w:name w:val="Comment Text Char"/>
    <w:basedOn w:val="DefaultParagraphFont"/>
    <w:link w:val="CommentText"/>
    <w:uiPriority w:val="99"/>
    <w:semiHidden/>
    <w:rsid w:val="0037157F"/>
    <w:rPr>
      <w:rFonts w:eastAsiaTheme="minorEastAsia"/>
      <w:sz w:val="24"/>
      <w:szCs w:val="24"/>
    </w:rPr>
  </w:style>
  <w:style w:type="paragraph" w:styleId="BalloonText">
    <w:name w:val="Balloon Text"/>
    <w:basedOn w:val="Normal"/>
    <w:link w:val="BalloonTextChar"/>
    <w:uiPriority w:val="99"/>
    <w:semiHidden/>
    <w:rsid w:val="0037157F"/>
    <w:rPr>
      <w:rFonts w:ascii="Tahoma" w:hAnsi="Tahoma" w:cs="Tahoma"/>
      <w:sz w:val="16"/>
      <w:szCs w:val="16"/>
    </w:rPr>
  </w:style>
  <w:style w:type="character" w:customStyle="1" w:styleId="BalloonTextChar">
    <w:name w:val="Balloon Text Char"/>
    <w:basedOn w:val="DefaultParagraphFont"/>
    <w:link w:val="BalloonText"/>
    <w:uiPriority w:val="99"/>
    <w:semiHidden/>
    <w:rsid w:val="0037157F"/>
    <w:rPr>
      <w:rFonts w:ascii="Tahoma" w:hAnsi="Tahoma" w:cs="Tahoma"/>
      <w:sz w:val="16"/>
      <w:szCs w:val="16"/>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qFormat/>
    <w:rsid w:val="0037157F"/>
    <w:rPr>
      <w:rFonts w:cs="Arial"/>
      <w:b/>
      <w:bCs/>
      <w:iCs/>
      <w:szCs w:val="28"/>
      <w:lang w:val="en-US" w:eastAsia="en-US" w:bidi="ar-SA"/>
    </w:rPr>
  </w:style>
  <w:style w:type="paragraph" w:customStyle="1" w:styleId="CardIndented">
    <w:name w:val="Card (Indented)"/>
    <w:basedOn w:val="Normal"/>
    <w:link w:val="CardIndentedChar"/>
    <w:qFormat/>
    <w:rsid w:val="0037157F"/>
    <w:pPr>
      <w:ind w:left="288"/>
    </w:pPr>
    <w:rPr>
      <w:rFonts w:cs="Calibri"/>
    </w:rPr>
  </w:style>
  <w:style w:type="character" w:customStyle="1" w:styleId="StyleUnderline">
    <w:name w:val="Style Underline"/>
    <w:basedOn w:val="DefaultParagraphFont"/>
    <w:uiPriority w:val="6"/>
    <w:qFormat/>
    <w:rsid w:val="0037157F"/>
    <w:rPr>
      <w:u w:val="thick"/>
    </w:rPr>
  </w:style>
  <w:style w:type="character" w:customStyle="1" w:styleId="Style11ptBlackUnderline">
    <w:name w:val="Style 11 pt Black Underline"/>
    <w:basedOn w:val="DefaultParagraphFont"/>
    <w:rsid w:val="0037157F"/>
    <w:rPr>
      <w:color w:val="000000"/>
      <w:sz w:val="20"/>
      <w:u w:val="single"/>
    </w:rPr>
  </w:style>
  <w:style w:type="character" w:customStyle="1" w:styleId="Style11ptBlack">
    <w:name w:val="Style 11 pt Black"/>
    <w:basedOn w:val="DefaultParagraphFont"/>
    <w:rsid w:val="0037157F"/>
    <w:rPr>
      <w:color w:val="000000"/>
      <w:sz w:val="20"/>
    </w:rPr>
  </w:style>
  <w:style w:type="character" w:customStyle="1" w:styleId="CardIndentedChar">
    <w:name w:val="Card (Indented) Char"/>
    <w:basedOn w:val="DefaultParagraphFont"/>
    <w:link w:val="CardIndented"/>
    <w:rsid w:val="0037157F"/>
    <w:rPr>
      <w:rFonts w:ascii="Times New Roman" w:hAnsi="Times New Roman" w:cs="Calibri"/>
    </w:rPr>
  </w:style>
  <w:style w:type="paragraph" w:customStyle="1" w:styleId="TagCite">
    <w:name w:val="TagCite"/>
    <w:basedOn w:val="Normal"/>
    <w:uiPriority w:val="99"/>
    <w:rsid w:val="0037157F"/>
    <w:rPr>
      <w:rFonts w:eastAsia="Calibri"/>
      <w:b/>
      <w:sz w:val="24"/>
    </w:rPr>
  </w:style>
  <w:style w:type="character" w:customStyle="1" w:styleId="cite">
    <w:name w:val="cite"/>
    <w:aliases w:val="Heading 3 Char Char Char,Heading 3 Char Char Char1,cites Char Char,Heading 3 Char1 Char,Citation Char Char1 Char Char Char Char Char,Underlined Text Char,Block Writing Char,Index Headers Char"/>
    <w:basedOn w:val="DefaultParagraphFont"/>
    <w:rsid w:val="0037157F"/>
    <w:rPr>
      <w:rFonts w:ascii="Times New Roman" w:hAnsi="Times New Roman"/>
      <w:b/>
      <w:sz w:val="24"/>
    </w:rPr>
  </w:style>
  <w:style w:type="paragraph" w:customStyle="1" w:styleId="card">
    <w:name w:val="card"/>
    <w:basedOn w:val="Normal"/>
    <w:link w:val="cardChar1"/>
    <w:qFormat/>
    <w:rsid w:val="0037157F"/>
    <w:pPr>
      <w:ind w:left="288" w:right="288"/>
    </w:pPr>
    <w:rPr>
      <w:rFonts w:eastAsia="Calibri"/>
      <w:sz w:val="24"/>
    </w:rPr>
  </w:style>
  <w:style w:type="character" w:customStyle="1" w:styleId="underline">
    <w:name w:val="underline"/>
    <w:basedOn w:val="DefaultParagraphFont"/>
    <w:qFormat/>
    <w:rsid w:val="0037157F"/>
    <w:rPr>
      <w:b/>
      <w:u w:val="single"/>
    </w:rPr>
  </w:style>
  <w:style w:type="character" w:customStyle="1" w:styleId="cardChar1">
    <w:name w:val="card Char1"/>
    <w:basedOn w:val="DefaultParagraphFont"/>
    <w:link w:val="card"/>
    <w:rsid w:val="0037157F"/>
    <w:rPr>
      <w:rFonts w:ascii="Times New Roman" w:eastAsia="Calibri" w:hAnsi="Times New Roman" w:cs="Times New Roman"/>
      <w:sz w:val="24"/>
    </w:rPr>
  </w:style>
  <w:style w:type="paragraph" w:styleId="NormalWeb">
    <w:name w:val="Normal (Web)"/>
    <w:basedOn w:val="Normal"/>
    <w:uiPriority w:val="99"/>
    <w:semiHidden/>
    <w:unhideWhenUsed/>
    <w:rsid w:val="008909AD"/>
    <w:pPr>
      <w:spacing w:before="100" w:beforeAutospacing="1" w:after="100" w:afterAutospacing="1"/>
    </w:pPr>
    <w:rPr>
      <w:rFonts w:eastAsia="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0"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53ECC"/>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A53EC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BlockText"/>
    <w:basedOn w:val="Normal"/>
    <w:next w:val="Normal"/>
    <w:link w:val="Heading2Char"/>
    <w:uiPriority w:val="2"/>
    <w:qFormat/>
    <w:rsid w:val="00A53EC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Underline Style,Heading 3 - Citation,Heading 3 Char Char, Char,Char1,Heading 3 Char3,Heading 3 Char4 Char Char,Heading 3 Char3 Char Char Char,Heading 3 Char1 Char Char Char Char,Heading 3 Char Char Char Char Char Char"/>
    <w:basedOn w:val="Normal"/>
    <w:next w:val="Normal"/>
    <w:link w:val="Heading3Char"/>
    <w:uiPriority w:val="3"/>
    <w:qFormat/>
    <w:rsid w:val="00A53EC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
    <w:basedOn w:val="Normal"/>
    <w:next w:val="Normal"/>
    <w:link w:val="Heading4Char"/>
    <w:uiPriority w:val="4"/>
    <w:qFormat/>
    <w:rsid w:val="00A53ECC"/>
    <w:pPr>
      <w:keepNext/>
      <w:keepLines/>
      <w:spacing w:before="200"/>
      <w:outlineLvl w:val="3"/>
    </w:pPr>
    <w:rPr>
      <w:rFonts w:eastAsiaTheme="majorEastAsia" w:cstheme="majorBidi"/>
      <w:b/>
      <w:bCs/>
      <w:iCs/>
      <w:sz w:val="24"/>
    </w:rPr>
  </w:style>
  <w:style w:type="character" w:default="1" w:styleId="DefaultParagraphFont">
    <w:name w:val="Default Paragraph Font"/>
    <w:uiPriority w:val="1"/>
    <w:unhideWhenUsed/>
    <w:rsid w:val="00A53E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3ECC"/>
  </w:style>
  <w:style w:type="character" w:customStyle="1" w:styleId="Heading1Char">
    <w:name w:val="Heading 1 Char"/>
    <w:aliases w:val="Pocket Char"/>
    <w:basedOn w:val="DefaultParagraphFont"/>
    <w:link w:val="Heading1"/>
    <w:uiPriority w:val="1"/>
    <w:rsid w:val="00A53ECC"/>
    <w:rPr>
      <w:rFonts w:ascii="Times New Roman" w:eastAsiaTheme="majorEastAsia" w:hAnsi="Times New Roman" w:cstheme="majorBidi"/>
      <w:b/>
      <w:bCs/>
      <w:sz w:val="52"/>
      <w:szCs w:val="28"/>
    </w:rPr>
  </w:style>
  <w:style w:type="character" w:customStyle="1" w:styleId="Heading2Char">
    <w:name w:val="Heading 2 Char"/>
    <w:aliases w:val="Hat Char,BlockText Char"/>
    <w:basedOn w:val="DefaultParagraphFont"/>
    <w:link w:val="Heading2"/>
    <w:uiPriority w:val="2"/>
    <w:rsid w:val="00A53ECC"/>
    <w:rPr>
      <w:rFonts w:ascii="Times New Roman" w:eastAsiaTheme="majorEastAsia" w:hAnsi="Times New Roman" w:cstheme="majorBidi"/>
      <w:b/>
      <w:bCs/>
      <w:sz w:val="44"/>
      <w:szCs w:val="26"/>
      <w:u w:val="double"/>
    </w:rPr>
  </w:style>
  <w:style w:type="character" w:styleId="Emphasis">
    <w:name w:val="Emphasis"/>
    <w:aliases w:val="emphasis in card,tag2,Size 10,Minimized,Underlined,Highlighted,Evidence,minimized,CD Card,ED - Tag,emphasis,Bold Underline,Emphasis!!,small,Qualifications,normal card text,bold underline,Shrunk,qualifications in card,qualifications"/>
    <w:basedOn w:val="DefaultParagraphFont"/>
    <w:uiPriority w:val="7"/>
    <w:qFormat/>
    <w:rsid w:val="00A53ECC"/>
    <w:rPr>
      <w:rFonts w:ascii="Times New Roman" w:hAnsi="Times New Roman" w:cs="Times New Roman"/>
      <w:b/>
      <w:bCs w:val="0"/>
      <w:i w:val="0"/>
      <w:iCs/>
      <w:sz w:val="22"/>
      <w:u w:val="thick"/>
      <w:bdr w:val="none" w:sz="0" w:space="0" w:color="auto"/>
    </w:rPr>
  </w:style>
  <w:style w:type="character" w:customStyle="1" w:styleId="StyleBold">
    <w:name w:val="Style Bold"/>
    <w:basedOn w:val="DefaultParagraphFont"/>
    <w:uiPriority w:val="9"/>
    <w:semiHidden/>
    <w:rsid w:val="00A53ECC"/>
    <w:rPr>
      <w:b/>
      <w:bCs/>
    </w:rPr>
  </w:style>
  <w:style w:type="character" w:customStyle="1" w:styleId="Heading3Char">
    <w:name w:val="Heading 3 Char"/>
    <w:aliases w:val="Block Char,Underline Style Char,Heading 3 - Citation Char,Heading 3 Char Char Char2, Char Char,Char1 Char,Heading 3 Char3 Char,Heading 3 Char4 Char Char Char,Heading 3 Char3 Char Char Char Char,Heading 3 Char1 Char Char Char Char Char"/>
    <w:basedOn w:val="DefaultParagraphFont"/>
    <w:link w:val="Heading3"/>
    <w:uiPriority w:val="3"/>
    <w:rsid w:val="00A53ECC"/>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Intense Emphasis11,Intense Emphasis111,Intense Emphasis1111,Intense Emphasis2,HHeading 3 + 12 pt,Style,ci,Bold Cite Char,Citation Char Char Char,Heading 3 Char Char1 Char,apple-style-span + 6 pt,Bold,c,Bo"/>
    <w:basedOn w:val="DefaultParagraphFont"/>
    <w:uiPriority w:val="6"/>
    <w:qFormat/>
    <w:rsid w:val="00A53ECC"/>
    <w:rPr>
      <w:rFonts w:ascii="Times New Roman" w:hAnsi="Times New Roman"/>
      <w:b w:val="0"/>
      <w:bCs/>
      <w:sz w:val="22"/>
      <w:u w:val="thick"/>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StyleBold"/>
    <w:uiPriority w:val="5"/>
    <w:qFormat/>
    <w:rsid w:val="00A53ECC"/>
    <w:rPr>
      <w:rFonts w:ascii="Times New Roman" w:hAnsi="Times New Roman"/>
      <w:b/>
      <w:bCs/>
      <w:sz w:val="24"/>
      <w:u w:val="none"/>
    </w:rPr>
  </w:style>
  <w:style w:type="paragraph" w:styleId="Header">
    <w:name w:val="header"/>
    <w:basedOn w:val="Normal"/>
    <w:link w:val="HeaderChar"/>
    <w:uiPriority w:val="99"/>
    <w:semiHidden/>
    <w:rsid w:val="00A53ECC"/>
    <w:pPr>
      <w:tabs>
        <w:tab w:val="center" w:pos="4680"/>
        <w:tab w:val="right" w:pos="9360"/>
      </w:tabs>
    </w:pPr>
  </w:style>
  <w:style w:type="character" w:customStyle="1" w:styleId="HeaderChar">
    <w:name w:val="Header Char"/>
    <w:basedOn w:val="DefaultParagraphFont"/>
    <w:link w:val="Header"/>
    <w:uiPriority w:val="99"/>
    <w:semiHidden/>
    <w:rsid w:val="00A53ECC"/>
    <w:rPr>
      <w:rFonts w:ascii="Times New Roman" w:hAnsi="Times New Roman" w:cs="Times New Roman"/>
    </w:rPr>
  </w:style>
  <w:style w:type="paragraph" w:styleId="Footer">
    <w:name w:val="footer"/>
    <w:basedOn w:val="Normal"/>
    <w:link w:val="FooterChar"/>
    <w:uiPriority w:val="99"/>
    <w:semiHidden/>
    <w:rsid w:val="00A53ECC"/>
    <w:pPr>
      <w:tabs>
        <w:tab w:val="center" w:pos="4680"/>
        <w:tab w:val="right" w:pos="9360"/>
      </w:tabs>
    </w:pPr>
  </w:style>
  <w:style w:type="character" w:customStyle="1" w:styleId="FooterChar">
    <w:name w:val="Footer Char"/>
    <w:basedOn w:val="DefaultParagraphFont"/>
    <w:link w:val="Footer"/>
    <w:uiPriority w:val="99"/>
    <w:semiHidden/>
    <w:rsid w:val="00A53ECC"/>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A53ECC"/>
    <w:rPr>
      <w:color w:val="auto"/>
      <w:u w:val="none"/>
    </w:rPr>
  </w:style>
  <w:style w:type="character" w:styleId="FollowedHyperlink">
    <w:name w:val="FollowedHyperlink"/>
    <w:basedOn w:val="DefaultParagraphFont"/>
    <w:uiPriority w:val="99"/>
    <w:semiHidden/>
    <w:rsid w:val="00A53ECC"/>
    <w:rPr>
      <w:color w:val="auto"/>
      <w:u w:val="non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4"/>
    <w:rsid w:val="00A53ECC"/>
    <w:rPr>
      <w:rFonts w:ascii="Times New Roman" w:eastAsiaTheme="majorEastAsia" w:hAnsi="Times New Roman" w:cstheme="majorBidi"/>
      <w:b/>
      <w:bCs/>
      <w:iCs/>
      <w:sz w:val="24"/>
    </w:rPr>
  </w:style>
  <w:style w:type="paragraph" w:customStyle="1" w:styleId="Analytic">
    <w:name w:val="Analytic"/>
    <w:basedOn w:val="Normal"/>
    <w:qFormat/>
    <w:rsid w:val="00A53ECC"/>
    <w:rPr>
      <w:b/>
      <w:sz w:val="24"/>
    </w:rPr>
  </w:style>
  <w:style w:type="paragraph" w:customStyle="1" w:styleId="Citation">
    <w:name w:val="Citation"/>
    <w:basedOn w:val="Normal"/>
    <w:link w:val="CitationChar"/>
    <w:qFormat/>
    <w:rsid w:val="0037157F"/>
    <w:rPr>
      <w:b/>
      <w:sz w:val="24"/>
      <w:u w:val="single"/>
    </w:rPr>
  </w:style>
  <w:style w:type="character" w:customStyle="1" w:styleId="CitationChar">
    <w:name w:val="Citation Char"/>
    <w:basedOn w:val="DefaultParagraphFont"/>
    <w:link w:val="Citation"/>
    <w:rsid w:val="0037157F"/>
    <w:rPr>
      <w:rFonts w:ascii="Times New Roman" w:hAnsi="Times New Roman" w:cs="Times New Roman"/>
      <w:b/>
      <w:sz w:val="24"/>
      <w:u w:val="single"/>
    </w:rPr>
  </w:style>
  <w:style w:type="character" w:styleId="IntenseEmphasis">
    <w:name w:val="Intense Emphasis"/>
    <w:aliases w:val="Title Char,Cites and Cards Char,UNDERLINE Char,Bold Underlined Char"/>
    <w:basedOn w:val="DefaultParagraphFont"/>
    <w:link w:val="Title"/>
    <w:qFormat/>
    <w:rsid w:val="0037157F"/>
    <w:rPr>
      <w:u w:val="single"/>
    </w:rPr>
  </w:style>
  <w:style w:type="paragraph" w:styleId="Title">
    <w:name w:val="Title"/>
    <w:aliases w:val="Cites and Cards,UNDERLINE,Bold Underlined"/>
    <w:basedOn w:val="Normal"/>
    <w:next w:val="Normal"/>
    <w:link w:val="IntenseEmphasis"/>
    <w:qFormat/>
    <w:rsid w:val="0037157F"/>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37157F"/>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37157F"/>
    <w:pPr>
      <w:ind w:left="288" w:right="288"/>
    </w:pPr>
    <w:rPr>
      <w:rFonts w:ascii="Georgia" w:hAnsi="Georgia"/>
      <w:sz w:val="20"/>
    </w:rPr>
  </w:style>
  <w:style w:type="character" w:customStyle="1" w:styleId="cardtextChar">
    <w:name w:val="card text Char"/>
    <w:basedOn w:val="DefaultParagraphFont"/>
    <w:link w:val="cardtext"/>
    <w:rsid w:val="0037157F"/>
    <w:rPr>
      <w:rFonts w:ascii="Georgia" w:hAnsi="Georgia" w:cs="Times New Roman"/>
      <w:sz w:val="20"/>
    </w:rPr>
  </w:style>
  <w:style w:type="character" w:styleId="CommentReference">
    <w:name w:val="annotation reference"/>
    <w:basedOn w:val="DefaultParagraphFont"/>
    <w:uiPriority w:val="99"/>
    <w:semiHidden/>
    <w:unhideWhenUsed/>
    <w:rsid w:val="0037157F"/>
    <w:rPr>
      <w:sz w:val="18"/>
      <w:szCs w:val="18"/>
    </w:rPr>
  </w:style>
  <w:style w:type="paragraph" w:styleId="CommentText">
    <w:name w:val="annotation text"/>
    <w:basedOn w:val="Normal"/>
    <w:link w:val="CommentTextChar"/>
    <w:uiPriority w:val="99"/>
    <w:semiHidden/>
    <w:unhideWhenUsed/>
    <w:rsid w:val="0037157F"/>
    <w:rPr>
      <w:rFonts w:asciiTheme="minorHAnsi" w:eastAsiaTheme="minorEastAsia" w:hAnsiTheme="minorHAnsi" w:cstheme="minorBidi"/>
      <w:sz w:val="24"/>
      <w:szCs w:val="24"/>
    </w:rPr>
  </w:style>
  <w:style w:type="character" w:customStyle="1" w:styleId="CommentTextChar">
    <w:name w:val="Comment Text Char"/>
    <w:basedOn w:val="DefaultParagraphFont"/>
    <w:link w:val="CommentText"/>
    <w:uiPriority w:val="99"/>
    <w:semiHidden/>
    <w:rsid w:val="0037157F"/>
    <w:rPr>
      <w:rFonts w:eastAsiaTheme="minorEastAsia"/>
      <w:sz w:val="24"/>
      <w:szCs w:val="24"/>
    </w:rPr>
  </w:style>
  <w:style w:type="paragraph" w:styleId="BalloonText">
    <w:name w:val="Balloon Text"/>
    <w:basedOn w:val="Normal"/>
    <w:link w:val="BalloonTextChar"/>
    <w:uiPriority w:val="99"/>
    <w:semiHidden/>
    <w:rsid w:val="0037157F"/>
    <w:rPr>
      <w:rFonts w:ascii="Tahoma" w:hAnsi="Tahoma" w:cs="Tahoma"/>
      <w:sz w:val="16"/>
      <w:szCs w:val="16"/>
    </w:rPr>
  </w:style>
  <w:style w:type="character" w:customStyle="1" w:styleId="BalloonTextChar">
    <w:name w:val="Balloon Text Char"/>
    <w:basedOn w:val="DefaultParagraphFont"/>
    <w:link w:val="BalloonText"/>
    <w:uiPriority w:val="99"/>
    <w:semiHidden/>
    <w:rsid w:val="0037157F"/>
    <w:rPr>
      <w:rFonts w:ascii="Tahoma" w:hAnsi="Tahoma" w:cs="Tahoma"/>
      <w:sz w:val="16"/>
      <w:szCs w:val="16"/>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qFormat/>
    <w:rsid w:val="0037157F"/>
    <w:rPr>
      <w:rFonts w:cs="Arial"/>
      <w:b/>
      <w:bCs/>
      <w:iCs/>
      <w:szCs w:val="28"/>
      <w:lang w:val="en-US" w:eastAsia="en-US" w:bidi="ar-SA"/>
    </w:rPr>
  </w:style>
  <w:style w:type="paragraph" w:customStyle="1" w:styleId="CardIndented">
    <w:name w:val="Card (Indented)"/>
    <w:basedOn w:val="Normal"/>
    <w:link w:val="CardIndentedChar"/>
    <w:qFormat/>
    <w:rsid w:val="0037157F"/>
    <w:pPr>
      <w:ind w:left="288"/>
    </w:pPr>
    <w:rPr>
      <w:rFonts w:cs="Calibri"/>
    </w:rPr>
  </w:style>
  <w:style w:type="character" w:customStyle="1" w:styleId="StyleUnderline">
    <w:name w:val="Style Underline"/>
    <w:basedOn w:val="DefaultParagraphFont"/>
    <w:uiPriority w:val="6"/>
    <w:qFormat/>
    <w:rsid w:val="0037157F"/>
    <w:rPr>
      <w:u w:val="thick"/>
    </w:rPr>
  </w:style>
  <w:style w:type="character" w:customStyle="1" w:styleId="Style11ptBlackUnderline">
    <w:name w:val="Style 11 pt Black Underline"/>
    <w:basedOn w:val="DefaultParagraphFont"/>
    <w:rsid w:val="0037157F"/>
    <w:rPr>
      <w:color w:val="000000"/>
      <w:sz w:val="20"/>
      <w:u w:val="single"/>
    </w:rPr>
  </w:style>
  <w:style w:type="character" w:customStyle="1" w:styleId="Style11ptBlack">
    <w:name w:val="Style 11 pt Black"/>
    <w:basedOn w:val="DefaultParagraphFont"/>
    <w:rsid w:val="0037157F"/>
    <w:rPr>
      <w:color w:val="000000"/>
      <w:sz w:val="20"/>
    </w:rPr>
  </w:style>
  <w:style w:type="character" w:customStyle="1" w:styleId="CardIndentedChar">
    <w:name w:val="Card (Indented) Char"/>
    <w:basedOn w:val="DefaultParagraphFont"/>
    <w:link w:val="CardIndented"/>
    <w:rsid w:val="0037157F"/>
    <w:rPr>
      <w:rFonts w:ascii="Times New Roman" w:hAnsi="Times New Roman" w:cs="Calibri"/>
    </w:rPr>
  </w:style>
  <w:style w:type="paragraph" w:customStyle="1" w:styleId="TagCite">
    <w:name w:val="TagCite"/>
    <w:basedOn w:val="Normal"/>
    <w:uiPriority w:val="99"/>
    <w:rsid w:val="0037157F"/>
    <w:rPr>
      <w:rFonts w:eastAsia="Calibri"/>
      <w:b/>
      <w:sz w:val="24"/>
    </w:rPr>
  </w:style>
  <w:style w:type="character" w:customStyle="1" w:styleId="cite">
    <w:name w:val="cite"/>
    <w:aliases w:val="Heading 3 Char Char Char,Heading 3 Char Char Char1,cites Char Char,Heading 3 Char1 Char,Citation Char Char1 Char Char Char Char Char,Underlined Text Char,Block Writing Char,Index Headers Char"/>
    <w:basedOn w:val="DefaultParagraphFont"/>
    <w:rsid w:val="0037157F"/>
    <w:rPr>
      <w:rFonts w:ascii="Times New Roman" w:hAnsi="Times New Roman"/>
      <w:b/>
      <w:sz w:val="24"/>
    </w:rPr>
  </w:style>
  <w:style w:type="paragraph" w:customStyle="1" w:styleId="card">
    <w:name w:val="card"/>
    <w:basedOn w:val="Normal"/>
    <w:link w:val="cardChar1"/>
    <w:qFormat/>
    <w:rsid w:val="0037157F"/>
    <w:pPr>
      <w:ind w:left="288" w:right="288"/>
    </w:pPr>
    <w:rPr>
      <w:rFonts w:eastAsia="Calibri"/>
      <w:sz w:val="24"/>
    </w:rPr>
  </w:style>
  <w:style w:type="character" w:customStyle="1" w:styleId="underline">
    <w:name w:val="underline"/>
    <w:basedOn w:val="DefaultParagraphFont"/>
    <w:qFormat/>
    <w:rsid w:val="0037157F"/>
    <w:rPr>
      <w:b/>
      <w:u w:val="single"/>
    </w:rPr>
  </w:style>
  <w:style w:type="character" w:customStyle="1" w:styleId="cardChar1">
    <w:name w:val="card Char1"/>
    <w:basedOn w:val="DefaultParagraphFont"/>
    <w:link w:val="card"/>
    <w:rsid w:val="0037157F"/>
    <w:rPr>
      <w:rFonts w:ascii="Times New Roman" w:eastAsia="Calibri" w:hAnsi="Times New Roman" w:cs="Times New Roman"/>
      <w:sz w:val="24"/>
    </w:rPr>
  </w:style>
  <w:style w:type="paragraph" w:styleId="NormalWeb">
    <w:name w:val="Normal (Web)"/>
    <w:basedOn w:val="Normal"/>
    <w:uiPriority w:val="99"/>
    <w:semiHidden/>
    <w:unhideWhenUsed/>
    <w:rsid w:val="008909AD"/>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9699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usingenglish.com/glossary/pronoun.html" TargetMode="External"/><Relationship Id="rId18" Type="http://schemas.openxmlformats.org/officeDocument/2006/relationships/hyperlink" Target="http://www.foreignpolicy.com/articles/2012/10/29/open_seas" TargetMode="External"/><Relationship Id="rId26" Type="http://schemas.openxmlformats.org/officeDocument/2006/relationships/hyperlink" Target="http://www2.epa.gov/emergency-response/national-response-center" TargetMode="External"/><Relationship Id="rId39" Type="http://schemas.openxmlformats.org/officeDocument/2006/relationships/hyperlink" Target="http://www.guardian.co.uk/world/dmitry-medvedev" TargetMode="External"/><Relationship Id="rId21" Type="http://schemas.openxmlformats.org/officeDocument/2006/relationships/hyperlink" Target="http://barentsobserver.com/en/arctic/2013/05/binding-oil-spill-agreement-signed-15-05" TargetMode="External"/><Relationship Id="rId34" Type="http://schemas.openxmlformats.org/officeDocument/2006/relationships/hyperlink" Target="http://www.yale.edu/opa/arc-ybc/v28.n7/story17.html" TargetMode="External"/><Relationship Id="rId42" Type="http://schemas.openxmlformats.org/officeDocument/2006/relationships/hyperlink" Target="http://www.google.com/hostednews/afp/article/ALeqM5iQhbn8Y7xVx46uwaHinx-F8OGKiA?docId=CNG.d56b7e36aa872de0b713ecab7261febd.611" TargetMode="External"/><Relationship Id="rId47" Type="http://schemas.openxmlformats.org/officeDocument/2006/relationships/hyperlink" Target="http://www.alaskadispatch.com/article/alaska-governor-seeks-lobbyist-prevent-us-military-reductions" TargetMode="External"/><Relationship Id="rId50" Type="http://schemas.openxmlformats.org/officeDocument/2006/relationships/hyperlink" Target="http://www.bloomberg.com/apps/news?pid=newsarchive&amp;sid=a0bsMii8oKXw" TargetMode="External"/><Relationship Id="rId55" Type="http://schemas.openxmlformats.org/officeDocument/2006/relationships/hyperlink" Target="http://www.nationalreview.com/article/372352/beware-russian-bear-john-fund" TargetMode="External"/><Relationship Id="rId63" Type="http://schemas.openxmlformats.org/officeDocument/2006/relationships/hyperlink" Target="http://www.usgs.gov/newsroom/article.asp?ID=1980&amp;from=rss_home" TargetMode="External"/><Relationship Id="rId68" Type="http://schemas.openxmlformats.org/officeDocument/2006/relationships/hyperlink" Target="http://www.defense.gov/pubs/2013_Arctic_Strategy.pdf" TargetMode="External"/><Relationship Id="rId76" Type="http://schemas.openxmlformats.org/officeDocument/2006/relationships/hyperlink" Target="http://www.rollcall.com/news/congressional_meddling_may_derail_victory_over_iran_commentary-235163-1.html?pg=2&amp;dczone=policy" TargetMode="External"/><Relationship Id="rId84" Type="http://schemas.openxmlformats.org/officeDocument/2006/relationships/hyperlink" Target="http://www.usni.org/magazines/proceedings/2013-07" TargetMode="External"/><Relationship Id="rId89" Type="http://schemas.openxmlformats.org/officeDocument/2006/relationships/hyperlink" Target="http://www.realclearpolitics.com/articles/2014/02/24/poll_most_say_obama_not_respected_by_other_leaders_121689.html" TargetMode="External"/><Relationship Id="rId7" Type="http://schemas.microsoft.com/office/2007/relationships/stylesWithEffects" Target="stylesWithEffects.xml"/><Relationship Id="rId71" Type="http://schemas.openxmlformats.org/officeDocument/2006/relationships/hyperlink" Target="http://en.ria.ru/russia/20140425/189367444/Sanctions-Wont-Impact-Arctic-Projects--Russian-Science-Official.html" TargetMode="External"/><Relationship Id="rId2" Type="http://schemas.openxmlformats.org/officeDocument/2006/relationships/customXml" Target="../customXml/item2.xml"/><Relationship Id="rId16" Type="http://schemas.openxmlformats.org/officeDocument/2006/relationships/hyperlink" Target="http://oceanexplorer.noaa.gov/oceanexploration2020/oe2020_report.pdf" TargetMode="External"/><Relationship Id="rId29" Type="http://schemas.openxmlformats.org/officeDocument/2006/relationships/hyperlink" Target="http://www.the-american-interest.com/articles/2013/02/21/here-we-go-again-falling-for-the-russian-trap/" TargetMode="External"/><Relationship Id="rId11" Type="http://schemas.openxmlformats.org/officeDocument/2006/relationships/endnotes" Target="endnotes.xml"/><Relationship Id="rId24" Type="http://schemas.openxmlformats.org/officeDocument/2006/relationships/hyperlink" Target="http://www.epa.gov/osweroe1/content/learning/respmgnt.htm" TargetMode="External"/><Relationship Id="rId32" Type="http://schemas.openxmlformats.org/officeDocument/2006/relationships/hyperlink" Target="http://blogs.nature.com/news/2012/08/arctic-sea-ice-declines-to-record-low.html" TargetMode="External"/><Relationship Id="rId37" Type="http://schemas.openxmlformats.org/officeDocument/2006/relationships/hyperlink" Target="http://www.adn.com/2011/09/28/2094056/russia-eyes-arctic-what-about.html" TargetMode="External"/><Relationship Id="rId40" Type="http://schemas.openxmlformats.org/officeDocument/2006/relationships/hyperlink" Target="http://www.guardian.co.uk/world/2012/mar/26/obama-medvedev-space-nuclear" TargetMode="External"/><Relationship Id="rId45" Type="http://schemas.openxmlformats.org/officeDocument/2006/relationships/hyperlink" Target="http://www.theecologist.org/News/news_analysis/1092215/putins_russia_will_lead_a_new_era_of_arctic_industrialisation.html" TargetMode="External"/><Relationship Id="rId53" Type="http://schemas.openxmlformats.org/officeDocument/2006/relationships/hyperlink" Target="http://www.huffingtonpost.com/seth-baum/best-and-worst-case-scena_b_4915315.html" TargetMode="External"/><Relationship Id="rId58" Type="http://schemas.openxmlformats.org/officeDocument/2006/relationships/hyperlink" Target="http://www.politico.com/story/2014/03/barack-obama-ukraine-crimea-russia-104203.html" TargetMode="External"/><Relationship Id="rId66" Type="http://schemas.openxmlformats.org/officeDocument/2006/relationships/hyperlink" Target="http://www.theguardian.com/world/2013/dec/10/russia-military-arctic-canada-north-pole" TargetMode="External"/><Relationship Id="rId74" Type="http://schemas.openxmlformats.org/officeDocument/2006/relationships/hyperlink" Target="http://www.thenation.com/blog/178761/capitalism-will-prevent-cold-war-over-ukraine" TargetMode="External"/><Relationship Id="rId79" Type="http://schemas.openxmlformats.org/officeDocument/2006/relationships/hyperlink" Target="http://www.rollcall.com/members/327.html" TargetMode="External"/><Relationship Id="rId87" Type="http://schemas.openxmlformats.org/officeDocument/2006/relationships/hyperlink" Target="http://www.usni.org/magazines/proceedings/2013-07/cold-hard-realities-arctic-shipping" TargetMode="External"/><Relationship Id="rId5" Type="http://schemas.openxmlformats.org/officeDocument/2006/relationships/numbering" Target="numbering.xml"/><Relationship Id="rId61" Type="http://schemas.openxmlformats.org/officeDocument/2006/relationships/hyperlink" Target="https://www.facebook.com/photo.php?fbid=747268065283236&amp;set=a.147408498602532.29033.100000001479276&amp;type=1&amp;comment_id=3121437&amp;offset=0&amp;total_comments=3" TargetMode="External"/><Relationship Id="rId82" Type="http://schemas.openxmlformats.org/officeDocument/2006/relationships/hyperlink" Target="http://www.theepochtimes.com/n3/251715-egypt-higher-oil-add-to-stock-market-woes%5d/sbhag" TargetMode="External"/><Relationship Id="rId90" Type="http://schemas.openxmlformats.org/officeDocument/2006/relationships/fontTable" Target="fontTable.xml"/><Relationship Id="rId19" Type="http://schemas.openxmlformats.org/officeDocument/2006/relationships/hyperlink" Target="http://www.arctic-council.org/index.php/en/" TargetMode="External"/><Relationship Id="rId14" Type="http://schemas.openxmlformats.org/officeDocument/2006/relationships/hyperlink" Target="http://www.usingenglish.com/glossary/noun.html" TargetMode="External"/><Relationship Id="rId22" Type="http://schemas.openxmlformats.org/officeDocument/2006/relationships/hyperlink" Target="http://www.epa.gov/osweroe1/content/learning/response.htm" TargetMode="External"/><Relationship Id="rId27" Type="http://schemas.openxmlformats.org/officeDocument/2006/relationships/hyperlink" Target="http://www.nrc.uscg.mil/foia.html" TargetMode="External"/><Relationship Id="rId30" Type="http://schemas.openxmlformats.org/officeDocument/2006/relationships/hyperlink" Target="http://blogs.nature.com/news/2014/02/us-navys-arctic-strategy-forecasts-ice-free-shipping-routes.html" TargetMode="External"/><Relationship Id="rId35" Type="http://schemas.openxmlformats.org/officeDocument/2006/relationships/hyperlink" Target="http://www.thecommonsenseshow.com/2012/09/23/the-road-to-world-war-iii-runs-through-chicago/" TargetMode="External"/><Relationship Id="rId43" Type="http://schemas.openxmlformats.org/officeDocument/2006/relationships/hyperlink" Target="http://www.alaskadispatch.com/article/young-meets-atf-about-agents-asking-alaska-gun-shops-books" TargetMode="External"/><Relationship Id="rId48" Type="http://schemas.openxmlformats.org/officeDocument/2006/relationships/hyperlink" Target="http://online.wsj.com/article/SB123051100709638419.html" TargetMode="External"/><Relationship Id="rId56" Type="http://schemas.openxmlformats.org/officeDocument/2006/relationships/hyperlink" Target="http://www.washingtonpost.com/opinions/mikheil-saakashvili-the-west-must-not-appease-putin/2014/03/06/db9e0c82-a4a9-11e3-8466-d34c451760b9_story.html" TargetMode="External"/><Relationship Id="rId64" Type="http://schemas.openxmlformats.org/officeDocument/2006/relationships/hyperlink" Target="http://www.thefiscaltimes.com/Articles/2014/02/11/Four-Threats-US-Security-No-One-Talks-About" TargetMode="External"/><Relationship Id="rId69" Type="http://schemas.openxmlformats.org/officeDocument/2006/relationships/hyperlink" Target="http://www.huffingtonpost.com/seth-baum/best-and-worst-case-scena_b_4915315.html" TargetMode="External"/><Relationship Id="rId77" Type="http://schemas.openxmlformats.org/officeDocument/2006/relationships/hyperlink" Target="http://www.rollcall.com/members/66.html" TargetMode="External"/><Relationship Id="rId8" Type="http://schemas.openxmlformats.org/officeDocument/2006/relationships/settings" Target="settings.xml"/><Relationship Id="rId51" Type="http://schemas.openxmlformats.org/officeDocument/2006/relationships/hyperlink" Target="http://patriotaction.net/profiles/blogs/putin-sends-nuclear-sub-and-two-nuclear-bombers-to-challenge-our?xg_source=activity" TargetMode="External"/><Relationship Id="rId72" Type="http://schemas.openxmlformats.org/officeDocument/2006/relationships/hyperlink" Target="http://www.the-american-interest.com/articles/2013/02/21/here-we-go-again-falling-for-the-russian-trap/" TargetMode="External"/><Relationship Id="rId80" Type="http://schemas.openxmlformats.org/officeDocument/2006/relationships/hyperlink" Target="http://www.rollcall.com/members/438.html" TargetMode="External"/><Relationship Id="rId85" Type="http://schemas.openxmlformats.org/officeDocument/2006/relationships/hyperlink" Target="http://www.usni.org/magazines/proceedings/2013-07" TargetMode="External"/><Relationship Id="rId3" Type="http://schemas.openxmlformats.org/officeDocument/2006/relationships/customXml" Target="../customXml/item3.xml"/><Relationship Id="rId12" Type="http://schemas.openxmlformats.org/officeDocument/2006/relationships/hyperlink" Target="http://www.usingenglish.com/glossary/possessive-pronoun.html" TargetMode="External"/><Relationship Id="rId17" Type="http://schemas.openxmlformats.org/officeDocument/2006/relationships/hyperlink" Target="http://www.the-american-interest.com/articles/2013/02/21/here-we-go-again-falling-for-the-russian-trap/" TargetMode="External"/><Relationship Id="rId25" Type="http://schemas.openxmlformats.org/officeDocument/2006/relationships/hyperlink" Target="http://www.uscg.mil/hq/g-m/nmc/response/index.htm" TargetMode="External"/><Relationship Id="rId33" Type="http://schemas.openxmlformats.org/officeDocument/2006/relationships/hyperlink" Target="http://greenfleet.dodlive.mil/files/2014/02/USN-Arctic-Roadmap-2014.pdf" TargetMode="External"/><Relationship Id="rId38" Type="http://schemas.openxmlformats.org/officeDocument/2006/relationships/hyperlink" Target="http://www.alaskadispatch.com/article/russia-moves-bolster-arctic-military-presence" TargetMode="External"/><Relationship Id="rId46" Type="http://schemas.openxmlformats.org/officeDocument/2006/relationships/hyperlink" Target="http://www.theecologist.org/News/news_analysis/1092215/putins_russia_will_lead_a_new_era_of_arctic_industrialisation.html" TargetMode="External"/><Relationship Id="rId59" Type="http://schemas.openxmlformats.org/officeDocument/2006/relationships/hyperlink" Target="http://www.nationalreview.com/article/372353/eurasianist-threat-robert-zubrin" TargetMode="External"/><Relationship Id="rId67" Type="http://schemas.openxmlformats.org/officeDocument/2006/relationships/hyperlink" Target="http://www.foxnews.com/politics/2014/02/13/battle-for-arctic-concerns-us-ignoring-resource-rich-region-as-ice-recedes/" TargetMode="External"/><Relationship Id="rId20" Type="http://schemas.openxmlformats.org/officeDocument/2006/relationships/hyperlink" Target="https://www.un.org/depts/los/convention_agreements/texts/unclos/UNCLOS-TOC.htm" TargetMode="External"/><Relationship Id="rId41" Type="http://schemas.openxmlformats.org/officeDocument/2006/relationships/hyperlink" Target="http://www.wnd.com/2012/02/obamas-giveaway-oil-rich-islands-to-russia/" TargetMode="External"/><Relationship Id="rId54" Type="http://schemas.openxmlformats.org/officeDocument/2006/relationships/hyperlink" Target="http://www.chathamhouse.org/expert/comment/14292" TargetMode="External"/><Relationship Id="rId62" Type="http://schemas.openxmlformats.org/officeDocument/2006/relationships/hyperlink" Target="https://www.facebook.com/alexandr.dugin" TargetMode="External"/><Relationship Id="rId70" Type="http://schemas.openxmlformats.org/officeDocument/2006/relationships/hyperlink" Target="http://russiancouncil.ru/en/blogs/arctic-cooperation/?id_4=1053" TargetMode="External"/><Relationship Id="rId75" Type="http://schemas.openxmlformats.org/officeDocument/2006/relationships/hyperlink" Target="http://www.worldpolicy.org/blog/who-lost-iraq-and-why-it-matters-case-offshore-balancing" TargetMode="External"/><Relationship Id="rId83" Type="http://schemas.openxmlformats.org/officeDocument/2006/relationships/hyperlink" Target="http://www.forbes.com/sites/christopherhelman/2011/01/31/will-egypts-revolution-mean-oil-armageddon%5d/sbhag" TargetMode="External"/><Relationship Id="rId88" Type="http://schemas.openxmlformats.org/officeDocument/2006/relationships/hyperlink" Target="http://www.foreignpolicy.com/articles/2012/10/29/open_seas"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ispn.org.br/arquivos/bb_.pdf" TargetMode="External"/><Relationship Id="rId23" Type="http://schemas.openxmlformats.org/officeDocument/2006/relationships/hyperlink" Target="http://www.epa.gov/osweroe1/content/lawsregs/ncpover.htm" TargetMode="External"/><Relationship Id="rId28" Type="http://schemas.openxmlformats.org/officeDocument/2006/relationships/hyperlink" Target="http://www8.nationalacademies.org/onpinews/newsitem.aspx?RecordID=18625" TargetMode="External"/><Relationship Id="rId36" Type="http://schemas.openxmlformats.org/officeDocument/2006/relationships/hyperlink" Target="http://www.thecommonsenseshow.com/2013/01/13/petrodollar-scam/" TargetMode="External"/><Relationship Id="rId49" Type="http://schemas.openxmlformats.org/officeDocument/2006/relationships/hyperlink" Target="http://wonkette.com/401850/john-mccain-says-putin-wants-alaska-back" TargetMode="External"/><Relationship Id="rId57" Type="http://schemas.openxmlformats.org/officeDocument/2006/relationships/hyperlink" Target="http://warontherocks.com/2014/03/ukraine-and-the-art-of-crisis-management/" TargetMode="External"/><Relationship Id="rId10" Type="http://schemas.openxmlformats.org/officeDocument/2006/relationships/footnotes" Target="footnotes.xml"/><Relationship Id="rId31" Type="http://schemas.openxmlformats.org/officeDocument/2006/relationships/hyperlink" Target="http://blogs.nature.com/news/2014/02/us-navys-arctic-strategy-forecasts-ice-free-shipping-routes.html" TargetMode="External"/><Relationship Id="rId44" Type="http://schemas.openxmlformats.org/officeDocument/2006/relationships/hyperlink" Target="http://www.dailykos.com/story/2008/09/02/583458/-Was-Palin-Mute-as-Putin-Claimed-Alaskan-Territory" TargetMode="External"/><Relationship Id="rId52" Type="http://schemas.openxmlformats.org/officeDocument/2006/relationships/hyperlink" Target="https://www.nytimes.com/2012/12/28/world/europe/putin-to-sign-ban-on-us-adoptions-of-russian-children.html?pagewanted=all&amp;_r=0" TargetMode="External"/><Relationship Id="rId60" Type="http://schemas.openxmlformats.org/officeDocument/2006/relationships/hyperlink" Target="http://en.wikipedia.org/wiki/Aleksandr_Dugin" TargetMode="External"/><Relationship Id="rId65" Type="http://schemas.openxmlformats.org/officeDocument/2006/relationships/hyperlink" Target="http://blogs.ottawacitizen.com/2014/02/21/russians-to-form-new-strategic-military-command-for-the-arctic/" TargetMode="External"/><Relationship Id="rId73" Type="http://schemas.openxmlformats.org/officeDocument/2006/relationships/hyperlink" Target="http://www.the-american-interest.com/articles/2013/02/21/here-we-go-again-falling-for-the-russian-trap/" TargetMode="External"/><Relationship Id="rId78" Type="http://schemas.openxmlformats.org/officeDocument/2006/relationships/hyperlink" Target="http://www.rollcall.com/members/355.html" TargetMode="External"/><Relationship Id="rId81" Type="http://schemas.openxmlformats.org/officeDocument/2006/relationships/hyperlink" Target="http://www.rollcall.com/members/44748.html" TargetMode="External"/><Relationship Id="rId86" Type="http://schemas.openxmlformats.org/officeDocument/2006/relationships/hyperlink" Target="http://www.usni.org/magazines/proceedings/2013-07/cold-hard-realities-arctic-shipping" TargetMode="External"/><Relationship Id="rId4" Type="http://schemas.openxmlformats.org/officeDocument/2006/relationships/customXml" Target="../customXml/item4.xml"/><Relationship Id="rId9"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urengu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27F7B6A-6A43-4204-BAF9-5CD7DE737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1973</TotalTime>
  <Pages>81</Pages>
  <Words>37779</Words>
  <Characters>215342</Characters>
  <Application>Microsoft Office Word</Application>
  <DocSecurity>0</DocSecurity>
  <Lines>1794</Lines>
  <Paragraphs>505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252616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saurenguha</dc:creator>
  <cp:lastModifiedBy>saurenguha</cp:lastModifiedBy>
  <cp:revision>9</cp:revision>
  <dcterms:created xsi:type="dcterms:W3CDTF">2014-07-10T09:05:00Z</dcterms:created>
  <dcterms:modified xsi:type="dcterms:W3CDTF">2014-08-01T05:25:00Z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