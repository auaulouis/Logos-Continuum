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Calibri" w:eastAsiaTheme="minorHAnsi" w:hAnsi="Calibri" w:cs="Calibri"/>
          <w:color w:val="auto"/>
          <w:sz w:val="22"/>
          <w:szCs w:val="22"/>
        </w:rPr>
        <w:id w:val="1849442091"/>
        <w:docPartObj>
          <w:docPartGallery w:val="Table of Contents"/>
          <w:docPartUnique/>
        </w:docPartObj>
      </w:sdtPr>
      <w:sdtEndPr>
        <w:rPr>
          <w:b/>
          <w:bCs/>
          <w:noProof/>
        </w:rPr>
      </w:sdtEndPr>
      <w:sdtContent>
        <w:p w:rsidR="0081435D" w:rsidRDefault="0081435D">
          <w:pPr>
            <w:pStyle w:val="TOCHeading"/>
          </w:pPr>
          <w:r>
            <w:t>Contents</w:t>
          </w:r>
        </w:p>
        <w:p w:rsidR="0081435D" w:rsidRDefault="0081435D">
          <w:pPr>
            <w:pStyle w:val="TOC1"/>
            <w:tabs>
              <w:tab w:val="right" w:leader="dot" w:pos="9350"/>
            </w:tabs>
            <w:rPr>
              <w:noProof/>
            </w:rPr>
          </w:pPr>
          <w:r>
            <w:fldChar w:fldCharType="begin"/>
          </w:r>
          <w:r>
            <w:instrText xml:space="preserve"> TOC \o "1-3" \h \z \u </w:instrText>
          </w:r>
          <w:r>
            <w:fldChar w:fldCharType="separate"/>
          </w:r>
          <w:hyperlink w:anchor="_Toc391753437" w:history="1">
            <w:r w:rsidRPr="005259D3">
              <w:rPr>
                <w:rStyle w:val="Hyperlink"/>
                <w:noProof/>
              </w:rPr>
              <w:t>Warming yes</w:t>
            </w:r>
            <w:r>
              <w:rPr>
                <w:noProof/>
                <w:webHidden/>
              </w:rPr>
              <w:tab/>
            </w:r>
            <w:r>
              <w:rPr>
                <w:noProof/>
                <w:webHidden/>
              </w:rPr>
              <w:fldChar w:fldCharType="begin"/>
            </w:r>
            <w:r>
              <w:rPr>
                <w:noProof/>
                <w:webHidden/>
              </w:rPr>
              <w:instrText xml:space="preserve"> PAGEREF _Toc391753437 \h </w:instrText>
            </w:r>
            <w:r>
              <w:rPr>
                <w:noProof/>
                <w:webHidden/>
              </w:rPr>
            </w:r>
            <w:r>
              <w:rPr>
                <w:noProof/>
                <w:webHidden/>
              </w:rPr>
              <w:fldChar w:fldCharType="separate"/>
            </w:r>
            <w:r>
              <w:rPr>
                <w:noProof/>
                <w:webHidden/>
              </w:rPr>
              <w:t>1</w:t>
            </w:r>
            <w:r>
              <w:rPr>
                <w:noProof/>
                <w:webHidden/>
              </w:rPr>
              <w:fldChar w:fldCharType="end"/>
            </w:r>
          </w:hyperlink>
        </w:p>
        <w:p w:rsidR="0081435D" w:rsidRDefault="001E0622">
          <w:pPr>
            <w:pStyle w:val="TOC2"/>
            <w:tabs>
              <w:tab w:val="right" w:leader="dot" w:pos="9350"/>
            </w:tabs>
            <w:rPr>
              <w:noProof/>
            </w:rPr>
          </w:pPr>
          <w:hyperlink w:anchor="_Toc391753438" w:history="1">
            <w:r w:rsidR="0081435D" w:rsidRPr="005259D3">
              <w:rPr>
                <w:rStyle w:val="Hyperlink"/>
                <w:noProof/>
              </w:rPr>
              <w:t>Oceans</w:t>
            </w:r>
            <w:r w:rsidR="0081435D">
              <w:rPr>
                <w:noProof/>
                <w:webHidden/>
              </w:rPr>
              <w:tab/>
            </w:r>
            <w:r w:rsidR="0081435D">
              <w:rPr>
                <w:noProof/>
                <w:webHidden/>
              </w:rPr>
              <w:fldChar w:fldCharType="begin"/>
            </w:r>
            <w:r w:rsidR="0081435D">
              <w:rPr>
                <w:noProof/>
                <w:webHidden/>
              </w:rPr>
              <w:instrText xml:space="preserve"> PAGEREF _Toc391753438 \h </w:instrText>
            </w:r>
            <w:r w:rsidR="0081435D">
              <w:rPr>
                <w:noProof/>
                <w:webHidden/>
              </w:rPr>
            </w:r>
            <w:r w:rsidR="0081435D">
              <w:rPr>
                <w:noProof/>
                <w:webHidden/>
              </w:rPr>
              <w:fldChar w:fldCharType="separate"/>
            </w:r>
            <w:r w:rsidR="0081435D">
              <w:rPr>
                <w:noProof/>
                <w:webHidden/>
              </w:rPr>
              <w:t>2</w:t>
            </w:r>
            <w:r w:rsidR="0081435D">
              <w:rPr>
                <w:noProof/>
                <w:webHidden/>
              </w:rPr>
              <w:fldChar w:fldCharType="end"/>
            </w:r>
          </w:hyperlink>
        </w:p>
        <w:p w:rsidR="0081435D" w:rsidRDefault="001E0622">
          <w:pPr>
            <w:pStyle w:val="TOC3"/>
            <w:tabs>
              <w:tab w:val="right" w:leader="dot" w:pos="9350"/>
            </w:tabs>
            <w:rPr>
              <w:noProof/>
            </w:rPr>
          </w:pPr>
          <w:hyperlink w:anchor="_Toc391753439" w:history="1">
            <w:r w:rsidR="0081435D" w:rsidRPr="005259D3">
              <w:rPr>
                <w:rStyle w:val="Hyperlink"/>
                <w:noProof/>
              </w:rPr>
              <w:t>Acidification</w:t>
            </w:r>
            <w:r w:rsidR="0081435D">
              <w:rPr>
                <w:noProof/>
                <w:webHidden/>
              </w:rPr>
              <w:tab/>
            </w:r>
            <w:r w:rsidR="0081435D">
              <w:rPr>
                <w:noProof/>
                <w:webHidden/>
              </w:rPr>
              <w:fldChar w:fldCharType="begin"/>
            </w:r>
            <w:r w:rsidR="0081435D">
              <w:rPr>
                <w:noProof/>
                <w:webHidden/>
              </w:rPr>
              <w:instrText xml:space="preserve"> PAGEREF _Toc391753439 \h </w:instrText>
            </w:r>
            <w:r w:rsidR="0081435D">
              <w:rPr>
                <w:noProof/>
                <w:webHidden/>
              </w:rPr>
            </w:r>
            <w:r w:rsidR="0081435D">
              <w:rPr>
                <w:noProof/>
                <w:webHidden/>
              </w:rPr>
              <w:fldChar w:fldCharType="separate"/>
            </w:r>
            <w:r w:rsidR="0081435D">
              <w:rPr>
                <w:noProof/>
                <w:webHidden/>
              </w:rPr>
              <w:t>3</w:t>
            </w:r>
            <w:r w:rsidR="0081435D">
              <w:rPr>
                <w:noProof/>
                <w:webHidden/>
              </w:rPr>
              <w:fldChar w:fldCharType="end"/>
            </w:r>
          </w:hyperlink>
        </w:p>
        <w:p w:rsidR="0081435D" w:rsidRDefault="001E0622">
          <w:pPr>
            <w:pStyle w:val="TOC3"/>
            <w:tabs>
              <w:tab w:val="right" w:leader="dot" w:pos="9350"/>
            </w:tabs>
            <w:rPr>
              <w:noProof/>
            </w:rPr>
          </w:pPr>
          <w:hyperlink w:anchor="_Toc391753440" w:history="1">
            <w:r w:rsidR="0081435D" w:rsidRPr="005259D3">
              <w:rPr>
                <w:rStyle w:val="Hyperlink"/>
                <w:noProof/>
              </w:rPr>
              <w:t>High CO2 emissions cause ocean acidification.</w:t>
            </w:r>
            <w:r w:rsidR="0081435D">
              <w:rPr>
                <w:noProof/>
                <w:webHidden/>
              </w:rPr>
              <w:tab/>
            </w:r>
            <w:r w:rsidR="0081435D">
              <w:rPr>
                <w:noProof/>
                <w:webHidden/>
              </w:rPr>
              <w:fldChar w:fldCharType="begin"/>
            </w:r>
            <w:r w:rsidR="0081435D">
              <w:rPr>
                <w:noProof/>
                <w:webHidden/>
              </w:rPr>
              <w:instrText xml:space="preserve"> PAGEREF _Toc391753440 \h </w:instrText>
            </w:r>
            <w:r w:rsidR="0081435D">
              <w:rPr>
                <w:noProof/>
                <w:webHidden/>
              </w:rPr>
            </w:r>
            <w:r w:rsidR="0081435D">
              <w:rPr>
                <w:noProof/>
                <w:webHidden/>
              </w:rPr>
              <w:fldChar w:fldCharType="separate"/>
            </w:r>
            <w:r w:rsidR="0081435D">
              <w:rPr>
                <w:noProof/>
                <w:webHidden/>
              </w:rPr>
              <w:t>4</w:t>
            </w:r>
            <w:r w:rsidR="0081435D">
              <w:rPr>
                <w:noProof/>
                <w:webHidden/>
              </w:rPr>
              <w:fldChar w:fldCharType="end"/>
            </w:r>
          </w:hyperlink>
        </w:p>
        <w:p w:rsidR="0081435D" w:rsidRDefault="001E0622">
          <w:pPr>
            <w:pStyle w:val="TOC3"/>
            <w:tabs>
              <w:tab w:val="right" w:leader="dot" w:pos="9350"/>
            </w:tabs>
            <w:rPr>
              <w:noProof/>
            </w:rPr>
          </w:pPr>
          <w:hyperlink w:anchor="_Toc391753441" w:history="1">
            <w:r w:rsidR="0081435D" w:rsidRPr="005259D3">
              <w:rPr>
                <w:rStyle w:val="Hyperlink"/>
                <w:noProof/>
                <w:lang w:val="en"/>
              </w:rPr>
              <w:t>Oceans Key</w:t>
            </w:r>
            <w:r w:rsidR="0081435D">
              <w:rPr>
                <w:noProof/>
                <w:webHidden/>
              </w:rPr>
              <w:tab/>
            </w:r>
            <w:r w:rsidR="0081435D">
              <w:rPr>
                <w:noProof/>
                <w:webHidden/>
              </w:rPr>
              <w:fldChar w:fldCharType="begin"/>
            </w:r>
            <w:r w:rsidR="0081435D">
              <w:rPr>
                <w:noProof/>
                <w:webHidden/>
              </w:rPr>
              <w:instrText xml:space="preserve"> PAGEREF _Toc391753441 \h </w:instrText>
            </w:r>
            <w:r w:rsidR="0081435D">
              <w:rPr>
                <w:noProof/>
                <w:webHidden/>
              </w:rPr>
            </w:r>
            <w:r w:rsidR="0081435D">
              <w:rPr>
                <w:noProof/>
                <w:webHidden/>
              </w:rPr>
              <w:fldChar w:fldCharType="separate"/>
            </w:r>
            <w:r w:rsidR="0081435D">
              <w:rPr>
                <w:noProof/>
                <w:webHidden/>
              </w:rPr>
              <w:t>7</w:t>
            </w:r>
            <w:r w:rsidR="0081435D">
              <w:rPr>
                <w:noProof/>
                <w:webHidden/>
              </w:rPr>
              <w:fldChar w:fldCharType="end"/>
            </w:r>
          </w:hyperlink>
        </w:p>
        <w:p w:rsidR="0081435D" w:rsidRDefault="001E0622">
          <w:pPr>
            <w:pStyle w:val="TOC2"/>
            <w:tabs>
              <w:tab w:val="right" w:leader="dot" w:pos="9350"/>
            </w:tabs>
            <w:rPr>
              <w:noProof/>
            </w:rPr>
          </w:pPr>
          <w:hyperlink w:anchor="_Toc391753442" w:history="1">
            <w:r w:rsidR="0081435D" w:rsidRPr="005259D3">
              <w:rPr>
                <w:rStyle w:val="Hyperlink"/>
                <w:noProof/>
              </w:rPr>
              <w:t>Pteropods Module</w:t>
            </w:r>
            <w:r w:rsidR="0081435D">
              <w:rPr>
                <w:noProof/>
                <w:webHidden/>
              </w:rPr>
              <w:tab/>
            </w:r>
            <w:r w:rsidR="0081435D">
              <w:rPr>
                <w:noProof/>
                <w:webHidden/>
              </w:rPr>
              <w:fldChar w:fldCharType="begin"/>
            </w:r>
            <w:r w:rsidR="0081435D">
              <w:rPr>
                <w:noProof/>
                <w:webHidden/>
              </w:rPr>
              <w:instrText xml:space="preserve"> PAGEREF _Toc391753442 \h </w:instrText>
            </w:r>
            <w:r w:rsidR="0081435D">
              <w:rPr>
                <w:noProof/>
                <w:webHidden/>
              </w:rPr>
            </w:r>
            <w:r w:rsidR="0081435D">
              <w:rPr>
                <w:noProof/>
                <w:webHidden/>
              </w:rPr>
              <w:fldChar w:fldCharType="separate"/>
            </w:r>
            <w:r w:rsidR="0081435D">
              <w:rPr>
                <w:noProof/>
                <w:webHidden/>
              </w:rPr>
              <w:t>10</w:t>
            </w:r>
            <w:r w:rsidR="0081435D">
              <w:rPr>
                <w:noProof/>
                <w:webHidden/>
              </w:rPr>
              <w:fldChar w:fldCharType="end"/>
            </w:r>
          </w:hyperlink>
        </w:p>
        <w:p w:rsidR="0081435D" w:rsidRDefault="001E0622">
          <w:pPr>
            <w:pStyle w:val="TOC2"/>
            <w:tabs>
              <w:tab w:val="right" w:leader="dot" w:pos="9350"/>
            </w:tabs>
            <w:rPr>
              <w:noProof/>
            </w:rPr>
          </w:pPr>
          <w:hyperlink w:anchor="_Toc391753443" w:history="1">
            <w:r w:rsidR="0081435D" w:rsidRPr="005259D3">
              <w:rPr>
                <w:rStyle w:val="Hyperlink"/>
                <w:noProof/>
              </w:rPr>
              <w:t>Tropics</w:t>
            </w:r>
            <w:r w:rsidR="0081435D">
              <w:rPr>
                <w:noProof/>
                <w:webHidden/>
              </w:rPr>
              <w:tab/>
            </w:r>
            <w:r w:rsidR="0081435D">
              <w:rPr>
                <w:noProof/>
                <w:webHidden/>
              </w:rPr>
              <w:fldChar w:fldCharType="begin"/>
            </w:r>
            <w:r w:rsidR="0081435D">
              <w:rPr>
                <w:noProof/>
                <w:webHidden/>
              </w:rPr>
              <w:instrText xml:space="preserve"> PAGEREF _Toc391753443 \h </w:instrText>
            </w:r>
            <w:r w:rsidR="0081435D">
              <w:rPr>
                <w:noProof/>
                <w:webHidden/>
              </w:rPr>
            </w:r>
            <w:r w:rsidR="0081435D">
              <w:rPr>
                <w:noProof/>
                <w:webHidden/>
              </w:rPr>
              <w:fldChar w:fldCharType="separate"/>
            </w:r>
            <w:r w:rsidR="0081435D">
              <w:rPr>
                <w:noProof/>
                <w:webHidden/>
              </w:rPr>
              <w:t>12</w:t>
            </w:r>
            <w:r w:rsidR="0081435D">
              <w:rPr>
                <w:noProof/>
                <w:webHidden/>
              </w:rPr>
              <w:fldChar w:fldCharType="end"/>
            </w:r>
          </w:hyperlink>
        </w:p>
        <w:p w:rsidR="0081435D" w:rsidRDefault="001E0622">
          <w:pPr>
            <w:pStyle w:val="TOC1"/>
            <w:tabs>
              <w:tab w:val="right" w:leader="dot" w:pos="9350"/>
            </w:tabs>
            <w:rPr>
              <w:noProof/>
            </w:rPr>
          </w:pPr>
          <w:hyperlink w:anchor="_Toc391753444" w:history="1">
            <w:r w:rsidR="0081435D" w:rsidRPr="005259D3">
              <w:rPr>
                <w:rStyle w:val="Hyperlink"/>
                <w:noProof/>
              </w:rPr>
              <w:t>Temperature</w:t>
            </w:r>
            <w:r w:rsidR="0081435D">
              <w:rPr>
                <w:noProof/>
                <w:webHidden/>
              </w:rPr>
              <w:tab/>
            </w:r>
            <w:r w:rsidR="0081435D">
              <w:rPr>
                <w:noProof/>
                <w:webHidden/>
              </w:rPr>
              <w:fldChar w:fldCharType="begin"/>
            </w:r>
            <w:r w:rsidR="0081435D">
              <w:rPr>
                <w:noProof/>
                <w:webHidden/>
              </w:rPr>
              <w:instrText xml:space="preserve"> PAGEREF _Toc391753444 \h </w:instrText>
            </w:r>
            <w:r w:rsidR="0081435D">
              <w:rPr>
                <w:noProof/>
                <w:webHidden/>
              </w:rPr>
            </w:r>
            <w:r w:rsidR="0081435D">
              <w:rPr>
                <w:noProof/>
                <w:webHidden/>
              </w:rPr>
              <w:fldChar w:fldCharType="separate"/>
            </w:r>
            <w:r w:rsidR="0081435D">
              <w:rPr>
                <w:noProof/>
                <w:webHidden/>
              </w:rPr>
              <w:t>13</w:t>
            </w:r>
            <w:r w:rsidR="0081435D">
              <w:rPr>
                <w:noProof/>
                <w:webHidden/>
              </w:rPr>
              <w:fldChar w:fldCharType="end"/>
            </w:r>
          </w:hyperlink>
        </w:p>
        <w:p w:rsidR="0081435D" w:rsidRDefault="001E0622">
          <w:pPr>
            <w:pStyle w:val="TOC2"/>
            <w:tabs>
              <w:tab w:val="right" w:leader="dot" w:pos="9350"/>
            </w:tabs>
            <w:rPr>
              <w:noProof/>
            </w:rPr>
          </w:pPr>
          <w:hyperlink w:anchor="_Toc391753445" w:history="1">
            <w:r w:rsidR="0081435D" w:rsidRPr="005259D3">
              <w:rPr>
                <w:rStyle w:val="Hyperlink"/>
                <w:noProof/>
              </w:rPr>
              <w:t>Fossil Fuels</w:t>
            </w:r>
            <w:r w:rsidR="0081435D">
              <w:rPr>
                <w:noProof/>
                <w:webHidden/>
              </w:rPr>
              <w:tab/>
            </w:r>
            <w:r w:rsidR="0081435D">
              <w:rPr>
                <w:noProof/>
                <w:webHidden/>
              </w:rPr>
              <w:fldChar w:fldCharType="begin"/>
            </w:r>
            <w:r w:rsidR="0081435D">
              <w:rPr>
                <w:noProof/>
                <w:webHidden/>
              </w:rPr>
              <w:instrText xml:space="preserve"> PAGEREF _Toc391753445 \h </w:instrText>
            </w:r>
            <w:r w:rsidR="0081435D">
              <w:rPr>
                <w:noProof/>
                <w:webHidden/>
              </w:rPr>
            </w:r>
            <w:r w:rsidR="0081435D">
              <w:rPr>
                <w:noProof/>
                <w:webHidden/>
              </w:rPr>
              <w:fldChar w:fldCharType="separate"/>
            </w:r>
            <w:r w:rsidR="0081435D">
              <w:rPr>
                <w:noProof/>
                <w:webHidden/>
              </w:rPr>
              <w:t>15</w:t>
            </w:r>
            <w:r w:rsidR="0081435D">
              <w:rPr>
                <w:noProof/>
                <w:webHidden/>
              </w:rPr>
              <w:fldChar w:fldCharType="end"/>
            </w:r>
          </w:hyperlink>
        </w:p>
        <w:p w:rsidR="0081435D" w:rsidRDefault="001E0622">
          <w:pPr>
            <w:pStyle w:val="TOC2"/>
            <w:tabs>
              <w:tab w:val="right" w:leader="dot" w:pos="9350"/>
            </w:tabs>
            <w:rPr>
              <w:noProof/>
            </w:rPr>
          </w:pPr>
          <w:hyperlink w:anchor="_Toc391753446" w:history="1">
            <w:r w:rsidR="0081435D" w:rsidRPr="005259D3">
              <w:rPr>
                <w:rStyle w:val="Hyperlink"/>
                <w:noProof/>
              </w:rPr>
              <w:t>Glaciers</w:t>
            </w:r>
            <w:r w:rsidR="0081435D">
              <w:rPr>
                <w:noProof/>
                <w:webHidden/>
              </w:rPr>
              <w:tab/>
            </w:r>
            <w:r w:rsidR="0081435D">
              <w:rPr>
                <w:noProof/>
                <w:webHidden/>
              </w:rPr>
              <w:fldChar w:fldCharType="begin"/>
            </w:r>
            <w:r w:rsidR="0081435D">
              <w:rPr>
                <w:noProof/>
                <w:webHidden/>
              </w:rPr>
              <w:instrText xml:space="preserve"> PAGEREF _Toc391753446 \h </w:instrText>
            </w:r>
            <w:r w:rsidR="0081435D">
              <w:rPr>
                <w:noProof/>
                <w:webHidden/>
              </w:rPr>
            </w:r>
            <w:r w:rsidR="0081435D">
              <w:rPr>
                <w:noProof/>
                <w:webHidden/>
              </w:rPr>
              <w:fldChar w:fldCharType="separate"/>
            </w:r>
            <w:r w:rsidR="0081435D">
              <w:rPr>
                <w:noProof/>
                <w:webHidden/>
              </w:rPr>
              <w:t>17</w:t>
            </w:r>
            <w:r w:rsidR="0081435D">
              <w:rPr>
                <w:noProof/>
                <w:webHidden/>
              </w:rPr>
              <w:fldChar w:fldCharType="end"/>
            </w:r>
          </w:hyperlink>
        </w:p>
        <w:p w:rsidR="0081435D" w:rsidRDefault="001E0622">
          <w:pPr>
            <w:pStyle w:val="TOC2"/>
            <w:tabs>
              <w:tab w:val="right" w:leader="dot" w:pos="9350"/>
            </w:tabs>
            <w:rPr>
              <w:noProof/>
            </w:rPr>
          </w:pPr>
          <w:hyperlink w:anchor="_Toc391753447" w:history="1">
            <w:r w:rsidR="0081435D" w:rsidRPr="005259D3">
              <w:rPr>
                <w:rStyle w:val="Hyperlink"/>
                <w:noProof/>
              </w:rPr>
              <w:t>Polar bears</w:t>
            </w:r>
            <w:r w:rsidR="0081435D">
              <w:rPr>
                <w:noProof/>
                <w:webHidden/>
              </w:rPr>
              <w:tab/>
            </w:r>
            <w:r w:rsidR="0081435D">
              <w:rPr>
                <w:noProof/>
                <w:webHidden/>
              </w:rPr>
              <w:fldChar w:fldCharType="begin"/>
            </w:r>
            <w:r w:rsidR="0081435D">
              <w:rPr>
                <w:noProof/>
                <w:webHidden/>
              </w:rPr>
              <w:instrText xml:space="preserve"> PAGEREF _Toc391753447 \h </w:instrText>
            </w:r>
            <w:r w:rsidR="0081435D">
              <w:rPr>
                <w:noProof/>
                <w:webHidden/>
              </w:rPr>
            </w:r>
            <w:r w:rsidR="0081435D">
              <w:rPr>
                <w:noProof/>
                <w:webHidden/>
              </w:rPr>
              <w:fldChar w:fldCharType="separate"/>
            </w:r>
            <w:r w:rsidR="0081435D">
              <w:rPr>
                <w:noProof/>
                <w:webHidden/>
              </w:rPr>
              <w:t>18</w:t>
            </w:r>
            <w:r w:rsidR="0081435D">
              <w:rPr>
                <w:noProof/>
                <w:webHidden/>
              </w:rPr>
              <w:fldChar w:fldCharType="end"/>
            </w:r>
          </w:hyperlink>
        </w:p>
        <w:p w:rsidR="0081435D" w:rsidRDefault="001E0622">
          <w:pPr>
            <w:pStyle w:val="TOC2"/>
            <w:tabs>
              <w:tab w:val="right" w:leader="dot" w:pos="9350"/>
            </w:tabs>
            <w:rPr>
              <w:noProof/>
            </w:rPr>
          </w:pPr>
          <w:hyperlink w:anchor="_Toc391753448" w:history="1">
            <w:r w:rsidR="0081435D" w:rsidRPr="005259D3">
              <w:rPr>
                <w:rStyle w:val="Hyperlink"/>
                <w:noProof/>
              </w:rPr>
              <w:t>Coral Reefs</w:t>
            </w:r>
            <w:r w:rsidR="0081435D">
              <w:rPr>
                <w:noProof/>
                <w:webHidden/>
              </w:rPr>
              <w:tab/>
            </w:r>
            <w:r w:rsidR="0081435D">
              <w:rPr>
                <w:noProof/>
                <w:webHidden/>
              </w:rPr>
              <w:fldChar w:fldCharType="begin"/>
            </w:r>
            <w:r w:rsidR="0081435D">
              <w:rPr>
                <w:noProof/>
                <w:webHidden/>
              </w:rPr>
              <w:instrText xml:space="preserve"> PAGEREF _Toc391753448 \h </w:instrText>
            </w:r>
            <w:r w:rsidR="0081435D">
              <w:rPr>
                <w:noProof/>
                <w:webHidden/>
              </w:rPr>
            </w:r>
            <w:r w:rsidR="0081435D">
              <w:rPr>
                <w:noProof/>
                <w:webHidden/>
              </w:rPr>
              <w:fldChar w:fldCharType="separate"/>
            </w:r>
            <w:r w:rsidR="0081435D">
              <w:rPr>
                <w:noProof/>
                <w:webHidden/>
              </w:rPr>
              <w:t>21</w:t>
            </w:r>
            <w:r w:rsidR="0081435D">
              <w:rPr>
                <w:noProof/>
                <w:webHidden/>
              </w:rPr>
              <w:fldChar w:fldCharType="end"/>
            </w:r>
          </w:hyperlink>
        </w:p>
        <w:p w:rsidR="0081435D" w:rsidRDefault="001E0622">
          <w:pPr>
            <w:pStyle w:val="TOC2"/>
            <w:tabs>
              <w:tab w:val="right" w:leader="dot" w:pos="9350"/>
            </w:tabs>
            <w:rPr>
              <w:noProof/>
            </w:rPr>
          </w:pPr>
          <w:hyperlink w:anchor="_Toc391753449" w:history="1">
            <w:r w:rsidR="0081435D" w:rsidRPr="005259D3">
              <w:rPr>
                <w:rStyle w:val="Hyperlink"/>
                <w:noProof/>
              </w:rPr>
              <w:t>Disease</w:t>
            </w:r>
            <w:r w:rsidR="0081435D">
              <w:rPr>
                <w:noProof/>
                <w:webHidden/>
              </w:rPr>
              <w:tab/>
            </w:r>
            <w:r w:rsidR="0081435D">
              <w:rPr>
                <w:noProof/>
                <w:webHidden/>
              </w:rPr>
              <w:fldChar w:fldCharType="begin"/>
            </w:r>
            <w:r w:rsidR="0081435D">
              <w:rPr>
                <w:noProof/>
                <w:webHidden/>
              </w:rPr>
              <w:instrText xml:space="preserve"> PAGEREF _Toc391753449 \h </w:instrText>
            </w:r>
            <w:r w:rsidR="0081435D">
              <w:rPr>
                <w:noProof/>
                <w:webHidden/>
              </w:rPr>
            </w:r>
            <w:r w:rsidR="0081435D">
              <w:rPr>
                <w:noProof/>
                <w:webHidden/>
              </w:rPr>
              <w:fldChar w:fldCharType="separate"/>
            </w:r>
            <w:r w:rsidR="0081435D">
              <w:rPr>
                <w:noProof/>
                <w:webHidden/>
              </w:rPr>
              <w:t>23</w:t>
            </w:r>
            <w:r w:rsidR="0081435D">
              <w:rPr>
                <w:noProof/>
                <w:webHidden/>
              </w:rPr>
              <w:fldChar w:fldCharType="end"/>
            </w:r>
          </w:hyperlink>
        </w:p>
        <w:p w:rsidR="0081435D" w:rsidRDefault="001E0622">
          <w:pPr>
            <w:pStyle w:val="TOC2"/>
            <w:tabs>
              <w:tab w:val="right" w:leader="dot" w:pos="9350"/>
            </w:tabs>
            <w:rPr>
              <w:noProof/>
            </w:rPr>
          </w:pPr>
          <w:hyperlink w:anchor="_Toc391753450" w:history="1">
            <w:r w:rsidR="0081435D" w:rsidRPr="005259D3">
              <w:rPr>
                <w:rStyle w:val="Hyperlink"/>
                <w:noProof/>
              </w:rPr>
              <w:t>Resource Wars</w:t>
            </w:r>
            <w:r w:rsidR="0081435D">
              <w:rPr>
                <w:noProof/>
                <w:webHidden/>
              </w:rPr>
              <w:tab/>
            </w:r>
            <w:r w:rsidR="0081435D">
              <w:rPr>
                <w:noProof/>
                <w:webHidden/>
              </w:rPr>
              <w:fldChar w:fldCharType="begin"/>
            </w:r>
            <w:r w:rsidR="0081435D">
              <w:rPr>
                <w:noProof/>
                <w:webHidden/>
              </w:rPr>
              <w:instrText xml:space="preserve"> PAGEREF _Toc391753450 \h </w:instrText>
            </w:r>
            <w:r w:rsidR="0081435D">
              <w:rPr>
                <w:noProof/>
                <w:webHidden/>
              </w:rPr>
            </w:r>
            <w:r w:rsidR="0081435D">
              <w:rPr>
                <w:noProof/>
                <w:webHidden/>
              </w:rPr>
              <w:fldChar w:fldCharType="separate"/>
            </w:r>
            <w:r w:rsidR="0081435D">
              <w:rPr>
                <w:noProof/>
                <w:webHidden/>
              </w:rPr>
              <w:t>26</w:t>
            </w:r>
            <w:r w:rsidR="0081435D">
              <w:rPr>
                <w:noProof/>
                <w:webHidden/>
              </w:rPr>
              <w:fldChar w:fldCharType="end"/>
            </w:r>
          </w:hyperlink>
        </w:p>
        <w:p w:rsidR="0081435D" w:rsidRDefault="001E0622">
          <w:pPr>
            <w:pStyle w:val="TOC2"/>
            <w:tabs>
              <w:tab w:val="right" w:leader="dot" w:pos="9350"/>
            </w:tabs>
            <w:rPr>
              <w:noProof/>
            </w:rPr>
          </w:pPr>
          <w:hyperlink w:anchor="_Toc391753451" w:history="1">
            <w:r w:rsidR="0081435D" w:rsidRPr="005259D3">
              <w:rPr>
                <w:rStyle w:val="Hyperlink"/>
                <w:noProof/>
              </w:rPr>
              <w:t>War/Food shortages</w:t>
            </w:r>
            <w:r w:rsidR="0081435D">
              <w:rPr>
                <w:noProof/>
                <w:webHidden/>
              </w:rPr>
              <w:tab/>
            </w:r>
            <w:r w:rsidR="0081435D">
              <w:rPr>
                <w:noProof/>
                <w:webHidden/>
              </w:rPr>
              <w:fldChar w:fldCharType="begin"/>
            </w:r>
            <w:r w:rsidR="0081435D">
              <w:rPr>
                <w:noProof/>
                <w:webHidden/>
              </w:rPr>
              <w:instrText xml:space="preserve"> PAGEREF _Toc391753451 \h </w:instrText>
            </w:r>
            <w:r w:rsidR="0081435D">
              <w:rPr>
                <w:noProof/>
                <w:webHidden/>
              </w:rPr>
            </w:r>
            <w:r w:rsidR="0081435D">
              <w:rPr>
                <w:noProof/>
                <w:webHidden/>
              </w:rPr>
              <w:fldChar w:fldCharType="separate"/>
            </w:r>
            <w:r w:rsidR="0081435D">
              <w:rPr>
                <w:noProof/>
                <w:webHidden/>
              </w:rPr>
              <w:t>29</w:t>
            </w:r>
            <w:r w:rsidR="0081435D">
              <w:rPr>
                <w:noProof/>
                <w:webHidden/>
              </w:rPr>
              <w:fldChar w:fldCharType="end"/>
            </w:r>
          </w:hyperlink>
        </w:p>
        <w:p w:rsidR="0081435D" w:rsidRDefault="001E0622">
          <w:pPr>
            <w:pStyle w:val="TOC2"/>
            <w:tabs>
              <w:tab w:val="right" w:leader="dot" w:pos="9350"/>
            </w:tabs>
            <w:rPr>
              <w:noProof/>
            </w:rPr>
          </w:pPr>
          <w:hyperlink w:anchor="_Toc391753452" w:history="1">
            <w:r w:rsidR="0081435D" w:rsidRPr="005259D3">
              <w:rPr>
                <w:rStyle w:val="Hyperlink"/>
                <w:noProof/>
              </w:rPr>
              <w:t>Water Wars</w:t>
            </w:r>
            <w:r w:rsidR="0081435D">
              <w:rPr>
                <w:noProof/>
                <w:webHidden/>
              </w:rPr>
              <w:tab/>
            </w:r>
            <w:r w:rsidR="0081435D">
              <w:rPr>
                <w:noProof/>
                <w:webHidden/>
              </w:rPr>
              <w:fldChar w:fldCharType="begin"/>
            </w:r>
            <w:r w:rsidR="0081435D">
              <w:rPr>
                <w:noProof/>
                <w:webHidden/>
              </w:rPr>
              <w:instrText xml:space="preserve"> PAGEREF _Toc391753452 \h </w:instrText>
            </w:r>
            <w:r w:rsidR="0081435D">
              <w:rPr>
                <w:noProof/>
                <w:webHidden/>
              </w:rPr>
            </w:r>
            <w:r w:rsidR="0081435D">
              <w:rPr>
                <w:noProof/>
                <w:webHidden/>
              </w:rPr>
              <w:fldChar w:fldCharType="separate"/>
            </w:r>
            <w:r w:rsidR="0081435D">
              <w:rPr>
                <w:noProof/>
                <w:webHidden/>
              </w:rPr>
              <w:t>31</w:t>
            </w:r>
            <w:r w:rsidR="0081435D">
              <w:rPr>
                <w:noProof/>
                <w:webHidden/>
              </w:rPr>
              <w:fldChar w:fldCharType="end"/>
            </w:r>
          </w:hyperlink>
        </w:p>
        <w:p w:rsidR="0081435D" w:rsidRDefault="001E0622">
          <w:pPr>
            <w:pStyle w:val="TOC3"/>
            <w:tabs>
              <w:tab w:val="right" w:leader="dot" w:pos="9350"/>
            </w:tabs>
            <w:rPr>
              <w:noProof/>
            </w:rPr>
          </w:pPr>
          <w:hyperlink w:anchor="_Toc391753453" w:history="1">
            <w:r w:rsidR="0081435D" w:rsidRPr="005259D3">
              <w:rPr>
                <w:rStyle w:val="Hyperlink"/>
                <w:noProof/>
              </w:rPr>
              <w:t>CO2</w:t>
            </w:r>
            <w:r w:rsidR="0081435D">
              <w:rPr>
                <w:noProof/>
                <w:webHidden/>
              </w:rPr>
              <w:tab/>
            </w:r>
            <w:r w:rsidR="0081435D">
              <w:rPr>
                <w:noProof/>
                <w:webHidden/>
              </w:rPr>
              <w:fldChar w:fldCharType="begin"/>
            </w:r>
            <w:r w:rsidR="0081435D">
              <w:rPr>
                <w:noProof/>
                <w:webHidden/>
              </w:rPr>
              <w:instrText xml:space="preserve"> PAGEREF _Toc391753453 \h </w:instrText>
            </w:r>
            <w:r w:rsidR="0081435D">
              <w:rPr>
                <w:noProof/>
                <w:webHidden/>
              </w:rPr>
            </w:r>
            <w:r w:rsidR="0081435D">
              <w:rPr>
                <w:noProof/>
                <w:webHidden/>
              </w:rPr>
              <w:fldChar w:fldCharType="separate"/>
            </w:r>
            <w:r w:rsidR="0081435D">
              <w:rPr>
                <w:noProof/>
                <w:webHidden/>
              </w:rPr>
              <w:t>33</w:t>
            </w:r>
            <w:r w:rsidR="0081435D">
              <w:rPr>
                <w:noProof/>
                <w:webHidden/>
              </w:rPr>
              <w:fldChar w:fldCharType="end"/>
            </w:r>
          </w:hyperlink>
        </w:p>
        <w:p w:rsidR="0081435D" w:rsidRDefault="001E0622">
          <w:pPr>
            <w:pStyle w:val="TOC2"/>
            <w:tabs>
              <w:tab w:val="right" w:leader="dot" w:pos="9350"/>
            </w:tabs>
            <w:rPr>
              <w:noProof/>
            </w:rPr>
          </w:pPr>
          <w:hyperlink w:anchor="_Toc391753454" w:history="1">
            <w:r w:rsidR="0081435D" w:rsidRPr="005259D3">
              <w:rPr>
                <w:rStyle w:val="Hyperlink"/>
                <w:noProof/>
              </w:rPr>
              <w:t>GHG’s</w:t>
            </w:r>
            <w:r w:rsidR="0081435D">
              <w:rPr>
                <w:noProof/>
                <w:webHidden/>
              </w:rPr>
              <w:tab/>
            </w:r>
            <w:r w:rsidR="0081435D">
              <w:rPr>
                <w:noProof/>
                <w:webHidden/>
              </w:rPr>
              <w:fldChar w:fldCharType="begin"/>
            </w:r>
            <w:r w:rsidR="0081435D">
              <w:rPr>
                <w:noProof/>
                <w:webHidden/>
              </w:rPr>
              <w:instrText xml:space="preserve"> PAGEREF _Toc391753454 \h </w:instrText>
            </w:r>
            <w:r w:rsidR="0081435D">
              <w:rPr>
                <w:noProof/>
                <w:webHidden/>
              </w:rPr>
            </w:r>
            <w:r w:rsidR="0081435D">
              <w:rPr>
                <w:noProof/>
                <w:webHidden/>
              </w:rPr>
              <w:fldChar w:fldCharType="separate"/>
            </w:r>
            <w:r w:rsidR="0081435D">
              <w:rPr>
                <w:noProof/>
                <w:webHidden/>
              </w:rPr>
              <w:t>34</w:t>
            </w:r>
            <w:r w:rsidR="0081435D">
              <w:rPr>
                <w:noProof/>
                <w:webHidden/>
              </w:rPr>
              <w:fldChar w:fldCharType="end"/>
            </w:r>
          </w:hyperlink>
        </w:p>
        <w:p w:rsidR="0081435D" w:rsidRDefault="001E0622">
          <w:pPr>
            <w:pStyle w:val="TOC2"/>
            <w:tabs>
              <w:tab w:val="right" w:leader="dot" w:pos="9350"/>
            </w:tabs>
            <w:rPr>
              <w:noProof/>
            </w:rPr>
          </w:pPr>
          <w:hyperlink w:anchor="_Toc391753455" w:history="1">
            <w:r w:rsidR="0081435D" w:rsidRPr="005259D3">
              <w:rPr>
                <w:rStyle w:val="Hyperlink"/>
                <w:noProof/>
              </w:rPr>
              <w:t>Warming real and person caused</w:t>
            </w:r>
            <w:r w:rsidR="0081435D">
              <w:rPr>
                <w:noProof/>
                <w:webHidden/>
              </w:rPr>
              <w:tab/>
            </w:r>
            <w:r w:rsidR="0081435D">
              <w:rPr>
                <w:noProof/>
                <w:webHidden/>
              </w:rPr>
              <w:fldChar w:fldCharType="begin"/>
            </w:r>
            <w:r w:rsidR="0081435D">
              <w:rPr>
                <w:noProof/>
                <w:webHidden/>
              </w:rPr>
              <w:instrText xml:space="preserve"> PAGEREF _Toc391753455 \h </w:instrText>
            </w:r>
            <w:r w:rsidR="0081435D">
              <w:rPr>
                <w:noProof/>
                <w:webHidden/>
              </w:rPr>
            </w:r>
            <w:r w:rsidR="0081435D">
              <w:rPr>
                <w:noProof/>
                <w:webHidden/>
              </w:rPr>
              <w:fldChar w:fldCharType="separate"/>
            </w:r>
            <w:r w:rsidR="0081435D">
              <w:rPr>
                <w:noProof/>
                <w:webHidden/>
              </w:rPr>
              <w:t>36</w:t>
            </w:r>
            <w:r w:rsidR="0081435D">
              <w:rPr>
                <w:noProof/>
                <w:webHidden/>
              </w:rPr>
              <w:fldChar w:fldCharType="end"/>
            </w:r>
          </w:hyperlink>
        </w:p>
        <w:p w:rsidR="0081435D" w:rsidRDefault="001E0622">
          <w:pPr>
            <w:pStyle w:val="TOC3"/>
            <w:tabs>
              <w:tab w:val="right" w:leader="dot" w:pos="9350"/>
            </w:tabs>
            <w:rPr>
              <w:noProof/>
            </w:rPr>
          </w:pPr>
          <w:hyperlink w:anchor="_Toc391753456" w:history="1">
            <w:r w:rsidR="0081435D" w:rsidRPr="005259D3">
              <w:rPr>
                <w:rStyle w:val="Hyperlink"/>
                <w:noProof/>
              </w:rPr>
              <w:t>AT: Warming is natural/Inevitable</w:t>
            </w:r>
            <w:r w:rsidR="0081435D">
              <w:rPr>
                <w:noProof/>
                <w:webHidden/>
              </w:rPr>
              <w:tab/>
            </w:r>
            <w:r w:rsidR="0081435D">
              <w:rPr>
                <w:noProof/>
                <w:webHidden/>
              </w:rPr>
              <w:fldChar w:fldCharType="begin"/>
            </w:r>
            <w:r w:rsidR="0081435D">
              <w:rPr>
                <w:noProof/>
                <w:webHidden/>
              </w:rPr>
              <w:instrText xml:space="preserve"> PAGEREF _Toc391753456 \h </w:instrText>
            </w:r>
            <w:r w:rsidR="0081435D">
              <w:rPr>
                <w:noProof/>
                <w:webHidden/>
              </w:rPr>
            </w:r>
            <w:r w:rsidR="0081435D">
              <w:rPr>
                <w:noProof/>
                <w:webHidden/>
              </w:rPr>
              <w:fldChar w:fldCharType="separate"/>
            </w:r>
            <w:r w:rsidR="0081435D">
              <w:rPr>
                <w:noProof/>
                <w:webHidden/>
              </w:rPr>
              <w:t>43</w:t>
            </w:r>
            <w:r w:rsidR="0081435D">
              <w:rPr>
                <w:noProof/>
                <w:webHidden/>
              </w:rPr>
              <w:fldChar w:fldCharType="end"/>
            </w:r>
          </w:hyperlink>
        </w:p>
        <w:p w:rsidR="0081435D" w:rsidRDefault="001E0622">
          <w:pPr>
            <w:pStyle w:val="TOC2"/>
            <w:tabs>
              <w:tab w:val="right" w:leader="dot" w:pos="9350"/>
            </w:tabs>
            <w:rPr>
              <w:noProof/>
            </w:rPr>
          </w:pPr>
          <w:hyperlink w:anchor="_Toc391753457" w:history="1">
            <w:r w:rsidR="0081435D" w:rsidRPr="005259D3">
              <w:rPr>
                <w:rStyle w:val="Hyperlink"/>
                <w:noProof/>
              </w:rPr>
              <w:t>MPX</w:t>
            </w:r>
            <w:r w:rsidR="0081435D">
              <w:rPr>
                <w:noProof/>
                <w:webHidden/>
              </w:rPr>
              <w:tab/>
            </w:r>
            <w:r w:rsidR="0081435D">
              <w:rPr>
                <w:noProof/>
                <w:webHidden/>
              </w:rPr>
              <w:fldChar w:fldCharType="begin"/>
            </w:r>
            <w:r w:rsidR="0081435D">
              <w:rPr>
                <w:noProof/>
                <w:webHidden/>
              </w:rPr>
              <w:instrText xml:space="preserve"> PAGEREF _Toc391753457 \h </w:instrText>
            </w:r>
            <w:r w:rsidR="0081435D">
              <w:rPr>
                <w:noProof/>
                <w:webHidden/>
              </w:rPr>
            </w:r>
            <w:r w:rsidR="0081435D">
              <w:rPr>
                <w:noProof/>
                <w:webHidden/>
              </w:rPr>
              <w:fldChar w:fldCharType="separate"/>
            </w:r>
            <w:r w:rsidR="0081435D">
              <w:rPr>
                <w:noProof/>
                <w:webHidden/>
              </w:rPr>
              <w:t>44</w:t>
            </w:r>
            <w:r w:rsidR="0081435D">
              <w:rPr>
                <w:noProof/>
                <w:webHidden/>
              </w:rPr>
              <w:fldChar w:fldCharType="end"/>
            </w:r>
          </w:hyperlink>
        </w:p>
        <w:p w:rsidR="0081435D" w:rsidRDefault="001E0622">
          <w:pPr>
            <w:pStyle w:val="TOC2"/>
            <w:tabs>
              <w:tab w:val="right" w:leader="dot" w:pos="9350"/>
            </w:tabs>
            <w:rPr>
              <w:noProof/>
            </w:rPr>
          </w:pPr>
          <w:hyperlink w:anchor="_Toc391753458" w:history="1">
            <w:r w:rsidR="0081435D" w:rsidRPr="005259D3">
              <w:rPr>
                <w:rStyle w:val="Hyperlink"/>
                <w:noProof/>
              </w:rPr>
              <w:t>US Key</w:t>
            </w:r>
            <w:r w:rsidR="0081435D">
              <w:rPr>
                <w:noProof/>
                <w:webHidden/>
              </w:rPr>
              <w:tab/>
            </w:r>
            <w:r w:rsidR="0081435D">
              <w:rPr>
                <w:noProof/>
                <w:webHidden/>
              </w:rPr>
              <w:fldChar w:fldCharType="begin"/>
            </w:r>
            <w:r w:rsidR="0081435D">
              <w:rPr>
                <w:noProof/>
                <w:webHidden/>
              </w:rPr>
              <w:instrText xml:space="preserve"> PAGEREF _Toc391753458 \h </w:instrText>
            </w:r>
            <w:r w:rsidR="0081435D">
              <w:rPr>
                <w:noProof/>
                <w:webHidden/>
              </w:rPr>
            </w:r>
            <w:r w:rsidR="0081435D">
              <w:rPr>
                <w:noProof/>
                <w:webHidden/>
              </w:rPr>
              <w:fldChar w:fldCharType="separate"/>
            </w:r>
            <w:r w:rsidR="0081435D">
              <w:rPr>
                <w:noProof/>
                <w:webHidden/>
              </w:rPr>
              <w:t>49</w:t>
            </w:r>
            <w:r w:rsidR="0081435D">
              <w:rPr>
                <w:noProof/>
                <w:webHidden/>
              </w:rPr>
              <w:fldChar w:fldCharType="end"/>
            </w:r>
          </w:hyperlink>
        </w:p>
        <w:p w:rsidR="0081435D" w:rsidRDefault="001E0622">
          <w:pPr>
            <w:pStyle w:val="TOC2"/>
            <w:tabs>
              <w:tab w:val="right" w:leader="dot" w:pos="9350"/>
            </w:tabs>
            <w:rPr>
              <w:noProof/>
            </w:rPr>
          </w:pPr>
          <w:hyperlink w:anchor="_Toc391753459" w:history="1">
            <w:r w:rsidR="0081435D" w:rsidRPr="005259D3">
              <w:rPr>
                <w:rStyle w:val="Hyperlink"/>
                <w:noProof/>
              </w:rPr>
              <w:t>Probability</w:t>
            </w:r>
            <w:r w:rsidR="0081435D">
              <w:rPr>
                <w:noProof/>
                <w:webHidden/>
              </w:rPr>
              <w:tab/>
            </w:r>
            <w:r w:rsidR="0081435D">
              <w:rPr>
                <w:noProof/>
                <w:webHidden/>
              </w:rPr>
              <w:fldChar w:fldCharType="begin"/>
            </w:r>
            <w:r w:rsidR="0081435D">
              <w:rPr>
                <w:noProof/>
                <w:webHidden/>
              </w:rPr>
              <w:instrText xml:space="preserve"> PAGEREF _Toc391753459 \h </w:instrText>
            </w:r>
            <w:r w:rsidR="0081435D">
              <w:rPr>
                <w:noProof/>
                <w:webHidden/>
              </w:rPr>
            </w:r>
            <w:r w:rsidR="0081435D">
              <w:rPr>
                <w:noProof/>
                <w:webHidden/>
              </w:rPr>
              <w:fldChar w:fldCharType="separate"/>
            </w:r>
            <w:r w:rsidR="0081435D">
              <w:rPr>
                <w:noProof/>
                <w:webHidden/>
              </w:rPr>
              <w:t>50</w:t>
            </w:r>
            <w:r w:rsidR="0081435D">
              <w:rPr>
                <w:noProof/>
                <w:webHidden/>
              </w:rPr>
              <w:fldChar w:fldCharType="end"/>
            </w:r>
          </w:hyperlink>
        </w:p>
        <w:p w:rsidR="0081435D" w:rsidRDefault="001E0622">
          <w:pPr>
            <w:pStyle w:val="TOC2"/>
            <w:tabs>
              <w:tab w:val="right" w:leader="dot" w:pos="9350"/>
            </w:tabs>
            <w:rPr>
              <w:noProof/>
            </w:rPr>
          </w:pPr>
          <w:hyperlink w:anchor="_Toc391753460" w:history="1">
            <w:r w:rsidR="0081435D" w:rsidRPr="005259D3">
              <w:rPr>
                <w:rStyle w:val="Hyperlink"/>
                <w:noProof/>
              </w:rPr>
              <w:t>Timeframe</w:t>
            </w:r>
            <w:r w:rsidR="0081435D">
              <w:rPr>
                <w:noProof/>
                <w:webHidden/>
              </w:rPr>
              <w:tab/>
            </w:r>
            <w:r w:rsidR="0081435D">
              <w:rPr>
                <w:noProof/>
                <w:webHidden/>
              </w:rPr>
              <w:fldChar w:fldCharType="begin"/>
            </w:r>
            <w:r w:rsidR="0081435D">
              <w:rPr>
                <w:noProof/>
                <w:webHidden/>
              </w:rPr>
              <w:instrText xml:space="preserve"> PAGEREF _Toc391753460 \h </w:instrText>
            </w:r>
            <w:r w:rsidR="0081435D">
              <w:rPr>
                <w:noProof/>
                <w:webHidden/>
              </w:rPr>
            </w:r>
            <w:r w:rsidR="0081435D">
              <w:rPr>
                <w:noProof/>
                <w:webHidden/>
              </w:rPr>
              <w:fldChar w:fldCharType="separate"/>
            </w:r>
            <w:r w:rsidR="0081435D">
              <w:rPr>
                <w:noProof/>
                <w:webHidden/>
              </w:rPr>
              <w:t>54</w:t>
            </w:r>
            <w:r w:rsidR="0081435D">
              <w:rPr>
                <w:noProof/>
                <w:webHidden/>
              </w:rPr>
              <w:fldChar w:fldCharType="end"/>
            </w:r>
          </w:hyperlink>
        </w:p>
        <w:p w:rsidR="0081435D" w:rsidRDefault="001E0622">
          <w:pPr>
            <w:pStyle w:val="TOC2"/>
            <w:tabs>
              <w:tab w:val="right" w:leader="dot" w:pos="9350"/>
            </w:tabs>
            <w:rPr>
              <w:noProof/>
            </w:rPr>
          </w:pPr>
          <w:hyperlink w:anchor="_Toc391753461" w:history="1">
            <w:r w:rsidR="0081435D" w:rsidRPr="005259D3">
              <w:rPr>
                <w:rStyle w:val="Hyperlink"/>
                <w:noProof/>
              </w:rPr>
              <w:t>Species Extinction</w:t>
            </w:r>
            <w:r w:rsidR="0081435D">
              <w:rPr>
                <w:noProof/>
                <w:webHidden/>
              </w:rPr>
              <w:tab/>
            </w:r>
            <w:r w:rsidR="0081435D">
              <w:rPr>
                <w:noProof/>
                <w:webHidden/>
              </w:rPr>
              <w:fldChar w:fldCharType="begin"/>
            </w:r>
            <w:r w:rsidR="0081435D">
              <w:rPr>
                <w:noProof/>
                <w:webHidden/>
              </w:rPr>
              <w:instrText xml:space="preserve"> PAGEREF _Toc391753461 \h </w:instrText>
            </w:r>
            <w:r w:rsidR="0081435D">
              <w:rPr>
                <w:noProof/>
                <w:webHidden/>
              </w:rPr>
            </w:r>
            <w:r w:rsidR="0081435D">
              <w:rPr>
                <w:noProof/>
                <w:webHidden/>
              </w:rPr>
              <w:fldChar w:fldCharType="separate"/>
            </w:r>
            <w:r w:rsidR="0081435D">
              <w:rPr>
                <w:noProof/>
                <w:webHidden/>
              </w:rPr>
              <w:t>55</w:t>
            </w:r>
            <w:r w:rsidR="0081435D">
              <w:rPr>
                <w:noProof/>
                <w:webHidden/>
              </w:rPr>
              <w:fldChar w:fldCharType="end"/>
            </w:r>
          </w:hyperlink>
        </w:p>
        <w:p w:rsidR="0081435D" w:rsidRDefault="001E0622">
          <w:pPr>
            <w:pStyle w:val="TOC2"/>
            <w:tabs>
              <w:tab w:val="right" w:leader="dot" w:pos="9350"/>
            </w:tabs>
            <w:rPr>
              <w:noProof/>
            </w:rPr>
          </w:pPr>
          <w:hyperlink w:anchor="_Toc391753462" w:history="1">
            <w:r w:rsidR="0081435D" w:rsidRPr="005259D3">
              <w:rPr>
                <w:rStyle w:val="Hyperlink"/>
                <w:noProof/>
              </w:rPr>
              <w:t>LNG</w:t>
            </w:r>
            <w:r w:rsidR="0081435D">
              <w:rPr>
                <w:noProof/>
                <w:webHidden/>
              </w:rPr>
              <w:tab/>
            </w:r>
            <w:r w:rsidR="0081435D">
              <w:rPr>
                <w:noProof/>
                <w:webHidden/>
              </w:rPr>
              <w:fldChar w:fldCharType="begin"/>
            </w:r>
            <w:r w:rsidR="0081435D">
              <w:rPr>
                <w:noProof/>
                <w:webHidden/>
              </w:rPr>
              <w:instrText xml:space="preserve"> PAGEREF _Toc391753462 \h </w:instrText>
            </w:r>
            <w:r w:rsidR="0081435D">
              <w:rPr>
                <w:noProof/>
                <w:webHidden/>
              </w:rPr>
            </w:r>
            <w:r w:rsidR="0081435D">
              <w:rPr>
                <w:noProof/>
                <w:webHidden/>
              </w:rPr>
              <w:fldChar w:fldCharType="separate"/>
            </w:r>
            <w:r w:rsidR="0081435D">
              <w:rPr>
                <w:noProof/>
                <w:webHidden/>
              </w:rPr>
              <w:t>56</w:t>
            </w:r>
            <w:r w:rsidR="0081435D">
              <w:rPr>
                <w:noProof/>
                <w:webHidden/>
              </w:rPr>
              <w:fldChar w:fldCharType="end"/>
            </w:r>
          </w:hyperlink>
        </w:p>
        <w:p w:rsidR="0081435D" w:rsidRDefault="001E0622">
          <w:pPr>
            <w:pStyle w:val="TOC2"/>
            <w:tabs>
              <w:tab w:val="right" w:leader="dot" w:pos="9350"/>
            </w:tabs>
            <w:rPr>
              <w:noProof/>
            </w:rPr>
          </w:pPr>
          <w:hyperlink w:anchor="_Toc391753463" w:history="1">
            <w:r w:rsidR="0081435D" w:rsidRPr="005259D3">
              <w:rPr>
                <w:rStyle w:val="Hyperlink"/>
                <w:noProof/>
              </w:rPr>
              <w:t>AT: Warming Inevitable</w:t>
            </w:r>
            <w:r w:rsidR="0081435D">
              <w:rPr>
                <w:noProof/>
                <w:webHidden/>
              </w:rPr>
              <w:tab/>
            </w:r>
            <w:r w:rsidR="0081435D">
              <w:rPr>
                <w:noProof/>
                <w:webHidden/>
              </w:rPr>
              <w:fldChar w:fldCharType="begin"/>
            </w:r>
            <w:r w:rsidR="0081435D">
              <w:rPr>
                <w:noProof/>
                <w:webHidden/>
              </w:rPr>
              <w:instrText xml:space="preserve"> PAGEREF _Toc391753463 \h </w:instrText>
            </w:r>
            <w:r w:rsidR="0081435D">
              <w:rPr>
                <w:noProof/>
                <w:webHidden/>
              </w:rPr>
            </w:r>
            <w:r w:rsidR="0081435D">
              <w:rPr>
                <w:noProof/>
                <w:webHidden/>
              </w:rPr>
              <w:fldChar w:fldCharType="separate"/>
            </w:r>
            <w:r w:rsidR="0081435D">
              <w:rPr>
                <w:noProof/>
                <w:webHidden/>
              </w:rPr>
              <w:t>57</w:t>
            </w:r>
            <w:r w:rsidR="0081435D">
              <w:rPr>
                <w:noProof/>
                <w:webHidden/>
              </w:rPr>
              <w:fldChar w:fldCharType="end"/>
            </w:r>
          </w:hyperlink>
        </w:p>
        <w:p w:rsidR="0081435D" w:rsidRDefault="001E0622">
          <w:pPr>
            <w:pStyle w:val="TOC2"/>
            <w:tabs>
              <w:tab w:val="right" w:leader="dot" w:pos="9350"/>
            </w:tabs>
            <w:rPr>
              <w:noProof/>
            </w:rPr>
          </w:pPr>
          <w:hyperlink w:anchor="_Toc391753464" w:history="1">
            <w:r w:rsidR="0081435D" w:rsidRPr="005259D3">
              <w:rPr>
                <w:rStyle w:val="Hyperlink"/>
                <w:noProof/>
              </w:rPr>
              <w:t>AT: Can Adapt</w:t>
            </w:r>
            <w:r w:rsidR="0081435D">
              <w:rPr>
                <w:noProof/>
                <w:webHidden/>
              </w:rPr>
              <w:tab/>
            </w:r>
            <w:r w:rsidR="0081435D">
              <w:rPr>
                <w:noProof/>
                <w:webHidden/>
              </w:rPr>
              <w:fldChar w:fldCharType="begin"/>
            </w:r>
            <w:r w:rsidR="0081435D">
              <w:rPr>
                <w:noProof/>
                <w:webHidden/>
              </w:rPr>
              <w:instrText xml:space="preserve"> PAGEREF _Toc391753464 \h </w:instrText>
            </w:r>
            <w:r w:rsidR="0081435D">
              <w:rPr>
                <w:noProof/>
                <w:webHidden/>
              </w:rPr>
            </w:r>
            <w:r w:rsidR="0081435D">
              <w:rPr>
                <w:noProof/>
                <w:webHidden/>
              </w:rPr>
              <w:fldChar w:fldCharType="separate"/>
            </w:r>
            <w:r w:rsidR="0081435D">
              <w:rPr>
                <w:noProof/>
                <w:webHidden/>
              </w:rPr>
              <w:t>58</w:t>
            </w:r>
            <w:r w:rsidR="0081435D">
              <w:rPr>
                <w:noProof/>
                <w:webHidden/>
              </w:rPr>
              <w:fldChar w:fldCharType="end"/>
            </w:r>
          </w:hyperlink>
        </w:p>
        <w:p w:rsidR="0081435D" w:rsidRDefault="001E0622">
          <w:pPr>
            <w:pStyle w:val="TOC2"/>
            <w:tabs>
              <w:tab w:val="right" w:leader="dot" w:pos="9350"/>
            </w:tabs>
            <w:rPr>
              <w:noProof/>
            </w:rPr>
          </w:pPr>
          <w:hyperlink w:anchor="_Toc391753465" w:history="1">
            <w:r w:rsidR="0081435D" w:rsidRPr="005259D3">
              <w:rPr>
                <w:rStyle w:val="Hyperlink"/>
                <w:noProof/>
              </w:rPr>
              <w:t>AT-Warming is Slow</w:t>
            </w:r>
            <w:r w:rsidR="0081435D">
              <w:rPr>
                <w:noProof/>
                <w:webHidden/>
              </w:rPr>
              <w:tab/>
            </w:r>
            <w:r w:rsidR="0081435D">
              <w:rPr>
                <w:noProof/>
                <w:webHidden/>
              </w:rPr>
              <w:fldChar w:fldCharType="begin"/>
            </w:r>
            <w:r w:rsidR="0081435D">
              <w:rPr>
                <w:noProof/>
                <w:webHidden/>
              </w:rPr>
              <w:instrText xml:space="preserve"> PAGEREF _Toc391753465 \h </w:instrText>
            </w:r>
            <w:r w:rsidR="0081435D">
              <w:rPr>
                <w:noProof/>
                <w:webHidden/>
              </w:rPr>
            </w:r>
            <w:r w:rsidR="0081435D">
              <w:rPr>
                <w:noProof/>
                <w:webHidden/>
              </w:rPr>
              <w:fldChar w:fldCharType="separate"/>
            </w:r>
            <w:r w:rsidR="0081435D">
              <w:rPr>
                <w:noProof/>
                <w:webHidden/>
              </w:rPr>
              <w:t>59</w:t>
            </w:r>
            <w:r w:rsidR="0081435D">
              <w:rPr>
                <w:noProof/>
                <w:webHidden/>
              </w:rPr>
              <w:fldChar w:fldCharType="end"/>
            </w:r>
          </w:hyperlink>
        </w:p>
        <w:p w:rsidR="0081435D" w:rsidRDefault="001E0622">
          <w:pPr>
            <w:pStyle w:val="TOC2"/>
            <w:tabs>
              <w:tab w:val="right" w:leader="dot" w:pos="9350"/>
            </w:tabs>
            <w:rPr>
              <w:noProof/>
            </w:rPr>
          </w:pPr>
          <w:hyperlink w:anchor="_Toc391753466" w:history="1">
            <w:r w:rsidR="0081435D" w:rsidRPr="005259D3">
              <w:rPr>
                <w:rStyle w:val="Hyperlink"/>
                <w:noProof/>
              </w:rPr>
              <w:t>AT: No Warming</w:t>
            </w:r>
            <w:r w:rsidR="0081435D">
              <w:rPr>
                <w:noProof/>
                <w:webHidden/>
              </w:rPr>
              <w:tab/>
            </w:r>
            <w:r w:rsidR="0081435D">
              <w:rPr>
                <w:noProof/>
                <w:webHidden/>
              </w:rPr>
              <w:fldChar w:fldCharType="begin"/>
            </w:r>
            <w:r w:rsidR="0081435D">
              <w:rPr>
                <w:noProof/>
                <w:webHidden/>
              </w:rPr>
              <w:instrText xml:space="preserve"> PAGEREF _Toc391753466 \h </w:instrText>
            </w:r>
            <w:r w:rsidR="0081435D">
              <w:rPr>
                <w:noProof/>
                <w:webHidden/>
              </w:rPr>
            </w:r>
            <w:r w:rsidR="0081435D">
              <w:rPr>
                <w:noProof/>
                <w:webHidden/>
              </w:rPr>
              <w:fldChar w:fldCharType="separate"/>
            </w:r>
            <w:r w:rsidR="0081435D">
              <w:rPr>
                <w:noProof/>
                <w:webHidden/>
              </w:rPr>
              <w:t>62</w:t>
            </w:r>
            <w:r w:rsidR="0081435D">
              <w:rPr>
                <w:noProof/>
                <w:webHidden/>
              </w:rPr>
              <w:fldChar w:fldCharType="end"/>
            </w:r>
          </w:hyperlink>
        </w:p>
        <w:p w:rsidR="0081435D" w:rsidRDefault="001E0622">
          <w:pPr>
            <w:pStyle w:val="TOC2"/>
            <w:tabs>
              <w:tab w:val="right" w:leader="dot" w:pos="9350"/>
            </w:tabs>
            <w:rPr>
              <w:noProof/>
            </w:rPr>
          </w:pPr>
          <w:hyperlink w:anchor="_Toc391753467" w:history="1">
            <w:r w:rsidR="0081435D" w:rsidRPr="005259D3">
              <w:rPr>
                <w:rStyle w:val="Hyperlink"/>
                <w:noProof/>
              </w:rPr>
              <w:t>AT: Plants Need/Absorb CO2</w:t>
            </w:r>
            <w:r w:rsidR="0081435D">
              <w:rPr>
                <w:noProof/>
                <w:webHidden/>
              </w:rPr>
              <w:tab/>
            </w:r>
            <w:r w:rsidR="0081435D">
              <w:rPr>
                <w:noProof/>
                <w:webHidden/>
              </w:rPr>
              <w:fldChar w:fldCharType="begin"/>
            </w:r>
            <w:r w:rsidR="0081435D">
              <w:rPr>
                <w:noProof/>
                <w:webHidden/>
              </w:rPr>
              <w:instrText xml:space="preserve"> PAGEREF _Toc391753467 \h </w:instrText>
            </w:r>
            <w:r w:rsidR="0081435D">
              <w:rPr>
                <w:noProof/>
                <w:webHidden/>
              </w:rPr>
            </w:r>
            <w:r w:rsidR="0081435D">
              <w:rPr>
                <w:noProof/>
                <w:webHidden/>
              </w:rPr>
              <w:fldChar w:fldCharType="separate"/>
            </w:r>
            <w:r w:rsidR="0081435D">
              <w:rPr>
                <w:noProof/>
                <w:webHidden/>
              </w:rPr>
              <w:t>63</w:t>
            </w:r>
            <w:r w:rsidR="0081435D">
              <w:rPr>
                <w:noProof/>
                <w:webHidden/>
              </w:rPr>
              <w:fldChar w:fldCharType="end"/>
            </w:r>
          </w:hyperlink>
        </w:p>
        <w:p w:rsidR="0081435D" w:rsidRDefault="001E0622">
          <w:pPr>
            <w:pStyle w:val="TOC2"/>
            <w:tabs>
              <w:tab w:val="right" w:leader="dot" w:pos="9350"/>
            </w:tabs>
            <w:rPr>
              <w:noProof/>
            </w:rPr>
          </w:pPr>
          <w:hyperlink w:anchor="_Toc391753468" w:history="1">
            <w:r w:rsidR="0081435D" w:rsidRPr="005259D3">
              <w:rPr>
                <w:rStyle w:val="Hyperlink"/>
                <w:noProof/>
              </w:rPr>
              <w:t>AT: Carbon Sinks</w:t>
            </w:r>
            <w:r w:rsidR="0081435D">
              <w:rPr>
                <w:noProof/>
                <w:webHidden/>
              </w:rPr>
              <w:tab/>
            </w:r>
            <w:r w:rsidR="0081435D">
              <w:rPr>
                <w:noProof/>
                <w:webHidden/>
              </w:rPr>
              <w:fldChar w:fldCharType="begin"/>
            </w:r>
            <w:r w:rsidR="0081435D">
              <w:rPr>
                <w:noProof/>
                <w:webHidden/>
              </w:rPr>
              <w:instrText xml:space="preserve"> PAGEREF _Toc391753468 \h </w:instrText>
            </w:r>
            <w:r w:rsidR="0081435D">
              <w:rPr>
                <w:noProof/>
                <w:webHidden/>
              </w:rPr>
            </w:r>
            <w:r w:rsidR="0081435D">
              <w:rPr>
                <w:noProof/>
                <w:webHidden/>
              </w:rPr>
              <w:fldChar w:fldCharType="separate"/>
            </w:r>
            <w:r w:rsidR="0081435D">
              <w:rPr>
                <w:noProof/>
                <w:webHidden/>
              </w:rPr>
              <w:t>64</w:t>
            </w:r>
            <w:r w:rsidR="0081435D">
              <w:rPr>
                <w:noProof/>
                <w:webHidden/>
              </w:rPr>
              <w:fldChar w:fldCharType="end"/>
            </w:r>
          </w:hyperlink>
        </w:p>
        <w:p w:rsidR="0081435D" w:rsidRDefault="001E0622">
          <w:pPr>
            <w:pStyle w:val="TOC2"/>
            <w:tabs>
              <w:tab w:val="right" w:leader="dot" w:pos="9350"/>
            </w:tabs>
            <w:rPr>
              <w:noProof/>
            </w:rPr>
          </w:pPr>
          <w:hyperlink w:anchor="_Toc391753469" w:history="1">
            <w:r w:rsidR="0081435D" w:rsidRPr="005259D3">
              <w:rPr>
                <w:rStyle w:val="Hyperlink"/>
                <w:noProof/>
              </w:rPr>
              <w:t>AT: Sulfur Dioxide</w:t>
            </w:r>
            <w:r w:rsidR="0081435D">
              <w:rPr>
                <w:noProof/>
                <w:webHidden/>
              </w:rPr>
              <w:tab/>
            </w:r>
            <w:r w:rsidR="0081435D">
              <w:rPr>
                <w:noProof/>
                <w:webHidden/>
              </w:rPr>
              <w:fldChar w:fldCharType="begin"/>
            </w:r>
            <w:r w:rsidR="0081435D">
              <w:rPr>
                <w:noProof/>
                <w:webHidden/>
              </w:rPr>
              <w:instrText xml:space="preserve"> PAGEREF _Toc391753469 \h </w:instrText>
            </w:r>
            <w:r w:rsidR="0081435D">
              <w:rPr>
                <w:noProof/>
                <w:webHidden/>
              </w:rPr>
            </w:r>
            <w:r w:rsidR="0081435D">
              <w:rPr>
                <w:noProof/>
                <w:webHidden/>
              </w:rPr>
              <w:fldChar w:fldCharType="separate"/>
            </w:r>
            <w:r w:rsidR="0081435D">
              <w:rPr>
                <w:noProof/>
                <w:webHidden/>
              </w:rPr>
              <w:t>65</w:t>
            </w:r>
            <w:r w:rsidR="0081435D">
              <w:rPr>
                <w:noProof/>
                <w:webHidden/>
              </w:rPr>
              <w:fldChar w:fldCharType="end"/>
            </w:r>
          </w:hyperlink>
        </w:p>
        <w:p w:rsidR="0081435D" w:rsidRDefault="001E0622">
          <w:pPr>
            <w:pStyle w:val="TOC2"/>
            <w:tabs>
              <w:tab w:val="right" w:leader="dot" w:pos="9350"/>
            </w:tabs>
            <w:rPr>
              <w:noProof/>
            </w:rPr>
          </w:pPr>
          <w:hyperlink w:anchor="_Toc391753470" w:history="1">
            <w:r w:rsidR="0081435D" w:rsidRPr="005259D3">
              <w:rPr>
                <w:rStyle w:val="Hyperlink"/>
                <w:noProof/>
              </w:rPr>
              <w:t>AT: Ice Age</w:t>
            </w:r>
            <w:r w:rsidR="0081435D">
              <w:rPr>
                <w:noProof/>
                <w:webHidden/>
              </w:rPr>
              <w:tab/>
            </w:r>
            <w:r w:rsidR="0081435D">
              <w:rPr>
                <w:noProof/>
                <w:webHidden/>
              </w:rPr>
              <w:fldChar w:fldCharType="begin"/>
            </w:r>
            <w:r w:rsidR="0081435D">
              <w:rPr>
                <w:noProof/>
                <w:webHidden/>
              </w:rPr>
              <w:instrText xml:space="preserve"> PAGEREF _Toc391753470 \h </w:instrText>
            </w:r>
            <w:r w:rsidR="0081435D">
              <w:rPr>
                <w:noProof/>
                <w:webHidden/>
              </w:rPr>
            </w:r>
            <w:r w:rsidR="0081435D">
              <w:rPr>
                <w:noProof/>
                <w:webHidden/>
              </w:rPr>
              <w:fldChar w:fldCharType="separate"/>
            </w:r>
            <w:r w:rsidR="0081435D">
              <w:rPr>
                <w:noProof/>
                <w:webHidden/>
              </w:rPr>
              <w:t>67</w:t>
            </w:r>
            <w:r w:rsidR="0081435D">
              <w:rPr>
                <w:noProof/>
                <w:webHidden/>
              </w:rPr>
              <w:fldChar w:fldCharType="end"/>
            </w:r>
          </w:hyperlink>
        </w:p>
        <w:p w:rsidR="0081435D" w:rsidRDefault="001E0622">
          <w:pPr>
            <w:pStyle w:val="TOC1"/>
            <w:tabs>
              <w:tab w:val="right" w:leader="dot" w:pos="9350"/>
            </w:tabs>
            <w:rPr>
              <w:noProof/>
            </w:rPr>
          </w:pPr>
          <w:hyperlink w:anchor="_Toc391753471" w:history="1">
            <w:r w:rsidR="0081435D" w:rsidRPr="005259D3">
              <w:rPr>
                <w:rStyle w:val="Hyperlink"/>
                <w:noProof/>
              </w:rPr>
              <w:t>Warming No</w:t>
            </w:r>
            <w:r w:rsidR="0081435D">
              <w:rPr>
                <w:noProof/>
                <w:webHidden/>
              </w:rPr>
              <w:tab/>
            </w:r>
            <w:r w:rsidR="0081435D">
              <w:rPr>
                <w:noProof/>
                <w:webHidden/>
              </w:rPr>
              <w:fldChar w:fldCharType="begin"/>
            </w:r>
            <w:r w:rsidR="0081435D">
              <w:rPr>
                <w:noProof/>
                <w:webHidden/>
              </w:rPr>
              <w:instrText xml:space="preserve"> PAGEREF _Toc391753471 \h </w:instrText>
            </w:r>
            <w:r w:rsidR="0081435D">
              <w:rPr>
                <w:noProof/>
                <w:webHidden/>
              </w:rPr>
            </w:r>
            <w:r w:rsidR="0081435D">
              <w:rPr>
                <w:noProof/>
                <w:webHidden/>
              </w:rPr>
              <w:fldChar w:fldCharType="separate"/>
            </w:r>
            <w:r w:rsidR="0081435D">
              <w:rPr>
                <w:noProof/>
                <w:webHidden/>
              </w:rPr>
              <w:t>70</w:t>
            </w:r>
            <w:r w:rsidR="0081435D">
              <w:rPr>
                <w:noProof/>
                <w:webHidden/>
              </w:rPr>
              <w:fldChar w:fldCharType="end"/>
            </w:r>
          </w:hyperlink>
        </w:p>
        <w:p w:rsidR="0081435D" w:rsidRDefault="001E0622">
          <w:pPr>
            <w:pStyle w:val="TOC2"/>
            <w:tabs>
              <w:tab w:val="right" w:leader="dot" w:pos="9350"/>
            </w:tabs>
            <w:rPr>
              <w:noProof/>
            </w:rPr>
          </w:pPr>
          <w:hyperlink w:anchor="_Toc391753472" w:history="1">
            <w:r w:rsidR="0081435D" w:rsidRPr="005259D3">
              <w:rPr>
                <w:rStyle w:val="Hyperlink"/>
                <w:noProof/>
              </w:rPr>
              <w:t>Squo Solves</w:t>
            </w:r>
            <w:r w:rsidR="0081435D">
              <w:rPr>
                <w:noProof/>
                <w:webHidden/>
              </w:rPr>
              <w:tab/>
            </w:r>
            <w:r w:rsidR="0081435D">
              <w:rPr>
                <w:noProof/>
                <w:webHidden/>
              </w:rPr>
              <w:fldChar w:fldCharType="begin"/>
            </w:r>
            <w:r w:rsidR="0081435D">
              <w:rPr>
                <w:noProof/>
                <w:webHidden/>
              </w:rPr>
              <w:instrText xml:space="preserve"> PAGEREF _Toc391753472 \h </w:instrText>
            </w:r>
            <w:r w:rsidR="0081435D">
              <w:rPr>
                <w:noProof/>
                <w:webHidden/>
              </w:rPr>
            </w:r>
            <w:r w:rsidR="0081435D">
              <w:rPr>
                <w:noProof/>
                <w:webHidden/>
              </w:rPr>
              <w:fldChar w:fldCharType="separate"/>
            </w:r>
            <w:r w:rsidR="0081435D">
              <w:rPr>
                <w:noProof/>
                <w:webHidden/>
              </w:rPr>
              <w:t>71</w:t>
            </w:r>
            <w:r w:rsidR="0081435D">
              <w:rPr>
                <w:noProof/>
                <w:webHidden/>
              </w:rPr>
              <w:fldChar w:fldCharType="end"/>
            </w:r>
          </w:hyperlink>
        </w:p>
        <w:p w:rsidR="0081435D" w:rsidRDefault="001E0622">
          <w:pPr>
            <w:pStyle w:val="TOC2"/>
            <w:tabs>
              <w:tab w:val="right" w:leader="dot" w:pos="9350"/>
            </w:tabs>
            <w:rPr>
              <w:noProof/>
            </w:rPr>
          </w:pPr>
          <w:hyperlink w:anchor="_Toc391753473" w:history="1">
            <w:r w:rsidR="0081435D" w:rsidRPr="005259D3">
              <w:rPr>
                <w:rStyle w:val="Hyperlink"/>
                <w:noProof/>
              </w:rPr>
              <w:t>No Solvency</w:t>
            </w:r>
            <w:r w:rsidR="0081435D">
              <w:rPr>
                <w:noProof/>
                <w:webHidden/>
              </w:rPr>
              <w:tab/>
            </w:r>
            <w:r w:rsidR="0081435D">
              <w:rPr>
                <w:noProof/>
                <w:webHidden/>
              </w:rPr>
              <w:fldChar w:fldCharType="begin"/>
            </w:r>
            <w:r w:rsidR="0081435D">
              <w:rPr>
                <w:noProof/>
                <w:webHidden/>
              </w:rPr>
              <w:instrText xml:space="preserve"> PAGEREF _Toc391753473 \h </w:instrText>
            </w:r>
            <w:r w:rsidR="0081435D">
              <w:rPr>
                <w:noProof/>
                <w:webHidden/>
              </w:rPr>
            </w:r>
            <w:r w:rsidR="0081435D">
              <w:rPr>
                <w:noProof/>
                <w:webHidden/>
              </w:rPr>
              <w:fldChar w:fldCharType="separate"/>
            </w:r>
            <w:r w:rsidR="0081435D">
              <w:rPr>
                <w:noProof/>
                <w:webHidden/>
              </w:rPr>
              <w:t>72</w:t>
            </w:r>
            <w:r w:rsidR="0081435D">
              <w:rPr>
                <w:noProof/>
                <w:webHidden/>
              </w:rPr>
              <w:fldChar w:fldCharType="end"/>
            </w:r>
          </w:hyperlink>
        </w:p>
        <w:p w:rsidR="0081435D" w:rsidRDefault="001E0622">
          <w:pPr>
            <w:pStyle w:val="TOC2"/>
            <w:tabs>
              <w:tab w:val="right" w:leader="dot" w:pos="9350"/>
            </w:tabs>
            <w:rPr>
              <w:noProof/>
            </w:rPr>
          </w:pPr>
          <w:hyperlink w:anchor="_Toc391753474" w:history="1">
            <w:r w:rsidR="0081435D" w:rsidRPr="005259D3">
              <w:rPr>
                <w:rStyle w:val="Hyperlink"/>
                <w:noProof/>
              </w:rPr>
              <w:t>Warming Inevitable</w:t>
            </w:r>
            <w:r w:rsidR="0081435D">
              <w:rPr>
                <w:noProof/>
                <w:webHidden/>
              </w:rPr>
              <w:tab/>
            </w:r>
            <w:r w:rsidR="0081435D">
              <w:rPr>
                <w:noProof/>
                <w:webHidden/>
              </w:rPr>
              <w:fldChar w:fldCharType="begin"/>
            </w:r>
            <w:r w:rsidR="0081435D">
              <w:rPr>
                <w:noProof/>
                <w:webHidden/>
              </w:rPr>
              <w:instrText xml:space="preserve"> PAGEREF _Toc391753474 \h </w:instrText>
            </w:r>
            <w:r w:rsidR="0081435D">
              <w:rPr>
                <w:noProof/>
                <w:webHidden/>
              </w:rPr>
            </w:r>
            <w:r w:rsidR="0081435D">
              <w:rPr>
                <w:noProof/>
                <w:webHidden/>
              </w:rPr>
              <w:fldChar w:fldCharType="separate"/>
            </w:r>
            <w:r w:rsidR="0081435D">
              <w:rPr>
                <w:noProof/>
                <w:webHidden/>
              </w:rPr>
              <w:t>74</w:t>
            </w:r>
            <w:r w:rsidR="0081435D">
              <w:rPr>
                <w:noProof/>
                <w:webHidden/>
              </w:rPr>
              <w:fldChar w:fldCharType="end"/>
            </w:r>
          </w:hyperlink>
        </w:p>
        <w:p w:rsidR="0081435D" w:rsidRDefault="001E0622">
          <w:pPr>
            <w:pStyle w:val="TOC2"/>
            <w:tabs>
              <w:tab w:val="right" w:leader="dot" w:pos="9350"/>
            </w:tabs>
            <w:rPr>
              <w:noProof/>
            </w:rPr>
          </w:pPr>
          <w:hyperlink w:anchor="_Toc391753475" w:history="1">
            <w:r w:rsidR="0081435D" w:rsidRPr="005259D3">
              <w:rPr>
                <w:rStyle w:val="Hyperlink"/>
                <w:noProof/>
              </w:rPr>
              <w:t>Irreversible</w:t>
            </w:r>
            <w:r w:rsidR="0081435D">
              <w:rPr>
                <w:noProof/>
                <w:webHidden/>
              </w:rPr>
              <w:tab/>
            </w:r>
            <w:r w:rsidR="0081435D">
              <w:rPr>
                <w:noProof/>
                <w:webHidden/>
              </w:rPr>
              <w:fldChar w:fldCharType="begin"/>
            </w:r>
            <w:r w:rsidR="0081435D">
              <w:rPr>
                <w:noProof/>
                <w:webHidden/>
              </w:rPr>
              <w:instrText xml:space="preserve"> PAGEREF _Toc391753475 \h </w:instrText>
            </w:r>
            <w:r w:rsidR="0081435D">
              <w:rPr>
                <w:noProof/>
                <w:webHidden/>
              </w:rPr>
            </w:r>
            <w:r w:rsidR="0081435D">
              <w:rPr>
                <w:noProof/>
                <w:webHidden/>
              </w:rPr>
              <w:fldChar w:fldCharType="separate"/>
            </w:r>
            <w:r w:rsidR="0081435D">
              <w:rPr>
                <w:noProof/>
                <w:webHidden/>
              </w:rPr>
              <w:t>76</w:t>
            </w:r>
            <w:r w:rsidR="0081435D">
              <w:rPr>
                <w:noProof/>
                <w:webHidden/>
              </w:rPr>
              <w:fldChar w:fldCharType="end"/>
            </w:r>
          </w:hyperlink>
        </w:p>
        <w:p w:rsidR="0081435D" w:rsidRDefault="001E0622">
          <w:pPr>
            <w:pStyle w:val="TOC2"/>
            <w:tabs>
              <w:tab w:val="right" w:leader="dot" w:pos="9350"/>
            </w:tabs>
            <w:rPr>
              <w:noProof/>
            </w:rPr>
          </w:pPr>
          <w:hyperlink w:anchor="_Toc391753476" w:history="1">
            <w:r w:rsidR="0081435D" w:rsidRPr="005259D3">
              <w:rPr>
                <w:rStyle w:val="Hyperlink"/>
                <w:noProof/>
              </w:rPr>
              <w:t>No Impact</w:t>
            </w:r>
            <w:r w:rsidR="0081435D">
              <w:rPr>
                <w:noProof/>
                <w:webHidden/>
              </w:rPr>
              <w:tab/>
            </w:r>
            <w:r w:rsidR="0081435D">
              <w:rPr>
                <w:noProof/>
                <w:webHidden/>
              </w:rPr>
              <w:fldChar w:fldCharType="begin"/>
            </w:r>
            <w:r w:rsidR="0081435D">
              <w:rPr>
                <w:noProof/>
                <w:webHidden/>
              </w:rPr>
              <w:instrText xml:space="preserve"> PAGEREF _Toc391753476 \h </w:instrText>
            </w:r>
            <w:r w:rsidR="0081435D">
              <w:rPr>
                <w:noProof/>
                <w:webHidden/>
              </w:rPr>
            </w:r>
            <w:r w:rsidR="0081435D">
              <w:rPr>
                <w:noProof/>
                <w:webHidden/>
              </w:rPr>
              <w:fldChar w:fldCharType="separate"/>
            </w:r>
            <w:r w:rsidR="0081435D">
              <w:rPr>
                <w:noProof/>
                <w:webHidden/>
              </w:rPr>
              <w:t>77</w:t>
            </w:r>
            <w:r w:rsidR="0081435D">
              <w:rPr>
                <w:noProof/>
                <w:webHidden/>
              </w:rPr>
              <w:fldChar w:fldCharType="end"/>
            </w:r>
          </w:hyperlink>
        </w:p>
        <w:p w:rsidR="0081435D" w:rsidRDefault="001E0622">
          <w:pPr>
            <w:pStyle w:val="TOC2"/>
            <w:tabs>
              <w:tab w:val="right" w:leader="dot" w:pos="9350"/>
            </w:tabs>
            <w:rPr>
              <w:noProof/>
            </w:rPr>
          </w:pPr>
          <w:hyperlink w:anchor="_Toc391753477" w:history="1">
            <w:r w:rsidR="0081435D" w:rsidRPr="005259D3">
              <w:rPr>
                <w:rStyle w:val="Hyperlink"/>
                <w:noProof/>
              </w:rPr>
              <w:t>CO2</w:t>
            </w:r>
            <w:r w:rsidR="0081435D">
              <w:rPr>
                <w:noProof/>
                <w:webHidden/>
              </w:rPr>
              <w:tab/>
            </w:r>
            <w:r w:rsidR="0081435D">
              <w:rPr>
                <w:noProof/>
                <w:webHidden/>
              </w:rPr>
              <w:fldChar w:fldCharType="begin"/>
            </w:r>
            <w:r w:rsidR="0081435D">
              <w:rPr>
                <w:noProof/>
                <w:webHidden/>
              </w:rPr>
              <w:instrText xml:space="preserve"> PAGEREF _Toc391753477 \h </w:instrText>
            </w:r>
            <w:r w:rsidR="0081435D">
              <w:rPr>
                <w:noProof/>
                <w:webHidden/>
              </w:rPr>
            </w:r>
            <w:r w:rsidR="0081435D">
              <w:rPr>
                <w:noProof/>
                <w:webHidden/>
              </w:rPr>
              <w:fldChar w:fldCharType="separate"/>
            </w:r>
            <w:r w:rsidR="0081435D">
              <w:rPr>
                <w:noProof/>
                <w:webHidden/>
              </w:rPr>
              <w:t>79</w:t>
            </w:r>
            <w:r w:rsidR="0081435D">
              <w:rPr>
                <w:noProof/>
                <w:webHidden/>
              </w:rPr>
              <w:fldChar w:fldCharType="end"/>
            </w:r>
          </w:hyperlink>
        </w:p>
        <w:p w:rsidR="0081435D" w:rsidRDefault="001E0622">
          <w:pPr>
            <w:pStyle w:val="TOC2"/>
            <w:tabs>
              <w:tab w:val="right" w:leader="dot" w:pos="9350"/>
            </w:tabs>
            <w:rPr>
              <w:noProof/>
            </w:rPr>
          </w:pPr>
          <w:hyperlink w:anchor="_Toc391753478" w:history="1">
            <w:r w:rsidR="0081435D" w:rsidRPr="005259D3">
              <w:rPr>
                <w:rStyle w:val="Hyperlink"/>
                <w:noProof/>
              </w:rPr>
              <w:t>Oceans Solve Warming</w:t>
            </w:r>
            <w:r w:rsidR="0081435D">
              <w:rPr>
                <w:noProof/>
                <w:webHidden/>
              </w:rPr>
              <w:tab/>
            </w:r>
            <w:r w:rsidR="0081435D">
              <w:rPr>
                <w:noProof/>
                <w:webHidden/>
              </w:rPr>
              <w:fldChar w:fldCharType="begin"/>
            </w:r>
            <w:r w:rsidR="0081435D">
              <w:rPr>
                <w:noProof/>
                <w:webHidden/>
              </w:rPr>
              <w:instrText xml:space="preserve"> PAGEREF _Toc391753478 \h </w:instrText>
            </w:r>
            <w:r w:rsidR="0081435D">
              <w:rPr>
                <w:noProof/>
                <w:webHidden/>
              </w:rPr>
            </w:r>
            <w:r w:rsidR="0081435D">
              <w:rPr>
                <w:noProof/>
                <w:webHidden/>
              </w:rPr>
              <w:fldChar w:fldCharType="separate"/>
            </w:r>
            <w:r w:rsidR="0081435D">
              <w:rPr>
                <w:noProof/>
                <w:webHidden/>
              </w:rPr>
              <w:t>81</w:t>
            </w:r>
            <w:r w:rsidR="0081435D">
              <w:rPr>
                <w:noProof/>
                <w:webHidden/>
              </w:rPr>
              <w:fldChar w:fldCharType="end"/>
            </w:r>
          </w:hyperlink>
        </w:p>
        <w:p w:rsidR="0081435D" w:rsidRDefault="001E0622">
          <w:pPr>
            <w:pStyle w:val="TOC2"/>
            <w:tabs>
              <w:tab w:val="right" w:leader="dot" w:pos="9350"/>
            </w:tabs>
            <w:rPr>
              <w:noProof/>
            </w:rPr>
          </w:pPr>
          <w:hyperlink w:anchor="_Toc391753479" w:history="1">
            <w:r w:rsidR="0081435D" w:rsidRPr="005259D3">
              <w:rPr>
                <w:rStyle w:val="Hyperlink"/>
                <w:noProof/>
              </w:rPr>
              <w:t>AT: warming hurts the economy</w:t>
            </w:r>
            <w:r w:rsidR="0081435D">
              <w:rPr>
                <w:noProof/>
                <w:webHidden/>
              </w:rPr>
              <w:tab/>
            </w:r>
            <w:r w:rsidR="0081435D">
              <w:rPr>
                <w:noProof/>
                <w:webHidden/>
              </w:rPr>
              <w:fldChar w:fldCharType="begin"/>
            </w:r>
            <w:r w:rsidR="0081435D">
              <w:rPr>
                <w:noProof/>
                <w:webHidden/>
              </w:rPr>
              <w:instrText xml:space="preserve"> PAGEREF _Toc391753479 \h </w:instrText>
            </w:r>
            <w:r w:rsidR="0081435D">
              <w:rPr>
                <w:noProof/>
                <w:webHidden/>
              </w:rPr>
            </w:r>
            <w:r w:rsidR="0081435D">
              <w:rPr>
                <w:noProof/>
                <w:webHidden/>
              </w:rPr>
              <w:fldChar w:fldCharType="separate"/>
            </w:r>
            <w:r w:rsidR="0081435D">
              <w:rPr>
                <w:noProof/>
                <w:webHidden/>
              </w:rPr>
              <w:t>82</w:t>
            </w:r>
            <w:r w:rsidR="0081435D">
              <w:rPr>
                <w:noProof/>
                <w:webHidden/>
              </w:rPr>
              <w:fldChar w:fldCharType="end"/>
            </w:r>
          </w:hyperlink>
        </w:p>
        <w:p w:rsidR="0081435D" w:rsidRDefault="001E0622">
          <w:pPr>
            <w:pStyle w:val="TOC2"/>
            <w:tabs>
              <w:tab w:val="right" w:leader="dot" w:pos="9350"/>
            </w:tabs>
            <w:rPr>
              <w:noProof/>
            </w:rPr>
          </w:pPr>
          <w:hyperlink w:anchor="_Toc391753480" w:history="1">
            <w:r w:rsidR="0081435D" w:rsidRPr="005259D3">
              <w:rPr>
                <w:rStyle w:val="Hyperlink"/>
                <w:noProof/>
              </w:rPr>
              <w:t>Ice Age</w:t>
            </w:r>
            <w:r w:rsidR="0081435D">
              <w:rPr>
                <w:noProof/>
                <w:webHidden/>
              </w:rPr>
              <w:tab/>
            </w:r>
            <w:r w:rsidR="0081435D">
              <w:rPr>
                <w:noProof/>
                <w:webHidden/>
              </w:rPr>
              <w:fldChar w:fldCharType="begin"/>
            </w:r>
            <w:r w:rsidR="0081435D">
              <w:rPr>
                <w:noProof/>
                <w:webHidden/>
              </w:rPr>
              <w:instrText xml:space="preserve"> PAGEREF _Toc391753480 \h </w:instrText>
            </w:r>
            <w:r w:rsidR="0081435D">
              <w:rPr>
                <w:noProof/>
                <w:webHidden/>
              </w:rPr>
            </w:r>
            <w:r w:rsidR="0081435D">
              <w:rPr>
                <w:noProof/>
                <w:webHidden/>
              </w:rPr>
              <w:fldChar w:fldCharType="separate"/>
            </w:r>
            <w:r w:rsidR="0081435D">
              <w:rPr>
                <w:noProof/>
                <w:webHidden/>
              </w:rPr>
              <w:t>83</w:t>
            </w:r>
            <w:r w:rsidR="0081435D">
              <w:rPr>
                <w:noProof/>
                <w:webHidden/>
              </w:rPr>
              <w:fldChar w:fldCharType="end"/>
            </w:r>
          </w:hyperlink>
        </w:p>
        <w:p w:rsidR="0081435D" w:rsidRDefault="001E0622">
          <w:pPr>
            <w:pStyle w:val="TOC3"/>
            <w:tabs>
              <w:tab w:val="right" w:leader="dot" w:pos="9350"/>
            </w:tabs>
            <w:rPr>
              <w:noProof/>
            </w:rPr>
          </w:pPr>
          <w:hyperlink w:anchor="_Toc391753481" w:history="1">
            <w:r w:rsidR="0081435D" w:rsidRPr="005259D3">
              <w:rPr>
                <w:rStyle w:val="Hyperlink"/>
                <w:noProof/>
              </w:rPr>
              <w:t>Coming Now</w:t>
            </w:r>
            <w:r w:rsidR="0081435D">
              <w:rPr>
                <w:noProof/>
                <w:webHidden/>
              </w:rPr>
              <w:tab/>
            </w:r>
            <w:r w:rsidR="0081435D">
              <w:rPr>
                <w:noProof/>
                <w:webHidden/>
              </w:rPr>
              <w:fldChar w:fldCharType="begin"/>
            </w:r>
            <w:r w:rsidR="0081435D">
              <w:rPr>
                <w:noProof/>
                <w:webHidden/>
              </w:rPr>
              <w:instrText xml:space="preserve"> PAGEREF _Toc391753481 \h </w:instrText>
            </w:r>
            <w:r w:rsidR="0081435D">
              <w:rPr>
                <w:noProof/>
                <w:webHidden/>
              </w:rPr>
            </w:r>
            <w:r w:rsidR="0081435D">
              <w:rPr>
                <w:noProof/>
                <w:webHidden/>
              </w:rPr>
              <w:fldChar w:fldCharType="separate"/>
            </w:r>
            <w:r w:rsidR="0081435D">
              <w:rPr>
                <w:noProof/>
                <w:webHidden/>
              </w:rPr>
              <w:t>85</w:t>
            </w:r>
            <w:r w:rsidR="0081435D">
              <w:rPr>
                <w:noProof/>
                <w:webHidden/>
              </w:rPr>
              <w:fldChar w:fldCharType="end"/>
            </w:r>
          </w:hyperlink>
        </w:p>
        <w:p w:rsidR="0081435D" w:rsidRDefault="001E0622">
          <w:pPr>
            <w:pStyle w:val="TOC3"/>
            <w:tabs>
              <w:tab w:val="right" w:leader="dot" w:pos="9350"/>
            </w:tabs>
            <w:rPr>
              <w:noProof/>
            </w:rPr>
          </w:pPr>
          <w:hyperlink w:anchor="_Toc391753482" w:history="1">
            <w:r w:rsidR="0081435D" w:rsidRPr="005259D3">
              <w:rPr>
                <w:rStyle w:val="Hyperlink"/>
                <w:noProof/>
              </w:rPr>
              <w:t>Impacts</w:t>
            </w:r>
            <w:r w:rsidR="0081435D">
              <w:rPr>
                <w:noProof/>
                <w:webHidden/>
              </w:rPr>
              <w:tab/>
            </w:r>
            <w:r w:rsidR="0081435D">
              <w:rPr>
                <w:noProof/>
                <w:webHidden/>
              </w:rPr>
              <w:fldChar w:fldCharType="begin"/>
            </w:r>
            <w:r w:rsidR="0081435D">
              <w:rPr>
                <w:noProof/>
                <w:webHidden/>
              </w:rPr>
              <w:instrText xml:space="preserve"> PAGEREF _Toc391753482 \h </w:instrText>
            </w:r>
            <w:r w:rsidR="0081435D">
              <w:rPr>
                <w:noProof/>
                <w:webHidden/>
              </w:rPr>
            </w:r>
            <w:r w:rsidR="0081435D">
              <w:rPr>
                <w:noProof/>
                <w:webHidden/>
              </w:rPr>
              <w:fldChar w:fldCharType="separate"/>
            </w:r>
            <w:r w:rsidR="0081435D">
              <w:rPr>
                <w:noProof/>
                <w:webHidden/>
              </w:rPr>
              <w:t>86</w:t>
            </w:r>
            <w:r w:rsidR="0081435D">
              <w:rPr>
                <w:noProof/>
                <w:webHidden/>
              </w:rPr>
              <w:fldChar w:fldCharType="end"/>
            </w:r>
          </w:hyperlink>
        </w:p>
        <w:p w:rsidR="0081435D" w:rsidRDefault="0081435D">
          <w:r>
            <w:rPr>
              <w:b/>
              <w:bCs/>
              <w:noProof/>
            </w:rPr>
            <w:fldChar w:fldCharType="end"/>
          </w:r>
        </w:p>
      </w:sdtContent>
    </w:sdt>
    <w:p w:rsidR="000022F2" w:rsidRDefault="00140F0C" w:rsidP="00B907D8">
      <w:pPr>
        <w:pStyle w:val="Heading1"/>
      </w:pPr>
      <w:bookmarkStart w:id="1" w:name="_Toc391753437"/>
      <w:r>
        <w:lastRenderedPageBreak/>
        <w:t>Warming yes</w:t>
      </w:r>
      <w:bookmarkEnd w:id="1"/>
    </w:p>
    <w:p w:rsidR="00B907D8" w:rsidRDefault="00B907D8" w:rsidP="00B907D8"/>
    <w:p w:rsidR="00B907D8" w:rsidRDefault="00B907D8" w:rsidP="00B907D8"/>
    <w:p w:rsidR="002E6E63" w:rsidRDefault="00254A03" w:rsidP="00B907D8">
      <w:pPr>
        <w:pStyle w:val="Heading2"/>
      </w:pPr>
      <w:bookmarkStart w:id="2" w:name="_Toc391753438"/>
      <w:r>
        <w:lastRenderedPageBreak/>
        <w:t>Oceans</w:t>
      </w:r>
      <w:bookmarkEnd w:id="2"/>
    </w:p>
    <w:p w:rsidR="00254A03" w:rsidRPr="00254A03" w:rsidRDefault="00254A03" w:rsidP="00254A03">
      <w:pPr>
        <w:pStyle w:val="Heading3"/>
      </w:pPr>
      <w:bookmarkStart w:id="3" w:name="_Toc391753439"/>
      <w:r>
        <w:lastRenderedPageBreak/>
        <w:t>Acidification</w:t>
      </w:r>
      <w:bookmarkEnd w:id="3"/>
    </w:p>
    <w:p w:rsidR="00BC210A" w:rsidRPr="00FC53A0" w:rsidRDefault="00BC210A" w:rsidP="00FC53A0">
      <w:pPr>
        <w:pStyle w:val="Heading3"/>
        <w:jc w:val="left"/>
        <w:rPr>
          <w:rStyle w:val="StyleStyleBold12pt"/>
          <w:b/>
          <w:bCs/>
          <w:sz w:val="32"/>
          <w:u w:val="single"/>
        </w:rPr>
      </w:pPr>
      <w:bookmarkStart w:id="4" w:name="_Toc391753440"/>
      <w:r>
        <w:rPr>
          <w:rStyle w:val="StyleStyleBold12pt"/>
          <w:b/>
        </w:rPr>
        <w:lastRenderedPageBreak/>
        <w:t>High CO2 emissions cause ocean acidification.</w:t>
      </w:r>
      <w:bookmarkEnd w:id="4"/>
      <w:r>
        <w:rPr>
          <w:rStyle w:val="StyleStyleBold12pt"/>
          <w:b/>
        </w:rPr>
        <w:t xml:space="preserve"> </w:t>
      </w:r>
    </w:p>
    <w:p w:rsidR="00BC210A" w:rsidRDefault="00BC210A" w:rsidP="002E6E63">
      <w:pPr>
        <w:rPr>
          <w:rStyle w:val="StyleStyleBold12pt"/>
        </w:rPr>
      </w:pPr>
    </w:p>
    <w:p w:rsidR="002E6E63" w:rsidRPr="002E6E63" w:rsidRDefault="002E6E63" w:rsidP="002E6E63">
      <w:pPr>
        <w:rPr>
          <w:rStyle w:val="StyleStyleBold12pt"/>
        </w:rPr>
      </w:pPr>
      <w:r w:rsidRPr="002E6E63">
        <w:rPr>
          <w:rStyle w:val="StyleStyleBold12pt"/>
        </w:rPr>
        <w:t>Melilo et al., 14</w:t>
      </w:r>
    </w:p>
    <w:p w:rsidR="002E6E63" w:rsidRPr="00230D43" w:rsidRDefault="002E6E63" w:rsidP="002E6E63">
      <w:r w:rsidRPr="00230D43">
        <w:t xml:space="preserve">(Melillo, Jerry M., Terese (T.C.) Richmond, and Gary W. Yohe, Eds, Climate Change Impacts in the United States: </w:t>
      </w:r>
      <w:r w:rsidRPr="00230D43">
        <w:rPr>
          <w:sz w:val="12"/>
        </w:rPr>
        <w:t xml:space="preserve">¶ </w:t>
      </w:r>
      <w:r w:rsidRPr="00230D43">
        <w:t>The Third National Climate Assessment. U.S. Global Change Research Program</w:t>
      </w:r>
      <w:r>
        <w:t>, 2014, produced by a team of 300 experts who were guided by a 60 member National Climate Assessment and Development Advisory Committee, p.10)</w:t>
      </w:r>
    </w:p>
    <w:p w:rsidR="002E6E63" w:rsidRDefault="002E6E63" w:rsidP="002E6E63">
      <w:r w:rsidRPr="002E6E63">
        <w:t>In addition to causing changes in climate</w:t>
      </w:r>
      <w:r w:rsidRPr="00BC210A">
        <w:rPr>
          <w:rStyle w:val="StyleBoldUnderline"/>
        </w:rPr>
        <w:t>, in- creasing levels of carbon dioxide from the burning of fossi</w:t>
      </w:r>
      <w:r w:rsidR="00DA5424" w:rsidRPr="00BC210A">
        <w:rPr>
          <w:rStyle w:val="StyleBoldUnderline"/>
        </w:rPr>
        <w:t>l fuels</w:t>
      </w:r>
      <w:r w:rsidR="00DA5424">
        <w:t xml:space="preserve"> and other human activi</w:t>
      </w:r>
      <w:r w:rsidRPr="002E6E63">
        <w:t xml:space="preserve">ties </w:t>
      </w:r>
      <w:r w:rsidRPr="00BC210A">
        <w:rPr>
          <w:rStyle w:val="StyleBoldUnderline"/>
        </w:rPr>
        <w:t>have a direct effect on the world’s oceans. Carbon dioxide interacts with ocean water to form carbonic acid, incr</w:t>
      </w:r>
      <w:r w:rsidR="0089454D" w:rsidRPr="00BC210A">
        <w:rPr>
          <w:rStyle w:val="StyleBoldUnderline"/>
        </w:rPr>
        <w:t>easing the ocean’s acid</w:t>
      </w:r>
      <w:r w:rsidRPr="00BC210A">
        <w:rPr>
          <w:rStyle w:val="StyleBoldUnderline"/>
        </w:rPr>
        <w:t>ity</w:t>
      </w:r>
      <w:r w:rsidRPr="002E6E63">
        <w:t xml:space="preserve">. </w:t>
      </w:r>
      <w:r w:rsidRPr="00BC210A">
        <w:rPr>
          <w:rStyle w:val="StyleBoldUnderline"/>
        </w:rPr>
        <w:t>Ocean surface waters have become 30% more acidic over the last 250 years as they have absorbed large amounts of carbon dioxide from the atmosphere. This</w:t>
      </w:r>
      <w:r w:rsidRPr="002E6E63">
        <w:t xml:space="preserve"> ocean </w:t>
      </w:r>
      <w:r w:rsidRPr="00BC210A">
        <w:rPr>
          <w:rStyle w:val="StyleBoldUnderline"/>
        </w:rPr>
        <w:t>acidification makes water more corrosive, reducing the capacity of marine organisms with shells or skeletons made of calcium carbonate ¶</w:t>
      </w:r>
      <w:r w:rsidRPr="002E6E63">
        <w:rPr>
          <w:sz w:val="12"/>
        </w:rPr>
        <w:t xml:space="preserve"> </w:t>
      </w:r>
      <w:r w:rsidRPr="002E6E63">
        <w:t xml:space="preserve">(such as corals, krill, oysters, clams, and crabs) </w:t>
      </w:r>
      <w:r w:rsidRPr="00BC210A">
        <w:rPr>
          <w:rStyle w:val="StyleBoldUnderline"/>
        </w:rPr>
        <w:t>to survive</w:t>
      </w:r>
      <w:r w:rsidRPr="002E6E63">
        <w:t>, grow, and reproduce, which in turn will affect the marine food chain</w:t>
      </w:r>
      <w:r>
        <w:t xml:space="preserve">. </w:t>
      </w:r>
    </w:p>
    <w:p w:rsidR="00FC53A0" w:rsidRDefault="00FC53A0" w:rsidP="002E6E63"/>
    <w:p w:rsidR="00FC53A0" w:rsidRPr="00FC53A0" w:rsidRDefault="00402B61" w:rsidP="00FC53A0">
      <w:pPr>
        <w:pStyle w:val="Heading4"/>
      </w:pPr>
      <w:r>
        <w:t>C02 causes</w:t>
      </w:r>
      <w:r w:rsidR="00FC53A0" w:rsidRPr="00FC53A0">
        <w:t xml:space="preserve"> ocean acidification </w:t>
      </w:r>
    </w:p>
    <w:p w:rsidR="00FC53A0" w:rsidRPr="00FC53A0" w:rsidRDefault="00FC53A0" w:rsidP="00FC53A0"/>
    <w:p w:rsidR="00FC53A0" w:rsidRPr="00156DA1" w:rsidRDefault="00FC53A0" w:rsidP="00FC53A0">
      <w:pPr>
        <w:rPr>
          <w:rStyle w:val="StyleStyleBold12pt"/>
        </w:rPr>
      </w:pPr>
      <w:r>
        <w:rPr>
          <w:rStyle w:val="StyleStyleBold12pt"/>
        </w:rPr>
        <w:t xml:space="preserve">Stern, </w:t>
      </w:r>
      <w:r w:rsidRPr="00156DA1">
        <w:rPr>
          <w:rStyle w:val="StyleStyleBold12pt"/>
        </w:rPr>
        <w:t>7</w:t>
      </w:r>
    </w:p>
    <w:p w:rsidR="00FC53A0" w:rsidRPr="00F55011" w:rsidRDefault="00FC53A0" w:rsidP="00FC53A0">
      <w:r w:rsidRPr="00F55011">
        <w:t xml:space="preserve">[Nicholas, Head of the British Government Economic Service,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p. 72] </w:t>
      </w:r>
    </w:p>
    <w:p w:rsidR="00FC53A0" w:rsidRPr="00F55011" w:rsidRDefault="00FC53A0" w:rsidP="00FC53A0">
      <w:pPr>
        <w:rPr>
          <w:rStyle w:val="StyleBoldUnderline"/>
        </w:rPr>
      </w:pPr>
      <w:r w:rsidRPr="00F55011">
        <w:rPr>
          <w:rStyle w:val="StyleBoldUnderline"/>
        </w:rPr>
        <w:t>Ocean acidification, a direct result of rising carbon dioxide levels, will have major effects on marine ecosystems</w:t>
      </w:r>
      <w:r w:rsidRPr="00F55011">
        <w:t xml:space="preserve">, </w:t>
      </w:r>
      <w:r w:rsidRPr="00FC53A0">
        <w:rPr>
          <w:sz w:val="18"/>
        </w:rPr>
        <w:t xml:space="preserve">with possible adverse consequences on fish stocks. For fisheries, information on the likely impacts of climate change is very limited – a major gap in knowledge considering that about one billion people worldwide (one-sixth of the world’s population) rely on fish as their primary source of animal protein. While higher ocean temperatures may increase growth rates of some fish, reduced nutrient supplies due to warming may limit growth. Ocean acidification is likely to be particularly damaging. </w:t>
      </w:r>
      <w:r w:rsidRPr="00F55011">
        <w:rPr>
          <w:rStyle w:val="StyleBoldUnderline"/>
        </w:rPr>
        <w:t>The oceans have become more acidic in the past 200 years, because of chemical changes caused by increasing amounts of carbon dioxide dissolving in seawater.44 If global emissions continue to rise on current trends, ocean acidity is likely to increase further, with pH declining by an additional 0.15 units if carbon dioxide levels double</w:t>
      </w:r>
      <w:r w:rsidRPr="00F55011">
        <w:t xml:space="preserve"> (</w:t>
      </w:r>
      <w:r w:rsidRPr="00FC53A0">
        <w:rPr>
          <w:sz w:val="18"/>
        </w:rPr>
        <w:t xml:space="preserve">to 560 ppm) relative to pre-industrial and an additional 0.3 units if carbon dioxide levels treble (to 840 ppm).45 </w:t>
      </w:r>
      <w:r w:rsidRPr="00F55011">
        <w:rPr>
          <w:rStyle w:val="StyleBoldUnderline"/>
        </w:rPr>
        <w:t>Changes on this scale have not been experienced for hundreds of thousands of years and are occurring at an extremely rapid rate. Increasing ocean acidity makes it harder for many ocean creatures to form shells and skeletons from calcium carbonate. These chemical changes have the potential to disrupt marine ecosystems irreversibly - at the very least halting the growth of corals, which provide important nursery grounds for commercial fish, and damaging molluscs and certain types of plankton at the base of the food chain. Plankton and marine snails are critical to sustaining species such as salmon, mackerel and baleen whales, and such changes are expected to have serious but as-yet-unquantified wider impacts.</w:t>
      </w:r>
    </w:p>
    <w:p w:rsidR="00FC53A0" w:rsidRDefault="00FC53A0" w:rsidP="002E6E63"/>
    <w:p w:rsidR="00FC53A0" w:rsidRPr="00FC53A0" w:rsidRDefault="00FC53A0" w:rsidP="00FC53A0">
      <w:pPr>
        <w:pStyle w:val="Heading4"/>
      </w:pPr>
      <w:r w:rsidRPr="00FC53A0">
        <w:t>Ocean biodiversity key to solve extinction</w:t>
      </w:r>
    </w:p>
    <w:p w:rsidR="00FC53A0" w:rsidRPr="00D43243" w:rsidRDefault="00FC53A0" w:rsidP="00FC53A0"/>
    <w:p w:rsidR="00FC53A0" w:rsidRPr="00156DA1" w:rsidRDefault="00FC53A0" w:rsidP="00FC53A0">
      <w:pPr>
        <w:rPr>
          <w:rStyle w:val="StyleStyleBold12pt"/>
        </w:rPr>
      </w:pPr>
      <w:r>
        <w:rPr>
          <w:rStyle w:val="StyleStyleBold12pt"/>
        </w:rPr>
        <w:t xml:space="preserve">Craig, </w:t>
      </w:r>
      <w:r w:rsidRPr="00156DA1">
        <w:rPr>
          <w:rStyle w:val="StyleStyleBold12pt"/>
        </w:rPr>
        <w:t>3</w:t>
      </w:r>
    </w:p>
    <w:p w:rsidR="00FC53A0" w:rsidRPr="00F55011" w:rsidRDefault="00FC53A0" w:rsidP="00FC53A0">
      <w:r w:rsidRPr="00F55011">
        <w:lastRenderedPageBreak/>
        <w:t>[Robin, Associate Professor of Law at the Indiana University School of Law. “Taking Steps Toward Marine Wilderness Protection? Fishing and Coral Reef Marine Reserves in Florida and Hawaii,” McGeorge Law Review, Winter 2003]</w:t>
      </w:r>
    </w:p>
    <w:p w:rsidR="00FC53A0" w:rsidRDefault="00FC53A0" w:rsidP="00FC53A0">
      <w:pPr>
        <w:rPr>
          <w:rStyle w:val="StyleBoldUnderline"/>
        </w:rPr>
      </w:pPr>
      <w:r w:rsidRPr="00D43243">
        <w:rPr>
          <w:sz w:val="18"/>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w:t>
      </w:r>
      <w:r w:rsidRPr="00D43243">
        <w:rPr>
          <w:rStyle w:val="StyleBoldUnderline"/>
          <w:sz w:val="18"/>
        </w:rPr>
        <w:t xml:space="preserve"> </w:t>
      </w:r>
      <w:r w:rsidRPr="00F55011">
        <w:rPr>
          <w:rStyle w:val="StyleBoldUnderline"/>
        </w:rPr>
        <w:t xml:space="preserve">"ocean ecosystems play a major role in the global geochemical cycling of all the elements that represent the basic building blocks of living organisms, carbon, nitrogen, oxygen, phosphorus, and sulfur, as well as other less abundant but necessary elements." </w:t>
      </w:r>
      <w:r w:rsidRPr="00F55011">
        <w:t xml:space="preserve">n858 In a very real and direct sense, therefore, </w:t>
      </w:r>
      <w:r w:rsidRPr="00F55011">
        <w:rPr>
          <w:rStyle w:val="StyleBoldUnderline"/>
        </w:rPr>
        <w:t>human degradation of marine ecosystems impairs the planet's ability to support life. Maintaining biodiversity is often critical to maintaining the functions of marine ecosystems.</w:t>
      </w:r>
      <w:r w:rsidRPr="00F55011">
        <w:t xml:space="preserve"> Current evidence shows that, in general, </w:t>
      </w:r>
      <w:r w:rsidRPr="00F55011">
        <w:rPr>
          <w:rStyle w:val="StyleBoldUnderline"/>
        </w:rPr>
        <w:t>an ecosystem's ability to keep functioning in the face of disturbance is strongly dependent on its biodiversity, "indicating that more diverse ecosystems are more stable</w:t>
      </w:r>
      <w:r w:rsidRPr="00D43243">
        <w:rPr>
          <w:sz w:val="18"/>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F55011">
        <w:rPr>
          <w:rStyle w:val="StyleBoldUnderline"/>
        </w:rPr>
        <w:t>Thus, maintaining and restoring the biodiversity of marine ecosystems is critical to maintaining and restoring the ecosystem services that they provide</w:t>
      </w:r>
      <w:r w:rsidRPr="00D43243">
        <w:rPr>
          <w:rStyle w:val="StyleBoldUnderline"/>
          <w:sz w:val="18"/>
        </w:rPr>
        <w:t>.</w:t>
      </w:r>
      <w:r w:rsidRPr="00D43243">
        <w:rPr>
          <w:sz w:val="18"/>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r w:rsidRPr="00F55011">
        <w:t xml:space="preserve"> </w:t>
      </w:r>
      <w:r w:rsidRPr="00D43243">
        <w:rPr>
          <w:rStyle w:val="StyleBoldUnderline"/>
        </w:rPr>
        <w:t>We may not know much about the sea, but we do know this much: if we kill the ocean we kill ourselves, and we will take most of the biosphere with us.</w:t>
      </w:r>
    </w:p>
    <w:p w:rsidR="00402B61" w:rsidRDefault="00402B61" w:rsidP="00FC53A0">
      <w:pPr>
        <w:rPr>
          <w:rStyle w:val="StyleBoldUnderline"/>
        </w:rPr>
      </w:pPr>
    </w:p>
    <w:p w:rsidR="00402B61" w:rsidRPr="00402B61" w:rsidRDefault="00402B61" w:rsidP="00402B61">
      <w:pPr>
        <w:pStyle w:val="Heading4"/>
      </w:pPr>
      <w:r w:rsidRPr="00402B61">
        <w:t>Acidification leads to extinction</w:t>
      </w:r>
    </w:p>
    <w:p w:rsidR="00402B61" w:rsidRPr="00402B61" w:rsidRDefault="00402B61" w:rsidP="00402B61">
      <w:pPr>
        <w:rPr>
          <w:lang w:val="en"/>
        </w:rPr>
      </w:pPr>
    </w:p>
    <w:p w:rsidR="00402B61" w:rsidRPr="005834C9" w:rsidRDefault="00402B61" w:rsidP="00402B61">
      <w:pPr>
        <w:rPr>
          <w:rStyle w:val="StyleStyleBold12pt"/>
        </w:rPr>
      </w:pPr>
      <w:r>
        <w:rPr>
          <w:rStyle w:val="StyleStyleBold12pt"/>
        </w:rPr>
        <w:t>Revell, 14</w:t>
      </w:r>
    </w:p>
    <w:p w:rsidR="00402B61" w:rsidRDefault="00402B61" w:rsidP="00402B61">
      <w:pPr>
        <w:rPr>
          <w:sz w:val="16"/>
          <w:szCs w:val="16"/>
          <w:lang w:val="en"/>
        </w:rPr>
      </w:pPr>
      <w:r>
        <w:rPr>
          <w:sz w:val="16"/>
          <w:szCs w:val="16"/>
          <w:lang w:val="en"/>
        </w:rPr>
        <w:t>(Tom Revell has received an undergraduate journalism degree and a master's degree in history, both from the University of Lincoln, June 3</w:t>
      </w:r>
      <w:r w:rsidRPr="005834C9">
        <w:rPr>
          <w:sz w:val="16"/>
          <w:szCs w:val="16"/>
          <w:vertAlign w:val="superscript"/>
          <w:lang w:val="en"/>
        </w:rPr>
        <w:t>rd</w:t>
      </w:r>
      <w:r>
        <w:rPr>
          <w:sz w:val="16"/>
          <w:szCs w:val="16"/>
          <w:lang w:val="en"/>
        </w:rPr>
        <w:t xml:space="preserve"> 2014, “Current rate of ocean acidification eclipses ancient extinction event,” Blue and Green Tomorrow, </w:t>
      </w:r>
      <w:hyperlink r:id="rId12" w:history="1">
        <w:r w:rsidRPr="003D25B2">
          <w:rPr>
            <w:rStyle w:val="Hyperlink"/>
            <w:sz w:val="16"/>
            <w:szCs w:val="16"/>
            <w:lang w:val="en"/>
          </w:rPr>
          <w:t>http://blueandgreentomorrow.com/2014/06/03/current-rate-of-ocean-acidification-eclipses-ancient-extinction-event/</w:t>
        </w:r>
      </w:hyperlink>
      <w:r>
        <w:rPr>
          <w:sz w:val="16"/>
          <w:szCs w:val="16"/>
          <w:lang w:val="en"/>
        </w:rPr>
        <w:t>, AF)</w:t>
      </w:r>
    </w:p>
    <w:p w:rsidR="00402B61" w:rsidRDefault="00402B61" w:rsidP="00402B61">
      <w:pPr>
        <w:rPr>
          <w:rStyle w:val="StyleBoldUnderline"/>
        </w:rPr>
      </w:pPr>
      <w:r w:rsidRPr="00002C0F">
        <w:rPr>
          <w:sz w:val="16"/>
          <w:szCs w:val="16"/>
          <w:lang w:val="en"/>
        </w:rPr>
        <w:t xml:space="preserve">Around </w:t>
      </w:r>
      <w:r w:rsidRPr="00002C0F">
        <w:rPr>
          <w:rStyle w:val="StyleBoldUnderline"/>
        </w:rPr>
        <w:t>9 million years after the extinction of the dinosaurs</w:t>
      </w:r>
      <w:r w:rsidRPr="00002C0F">
        <w:rPr>
          <w:sz w:val="16"/>
          <w:szCs w:val="16"/>
          <w:lang w:val="en"/>
        </w:rPr>
        <w:t xml:space="preserve">, between the Paleocene and Eocene epochs, </w:t>
      </w:r>
      <w:r w:rsidRPr="00002C0F">
        <w:rPr>
          <w:rStyle w:val="StyleBoldUnderline"/>
        </w:rPr>
        <w:t>a</w:t>
      </w:r>
      <w:r w:rsidRPr="00002C0F">
        <w:rPr>
          <w:sz w:val="16"/>
          <w:szCs w:val="16"/>
          <w:lang w:val="en"/>
        </w:rPr>
        <w:t xml:space="preserve"> mysterious </w:t>
      </w:r>
      <w:r w:rsidRPr="00002C0F">
        <w:rPr>
          <w:rStyle w:val="StyleBoldUnderline"/>
        </w:rPr>
        <w:t>climate event caused global temperatures to soar and killed off many forms of marine life</w:t>
      </w:r>
      <w:r w:rsidRPr="00002C0F">
        <w:rPr>
          <w:sz w:val="16"/>
          <w:szCs w:val="16"/>
          <w:lang w:val="en"/>
        </w:rPr>
        <w:t xml:space="preserve">. Scientists are uncertain of the causes of the Paleocene–Eocene Thermal Maximum (PETM), as it is known, although volcanoes are among the chief suspects. What is known is that </w:t>
      </w:r>
      <w:r w:rsidRPr="00002C0F">
        <w:rPr>
          <w:rStyle w:val="StyleBoldUnderline"/>
        </w:rPr>
        <w:t>as atmospheric carbon concentrations doubled, some ocean-dwelling organisms went extinct</w:t>
      </w:r>
      <w:r w:rsidRPr="00002C0F">
        <w:rPr>
          <w:sz w:val="16"/>
          <w:szCs w:val="16"/>
          <w:lang w:val="en"/>
        </w:rPr>
        <w:t xml:space="preserve"> while others evolved. </w:t>
      </w:r>
      <w:r w:rsidRPr="00002C0F">
        <w:rPr>
          <w:rStyle w:val="StyleBoldUnderline"/>
        </w:rPr>
        <w:t>This event, scientists say, is the closest parallel to the crisis that the oceans now face</w:t>
      </w:r>
      <w:r w:rsidRPr="00002C0F">
        <w:rPr>
          <w:sz w:val="16"/>
          <w:szCs w:val="16"/>
          <w:lang w:val="en"/>
        </w:rPr>
        <w:t xml:space="preserve">. In a new study, published in the journal Paleoceanography, researchers sought to quantify the extent of ocean acidification in this period. They found </w:t>
      </w:r>
      <w:r w:rsidRPr="00002C0F">
        <w:rPr>
          <w:rStyle w:val="StyleBoldUnderline"/>
        </w:rPr>
        <w:t>that the oceans then were no more acidic than ours are likely to become, while today the process is occurring much more rapidly.</w:t>
      </w:r>
      <w:r w:rsidRPr="00002C0F">
        <w:rPr>
          <w:sz w:val="16"/>
          <w:szCs w:val="16"/>
          <w:lang w:val="en"/>
        </w:rPr>
        <w:t xml:space="preserve"> “This could be the closest geological analogue to modern ocean acidification,” said study co-author Bärbel Hönisch of Columbia University’s Lamont-Doherty Earth Observatory. “As massive as it was, it still happened about 10 times more slowly than what we are doing today.” </w:t>
      </w:r>
      <w:r w:rsidRPr="00002C0F">
        <w:rPr>
          <w:rStyle w:val="StyleBoldUnderline"/>
        </w:rPr>
        <w:t>The PETM caused mass extinctions among the species that lived in mud in the seabed, most likely with consequences further up the food chain</w:t>
      </w:r>
      <w:r w:rsidRPr="00002C0F">
        <w:rPr>
          <w:sz w:val="16"/>
          <w:szCs w:val="16"/>
          <w:lang w:val="en"/>
        </w:rPr>
        <w:t xml:space="preserve">, scientists say. The new study found that </w:t>
      </w:r>
      <w:r w:rsidRPr="00002C0F">
        <w:rPr>
          <w:rStyle w:val="StyleBoldUnderline"/>
        </w:rPr>
        <w:lastRenderedPageBreak/>
        <w:t>this occurred as the pH of the oceans dropped by around 0.3 units. However, this took place over thousands as years, whereas the pH of the oceans is now expected to fall by 0.3 units by the end of the century.</w:t>
      </w:r>
      <w:r w:rsidRPr="00002C0F">
        <w:rPr>
          <w:sz w:val="16"/>
          <w:szCs w:val="16"/>
          <w:lang w:val="en"/>
        </w:rPr>
        <w:t xml:space="preserve"> “We are dumping carbon in the atmosphere and ocean at a much higher rate today”, said study co-author Richard Zeebe of the University of Hawaii. “If we continue on the emissions path we are on right now, acidification of the surface ocean will be way more dramatic than during the PETM.” If history is to repeat itself, the researchers say it is impossible to know exactly how species will respond. “We can make accurate predictions about how carbonate chemistry will respond to increasing carbon dioxide levels”, said lead author Donald Penman of University of California at Santa Cruz. “</w:t>
      </w:r>
      <w:r w:rsidRPr="00002C0F">
        <w:rPr>
          <w:rStyle w:val="StyleBoldUnderline"/>
        </w:rPr>
        <w:t>The real unknown is how individual organisms will respond and how that cascades through ecosystems.</w:t>
      </w:r>
      <w:r w:rsidRPr="00002C0F">
        <w:rPr>
          <w:sz w:val="16"/>
          <w:szCs w:val="16"/>
          <w:lang w:val="en"/>
        </w:rPr>
        <w:t xml:space="preserve">” However, </w:t>
      </w:r>
      <w:r w:rsidRPr="00002C0F">
        <w:rPr>
          <w:rStyle w:val="StyleBoldUnderline"/>
        </w:rPr>
        <w:t>marine ecologists say that acidification is already having an impact on marine life, with coral reefs – which provide an essential habitat for many other species – thought to be particularly at risk</w:t>
      </w:r>
      <w:r w:rsidRPr="00002C0F">
        <w:rPr>
          <w:sz w:val="16"/>
          <w:szCs w:val="16"/>
          <w:lang w:val="en"/>
        </w:rPr>
        <w:t xml:space="preserve">. Some world leaders have picked up on such warnings. In February </w:t>
      </w:r>
      <w:r w:rsidRPr="00002C0F">
        <w:rPr>
          <w:rStyle w:val="StyleBoldUnderline"/>
        </w:rPr>
        <w:t xml:space="preserve">US secretary of state John Kerry </w:t>
      </w:r>
      <w:r w:rsidRPr="00002C0F">
        <w:rPr>
          <w:sz w:val="16"/>
          <w:szCs w:val="16"/>
          <w:lang w:val="en"/>
        </w:rPr>
        <w:t xml:space="preserve">urged governments to work together to protect the seas. He </w:t>
      </w:r>
      <w:r w:rsidRPr="00002C0F">
        <w:rPr>
          <w:rStyle w:val="StyleBoldUnderline"/>
        </w:rPr>
        <w:t>said, “Every country on Earth has to do all it can to reduce emissions not just for the future of marine life but, frankly, for the future of all life.” Mankind must certainly be counted among that life, as billions of people depend on marine life for life and livelihood. The UN Food and Agriculture Organization estimates than one in five people worldwide rely on fish as their primary source of protein.</w:t>
      </w:r>
    </w:p>
    <w:p w:rsidR="00254A03" w:rsidRDefault="00254A03" w:rsidP="00402B61">
      <w:pPr>
        <w:rPr>
          <w:rStyle w:val="StyleBoldUnderline"/>
        </w:rPr>
      </w:pPr>
    </w:p>
    <w:p w:rsidR="00254A03" w:rsidRDefault="00254A03" w:rsidP="00254A03">
      <w:pPr>
        <w:pStyle w:val="Heading3"/>
        <w:rPr>
          <w:lang w:val="en"/>
        </w:rPr>
      </w:pPr>
      <w:bookmarkStart w:id="5" w:name="_Toc391753441"/>
      <w:r>
        <w:rPr>
          <w:lang w:val="en"/>
        </w:rPr>
        <w:lastRenderedPageBreak/>
        <w:t>Oceans Key</w:t>
      </w:r>
      <w:bookmarkEnd w:id="5"/>
    </w:p>
    <w:p w:rsidR="00254A03" w:rsidRPr="00254A03" w:rsidRDefault="00254A03" w:rsidP="00254A03">
      <w:pPr>
        <w:rPr>
          <w:lang w:val="en"/>
        </w:rPr>
      </w:pPr>
    </w:p>
    <w:p w:rsidR="00254A03" w:rsidRPr="006E4101" w:rsidRDefault="00254A03" w:rsidP="00254A03">
      <w:pPr>
        <w:pStyle w:val="Heading4"/>
      </w:pPr>
      <w:r>
        <w:t>Evaluate ocean warming first, it’s key to all life</w:t>
      </w:r>
    </w:p>
    <w:p w:rsidR="00254A03" w:rsidRPr="0024055C" w:rsidRDefault="00254A03" w:rsidP="00254A03">
      <w:r w:rsidRPr="0024055C">
        <w:rPr>
          <w:rStyle w:val="StyleStyleBold12pt"/>
        </w:rPr>
        <w:t>Abraham and Nuccitelli 2014</w:t>
      </w:r>
      <w:r>
        <w:t xml:space="preserve"> (John and Dana; Scientists in focus-Lyman and Johnson explore the rapidly warming oceans; www.theguardian.com/environment/climate-consensus-97-per-cent/2014/jun/11/scientists-in-focus-lyman-johnson; kdf)</w:t>
      </w:r>
    </w:p>
    <w:p w:rsidR="00254A03" w:rsidRDefault="00254A03" w:rsidP="00254A03"/>
    <w:p w:rsidR="00254A03" w:rsidRDefault="00254A03" w:rsidP="00254A03">
      <w:pPr>
        <w:rPr>
          <w:sz w:val="16"/>
        </w:rPr>
      </w:pPr>
      <w:r w:rsidRPr="0024055C">
        <w:rPr>
          <w:sz w:val="16"/>
        </w:rPr>
        <w:t>I put the same questions to Greg, an oceanographer at the Pacific Marine Environmental Laboratory, and an affiliate professor with the University of Washington. He told me that he went into oceanography because he,</w:t>
      </w:r>
      <w:r w:rsidRPr="0024055C">
        <w:rPr>
          <w:sz w:val="12"/>
        </w:rPr>
        <w:t>¶</w:t>
      </w:r>
      <w:r w:rsidRPr="0024055C">
        <w:rPr>
          <w:sz w:val="16"/>
        </w:rPr>
        <w:t xml:space="preserve"> “wanted to combine my interest in physics with my love of the sea. For the first decade or so of my career, I studied mostly ocean temperature, salinity, and currents, and their variability. However, as time has gone on, the importance to climate variations over seasons to millennia have become increasingly apparent, and important in my work.”</w:t>
      </w:r>
      <w:r w:rsidRPr="0024055C">
        <w:rPr>
          <w:sz w:val="12"/>
        </w:rPr>
        <w:t>¶</w:t>
      </w:r>
      <w:r w:rsidRPr="0024055C">
        <w:rPr>
          <w:sz w:val="16"/>
        </w:rPr>
        <w:t xml:space="preserve"> Johnson's research is important because,</w:t>
      </w:r>
      <w:r w:rsidRPr="0024055C">
        <w:rPr>
          <w:sz w:val="12"/>
        </w:rPr>
        <w:t>¶</w:t>
      </w:r>
      <w:r w:rsidRPr="0024055C">
        <w:rPr>
          <w:sz w:val="16"/>
        </w:rPr>
        <w:t xml:space="preserve"> </w:t>
      </w:r>
      <w:r w:rsidRPr="0024055C">
        <w:rPr>
          <w:rStyle w:val="StyleBoldUnderline"/>
        </w:rPr>
        <w:t>"With the buildup of greenhouse gasses in the atmosphere, more energy enters the Earth environment than escapes</w:t>
      </w:r>
      <w:r w:rsidRPr="0024055C">
        <w:rPr>
          <w:sz w:val="16"/>
        </w:rPr>
        <w:t>. Over the last 4 decades</w:t>
      </w:r>
      <w:r w:rsidRPr="0024055C">
        <w:rPr>
          <w:rStyle w:val="StyleBoldUnderline"/>
        </w:rPr>
        <w:t>, 93% of this energy imbalance has warmed the ocean, with about 3% warming the land, 3% melting ice, and 1% warming and adding moisture to the atmosphere</w:t>
      </w:r>
      <w:r w:rsidRPr="0024055C">
        <w:rPr>
          <w:sz w:val="16"/>
        </w:rPr>
        <w:t xml:space="preserve">. </w:t>
      </w:r>
      <w:r w:rsidRPr="0024055C">
        <w:rPr>
          <w:rStyle w:val="StyleBoldUnderline"/>
        </w:rPr>
        <w:t xml:space="preserve">Warmed oceans </w:t>
      </w:r>
      <w:r w:rsidRPr="0024055C">
        <w:rPr>
          <w:sz w:val="16"/>
        </w:rPr>
        <w:t xml:space="preserve">also </w:t>
      </w:r>
      <w:r w:rsidRPr="0024055C">
        <w:rPr>
          <w:rStyle w:val="StyleBoldUnderline"/>
        </w:rPr>
        <w:t>expand, raising sea level</w:t>
      </w:r>
      <w:r w:rsidRPr="0024055C">
        <w:rPr>
          <w:sz w:val="16"/>
        </w:rPr>
        <w:t xml:space="preserve">. Hence </w:t>
      </w:r>
      <w:r w:rsidRPr="0024055C">
        <w:rPr>
          <w:rStyle w:val="StyleBoldUnderline"/>
        </w:rPr>
        <w:t>measuring how much the oceans are warming and where is important to understanding how much and how fast the Earth will warm and sea level will rise."</w:t>
      </w:r>
      <w:r w:rsidRPr="0024055C">
        <w:rPr>
          <w:rStyle w:val="StyleBoldUnderline"/>
          <w:sz w:val="12"/>
        </w:rPr>
        <w:t xml:space="preserve">¶ </w:t>
      </w:r>
      <w:r w:rsidRPr="0024055C">
        <w:rPr>
          <w:sz w:val="12"/>
        </w:rPr>
        <w:t>¶</w:t>
      </w:r>
      <w:r w:rsidRPr="0024055C">
        <w:rPr>
          <w:sz w:val="16"/>
        </w:rPr>
        <w:t xml:space="preserve"> Greg and his team collect much of their data using Conductivity-Temperature-Depth instruments (CTDs for short). They make accurate measurements of the ocean waters. The CTDs are positioned on autonomous floats (Argo floats), lowered on ship-borne cables, or even attached to marine animals. He also says, </w:t>
      </w:r>
      <w:r w:rsidRPr="0024055C">
        <w:rPr>
          <w:sz w:val="12"/>
        </w:rPr>
        <w:t>¶</w:t>
      </w:r>
      <w:r w:rsidRPr="0024055C">
        <w:rPr>
          <w:sz w:val="16"/>
        </w:rPr>
        <w:t xml:space="preserve"> </w:t>
      </w:r>
      <w:r w:rsidRPr="0024055C">
        <w:rPr>
          <w:sz w:val="12"/>
        </w:rPr>
        <w:t>¶</w:t>
      </w:r>
      <w:r w:rsidRPr="0024055C">
        <w:rPr>
          <w:sz w:val="16"/>
        </w:rPr>
        <w:t xml:space="preserve"> “In my research, I also use data from many other sources including sea level, sea-surface-temperature, sea-surface-salinity, winds, and even ocean mass variations from satellites. I also use current data from drifting buoys, Argo floats, and various types of current meters including acoustic Doppler instruments.”</w:t>
      </w:r>
      <w:r w:rsidRPr="0024055C">
        <w:rPr>
          <w:sz w:val="12"/>
        </w:rPr>
        <w:t>¶</w:t>
      </w:r>
      <w:r w:rsidRPr="0024055C">
        <w:rPr>
          <w:sz w:val="16"/>
        </w:rPr>
        <w:t xml:space="preserve"> </w:t>
      </w:r>
      <w:r w:rsidRPr="0024055C">
        <w:rPr>
          <w:sz w:val="12"/>
        </w:rPr>
        <w:t>¶</w:t>
      </w:r>
      <w:r w:rsidRPr="0024055C">
        <w:rPr>
          <w:sz w:val="16"/>
        </w:rPr>
        <w:t xml:space="preserve"> I asked Greg what his biggest scientific contribution has been and he responded, “The data my research group and I have worked to collect over the past three decades.” He's right; those data allow long-term assessments of the changes to the world’s waters.</w:t>
      </w:r>
      <w:r w:rsidRPr="0024055C">
        <w:rPr>
          <w:sz w:val="12"/>
        </w:rPr>
        <w:t>¶</w:t>
      </w:r>
      <w:r w:rsidRPr="0024055C">
        <w:rPr>
          <w:sz w:val="16"/>
        </w:rPr>
        <w:t xml:space="preserve"> </w:t>
      </w:r>
      <w:r w:rsidRPr="0024055C">
        <w:rPr>
          <w:sz w:val="12"/>
        </w:rPr>
        <w:t>¶</w:t>
      </w:r>
      <w:r w:rsidRPr="0024055C">
        <w:rPr>
          <w:sz w:val="16"/>
        </w:rPr>
        <w:t xml:space="preserve"> So why write about these oceanographers in my first SCIENTISTS IN FOCUS post? It is because, whenever someone asks me whether we can prove the world is warming, it is to the research of Greg, John, and their colleagues that I point them. </w:t>
      </w:r>
      <w:r w:rsidRPr="0024055C">
        <w:rPr>
          <w:rStyle w:val="StyleBoldUnderline"/>
        </w:rPr>
        <w:t>The story of climate change is largely a story of the oceans. They are wide, deep, and hard to measure</w:t>
      </w:r>
      <w:r w:rsidRPr="0024055C">
        <w:rPr>
          <w:sz w:val="16"/>
        </w:rPr>
        <w:t>. But the painstaking work these scientists have undertaken has provided a remarkably good picture of the health of the oceans and a view toward the future of the planet.</w:t>
      </w:r>
    </w:p>
    <w:p w:rsidR="00106FD5" w:rsidRDefault="00106FD5" w:rsidP="00254A03">
      <w:pPr>
        <w:rPr>
          <w:sz w:val="16"/>
        </w:rPr>
      </w:pPr>
    </w:p>
    <w:p w:rsidR="00106FD5" w:rsidRPr="00C1005D" w:rsidRDefault="00106FD5" w:rsidP="00106FD5">
      <w:pPr>
        <w:pStyle w:val="Heading4"/>
        <w:rPr>
          <w:rStyle w:val="StyleBoldUnderline"/>
          <w:b w:val="0"/>
        </w:rPr>
      </w:pPr>
      <w:r>
        <w:rPr>
          <w:rStyle w:val="StyleBoldUnderline"/>
        </w:rPr>
        <w:t>Global ocean warming is happening now and will continue</w:t>
      </w:r>
    </w:p>
    <w:p w:rsidR="00106FD5" w:rsidRPr="004E1FF1" w:rsidRDefault="00106FD5" w:rsidP="00106FD5">
      <w:pPr>
        <w:rPr>
          <w:rStyle w:val="StyleStyleBold12pt"/>
        </w:rPr>
      </w:pPr>
      <w:r w:rsidRPr="004E1FF1">
        <w:rPr>
          <w:rStyle w:val="StyleStyleBold12pt"/>
        </w:rPr>
        <w:t>National Climate Assessment 13</w:t>
      </w:r>
    </w:p>
    <w:p w:rsidR="00106FD5" w:rsidRDefault="00106FD5" w:rsidP="00106FD5">
      <w:r w:rsidRPr="004E1FF1">
        <w:t>U.S. Global Change Research Program National Climate Assessment. "Oceans and Marine Resources in a Changing Climate."</w:t>
      </w:r>
      <w:r>
        <w:t xml:space="preserve"> </w:t>
      </w:r>
      <w:r w:rsidRPr="004E1FF1">
        <w:t xml:space="preserve">Oceanography and Marine Biology Annual Review. N.p., June 2013. Web. 23 June 2014. </w:t>
      </w:r>
      <w:r>
        <w:t>http://downloads.usgcrp.gov/NCA/technicalinputreports/Griffis_Howard_Ocean_Marine_Resources.pdf</w:t>
      </w:r>
    </w:p>
    <w:p w:rsidR="00106FD5" w:rsidRDefault="00106FD5" w:rsidP="00106FD5">
      <w:pPr>
        <w:rPr>
          <w:rStyle w:val="StyleBoldUnderline"/>
        </w:rPr>
      </w:pPr>
      <w:r w:rsidRPr="00C1005D">
        <w:rPr>
          <w:rStyle w:val="StyleBoldUnderline"/>
        </w:rPr>
        <w:t>The Earth’s oceans are warming as a result of increasing</w:t>
      </w:r>
      <w:r w:rsidRPr="00617630">
        <w:t xml:space="preserve"> concentrations of</w:t>
      </w:r>
      <w:r w:rsidRPr="00C1005D">
        <w:t xml:space="preserve"> </w:t>
      </w:r>
      <w:r w:rsidRPr="00C1005D">
        <w:rPr>
          <w:rStyle w:val="StyleBoldUnderline"/>
        </w:rPr>
        <w:t>atmospheric carbon dioxide</w:t>
      </w:r>
      <w:r>
        <w:t xml:space="preserve"> and other greenhouse gases</w:t>
      </w:r>
      <w:r w:rsidRPr="00C1005D">
        <w:rPr>
          <w:rStyle w:val="StyleBoldUnderline"/>
        </w:rPr>
        <w:t>. From 1955 to 2008</w:t>
      </w:r>
      <w:r w:rsidRPr="00617630">
        <w:t xml:space="preserve">, approximately </w:t>
      </w:r>
      <w:r w:rsidRPr="00C1005D">
        <w:rPr>
          <w:rStyle w:val="StyleBoldUnderline"/>
        </w:rPr>
        <w:t>84 percent of</w:t>
      </w:r>
      <w:r w:rsidRPr="00617630">
        <w:t xml:space="preserve"> the added </w:t>
      </w:r>
      <w:r w:rsidRPr="00C1005D">
        <w:rPr>
          <w:rStyle w:val="StyleBoldUnderline"/>
        </w:rPr>
        <w:t>heat from climate change has been absorbed by the oceans</w:t>
      </w:r>
      <w:r w:rsidRPr="00617630">
        <w:t xml:space="preserve">, thereby </w:t>
      </w:r>
      <w:r w:rsidRPr="00C1005D">
        <w:rPr>
          <w:rStyle w:val="StyleBoldUnderline"/>
        </w:rPr>
        <w:t>increasing the</w:t>
      </w:r>
      <w:r w:rsidRPr="00617630">
        <w:t xml:space="preserve"> average </w:t>
      </w:r>
      <w:r w:rsidRPr="00C1005D">
        <w:rPr>
          <w:rStyle w:val="StyleBoldUnderline"/>
        </w:rPr>
        <w:t>temperature of the upper</w:t>
      </w:r>
      <w:r w:rsidRPr="00617630">
        <w:t xml:space="preserve"> 700 meters </w:t>
      </w:r>
      <w:r w:rsidRPr="00C1005D">
        <w:rPr>
          <w:rStyle w:val="StyleBoldUnderline"/>
        </w:rPr>
        <w:t>of water by 0.2° Celsius; this</w:t>
      </w:r>
      <w:r w:rsidRPr="00C1005D">
        <w:t xml:space="preserve"> </w:t>
      </w:r>
      <w:r>
        <w:t xml:space="preserve">trend </w:t>
      </w:r>
      <w:r w:rsidRPr="00C1005D">
        <w:rPr>
          <w:rStyle w:val="StyleBoldUnderline"/>
        </w:rPr>
        <w:t>is likely to continue</w:t>
      </w:r>
      <w:r>
        <w:t xml:space="preserve">. </w:t>
      </w:r>
      <w:r w:rsidRPr="00C1005D">
        <w:rPr>
          <w:rStyle w:val="StyleBoldUnderline"/>
        </w:rPr>
        <w:t>Rising</w:t>
      </w:r>
      <w:r w:rsidRPr="00617630">
        <w:t xml:space="preserve"> global </w:t>
      </w:r>
      <w:r w:rsidRPr="00C1005D">
        <w:rPr>
          <w:rStyle w:val="StyleBoldUnderline"/>
        </w:rPr>
        <w:t>temperatures</w:t>
      </w:r>
      <w:r w:rsidRPr="00617630">
        <w:t xml:space="preserve"> are likely to </w:t>
      </w:r>
      <w:r w:rsidRPr="00C1005D">
        <w:rPr>
          <w:rStyle w:val="StyleBoldUnderline"/>
        </w:rPr>
        <w:t>cause greater oceanic evaporation of water vapor,</w:t>
      </w:r>
      <w:r w:rsidRPr="00617630">
        <w:t xml:space="preserve"> which is a potent greenhouse gas, into the atmosphere, thus </w:t>
      </w:r>
      <w:r w:rsidRPr="00C1005D">
        <w:rPr>
          <w:rStyle w:val="StyleBoldUnderline"/>
        </w:rPr>
        <w:t>amplifying warming due to climate change.</w:t>
      </w:r>
    </w:p>
    <w:p w:rsidR="00106FD5" w:rsidRPr="00982BD4" w:rsidRDefault="00106FD5" w:rsidP="00106FD5">
      <w:pPr>
        <w:pStyle w:val="Heading4"/>
        <w:rPr>
          <w:rStyle w:val="StyleStyleBold12pt"/>
          <w:b/>
        </w:rPr>
      </w:pPr>
      <w:r w:rsidRPr="00982BD4">
        <w:rPr>
          <w:rStyle w:val="StyleStyleBold12pt"/>
        </w:rPr>
        <w:t>Ocean warming causes sea level rise</w:t>
      </w:r>
    </w:p>
    <w:p w:rsidR="00106FD5" w:rsidRPr="004E1FF1" w:rsidRDefault="00106FD5" w:rsidP="00106FD5">
      <w:pPr>
        <w:rPr>
          <w:rStyle w:val="StyleStyleBold12pt"/>
        </w:rPr>
      </w:pPr>
      <w:r w:rsidRPr="004E1FF1">
        <w:rPr>
          <w:rStyle w:val="StyleStyleBold12pt"/>
        </w:rPr>
        <w:t>National Climate Assessment 13</w:t>
      </w:r>
    </w:p>
    <w:p w:rsidR="00106FD5" w:rsidRDefault="00106FD5" w:rsidP="00106FD5">
      <w:r w:rsidRPr="004E1FF1">
        <w:t>U.S. Global Change Research Program National Climate Assessment. "Oceans and Marine Resources in a Changing Climate."</w:t>
      </w:r>
      <w:r>
        <w:t xml:space="preserve"> </w:t>
      </w:r>
      <w:r w:rsidRPr="004E1FF1">
        <w:t xml:space="preserve">Oceanography and Marine Biology Annual Review. N.p., June 2013. Web. 23 June 2014. </w:t>
      </w:r>
      <w:r>
        <w:t>http://downloads.usgcrp.gov/NCA/technicalinputreports/Griffis_Howard_Ocean_Marine_Resources.pdf</w:t>
      </w:r>
    </w:p>
    <w:p w:rsidR="00106FD5" w:rsidRDefault="00106FD5" w:rsidP="00106FD5">
      <w:pPr>
        <w:rPr>
          <w:rStyle w:val="StyleBoldUnderline"/>
        </w:rPr>
      </w:pPr>
      <w:r w:rsidRPr="003D1FB4">
        <w:rPr>
          <w:rStyle w:val="StyleBoldUnderline"/>
        </w:rPr>
        <w:lastRenderedPageBreak/>
        <w:t>Arctic ice has been decreasing</w:t>
      </w:r>
      <w:r w:rsidRPr="00982BD4">
        <w:t xml:space="preserve"> in extent </w:t>
      </w:r>
      <w:r w:rsidRPr="003D1FB4">
        <w:rPr>
          <w:rStyle w:val="StyleBoldUnderline"/>
        </w:rPr>
        <w:t>since the second half of the 20th century as a result of oceanic and atmospheric warming.</w:t>
      </w:r>
      <w:r w:rsidRPr="00982BD4">
        <w:t xml:space="preserve"> Arctic ice has been </w:t>
      </w:r>
      <w:r w:rsidRPr="003D1FB4">
        <w:rPr>
          <w:rStyle w:val="StyleBoldUnderline"/>
        </w:rPr>
        <w:t>decreasing</w:t>
      </w:r>
      <w:r w:rsidRPr="00982BD4">
        <w:t xml:space="preserve"> throughout the early 21st century </w:t>
      </w:r>
      <w:r w:rsidRPr="003D1FB4">
        <w:rPr>
          <w:rStyle w:val="StyleBoldUnderline"/>
        </w:rPr>
        <w:t>at a rate of 3.7 percent per decade.</w:t>
      </w:r>
      <w:r w:rsidRPr="00982BD4">
        <w:t xml:space="preserve"> The summer of 2007 saw a record low when sea ice extent shrank to approximately 3 million km2, approximately 1 million km2 fewer than the previous minima of 2005 and 2006. </w:t>
      </w:r>
      <w:r w:rsidRPr="003D1FB4">
        <w:rPr>
          <w:rStyle w:val="StyleBoldUnderline"/>
        </w:rPr>
        <w:t>The most significant consequence</w:t>
      </w:r>
      <w:r w:rsidRPr="00982BD4">
        <w:t xml:space="preserve"> of melting Arctic ice </w:t>
      </w:r>
      <w:r w:rsidRPr="003D1FB4">
        <w:rPr>
          <w:rStyle w:val="StyleBoldUnderline"/>
        </w:rPr>
        <w:t>will be sea level rise.</w:t>
      </w:r>
      <w:r w:rsidRPr="00982BD4">
        <w:t xml:space="preserve"> A growing body of recently published work suggests that accelerating loss of the great polar ice sheets in Greenland and Antarctica will likely result in global mean sea level rise of more than 1 meter above present day sea level by 2100. Reductions in ice may occur more rapidly than previously suggested by coupled air-sea-ice climate models. These models may have overestimated ice thickness; more </w:t>
      </w:r>
      <w:r w:rsidRPr="003D1FB4">
        <w:rPr>
          <w:rStyle w:val="StyleBoldUnderline"/>
        </w:rPr>
        <w:t>recent modeling predicts that a seasonal ice-free stat</w:t>
      </w:r>
      <w:r>
        <w:rPr>
          <w:rStyle w:val="StyleBoldUnderline"/>
        </w:rPr>
        <w:t>e could occur as early as 2030</w:t>
      </w:r>
      <w:r w:rsidR="003A38E6">
        <w:rPr>
          <w:rStyle w:val="StyleBoldUnderline"/>
        </w:rPr>
        <w:t>.</w:t>
      </w:r>
    </w:p>
    <w:p w:rsidR="003A38E6" w:rsidRDefault="003A38E6" w:rsidP="00106FD5">
      <w:pPr>
        <w:rPr>
          <w:rStyle w:val="StyleBoldUnderline"/>
        </w:rPr>
      </w:pPr>
    </w:p>
    <w:p w:rsidR="003A38E6" w:rsidRPr="0024055C" w:rsidRDefault="003A38E6" w:rsidP="00106FD5">
      <w:pPr>
        <w:rPr>
          <w:sz w:val="16"/>
        </w:rPr>
      </w:pPr>
    </w:p>
    <w:p w:rsidR="003A38E6" w:rsidRPr="00CB431A" w:rsidRDefault="003A38E6" w:rsidP="003A38E6">
      <w:pPr>
        <w:pStyle w:val="Heading4"/>
      </w:pPr>
      <w:r w:rsidRPr="00CB431A">
        <w:t>Ocean warming will negatively impact trade, energy, damage from national disasters</w:t>
      </w:r>
      <w:r>
        <w:t>,</w:t>
      </w:r>
      <w:r w:rsidRPr="00CB431A">
        <w:t xml:space="preserve"> military and nonmilitary government operations</w:t>
      </w:r>
    </w:p>
    <w:p w:rsidR="003A38E6" w:rsidRDefault="003A38E6" w:rsidP="003A38E6">
      <w:r w:rsidRPr="004E1FF1">
        <w:rPr>
          <w:rStyle w:val="StyleStyleBold12pt"/>
        </w:rPr>
        <w:t>National Climate Assessment 13</w:t>
      </w:r>
    </w:p>
    <w:p w:rsidR="003A38E6" w:rsidRDefault="003A38E6" w:rsidP="003A38E6">
      <w:r w:rsidRPr="004E1FF1">
        <w:t>U.S. Global Change Research Program National Climate Assessment. "Oceans and Marine Resources in a Changing Climate."</w:t>
      </w:r>
      <w:r>
        <w:t xml:space="preserve"> </w:t>
      </w:r>
      <w:r w:rsidRPr="004E1FF1">
        <w:t xml:space="preserve">Oceanography and Marine Biology Annual Review. N.p., June 2013. Web. 23 June 2014. </w:t>
      </w:r>
      <w:r>
        <w:t>http://downloads.usgcrp.gov/NCA/technicalinputreports/Griffis_Howard_Ocean_Marine_Resources.pdf</w:t>
      </w:r>
      <w:r w:rsidRPr="004E1FF1">
        <w:t>&gt;.</w:t>
      </w:r>
    </w:p>
    <w:p w:rsidR="003A38E6" w:rsidRDefault="003A38E6" w:rsidP="003A38E6">
      <w:r w:rsidRPr="00026FA0">
        <w:rPr>
          <w:rStyle w:val="StyleBoldUnderline"/>
        </w:rPr>
        <w:t xml:space="preserve">Significant effects of climate change on all sectors pertaining to human uses of the ocean, including but not limited to fisheries, energy, transportation, security, human health, tourism, and maritime governance, </w:t>
      </w:r>
      <w:r w:rsidRPr="00026FA0">
        <w:t xml:space="preserve">are already being observed and are predicted to continue into the </w:t>
      </w:r>
      <w:r>
        <w:t xml:space="preserve">future. </w:t>
      </w:r>
      <w:r w:rsidRPr="005073E5">
        <w:t>Some effects are predicted to be “positive,” in that they expand the extent of individual sectors, while others are predicted to be “negative,” in that they reduce the ability of humans to use the ocean in a given sector, and virtually all effects will result in some distributional changes in how and where, as well as by wh</w:t>
      </w:r>
      <w:r>
        <w:t xml:space="preserve">om, marine resources are used. </w:t>
      </w:r>
      <w:r w:rsidRPr="005073E5">
        <w:t xml:space="preserve">Most of the </w:t>
      </w:r>
      <w:r w:rsidRPr="00026FA0">
        <w:rPr>
          <w:rStyle w:val="StyleBoldUnderline"/>
        </w:rPr>
        <w:t>effects</w:t>
      </w:r>
      <w:r w:rsidRPr="005073E5">
        <w:t xml:space="preserve"> of climate change </w:t>
      </w:r>
      <w:r w:rsidRPr="00026FA0">
        <w:rPr>
          <w:rStyle w:val="StyleBoldUnderline"/>
        </w:rPr>
        <w:t>on U.S. fisheries</w:t>
      </w:r>
      <w:r w:rsidRPr="005073E5">
        <w:t xml:space="preserve"> will stem from the changes to the fish stocks brought about by direct and indirect climate </w:t>
      </w:r>
      <w:r w:rsidRPr="00026FA0">
        <w:rPr>
          <w:rStyle w:val="StyleBoldUnderline"/>
        </w:rPr>
        <w:t>impacts</w:t>
      </w:r>
      <w:r w:rsidRPr="005073E5">
        <w:t xml:space="preserve"> on productivity and location; others stem from impacts that climate has on the f</w:t>
      </w:r>
      <w:r>
        <w:t xml:space="preserve">isheries themselves as well as </w:t>
      </w:r>
      <w:r w:rsidRPr="005073E5">
        <w:t xml:space="preserve">fishing-dependent communities across the country, which could experience changes in </w:t>
      </w:r>
      <w:r w:rsidRPr="00026FA0">
        <w:rPr>
          <w:rStyle w:val="StyleBoldUnderline"/>
        </w:rPr>
        <w:t>distribution and abundance of</w:t>
      </w:r>
      <w:r w:rsidRPr="005073E5">
        <w:t xml:space="preserve"> their </w:t>
      </w:r>
      <w:r w:rsidRPr="00026FA0">
        <w:rPr>
          <w:rStyle w:val="StyleBoldUnderline"/>
        </w:rPr>
        <w:t>available stocks</w:t>
      </w:r>
      <w:r w:rsidRPr="005073E5">
        <w:t>,. Aquaculture stocks are expected to be more resilient to climate change than wild stocks due to selec</w:t>
      </w:r>
      <w:r>
        <w:t xml:space="preserve">tive breeding and vaccination. </w:t>
      </w:r>
      <w:r w:rsidRPr="00026FA0">
        <w:rPr>
          <w:rStyle w:val="StyleBoldUnderline"/>
        </w:rPr>
        <w:t>The main climate-related effects on the oil and gas industry are anticipated to be increases in demands on water sources, failure of infrastructure not designed to withstand new climatic conditions,</w:t>
      </w:r>
      <w:r w:rsidRPr="005073E5">
        <w:t xml:space="preserve"> and changes in the extraction of financial assets and resources as energy production moves from the traditional oil and gas industry t</w:t>
      </w:r>
      <w:r>
        <w:t xml:space="preserve">o renewable sources of energy. </w:t>
      </w:r>
      <w:r w:rsidRPr="005073E5">
        <w:t xml:space="preserve">In the face of climate change, impacts to marine resource distribution, variable weather conditions, and </w:t>
      </w:r>
      <w:r w:rsidRPr="00026FA0">
        <w:rPr>
          <w:rStyle w:val="StyleBoldUnderline"/>
        </w:rPr>
        <w:t>extreme events such as typhoons and hurricanes are expected to pose the most significant impacts</w:t>
      </w:r>
      <w:r w:rsidRPr="005073E5">
        <w:t xml:space="preserve"> on the tourism industry; these effects will be positive in some regions of the country, negative i</w:t>
      </w:r>
      <w:r>
        <w:t xml:space="preserve">n others, and mixed in others. </w:t>
      </w:r>
      <w:r w:rsidRPr="005073E5">
        <w:t xml:space="preserve">Although </w:t>
      </w:r>
      <w:r w:rsidRPr="00026FA0">
        <w:rPr>
          <w:rStyle w:val="StyleBoldUnderline"/>
        </w:rPr>
        <w:t>the Arctic</w:t>
      </w:r>
      <w:r w:rsidRPr="005073E5">
        <w:t xml:space="preserve"> is lightly populated by humans, this area </w:t>
      </w:r>
      <w:r w:rsidRPr="00026FA0">
        <w:rPr>
          <w:rStyle w:val="StyleBoldUnderline"/>
        </w:rPr>
        <w:t>is likely to experience significant environmental change</w:t>
      </w:r>
      <w:r w:rsidRPr="005073E5">
        <w:t xml:space="preserve"> resulting from climate factors such as reduced sea ice </w:t>
      </w:r>
      <w:r w:rsidRPr="00026FA0">
        <w:rPr>
          <w:rStyle w:val="StyleBoldUnderline"/>
        </w:rPr>
        <w:t>that will create significant effects on subsistence activities, ocean transportation, military activities, offshore energy exploitation, human habitability, and geopolitical conflict</w:t>
      </w:r>
      <w:r>
        <w:t xml:space="preserve"> in polar areas.</w:t>
      </w:r>
    </w:p>
    <w:p w:rsidR="00402B61" w:rsidRPr="00D43243" w:rsidRDefault="00402B61" w:rsidP="00FC53A0">
      <w:pPr>
        <w:rPr>
          <w:rStyle w:val="StyleBoldUnderline"/>
        </w:rPr>
      </w:pPr>
    </w:p>
    <w:p w:rsidR="00FC53A0" w:rsidRPr="002E6E63" w:rsidRDefault="00FC53A0" w:rsidP="00254A03">
      <w:pPr>
        <w:pStyle w:val="Heading3"/>
        <w:jc w:val="left"/>
      </w:pPr>
    </w:p>
    <w:p w:rsidR="00B907D8" w:rsidRDefault="00B907D8" w:rsidP="00B907D8">
      <w:pPr>
        <w:pStyle w:val="Heading2"/>
      </w:pPr>
      <w:bookmarkStart w:id="6" w:name="_Toc391753442"/>
      <w:r>
        <w:lastRenderedPageBreak/>
        <w:t>Pteropods Module</w:t>
      </w:r>
      <w:bookmarkEnd w:id="6"/>
    </w:p>
    <w:p w:rsidR="00B907D8" w:rsidRDefault="00B907D8" w:rsidP="00B907D8"/>
    <w:p w:rsidR="00935A71" w:rsidRDefault="00B907D8" w:rsidP="00935A71">
      <w:pPr>
        <w:pStyle w:val="Heading4"/>
      </w:pPr>
      <w:r>
        <w:t>Pteropods threatened by ocean acidification – they are a keystone species</w:t>
      </w:r>
    </w:p>
    <w:p w:rsidR="00935A71" w:rsidRPr="00935A71" w:rsidRDefault="00935A71" w:rsidP="00B907D8">
      <w:pPr>
        <w:rPr>
          <w:rStyle w:val="StyleStyleBold12pt"/>
        </w:rPr>
      </w:pPr>
      <w:r w:rsidRPr="00935A71">
        <w:rPr>
          <w:rStyle w:val="StyleStyleBold12pt"/>
        </w:rPr>
        <w:t>Brown, 13</w:t>
      </w:r>
    </w:p>
    <w:p w:rsidR="00935A71" w:rsidRDefault="00935A71" w:rsidP="00B907D8">
      <w:r>
        <w:t xml:space="preserve">(April, Ocean Acidification Threatens Tiny ‘Sea Butterflies,’ PBS, 18 September 2013, </w:t>
      </w:r>
      <w:hyperlink r:id="rId13" w:history="1">
        <w:r w:rsidRPr="002D0C64">
          <w:rPr>
            <w:rStyle w:val="Hyperlink"/>
          </w:rPr>
          <w:t>http://www.pbs.org/newshour/rundown/little-creatures-big-impact/</w:t>
        </w:r>
      </w:hyperlink>
      <w:r>
        <w:t>, arc)</w:t>
      </w:r>
    </w:p>
    <w:p w:rsidR="00935A71" w:rsidRPr="00935A71" w:rsidRDefault="00935A71" w:rsidP="00935A71">
      <w:r w:rsidRPr="00651BBC">
        <w:rPr>
          <w:rStyle w:val="StyleBoldUnderline"/>
        </w:rPr>
        <w:t>Pteropods are</w:t>
      </w:r>
      <w:r w:rsidRPr="00935A71">
        <w:t xml:space="preserve"> what’s known as </w:t>
      </w:r>
      <w:r w:rsidRPr="00A40049">
        <w:rPr>
          <w:rStyle w:val="StyleBoldUnderline"/>
        </w:rPr>
        <w:t>a keystone species</w:t>
      </w:r>
      <w:r w:rsidRPr="00935A71">
        <w:t xml:space="preserve">, a species </w:t>
      </w:r>
      <w:r w:rsidRPr="00A40049">
        <w:rPr>
          <w:rStyle w:val="StyleBoldUnderline"/>
        </w:rPr>
        <w:t>that plays a critical role in its ecosystem.¶</w:t>
      </w:r>
      <w:r w:rsidRPr="00935A71">
        <w:t xml:space="preserve"> “In the Arctic, [the] species get really big,” Bednarsek said. “</w:t>
      </w:r>
      <w:r w:rsidRPr="00A40049">
        <w:rPr>
          <w:rStyle w:val="StyleBoldUnderline"/>
        </w:rPr>
        <w:t xml:space="preserve">A lot of organisms actually depend on them </w:t>
      </w:r>
      <w:r w:rsidRPr="00935A71">
        <w:t>— among them birds, fish, whales.”¶</w:t>
      </w:r>
      <w:r w:rsidR="00A40049" w:rsidRPr="00A40049">
        <w:rPr>
          <w:rStyle w:val="StyleBoldUnderline"/>
        </w:rPr>
        <w:t>B</w:t>
      </w:r>
      <w:r w:rsidRPr="00A40049">
        <w:rPr>
          <w:rStyle w:val="StyleBoldUnderline"/>
        </w:rPr>
        <w:t>ut they are increasingly threatened by ocean acidification. Ocean acidification is caused by changes in the water chemistry as it absorbs high levels of carbon dioxide from the atmosphere, put there by the burning of fossil fuels and land-use changes. More carbon dioxide increases the water’s acidity and decreases it’s pH, making it harder for organisms like pteropods to create healthy calcium carbonate shells</w:t>
      </w:r>
      <w:r w:rsidRPr="00935A71">
        <w:t xml:space="preserve">. </w:t>
      </w:r>
      <w:r w:rsidRPr="00A40049">
        <w:rPr>
          <w:sz w:val="18"/>
        </w:rPr>
        <w:t>Scientists liken it to osteoporosis, the bone-thinning disease, in humans.</w:t>
      </w:r>
      <w:r w:rsidRPr="00A40049">
        <w:rPr>
          <w:sz w:val="8"/>
        </w:rPr>
        <w:t xml:space="preserve">¶ </w:t>
      </w:r>
      <w:r w:rsidRPr="00A40049">
        <w:rPr>
          <w:rStyle w:val="StyleBoldUnderline"/>
        </w:rPr>
        <w:t>Melting sea ice worsens the problem</w:t>
      </w:r>
      <w:r w:rsidRPr="00935A71">
        <w:t xml:space="preserve">. </w:t>
      </w:r>
      <w:r w:rsidRPr="00A40049">
        <w:rPr>
          <w:sz w:val="18"/>
        </w:rPr>
        <w:t>Bednarsek explains that when sea ice melts</w:t>
      </w:r>
      <w:r w:rsidRPr="00935A71">
        <w:t xml:space="preserve">, </w:t>
      </w:r>
      <w:r w:rsidRPr="00A40049">
        <w:rPr>
          <w:rStyle w:val="StyleBoldUnderline"/>
        </w:rPr>
        <w:t>there is more water to absorb more carbon dioxide, accelerating the process</w:t>
      </w:r>
      <w:r w:rsidRPr="00935A71">
        <w:t>. And she wants to find out how much is too much for the pteropods.</w:t>
      </w:r>
    </w:p>
    <w:p w:rsidR="00935A71" w:rsidRDefault="00935A71" w:rsidP="00935A71"/>
    <w:p w:rsidR="00935A71" w:rsidRDefault="00935A71" w:rsidP="00935A71">
      <w:pPr>
        <w:rPr>
          <w:rStyle w:val="StyleStyleBold12pt"/>
        </w:rPr>
      </w:pPr>
    </w:p>
    <w:p w:rsidR="00935A71" w:rsidRPr="00E0761F" w:rsidRDefault="00935A71" w:rsidP="00E0761F">
      <w:pPr>
        <w:pStyle w:val="Heading4"/>
      </w:pPr>
      <w:r w:rsidRPr="00E0761F">
        <w:t>Pink salmon are a keystone species</w:t>
      </w:r>
    </w:p>
    <w:p w:rsidR="00F13D55" w:rsidRDefault="00F13D55" w:rsidP="00935A71">
      <w:pPr>
        <w:rPr>
          <w:rStyle w:val="StyleStyleBold12pt"/>
        </w:rPr>
      </w:pPr>
    </w:p>
    <w:p w:rsidR="00F13D55" w:rsidRDefault="00F13D55" w:rsidP="00935A71">
      <w:pPr>
        <w:rPr>
          <w:rStyle w:val="StyleStyleBold12pt"/>
        </w:rPr>
      </w:pPr>
      <w:r>
        <w:rPr>
          <w:rStyle w:val="StyleStyleBold12pt"/>
        </w:rPr>
        <w:t>Cederholm et al., 1999</w:t>
      </w:r>
    </w:p>
    <w:p w:rsidR="00F13D55" w:rsidRPr="00F13D55" w:rsidRDefault="00F13D55" w:rsidP="00935A71">
      <w:pPr>
        <w:rPr>
          <w:rStyle w:val="StyleStyleBold12pt"/>
          <w:b w:val="0"/>
          <w:sz w:val="18"/>
        </w:rPr>
      </w:pPr>
      <w:r w:rsidRPr="00F13D55">
        <w:rPr>
          <w:rStyle w:val="StyleStyleBold12pt"/>
          <w:b w:val="0"/>
          <w:sz w:val="18"/>
        </w:rPr>
        <w:t xml:space="preserve">(C. Jeff Cederholm- senior research scientist @ Washington Dept. of Natural Resources, Matt D. Kunze- graduate of Evergreen College, Takeshi Murota- prof of economics @ Doshisha University, and Atuhiro Sibatani- retired professor, “Pacific Salmon Carcasses: Essential Contributions of Nutrients and Energy for Aquatic and Terrestrial Ecosystems,” Fisheries Management/Habitat 24.10,  </w:t>
      </w:r>
      <w:hyperlink r:id="rId14" w:history="1">
        <w:r w:rsidRPr="00F13D55">
          <w:rPr>
            <w:rStyle w:val="Hyperlink"/>
            <w:sz w:val="18"/>
          </w:rPr>
          <w:t>http://b50ym1n8ryw31pmkr4671ui1c64.wpengine.netdna-cdn.com/wp-content/blogs.dir/11/files/2014/03/Pacific_Salmon_Carcasses.pdf</w:t>
        </w:r>
      </w:hyperlink>
      <w:r w:rsidRPr="00F13D55">
        <w:rPr>
          <w:rStyle w:val="StyleStyleBold12pt"/>
          <w:b w:val="0"/>
          <w:sz w:val="18"/>
        </w:rPr>
        <w:t>, arc)</w:t>
      </w:r>
    </w:p>
    <w:p w:rsidR="00935A71" w:rsidRDefault="00935A71" w:rsidP="00935A71">
      <w:pPr>
        <w:rPr>
          <w:rStyle w:val="StyleStyleBold12pt"/>
          <w:b w:val="0"/>
          <w:sz w:val="18"/>
        </w:rPr>
      </w:pPr>
      <w:r w:rsidRPr="00A40049">
        <w:rPr>
          <w:rStyle w:val="StyleBoldUnderline"/>
        </w:rPr>
        <w:t>Salmon carcasses can supply a critical source of energy for some terrestrial vertebrates and provide nutrients for riparian vegetation along some spawning streams</w:t>
      </w:r>
      <w:r w:rsidRPr="00A40049">
        <w:rPr>
          <w:rStyle w:val="StyleStyleBold12pt"/>
          <w:b w:val="0"/>
          <w:sz w:val="18"/>
        </w:rPr>
        <w:t xml:space="preserve">.  </w:t>
      </w:r>
      <w:r w:rsidR="005B5980" w:rsidRPr="00A40049">
        <w:rPr>
          <w:rStyle w:val="StyleStyleBold12pt"/>
          <w:b w:val="0"/>
          <w:sz w:val="18"/>
        </w:rPr>
        <w:t>Although the pathways of marine-derived nutrients into and throughout terrestrial trophic systems have not been as quantitatively documented relative to aquatic systems,</w:t>
      </w:r>
      <w:r w:rsidR="005B5980">
        <w:rPr>
          <w:rStyle w:val="StyleStyleBold12pt"/>
          <w:b w:val="0"/>
          <w:sz w:val="22"/>
        </w:rPr>
        <w:t xml:space="preserve"> </w:t>
      </w:r>
      <w:r w:rsidR="005B5980" w:rsidRPr="00A40049">
        <w:rPr>
          <w:rStyle w:val="StyleBoldUnderline"/>
        </w:rPr>
        <w:t>recognition of salmon as a “keystone” species in vertebrate communities is warranted</w:t>
      </w:r>
      <w:r w:rsidR="005B5980">
        <w:rPr>
          <w:rStyle w:val="StyleStyleBold12pt"/>
          <w:b w:val="0"/>
          <w:sz w:val="22"/>
        </w:rPr>
        <w:t xml:space="preserve"> (</w:t>
      </w:r>
      <w:r w:rsidR="005B5980" w:rsidRPr="00A40049">
        <w:rPr>
          <w:rStyle w:val="StyleStyleBold12pt"/>
          <w:b w:val="0"/>
          <w:sz w:val="18"/>
        </w:rPr>
        <w:t xml:space="preserve">Wilson and Halupka 1995).  Accumulating evidence indicates that </w:t>
      </w:r>
      <w:r w:rsidR="005B5980" w:rsidRPr="00A40049">
        <w:rPr>
          <w:rStyle w:val="StyleBoldUnderline"/>
        </w:rPr>
        <w:t>many animals’ reproductive cycles and seasonal distribution are tied directly to a spawning run of salmon.</w:t>
      </w:r>
      <w:r w:rsidR="005B5980">
        <w:rPr>
          <w:rStyle w:val="StyleStyleBold12pt"/>
          <w:b w:val="0"/>
          <w:sz w:val="22"/>
        </w:rPr>
        <w:t xml:space="preserve"> Hunt et al. (1992) found </w:t>
      </w:r>
      <w:r w:rsidR="005B5980" w:rsidRPr="00A40049">
        <w:rPr>
          <w:rStyle w:val="StyleBoldUnderline"/>
        </w:rPr>
        <w:t>that the number of bald eagles</w:t>
      </w:r>
      <w:r w:rsidR="008E4791" w:rsidRPr="00A40049">
        <w:rPr>
          <w:rStyle w:val="StyleBoldUnderline"/>
        </w:rPr>
        <w:t xml:space="preserve"> (haliaeetus leucocephalus) wintering along the Skagit River in Washington was correlated with chum salmon escapement</w:t>
      </w:r>
      <w:r w:rsidR="008E4791" w:rsidRPr="00A40049">
        <w:rPr>
          <w:rStyle w:val="StyleStyleBold12pt"/>
          <w:b w:val="0"/>
          <w:sz w:val="18"/>
        </w:rPr>
        <w:t>.  Eagle numbers were inversely associated with high stream flows and flood events when carcasses were removed from gravel bars</w:t>
      </w:r>
      <w:r w:rsidR="008E4791">
        <w:rPr>
          <w:rStyle w:val="StyleStyleBold12pt"/>
          <w:b w:val="0"/>
          <w:sz w:val="22"/>
        </w:rPr>
        <w:t xml:space="preserve">.  </w:t>
      </w:r>
      <w:r w:rsidR="008E4791" w:rsidRPr="00A40049">
        <w:rPr>
          <w:rStyle w:val="StyleBoldUnderline"/>
        </w:rPr>
        <w:t>Coho salmon carcasses in tributaries were a major food source later in winter after chum carcasses had been consumed or flushed from the mainstream.</w:t>
      </w:r>
      <w:r w:rsidR="008E4791">
        <w:rPr>
          <w:rStyle w:val="StyleStyleBold12pt"/>
          <w:b w:val="0"/>
          <w:sz w:val="22"/>
        </w:rPr>
        <w:t xml:space="preserve">  </w:t>
      </w:r>
      <w:r w:rsidR="008E4791" w:rsidRPr="00A40049">
        <w:rPr>
          <w:rStyle w:val="StyleStyleBold12pt"/>
          <w:b w:val="0"/>
          <w:sz w:val="18"/>
        </w:rPr>
        <w:t>Numerous other studies have documented a similar correlation between the availability of spawning salmon and eagle dist</w:t>
      </w:r>
      <w:r w:rsidR="00F13D55" w:rsidRPr="00A40049">
        <w:rPr>
          <w:rStyle w:val="StyleStyleBold12pt"/>
          <w:b w:val="0"/>
          <w:sz w:val="18"/>
        </w:rPr>
        <w:t>ribution and reproductive success (McClelland et al. 1982; Stalmaster and Gessamen 1984; Hansen 1987).</w:t>
      </w:r>
    </w:p>
    <w:p w:rsidR="00E0761F" w:rsidRDefault="00E0761F" w:rsidP="00935A71">
      <w:pPr>
        <w:rPr>
          <w:rStyle w:val="StyleStyleBold12pt"/>
          <w:b w:val="0"/>
          <w:sz w:val="18"/>
        </w:rPr>
      </w:pPr>
    </w:p>
    <w:p w:rsidR="00E0761F" w:rsidRPr="00E0761F" w:rsidRDefault="00E0761F" w:rsidP="00E0761F">
      <w:pPr>
        <w:pStyle w:val="Heading4"/>
      </w:pPr>
      <w:r w:rsidRPr="00E0761F">
        <w:t>Loss of keystone species causes domino extinctions</w:t>
      </w:r>
    </w:p>
    <w:p w:rsidR="00E0761F" w:rsidRDefault="00E0761F" w:rsidP="00E0761F">
      <w:pPr>
        <w:rPr>
          <w:rStyle w:val="StyleStyleBold12pt"/>
        </w:rPr>
      </w:pPr>
    </w:p>
    <w:p w:rsidR="00E0761F" w:rsidRDefault="00E0761F" w:rsidP="00E0761F">
      <w:pPr>
        <w:rPr>
          <w:rStyle w:val="StyleStyleBold12pt"/>
        </w:rPr>
      </w:pPr>
      <w:r>
        <w:rPr>
          <w:rStyle w:val="StyleStyleBold12pt"/>
        </w:rPr>
        <w:t>National Geographic, no date</w:t>
      </w:r>
    </w:p>
    <w:p w:rsidR="00E0761F" w:rsidRPr="00CB0B34" w:rsidRDefault="00E0761F" w:rsidP="00E0761F">
      <w:pPr>
        <w:rPr>
          <w:rStyle w:val="StyleStyleBold12pt"/>
          <w:b w:val="0"/>
        </w:rPr>
      </w:pPr>
      <w:r>
        <w:rPr>
          <w:rStyle w:val="StyleStyleBold12pt"/>
          <w:b w:val="0"/>
        </w:rPr>
        <w:lastRenderedPageBreak/>
        <w:t xml:space="preserve">(keystone species encyclopedia entry, </w:t>
      </w:r>
      <w:hyperlink r:id="rId15" w:anchor="page=1" w:history="1">
        <w:r w:rsidRPr="002D0C64">
          <w:rPr>
            <w:rStyle w:val="Hyperlink"/>
            <w:sz w:val="26"/>
          </w:rPr>
          <w:t>http://education.nationalgeographic.com/education/encyclopedia/keystone-species/?ar_a=1#page=1</w:t>
        </w:r>
      </w:hyperlink>
      <w:r>
        <w:rPr>
          <w:rStyle w:val="StyleStyleBold12pt"/>
          <w:b w:val="0"/>
        </w:rPr>
        <w:t>)</w:t>
      </w:r>
    </w:p>
    <w:p w:rsidR="00E0761F" w:rsidRDefault="00E0761F" w:rsidP="00E0761F">
      <w:pPr>
        <w:rPr>
          <w:sz w:val="18"/>
        </w:rPr>
      </w:pPr>
      <w:r w:rsidRPr="004E64F4">
        <w:rPr>
          <w:rStyle w:val="StyleBoldUnderline"/>
        </w:rPr>
        <w:t>A keystone species is a plant or animal that plays a uniqueand crucial role in the way an ecosystem functions. Without keystone species, the ecosystem would</w:t>
      </w:r>
      <w:r w:rsidRPr="00CB0B34">
        <w:t xml:space="preserve"> </w:t>
      </w:r>
      <w:r w:rsidRPr="004E64F4">
        <w:rPr>
          <w:sz w:val="18"/>
        </w:rPr>
        <w:t xml:space="preserve">be dramatically different or </w:t>
      </w:r>
      <w:r w:rsidRPr="004E64F4">
        <w:rPr>
          <w:rStyle w:val="StyleBoldUnderline"/>
        </w:rPr>
        <w:t>cease to exist altogether. All species</w:t>
      </w:r>
      <w:r w:rsidRPr="00CB0B34">
        <w:t xml:space="preserve"> </w:t>
      </w:r>
      <w:r w:rsidRPr="004E64F4">
        <w:rPr>
          <w:sz w:val="18"/>
        </w:rPr>
        <w:t>in an ecosystem, or habitat</w:t>
      </w:r>
      <w:r w:rsidRPr="004E64F4">
        <w:rPr>
          <w:rStyle w:val="StyleBoldUnderline"/>
        </w:rPr>
        <w:t>, rely on each other</w:t>
      </w:r>
      <w:r w:rsidRPr="00CB0B34">
        <w:t xml:space="preserve">. </w:t>
      </w:r>
      <w:r w:rsidRPr="004E64F4">
        <w:rPr>
          <w:sz w:val="18"/>
        </w:rPr>
        <w:t>The contributions of a keystone species are large compared to the species' prevalence in the habitat.</w:t>
      </w:r>
      <w:r w:rsidRPr="00CB0B34">
        <w:t xml:space="preserve"> </w:t>
      </w:r>
      <w:r w:rsidRPr="004E64F4">
        <w:rPr>
          <w:rStyle w:val="StyleBoldUnderline"/>
        </w:rPr>
        <w:t>A small number of keystone species can have a huge impact on the environment.</w:t>
      </w:r>
      <w:r>
        <w:t xml:space="preserve"> </w:t>
      </w:r>
      <w:r w:rsidRPr="004E64F4">
        <w:rPr>
          <w:sz w:val="18"/>
        </w:rPr>
        <w:t>A keystone species is often, but not always, a predator. A few predators can control the distribution and population of large numbers of prey species. A single mountain lion near the Mackenzie Mountains in Canada, for example, can roaman area of hundreds of kilometers. The deer, rabbits, and birdspecies in the ecosystem are at least partly controlled by the presence of the mountain lion. Their feeding behavior, or where they choose to make their nests and burrows, are largely a reaction to the mountain lion's activity. Scavengerspecies, such as vultures, are also controlled by the activity of the mountain lion</w:t>
      </w:r>
      <w:r w:rsidRPr="00CB0B34">
        <w:t>.</w:t>
      </w:r>
      <w:r>
        <w:t xml:space="preserve"> </w:t>
      </w:r>
      <w:r w:rsidRPr="004E64F4">
        <w:rPr>
          <w:rStyle w:val="StyleBoldUnderline"/>
        </w:rPr>
        <w:t>A keystone species' disappearance would start a domino effect. Other species in the habitat would also disappear and become extinct. The keystone species' disappearance could affect other species that rely on it for survival.</w:t>
      </w:r>
      <w:r w:rsidRPr="00CB0B34">
        <w:t xml:space="preserve"> </w:t>
      </w:r>
      <w:r w:rsidRPr="004E64F4">
        <w:rPr>
          <w:sz w:val="18"/>
        </w:rPr>
        <w:t xml:space="preserve">For example, the population of deer or rabbits would explode without the presence of a predator. The ecosystem cannot support an unlimited number of animals, and the deer soon compete with each other for food and water resources. Their population usually declines without a predator such as a mountain lion. Without the keystone species, new plants or animals could also come into the habitat and push out the native species. Some species of hummingbirds are keystone species in the Sonoran Desert of North America. Hummingbirds pollinatemany varieties of native cactus and other plants. In areas of the Sonoran Desert with few hummingbirds, invasive speciessuch as buffelgrass have taken over the ecosystem. </w:t>
      </w:r>
    </w:p>
    <w:p w:rsidR="00402B61" w:rsidRDefault="00402B61" w:rsidP="00E0761F">
      <w:pPr>
        <w:rPr>
          <w:sz w:val="18"/>
        </w:rPr>
      </w:pPr>
    </w:p>
    <w:p w:rsidR="00402B61" w:rsidRDefault="00402B61" w:rsidP="00402B61">
      <w:pPr>
        <w:pStyle w:val="Heading2"/>
      </w:pPr>
      <w:bookmarkStart w:id="7" w:name="_Toc391753443"/>
      <w:r>
        <w:lastRenderedPageBreak/>
        <w:t>Tropics</w:t>
      </w:r>
      <w:bookmarkEnd w:id="7"/>
    </w:p>
    <w:p w:rsidR="00402B61" w:rsidRDefault="00402B61" w:rsidP="00402B61">
      <w:pPr>
        <w:pStyle w:val="Heading4"/>
      </w:pPr>
      <w:r w:rsidRPr="00002C0F">
        <w:t>Climate Change puts Tropics at risk</w:t>
      </w:r>
    </w:p>
    <w:p w:rsidR="00402B61" w:rsidRPr="00402B61" w:rsidRDefault="00402B61" w:rsidP="00402B61"/>
    <w:p w:rsidR="00402B61" w:rsidRPr="00002C0F" w:rsidRDefault="00402B61" w:rsidP="00402B61">
      <w:pPr>
        <w:rPr>
          <w:rStyle w:val="StyleStyleBold12pt"/>
        </w:rPr>
      </w:pPr>
      <w:r w:rsidRPr="00002C0F">
        <w:rPr>
          <w:rStyle w:val="StyleStyleBold12pt"/>
        </w:rPr>
        <w:t>University of Hawaii at Manoa, 13</w:t>
      </w:r>
    </w:p>
    <w:p w:rsidR="00402B61" w:rsidRPr="00002C0F" w:rsidRDefault="00402B61" w:rsidP="00402B61">
      <w:pPr>
        <w:rPr>
          <w:sz w:val="16"/>
          <w:szCs w:val="16"/>
        </w:rPr>
      </w:pPr>
      <w:r w:rsidRPr="00002C0F">
        <w:rPr>
          <w:sz w:val="16"/>
          <w:szCs w:val="16"/>
        </w:rPr>
        <w:t>(The University of Hawaii at Manoa is ranked in the top 50 public universities for federal research funding in engineering and science, October 9</w:t>
      </w:r>
      <w:r w:rsidRPr="00002C0F">
        <w:rPr>
          <w:sz w:val="16"/>
          <w:szCs w:val="16"/>
          <w:vertAlign w:val="superscript"/>
        </w:rPr>
        <w:t>th</w:t>
      </w:r>
      <w:r w:rsidRPr="00002C0F">
        <w:rPr>
          <w:sz w:val="16"/>
          <w:szCs w:val="16"/>
        </w:rPr>
        <w:t xml:space="preserve"> 2013, “Urgent new time frame for climate change revealed by massive analysis,” Science Daily, </w:t>
      </w:r>
      <w:hyperlink r:id="rId16" w:history="1">
        <w:r w:rsidRPr="00002C0F">
          <w:rPr>
            <w:rStyle w:val="Hyperlink"/>
            <w:sz w:val="16"/>
            <w:szCs w:val="16"/>
          </w:rPr>
          <w:t>http://www.sciencedaily.com/releases/2013/10/131009133216.htm</w:t>
        </w:r>
      </w:hyperlink>
      <w:r w:rsidRPr="00002C0F">
        <w:rPr>
          <w:sz w:val="16"/>
          <w:szCs w:val="16"/>
        </w:rPr>
        <w:t>, AF)</w:t>
      </w:r>
    </w:p>
    <w:p w:rsidR="00402B61" w:rsidRPr="00002C0F" w:rsidRDefault="00402B61" w:rsidP="00402B61">
      <w:pPr>
        <w:rPr>
          <w:sz w:val="16"/>
          <w:szCs w:val="16"/>
        </w:rPr>
      </w:pPr>
      <w:r w:rsidRPr="00002C0F">
        <w:rPr>
          <w:sz w:val="16"/>
          <w:szCs w:val="16"/>
        </w:rPr>
        <w:t xml:space="preserve">The study found that </w:t>
      </w:r>
      <w:r w:rsidRPr="00002C0F">
        <w:rPr>
          <w:rStyle w:val="StyleBoldUnderline"/>
        </w:rPr>
        <w:t>the</w:t>
      </w:r>
      <w:r w:rsidRPr="00002C0F">
        <w:rPr>
          <w:sz w:val="16"/>
          <w:szCs w:val="16"/>
        </w:rPr>
        <w:t xml:space="preserve"> overarching </w:t>
      </w:r>
      <w:r w:rsidRPr="00002C0F">
        <w:rPr>
          <w:rStyle w:val="StyleBoldUnderline"/>
        </w:rPr>
        <w:t>global effect of climate change on biodiversity will occur</w:t>
      </w:r>
      <w:r w:rsidRPr="00002C0F">
        <w:rPr>
          <w:sz w:val="16"/>
          <w:szCs w:val="16"/>
        </w:rPr>
        <w:t xml:space="preserve"> not only as a result of the largest absolute changes </w:t>
      </w:r>
      <w:r w:rsidRPr="00002C0F">
        <w:rPr>
          <w:rStyle w:val="StyleBoldUnderline"/>
        </w:rPr>
        <w:t>at the poles, but also</w:t>
      </w:r>
      <w:r w:rsidRPr="00002C0F">
        <w:rPr>
          <w:sz w:val="16"/>
          <w:szCs w:val="16"/>
        </w:rPr>
        <w:t xml:space="preserve">, perhaps more urgently, </w:t>
      </w:r>
      <w:r w:rsidRPr="00002C0F">
        <w:rPr>
          <w:rStyle w:val="StyleBoldUnderline"/>
        </w:rPr>
        <w:t>from</w:t>
      </w:r>
      <w:r w:rsidRPr="00002C0F">
        <w:rPr>
          <w:sz w:val="16"/>
          <w:szCs w:val="16"/>
        </w:rPr>
        <w:t xml:space="preserve"> small but </w:t>
      </w:r>
      <w:r w:rsidRPr="00002C0F">
        <w:rPr>
          <w:rStyle w:val="StyleBoldUnderline"/>
        </w:rPr>
        <w:t>rapid changes in the tropics.</w:t>
      </w:r>
      <w:r w:rsidRPr="00002C0F">
        <w:rPr>
          <w:sz w:val="16"/>
          <w:szCs w:val="16"/>
        </w:rPr>
        <w:t xml:space="preserve"> </w:t>
      </w:r>
      <w:r w:rsidRPr="00002C0F">
        <w:rPr>
          <w:rStyle w:val="StyleBoldUnderline"/>
        </w:rPr>
        <w:t>Tropical species are unaccustomed to climate variability and are therefore more vulnerable to relatively small changes. The tropics hold the world's greatest diversity of marine and terrestrial species and will experience unprecedented climates some 10 years earlier than anywhere else on Earth.</w:t>
      </w:r>
      <w:r w:rsidRPr="00002C0F">
        <w:rPr>
          <w:sz w:val="16"/>
          <w:szCs w:val="16"/>
        </w:rPr>
        <w:t xml:space="preserve"> Previous studies have already shown that </w:t>
      </w:r>
      <w:r w:rsidRPr="00002C0F">
        <w:rPr>
          <w:rStyle w:val="StyleBoldUnderline"/>
        </w:rPr>
        <w:t>corals and other tropical species are currently living in areas near their physiological limits.</w:t>
      </w:r>
      <w:r w:rsidRPr="00002C0F">
        <w:rPr>
          <w:sz w:val="16"/>
          <w:szCs w:val="16"/>
        </w:rPr>
        <w:t xml:space="preserve"> The study suggests that conservation planning could be undermined as protected areas will face unprecedented climates just as early and because most centers of high species diversity are located in developing countries </w:t>
      </w:r>
      <w:r w:rsidRPr="00002C0F">
        <w:rPr>
          <w:rStyle w:val="StyleBoldUnderline"/>
        </w:rPr>
        <w:t>Rapid change will tamper with the functioning of Earth's biological systems, forcing species to either move in an attempt to track suitable climates, stay and try to adapt to the new climate, or go extinct.</w:t>
      </w:r>
      <w:r w:rsidRPr="00002C0F">
        <w:rPr>
          <w:sz w:val="16"/>
          <w:szCs w:val="16"/>
        </w:rPr>
        <w:t xml:space="preserve"> "This work demonstrates that we are pushing the ecosystems of the world out of the environment in which they evolved into wholly new conditions that they may not be able to cope with. Extinctions are likely to result," said Ken Caldeira of the Carnegie Institution for Science's Department of Global Ecology, and who was not involved in this study. "Some ecosystems may be able to adapt, but </w:t>
      </w:r>
      <w:r w:rsidRPr="00002C0F">
        <w:rPr>
          <w:rStyle w:val="StyleBoldUnderline"/>
        </w:rPr>
        <w:t>for</w:t>
      </w:r>
      <w:r w:rsidRPr="00002C0F">
        <w:rPr>
          <w:sz w:val="16"/>
          <w:szCs w:val="16"/>
        </w:rPr>
        <w:t xml:space="preserve"> others, such as </w:t>
      </w:r>
      <w:r w:rsidRPr="00002C0F">
        <w:rPr>
          <w:rStyle w:val="StyleBoldUnderline"/>
        </w:rPr>
        <w:t>coral reefs, complete loss of not only individual species but their entire integrity is likely."</w:t>
      </w:r>
    </w:p>
    <w:p w:rsidR="00402B61" w:rsidRPr="00002C0F" w:rsidRDefault="00402B61" w:rsidP="00402B61"/>
    <w:p w:rsidR="00402B61" w:rsidRDefault="00402B61" w:rsidP="00402B61">
      <w:pPr>
        <w:pStyle w:val="Heading4"/>
        <w:rPr>
          <w:lang w:val="en"/>
        </w:rPr>
      </w:pPr>
      <w:r w:rsidRPr="00002C0F">
        <w:rPr>
          <w:lang w:val="en"/>
        </w:rPr>
        <w:t>Tropic stability key to billions of people</w:t>
      </w:r>
    </w:p>
    <w:p w:rsidR="00402B61" w:rsidRPr="00402B61" w:rsidRDefault="00402B61" w:rsidP="00402B61">
      <w:pPr>
        <w:rPr>
          <w:lang w:val="en"/>
        </w:rPr>
      </w:pPr>
    </w:p>
    <w:p w:rsidR="00402B61" w:rsidRPr="00002C0F" w:rsidRDefault="00402B61" w:rsidP="00402B61">
      <w:pPr>
        <w:rPr>
          <w:rStyle w:val="StyleStyleBold12pt"/>
        </w:rPr>
      </w:pPr>
      <w:r w:rsidRPr="00002C0F">
        <w:rPr>
          <w:rStyle w:val="StyleStyleBold12pt"/>
        </w:rPr>
        <w:t>University of Hawaii at Manoa, 13</w:t>
      </w:r>
    </w:p>
    <w:p w:rsidR="00402B61" w:rsidRPr="00002C0F" w:rsidRDefault="00402B61" w:rsidP="00402B61">
      <w:pPr>
        <w:rPr>
          <w:sz w:val="16"/>
          <w:szCs w:val="16"/>
        </w:rPr>
      </w:pPr>
      <w:r w:rsidRPr="00002C0F">
        <w:rPr>
          <w:sz w:val="16"/>
          <w:szCs w:val="16"/>
        </w:rPr>
        <w:t>(The University of Hawaii at Manoa is ranked in the top 50 public universities for federal research funding in engineering and science, October 9</w:t>
      </w:r>
      <w:r w:rsidRPr="00002C0F">
        <w:rPr>
          <w:sz w:val="16"/>
          <w:szCs w:val="16"/>
          <w:vertAlign w:val="superscript"/>
        </w:rPr>
        <w:t>th</w:t>
      </w:r>
      <w:r w:rsidRPr="00002C0F">
        <w:rPr>
          <w:sz w:val="16"/>
          <w:szCs w:val="16"/>
        </w:rPr>
        <w:t xml:space="preserve"> 2013, “Urgent new time frame for climate change revealed by massive analysis,” Science Daily, </w:t>
      </w:r>
      <w:hyperlink r:id="rId17" w:history="1">
        <w:r w:rsidRPr="00002C0F">
          <w:rPr>
            <w:rStyle w:val="Hyperlink"/>
            <w:sz w:val="16"/>
            <w:szCs w:val="16"/>
          </w:rPr>
          <w:t>http://www.sciencedaily.com/releases/2013/10/131009133216.htm</w:t>
        </w:r>
      </w:hyperlink>
      <w:r w:rsidRPr="00002C0F">
        <w:rPr>
          <w:sz w:val="16"/>
          <w:szCs w:val="16"/>
        </w:rPr>
        <w:t>, AF)</w:t>
      </w:r>
    </w:p>
    <w:p w:rsidR="00402B61" w:rsidRPr="002D110E" w:rsidRDefault="00402B61" w:rsidP="00402B61">
      <w:pPr>
        <w:rPr>
          <w:sz w:val="16"/>
          <w:szCs w:val="16"/>
          <w:lang w:val="en"/>
        </w:rPr>
      </w:pPr>
      <w:r w:rsidRPr="00002C0F">
        <w:rPr>
          <w:sz w:val="16"/>
          <w:szCs w:val="16"/>
          <w:lang w:val="en"/>
        </w:rPr>
        <w:t xml:space="preserve">These changes will affect our social systems as well. The </w:t>
      </w:r>
      <w:r w:rsidRPr="00002C0F">
        <w:rPr>
          <w:rStyle w:val="StyleBoldUnderline"/>
        </w:rPr>
        <w:t>impacts on the tropics have implications globally as they are home to most of the world's population, contribute significantly to total food supplies, and house much of the world's biodiversity.</w:t>
      </w:r>
      <w:r w:rsidRPr="00002C0F">
        <w:rPr>
          <w:sz w:val="16"/>
          <w:szCs w:val="16"/>
          <w:lang w:val="en"/>
        </w:rPr>
        <w:t xml:space="preserve"> In predominately developing countries, </w:t>
      </w:r>
      <w:r w:rsidRPr="00002C0F">
        <w:rPr>
          <w:sz w:val="16"/>
          <w:szCs w:val="16"/>
        </w:rPr>
        <w:t>over one billion people under an optimistic scenario,</w:t>
      </w:r>
      <w:r w:rsidRPr="00002C0F">
        <w:rPr>
          <w:sz w:val="16"/>
          <w:szCs w:val="16"/>
          <w:lang w:val="en"/>
        </w:rPr>
        <w:t xml:space="preserve"> and five billion under a business-as-usual-scenario, live in areas that will experience extreme climates before 2050. </w:t>
      </w:r>
      <w:r w:rsidRPr="00002C0F">
        <w:rPr>
          <w:rStyle w:val="StyleBoldUnderline"/>
        </w:rPr>
        <w:t>This raises concerns for changes in the supply of food and water, human health, wider spread of infectious diseases, heat stress, conflicts, and challenges to economies. "Our results suggest that countries first impacted by unprecedented climates are the ones with the least capacity to respond,</w:t>
      </w:r>
      <w:r w:rsidRPr="00002C0F">
        <w:rPr>
          <w:sz w:val="16"/>
          <w:szCs w:val="16"/>
          <w:lang w:val="en"/>
        </w:rPr>
        <w:t>" said coauthor Ryan Longman. "Ironically, these are the countries that are least responsible for climate change in the first place."</w:t>
      </w:r>
    </w:p>
    <w:p w:rsidR="00402B61" w:rsidRPr="00402B61" w:rsidRDefault="00402B61" w:rsidP="00402B61"/>
    <w:p w:rsidR="00E0761F" w:rsidRDefault="00E0761F" w:rsidP="00E0761F">
      <w:pPr>
        <w:rPr>
          <w:sz w:val="12"/>
        </w:rPr>
      </w:pPr>
    </w:p>
    <w:p w:rsidR="00E0761F" w:rsidRDefault="00E0761F" w:rsidP="00E0761F">
      <w:pPr>
        <w:rPr>
          <w:sz w:val="12"/>
        </w:rPr>
      </w:pPr>
    </w:p>
    <w:p w:rsidR="00E0761F" w:rsidRPr="00E0761F" w:rsidRDefault="00E0761F" w:rsidP="00E0761F">
      <w:pPr>
        <w:pStyle w:val="Heading1"/>
      </w:pPr>
      <w:bookmarkStart w:id="8" w:name="_Toc391753444"/>
      <w:r w:rsidRPr="00E0761F">
        <w:lastRenderedPageBreak/>
        <w:t>Temperature</w:t>
      </w:r>
      <w:bookmarkEnd w:id="8"/>
    </w:p>
    <w:p w:rsidR="0009314E" w:rsidRDefault="0009314E" w:rsidP="00935A71">
      <w:pPr>
        <w:rPr>
          <w:rStyle w:val="StyleStyleBold12pt"/>
          <w:b w:val="0"/>
          <w:sz w:val="22"/>
        </w:rPr>
      </w:pPr>
    </w:p>
    <w:p w:rsidR="007D2CF8" w:rsidRDefault="007D2CF8" w:rsidP="007D2CF8">
      <w:pPr>
        <w:pStyle w:val="Heading4"/>
      </w:pPr>
      <w:r>
        <w:t>Earth’s temperature is set to increase 10 degrees</w:t>
      </w:r>
    </w:p>
    <w:p w:rsidR="007D2CF8" w:rsidRPr="007D2CF8" w:rsidRDefault="007D2CF8" w:rsidP="007D2CF8"/>
    <w:p w:rsidR="007D2CF8" w:rsidRPr="007D2CF8" w:rsidRDefault="007D2CF8" w:rsidP="007D2CF8">
      <w:pPr>
        <w:rPr>
          <w:rStyle w:val="StyleStyleBold12pt"/>
        </w:rPr>
      </w:pPr>
      <w:r w:rsidRPr="007D2CF8">
        <w:rPr>
          <w:rStyle w:val="StyleStyleBold12pt"/>
        </w:rPr>
        <w:t>Gillis, 14</w:t>
      </w:r>
    </w:p>
    <w:p w:rsidR="00CB0B34" w:rsidRDefault="007D2CF8" w:rsidP="007D2CF8">
      <w:r>
        <w:t xml:space="preserve">(Justin, U.S. Climate has Already Changed, Study Finds, Citing Heat and Floods, NY Times, 6 May 2014, </w:t>
      </w:r>
      <w:r w:rsidRPr="007D2CF8">
        <w:t>http://www.nytimes.com/2014/05/07/science/earth/climate-change-report.html?_r=1</w:t>
      </w:r>
      <w:r>
        <w:t>)</w:t>
      </w:r>
      <w:r w:rsidR="00891DF3" w:rsidRPr="00891DF3">
        <w:t xml:space="preserve"> </w:t>
      </w:r>
    </w:p>
    <w:p w:rsidR="006C7247" w:rsidRDefault="007D2CF8" w:rsidP="005F015D">
      <w:pPr>
        <w:rPr>
          <w:sz w:val="18"/>
        </w:rPr>
      </w:pPr>
      <w:r w:rsidRPr="005F015D">
        <w:rPr>
          <w:sz w:val="16"/>
        </w:rPr>
        <w:t>The effects of human-induced climate change are being felt in every corner of the United States, scientists reported Tuesday, with water growing scarcer in dry regions, torrential rains increasing in wet regions, heat waves becoming more common and more severe, wildfire growing worse, and forests dying under assault from heat-loving insects</w:t>
      </w:r>
      <w:r w:rsidRPr="005F015D">
        <w:t>.</w:t>
      </w:r>
      <w:r w:rsidR="005F015D">
        <w:t xml:space="preserve"> </w:t>
      </w:r>
      <w:r w:rsidRPr="005F015D">
        <w:rPr>
          <w:rStyle w:val="StyleBoldUnderline"/>
        </w:rPr>
        <w:t>Such sweeping changes have been caused by an average warming of less than 2 degrees Fahrenheit over most land areas of the country in the past century, the scientists found.</w:t>
      </w:r>
      <w:r w:rsidR="005F015D" w:rsidRPr="005F015D">
        <w:rPr>
          <w:rStyle w:val="StyleBoldUnderline"/>
        </w:rPr>
        <w:t xml:space="preserve"> </w:t>
      </w:r>
      <w:r w:rsidRPr="005F015D">
        <w:rPr>
          <w:rStyle w:val="StyleBoldUnderline"/>
        </w:rPr>
        <w:t>If greenhouse gases like carbon dioxide and methane continue to escalate at a rapid pace, they said, the warming could conceivably exceed 10 degrees by the end of this century.</w:t>
      </w:r>
      <w:r w:rsidR="005F015D" w:rsidRPr="005F015D">
        <w:rPr>
          <w:rStyle w:val="StyleBoldUnderline"/>
        </w:rPr>
        <w:t xml:space="preserve"> </w:t>
      </w:r>
      <w:r w:rsidRPr="005F015D">
        <w:rPr>
          <w:rStyle w:val="StyleBoldUnderline"/>
        </w:rPr>
        <w:t>“Climate change, once considered an issue for a distant future, has moved firmly into the present,” the scientists declared in a major new report assessing the situation in the United States.</w:t>
      </w:r>
      <w:r w:rsidR="005F015D" w:rsidRPr="005F015D">
        <w:rPr>
          <w:rStyle w:val="StyleBoldUnderline"/>
        </w:rPr>
        <w:t>¶</w:t>
      </w:r>
      <w:r w:rsidR="005F015D" w:rsidRPr="005F015D">
        <w:rPr>
          <w:sz w:val="12"/>
        </w:rPr>
        <w:t xml:space="preserve"> </w:t>
      </w:r>
      <w:r w:rsidR="006C7247" w:rsidRPr="005F015D">
        <w:rPr>
          <w:sz w:val="18"/>
        </w:rPr>
        <w:t>One of the report’s most striking findings concerned the rising frequency of torrential rains.</w:t>
      </w:r>
      <w:r w:rsidR="005F015D" w:rsidRPr="005F015D">
        <w:rPr>
          <w:sz w:val="18"/>
        </w:rPr>
        <w:t xml:space="preserve"> </w:t>
      </w:r>
      <w:r w:rsidR="006C7247" w:rsidRPr="005F015D">
        <w:rPr>
          <w:sz w:val="18"/>
        </w:rPr>
        <w:t>Scientists have expected this effect for decades because more water is evaporating from a warming ocean surface, and the warmer atmosphere is able to hold the excess vapor, which then falls as rain or snow.</w:t>
      </w:r>
      <w:r w:rsidR="005F015D" w:rsidRPr="005F015D">
        <w:rPr>
          <w:sz w:val="18"/>
        </w:rPr>
        <w:t xml:space="preserve"> </w:t>
      </w:r>
      <w:r w:rsidR="006C7247" w:rsidRPr="005F015D">
        <w:rPr>
          <w:sz w:val="18"/>
        </w:rPr>
        <w:t>But even the leading experts have been surprised by the scope of the change.</w:t>
      </w:r>
      <w:r w:rsidR="005F015D" w:rsidRPr="005F015D">
        <w:rPr>
          <w:sz w:val="18"/>
        </w:rPr>
        <w:t xml:space="preserve"> </w:t>
      </w:r>
      <w:r w:rsidR="006C7247" w:rsidRPr="005F015D">
        <w:rPr>
          <w:sz w:val="18"/>
        </w:rPr>
        <w:t>The report found that the eastern half of the country is receiving more</w:t>
      </w:r>
      <w:r w:rsidR="00BB7DB8" w:rsidRPr="005F015D">
        <w:rPr>
          <w:sz w:val="18"/>
        </w:rPr>
        <w:t xml:space="preserve"> precipitation in general. And over the past half-century, the proportion of precipitation that is falling is very heavy rain events has jumped by 71 percent in the Northeast, by 37 percent in the Midwest and by 27 percent in the South, the report found.</w:t>
      </w:r>
      <w:r w:rsidR="005F015D" w:rsidRPr="005F015D">
        <w:rPr>
          <w:sz w:val="18"/>
        </w:rPr>
        <w:t xml:space="preserve"> </w:t>
      </w:r>
      <w:r w:rsidR="00BB7DB8" w:rsidRPr="005F015D">
        <w:t>“</w:t>
      </w:r>
      <w:r w:rsidR="00BB7DB8" w:rsidRPr="005F015D">
        <w:rPr>
          <w:rStyle w:val="StyleBoldUnderline"/>
        </w:rPr>
        <w:t>It’s a big change,”</w:t>
      </w:r>
      <w:r w:rsidR="00BB7DB8" w:rsidRPr="005F015D">
        <w:t xml:space="preserve"> </w:t>
      </w:r>
      <w:r w:rsidR="00BB7DB8" w:rsidRPr="005F015D">
        <w:rPr>
          <w:sz w:val="18"/>
        </w:rPr>
        <w:t>said Radley M. Horton, a climate scientist at Columbia University in New York who helped write the report.</w:t>
      </w:r>
      <w:r w:rsidR="005F015D" w:rsidRPr="005F015D">
        <w:rPr>
          <w:sz w:val="18"/>
        </w:rPr>
        <w:t xml:space="preserve"> </w:t>
      </w:r>
      <w:r w:rsidR="00BB7DB8" w:rsidRPr="005F015D">
        <w:rPr>
          <w:sz w:val="18"/>
        </w:rPr>
        <w:t>He added that scientists do not fully understand the regional variations.</w:t>
      </w:r>
      <w:r w:rsidR="005F015D" w:rsidRPr="005F015D">
        <w:rPr>
          <w:sz w:val="18"/>
        </w:rPr>
        <w:t xml:space="preserve"> </w:t>
      </w:r>
      <w:r w:rsidR="00BB7DB8" w:rsidRPr="005F015D">
        <w:rPr>
          <w:sz w:val="18"/>
        </w:rPr>
        <w:t>In recent years, sudden intense rains have caused extensive damage.</w:t>
      </w:r>
      <w:r w:rsidR="005F015D" w:rsidRPr="005F015D">
        <w:rPr>
          <w:sz w:val="18"/>
        </w:rPr>
        <w:t xml:space="preserve"> </w:t>
      </w:r>
      <w:r w:rsidR="00BB7DB8" w:rsidRPr="005F015D">
        <w:rPr>
          <w:sz w:val="18"/>
        </w:rPr>
        <w:t xml:space="preserve">For instance, large parts of Nashville </w:t>
      </w:r>
    </w:p>
    <w:p w:rsidR="00421C3A" w:rsidRDefault="00421C3A" w:rsidP="005F015D">
      <w:pPr>
        <w:rPr>
          <w:sz w:val="18"/>
        </w:rPr>
      </w:pPr>
    </w:p>
    <w:p w:rsidR="00421C3A" w:rsidRDefault="00421C3A" w:rsidP="00421C3A">
      <w:pPr>
        <w:pStyle w:val="Heading4"/>
      </w:pPr>
      <w:r w:rsidRPr="00776B45">
        <w:t>Gl</w:t>
      </w:r>
      <w:r>
        <w:t>obal warming increases temperatures, droughts, and dehydrates soil</w:t>
      </w:r>
    </w:p>
    <w:p w:rsidR="00421C3A" w:rsidRPr="00E21568" w:rsidRDefault="00421C3A" w:rsidP="00421C3A"/>
    <w:p w:rsidR="00421C3A" w:rsidRPr="001915E2" w:rsidRDefault="00421C3A" w:rsidP="00421C3A">
      <w:pPr>
        <w:rPr>
          <w:rStyle w:val="StyleStyleBold12pt"/>
        </w:rPr>
      </w:pPr>
      <w:r w:rsidRPr="001915E2">
        <w:rPr>
          <w:rStyle w:val="StyleStyleBold12pt"/>
        </w:rPr>
        <w:t>Trenberth Et al. 14</w:t>
      </w:r>
    </w:p>
    <w:p w:rsidR="00421C3A" w:rsidRDefault="00421C3A" w:rsidP="00421C3A">
      <w:pPr>
        <w:rPr>
          <w:rFonts w:ascii="Arial" w:eastAsia="Times New Roman" w:hAnsi="Arial" w:cs="Arial"/>
          <w:i/>
          <w:iCs/>
          <w:color w:val="333333"/>
          <w:lang w:val="en" w:eastAsia="zh-CN"/>
        </w:rPr>
      </w:pPr>
      <w:r>
        <w:rPr>
          <w:rFonts w:ascii="Arial" w:eastAsia="Times New Roman" w:hAnsi="Arial" w:cs="Arial"/>
          <w:i/>
          <w:iCs/>
          <w:color w:val="333333"/>
          <w:lang w:val="en" w:eastAsia="zh-CN"/>
        </w:rPr>
        <w:t xml:space="preserve">(Kevin E.Trenberth, </w:t>
      </w:r>
      <w:r w:rsidRPr="001915E2">
        <w:rPr>
          <w:rFonts w:ascii="Arial" w:eastAsia="Times New Roman" w:hAnsi="Arial" w:cs="Arial"/>
          <w:i/>
          <w:iCs/>
          <w:color w:val="333333"/>
          <w:sz w:val="12"/>
          <w:lang w:val="en" w:eastAsia="zh-CN"/>
        </w:rPr>
        <w:t>¶</w:t>
      </w:r>
      <w:r>
        <w:rPr>
          <w:rFonts w:ascii="Arial" w:eastAsia="Times New Roman" w:hAnsi="Arial" w:cs="Arial"/>
          <w:i/>
          <w:iCs/>
          <w:color w:val="333333"/>
          <w:sz w:val="12"/>
          <w:lang w:val="en" w:eastAsia="zh-CN"/>
        </w:rPr>
        <w:t xml:space="preserve"> </w:t>
      </w:r>
      <w:r>
        <w:rPr>
          <w:rFonts w:ascii="Arial" w:eastAsia="Times New Roman" w:hAnsi="Arial" w:cs="Arial"/>
          <w:i/>
          <w:iCs/>
          <w:color w:val="333333"/>
          <w:lang w:val="en" w:eastAsia="zh-CN"/>
        </w:rPr>
        <w:t xml:space="preserve">Aiguo Dai, </w:t>
      </w:r>
      <w:r w:rsidRPr="001915E2">
        <w:rPr>
          <w:rFonts w:ascii="Arial" w:eastAsia="Times New Roman" w:hAnsi="Arial" w:cs="Arial"/>
          <w:i/>
          <w:iCs/>
          <w:color w:val="333333"/>
          <w:sz w:val="12"/>
          <w:lang w:val="en" w:eastAsia="zh-CN"/>
        </w:rPr>
        <w:t>¶</w:t>
      </w:r>
      <w:r>
        <w:rPr>
          <w:rFonts w:ascii="Arial" w:eastAsia="Times New Roman" w:hAnsi="Arial" w:cs="Arial"/>
          <w:i/>
          <w:iCs/>
          <w:color w:val="333333"/>
          <w:sz w:val="12"/>
          <w:lang w:val="en" w:eastAsia="zh-CN"/>
        </w:rPr>
        <w:t xml:space="preserve"> </w:t>
      </w:r>
      <w:r>
        <w:rPr>
          <w:rFonts w:ascii="Arial" w:eastAsia="Times New Roman" w:hAnsi="Arial" w:cs="Arial"/>
          <w:i/>
          <w:iCs/>
          <w:color w:val="333333"/>
          <w:lang w:val="en" w:eastAsia="zh-CN"/>
        </w:rPr>
        <w:t xml:space="preserve">Gerard van der Schrier, </w:t>
      </w:r>
      <w:r w:rsidRPr="001915E2">
        <w:rPr>
          <w:rFonts w:ascii="Arial" w:eastAsia="Times New Roman" w:hAnsi="Arial" w:cs="Arial"/>
          <w:i/>
          <w:iCs/>
          <w:color w:val="333333"/>
          <w:sz w:val="12"/>
          <w:lang w:val="en" w:eastAsia="zh-CN"/>
        </w:rPr>
        <w:t>¶</w:t>
      </w:r>
      <w:r>
        <w:rPr>
          <w:rFonts w:ascii="Arial" w:eastAsia="Times New Roman" w:hAnsi="Arial" w:cs="Arial"/>
          <w:i/>
          <w:iCs/>
          <w:color w:val="333333"/>
          <w:sz w:val="12"/>
          <w:lang w:val="en" w:eastAsia="zh-CN"/>
        </w:rPr>
        <w:t xml:space="preserve"> </w:t>
      </w:r>
      <w:r>
        <w:rPr>
          <w:rFonts w:ascii="Arial" w:eastAsia="Times New Roman" w:hAnsi="Arial" w:cs="Arial"/>
          <w:i/>
          <w:iCs/>
          <w:color w:val="333333"/>
          <w:lang w:val="en" w:eastAsia="zh-CN"/>
        </w:rPr>
        <w:t xml:space="preserve">Philip D.Jones, </w:t>
      </w:r>
      <w:r w:rsidRPr="001915E2">
        <w:rPr>
          <w:rFonts w:ascii="Arial" w:eastAsia="Times New Roman" w:hAnsi="Arial" w:cs="Arial"/>
          <w:i/>
          <w:iCs/>
          <w:color w:val="333333"/>
          <w:sz w:val="12"/>
          <w:lang w:val="en" w:eastAsia="zh-CN"/>
        </w:rPr>
        <w:t>¶</w:t>
      </w:r>
      <w:r>
        <w:rPr>
          <w:rFonts w:ascii="Arial" w:eastAsia="Times New Roman" w:hAnsi="Arial" w:cs="Arial"/>
          <w:i/>
          <w:iCs/>
          <w:color w:val="333333"/>
          <w:sz w:val="12"/>
          <w:lang w:val="en" w:eastAsia="zh-CN"/>
        </w:rPr>
        <w:t xml:space="preserve"> </w:t>
      </w:r>
      <w:r>
        <w:rPr>
          <w:rFonts w:ascii="Arial" w:eastAsia="Times New Roman" w:hAnsi="Arial" w:cs="Arial"/>
          <w:i/>
          <w:iCs/>
          <w:color w:val="333333"/>
          <w:lang w:val="en" w:eastAsia="zh-CN"/>
        </w:rPr>
        <w:t xml:space="preserve">Jonathan Barichivich,Keith R. Briffa &amp; Justin Sheffield, </w:t>
      </w:r>
      <w:r w:rsidRPr="001915E2">
        <w:rPr>
          <w:rFonts w:ascii="Arial" w:eastAsia="Times New Roman" w:hAnsi="Arial" w:cs="Arial"/>
          <w:i/>
          <w:iCs/>
          <w:color w:val="333333"/>
          <w:sz w:val="12"/>
          <w:lang w:val="en" w:eastAsia="zh-CN"/>
        </w:rPr>
        <w:t xml:space="preserve"> </w:t>
      </w:r>
      <w:r>
        <w:rPr>
          <w:rFonts w:ascii="Arial" w:eastAsia="Times New Roman" w:hAnsi="Arial" w:cs="Arial"/>
          <w:i/>
          <w:iCs/>
          <w:color w:val="333333"/>
          <w:lang w:val="en" w:eastAsia="zh-CN"/>
        </w:rPr>
        <w:t xml:space="preserve">Nature Climate Change, 2014, Global warming and changes in drought, </w:t>
      </w:r>
      <w:hyperlink r:id="rId18" w:history="1">
        <w:r w:rsidRPr="00306CE8">
          <w:rPr>
            <w:rStyle w:val="Hyperlink"/>
            <w:rFonts w:ascii="Arial" w:eastAsia="Times New Roman" w:hAnsi="Arial" w:cs="Arial"/>
            <w:i/>
            <w:iCs/>
            <w:lang w:val="en" w:eastAsia="zh-CN"/>
          </w:rPr>
          <w:t>http://www.nature.com/nclimate/journal/v4/n1/full/nclimate2067.html</w:t>
        </w:r>
      </w:hyperlink>
      <w:r>
        <w:rPr>
          <w:rFonts w:ascii="Arial" w:eastAsia="Times New Roman" w:hAnsi="Arial" w:cs="Arial"/>
          <w:i/>
          <w:iCs/>
          <w:color w:val="333333"/>
          <w:lang w:val="en" w:eastAsia="zh-CN"/>
        </w:rPr>
        <w:t>, TG)</w:t>
      </w:r>
    </w:p>
    <w:p w:rsidR="00421C3A" w:rsidRDefault="00421C3A" w:rsidP="00421C3A">
      <w:pPr>
        <w:rPr>
          <w:b/>
          <w:sz w:val="28"/>
          <w:u w:val="single"/>
        </w:rPr>
      </w:pPr>
      <w:r>
        <w:rPr>
          <w:rStyle w:val="StyleBoldUnderline"/>
          <w:b/>
          <w:sz w:val="28"/>
        </w:rPr>
        <w:t>S</w:t>
      </w:r>
      <w:r w:rsidRPr="00776B45">
        <w:rPr>
          <w:rStyle w:val="StyleBoldUnderline"/>
          <w:b/>
          <w:sz w:val="28"/>
        </w:rPr>
        <w:t>everal recently</w:t>
      </w:r>
      <w:r w:rsidRPr="00776B45">
        <w:rPr>
          <w:sz w:val="28"/>
        </w:rPr>
        <w:t xml:space="preserve"> </w:t>
      </w:r>
      <w:r>
        <w:t xml:space="preserve">published </w:t>
      </w:r>
      <w:r w:rsidRPr="00776B45">
        <w:rPr>
          <w:rStyle w:val="StyleBoldUnderline"/>
          <w:b/>
          <w:sz w:val="28"/>
        </w:rPr>
        <w:t>studies</w:t>
      </w:r>
      <w:r>
        <w:t xml:space="preserve"> have </w:t>
      </w:r>
      <w:r w:rsidRPr="00776B45">
        <w:rPr>
          <w:rStyle w:val="StyleBoldUnderline"/>
          <w:b/>
          <w:sz w:val="28"/>
        </w:rPr>
        <w:t>produced</w:t>
      </w:r>
      <w:r>
        <w:t xml:space="preserve"> apparently conflicting results of how drought is changing under climate change. The reason is thought to lie in the formulation of the Palmer Drought Severity Index (PDSI) and the data sets used to determine the evapotranspiration component. Here, we make an assessment of the issues with the PDSI in which several other sources of discrepancy emerge, not least how precipitation has changed and is analysed. As well as an improvement in the precipitation data available, accurate attribution of the causes of drought requires accounting for natural variability, especially El Niño/Southern Oscillation effects, owing to the predilection for wetter land during La Niña events</w:t>
      </w:r>
      <w:r w:rsidRPr="00776B45">
        <w:rPr>
          <w:rStyle w:val="StyleBoldUnderline"/>
          <w:b/>
          <w:sz w:val="28"/>
        </w:rPr>
        <w:t>. Increased heating from global warming</w:t>
      </w:r>
      <w:r w:rsidRPr="00776B45">
        <w:rPr>
          <w:rStyle w:val="StyleBoldUnderline"/>
          <w:sz w:val="28"/>
        </w:rPr>
        <w:t xml:space="preserve"> </w:t>
      </w:r>
      <w:r w:rsidRPr="00D421D9">
        <w:t>may not cause droughts but it</w:t>
      </w:r>
      <w:r w:rsidRPr="00D421D9">
        <w:rPr>
          <w:rStyle w:val="StyleBoldUnderline"/>
        </w:rPr>
        <w:t xml:space="preserve"> </w:t>
      </w:r>
      <w:r w:rsidRPr="00776B45">
        <w:rPr>
          <w:rStyle w:val="StyleBoldUnderline"/>
          <w:b/>
          <w:sz w:val="28"/>
        </w:rPr>
        <w:t>is expected that when droughts occur they are likely to set in quicker and be more intense</w:t>
      </w:r>
      <w:r w:rsidRPr="00776B45">
        <w:rPr>
          <w:b/>
          <w:sz w:val="28"/>
        </w:rPr>
        <w:t xml:space="preserve">. </w:t>
      </w:r>
      <w:r w:rsidRPr="00776B45">
        <w:rPr>
          <w:rStyle w:val="StyleBoldUnderline"/>
          <w:b/>
          <w:sz w:val="28"/>
        </w:rPr>
        <w:t xml:space="preserve">With human-induced climate change from increased CO2 and other heat-trapping gases in the atmosphere — global warming — there is the </w:t>
      </w:r>
      <w:r w:rsidRPr="00776B45">
        <w:rPr>
          <w:rStyle w:val="StyleBoldUnderline"/>
          <w:b/>
          <w:sz w:val="28"/>
        </w:rPr>
        <w:lastRenderedPageBreak/>
        <w:t>strong expectation of a general increase</w:t>
      </w:r>
      <w:r w:rsidRPr="00776B45">
        <w:rPr>
          <w:sz w:val="28"/>
        </w:rPr>
        <w:t xml:space="preserve"> </w:t>
      </w:r>
      <w:r>
        <w:t xml:space="preserve">in potential ET (PET) that is directly related to the increase </w:t>
      </w:r>
      <w:r w:rsidRPr="00776B45">
        <w:rPr>
          <w:rStyle w:val="StyleBoldUnderline"/>
          <w:b/>
          <w:sz w:val="28"/>
        </w:rPr>
        <w:t>in surface heating</w:t>
      </w:r>
      <w:r w:rsidRPr="00776B45">
        <w:rPr>
          <w:b/>
          <w:sz w:val="28"/>
        </w:rPr>
        <w:t xml:space="preserve">. </w:t>
      </w:r>
      <w:r w:rsidRPr="00776B45">
        <w:rPr>
          <w:rStyle w:val="StyleBoldUnderline"/>
          <w:b/>
          <w:sz w:val="28"/>
        </w:rPr>
        <w:t>This will</w:t>
      </w:r>
      <w:r w:rsidRPr="00776B45">
        <w:rPr>
          <w:rStyle w:val="StyleBoldUnderline"/>
          <w:sz w:val="28"/>
        </w:rPr>
        <w:t xml:space="preserve"> </w:t>
      </w:r>
      <w:r w:rsidRPr="00D421D9">
        <w:t>probably</w:t>
      </w:r>
      <w:r w:rsidRPr="00D421D9">
        <w:rPr>
          <w:rStyle w:val="StyleBoldUnderline"/>
        </w:rPr>
        <w:t xml:space="preserve"> </w:t>
      </w:r>
      <w:r w:rsidRPr="00776B45">
        <w:rPr>
          <w:rStyle w:val="StyleBoldUnderline"/>
          <w:b/>
          <w:sz w:val="28"/>
        </w:rPr>
        <w:t>result in an increase in</w:t>
      </w:r>
      <w:r w:rsidRPr="00776B45">
        <w:rPr>
          <w:rStyle w:val="StyleBoldUnderline"/>
          <w:sz w:val="28"/>
        </w:rPr>
        <w:t xml:space="preserve"> </w:t>
      </w:r>
      <w:r w:rsidRPr="00D421D9">
        <w:t xml:space="preserve">actual </w:t>
      </w:r>
      <w:r w:rsidRPr="00776B45">
        <w:rPr>
          <w:rStyle w:val="StyleBoldUnderline"/>
          <w:b/>
          <w:sz w:val="28"/>
        </w:rPr>
        <w:t>evaporation</w:t>
      </w:r>
      <w:r>
        <w:t xml:space="preserve">, or evapotranspiration in plants. So potentially there is more drying, but in drought situations </w:t>
      </w:r>
      <w:r w:rsidRPr="00776B45">
        <w:rPr>
          <w:rStyle w:val="StyleBoldUnderline"/>
          <w:b/>
          <w:sz w:val="28"/>
        </w:rPr>
        <w:t>part of any extra energy goes into raising temperatures</w:t>
      </w:r>
      <w:r>
        <w:t xml:space="preserve">, </w:t>
      </w:r>
      <w:r w:rsidRPr="00776B45">
        <w:rPr>
          <w:b/>
          <w:sz w:val="28"/>
        </w:rPr>
        <w:t xml:space="preserve">thereby </w:t>
      </w:r>
      <w:r w:rsidRPr="00776B45">
        <w:rPr>
          <w:rStyle w:val="StyleBoldUnderline"/>
          <w:b/>
          <w:sz w:val="28"/>
        </w:rPr>
        <w:t>amplifying warming over dry land.</w:t>
      </w:r>
      <w:r w:rsidRPr="00776B45">
        <w:rPr>
          <w:sz w:val="28"/>
        </w:rPr>
        <w:t xml:space="preserve"> </w:t>
      </w:r>
      <w:r>
        <w:t xml:space="preserve">This also assumes other things remain equal. Of course they do not. Between 1900 and the present, other variations (including unforced natural changes in surface humidity and wind speed) have been important for the apparent drying trend. Nevertheless, climate model projections suggest that </w:t>
      </w:r>
      <w:r w:rsidRPr="00776B45">
        <w:rPr>
          <w:rStyle w:val="StyleBoldUnderline"/>
          <w:b/>
          <w:sz w:val="28"/>
        </w:rPr>
        <w:t>drying would occur over many areas</w:t>
      </w:r>
      <w:r w:rsidRPr="00776B45">
        <w:rPr>
          <w:sz w:val="28"/>
        </w:rPr>
        <w:t xml:space="preserve"> </w:t>
      </w:r>
      <w:r>
        <w:t>in low- and mid-</w:t>
      </w:r>
      <w:r w:rsidRPr="00776B45">
        <w:rPr>
          <w:b/>
          <w:sz w:val="28"/>
        </w:rPr>
        <w:t xml:space="preserve">latitudes </w:t>
      </w:r>
      <w:r w:rsidRPr="00776B45">
        <w:rPr>
          <w:rStyle w:val="StyleBoldUnderline"/>
          <w:b/>
          <w:sz w:val="28"/>
        </w:rPr>
        <w:t>under increasing greenhouse gas</w:t>
      </w:r>
      <w:r w:rsidRPr="00776B45">
        <w:rPr>
          <w:sz w:val="28"/>
        </w:rPr>
        <w:t xml:space="preserve"> </w:t>
      </w:r>
      <w:r>
        <w:t xml:space="preserve">(GHG) concentrations5, 6, 7, 8, 9, 10. More specifically, there is a strong tendency for the wet areas to get wetter and dry areas to get drier, with a poleward expansion of the subtropical dry zones11. Model projections, however, do not show large systematic long-term trends in relative surface humidity and wind speed in response to long-term GHG forcing.For the most part, droughts over recent years seem to be natural in terms of where and when they occur10, 12. That is to say, the anthropogenic factors of climate change are not yet important in the location and timing of droughts. But when they do occur, it is expected that </w:t>
      </w:r>
      <w:r w:rsidRPr="00776B45">
        <w:rPr>
          <w:rStyle w:val="Heading4Char"/>
          <w:u w:val="single"/>
        </w:rPr>
        <w:t xml:space="preserve">the extra heat from global warming </w:t>
      </w:r>
      <w:r>
        <w:t xml:space="preserve">will </w:t>
      </w:r>
      <w:r w:rsidRPr="00776B45">
        <w:rPr>
          <w:rStyle w:val="Heading4Char"/>
          <w:u w:val="single"/>
        </w:rPr>
        <w:t>increase the rate of drying, establishing drought more quickly and with greater intensity.</w:t>
      </w:r>
      <w:r>
        <w:t xml:space="preserve"> </w:t>
      </w:r>
      <w:r w:rsidRPr="00776B45">
        <w:rPr>
          <w:rStyle w:val="Heading4Char"/>
          <w:u w:val="single"/>
        </w:rPr>
        <w:t>Meanwhile, where it rains, it will rain harder because a warmer atmosphere can hold more moisture</w:t>
      </w:r>
      <w:r>
        <w:t xml:space="preserve">11, 13. Australia is just one location where it is clear that drought and heat go together and both have increased from both human and natural </w:t>
      </w:r>
      <w:r w:rsidRPr="00E21568">
        <w:t>causes14, 15, 16.</w:t>
      </w:r>
      <w:r w:rsidRPr="00E21568">
        <w:rPr>
          <w:sz w:val="12"/>
        </w:rPr>
        <w:t xml:space="preserve">¶ </w:t>
      </w:r>
      <w:r w:rsidRPr="00E21568">
        <w:t>These are the most basic expectations for changes in drought as the climate changes. But changes in atmospheric circulation that affect moisture regimes can also occur and there is evidence that some are underway: an expansion of the tropics, a poleward shift in the main storm tracks in mid-latitudes11 and/or changes in the seasonality of rains1. Moreover, this pattern is predicted in climate models1, 2, 6, 7, 8, 9. Yet it is still early days to be seeing such a pattern distinctly</w:t>
      </w:r>
      <w:r>
        <w:t xml:space="preserve"> and indeed there is sufficient variability in the atmospheric circulation to mask these changes in many places17, although the model-predicted change in seasonal precipitation seems to be evident in observations18. </w:t>
      </w:r>
      <w:r w:rsidRPr="00776B45">
        <w:t>Furthermore,</w:t>
      </w:r>
      <w:r w:rsidRPr="00776B45">
        <w:rPr>
          <w:b/>
          <w:sz w:val="28"/>
          <w:u w:val="single"/>
        </w:rPr>
        <w:t xml:space="preserve"> changes in the character of precipitation to more intense heavy rains but longer dry spells, </w:t>
      </w:r>
      <w:r w:rsidRPr="001915E2">
        <w:t>as observed and expected19,</w:t>
      </w:r>
      <w:r w:rsidRPr="00776B45">
        <w:rPr>
          <w:b/>
          <w:sz w:val="28"/>
          <w:u w:val="single"/>
        </w:rPr>
        <w:t xml:space="preserve"> mean that more water runs off leaving less behind to replenish soil moisture.</w:t>
      </w:r>
    </w:p>
    <w:p w:rsidR="00402B61" w:rsidRDefault="00402B61" w:rsidP="00421C3A">
      <w:pPr>
        <w:rPr>
          <w:b/>
          <w:sz w:val="28"/>
          <w:u w:val="single"/>
        </w:rPr>
      </w:pPr>
    </w:p>
    <w:p w:rsidR="00402B61" w:rsidRDefault="00402B61" w:rsidP="00402B61">
      <w:pPr>
        <w:pStyle w:val="Heading2"/>
      </w:pPr>
      <w:bookmarkStart w:id="9" w:name="_Toc391753445"/>
      <w:r>
        <w:lastRenderedPageBreak/>
        <w:t>Fossil Fuels</w:t>
      </w:r>
      <w:bookmarkEnd w:id="9"/>
    </w:p>
    <w:p w:rsidR="00402B61" w:rsidRPr="00402B61" w:rsidRDefault="00402B61" w:rsidP="00402B61"/>
    <w:p w:rsidR="00402B61" w:rsidRDefault="00402B61" w:rsidP="00402B61">
      <w:pPr>
        <w:pStyle w:val="Heading4"/>
      </w:pPr>
      <w:r>
        <w:t>CO2 increases are caused by the burning of fossil fuels</w:t>
      </w:r>
    </w:p>
    <w:p w:rsidR="00402B61" w:rsidRPr="00402B61" w:rsidRDefault="00402B61" w:rsidP="00402B61"/>
    <w:p w:rsidR="00402B61" w:rsidRPr="00692807" w:rsidRDefault="00402B61" w:rsidP="00402B61">
      <w:pPr>
        <w:rPr>
          <w:rStyle w:val="StyleStyleBold12pt"/>
        </w:rPr>
      </w:pPr>
      <w:r>
        <w:rPr>
          <w:rStyle w:val="StyleStyleBold12pt"/>
        </w:rPr>
        <w:t>EPA, 14</w:t>
      </w:r>
    </w:p>
    <w:p w:rsidR="00402B61" w:rsidRPr="00692807" w:rsidRDefault="00402B61" w:rsidP="00402B61">
      <w:pPr>
        <w:rPr>
          <w:sz w:val="16"/>
          <w:szCs w:val="16"/>
        </w:rPr>
      </w:pPr>
      <w:r>
        <w:rPr>
          <w:sz w:val="16"/>
          <w:szCs w:val="16"/>
        </w:rPr>
        <w:t>(The Environmental Protection Agency is a Federal Agency that preserves the environment, April 17</w:t>
      </w:r>
      <w:r w:rsidRPr="00692807">
        <w:rPr>
          <w:sz w:val="16"/>
          <w:szCs w:val="16"/>
          <w:vertAlign w:val="superscript"/>
        </w:rPr>
        <w:t>th</w:t>
      </w:r>
      <w:r>
        <w:rPr>
          <w:sz w:val="16"/>
          <w:szCs w:val="16"/>
        </w:rPr>
        <w:t xml:space="preserve"> 2014, “Overview of Greenhouse Gases,” EPA, </w:t>
      </w:r>
      <w:hyperlink r:id="rId19" w:history="1">
        <w:r w:rsidRPr="003D25B2">
          <w:rPr>
            <w:rStyle w:val="Hyperlink"/>
            <w:sz w:val="16"/>
            <w:szCs w:val="16"/>
          </w:rPr>
          <w:t>http://www.epa.gov/climatechange/ghgemissions/gases/co2.html</w:t>
        </w:r>
      </w:hyperlink>
      <w:r>
        <w:rPr>
          <w:sz w:val="16"/>
          <w:szCs w:val="16"/>
        </w:rPr>
        <w:t>, AF)</w:t>
      </w:r>
    </w:p>
    <w:p w:rsidR="00402B61" w:rsidRDefault="00402B61" w:rsidP="00402B61">
      <w:pPr>
        <w:rPr>
          <w:sz w:val="16"/>
          <w:szCs w:val="16"/>
        </w:rPr>
      </w:pPr>
      <w:r w:rsidRPr="00002C0F">
        <w:rPr>
          <w:sz w:val="16"/>
          <w:szCs w:val="16"/>
        </w:rPr>
        <w:t>Carbon dioxide (</w:t>
      </w:r>
      <w:r w:rsidRPr="00002C0F">
        <w:rPr>
          <w:rStyle w:val="StyleBoldUnderline"/>
        </w:rPr>
        <w:t>CO2</w:t>
      </w:r>
      <w:r w:rsidRPr="00002C0F">
        <w:rPr>
          <w:sz w:val="16"/>
          <w:szCs w:val="16"/>
        </w:rPr>
        <w:t xml:space="preserve">) </w:t>
      </w:r>
      <w:r w:rsidRPr="00002C0F">
        <w:rPr>
          <w:rStyle w:val="StyleBoldUnderline"/>
        </w:rPr>
        <w:t>is the primary greenhouse gas emitted through human activities</w:t>
      </w:r>
      <w:r w:rsidRPr="00002C0F">
        <w:rPr>
          <w:sz w:val="16"/>
          <w:szCs w:val="16"/>
        </w:rPr>
        <w:t xml:space="preserve">. </w:t>
      </w:r>
      <w:r w:rsidRPr="00002C0F">
        <w:rPr>
          <w:rStyle w:val="StyleBoldUnderline"/>
        </w:rPr>
        <w:t>In 2012, CO2</w:t>
      </w:r>
      <w:r w:rsidRPr="00002C0F">
        <w:rPr>
          <w:sz w:val="16"/>
          <w:szCs w:val="16"/>
        </w:rPr>
        <w:t xml:space="preserve"> </w:t>
      </w:r>
      <w:r w:rsidRPr="00002C0F">
        <w:rPr>
          <w:rStyle w:val="StyleBoldUnderline"/>
        </w:rPr>
        <w:t>accounted for about 82% of</w:t>
      </w:r>
      <w:r w:rsidRPr="00002C0F">
        <w:rPr>
          <w:sz w:val="16"/>
          <w:szCs w:val="16"/>
        </w:rPr>
        <w:t xml:space="preserve"> all </w:t>
      </w:r>
      <w:r w:rsidRPr="00002C0F">
        <w:rPr>
          <w:rStyle w:val="StyleBoldUnderline"/>
        </w:rPr>
        <w:t>U.S. greenhouse gas emissions from human activities</w:t>
      </w:r>
      <w:r w:rsidRPr="00002C0F">
        <w:rPr>
          <w:sz w:val="16"/>
          <w:szCs w:val="16"/>
        </w:rPr>
        <w:t xml:space="preserve">. Carbon dioxide is naturally present in the atmosphere as part of the Earth's carbon cycle (the natural circulation of carbon among the atmosphere, oceans, soil, plants, and animals). </w:t>
      </w:r>
      <w:r w:rsidRPr="00002C0F">
        <w:rPr>
          <w:rStyle w:val="StyleBoldUnderline"/>
        </w:rPr>
        <w:t>Human activities are altering the carbon cycle—both by adding more CO2 to the atmosphere and by influencing the ability of natural sinks, like forests, to remove CO2 from the atmosphere.</w:t>
      </w:r>
      <w:r w:rsidRPr="00002C0F">
        <w:rPr>
          <w:sz w:val="16"/>
          <w:szCs w:val="16"/>
        </w:rPr>
        <w:t xml:space="preserve"> While CO2 emissions come from a variety of natural sources, human-related emissions are responsible for the increase that has occurred in the atmosphere since the industrial revolution. [1] The </w:t>
      </w:r>
      <w:r w:rsidRPr="00002C0F">
        <w:rPr>
          <w:rStyle w:val="StyleBoldUnderline"/>
        </w:rPr>
        <w:t>main human activity that emits CO2 is the combustion of fossil fuels (coal, natural gas, and oil) for energy and transportation</w:t>
      </w:r>
      <w:r w:rsidRPr="00002C0F">
        <w:rPr>
          <w:sz w:val="16"/>
          <w:szCs w:val="16"/>
        </w:rPr>
        <w:t xml:space="preserve">, although certain industrial processes and land-use changes also emit CO2. </w:t>
      </w:r>
      <w:r w:rsidRPr="00002C0F">
        <w:rPr>
          <w:rStyle w:val="StyleBoldUnderline"/>
        </w:rPr>
        <w:t>The main sources of CO2 emissions</w:t>
      </w:r>
      <w:r w:rsidRPr="00002C0F">
        <w:rPr>
          <w:sz w:val="16"/>
          <w:szCs w:val="16"/>
        </w:rPr>
        <w:t xml:space="preserve"> in the United States </w:t>
      </w:r>
      <w:r w:rsidRPr="00002C0F">
        <w:rPr>
          <w:rStyle w:val="StyleBoldUnderline"/>
        </w:rPr>
        <w:t>are</w:t>
      </w:r>
      <w:r w:rsidRPr="00002C0F">
        <w:rPr>
          <w:sz w:val="16"/>
          <w:szCs w:val="16"/>
        </w:rPr>
        <w:t xml:space="preserve"> described below. </w:t>
      </w:r>
      <w:r w:rsidRPr="00002C0F">
        <w:rPr>
          <w:rStyle w:val="StyleBoldUnderline"/>
        </w:rPr>
        <w:t>Electricity</w:t>
      </w:r>
      <w:r w:rsidRPr="00002C0F">
        <w:rPr>
          <w:sz w:val="16"/>
          <w:szCs w:val="16"/>
        </w:rPr>
        <w:t xml:space="preserve">. Electricity is a significant source of energy in the United States and is used to power homes, business, and industry. The combustion of fossil fuels to generate electricity is the largest single source of CO2 emissions in the nation, accounting for about 38% of total U.S. CO2 emissions and 31% of total U.S. greenhouse gas emissions in 2012. The type of fossil fuel used to generate electricity will emit different amounts of CO2. To produce a given amount of electricity, burning coal will produce more CO2 than oil or natural gas. </w:t>
      </w:r>
      <w:r w:rsidRPr="00002C0F">
        <w:rPr>
          <w:rStyle w:val="StyleBoldUnderline"/>
        </w:rPr>
        <w:t>Transportation</w:t>
      </w:r>
      <w:r w:rsidRPr="00002C0F">
        <w:rPr>
          <w:sz w:val="16"/>
          <w:szCs w:val="16"/>
        </w:rPr>
        <w:t xml:space="preserve">. The combustion of fossil fuels such as gasoline </w:t>
      </w:r>
      <w:r w:rsidRPr="00002C0F">
        <w:rPr>
          <w:rStyle w:val="StyleBoldUnderline"/>
        </w:rPr>
        <w:t>and</w:t>
      </w:r>
      <w:r w:rsidRPr="00002C0F">
        <w:rPr>
          <w:sz w:val="16"/>
          <w:szCs w:val="16"/>
        </w:rPr>
        <w:t xml:space="preserve"> diesel to transport people and goods is the second largest source of CO2 emissions, accounting for about 32% of total U.S. CO2 emissions and 27% of total U.S. greenhouse gas emissions in 2012. This category includes transportation sources such as highway vehicles, air travel, marine transportation, and rail. </w:t>
      </w:r>
      <w:r w:rsidRPr="00002C0F">
        <w:rPr>
          <w:rStyle w:val="StyleBoldUnderline"/>
        </w:rPr>
        <w:t>Industry</w:t>
      </w:r>
      <w:r w:rsidRPr="00002C0F">
        <w:rPr>
          <w:sz w:val="16"/>
          <w:szCs w:val="16"/>
        </w:rPr>
        <w:t>. Many industrial processes emit CO2 through fossil fuel combustion. Several processes also produce CO2 emissions through chemical reactions that do not involve combustion, for example, the production and consumption of mineral products such as cement, the production of metals such as iron and steel, and the production of chemicals. Fossil fuel combustion from various industrial processes accounted for about 14% of total U.S. CO2 emissions and 12% of total U.S. greenhouse gas emissions in 2012. Note that many industrial processes also use electricity and therefore indirectly cause the emissions from the electricity production. Carbon dioxide is constantly being exchanged among the atmosphere, ocean, and land surface as it is both produced and absorbed by many microorganisms, plants, and animals. However, emissions and removal of CO2 by these natural processes tend to balance. Since the Industrial Revolution began around 1750</w:t>
      </w:r>
      <w:r w:rsidRPr="00002C0F">
        <w:rPr>
          <w:rStyle w:val="StyleBoldUnderline"/>
        </w:rPr>
        <w:t>, human activities have contributed substantially to climate change by adding CO2 and other heat-trapping gases to the atmosphere.</w:t>
      </w:r>
      <w:r w:rsidRPr="00002C0F">
        <w:rPr>
          <w:sz w:val="16"/>
          <w:szCs w:val="16"/>
        </w:rPr>
        <w:t xml:space="preserve"> In the United States, since 1990, the management of forests and non-agricultural land has acted as a net sink of </w:t>
      </w:r>
      <w:r w:rsidRPr="00002C0F">
        <w:rPr>
          <w:rStyle w:val="StyleBoldUnderline"/>
        </w:rPr>
        <w:t>CO2</w:t>
      </w:r>
      <w:r w:rsidRPr="00002C0F">
        <w:rPr>
          <w:sz w:val="16"/>
          <w:szCs w:val="16"/>
        </w:rPr>
        <w:t xml:space="preserve">, which means that more CO2 is removed from the atmosphere, and stored in plants and trees, than is emitted. This </w:t>
      </w:r>
      <w:r w:rsidRPr="00002C0F">
        <w:rPr>
          <w:rStyle w:val="StyleBoldUnderline"/>
        </w:rPr>
        <w:t>sink offset about 15% of total emissions in 2012</w:t>
      </w:r>
      <w:r w:rsidRPr="00002C0F">
        <w:rPr>
          <w:sz w:val="16"/>
          <w:szCs w:val="16"/>
        </w:rPr>
        <w:t xml:space="preserve"> and is discussed in more detail in the Land Use, Land-Use Change, and Forestry section.</w:t>
      </w:r>
    </w:p>
    <w:p w:rsidR="00106FD5" w:rsidRDefault="00106FD5" w:rsidP="00402B61">
      <w:pPr>
        <w:rPr>
          <w:sz w:val="16"/>
          <w:szCs w:val="16"/>
        </w:rPr>
      </w:pPr>
    </w:p>
    <w:p w:rsidR="00106FD5" w:rsidRDefault="00106FD5" w:rsidP="00106FD5">
      <w:pPr>
        <w:pStyle w:val="Heading4"/>
        <w:rPr>
          <w:shd w:val="clear" w:color="auto" w:fill="FFFFFF"/>
        </w:rPr>
      </w:pPr>
      <w:r>
        <w:rPr>
          <w:shd w:val="clear" w:color="auto" w:fill="FFFFFF"/>
        </w:rPr>
        <w:t>Only moving away from fossil fuels will solve warming. It’s too late to just improve fossil fuel technology</w:t>
      </w:r>
    </w:p>
    <w:p w:rsidR="00106FD5" w:rsidRPr="00106FD5" w:rsidRDefault="00106FD5" w:rsidP="00106FD5"/>
    <w:p w:rsidR="00106FD5" w:rsidRPr="00AE2975" w:rsidRDefault="00106FD5" w:rsidP="00106FD5">
      <w:pPr>
        <w:rPr>
          <w:rStyle w:val="StyleStyleBold12pt"/>
          <w:b w:val="0"/>
          <w:sz w:val="16"/>
          <w:szCs w:val="16"/>
        </w:rPr>
      </w:pPr>
      <w:r>
        <w:rPr>
          <w:rStyle w:val="StyleStyleBold12pt"/>
        </w:rPr>
        <w:t xml:space="preserve">Stephens 13 </w:t>
      </w:r>
      <w:r w:rsidRPr="00AA2B24">
        <w:rPr>
          <w:rStyle w:val="StyleStyleBold12pt"/>
          <w:b w:val="0"/>
          <w:sz w:val="16"/>
          <w:szCs w:val="16"/>
        </w:rPr>
        <w:t>Jennie C. Stephens</w:t>
      </w:r>
      <w:r w:rsidRPr="00AA2B24">
        <w:rPr>
          <w:rStyle w:val="StyleStyleBold12pt"/>
          <w:sz w:val="16"/>
          <w:szCs w:val="16"/>
        </w:rPr>
        <w:t xml:space="preserve"> </w:t>
      </w:r>
      <w:r w:rsidRPr="00AA2B24">
        <w:rPr>
          <w:color w:val="000000"/>
          <w:sz w:val="16"/>
          <w:szCs w:val="16"/>
          <w:shd w:val="clear" w:color="auto" w:fill="FFFFFF"/>
        </w:rPr>
        <w:t>Environmental Science and Policy</w:t>
      </w:r>
      <w:r>
        <w:rPr>
          <w:color w:val="000000"/>
          <w:sz w:val="16"/>
          <w:szCs w:val="16"/>
          <w:shd w:val="clear" w:color="auto" w:fill="FFFFFF"/>
        </w:rPr>
        <w:t>, “</w:t>
      </w:r>
      <w:r w:rsidRPr="00AE2975">
        <w:rPr>
          <w:color w:val="000000"/>
          <w:sz w:val="16"/>
          <w:szCs w:val="16"/>
          <w:shd w:val="clear" w:color="auto" w:fill="FFFFFF"/>
        </w:rPr>
        <w:t>Time to stop investing in carbon capture and storage and reduce government subsidies of fossil-fuels</w:t>
      </w:r>
      <w:r>
        <w:rPr>
          <w:color w:val="000000"/>
          <w:sz w:val="16"/>
          <w:szCs w:val="16"/>
          <w:shd w:val="clear" w:color="auto" w:fill="FFFFFF"/>
        </w:rPr>
        <w:t xml:space="preserve">,” </w:t>
      </w:r>
      <w:hyperlink r:id="rId20" w:history="1">
        <w:r w:rsidRPr="003A36D2">
          <w:rPr>
            <w:rStyle w:val="Hyperlink"/>
            <w:sz w:val="16"/>
            <w:szCs w:val="16"/>
            <w:shd w:val="clear" w:color="auto" w:fill="FFFFFF"/>
          </w:rPr>
          <w:t>http://onlinelibrary.wiley.com/doi/10.1002/wcc.266/full</w:t>
        </w:r>
      </w:hyperlink>
      <w:r>
        <w:rPr>
          <w:color w:val="000000"/>
          <w:sz w:val="16"/>
          <w:szCs w:val="16"/>
          <w:shd w:val="clear" w:color="auto" w:fill="FFFFFF"/>
        </w:rPr>
        <w:t>, 6/24/14, MRM</w:t>
      </w:r>
    </w:p>
    <w:p w:rsidR="00106FD5" w:rsidRPr="00843E1B" w:rsidRDefault="00106FD5" w:rsidP="00106FD5">
      <w:pPr>
        <w:rPr>
          <w:rStyle w:val="StyleBoldUnderline"/>
        </w:rPr>
      </w:pPr>
      <w:r>
        <w:rPr>
          <w:color w:val="000000"/>
          <w:sz w:val="18"/>
          <w:szCs w:val="18"/>
          <w:shd w:val="clear" w:color="auto" w:fill="FFFFFF"/>
        </w:rPr>
        <w:t xml:space="preserve">But it is becoming increasingly clear that investing in CCS is not money well spent. </w:t>
      </w:r>
      <w:r w:rsidRPr="00AE2975">
        <w:rPr>
          <w:rStyle w:val="StyleBoldUnderline"/>
        </w:rPr>
        <w:t xml:space="preserve">As the global climate-energy situation becomes increasingly dire, bold measures with near-term influence are needed to reduce, rather than sustain, fossil-fuel reliance. Governments </w:t>
      </w:r>
      <w:r>
        <w:rPr>
          <w:color w:val="000000"/>
          <w:sz w:val="18"/>
          <w:szCs w:val="18"/>
          <w:shd w:val="clear" w:color="auto" w:fill="FFFFFF"/>
        </w:rPr>
        <w:t xml:space="preserve">around the </w:t>
      </w:r>
      <w:r w:rsidRPr="00AE2975">
        <w:rPr>
          <w:rStyle w:val="StyleBoldUnderline"/>
        </w:rPr>
        <w:t>world need to divest in fossil-fuel technology and stop subsidizing CCS and other fossil-fuel technologies</w:t>
      </w:r>
      <w:r>
        <w:rPr>
          <w:color w:val="000000"/>
          <w:sz w:val="18"/>
          <w:szCs w:val="18"/>
          <w:shd w:val="clear" w:color="auto" w:fill="FFFFFF"/>
        </w:rPr>
        <w:t xml:space="preserve">. Instead of continuing to invest billions in CCS, </w:t>
      </w:r>
      <w:r w:rsidRPr="00AE2975">
        <w:rPr>
          <w:rStyle w:val="StyleBoldUnderline"/>
        </w:rPr>
        <w:t>governments should be investing more aggressively in technologies, policies, and initiatives that will accelerate a smooth transition to non-fossil-fuel-based energy systems</w:t>
      </w:r>
      <w:r>
        <w:rPr>
          <w:color w:val="000000"/>
          <w:sz w:val="18"/>
          <w:szCs w:val="18"/>
          <w:shd w:val="clear" w:color="auto" w:fill="FFFFFF"/>
        </w:rPr>
        <w:t xml:space="preserve">. Despite the challenges of envisioning a less-fossil-fuel-dependent energy future, we know that </w:t>
      </w:r>
      <w:r w:rsidRPr="00AE2975">
        <w:rPr>
          <w:rStyle w:val="StyleBoldUnderline"/>
        </w:rPr>
        <w:t xml:space="preserve">an eventual move away from fossil-fuels is inevitable. A </w:t>
      </w:r>
      <w:r w:rsidRPr="00AE2975">
        <w:rPr>
          <w:rStyle w:val="StyleBoldUnderline"/>
        </w:rPr>
        <w:lastRenderedPageBreak/>
        <w:t xml:space="preserve">decrease in </w:t>
      </w:r>
      <w:r>
        <w:rPr>
          <w:color w:val="000000"/>
          <w:sz w:val="18"/>
          <w:szCs w:val="18"/>
          <w:shd w:val="clear" w:color="auto" w:fill="FFFFFF"/>
        </w:rPr>
        <w:t xml:space="preserve">investment in fossil-based energy technology coupled with an increase </w:t>
      </w:r>
      <w:r w:rsidRPr="00AE2975">
        <w:rPr>
          <w:rStyle w:val="StyleBoldUnderline"/>
        </w:rPr>
        <w:t>in innovation investment in non-fossil-based energy systems will help us prepare for this transition promoting</w:t>
      </w:r>
      <w:r>
        <w:rPr>
          <w:color w:val="000000"/>
          <w:sz w:val="18"/>
          <w:szCs w:val="18"/>
          <w:shd w:val="clear" w:color="auto" w:fill="FFFFFF"/>
        </w:rPr>
        <w:t xml:space="preserve"> gradual change and reducing the likelihood of an abrupt, disruptive shift away from fossil-fuels.</w:t>
      </w:r>
    </w:p>
    <w:p w:rsidR="00106FD5" w:rsidRPr="007D55AA" w:rsidRDefault="00106FD5" w:rsidP="00402B61">
      <w:pPr>
        <w:rPr>
          <w:sz w:val="16"/>
          <w:szCs w:val="16"/>
        </w:rPr>
      </w:pPr>
    </w:p>
    <w:p w:rsidR="00421C3A" w:rsidRPr="005F015D" w:rsidRDefault="00421C3A" w:rsidP="005F015D">
      <w:pPr>
        <w:rPr>
          <w:sz w:val="18"/>
        </w:rPr>
      </w:pPr>
    </w:p>
    <w:p w:rsidR="00230D43" w:rsidRDefault="00230D43" w:rsidP="007D2CF8"/>
    <w:p w:rsidR="00294AD2" w:rsidRDefault="00294AD2" w:rsidP="00140F0C">
      <w:pPr>
        <w:pStyle w:val="Heading2"/>
      </w:pPr>
      <w:bookmarkStart w:id="10" w:name="_Toc391753446"/>
      <w:r>
        <w:lastRenderedPageBreak/>
        <w:t>Glaciers</w:t>
      </w:r>
      <w:bookmarkEnd w:id="10"/>
    </w:p>
    <w:p w:rsidR="00294AD2" w:rsidRDefault="00294AD2" w:rsidP="00294AD2"/>
    <w:p w:rsidR="00294AD2" w:rsidRDefault="00294AD2" w:rsidP="00294AD2">
      <w:pPr>
        <w:pStyle w:val="Heading4"/>
      </w:pPr>
      <w:r>
        <w:t>Glaciers</w:t>
      </w:r>
      <w:r w:rsidRPr="00AC5E6D">
        <w:t xml:space="preserve"> past the point of no return</w:t>
      </w:r>
    </w:p>
    <w:p w:rsidR="00294AD2" w:rsidRDefault="00294AD2" w:rsidP="00294AD2"/>
    <w:p w:rsidR="00294AD2" w:rsidRPr="007537F4" w:rsidRDefault="00294AD2" w:rsidP="00294AD2">
      <w:pPr>
        <w:rPr>
          <w:rStyle w:val="StyleStyleBold12pt"/>
        </w:rPr>
      </w:pPr>
      <w:r w:rsidRPr="007537F4">
        <w:rPr>
          <w:rStyle w:val="StyleStyleBold12pt"/>
        </w:rPr>
        <w:t>Rasmussen, 14</w:t>
      </w:r>
    </w:p>
    <w:p w:rsidR="00294AD2" w:rsidRPr="004B4A2C" w:rsidRDefault="00294AD2" w:rsidP="00294AD2">
      <w:pPr>
        <w:rPr>
          <w:rStyle w:val="StyleStyleBold12pt"/>
        </w:rPr>
      </w:pPr>
      <w:r>
        <w:rPr>
          <w:rStyle w:val="StyleStyleBold12pt"/>
          <w:b w:val="0"/>
          <w:sz w:val="22"/>
        </w:rPr>
        <w:t>(</w:t>
      </w:r>
      <w:r w:rsidRPr="007537F4">
        <w:rPr>
          <w:rStyle w:val="StyleStyleBold12pt"/>
          <w:b w:val="0"/>
          <w:sz w:val="22"/>
        </w:rPr>
        <w:t>Carol Rasmussen, NASA, 5/12/14,</w:t>
      </w:r>
      <w:r w:rsidRPr="004B4A2C">
        <w:rPr>
          <w:rStyle w:val="StyleStyleBold12pt"/>
        </w:rPr>
        <w:t xml:space="preserve"> </w:t>
      </w:r>
      <w:r w:rsidRPr="00151954">
        <w:t xml:space="preserve">“NASA-UCI Study Indicates Loss of West Antarctic Glaciers Appears Unstoppable”, </w:t>
      </w:r>
      <w:hyperlink r:id="rId21" w:history="1">
        <w:r w:rsidRPr="00151954">
          <w:rPr>
            <w:rStyle w:val="Hyperlink"/>
          </w:rPr>
          <w:t>http://www.nasa.gov/press/2014/may/nasa-uci-study-indicates-loss-of-west-antarctic-glaciers-appears-unstoppable/</w:t>
        </w:r>
      </w:hyperlink>
      <w:r>
        <w:rPr>
          <w:rStyle w:val="Hyperlink"/>
        </w:rPr>
        <w:t>, LL)</w:t>
      </w:r>
    </w:p>
    <w:p w:rsidR="00294AD2" w:rsidRPr="00BB4FA7" w:rsidRDefault="00294AD2" w:rsidP="00294AD2">
      <w:pPr>
        <w:rPr>
          <w:sz w:val="18"/>
        </w:rPr>
      </w:pPr>
      <w:r w:rsidRPr="006D3B86">
        <w:rPr>
          <w:rStyle w:val="StyleBoldUnderline"/>
        </w:rPr>
        <w:t>A new study by researchers at NASA and the University of California, Irvine, finds a rapidly melting section of the West Antarctic Ice Sheet appears to be in an irreversible state of decline</w:t>
      </w:r>
      <w:r w:rsidRPr="006D3B86">
        <w:t xml:space="preserve">, </w:t>
      </w:r>
      <w:r w:rsidRPr="00BB4FA7">
        <w:rPr>
          <w:sz w:val="18"/>
        </w:rPr>
        <w:t>with nothing to stop the glaciers in this area from melting into the sea.</w:t>
      </w:r>
      <w:r w:rsidR="00BB4FA7">
        <w:t xml:space="preserve"> </w:t>
      </w:r>
      <w:r w:rsidRPr="006D3B86">
        <w:rPr>
          <w:rStyle w:val="StyleBoldUnderline"/>
        </w:rPr>
        <w:t>The study presents multiple lines of evidence, incorporating 40 years of observations that indicate the glaciers in the Amundsen Sea sector of West Antarctica "have passed the point of no return</w:t>
      </w:r>
      <w:r w:rsidRPr="006D3B86">
        <w:t xml:space="preserve">," </w:t>
      </w:r>
      <w:r w:rsidRPr="00BB4FA7">
        <w:rPr>
          <w:sz w:val="18"/>
        </w:rPr>
        <w:t>according to glaciologist and lead author Eric Rignot, of UC Irvine and NASA's Jet Propulsion Laboratory (JPL) in Pasadena, California. The new study has been accepted for publication in the journal Geophysical Research Letters</w:t>
      </w:r>
      <w:r w:rsidRPr="006D3B86">
        <w:t>.</w:t>
      </w:r>
      <w:r w:rsidR="00BB4FA7">
        <w:t xml:space="preserve"> </w:t>
      </w:r>
      <w:r w:rsidRPr="006D3B86">
        <w:rPr>
          <w:rStyle w:val="StyleBoldUnderline"/>
        </w:rPr>
        <w:t>These glaciers already contribute significantly to sea level rise, releasing almost as much ice into the ocean annually as the entire Greenland Ice Sheet. They contain enough ice to raise global sea level by 4 feet (1.2 meter</w:t>
      </w:r>
      <w:r w:rsidRPr="006D3B86">
        <w:t xml:space="preserve">s) </w:t>
      </w:r>
      <w:r w:rsidRPr="00BB4FA7">
        <w:rPr>
          <w:sz w:val="18"/>
        </w:rPr>
        <w:t>and are melting faster than most scientists had expected. Rignot said</w:t>
      </w:r>
      <w:r w:rsidRPr="006D3B86">
        <w:t xml:space="preserve"> </w:t>
      </w:r>
      <w:r w:rsidRPr="006D3B86">
        <w:rPr>
          <w:rStyle w:val="StyleBoldUnderline"/>
        </w:rPr>
        <w:t>these findings will require an upward revision to current predictions of sea level rise.</w:t>
      </w:r>
      <w:r w:rsidR="00BB4FA7">
        <w:rPr>
          <w:rStyle w:val="StyleBoldUnderline"/>
        </w:rPr>
        <w:t xml:space="preserve"> </w:t>
      </w:r>
      <w:r w:rsidRPr="006D3B86">
        <w:rPr>
          <w:rStyle w:val="StyleBoldUnderline"/>
        </w:rPr>
        <w:t>"This sector will be a major contributor to sea level rise in the decades and centuries to come,"</w:t>
      </w:r>
      <w:r w:rsidRPr="006D3B86">
        <w:t xml:space="preserve"> </w:t>
      </w:r>
      <w:r w:rsidRPr="00BB4FA7">
        <w:rPr>
          <w:sz w:val="18"/>
        </w:rPr>
        <w:t>Rignot said. "A conservative estimate is it could take several centuries for all of the ice to flow into the sea."</w:t>
      </w:r>
    </w:p>
    <w:p w:rsidR="00294AD2" w:rsidRDefault="00294AD2" w:rsidP="00294AD2"/>
    <w:p w:rsidR="00E81408" w:rsidRDefault="00E81408" w:rsidP="00140F0C">
      <w:pPr>
        <w:pStyle w:val="Heading2"/>
      </w:pPr>
      <w:bookmarkStart w:id="11" w:name="_Toc391753447"/>
      <w:r>
        <w:lastRenderedPageBreak/>
        <w:t>Polar bears</w:t>
      </w:r>
      <w:bookmarkEnd w:id="11"/>
    </w:p>
    <w:p w:rsidR="00E81408" w:rsidRDefault="00E81408" w:rsidP="00E81408"/>
    <w:p w:rsidR="00E81408" w:rsidRDefault="00E81408" w:rsidP="00E81408">
      <w:pPr>
        <w:pStyle w:val="Heading4"/>
      </w:pPr>
      <w:r>
        <w:t>Polar bears will disappear due to GHG emissions</w:t>
      </w:r>
    </w:p>
    <w:p w:rsidR="00E81408" w:rsidRDefault="00E81408" w:rsidP="00E81408"/>
    <w:p w:rsidR="00E81408" w:rsidRDefault="00E81408" w:rsidP="00E81408">
      <w:pPr>
        <w:rPr>
          <w:rStyle w:val="StyleStyleBold12pt"/>
        </w:rPr>
      </w:pPr>
      <w:r>
        <w:rPr>
          <w:rStyle w:val="StyleStyleBold12pt"/>
        </w:rPr>
        <w:t>Broder and Revkin 7</w:t>
      </w:r>
    </w:p>
    <w:p w:rsidR="00E81408" w:rsidRDefault="00E81408" w:rsidP="00E81408">
      <w:pPr>
        <w:rPr>
          <w:rStyle w:val="StyleStyleBold12pt"/>
          <w:b w:val="0"/>
          <w:sz w:val="22"/>
        </w:rPr>
      </w:pPr>
      <w:r w:rsidRPr="004750D5">
        <w:rPr>
          <w:rStyle w:val="StyleStyleBold12pt"/>
          <w:b w:val="0"/>
          <w:sz w:val="22"/>
        </w:rPr>
        <w:t xml:space="preserve">(John M. Broder and Andrew C. Revkin, The New York Times, 9/8/2007, “Warming Is Seen As Wiping Out Most Polar Bears”, </w:t>
      </w:r>
      <w:hyperlink r:id="rId22" w:history="1">
        <w:r w:rsidRPr="004750D5">
          <w:rPr>
            <w:rStyle w:val="Hyperlink"/>
          </w:rPr>
          <w:t>http://www.nytimes.com/2007/09/08/science/earth/08polar.html?_r=0</w:t>
        </w:r>
      </w:hyperlink>
      <w:r w:rsidRPr="004750D5">
        <w:rPr>
          <w:rStyle w:val="StyleStyleBold12pt"/>
          <w:b w:val="0"/>
          <w:sz w:val="22"/>
        </w:rPr>
        <w:t>, LL)</w:t>
      </w:r>
    </w:p>
    <w:p w:rsidR="00E81408" w:rsidRDefault="00E81408" w:rsidP="00E81408">
      <w:pPr>
        <w:rPr>
          <w:rStyle w:val="StyleBoldUnderline"/>
        </w:rPr>
      </w:pPr>
      <w:r w:rsidRPr="00FA2BCB">
        <w:rPr>
          <w:rStyle w:val="Emphasis"/>
        </w:rPr>
        <w:t>Two-thirds of the world’s polar bears will disappear by 2050</w:t>
      </w:r>
      <w:r w:rsidRPr="00FA2BCB">
        <w:rPr>
          <w:rFonts w:asciiTheme="minorHAnsi" w:hAnsiTheme="minorHAnsi"/>
        </w:rPr>
        <w:t xml:space="preserve">, </w:t>
      </w:r>
      <w:r w:rsidRPr="00FA2BCB">
        <w:rPr>
          <w:rFonts w:asciiTheme="minorHAnsi" w:hAnsiTheme="minorHAnsi"/>
          <w:sz w:val="18"/>
        </w:rPr>
        <w:t>even under moderate projections for shrinking summer sea ice</w:t>
      </w:r>
      <w:r w:rsidRPr="00FA2BCB">
        <w:rPr>
          <w:rFonts w:asciiTheme="minorHAnsi" w:hAnsiTheme="minorHAnsi"/>
        </w:rPr>
        <w:t xml:space="preserve"> </w:t>
      </w:r>
      <w:r w:rsidRPr="00FA2BCB">
        <w:rPr>
          <w:rStyle w:val="Emphasis"/>
        </w:rPr>
        <w:t>caused by greenhouse gases</w:t>
      </w:r>
      <w:r w:rsidRPr="00FA2BCB">
        <w:rPr>
          <w:rFonts w:asciiTheme="minorHAnsi" w:hAnsiTheme="minorHAnsi"/>
        </w:rPr>
        <w:t xml:space="preserve"> </w:t>
      </w:r>
      <w:r w:rsidRPr="00FA2BCB">
        <w:rPr>
          <w:rFonts w:asciiTheme="minorHAnsi" w:hAnsiTheme="minorHAnsi"/>
          <w:sz w:val="18"/>
        </w:rPr>
        <w:t xml:space="preserve">in the atmosphere, government scientists reported on Friday.¶ </w:t>
      </w:r>
      <w:bookmarkStart w:id="12" w:name="secondParagraph"/>
      <w:bookmarkEnd w:id="12"/>
      <w:r w:rsidRPr="00FA2BCB">
        <w:rPr>
          <w:rFonts w:asciiTheme="minorHAnsi" w:hAnsiTheme="minorHAnsi"/>
          <w:sz w:val="18"/>
        </w:rPr>
        <w:t>The finding is part of a yearlong review of the effects of climate and ice changes on polar bears to help determine whether they should be protected under the Endangered Species Act. Scientists estimate the current polar bear population at 22,000</w:t>
      </w:r>
      <w:r w:rsidRPr="00FA2BCB">
        <w:rPr>
          <w:rStyle w:val="StyleBoldUnderline"/>
        </w:rPr>
        <w:t xml:space="preserve">.¶ The report, which the </w:t>
      </w:r>
      <w:hyperlink r:id="rId23" w:tooltip="More articles about United States Geological Survey" w:history="1">
        <w:r w:rsidRPr="00FA2BCB">
          <w:rPr>
            <w:rStyle w:val="StyleBoldUnderline"/>
          </w:rPr>
          <w:t>United States Geological Survey</w:t>
        </w:r>
      </w:hyperlink>
      <w:r w:rsidRPr="00FA2BCB">
        <w:rPr>
          <w:rStyle w:val="StyleBoldUnderline"/>
        </w:rPr>
        <w:t xml:space="preserve"> released here, offers stark prospects for polar bears as the world grows warmer.</w:t>
      </w:r>
      <w:r w:rsidRPr="00FA2BCB">
        <w:rPr>
          <w:rFonts w:asciiTheme="minorHAnsi" w:hAnsiTheme="minorHAnsi"/>
        </w:rPr>
        <w:t xml:space="preserve"> ¶ </w:t>
      </w:r>
      <w:r w:rsidRPr="00FA2BCB">
        <w:rPr>
          <w:rFonts w:asciiTheme="minorHAnsi" w:hAnsiTheme="minorHAnsi"/>
          <w:sz w:val="18"/>
        </w:rPr>
        <w:t>The scientists concluded that, while the bears were not likely to be driven to extinction, they would be largely relegated to the Arctic archipelago of Canada and spots off the northern Greenland coast, where summer sea ice tends to persist even in warm summers like this one, a shrinking that could be enough to reduce the bear population by two-thirds</w:t>
      </w:r>
      <w:r w:rsidRPr="00FA2BCB">
        <w:rPr>
          <w:rFonts w:asciiTheme="minorHAnsi" w:hAnsiTheme="minorHAnsi"/>
        </w:rPr>
        <w:t xml:space="preserve">.¶ </w:t>
      </w:r>
      <w:r w:rsidRPr="00FA2BCB">
        <w:rPr>
          <w:rStyle w:val="StyleBoldUnderline"/>
        </w:rPr>
        <w:t>The bears would disappear entirely from Alaska, the study said.¶ “As the sea ice goes, so goes the polar bear,” said Steven Amstrup, lead biologist for the survey team.</w:t>
      </w:r>
    </w:p>
    <w:p w:rsidR="00E81408" w:rsidRDefault="00E81408" w:rsidP="00E81408">
      <w:pPr>
        <w:rPr>
          <w:rStyle w:val="StyleBoldUnderline"/>
        </w:rPr>
      </w:pPr>
    </w:p>
    <w:p w:rsidR="00E81408" w:rsidRPr="004750D5" w:rsidRDefault="00E81408" w:rsidP="00E81408">
      <w:pPr>
        <w:pStyle w:val="Heading4"/>
        <w:rPr>
          <w:rFonts w:eastAsia="Times New Roman"/>
        </w:rPr>
      </w:pPr>
      <w:r w:rsidRPr="00FA2BCB">
        <w:rPr>
          <w:rStyle w:val="StyleBoldUnderline"/>
        </w:rPr>
        <w:br/>
      </w:r>
      <w:r>
        <w:rPr>
          <w:rFonts w:eastAsia="Times New Roman"/>
        </w:rPr>
        <w:t>Polar bear loss collapses ecosystems</w:t>
      </w:r>
    </w:p>
    <w:p w:rsidR="00E81408" w:rsidRDefault="00E81408" w:rsidP="00E81408">
      <w:pPr>
        <w:rPr>
          <w:rStyle w:val="StyleStyleBold12pt"/>
        </w:rPr>
      </w:pPr>
    </w:p>
    <w:p w:rsidR="00E81408" w:rsidRDefault="00E81408" w:rsidP="00E81408">
      <w:pPr>
        <w:rPr>
          <w:rStyle w:val="StyleStyleBold12pt"/>
        </w:rPr>
      </w:pPr>
      <w:r>
        <w:rPr>
          <w:rStyle w:val="StyleStyleBold12pt"/>
        </w:rPr>
        <w:t>wiseGEEK 14</w:t>
      </w:r>
    </w:p>
    <w:p w:rsidR="00E81408" w:rsidRDefault="00E81408" w:rsidP="00E81408">
      <w:pPr>
        <w:rPr>
          <w:rStyle w:val="StyleStyleBold12pt"/>
          <w:b w:val="0"/>
          <w:sz w:val="22"/>
        </w:rPr>
      </w:pPr>
      <w:r>
        <w:rPr>
          <w:rStyle w:val="StyleStyleBold12pt"/>
          <w:b w:val="0"/>
          <w:sz w:val="22"/>
        </w:rPr>
        <w:t>(</w:t>
      </w:r>
      <w:r w:rsidRPr="00043ACC">
        <w:rPr>
          <w:rStyle w:val="StyleStyleBold12pt"/>
          <w:b w:val="0"/>
          <w:sz w:val="22"/>
        </w:rPr>
        <w:t xml:space="preserve">wiseGEEK, 5/18/2014, “Why Should We Save Polar Bears?”, </w:t>
      </w:r>
      <w:hyperlink r:id="rId24" w:history="1">
        <w:r w:rsidRPr="00043ACC">
          <w:rPr>
            <w:rStyle w:val="Hyperlink"/>
          </w:rPr>
          <w:t>http://www.wisegeek.org/why-should-we-save-polar-bears.htm</w:t>
        </w:r>
      </w:hyperlink>
      <w:r w:rsidRPr="00043ACC">
        <w:rPr>
          <w:rStyle w:val="StyleStyleBold12pt"/>
          <w:b w:val="0"/>
          <w:sz w:val="22"/>
        </w:rPr>
        <w:t>, LL)</w:t>
      </w:r>
    </w:p>
    <w:p w:rsidR="00E81408" w:rsidRPr="00FA2BCB" w:rsidRDefault="00E81408" w:rsidP="00E81408">
      <w:pPr>
        <w:rPr>
          <w:b/>
          <w:bCs/>
        </w:rPr>
      </w:pPr>
      <w:r w:rsidRPr="00F27452">
        <w:rPr>
          <w:rFonts w:asciiTheme="minorHAnsi" w:hAnsiTheme="minorHAnsi"/>
          <w:sz w:val="18"/>
        </w:rPr>
        <w:t xml:space="preserve">An </w:t>
      </w:r>
      <w:hyperlink r:id="rId25" w:history="1">
        <w:r w:rsidRPr="00F27452">
          <w:rPr>
            <w:rStyle w:val="Hyperlink"/>
            <w:rFonts w:asciiTheme="minorHAnsi" w:eastAsiaTheme="majorEastAsia" w:hAnsiTheme="minorHAnsi"/>
            <w:sz w:val="18"/>
          </w:rPr>
          <w:t>ecosystem</w:t>
        </w:r>
      </w:hyperlink>
      <w:r w:rsidRPr="00F27452">
        <w:rPr>
          <w:rFonts w:asciiTheme="minorHAnsi" w:hAnsiTheme="minorHAnsi"/>
          <w:sz w:val="18"/>
        </w:rPr>
        <w:t xml:space="preserve"> is highly dependent on all of its parts, and removing even a single species can have potentially drastic consequences.</w:t>
      </w:r>
      <w:r w:rsidRPr="00F27452">
        <w:rPr>
          <w:rFonts w:asciiTheme="minorHAnsi" w:hAnsiTheme="minorHAnsi"/>
        </w:rPr>
        <w:t xml:space="preserve"> </w:t>
      </w:r>
      <w:r w:rsidRPr="00F27452">
        <w:rPr>
          <w:rStyle w:val="StyleBoldUnderline"/>
        </w:rPr>
        <w:t>Polar bears are an apex or top of the line predator in areas where they live. They feed on seal, fish and native populations of</w:t>
      </w:r>
      <w:r w:rsidRPr="00F27452">
        <w:rPr>
          <w:rFonts w:asciiTheme="minorHAnsi" w:hAnsiTheme="minorHAnsi"/>
        </w:rPr>
        <w:t xml:space="preserve"> </w:t>
      </w:r>
      <w:r w:rsidRPr="00F27452">
        <w:rPr>
          <w:rStyle w:val="StyleBoldUnderline"/>
        </w:rPr>
        <w:t xml:space="preserve">deer. Several other scavenging carnivores depend at least in part on the kills of polar bears. The failure to save polar bears might result in loss of species like the Arctic fox, which is currently not endangered.¶ Additionally, all large predators perform a very important function in their habitat: helping to regulate and control the populations of other species. </w:t>
      </w:r>
      <w:r w:rsidRPr="00F27452">
        <w:rPr>
          <w:rFonts w:asciiTheme="minorHAnsi" w:hAnsiTheme="minorHAnsi"/>
          <w:sz w:val="18"/>
        </w:rPr>
        <w:t xml:space="preserve">When an animal group loses its natural predators, overpopulation, sickness and mass die offs can result. Moreover, overpopulated groups can have a direct result in underpopulating other groups. A huge boom in population of Arctic seals would have a direct effect on the prey of seals, and could reduce numbers of certain types of fish and crustaceans. </w:t>
      </w:r>
      <w:r w:rsidRPr="00F27452">
        <w:rPr>
          <w:rFonts w:asciiTheme="minorHAnsi" w:hAnsiTheme="minorHAnsi"/>
          <w:sz w:val="8"/>
        </w:rPr>
        <w:t xml:space="preserve">¶ </w:t>
      </w:r>
      <w:r w:rsidRPr="00F27452">
        <w:rPr>
          <w:rFonts w:asciiTheme="minorHAnsi" w:hAnsiTheme="minorHAnsi"/>
          <w:sz w:val="18"/>
        </w:rPr>
        <w:t>This could have a direct effect on humans, who might have to compete with Arctic seals for food supplies from fish. If people want a more people-centered reason to save polar bears</w:t>
      </w:r>
      <w:r w:rsidRPr="00F27452">
        <w:rPr>
          <w:rStyle w:val="StyleBoldUnderline"/>
        </w:rPr>
        <w:t>, the lack of polar bears could ultimately affect human food supply and commercial fishing industries</w:t>
      </w:r>
      <w:r w:rsidRPr="00F27452">
        <w:rPr>
          <w:rFonts w:asciiTheme="minorHAnsi" w:hAnsiTheme="minorHAnsi"/>
        </w:rPr>
        <w:t xml:space="preserve">. </w:t>
      </w:r>
      <w:r w:rsidRPr="00F27452">
        <w:rPr>
          <w:rFonts w:asciiTheme="minorHAnsi" w:hAnsiTheme="minorHAnsi"/>
          <w:sz w:val="18"/>
        </w:rPr>
        <w:t>The idea that no species, including humans, lives without depending on others might be the most vital human reason to save this species.</w:t>
      </w:r>
    </w:p>
    <w:p w:rsidR="00E81408" w:rsidRPr="00FA2BCB" w:rsidRDefault="00E81408" w:rsidP="00E81408">
      <w:pPr>
        <w:pStyle w:val="NormalWeb"/>
        <w:rPr>
          <w:rFonts w:asciiTheme="minorHAnsi" w:hAnsiTheme="minorHAnsi"/>
          <w:sz w:val="18"/>
        </w:rPr>
      </w:pPr>
    </w:p>
    <w:p w:rsidR="00E81408" w:rsidRDefault="00E81408" w:rsidP="00E81408">
      <w:pPr>
        <w:pStyle w:val="Heading4"/>
      </w:pPr>
      <w:r>
        <w:t>Polar bear decline causes trophic cascade</w:t>
      </w:r>
    </w:p>
    <w:p w:rsidR="00E81408" w:rsidRDefault="00E81408" w:rsidP="00E81408">
      <w:pPr>
        <w:pStyle w:val="NormalWeb"/>
        <w:contextualSpacing/>
        <w:rPr>
          <w:rStyle w:val="StyleStyleBold12pt"/>
          <w:rFonts w:asciiTheme="minorHAnsi" w:hAnsiTheme="minorHAnsi"/>
        </w:rPr>
      </w:pPr>
      <w:r>
        <w:rPr>
          <w:rStyle w:val="StyleStyleBold12pt"/>
          <w:rFonts w:asciiTheme="minorHAnsi" w:hAnsiTheme="minorHAnsi"/>
        </w:rPr>
        <w:t>PBS 8</w:t>
      </w:r>
    </w:p>
    <w:p w:rsidR="00E81408" w:rsidRDefault="00E81408" w:rsidP="00E81408">
      <w:pPr>
        <w:pStyle w:val="NormalWeb"/>
        <w:contextualSpacing/>
        <w:rPr>
          <w:rStyle w:val="StyleStyleBold12pt"/>
          <w:rFonts w:asciiTheme="minorHAnsi" w:hAnsiTheme="minorHAnsi"/>
        </w:rPr>
      </w:pPr>
      <w:r w:rsidRPr="00B34116">
        <w:rPr>
          <w:rStyle w:val="StyleStyleBold12pt"/>
          <w:rFonts w:asciiTheme="minorHAnsi" w:hAnsiTheme="minorHAnsi"/>
          <w:b w:val="0"/>
          <w:sz w:val="22"/>
        </w:rPr>
        <w:lastRenderedPageBreak/>
        <w:t xml:space="preserve">(PBS, 2/2008, “The Melting Arctic’s Impact On Its Ecosystem”, </w:t>
      </w:r>
      <w:hyperlink r:id="rId26" w:history="1">
        <w:r w:rsidRPr="00B34116">
          <w:rPr>
            <w:rStyle w:val="Hyperlink"/>
            <w:rFonts w:asciiTheme="minorHAnsi" w:hAnsiTheme="minorHAnsi"/>
            <w:sz w:val="22"/>
          </w:rPr>
          <w:t>http://www.pbs.org/wnet/nature/episodes/arctic-bears/%20the-melting-arctics-impact-on-itsecosystem/780/</w:t>
        </w:r>
      </w:hyperlink>
      <w:r w:rsidRPr="00B34116">
        <w:rPr>
          <w:rStyle w:val="StyleStyleBold12pt"/>
          <w:rFonts w:asciiTheme="minorHAnsi" w:hAnsiTheme="minorHAnsi"/>
          <w:b w:val="0"/>
          <w:sz w:val="22"/>
        </w:rPr>
        <w:t>, LL)</w:t>
      </w:r>
    </w:p>
    <w:p w:rsidR="00E81408" w:rsidRPr="00F27452" w:rsidRDefault="00E81408" w:rsidP="00E81408">
      <w:pPr>
        <w:pStyle w:val="NormalWeb"/>
        <w:rPr>
          <w:rStyle w:val="StyleBoldUnderline"/>
        </w:rPr>
      </w:pPr>
      <w:r w:rsidRPr="00F27452">
        <w:rPr>
          <w:rStyle w:val="StyleBoldUnderline"/>
        </w:rPr>
        <w:t>The disappearance of sea ice is a particularly dire threat to the polar bear</w:t>
      </w:r>
      <w:r w:rsidRPr="00F27452">
        <w:rPr>
          <w:rFonts w:asciiTheme="minorHAnsi" w:hAnsiTheme="minorHAnsi"/>
          <w:sz w:val="22"/>
          <w:szCs w:val="22"/>
        </w:rPr>
        <w:t xml:space="preserve">, </w:t>
      </w:r>
      <w:r w:rsidRPr="00F27452">
        <w:rPr>
          <w:rFonts w:asciiTheme="minorHAnsi" w:hAnsiTheme="minorHAnsi"/>
          <w:sz w:val="18"/>
          <w:szCs w:val="22"/>
        </w:rPr>
        <w:t>a super specialist in the Arctic environment. Polar bears rely on the ice to hunt seals, their main food source, and also to rest between hunts out on the ice. Trapped, drowning and starving bears have become such a concern that in September 2007, the U.S. Geological Survey (USGS) released a series of studies that led its scientists to conclude that “future reduction of sea ice in the Arctic could result in a loss of two-thirds of the world’s polar bear population within 50 years.” As sad as such a fate for this majestic creature would be, the</w:t>
      </w:r>
      <w:r w:rsidRPr="00F27452">
        <w:rPr>
          <w:rFonts w:asciiTheme="minorHAnsi" w:hAnsiTheme="minorHAnsi"/>
          <w:sz w:val="22"/>
          <w:szCs w:val="22"/>
        </w:rPr>
        <w:t xml:space="preserve"> </w:t>
      </w:r>
      <w:r w:rsidRPr="00F27452">
        <w:rPr>
          <w:rStyle w:val="StyleBoldUnderline"/>
        </w:rPr>
        <w:t>consequences would extend far beyond the bear. A polar bear decline could trigger what biologists call a “trophic cascade,” or a complete uncoupling of the Arctic food chain. As</w:t>
      </w:r>
      <w:r w:rsidRPr="00F27452">
        <w:rPr>
          <w:rFonts w:asciiTheme="minorHAnsi" w:hAnsiTheme="minorHAnsi"/>
          <w:sz w:val="22"/>
          <w:szCs w:val="22"/>
        </w:rPr>
        <w:t xml:space="preserve"> </w:t>
      </w:r>
      <w:r w:rsidRPr="00F27452">
        <w:rPr>
          <w:rFonts w:asciiTheme="minorHAnsi" w:hAnsiTheme="minorHAnsi"/>
          <w:sz w:val="18"/>
          <w:szCs w:val="22"/>
        </w:rPr>
        <w:t>much attention as the effects of melting sea ice on polar bears has drawn of late, it is important to understand that</w:t>
      </w:r>
      <w:r w:rsidRPr="00F27452">
        <w:rPr>
          <w:rFonts w:asciiTheme="minorHAnsi" w:hAnsiTheme="minorHAnsi"/>
          <w:sz w:val="22"/>
          <w:szCs w:val="22"/>
        </w:rPr>
        <w:t xml:space="preserve"> </w:t>
      </w:r>
      <w:r w:rsidRPr="00F27452">
        <w:rPr>
          <w:rStyle w:val="StyleBoldUnderline"/>
        </w:rPr>
        <w:t>the thaw will have immediate effects on everything in the marine food chain, from benthic invertebrates to marine mammals.</w:t>
      </w:r>
    </w:p>
    <w:p w:rsidR="00E81408" w:rsidRPr="00B34116" w:rsidRDefault="00E81408" w:rsidP="00E81408">
      <w:pPr>
        <w:spacing w:before="100" w:beforeAutospacing="1" w:after="100" w:afterAutospacing="1"/>
        <w:rPr>
          <w:rFonts w:asciiTheme="minorHAnsi" w:eastAsia="Times New Roman" w:hAnsiTheme="minorHAnsi" w:cs="Times New Roman"/>
          <w:szCs w:val="24"/>
        </w:rPr>
      </w:pPr>
    </w:p>
    <w:p w:rsidR="00E81408" w:rsidRDefault="00E81408" w:rsidP="00E81408">
      <w:pPr>
        <w:pStyle w:val="Heading4"/>
        <w:rPr>
          <w:rFonts w:eastAsia="Times New Roman"/>
        </w:rPr>
      </w:pPr>
      <w:r>
        <w:rPr>
          <w:rFonts w:eastAsia="Times New Roman"/>
        </w:rPr>
        <w:t>Polar bears key to stopping obesity</w:t>
      </w:r>
    </w:p>
    <w:p w:rsidR="00E81408" w:rsidRDefault="00E81408" w:rsidP="00E81408"/>
    <w:p w:rsidR="00E81408" w:rsidRDefault="00E81408" w:rsidP="00E81408">
      <w:pPr>
        <w:rPr>
          <w:rStyle w:val="StyleStyleBold12pt"/>
        </w:rPr>
      </w:pPr>
      <w:r>
        <w:rPr>
          <w:rStyle w:val="StyleStyleBold12pt"/>
        </w:rPr>
        <w:t>The Telegraph 14</w:t>
      </w:r>
    </w:p>
    <w:p w:rsidR="00E81408" w:rsidRDefault="00E81408" w:rsidP="00E81408">
      <w:pPr>
        <w:rPr>
          <w:rStyle w:val="StyleStyleBold12pt"/>
          <w:b w:val="0"/>
          <w:sz w:val="22"/>
        </w:rPr>
      </w:pPr>
      <w:r w:rsidRPr="0072419F">
        <w:rPr>
          <w:rStyle w:val="StyleStyleBold12pt"/>
          <w:b w:val="0"/>
          <w:sz w:val="22"/>
        </w:rPr>
        <w:t xml:space="preserve">(The Telegraph, 5/8/2014, “Polar bears could hold key to solving obesity crisis”, </w:t>
      </w:r>
      <w:hyperlink r:id="rId27" w:history="1">
        <w:r w:rsidRPr="0072419F">
          <w:rPr>
            <w:rStyle w:val="Hyperlink"/>
          </w:rPr>
          <w:t>http://www.telegraph.co.uk/health/10817836/Polar-bears-could-hold-key-to-solving-obesity-crisis.html</w:t>
        </w:r>
      </w:hyperlink>
      <w:r w:rsidRPr="0072419F">
        <w:rPr>
          <w:rStyle w:val="StyleStyleBold12pt"/>
          <w:b w:val="0"/>
          <w:sz w:val="22"/>
        </w:rPr>
        <w:t>, LL)</w:t>
      </w:r>
    </w:p>
    <w:p w:rsidR="00E81408" w:rsidRDefault="00E81408" w:rsidP="00E81408">
      <w:pPr>
        <w:rPr>
          <w:rFonts w:asciiTheme="minorHAnsi" w:eastAsia="Times New Roman" w:hAnsiTheme="minorHAnsi" w:cs="Times New Roman"/>
          <w:sz w:val="18"/>
        </w:rPr>
      </w:pPr>
      <w:r w:rsidRPr="00F27452">
        <w:rPr>
          <w:rStyle w:val="StyleBoldUnderline"/>
        </w:rPr>
        <w:t>Polar bears may hold the answer to the obesity crisis in their genes, new research has shown. ¶ A study of the animal's DNA reveals it is uniquely evolved to cope with a high fat diet that would prove disastrous to a human. ¶ The bears prey on blubber-rich seals, and also scavenge the fatty carcasses of whales. ¶ Half their body weight consists of fat and their cholesterol levels are sky high, yet they are untroubled by heart disease. ¶ Now scientists believe they know the polar bear's secret - several mutated genes</w:t>
      </w:r>
      <w:r w:rsidRPr="00F27452">
        <w:rPr>
          <w:rFonts w:asciiTheme="minorHAnsi" w:eastAsia="Times New Roman" w:hAnsiTheme="minorHAnsi" w:cs="Times New Roman"/>
        </w:rPr>
        <w:t xml:space="preserve"> </w:t>
      </w:r>
      <w:r w:rsidRPr="00F27452">
        <w:rPr>
          <w:rFonts w:asciiTheme="minorHAnsi" w:eastAsia="Times New Roman" w:hAnsiTheme="minorHAnsi" w:cs="Times New Roman"/>
          <w:sz w:val="18"/>
        </w:rPr>
        <w:t xml:space="preserve">involved in fatty acid metabolism and cardiovascular function. ¶ The genes appear to be crucial to the bears' adaptation to extreme conditions in the high Arctic and </w:t>
      </w:r>
      <w:r w:rsidRPr="00F27452">
        <w:rPr>
          <w:rStyle w:val="StyleBoldUnderline"/>
        </w:rPr>
        <w:t xml:space="preserve">may explain how they avoid clogged arteries. </w:t>
      </w:r>
      <w:r w:rsidRPr="00F27452">
        <w:rPr>
          <w:rFonts w:asciiTheme="minorHAnsi" w:eastAsia="Times New Roman" w:hAnsiTheme="minorHAnsi" w:cs="Times New Roman"/>
        </w:rPr>
        <w:t xml:space="preserve">¶ </w:t>
      </w:r>
      <w:r w:rsidRPr="00F27452">
        <w:rPr>
          <w:rFonts w:asciiTheme="minorHAnsi" w:eastAsia="Times New Roman" w:hAnsiTheme="minorHAnsi" w:cs="Times New Roman"/>
          <w:sz w:val="18"/>
        </w:rPr>
        <w:t>Scientists hope understanding how they work will help them find new ways to fight human obesity. ¶ Lead researcher Professor Rasmus Nielsen, from the University of California at Berkeley, US, said: ''The promise of comparative genomics is that we learn how other organisms deal with conditions that we also are exposed to. ¶ ''For example</w:t>
      </w:r>
      <w:r w:rsidRPr="00F27452">
        <w:rPr>
          <w:rFonts w:asciiTheme="minorHAnsi" w:eastAsia="Times New Roman" w:hAnsiTheme="minorHAnsi" w:cs="Times New Roman"/>
        </w:rPr>
        <w:t xml:space="preserve">, </w:t>
      </w:r>
      <w:r w:rsidRPr="00F27452">
        <w:rPr>
          <w:rStyle w:val="StyleBoldUnderline"/>
        </w:rPr>
        <w:t xml:space="preserve">polar bears have adapted genetically to a high fat diet that many people now impose on themselves. ¶ ''If we learn a bit about the genes that allows them to deal with that, perhaps that will give us tools to modulate human physiology down the line.'' </w:t>
      </w:r>
      <w:r w:rsidRPr="00F27452">
        <w:rPr>
          <w:rFonts w:asciiTheme="minorHAnsi" w:eastAsia="Times New Roman" w:hAnsiTheme="minorHAnsi" w:cs="Times New Roman"/>
        </w:rPr>
        <w:t xml:space="preserve">¶ </w:t>
      </w:r>
      <w:r w:rsidRPr="00F27452">
        <w:rPr>
          <w:rFonts w:asciiTheme="minorHAnsi" w:eastAsia="Times New Roman" w:hAnsiTheme="minorHAnsi" w:cs="Times New Roman"/>
          <w:sz w:val="18"/>
        </w:rPr>
        <w:t>Colleague Dr Eline Lorenzen, also from Berkeley, said: ''For polar bears, profound obesity is a benign state. ¶ ''We wanted to understand how they are able to cope with that.'' ¶ The study, published in the journal Cell, showed that the polar bear is a much younger species than was previously thought. ¶ Polar bears diverged from brown bears less than 500,000 years ago, compared with previous estimates of up to five million years. ¶ After setting off on their own evolutionary path they rapidly changed to adapt to Arctic life. ¶ Not only did their fur become white, but genes that affected their metabolism and heart function altered. ¶ One gene, known as APOB, plays a role in moving cholesterol from the bloodstream into cells, thereby reducing the risk of heart disease. ¶ Danish co-author Dr Eske Willerslev, from the University of Copenhagen, said: ''Such a drastic genetic response to chronically elevated levels of fat and cholesterol in the diet has not previously been reported. ¶ ''It certainly encourages a move beyond the standard model organisms in our search for the underlying genetic causes of human cardiovascular disease</w:t>
      </w:r>
      <w:r w:rsidRPr="00F27452">
        <w:rPr>
          <w:rFonts w:asciiTheme="minorHAnsi" w:eastAsia="Times New Roman" w:hAnsiTheme="minorHAnsi" w:cs="Times New Roman"/>
        </w:rPr>
        <w:t xml:space="preserve">.'' ¶ </w:t>
      </w:r>
      <w:r w:rsidRPr="00F27452">
        <w:rPr>
          <w:rStyle w:val="StyleBoldUnderline"/>
        </w:rPr>
        <w:t>The research</w:t>
      </w:r>
      <w:r w:rsidRPr="00F27452">
        <w:rPr>
          <w:rFonts w:asciiTheme="minorHAnsi" w:eastAsia="Times New Roman" w:hAnsiTheme="minorHAnsi" w:cs="Times New Roman"/>
        </w:rPr>
        <w:t xml:space="preserve"> involved sequencing and analysing the complete genomes, or genetic codes, of 79 polar bears from Greenland and 10 brown bears from around the world. ¶ </w:t>
      </w:r>
      <w:r w:rsidRPr="00F27452">
        <w:rPr>
          <w:rStyle w:val="StyleBoldUnderline"/>
        </w:rPr>
        <w:t>It comes at a time when the polar bear population - estimated at no more than 20,000 - 25,000 - is declining and the animal's habitat, Arctic sea ice, rapidly va</w:t>
      </w:r>
      <w:r w:rsidRPr="00F27452">
        <w:rPr>
          <w:rFonts w:asciiTheme="minorHAnsi" w:eastAsia="Times New Roman" w:hAnsiTheme="minorHAnsi" w:cs="Times New Roman"/>
        </w:rPr>
        <w:t>nishing.</w:t>
      </w:r>
      <w:r w:rsidRPr="00233F36">
        <w:rPr>
          <w:rFonts w:asciiTheme="minorHAnsi" w:eastAsia="Times New Roman" w:hAnsiTheme="minorHAnsi" w:cs="Times New Roman"/>
        </w:rPr>
        <w:t xml:space="preserve"> </w:t>
      </w:r>
      <w:r w:rsidRPr="00F27452">
        <w:rPr>
          <w:rFonts w:asciiTheme="minorHAnsi" w:eastAsia="Times New Roman" w:hAnsiTheme="minorHAnsi" w:cs="Times New Roman"/>
          <w:sz w:val="18"/>
        </w:rPr>
        <w:t xml:space="preserve">¶ As higher latitudes warm, brown bears are moving further north and occasionally interbreeding with their distant Arctic cousins. ¶ The animals' ability to interbreed is the result of a genetic relationship a tenth of the distance between humans and chimpanzees, the scientists said. ¶ ''All the unique adaptations polar bears have to the Arctic environment must have evolved in a very short amount of time,'' Prof Nielsen said. ¶ ''These adaptations include not only a change from brown to white fur and development of a sleeker body, but big </w:t>
      </w:r>
      <w:r w:rsidRPr="00F27452">
        <w:rPr>
          <w:rFonts w:asciiTheme="minorHAnsi" w:eastAsia="Times New Roman" w:hAnsiTheme="minorHAnsi" w:cs="Times New Roman"/>
          <w:sz w:val="18"/>
        </w:rPr>
        <w:lastRenderedPageBreak/>
        <w:t xml:space="preserve">physiological and metabolic changes as well. ¶ ''There has been a lot of debate about it, but I think we really nailed down what the divergence time is between them, and it is surprisingly recent.'' </w:t>
      </w:r>
    </w:p>
    <w:p w:rsidR="00FD7F9D" w:rsidRDefault="00FD7F9D" w:rsidP="00E81408">
      <w:pPr>
        <w:rPr>
          <w:rFonts w:asciiTheme="minorHAnsi" w:eastAsia="Times New Roman" w:hAnsiTheme="minorHAnsi" w:cs="Times New Roman"/>
          <w:sz w:val="18"/>
        </w:rPr>
      </w:pPr>
    </w:p>
    <w:p w:rsidR="00FD7F9D" w:rsidRDefault="00FD7F9D" w:rsidP="00FD7F9D">
      <w:pPr>
        <w:pStyle w:val="Heading4"/>
      </w:pPr>
      <w:r w:rsidRPr="00FD7F9D">
        <w:t>Growing rates of obesity threatens military readiness and national security</w:t>
      </w:r>
      <w:r w:rsidR="00051D24">
        <w:t xml:space="preserve"> – FIND ME PUHLEAZ</w:t>
      </w:r>
    </w:p>
    <w:p w:rsidR="00D858A1" w:rsidRDefault="00D858A1" w:rsidP="00D858A1"/>
    <w:p w:rsidR="00241A6D" w:rsidRDefault="00241A6D" w:rsidP="00241A6D">
      <w:pPr>
        <w:pStyle w:val="Heading2"/>
      </w:pPr>
      <w:bookmarkStart w:id="13" w:name="_Toc391753448"/>
      <w:r>
        <w:lastRenderedPageBreak/>
        <w:t>Coral Reefs</w:t>
      </w:r>
      <w:bookmarkEnd w:id="13"/>
    </w:p>
    <w:p w:rsidR="00241A6D" w:rsidRPr="006E4101" w:rsidRDefault="00241A6D" w:rsidP="00241A6D">
      <w:pPr>
        <w:pStyle w:val="Heading4"/>
      </w:pPr>
      <w:r>
        <w:t>Warming destroys reefs- the most important ecosystems on earth</w:t>
      </w:r>
    </w:p>
    <w:p w:rsidR="00241A6D" w:rsidRPr="0024055C" w:rsidRDefault="00241A6D" w:rsidP="00241A6D">
      <w:r w:rsidRPr="00BF57A1">
        <w:rPr>
          <w:rStyle w:val="StyleStyleBold12pt"/>
        </w:rPr>
        <w:t>Optimist Staff 2013</w:t>
      </w:r>
      <w:r>
        <w:t xml:space="preserve"> (Scientists explore limiting ocean warming to preserve coral reefs; May 5;optimistworld.com/ocean-warming-coral-reefs/; kdf)</w:t>
      </w:r>
    </w:p>
    <w:p w:rsidR="00241A6D" w:rsidRPr="006E4101" w:rsidRDefault="00241A6D" w:rsidP="00241A6D">
      <w:pPr>
        <w:rPr>
          <w:sz w:val="16"/>
        </w:rPr>
      </w:pPr>
      <w:r w:rsidRPr="006E4101">
        <w:rPr>
          <w:rStyle w:val="StyleBoldUnderline"/>
        </w:rPr>
        <w:t>Limiting the amount of warming experienced by the world's oceans in the future could buy some time for tropical coral reefs,</w:t>
      </w:r>
      <w:r w:rsidRPr="006E4101">
        <w:rPr>
          <w:sz w:val="16"/>
        </w:rPr>
        <w:t xml:space="preserve"> say researchers.</w:t>
      </w:r>
      <w:r w:rsidRPr="006E4101">
        <w:rPr>
          <w:sz w:val="12"/>
        </w:rPr>
        <w:t>¶</w:t>
      </w:r>
      <w:r w:rsidRPr="006E4101">
        <w:rPr>
          <w:sz w:val="16"/>
        </w:rPr>
        <w:t xml:space="preserve"> </w:t>
      </w:r>
      <w:r w:rsidRPr="006E4101">
        <w:rPr>
          <w:rStyle w:val="StyleBoldUnderline"/>
        </w:rPr>
        <w:t>Shallow-water tropical coral reefs are amongst the most productive and diverse ecosystems on the planet</w:t>
      </w:r>
      <w:r w:rsidRPr="006E4101">
        <w:rPr>
          <w:sz w:val="16"/>
        </w:rPr>
        <w:t xml:space="preserve">. They are currently in decline due to increasing frequency of bleaching events, linked to rising temperatures and fossil fuel emissions. </w:t>
      </w:r>
      <w:r w:rsidRPr="006E4101">
        <w:rPr>
          <w:sz w:val="12"/>
        </w:rPr>
        <w:t>¶</w:t>
      </w:r>
      <w:r w:rsidRPr="006E4101">
        <w:rPr>
          <w:sz w:val="16"/>
        </w:rPr>
        <w:t xml:space="preserve"> This latest study, from the University of Bristol , used computer models to investigate how shallow-water tropical coral reef habitats may respond to climate change over the coming decades. The researchers modelled whether artificial means of limiting global temperatures – known as solar radiation 'geoengineering' – could help. Their results suggest that if geoengineering could be successfully deployed then the decline of suitable habitats for tropical coral reefs could be slowed.</w:t>
      </w:r>
      <w:r w:rsidRPr="006E4101">
        <w:rPr>
          <w:sz w:val="12"/>
        </w:rPr>
        <w:t>¶</w:t>
      </w:r>
      <w:r w:rsidRPr="006E4101">
        <w:rPr>
          <w:sz w:val="16"/>
        </w:rPr>
        <w:t xml:space="preserve"> Dr Elena Couce and colleagues found </w:t>
      </w:r>
      <w:r w:rsidRPr="006E4101">
        <w:rPr>
          <w:rStyle w:val="StyleBoldUnderline"/>
        </w:rPr>
        <w:t xml:space="preserve">that restricting greenhouse warming to three watts per square metre </w:t>
      </w:r>
      <w:r w:rsidRPr="006E4101">
        <w:rPr>
          <w:sz w:val="16"/>
        </w:rPr>
        <w:t xml:space="preserve">(equivalent to just 50-100 parts per million carbon dioxide, or approximately half again the increase since the Industrial Revolution) </w:t>
      </w:r>
      <w:r w:rsidRPr="006E4101">
        <w:rPr>
          <w:rStyle w:val="StyleBoldUnderline"/>
        </w:rPr>
        <w:t>is needed in order to avoid large-scale reductions in reef habitat occurring in the future.</w:t>
      </w:r>
      <w:r w:rsidRPr="006E4101">
        <w:rPr>
          <w:rStyle w:val="StyleBoldUnderline"/>
          <w:sz w:val="12"/>
          <w:u w:val="none"/>
        </w:rPr>
        <w:t>¶</w:t>
      </w:r>
      <w:r w:rsidRPr="006E4101">
        <w:rPr>
          <w:sz w:val="16"/>
        </w:rPr>
        <w:t xml:space="preserve"> Dr Couce said: </w:t>
      </w:r>
      <w:r w:rsidRPr="006E4101">
        <w:rPr>
          <w:rStyle w:val="StyleBoldUnderline"/>
        </w:rPr>
        <w:t>"If sea surface temperatures continue to rise, our models predict a large habitat collapse in the tropical western Pacific which would affect some of the most biodiverse coral reefs in the world.</w:t>
      </w:r>
      <w:r w:rsidRPr="006E4101">
        <w:rPr>
          <w:sz w:val="16"/>
        </w:rPr>
        <w:t xml:space="preserve"> To protect shallow-water tropical coral reefs, the warming experienced by the world's oceans needs to be limited." </w:t>
      </w:r>
      <w:r w:rsidRPr="006E4101">
        <w:rPr>
          <w:sz w:val="12"/>
        </w:rPr>
        <w:t>¶</w:t>
      </w:r>
      <w:r w:rsidRPr="006E4101">
        <w:rPr>
          <w:sz w:val="16"/>
        </w:rPr>
        <w:t xml:space="preserve"> The researchers sounded a note of caution however. They said that over-engineering the climate could actually be detrimental as tropical corals do not favour overly-cool conditions.</w:t>
      </w:r>
    </w:p>
    <w:p w:rsidR="00140F0C" w:rsidRDefault="00140F0C" w:rsidP="00241A6D">
      <w:pPr>
        <w:rPr>
          <w:rStyle w:val="StyleStyleBold12pt"/>
        </w:rPr>
      </w:pPr>
    </w:p>
    <w:p w:rsidR="00140F0C" w:rsidRDefault="00140F0C" w:rsidP="00241A6D">
      <w:pPr>
        <w:rPr>
          <w:rStyle w:val="StyleStyleBold12pt"/>
        </w:rPr>
      </w:pPr>
    </w:p>
    <w:p w:rsidR="00241A6D" w:rsidRDefault="00241A6D" w:rsidP="00241A6D">
      <w:r w:rsidRPr="006F2D1E">
        <w:rPr>
          <w:rStyle w:val="StyleStyleBold12pt"/>
        </w:rPr>
        <w:t>Hoegh-Guldberg et al 2007</w:t>
      </w:r>
      <w:r>
        <w:t xml:space="preserve"> (O. Hoegh-Guldberg, P. J. Mumby, A. J. Hooten, R. S. Steneck, P. Greenfield, E.Gomez, C. D. Harvell, P. F. Sale, A. J. Edwards, K. Caldeira, N. Knowlton, C. M. Eakin, R.Iglesias-Prieto, N. Muthiga, R. H. Bradbury, A. Dubi and M. E. Hatziolos; Coral Reefs under Rapid Climate Change and Ocean Acidification; Science, New Series, Vol. 318, No. 5857 (Dec. 14, 2007), pp. 1737-1742; kdf)</w:t>
      </w:r>
    </w:p>
    <w:p w:rsidR="00241A6D" w:rsidRPr="008F0AED" w:rsidRDefault="00241A6D" w:rsidP="00241A6D"/>
    <w:p w:rsidR="00241A6D" w:rsidRPr="00140F0C" w:rsidRDefault="00241A6D" w:rsidP="00241A6D">
      <w:pPr>
        <w:rPr>
          <w:rStyle w:val="StyleBoldUnderline"/>
        </w:rPr>
      </w:pPr>
      <w:r w:rsidRPr="008F0AED">
        <w:t>The scenarios presented here are likely to have se</w:t>
      </w:r>
      <w:r w:rsidRPr="008F0AED">
        <w:rPr>
          <w:sz w:val="12"/>
        </w:rPr>
        <w:t xml:space="preserve">¶ </w:t>
      </w:r>
      <w:r w:rsidRPr="008F0AED">
        <w:t>rious consequences for subsistence-dependent so</w:t>
      </w:r>
      <w:r w:rsidRPr="008F0AED">
        <w:rPr>
          <w:sz w:val="12"/>
        </w:rPr>
        <w:t xml:space="preserve">¶ </w:t>
      </w:r>
      <w:r w:rsidRPr="008F0AED">
        <w:t>cieties, as well as on wider regional economies</w:t>
      </w:r>
      <w:r w:rsidRPr="008F0AED">
        <w:rPr>
          <w:sz w:val="12"/>
        </w:rPr>
        <w:t xml:space="preserve">¶ </w:t>
      </w:r>
      <w:r w:rsidRPr="008F0AED">
        <w:t>through their impact on coastal protection, fish</w:t>
      </w:r>
      <w:r w:rsidRPr="008F0AED">
        <w:rPr>
          <w:sz w:val="12"/>
        </w:rPr>
        <w:t xml:space="preserve">¶ </w:t>
      </w:r>
      <w:r w:rsidRPr="008F0AED">
        <w:t>eries, and tourism. These consequences become</w:t>
      </w:r>
      <w:r w:rsidRPr="008F0AED">
        <w:rPr>
          <w:sz w:val="12"/>
        </w:rPr>
        <w:t xml:space="preserve">¶ </w:t>
      </w:r>
      <w:r w:rsidRPr="008F0AED">
        <w:t>successively worse as [C02]atm increases, and un</w:t>
      </w:r>
      <w:r w:rsidRPr="008F0AED">
        <w:rPr>
          <w:sz w:val="12"/>
        </w:rPr>
        <w:t xml:space="preserve">¶ </w:t>
      </w:r>
      <w:r w:rsidRPr="008F0AED">
        <w:t>manageable for [C02]atm above 500 ppm</w:t>
      </w:r>
      <w:r w:rsidRPr="00140F0C">
        <w:rPr>
          <w:rStyle w:val="StyleBoldUnderline"/>
        </w:rPr>
        <w:t>.¶ Although reefs with large communities of coral¶ reef-related organisms persist under CRS-A and¶ CRS-B, they become nonfunctional under CRS-C,¶ as will the reef services that currently underpin¶ human welfare. Climate change is likely to fun¶ damentally alter the attractiveness of coral reefs to¶ tourists (compare Fig. 5, A and C), which is an¶ important consideration for the many low-income¶ coastal countries and developing small island states¶ lying within coral reef regions.</w:t>
      </w:r>
      <w:r w:rsidRPr="008F0AED">
        <w:t xml:space="preserve"> Under-resourced</w:t>
      </w:r>
      <w:r w:rsidRPr="008F0AED">
        <w:rPr>
          <w:sz w:val="12"/>
        </w:rPr>
        <w:t xml:space="preserve">¶ </w:t>
      </w:r>
      <w:r w:rsidRPr="008F0AED">
        <w:t>and developing countries have the lowest capacity</w:t>
      </w:r>
      <w:r w:rsidRPr="008F0AED">
        <w:rPr>
          <w:sz w:val="12"/>
        </w:rPr>
        <w:t xml:space="preserve">¶ </w:t>
      </w:r>
      <w:r w:rsidRPr="008F0AED">
        <w:t>to respond to climate change, but many have</w:t>
      </w:r>
      <w:r w:rsidRPr="008F0AED">
        <w:rPr>
          <w:sz w:val="12"/>
        </w:rPr>
        <w:t xml:space="preserve">¶ </w:t>
      </w:r>
      <w:r w:rsidRPr="008F0AED">
        <w:t>tourism as their sole income earner and thus are at</w:t>
      </w:r>
      <w:r w:rsidRPr="008F0AED">
        <w:rPr>
          <w:sz w:val="12"/>
        </w:rPr>
        <w:t xml:space="preserve">¶ </w:t>
      </w:r>
      <w:r w:rsidRPr="008F0AED">
        <w:t>risk economically if their coral reefs deteriorate</w:t>
      </w:r>
      <w:r w:rsidRPr="008F0AED">
        <w:rPr>
          <w:sz w:val="12"/>
        </w:rPr>
        <w:t xml:space="preserve">¶ </w:t>
      </w:r>
      <w:r w:rsidRPr="008F0AED">
        <w:t>(40</w:t>
      </w:r>
      <w:r w:rsidRPr="00140F0C">
        <w:rPr>
          <w:rStyle w:val="StyleBoldUnderline"/>
        </w:rPr>
        <w:t>). For instance, tourism is a major foreign ex¶ change earner in the Caribbean basin and in some¶ countries accounts for up to half of the gross do¶ mestic product (40).</w:t>
      </w:r>
      <w:r w:rsidRPr="008F0AED">
        <w:t xml:space="preserve"> </w:t>
      </w:r>
      <w:r w:rsidRPr="00140F0C">
        <w:rPr>
          <w:sz w:val="18"/>
        </w:rPr>
        <w:t>Coral reefs in the United</w:t>
      </w:r>
      <w:r w:rsidRPr="00140F0C">
        <w:rPr>
          <w:sz w:val="8"/>
        </w:rPr>
        <w:t xml:space="preserve">¶ </w:t>
      </w:r>
      <w:r w:rsidRPr="00140F0C">
        <w:rPr>
          <w:sz w:val="18"/>
        </w:rPr>
        <w:t>States and Australia may supply smaller compo</w:t>
      </w:r>
      <w:r w:rsidRPr="00140F0C">
        <w:rPr>
          <w:sz w:val="8"/>
        </w:rPr>
        <w:t xml:space="preserve">¶ </w:t>
      </w:r>
      <w:r w:rsidRPr="00140F0C">
        <w:rPr>
          <w:sz w:val="18"/>
        </w:rPr>
        <w:t>nents of the total economy, but still generate con</w:t>
      </w:r>
      <w:r w:rsidRPr="00140F0C">
        <w:rPr>
          <w:sz w:val="8"/>
        </w:rPr>
        <w:t xml:space="preserve">¶ </w:t>
      </w:r>
      <w:r w:rsidRPr="00140F0C">
        <w:rPr>
          <w:sz w:val="18"/>
        </w:rPr>
        <w:t>siderable income (many billions of U.S. $ per year)</w:t>
      </w:r>
      <w:r w:rsidRPr="00140F0C">
        <w:rPr>
          <w:sz w:val="8"/>
        </w:rPr>
        <w:t xml:space="preserve">¶ </w:t>
      </w:r>
      <w:r w:rsidRPr="00140F0C">
        <w:rPr>
          <w:sz w:val="18"/>
        </w:rPr>
        <w:t>from reef visitors that are increasingly responsive</w:t>
      </w:r>
      <w:r w:rsidRPr="00140F0C">
        <w:rPr>
          <w:sz w:val="8"/>
        </w:rPr>
        <w:t xml:space="preserve">¶ </w:t>
      </w:r>
      <w:r w:rsidRPr="00140F0C">
        <w:rPr>
          <w:sz w:val="18"/>
        </w:rPr>
        <w:t>to the quality of reefs (41).</w:t>
      </w:r>
      <w:r w:rsidRPr="00140F0C">
        <w:rPr>
          <w:sz w:val="8"/>
        </w:rPr>
        <w:t xml:space="preserve">¶ </w:t>
      </w:r>
      <w:r w:rsidRPr="00140F0C">
        <w:rPr>
          <w:sz w:val="18"/>
        </w:rPr>
        <w:t>Reef rugosity is an important element for the</w:t>
      </w:r>
      <w:r w:rsidRPr="00140F0C">
        <w:rPr>
          <w:sz w:val="8"/>
        </w:rPr>
        <w:t xml:space="preserve">¶ </w:t>
      </w:r>
      <w:r w:rsidRPr="00140F0C">
        <w:rPr>
          <w:sz w:val="18"/>
        </w:rPr>
        <w:t>productivity of all reef-based fisheries, whether sub</w:t>
      </w:r>
      <w:r w:rsidRPr="00140F0C">
        <w:rPr>
          <w:sz w:val="8"/>
        </w:rPr>
        <w:t xml:space="preserve">¶ </w:t>
      </w:r>
      <w:r w:rsidRPr="00140F0C">
        <w:rPr>
          <w:sz w:val="18"/>
        </w:rPr>
        <w:t>sistence, industrial, or to supply the aquarium trade.</w:t>
      </w:r>
      <w:r w:rsidRPr="00140F0C">
        <w:rPr>
          <w:sz w:val="8"/>
        </w:rPr>
        <w:t xml:space="preserve">¶ </w:t>
      </w:r>
      <w:r w:rsidRPr="00140F0C">
        <w:rPr>
          <w:sz w:val="18"/>
        </w:rPr>
        <w:t>The density of reef fish (32) is likely to decrease as</w:t>
      </w:r>
      <w:r w:rsidRPr="00140F0C">
        <w:rPr>
          <w:sz w:val="8"/>
        </w:rPr>
        <w:t xml:space="preserve">¶ </w:t>
      </w:r>
      <w:r w:rsidRPr="00140F0C">
        <w:rPr>
          <w:sz w:val="18"/>
        </w:rPr>
        <w:t>a result of increasing postsettlement mortality aris</w:t>
      </w:r>
      <w:r w:rsidRPr="00140F0C">
        <w:rPr>
          <w:sz w:val="8"/>
        </w:rPr>
        <w:t xml:space="preserve">¶ </w:t>
      </w:r>
      <w:r w:rsidRPr="00140F0C">
        <w:rPr>
          <w:sz w:val="18"/>
        </w:rPr>
        <w:t>ing from a lack of hiding places and appropriate</w:t>
      </w:r>
      <w:r w:rsidRPr="00140F0C">
        <w:rPr>
          <w:sz w:val="8"/>
        </w:rPr>
        <w:t xml:space="preserve">¶ </w:t>
      </w:r>
      <w:r w:rsidRPr="00140F0C">
        <w:rPr>
          <w:sz w:val="18"/>
        </w:rPr>
        <w:t>food for newly settled juveniles (42). Regardless of</w:t>
      </w:r>
      <w:r w:rsidRPr="00140F0C">
        <w:rPr>
          <w:sz w:val="8"/>
        </w:rPr>
        <w:t xml:space="preserve">¶ </w:t>
      </w:r>
      <w:r w:rsidRPr="00140F0C">
        <w:rPr>
          <w:sz w:val="18"/>
        </w:rPr>
        <w:t>future climate-change influences, the total landing</w:t>
      </w:r>
      <w:r w:rsidRPr="00140F0C">
        <w:rPr>
          <w:sz w:val="8"/>
        </w:rPr>
        <w:t xml:space="preserve">¶ </w:t>
      </w:r>
      <w:r w:rsidRPr="00140F0C">
        <w:rPr>
          <w:sz w:val="18"/>
        </w:rPr>
        <w:t>of coral reef fisheries is already 64% higher than can be sustained, with an extra 156,000 km2 of</w:t>
      </w:r>
      <w:r w:rsidRPr="00140F0C">
        <w:rPr>
          <w:sz w:val="8"/>
        </w:rPr>
        <w:t xml:space="preserve">¶ </w:t>
      </w:r>
      <w:r w:rsidRPr="00140F0C">
        <w:rPr>
          <w:sz w:val="18"/>
        </w:rPr>
        <w:t>coral reef estimated as being needed to support</w:t>
      </w:r>
      <w:r w:rsidRPr="00140F0C">
        <w:rPr>
          <w:sz w:val="8"/>
        </w:rPr>
        <w:t xml:space="preserve">¶ </w:t>
      </w:r>
      <w:r w:rsidRPr="00140F0C">
        <w:rPr>
          <w:sz w:val="18"/>
        </w:rPr>
        <w:t>anticipated population growth by 2050 (43). For</w:t>
      </w:r>
      <w:r w:rsidRPr="00140F0C">
        <w:rPr>
          <w:sz w:val="8"/>
        </w:rPr>
        <w:t xml:space="preserve">¶ </w:t>
      </w:r>
      <w:r w:rsidRPr="00140F0C">
        <w:rPr>
          <w:sz w:val="18"/>
        </w:rPr>
        <w:t>example, in Asia alone coral reefs provide about</w:t>
      </w:r>
      <w:r w:rsidRPr="00140F0C">
        <w:rPr>
          <w:sz w:val="8"/>
        </w:rPr>
        <w:t xml:space="preserve">¶ </w:t>
      </w:r>
      <w:r w:rsidRPr="00140F0C">
        <w:rPr>
          <w:sz w:val="18"/>
        </w:rPr>
        <w:t>one-quarter of the annual total fish catch and food</w:t>
      </w:r>
      <w:r w:rsidRPr="00140F0C">
        <w:rPr>
          <w:sz w:val="8"/>
        </w:rPr>
        <w:t xml:space="preserve">¶ </w:t>
      </w:r>
      <w:r w:rsidRPr="00140F0C">
        <w:rPr>
          <w:sz w:val="18"/>
        </w:rPr>
        <w:t xml:space="preserve">to about 1 billion people </w:t>
      </w:r>
      <w:r w:rsidRPr="00140F0C">
        <w:rPr>
          <w:sz w:val="18"/>
        </w:rPr>
        <w:lastRenderedPageBreak/>
        <w:t>(43). Climate-change im</w:t>
      </w:r>
      <w:r w:rsidRPr="00140F0C">
        <w:rPr>
          <w:sz w:val="8"/>
        </w:rPr>
        <w:t xml:space="preserve">¶ </w:t>
      </w:r>
      <w:r w:rsidRPr="00140F0C">
        <w:rPr>
          <w:sz w:val="18"/>
        </w:rPr>
        <w:t>pacts on available habitat will only exacerbate al</w:t>
      </w:r>
      <w:r w:rsidRPr="00140F0C">
        <w:rPr>
          <w:sz w:val="8"/>
        </w:rPr>
        <w:t xml:space="preserve">¶ </w:t>
      </w:r>
      <w:r w:rsidRPr="00140F0C">
        <w:rPr>
          <w:sz w:val="18"/>
        </w:rPr>
        <w:t>ready overstretched fisheries resources</w:t>
      </w:r>
      <w:r>
        <w:t>.</w:t>
      </w:r>
      <w:r w:rsidRPr="008F0AED">
        <w:rPr>
          <w:sz w:val="12"/>
        </w:rPr>
        <w:t xml:space="preserve">¶ </w:t>
      </w:r>
      <w:r w:rsidRPr="00140F0C">
        <w:rPr>
          <w:rStyle w:val="StyleBoldUnderline"/>
        </w:rPr>
        <w:t>The role of reefs in coastal protection against¶ storms (44) has been highlighted in analyses of¶ exposed and reef-protected coastlines</w:t>
      </w:r>
      <w:r>
        <w:t xml:space="preserve"> (45, 46). We</w:t>
      </w:r>
      <w:r w:rsidRPr="008F0AED">
        <w:rPr>
          <w:sz w:val="12"/>
        </w:rPr>
        <w:t xml:space="preserve">¶ </w:t>
      </w:r>
      <w:r>
        <w:t>do not yet have estimates for how fast reef barriers</w:t>
      </w:r>
      <w:r w:rsidRPr="008F0AED">
        <w:rPr>
          <w:sz w:val="12"/>
        </w:rPr>
        <w:t xml:space="preserve">¶ </w:t>
      </w:r>
      <w:r>
        <w:t>will disappear (47), but we can anticipate that</w:t>
      </w:r>
      <w:r w:rsidRPr="008F0AED">
        <w:rPr>
          <w:sz w:val="12"/>
        </w:rPr>
        <w:t xml:space="preserve">¶ </w:t>
      </w:r>
      <w:r w:rsidRPr="00140F0C">
        <w:rPr>
          <w:rStyle w:val="StyleBoldUnderline"/>
        </w:rPr>
        <w:t>decreasing rates of reef accretion, increasing rates of¶ bioerosion, rising sea levels, and intensifying storms¶ may combine to jeopardize a wide range of coastal¶ barriers. People, infrastructure, and lagoon and es¶ tuarine ecosystems, including mangroves, seagrass¶ meadows, and salt marshes, will become increas¶ ingly vulnerable to growing wave and storm im¶ pacts. Observations of increasingly intense tropical¶ hurricanes and cyclones in all oceans (48) suggest¶ that losses of beach sand from coastal zones are¶ likely to increase (49). Further losses may occur¶ from reduced sand production, formed in many¶ cases by coral reefs, as a consequence of ocean¶ acidification and thermal stress on calcareous algae¶ and other sand producers. Beaches are also under¶ threat of erosion from rising sea levels. The com¶ bination of these factors will lead to less stable¶ beaches and impacts on other organisms, such as¶ turtles and sea birds that depend on beach habitats¶ for reproduction, as well as leading to economic¶ impacts on tourism and coastal fishing communities.</w:t>
      </w:r>
    </w:p>
    <w:p w:rsidR="00241A6D" w:rsidRPr="00140F0C" w:rsidRDefault="00241A6D" w:rsidP="00241A6D">
      <w:pPr>
        <w:rPr>
          <w:rStyle w:val="StyleBoldUnderline"/>
        </w:rPr>
      </w:pPr>
    </w:p>
    <w:p w:rsidR="00D858A1" w:rsidRPr="00241A6D" w:rsidRDefault="00D858A1" w:rsidP="00241A6D">
      <w:pPr>
        <w:pStyle w:val="Heading2"/>
      </w:pPr>
      <w:bookmarkStart w:id="14" w:name="_Toc391753449"/>
      <w:r w:rsidRPr="00241A6D">
        <w:lastRenderedPageBreak/>
        <w:t>Disease</w:t>
      </w:r>
      <w:bookmarkEnd w:id="14"/>
    </w:p>
    <w:p w:rsidR="00D858A1" w:rsidRDefault="00D858A1" w:rsidP="00D858A1"/>
    <w:p w:rsidR="00D858A1" w:rsidRDefault="00D858A1" w:rsidP="00D858A1">
      <w:pPr>
        <w:pStyle w:val="Heading4"/>
      </w:pPr>
      <w:r>
        <w:t>Warming causes malaria and dengue fever – kills millions.</w:t>
      </w:r>
    </w:p>
    <w:p w:rsidR="00D858A1" w:rsidRPr="00D858A1" w:rsidRDefault="00D858A1" w:rsidP="00D858A1"/>
    <w:p w:rsidR="00D858A1" w:rsidRPr="00D858A1" w:rsidRDefault="00D858A1" w:rsidP="00D858A1">
      <w:pPr>
        <w:rPr>
          <w:rStyle w:val="StyleStyleBold12pt"/>
        </w:rPr>
      </w:pPr>
      <w:r w:rsidRPr="00D858A1">
        <w:rPr>
          <w:rStyle w:val="StyleStyleBold12pt"/>
        </w:rPr>
        <w:t xml:space="preserve">Gale and Varner, 7 </w:t>
      </w:r>
    </w:p>
    <w:p w:rsidR="00D858A1" w:rsidRPr="00D858A1" w:rsidRDefault="00D858A1" w:rsidP="00D858A1">
      <w:r>
        <w:t>(</w:t>
      </w:r>
      <w:r w:rsidRPr="00D858A1">
        <w:t>Gale, Jason and Varner, Bill, Nov. 2007, “Global Warming Increases Malaria, Dengue Fever Threat, U.N Says”, Rachel’s Democracy and Health News, Issue 935, p6</w:t>
      </w:r>
      <w:r>
        <w:t>)</w:t>
      </w:r>
    </w:p>
    <w:p w:rsidR="00D858A1" w:rsidRPr="004D1556" w:rsidRDefault="00D858A1" w:rsidP="00D858A1">
      <w:r w:rsidRPr="000C64C5">
        <w:rPr>
          <w:u w:val="single"/>
        </w:rPr>
        <w:t>Global warming will put millions more people at risk of malaria and dengue fever, according to a United Nations</w:t>
      </w:r>
      <w:r w:rsidRPr="004D1556">
        <w:rPr>
          <w:sz w:val="18"/>
          <w:szCs w:val="18"/>
        </w:rPr>
        <w:t xml:space="preserve"> report that calls for an urgent review of the health dangers posed by climate change.</w:t>
      </w:r>
      <w:r>
        <w:rPr>
          <w:sz w:val="18"/>
          <w:szCs w:val="18"/>
        </w:rPr>
        <w:t xml:space="preserve"> </w:t>
      </w:r>
      <w:r w:rsidRPr="000C64C5">
        <w:rPr>
          <w:u w:val="single"/>
        </w:rPr>
        <w:t>Increases in rainfall, temperature and humidity will favor the spread of malaria-transmitting mosquitoes</w:t>
      </w:r>
      <w:r w:rsidRPr="000C64C5">
        <w:t xml:space="preserve"> </w:t>
      </w:r>
      <w:r w:rsidRPr="004D1556">
        <w:rPr>
          <w:sz w:val="18"/>
          <w:szCs w:val="18"/>
        </w:rPr>
        <w:t>over a wider range and to higher altitudes, according to the 2007-2008 Human Development Report, released today.</w:t>
      </w:r>
      <w:r w:rsidRPr="000C64C5">
        <w:t xml:space="preserve"> </w:t>
      </w:r>
      <w:r w:rsidRPr="000C64C5">
        <w:rPr>
          <w:u w:val="single"/>
        </w:rPr>
        <w:t>That could put 220 million to 400 million additional people at greater risk of the disease that kills about 1 million a year</w:t>
      </w:r>
      <w:r w:rsidRPr="000C64C5">
        <w:t>, mostly in Africa.</w:t>
      </w:r>
      <w:r>
        <w:t xml:space="preserve"> </w:t>
      </w:r>
      <w:r w:rsidRPr="004D1556">
        <w:rPr>
          <w:sz w:val="18"/>
          <w:szCs w:val="18"/>
        </w:rPr>
        <w:t>"Ill health is one of the most powerful forces holding back the human development potential of poor households," the report said. "Climate change will intensify the problem."</w:t>
      </w:r>
      <w:r>
        <w:rPr>
          <w:sz w:val="18"/>
          <w:szCs w:val="18"/>
        </w:rPr>
        <w:t xml:space="preserve"> </w:t>
      </w:r>
      <w:r w:rsidRPr="004D1556">
        <w:rPr>
          <w:sz w:val="18"/>
          <w:szCs w:val="18"/>
        </w:rPr>
        <w:t>The 384-page report commissioned by the UN Development Program was released a week before delegates to a UN-sponsored conference on Bali, Indonesia, will try to convince the U.S. to join a new emissions- limiting treaty that will pick up after 2012, when the Kyoto Protocol ends.</w:t>
      </w:r>
      <w:r>
        <w:rPr>
          <w:sz w:val="18"/>
          <w:szCs w:val="18"/>
        </w:rPr>
        <w:t xml:space="preserve"> </w:t>
      </w:r>
      <w:r w:rsidRPr="004D1556">
        <w:rPr>
          <w:sz w:val="18"/>
          <w:szCs w:val="18"/>
        </w:rPr>
        <w:t>Droughts, floods and storms will worsen unless measures are taken to cut emissions in half by 2050 relative to 1990 levels, the report said. About 262 million people were affected by climate disasters from 2000 to 2004, most of them in developing countries.</w:t>
      </w:r>
      <w:r>
        <w:rPr>
          <w:sz w:val="18"/>
          <w:szCs w:val="18"/>
        </w:rPr>
        <w:t xml:space="preserve"> </w:t>
      </w:r>
      <w:r w:rsidRPr="000C64C5">
        <w:rPr>
          <w:u w:val="single"/>
        </w:rPr>
        <w:t>Changes in weather patterns may also increase the number of people exposed to dengue fever to 3.5 billion</w:t>
      </w:r>
      <w:r w:rsidRPr="000C64C5">
        <w:t xml:space="preserve"> </w:t>
      </w:r>
      <w:r w:rsidRPr="004D1556">
        <w:rPr>
          <w:sz w:val="18"/>
          <w:szCs w:val="18"/>
        </w:rPr>
        <w:t>from 1.5 billion by 2080</w:t>
      </w:r>
      <w:r w:rsidRPr="000C64C5">
        <w:t xml:space="preserve">. </w:t>
      </w:r>
      <w:r w:rsidRPr="000C64C5">
        <w:rPr>
          <w:u w:val="single"/>
        </w:rPr>
        <w:t xml:space="preserve">The potentially lethal viral disease, </w:t>
      </w:r>
      <w:r w:rsidRPr="000C64C5">
        <w:t>which</w:t>
      </w:r>
      <w:r w:rsidRPr="000C64C5">
        <w:rPr>
          <w:u w:val="single"/>
        </w:rPr>
        <w:t xml:space="preserve"> is also transmitted by mosquitoes</w:t>
      </w:r>
      <w:r w:rsidRPr="000C64C5">
        <w:t xml:space="preserve">, </w:t>
      </w:r>
      <w:r w:rsidRPr="004D1556">
        <w:rPr>
          <w:szCs w:val="20"/>
        </w:rPr>
        <w:t>is found at higher elevations in previously dengue-free areas of Latin America, the report said.</w:t>
      </w:r>
      <w:r>
        <w:rPr>
          <w:szCs w:val="20"/>
        </w:rPr>
        <w:t xml:space="preserve"> </w:t>
      </w:r>
      <w:r w:rsidRPr="000C64C5">
        <w:t>"</w:t>
      </w:r>
      <w:r w:rsidRPr="000C64C5">
        <w:rPr>
          <w:u w:val="single"/>
        </w:rPr>
        <w:t>A major public health threat is coming from the vector- borne diseases that depend on temperature and on humidity,</w:t>
      </w:r>
      <w:r w:rsidRPr="000C64C5">
        <w:t xml:space="preserve">" </w:t>
      </w:r>
      <w:r w:rsidRPr="004D1556">
        <w:rPr>
          <w:sz w:val="18"/>
          <w:szCs w:val="18"/>
        </w:rPr>
        <w:t>said Martin Krause, UNDP's Bangkok-based technical adviser on climate change for the Asia-Pacific region. "Occurrences of malaria and dengue fever in communities" traditionally unaffected by</w:t>
      </w:r>
      <w:r w:rsidRPr="004D1556">
        <w:rPr>
          <w:sz w:val="24"/>
          <w:u w:val="single"/>
        </w:rPr>
        <w:t xml:space="preserve"> these</w:t>
      </w:r>
      <w:r w:rsidRPr="004D1556">
        <w:rPr>
          <w:sz w:val="18"/>
          <w:szCs w:val="18"/>
          <w:u w:val="single"/>
        </w:rPr>
        <w:t xml:space="preserve"> </w:t>
      </w:r>
      <w:r w:rsidRPr="004D1556">
        <w:rPr>
          <w:sz w:val="24"/>
          <w:u w:val="single"/>
        </w:rPr>
        <w:t>diseases would place an additional strain on public health services</w:t>
      </w:r>
      <w:r w:rsidRPr="004D1556">
        <w:rPr>
          <w:sz w:val="18"/>
          <w:szCs w:val="18"/>
        </w:rPr>
        <w:t>, he said.</w:t>
      </w:r>
    </w:p>
    <w:p w:rsidR="00D858A1" w:rsidRDefault="00D858A1" w:rsidP="00D858A1">
      <w:pPr>
        <w:pStyle w:val="Heading4"/>
      </w:pPr>
      <w:r w:rsidRPr="00D858A1">
        <w:t>Global warming increases zoonotic diseases</w:t>
      </w:r>
    </w:p>
    <w:p w:rsidR="00D858A1" w:rsidRDefault="00D858A1" w:rsidP="00D858A1"/>
    <w:p w:rsidR="00D858A1" w:rsidRPr="00D858A1" w:rsidRDefault="00D858A1" w:rsidP="00D858A1">
      <w:pPr>
        <w:rPr>
          <w:rStyle w:val="StyleStyleBold12pt"/>
        </w:rPr>
      </w:pPr>
      <w:r w:rsidRPr="00D858A1">
        <w:rPr>
          <w:rStyle w:val="StyleStyleBold12pt"/>
        </w:rPr>
        <w:t>Lovinger, 7</w:t>
      </w:r>
    </w:p>
    <w:p w:rsidR="00D858A1" w:rsidRPr="00D858A1" w:rsidRDefault="00D858A1" w:rsidP="00D858A1">
      <w:r>
        <w:t>(</w:t>
      </w:r>
      <w:r w:rsidRPr="00D858A1">
        <w:t>Sarah, Medical doctor, 2007, “Climate Change Culprit in Emerging Infections” Internal Medicine World Report, Vol. 22 Issue 11 p1-6</w:t>
      </w:r>
      <w:r>
        <w:t>)</w:t>
      </w:r>
    </w:p>
    <w:p w:rsidR="00D858A1" w:rsidRDefault="00D858A1" w:rsidP="00D858A1">
      <w:pPr>
        <w:autoSpaceDE w:val="0"/>
        <w:autoSpaceDN w:val="0"/>
        <w:adjustRightInd w:val="0"/>
        <w:rPr>
          <w:rFonts w:ascii="Sabon-Roman" w:hAnsi="Sabon-Roman" w:cs="Sabon-Roman"/>
          <w:sz w:val="18"/>
          <w:szCs w:val="18"/>
        </w:rPr>
      </w:pPr>
      <w:r w:rsidRPr="00A8654F">
        <w:rPr>
          <w:rFonts w:ascii="Sabon-Roman" w:hAnsi="Sabon-Roman" w:cs="Sabon-Roman"/>
          <w:u w:val="single"/>
        </w:rPr>
        <w:t>Increased outbreaks of such viral illnesses as Dengue fever, West Nile virus, the tick-borne encephalitis, and Nipah virus have all been linked to climate change</w:t>
      </w:r>
      <w:r w:rsidRPr="00A8654F">
        <w:rPr>
          <w:rFonts w:ascii="Sabon-Roman" w:hAnsi="Sabon-Roman" w:cs="Sabon-Roman"/>
        </w:rPr>
        <w:t xml:space="preserve">. </w:t>
      </w:r>
      <w:r w:rsidRPr="00A8654F">
        <w:rPr>
          <w:rFonts w:ascii="Sabon-Roman" w:hAnsi="Sabon-Roman" w:cs="Sabon-Roman"/>
          <w:u w:val="single"/>
        </w:rPr>
        <w:t>Warmer weather may also increase outbreaks of bacterial illness, including Lyme disease, cholera, and Salmonella</w:t>
      </w:r>
      <w:r>
        <w:rPr>
          <w:rFonts w:ascii="Sabon-Roman" w:hAnsi="Sabon-Roman" w:cs="Sabon-Roman"/>
          <w:szCs w:val="20"/>
        </w:rPr>
        <w:t xml:space="preserve">. </w:t>
      </w:r>
      <w:r w:rsidRPr="00A8654F">
        <w:rPr>
          <w:rFonts w:ascii="Sabon-Roman" w:hAnsi="Sabon-Roman" w:cs="Sabon-Roman"/>
          <w:sz w:val="18"/>
          <w:szCs w:val="18"/>
        </w:rPr>
        <w:t xml:space="preserve">Although it is difficult to predict the disease burden that might result from climate change, the World </w:t>
      </w:r>
      <w:r>
        <w:rPr>
          <w:rFonts w:ascii="Sabon-Roman" w:hAnsi="Sabon-Roman" w:cs="Sabon-Roman"/>
          <w:sz w:val="18"/>
          <w:szCs w:val="18"/>
        </w:rPr>
        <w:t xml:space="preserve">Health </w:t>
      </w:r>
      <w:r w:rsidRPr="00A8654F">
        <w:rPr>
          <w:rFonts w:ascii="Sabon-Roman" w:hAnsi="Sabon-Roman" w:cs="Sabon-Roman"/>
          <w:sz w:val="18"/>
          <w:szCs w:val="18"/>
        </w:rPr>
        <w:t>Organization is trying to determine the impact that projected temperature increases could have on communicable diseases worldwide.</w:t>
      </w:r>
      <w:r>
        <w:rPr>
          <w:rFonts w:ascii="Sabon-Roman" w:hAnsi="Sabon-Roman" w:cs="Sabon-Roman"/>
          <w:sz w:val="18"/>
          <w:szCs w:val="18"/>
        </w:rPr>
        <w:t xml:space="preserve"> </w:t>
      </w:r>
      <w:r w:rsidRPr="00A8654F">
        <w:rPr>
          <w:rFonts w:ascii="Sabon-Roman" w:hAnsi="Sabon-Roman" w:cs="Sabon-Roman"/>
          <w:szCs w:val="20"/>
          <w:u w:val="single"/>
        </w:rPr>
        <w:t>Climate change has already opened up new avenues of disease transmission from animals to humans</w:t>
      </w:r>
      <w:r w:rsidRPr="00A8654F">
        <w:rPr>
          <w:rFonts w:ascii="Sabon-Roman" w:hAnsi="Sabon-Roman" w:cs="Sabon-Roman"/>
          <w:sz w:val="18"/>
          <w:szCs w:val="18"/>
        </w:rPr>
        <w:t xml:space="preserve">, according to Dr McMichael. </w:t>
      </w:r>
      <w:r w:rsidRPr="00A8654F">
        <w:rPr>
          <w:rFonts w:ascii="Sabon-Roman" w:hAnsi="Sabon-Roman" w:cs="Sabon-Roman"/>
          <w:sz w:val="18"/>
          <w:szCs w:val="18"/>
          <w:u w:val="single"/>
        </w:rPr>
        <w:t>Nipah virus</w:t>
      </w:r>
      <w:r w:rsidRPr="00A8654F">
        <w:rPr>
          <w:rFonts w:ascii="Sabon-Roman" w:hAnsi="Sabon-Roman" w:cs="Sabon-Roman"/>
          <w:sz w:val="18"/>
          <w:szCs w:val="18"/>
        </w:rPr>
        <w:t>, first recognized in 1999 in Malaysia</w:t>
      </w:r>
      <w:r>
        <w:rPr>
          <w:rFonts w:ascii="Sabon-Roman" w:hAnsi="Sabon-Roman" w:cs="Sabon-Roman"/>
          <w:szCs w:val="20"/>
        </w:rPr>
        <w:t xml:space="preserve">, </w:t>
      </w:r>
      <w:r w:rsidRPr="00A8654F">
        <w:rPr>
          <w:rFonts w:ascii="Sabon-Roman" w:hAnsi="Sabon-Roman" w:cs="Sabon-Roman"/>
          <w:szCs w:val="20"/>
          <w:u w:val="single"/>
        </w:rPr>
        <w:t>apparently spread from fruit bats to pigs, after pig ranchers cleared forests</w:t>
      </w:r>
      <w:r w:rsidRPr="00A8654F">
        <w:rPr>
          <w:rFonts w:ascii="Sabon-Roman" w:hAnsi="Sabon-Roman" w:cs="Sabon-Roman"/>
          <w:szCs w:val="20"/>
        </w:rPr>
        <w:t xml:space="preserve"> </w:t>
      </w:r>
      <w:r w:rsidRPr="00A8654F">
        <w:rPr>
          <w:rFonts w:ascii="Sabon-Roman" w:hAnsi="Sabon-Roman" w:cs="Sabon-Roman"/>
          <w:sz w:val="18"/>
          <w:szCs w:val="18"/>
        </w:rPr>
        <w:t>that would normally have provided nourishment to the bats. Dry conditions that experts believe resulted from climate change then led to forest fires, and</w:t>
      </w:r>
      <w:r w:rsidRPr="00A8654F">
        <w:rPr>
          <w:rFonts w:ascii="Sabon-Roman" w:hAnsi="Sabon-Roman" w:cs="Sabon-Roman"/>
          <w:szCs w:val="20"/>
        </w:rPr>
        <w:t xml:space="preserve"> </w:t>
      </w:r>
      <w:r w:rsidRPr="00A8654F">
        <w:rPr>
          <w:rFonts w:ascii="Sabon-Roman" w:hAnsi="Sabon-Roman" w:cs="Sabon-Roman"/>
          <w:szCs w:val="20"/>
          <w:u w:val="single"/>
        </w:rPr>
        <w:t>the bats</w:t>
      </w:r>
      <w:r>
        <w:rPr>
          <w:rFonts w:ascii="Sabon-Roman" w:hAnsi="Sabon-Roman" w:cs="Sabon-Roman"/>
          <w:szCs w:val="20"/>
        </w:rPr>
        <w:t xml:space="preserve">, </w:t>
      </w:r>
      <w:r w:rsidRPr="00A8654F">
        <w:rPr>
          <w:rFonts w:ascii="Sabon-Roman" w:hAnsi="Sabon-Roman" w:cs="Sabon-Roman"/>
          <w:sz w:val="18"/>
          <w:szCs w:val="18"/>
        </w:rPr>
        <w:t>deprived of their normal food source</w:t>
      </w:r>
      <w:r w:rsidRPr="00A8654F">
        <w:rPr>
          <w:rFonts w:ascii="Sabon-Roman" w:hAnsi="Sabon-Roman" w:cs="Sabon-Roman"/>
          <w:szCs w:val="20"/>
          <w:u w:val="single"/>
        </w:rPr>
        <w:t>, started to eat fruit from orchards near pig farms</w:t>
      </w:r>
      <w:r>
        <w:rPr>
          <w:rFonts w:ascii="Sabon-Roman" w:hAnsi="Sabon-Roman" w:cs="Sabon-Roman"/>
          <w:szCs w:val="20"/>
        </w:rPr>
        <w:t xml:space="preserve">. </w:t>
      </w:r>
      <w:r w:rsidRPr="00A8654F">
        <w:rPr>
          <w:rFonts w:ascii="Sabon-Roman" w:hAnsi="Sabon-Roman" w:cs="Sabon-Roman"/>
          <w:szCs w:val="20"/>
          <w:u w:val="single"/>
        </w:rPr>
        <w:t>Pigs fed on the</w:t>
      </w:r>
      <w:r>
        <w:rPr>
          <w:rFonts w:ascii="Sabon-Roman" w:hAnsi="Sabon-Roman" w:cs="Sabon-Roman"/>
          <w:szCs w:val="20"/>
          <w:u w:val="single"/>
        </w:rPr>
        <w:t xml:space="preserve"> </w:t>
      </w:r>
      <w:r w:rsidRPr="00A8654F">
        <w:rPr>
          <w:rFonts w:ascii="Sabon-Roman" w:hAnsi="Sabon-Roman" w:cs="Sabon-Roman"/>
          <w:szCs w:val="20"/>
          <w:u w:val="single"/>
        </w:rPr>
        <w:t>ba</w:t>
      </w:r>
      <w:r>
        <w:rPr>
          <w:rFonts w:ascii="Sabon-Roman" w:hAnsi="Sabon-Roman" w:cs="Sabon-Roman"/>
          <w:szCs w:val="20"/>
          <w:u w:val="single"/>
        </w:rPr>
        <w:t xml:space="preserve">t droppings and </w:t>
      </w:r>
      <w:r w:rsidRPr="00A8654F">
        <w:rPr>
          <w:rFonts w:ascii="Sabon-Roman" w:hAnsi="Sabon-Roman" w:cs="Sabon-Roman"/>
          <w:szCs w:val="20"/>
          <w:u w:val="single"/>
        </w:rPr>
        <w:t>became infected with Nipah virus, which they then passed on to humans.</w:t>
      </w:r>
      <w:r>
        <w:rPr>
          <w:rFonts w:ascii="Sabon-Roman" w:hAnsi="Sabon-Roman" w:cs="Sabon-Roman"/>
          <w:szCs w:val="20"/>
        </w:rPr>
        <w:t xml:space="preserve"> </w:t>
      </w:r>
      <w:r w:rsidRPr="00A8654F">
        <w:rPr>
          <w:rFonts w:ascii="Sabon-Roman" w:hAnsi="Sabon-Roman" w:cs="Sabon-Roman"/>
          <w:sz w:val="18"/>
          <w:szCs w:val="18"/>
        </w:rPr>
        <w:t>Now Nipah</w:t>
      </w:r>
      <w:r>
        <w:rPr>
          <w:rFonts w:ascii="Sabon-Roman" w:hAnsi="Sabon-Roman" w:cs="Sabon-Roman"/>
          <w:szCs w:val="20"/>
          <w:u w:val="single"/>
        </w:rPr>
        <w:t xml:space="preserve"> </w:t>
      </w:r>
      <w:r w:rsidRPr="00A8654F">
        <w:rPr>
          <w:rFonts w:ascii="Sabon-Roman" w:hAnsi="Sabon-Roman" w:cs="Sabon-Roman"/>
          <w:sz w:val="18"/>
          <w:szCs w:val="18"/>
        </w:rPr>
        <w:t>virus is found not only in Malaysia, but also in Australia, the Philippines, and Indonesia.</w:t>
      </w:r>
    </w:p>
    <w:p w:rsidR="00956037" w:rsidRDefault="00956037" w:rsidP="00D858A1">
      <w:pPr>
        <w:autoSpaceDE w:val="0"/>
        <w:autoSpaceDN w:val="0"/>
        <w:adjustRightInd w:val="0"/>
        <w:rPr>
          <w:rFonts w:ascii="Sabon-Roman" w:hAnsi="Sabon-Roman" w:cs="Sabon-Roman"/>
          <w:sz w:val="18"/>
          <w:szCs w:val="18"/>
        </w:rPr>
      </w:pPr>
    </w:p>
    <w:p w:rsidR="000C000C" w:rsidRDefault="000C000C" w:rsidP="000C000C">
      <w:pPr>
        <w:pStyle w:val="Heading4"/>
      </w:pPr>
      <w:r w:rsidRPr="00F55011">
        <w:lastRenderedPageBreak/>
        <w:t>Rising temperatures and changing rainfall patterns create new breeding grounds and transmission vectors for disease spread</w:t>
      </w:r>
    </w:p>
    <w:p w:rsidR="000C000C" w:rsidRPr="0014597B" w:rsidRDefault="000C000C" w:rsidP="000C000C"/>
    <w:p w:rsidR="000C000C" w:rsidRPr="00156DA1" w:rsidRDefault="000C000C" w:rsidP="000C000C">
      <w:pPr>
        <w:rPr>
          <w:rStyle w:val="StyleStyleBold12pt"/>
        </w:rPr>
      </w:pPr>
      <w:r>
        <w:rPr>
          <w:rStyle w:val="StyleStyleBold12pt"/>
        </w:rPr>
        <w:t xml:space="preserve">Stern, </w:t>
      </w:r>
      <w:r w:rsidRPr="00156DA1">
        <w:rPr>
          <w:rStyle w:val="StyleStyleBold12pt"/>
        </w:rPr>
        <w:t>7</w:t>
      </w:r>
    </w:p>
    <w:p w:rsidR="000C000C" w:rsidRPr="00F55011" w:rsidRDefault="000C000C" w:rsidP="000C000C">
      <w:r w:rsidRPr="00F55011">
        <w:t>[Nicholas, Head of the British Government Economic Service,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p. 74-76]</w:t>
      </w:r>
    </w:p>
    <w:p w:rsidR="000C000C" w:rsidRPr="0014597B" w:rsidRDefault="000C000C" w:rsidP="000C000C">
      <w:pPr>
        <w:rPr>
          <w:sz w:val="18"/>
        </w:rPr>
      </w:pPr>
      <w:r w:rsidRPr="0014597B">
        <w:rPr>
          <w:sz w:val="18"/>
        </w:rPr>
        <w:t>Climate change will increase worldwide deaths from malnutrition and heat stress. Vector-borne diseases such as malaria and dengue fever could become more widespread if effective control measures are not in place. In higher latitudes, cold-related deaths will decrease.</w:t>
      </w:r>
      <w:r w:rsidRPr="0014597B">
        <w:rPr>
          <w:rStyle w:val="StyleBoldUnderline"/>
          <w:sz w:val="18"/>
        </w:rPr>
        <w:t> </w:t>
      </w:r>
      <w:r w:rsidRPr="00F55011">
        <w:rPr>
          <w:rStyle w:val="StyleBoldUnderline"/>
        </w:rPr>
        <w:t>Climate-sensitive aspects of human health make up a significant proportion of the global disease burden and may grow in importance.</w:t>
      </w:r>
      <w:r w:rsidRPr="0014597B">
        <w:rPr>
          <w:sz w:val="18"/>
        </w:rPr>
        <w:t>46 The health of the world’s population has improved remarkably over the past 50 years, although striking disparities remain .47 Slum populations in urban areas are particularly exposed to disease, suffering from poor air quality and heat stress, and with limited access to clean water. In</w:t>
      </w:r>
      <w:r w:rsidRPr="00F55011">
        <w:t xml:space="preserve"> </w:t>
      </w:r>
      <w:r w:rsidRPr="00F55011">
        <w:rPr>
          <w:rStyle w:val="StyleBoldUnderline"/>
        </w:rPr>
        <w:t>some tropical areas, temperatures may already be at the limit of human tolerance</w:t>
      </w:r>
      <w:r w:rsidRPr="00F55011">
        <w:t xml:space="preserve">. </w:t>
      </w:r>
      <w:r w:rsidRPr="0014597B">
        <w:rPr>
          <w:sz w:val="18"/>
        </w:rPr>
        <w:t>Peak temperatures in the Indo-Gangetic Plain often already exceed 45°C before the arrival of the monsoon .48 In contrast, in northern latitudes (Europe, Russia, Canada, United States), global warming may imply fewer deaths overall, because more people are saved from cold-related death in the winter than succumb to heat- related death in the summer (Figure 3.7; more detail in Chapter 5).49 In cities heatwaves will become increasingly dangerous, as regional warming together with the urban heat island effect (where cities concentrate and retain heat) leads to extreme temperatures and more dangerous air pollution incidents (see Box 6.4 in Chapter 5). Climate change will amplify health disparities between rich and poor parts of the world</w:t>
      </w:r>
      <w:r w:rsidRPr="00F55011">
        <w:t xml:space="preserve">. </w:t>
      </w:r>
      <w:r w:rsidRPr="00F55011">
        <w:rPr>
          <w:rStyle w:val="StyleBoldUnderline"/>
        </w:rPr>
        <w:t>The</w:t>
      </w:r>
      <w:r w:rsidRPr="00F55011">
        <w:t xml:space="preserve"> World Health Organisation </w:t>
      </w:r>
      <w:r w:rsidRPr="00F55011">
        <w:rPr>
          <w:rStyle w:val="StyleBoldUnderline"/>
        </w:rPr>
        <w:t>(WHO) estimates that climate change since the 1970s is already responsible for over 150,000 deaths each year through increasing incidence of diarrhoea, malaria and malnutrition, predominantly in Africa and other developing regions (Figure 3.8).50 Just a 1 °C increase in global temperature above pre-industrial could double annual deaths from climate change to at least 300,000 according to the WHO</w:t>
      </w:r>
      <w:r w:rsidRPr="00F55011">
        <w:t>.</w:t>
      </w:r>
      <w:r w:rsidRPr="0014597B">
        <w:rPr>
          <w:sz w:val="18"/>
        </w:rPr>
        <w:t xml:space="preserve">51 These figures do not account for any reductions in cold-related deaths, which could be substantial .52 </w:t>
      </w:r>
      <w:r w:rsidRPr="00F55011">
        <w:rPr>
          <w:rStyle w:val="StyleBoldUnderline"/>
        </w:rPr>
        <w:t>At higher temperatures, death rates will increase sharply, for example millions more people dying from malnutrition each year</w:t>
      </w:r>
      <w:r w:rsidRPr="00F55011">
        <w:t>. 53 Climate change will also affect health via other diseases not included in the WHO modelling.54 </w:t>
      </w:r>
      <w:r w:rsidRPr="00F55011">
        <w:rPr>
          <w:rStyle w:val="StyleBoldUnderline"/>
        </w:rPr>
        <w:t xml:space="preserve">The distribution and abundance of disease vectors are closely linked to temperature and rainfall patterns, and will therefore be very sensitive to changes in regional climate in a warmer </w:t>
      </w:r>
      <w:r w:rsidRPr="00F55011">
        <w:t xml:space="preserve">world. </w:t>
      </w:r>
      <w:r w:rsidRPr="0014597B">
        <w:rPr>
          <w:sz w:val="18"/>
        </w:rPr>
        <w:t>Changes to mosquito distributions and abundance will have profound impacts on malaria prevalence in affected areas. This will be particularly significant in Africa, where 450 million people are exposed to malaria today, of whom around 1 million die each year. According to one study,</w:t>
      </w:r>
      <w:r w:rsidRPr="00F55011">
        <w:t xml:space="preserve"> </w:t>
      </w:r>
      <w:r w:rsidRPr="00F55011">
        <w:rPr>
          <w:rStyle w:val="StyleBoldUnderline"/>
        </w:rPr>
        <w:t>a 2°C rise in temperature may lead to 40 – 60 million more people exposed to malaria in Africa</w:t>
      </w:r>
      <w:r w:rsidRPr="00F55011">
        <w:t xml:space="preserve"> (9 – 14% increase on present-day)</w:t>
      </w:r>
      <w:r w:rsidRPr="00F55011">
        <w:rPr>
          <w:rStyle w:val="StyleBoldUnderline"/>
        </w:rPr>
        <w:t>, increasing to 70 – 80 million</w:t>
      </w:r>
      <w:r w:rsidRPr="00F55011">
        <w:t xml:space="preserve"> (16 – 19%) </w:t>
      </w:r>
      <w:r w:rsidRPr="00F55011">
        <w:rPr>
          <w:rStyle w:val="StyleBoldUnderline"/>
        </w:rPr>
        <w:t xml:space="preserve">at higher temperatures, </w:t>
      </w:r>
      <w:r w:rsidRPr="00F55011">
        <w:t>assuming no change to malaria control efforts.55 Much of the increase will occur in Sub-</w:t>
      </w:r>
      <w:r w:rsidRPr="0014597B">
        <w:rPr>
          <w:sz w:val="18"/>
        </w:rPr>
        <w:t xml:space="preserve">Saharan Africa, including East Africa. Some studies suggest that malaria will decrease in parts of West Africa, e.g. taking 25 – 50 million people out of an exposed region, because of reductions in rainfall. 56 Changes in future exposure depend on the success of national and international malaria programmes. Such adaptations are not taken into account in the estimates presented, but the effectiveness of such programmes remains variable. 57 Climate change will also increase the global population exposed to dengue fever, predominantly in the developing world, e.g. 5 – 6 billion people exposed with a 4°C temperature rise compared with 3.5 billion people exposed with no climate change. 8 Health will be further affected by changes in the water cycle. Droughts and floods are harbingers of disease, as well as causing death from dehydration or drowning.59 </w:t>
      </w:r>
      <w:r w:rsidRPr="00F55011">
        <w:rPr>
          <w:rStyle w:val="StyleBoldUnderline"/>
        </w:rPr>
        <w:t>Prolonged droughts will fuel forest fires that release respiratory pollutants, while floods foster growth of infectious fungal spores, create new breeding sites for disease vectors such as mosquitoes, and trigger outbreaks of water-borne diseases like cholera</w:t>
      </w:r>
      <w:r w:rsidRPr="00F55011">
        <w:t xml:space="preserve">. </w:t>
      </w:r>
      <w:r w:rsidRPr="0014597B">
        <w:rPr>
          <w:sz w:val="18"/>
        </w:rPr>
        <w:t>In the aftermath of Hurricane Mitch in 1998, Honduras recorded an additional 30,000 cases of malaria and 1,000 cases of dengue fever. The toxic moulds left in New Orleans in the wake of Hurricane Katrina continue to create health problems for its population, for example the so-called “Katrina cough”.</w:t>
      </w:r>
    </w:p>
    <w:p w:rsidR="000C000C" w:rsidRPr="0014597B" w:rsidRDefault="000C000C" w:rsidP="000C000C">
      <w:pPr>
        <w:rPr>
          <w:sz w:val="18"/>
        </w:rPr>
      </w:pPr>
    </w:p>
    <w:p w:rsidR="000C000C" w:rsidRPr="00F55011" w:rsidRDefault="000C000C" w:rsidP="000C000C"/>
    <w:p w:rsidR="000C000C" w:rsidRPr="00F55011" w:rsidRDefault="000C000C" w:rsidP="000C000C"/>
    <w:p w:rsidR="000C000C" w:rsidRPr="00F55011" w:rsidRDefault="000C000C" w:rsidP="000C000C">
      <w:pPr>
        <w:pStyle w:val="Heading4"/>
      </w:pPr>
      <w:r w:rsidRPr="00F55011">
        <w:t>Extinction</w:t>
      </w:r>
    </w:p>
    <w:p w:rsidR="000C000C" w:rsidRPr="00156DA1" w:rsidRDefault="000C000C" w:rsidP="000C000C">
      <w:pPr>
        <w:rPr>
          <w:rStyle w:val="StyleStyleBold12pt"/>
        </w:rPr>
      </w:pPr>
      <w:r>
        <w:rPr>
          <w:rStyle w:val="StyleStyleBold12pt"/>
        </w:rPr>
        <w:t xml:space="preserve">Gregor, </w:t>
      </w:r>
      <w:r w:rsidRPr="00156DA1">
        <w:rPr>
          <w:rStyle w:val="StyleStyleBold12pt"/>
        </w:rPr>
        <w:t>8</w:t>
      </w:r>
    </w:p>
    <w:p w:rsidR="000C000C" w:rsidRPr="00F55011" w:rsidRDefault="000C000C" w:rsidP="000C000C">
      <w:r w:rsidRPr="00F55011">
        <w:t xml:space="preserve">[Michael, M.D., is Director of Public Health and Animal Agriculture at The Humane Society of the United States. “Bird Flu: A Virus of Our Own Hatching,” </w:t>
      </w:r>
      <w:hyperlink r:id="rId28" w:history="1">
        <w:r w:rsidRPr="00F55011">
          <w:rPr>
            <w:rStyle w:val="Hyperlink"/>
          </w:rPr>
          <w:t>http://birdflubook.com/a.php?id=111</w:t>
        </w:r>
      </w:hyperlink>
      <w:r w:rsidRPr="00F55011">
        <w:t>]</w:t>
      </w:r>
    </w:p>
    <w:p w:rsidR="000C000C" w:rsidRPr="00F55011" w:rsidRDefault="000C000C" w:rsidP="000C000C">
      <w:pPr>
        <w:rPr>
          <w:rStyle w:val="StyleBoldUnderline"/>
        </w:rPr>
      </w:pPr>
      <w:r w:rsidRPr="00F55011">
        <w:t xml:space="preserve">Senate Majority Leader Frist describes the recent slew of emerging diseases in almost biblical terms: “All of these </w:t>
      </w:r>
      <w:r w:rsidRPr="00F55011">
        <w:rPr>
          <w:rStyle w:val="StyleBoldUnderline"/>
        </w:rPr>
        <w:t>[new diseases] were advance patrols of a great army that is preparing way out of sight.</w:t>
      </w:r>
      <w:r w:rsidRPr="00F55011">
        <w:t>”</w:t>
      </w:r>
      <w:hyperlink r:id="rId29" w:history="1">
        <w:r w:rsidRPr="00123B6A">
          <w:rPr>
            <w:rStyle w:val="Hyperlink"/>
            <w:sz w:val="18"/>
          </w:rPr>
          <w:t>3146</w:t>
        </w:r>
      </w:hyperlink>
      <w:r w:rsidRPr="00123B6A">
        <w:rPr>
          <w:sz w:val="18"/>
        </w:rPr>
        <w:t xml:space="preserve"> Scientists like Joshua Lederberg don’t think this is mere rhetoric. He should know. Lederberg won the Nobel Prize in medicine at age 33 for his discoveries in bacterial evolution. Lederberg went on to become president of Rockefeller University. “Some people think I am being hysterical,” he said, referring to pandemic influenza,</w:t>
      </w:r>
      <w:r w:rsidRPr="00F55011">
        <w:t xml:space="preserve"> </w:t>
      </w:r>
      <w:r w:rsidRPr="00F55011">
        <w:rPr>
          <w:rStyle w:val="StyleBoldUnderline"/>
        </w:rPr>
        <w:t>“but there are catastrophes ahead. We live in evolutionary competition with microbes—bacteria and viruses. There is no guarantee that we will be the survivors.</w:t>
      </w:r>
      <w:r w:rsidRPr="00F55011">
        <w:t>”</w:t>
      </w:r>
      <w:hyperlink r:id="rId30" w:history="1">
        <w:r w:rsidRPr="00123B6A">
          <w:rPr>
            <w:rStyle w:val="Hyperlink"/>
            <w:sz w:val="18"/>
          </w:rPr>
          <w:t>3147</w:t>
        </w:r>
      </w:hyperlink>
      <w:r w:rsidRPr="00123B6A">
        <w:rPr>
          <w:sz w:val="18"/>
        </w:rPr>
        <w:t xml:space="preserve"> There is a concept in host-parasite evolutionary dynamics called the Red Queen hypothesis, which attempts to describe the unremitting struggle between immune systems and the pathogens against which they fight, each constantly evolving to try to outsmart the other.</w:t>
      </w:r>
      <w:hyperlink r:id="rId31" w:history="1">
        <w:r w:rsidRPr="00123B6A">
          <w:rPr>
            <w:rStyle w:val="Hyperlink"/>
            <w:sz w:val="18"/>
          </w:rPr>
          <w:t>3148</w:t>
        </w:r>
      </w:hyperlink>
      <w:r w:rsidRPr="00123B6A">
        <w:rPr>
          <w:sz w:val="18"/>
        </w:rPr>
        <w:t xml:space="preserve"> The name is taken from Lewis Carroll’s Through the Looking Glass in which the Red Queen instructs Alice, “Now, here, you see, it takes all the running you can do to keep in the same place.”</w:t>
      </w:r>
      <w:hyperlink r:id="rId32" w:history="1">
        <w:r w:rsidRPr="00123B6A">
          <w:rPr>
            <w:rStyle w:val="Hyperlink"/>
            <w:sz w:val="18"/>
          </w:rPr>
          <w:t>3149</w:t>
        </w:r>
      </w:hyperlink>
      <w:r w:rsidRPr="00F55011">
        <w:t xml:space="preserve"> </w:t>
      </w:r>
      <w:r w:rsidRPr="00F55011">
        <w:rPr>
          <w:rStyle w:val="StyleBoldUnderline"/>
        </w:rPr>
        <w:t>Because the pathogens keep evolving, our immune systems have to keep adapting as well just to keep up</w:t>
      </w:r>
      <w:r w:rsidRPr="00F55011">
        <w:t xml:space="preserve">. According to the theory, </w:t>
      </w:r>
      <w:r w:rsidRPr="00F55011">
        <w:rPr>
          <w:rStyle w:val="StyleBoldUnderline"/>
        </w:rPr>
        <w:t>animals who “stop running” go extinct. So far our immune systems have largely retained the upper hand, but the fear is that given the current rate of disease emergence, the human race is losing the race.</w:t>
      </w:r>
      <w:hyperlink r:id="rId33" w:history="1">
        <w:r w:rsidRPr="00F55011">
          <w:rPr>
            <w:rStyle w:val="Hyperlink"/>
          </w:rPr>
          <w:t>3150</w:t>
        </w:r>
      </w:hyperlink>
      <w:r w:rsidRPr="00F55011">
        <w:t xml:space="preserve"> In a Scientific American article titled, “Will We Survive?,” one of the world’s leading immunologists writes: </w:t>
      </w:r>
      <w:r w:rsidRPr="00F55011">
        <w:rPr>
          <w:rStyle w:val="StyleBoldUnderline"/>
        </w:rPr>
        <w:t>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w:t>
      </w:r>
      <w:r w:rsidRPr="00F55011">
        <w:t>].</w:t>
      </w:r>
      <w:hyperlink r:id="rId34" w:history="1">
        <w:r w:rsidRPr="00F55011">
          <w:rPr>
            <w:rStyle w:val="Hyperlink"/>
          </w:rPr>
          <w:t>3151</w:t>
        </w:r>
      </w:hyperlink>
      <w:r w:rsidRPr="00F55011">
        <w:t xml:space="preserve"> The research team who wrote Beasts of the Earth conclude, “Considering that bacteria, viruses, and protozoa had a more than two-billion-year head start in this war, a victory by recently arrived Homo sapiens would be remarkable.”</w:t>
      </w:r>
      <w:hyperlink r:id="rId35" w:history="1">
        <w:r w:rsidRPr="00F55011">
          <w:rPr>
            <w:rStyle w:val="Hyperlink"/>
          </w:rPr>
          <w:t>3152</w:t>
        </w:r>
      </w:hyperlink>
      <w:r w:rsidRPr="00F55011">
        <w:t xml:space="preserve"> Lederberg ardently believes that </w:t>
      </w:r>
      <w:r w:rsidRPr="00F55011">
        <w:rPr>
          <w:rStyle w:val="StyleBoldUnderline"/>
        </w:rPr>
        <w:t>emerging viruses may imperil human society itself</w:t>
      </w:r>
      <w:r w:rsidRPr="00F55011">
        <w:t xml:space="preserve">. Says NIH medical epidemiologist David Morens, </w:t>
      </w:r>
      <w:r w:rsidRPr="00F55011">
        <w:rPr>
          <w:rStyle w:val="StyleBoldUnderline"/>
        </w:rPr>
        <w:t>When you look at the relationship between bugs and humans, the more important thing to look at is the bug. When an enterovirus like polio goes through the human gastrointestinal tract in three days, its genome mutates about two percent. That level of mutation—two percent of the genome—has taken the human species eight million years to accomplish</w:t>
      </w:r>
      <w:r w:rsidRPr="00F55011">
        <w:t xml:space="preserve">. So who’s going to adapt to whom? Pitted against that kind of competition, Lederberg concludes that </w:t>
      </w:r>
      <w:r w:rsidRPr="00F55011">
        <w:rPr>
          <w:rStyle w:val="StyleBoldUnderline"/>
        </w:rPr>
        <w:t>the human evolutionary capacity to keep up “may be dismissed as almost totally inconsequential.”</w:t>
      </w:r>
      <w:hyperlink r:id="rId36" w:history="1">
        <w:r w:rsidRPr="00F55011">
          <w:rPr>
            <w:rStyle w:val="Hyperlink"/>
          </w:rPr>
          <w:t>3153</w:t>
        </w:r>
      </w:hyperlink>
      <w:r w:rsidRPr="00F55011">
        <w:t xml:space="preserve"> </w:t>
      </w:r>
      <w:r w:rsidRPr="00F55011">
        <w:rPr>
          <w:rStyle w:val="StyleBoldUnderline"/>
        </w:rPr>
        <w:t>To help prevent the evolution of viruses</w:t>
      </w:r>
      <w:r w:rsidRPr="00F55011">
        <w:t xml:space="preserve"> as threatening as H5N1, the least we can do is take away a few billion feathered test tubes in which viruses can experiment, a few billion fewer spins at pandemic roulette.</w:t>
      </w:r>
      <w:r w:rsidRPr="00F55011">
        <w:rPr>
          <w:rStyle w:val="StyleBoldUnderline"/>
        </w:rPr>
        <w:t>The human species has existed in something like our present form for approximately 200,000 years. “Such a long run should itself give us confidence that our species will continue to survive, at least insofar as the microbial world is concerned. Yet such optimism,</w:t>
      </w:r>
      <w:r w:rsidRPr="00F55011">
        <w:t xml:space="preserve">” wrote the Ehrlich prize-winning former chair of zoology at the University College of London, </w:t>
      </w:r>
      <w:r w:rsidRPr="00F55011">
        <w:rPr>
          <w:rStyle w:val="StyleBoldUnderline"/>
        </w:rPr>
        <w:t>“might easily transmute into a tune whistled whilst passing a graveyard</w:t>
      </w:r>
      <w:r w:rsidRPr="00F55011">
        <w:t>.”</w:t>
      </w:r>
      <w:hyperlink r:id="rId37" w:history="1">
        <w:r w:rsidRPr="00F55011">
          <w:rPr>
            <w:rStyle w:val="Hyperlink"/>
          </w:rPr>
          <w:t>3154</w:t>
        </w:r>
      </w:hyperlink>
      <w:r w:rsidRPr="00F55011">
        <w:t xml:space="preserve"> </w:t>
      </w:r>
    </w:p>
    <w:p w:rsidR="000C000C" w:rsidRPr="00F55011" w:rsidRDefault="000C000C" w:rsidP="000C000C">
      <w:pPr>
        <w:rPr>
          <w:rStyle w:val="StyleBoldUnderline"/>
        </w:rPr>
      </w:pPr>
    </w:p>
    <w:p w:rsidR="000C000C" w:rsidRDefault="000C000C" w:rsidP="00D858A1">
      <w:pPr>
        <w:autoSpaceDE w:val="0"/>
        <w:autoSpaceDN w:val="0"/>
        <w:adjustRightInd w:val="0"/>
        <w:rPr>
          <w:rFonts w:ascii="Sabon-Roman" w:hAnsi="Sabon-Roman" w:cs="Sabon-Roman"/>
          <w:sz w:val="18"/>
          <w:szCs w:val="18"/>
        </w:rPr>
      </w:pPr>
    </w:p>
    <w:p w:rsidR="00051D24" w:rsidRDefault="00051D24" w:rsidP="00051D24">
      <w:pPr>
        <w:pStyle w:val="Heading2"/>
      </w:pPr>
      <w:bookmarkStart w:id="15" w:name="_Toc391753450"/>
      <w:r>
        <w:lastRenderedPageBreak/>
        <w:t>Resource Wars</w:t>
      </w:r>
      <w:bookmarkEnd w:id="15"/>
    </w:p>
    <w:p w:rsidR="00051D24" w:rsidRDefault="00051D24" w:rsidP="00051D24"/>
    <w:p w:rsidR="00051D24" w:rsidRDefault="00051D24" w:rsidP="00051D24">
      <w:pPr>
        <w:pStyle w:val="Heading4"/>
      </w:pPr>
      <w:r w:rsidRPr="00F55011">
        <w:t>Global warming causes global resource wars</w:t>
      </w:r>
    </w:p>
    <w:p w:rsidR="00051D24" w:rsidRPr="00051D24" w:rsidRDefault="00051D24" w:rsidP="00051D24"/>
    <w:p w:rsidR="00051D24" w:rsidRPr="00156DA1" w:rsidRDefault="00051D24" w:rsidP="00051D24">
      <w:pPr>
        <w:rPr>
          <w:rStyle w:val="StyleStyleBold12pt"/>
        </w:rPr>
      </w:pPr>
      <w:r>
        <w:rPr>
          <w:rStyle w:val="StyleStyleBold12pt"/>
        </w:rPr>
        <w:t xml:space="preserve">Klare, </w:t>
      </w:r>
      <w:r w:rsidRPr="00156DA1">
        <w:rPr>
          <w:rStyle w:val="StyleStyleBold12pt"/>
        </w:rPr>
        <w:t>6</w:t>
      </w:r>
    </w:p>
    <w:p w:rsidR="00051D24" w:rsidRPr="00F55011" w:rsidRDefault="00051D24" w:rsidP="00051D24">
      <w:pPr>
        <w:rPr>
          <w:b/>
          <w:bCs/>
        </w:rPr>
      </w:pPr>
      <w:r w:rsidRPr="00F55011">
        <w:t xml:space="preserve">[Michael, professor of peace and world security studies at Hampshire College. “The Coming Resource Wars,” March 10, 2006, </w:t>
      </w:r>
      <w:hyperlink r:id="rId38" w:history="1">
        <w:r w:rsidRPr="00F55011">
          <w:rPr>
            <w:rStyle w:val="Hyperlink"/>
          </w:rPr>
          <w:t>http://www.alternet.org/environment/33243</w:t>
        </w:r>
      </w:hyperlink>
      <w:r w:rsidRPr="00F55011">
        <w:t>]</w:t>
      </w:r>
    </w:p>
    <w:p w:rsidR="00051D24" w:rsidRPr="00F55011" w:rsidRDefault="00051D24" w:rsidP="00051D24">
      <w:pPr>
        <w:rPr>
          <w:rStyle w:val="StyleBoldUnderline"/>
        </w:rPr>
      </w:pPr>
      <w:r w:rsidRPr="00F55011">
        <w:rPr>
          <w:rStyle w:val="StyleBoldUnderline"/>
        </w:rPr>
        <w:t>It's official: the era of resource wars is upon us</w:t>
      </w:r>
      <w:r w:rsidRPr="00F55011">
        <w:t xml:space="preserve">. In a major London address, </w:t>
      </w:r>
      <w:r w:rsidRPr="00F55011">
        <w:rPr>
          <w:rStyle w:val="StyleBoldUnderline"/>
        </w:rPr>
        <w:t>British Defense Secretary</w:t>
      </w:r>
      <w:r w:rsidRPr="00F55011">
        <w:t xml:space="preserve"> John </w:t>
      </w:r>
      <w:r w:rsidRPr="00F55011">
        <w:rPr>
          <w:rStyle w:val="StyleBoldUnderline"/>
        </w:rPr>
        <w:t>Reid warned that global climate change and dwindling natural resources are combining to increase the likelihood of violent conflict</w:t>
      </w:r>
      <w:r w:rsidRPr="00F55011">
        <w:t xml:space="preserve"> over land, water and energy. </w:t>
      </w:r>
      <w:r w:rsidRPr="00F55011">
        <w:rPr>
          <w:rStyle w:val="StyleBoldUnderline"/>
        </w:rPr>
        <w:t>Climate change,</w:t>
      </w:r>
      <w:r w:rsidRPr="00F55011">
        <w:t xml:space="preserve"> he indicated, </w:t>
      </w:r>
      <w:r w:rsidRPr="00F55011">
        <w:rPr>
          <w:rStyle w:val="StyleBoldUnderline"/>
        </w:rPr>
        <w:t>"will make scarce resources</w:t>
      </w:r>
      <w:r w:rsidRPr="00F55011">
        <w:t xml:space="preserve">, clean water, viable agricultural land </w:t>
      </w:r>
      <w:r w:rsidRPr="00F55011">
        <w:rPr>
          <w:rStyle w:val="StyleBoldUnderline"/>
        </w:rPr>
        <w:t>even scarcer" -- and this will "make the emergence of violent conflict more</w:t>
      </w:r>
      <w:r w:rsidRPr="00F55011">
        <w:t xml:space="preserve"> rather than less </w:t>
      </w:r>
      <w:r w:rsidRPr="00F55011">
        <w:rPr>
          <w:rStyle w:val="StyleBoldUnderline"/>
        </w:rPr>
        <w:t>likely."</w:t>
      </w:r>
      <w:r w:rsidRPr="00F55011">
        <w:t> </w:t>
      </w:r>
      <w:r w:rsidRPr="00051D24">
        <w:rPr>
          <w:sz w:val="18"/>
        </w:rPr>
        <w:t xml:space="preserve">Although not unprecedented, Reid's prediction of an upsurge in resource conflict is significant both because of his senior rank and the vehemence of his remarks. </w:t>
      </w:r>
      <w:r w:rsidRPr="00F55011">
        <w:rPr>
          <w:rStyle w:val="StyleBoldUnderline"/>
        </w:rPr>
        <w:t>"The blunt truth is that the lack of water and agricultural land is a significant contributory factor to</w:t>
      </w:r>
      <w:r w:rsidRPr="00F55011">
        <w:t xml:space="preserve"> the tragic conflict we see unfolding in </w:t>
      </w:r>
      <w:r w:rsidRPr="00F55011">
        <w:rPr>
          <w:rStyle w:val="StyleBoldUnderline"/>
        </w:rPr>
        <w:t>Darfur</w:t>
      </w:r>
      <w:r w:rsidRPr="00F55011">
        <w:t xml:space="preserve">," </w:t>
      </w:r>
      <w:r w:rsidRPr="00051D24">
        <w:rPr>
          <w:sz w:val="18"/>
        </w:rPr>
        <w:t>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w:t>
      </w:r>
      <w:r w:rsidRPr="00F55011">
        <w:t xml:space="preserve">. </w:t>
      </w:r>
      <w:r w:rsidRPr="00F55011">
        <w:rPr>
          <w:rStyle w:val="StyleBoldUnderline"/>
        </w:rPr>
        <w:t>Religious and political strife will</w:t>
      </w:r>
      <w:r w:rsidRPr="00F55011">
        <w:t xml:space="preserve"> not disappear in this scenario, but rather </w:t>
      </w:r>
      <w:r w:rsidRPr="00F55011">
        <w:rPr>
          <w:rStyle w:val="StyleBoldUnderline"/>
        </w:rPr>
        <w:t>will be channeled into contests over valuable sources of water, food and energy.</w:t>
      </w:r>
      <w:r w:rsidRPr="00F55011">
        <w:t> </w:t>
      </w:r>
      <w:r w:rsidRPr="00051D24">
        <w:rPr>
          <w:sz w:val="18"/>
        </w:rPr>
        <w:t>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w:t>
      </w:r>
      <w:r w:rsidRPr="00F55011">
        <w:t xml:space="preserve">t </w:t>
      </w:r>
      <w:r w:rsidRPr="00F55011">
        <w:rPr>
          <w:rStyle w:val="StyleBoldUnderline"/>
        </w:rPr>
        <w:t>global climate change is more likely to result in sudden, cataclysmic environmental events than a gradual</w:t>
      </w:r>
      <w:r w:rsidRPr="00F55011">
        <w:t xml:space="preserve"> (and therefore manageable) rise in average temperatures. </w:t>
      </w:r>
      <w:r w:rsidRPr="00F55011">
        <w:rPr>
          <w:rStyle w:val="StyleBoldUnderline"/>
        </w:rPr>
        <w:t>Such events could include a substantial increase in global sea levels, intense storms and hurricanes and continent-wide "dust bowl" effects. This would trigger pitched battles between the survivors</w:t>
      </w:r>
      <w:r w:rsidRPr="00F55011">
        <w:t xml:space="preserve"> of these effects for access to food, water, habitable land and energy supplies. </w:t>
      </w:r>
      <w:r w:rsidRPr="00F55011">
        <w:rPr>
          <w:rStyle w:val="StyleBoldUnderline"/>
        </w:rPr>
        <w:t>"Violence and disruption stemming from the stresses created by abrupt changes in the climate pose a different type of threat to national security than we are accustomed to</w:t>
      </w:r>
      <w:r w:rsidRPr="00F55011">
        <w:t xml:space="preserve"> </w:t>
      </w:r>
      <w:r w:rsidRPr="00051D24">
        <w:rPr>
          <w:sz w:val="18"/>
        </w:rPr>
        <w:t>today,"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For the most part</w:t>
      </w:r>
      <w:r w:rsidRPr="00F55011">
        <w:t xml:space="preserve">, </w:t>
      </w:r>
      <w:r w:rsidRPr="00F55011">
        <w:rPr>
          <w:rStyle w:val="StyleBoldUnderline"/>
        </w:rPr>
        <w:t>they insist that ideological and religious differences</w:t>
      </w:r>
      <w:r w:rsidRPr="00F55011">
        <w:t xml:space="preserve"> -- </w:t>
      </w:r>
      <w:r w:rsidRPr="00051D24">
        <w:rPr>
          <w:sz w:val="18"/>
        </w:rPr>
        <w:t xml:space="preserve">notably, the clash between values of tolerance and democracy on one hand and extremist forms of Islam on the other </w:t>
      </w:r>
      <w:r w:rsidRPr="00F55011">
        <w:t xml:space="preserve">-- </w:t>
      </w:r>
      <w:r w:rsidRPr="00F55011">
        <w:rPr>
          <w:rStyle w:val="StyleBoldUnderline"/>
        </w:rPr>
        <w:t>remain the main drivers of international conflict.</w:t>
      </w:r>
      <w:r w:rsidRPr="00F55011">
        <w:t xml:space="preserve"> </w:t>
      </w:r>
      <w:r w:rsidRPr="00051D24">
        <w:rPr>
          <w:sz w:val="18"/>
        </w:rPr>
        <w:t>But Reid's speech at Chatham House suggests that a major shift in strategic thinking may be under way</w:t>
      </w:r>
      <w:r w:rsidRPr="00F55011">
        <w:t xml:space="preserve">. </w:t>
      </w:r>
      <w:r w:rsidRPr="00F55011">
        <w:rPr>
          <w:rStyle w:val="StyleBoldUnderline"/>
        </w:rPr>
        <w:t xml:space="preserve">Environmental perils may soon dominate the world security agenda. This shift is due in part to the growing weight of evidence pointing to a significant human role in altering the planet's basic climate </w:t>
      </w:r>
      <w:r w:rsidRPr="00051D24">
        <w:rPr>
          <w:sz w:val="18"/>
        </w:rPr>
        <w:t xml:space="preserve">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w:t>
      </w:r>
      <w:r w:rsidRPr="00051D24">
        <w:rPr>
          <w:sz w:val="18"/>
        </w:rPr>
        <w:lastRenderedPageBreak/>
        <w:t>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w:t>
      </w:r>
      <w:r w:rsidRPr="00F55011">
        <w:t>. </w:t>
      </w:r>
      <w:r w:rsidRPr="00F55011">
        <w:rPr>
          <w:rStyle w:val="StyleBoldUnderline"/>
        </w:rPr>
        <w:t>"As famine, disease, and weather-related disasters strike due to abrupt climate change,"</w:t>
      </w:r>
      <w:r w:rsidRPr="00F55011">
        <w:t xml:space="preserve"> the Pentagon report notes, </w:t>
      </w:r>
      <w:r w:rsidRPr="00F55011">
        <w:rPr>
          <w:rStyle w:val="StyleBoldUnderline"/>
        </w:rPr>
        <w:t>"many countries' needs will exceed their carrying capacity"</w:t>
      </w:r>
      <w:r w:rsidRPr="00F55011">
        <w:t xml:space="preserve"> </w:t>
      </w:r>
      <w:r w:rsidRPr="00051D24">
        <w:rPr>
          <w:sz w:val="18"/>
        </w:rPr>
        <w:t>-- that is, their ability to provide the minimum requirements for human survival.</w:t>
      </w:r>
      <w:r w:rsidRPr="00F55011">
        <w:t xml:space="preserve"> </w:t>
      </w:r>
      <w:r w:rsidRPr="00F55011">
        <w:rPr>
          <w:rStyle w:val="StyleBoldUnderline"/>
        </w:rPr>
        <w:t>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w:t>
      </w:r>
      <w:r w:rsidRPr="00F55011">
        <w:t>, minerals, and energy supply." </w:t>
      </w:r>
      <w:r w:rsidRPr="00F55011">
        <w:rPr>
          <w:rStyle w:val="StyleBoldUnderline"/>
        </w:rPr>
        <w:t>Similar scenarios will be replicated all across the planet</w:t>
      </w:r>
      <w:r w:rsidRPr="00F55011">
        <w:t xml:space="preserve">, </w:t>
      </w:r>
      <w:r w:rsidRPr="00051D24">
        <w:rPr>
          <w:sz w:val="18"/>
        </w:rPr>
        <w:t>as those without the means to survival invade or migrate to those with greater abundance -</w:t>
      </w:r>
      <w:r w:rsidRPr="00F55011">
        <w:t xml:space="preserve">- </w:t>
      </w:r>
      <w:r w:rsidRPr="00F55011">
        <w:rPr>
          <w:rStyle w:val="StyleBoldUnderline"/>
        </w:rPr>
        <w:t>producing endless struggles between resource "haves" and "have-nots." </w:t>
      </w:r>
      <w:r w:rsidRPr="00051D24">
        <w:rPr>
          <w:sz w:val="18"/>
        </w:rPr>
        <w:t xml:space="preserve">It is this prospect, more than anything, that worries John Reid. In particular, </w:t>
      </w:r>
      <w:r w:rsidRPr="00F55011">
        <w:rPr>
          <w:rStyle w:val="StyleBoldUnderline"/>
        </w:rPr>
        <w:t>he expressed concern over the inadequate capacity of poor and unstable countries to cope with the effects of climate change, and the resulting risk of state collapse, civil war and mass migration</w:t>
      </w:r>
      <w:r w:rsidRPr="00F55011">
        <w:t xml:space="preserve">. </w:t>
      </w:r>
      <w:r w:rsidRPr="00051D24">
        <w:rPr>
          <w:sz w:val="18"/>
        </w:rPr>
        <w:t xml:space="preserve">"More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F55011">
        <w:rPr>
          <w:rStyle w:val="StyleBoldUnderline"/>
        </w:rPr>
        <w:t>these scenarios also envision the use of more deadly weapons. "In this world of warring states," the 2003 Pentagon report predicted, "nuclear arms proliferation is inevitable."</w:t>
      </w:r>
      <w:r w:rsidRPr="00F55011">
        <w:t xml:space="preserve"> As oil and natural gas disappears, </w:t>
      </w:r>
      <w:r w:rsidRPr="00F55011">
        <w:rPr>
          <w:rStyle w:val="StyleBoldUnderline"/>
        </w:rPr>
        <w:t>more and more countries will rely on nuclear power to meet their energy needs -- and this "will accelerate nuclear proliferation as countries develop enrichment and reprocessing capabilities to ensure their national security."</w:t>
      </w:r>
      <w:r w:rsidRPr="00F55011">
        <w:t> </w:t>
      </w:r>
      <w:r w:rsidRPr="00051D24">
        <w:rPr>
          <w:sz w:val="18"/>
        </w:rPr>
        <w:t xml:space="preserve">Although speculative, </w:t>
      </w:r>
      <w:r w:rsidRPr="00F55011">
        <w:rPr>
          <w:rStyle w:val="StyleBoldUnderline"/>
        </w:rPr>
        <w:t>these reports make one thing clear: when thinking about the calamitous effects of global climate change, we must emphasize its social and political consequences as much as its purely environmental effects. Drought, flooding and storms can kill us</w:t>
      </w:r>
      <w:r w:rsidRPr="00F55011">
        <w:t xml:space="preserve">, </w:t>
      </w:r>
      <w:r w:rsidRPr="00051D24">
        <w:rPr>
          <w:sz w:val="18"/>
        </w:rPr>
        <w:t xml:space="preserve">and surely will -- </w:t>
      </w:r>
      <w:r w:rsidRPr="00F55011">
        <w:rPr>
          <w:rStyle w:val="StyleBoldUnderline"/>
        </w:rPr>
        <w:t>but so will wars among the survivors of these catastrophes over what remains of food, water and shelter</w:t>
      </w:r>
      <w:r w:rsidRPr="00F55011">
        <w:t xml:space="preserve">. </w:t>
      </w:r>
      <w:r w:rsidRPr="00051D24">
        <w:rPr>
          <w:sz w:val="18"/>
        </w:rPr>
        <w:t>As Reid's comments indicate</w:t>
      </w:r>
      <w:r w:rsidRPr="00F55011">
        <w:t>,</w:t>
      </w:r>
      <w:r w:rsidRPr="00F55011">
        <w:rPr>
          <w:rStyle w:val="StyleBoldUnderline"/>
        </w:rPr>
        <w:t xml:space="preserve"> no society</w:t>
      </w:r>
      <w:r w:rsidRPr="00F55011">
        <w:t xml:space="preserve">, however affluent, </w:t>
      </w:r>
      <w:r w:rsidRPr="00F55011">
        <w:rPr>
          <w:rStyle w:val="StyleBoldUnderline"/>
        </w:rPr>
        <w:t>will escape involvement in these forms of conflict. </w:t>
      </w:r>
    </w:p>
    <w:p w:rsidR="00051D24" w:rsidRPr="00F55011" w:rsidRDefault="00051D24" w:rsidP="00051D24"/>
    <w:p w:rsidR="00051D24" w:rsidRPr="00F55011" w:rsidRDefault="00051D24" w:rsidP="00051D24"/>
    <w:p w:rsidR="00051D24" w:rsidRDefault="00051D24" w:rsidP="00051D24">
      <w:pPr>
        <w:pStyle w:val="Heading4"/>
      </w:pPr>
      <w:r w:rsidRPr="00F55011">
        <w:t xml:space="preserve"> Resource wars escalate to nuclear war</w:t>
      </w:r>
    </w:p>
    <w:p w:rsidR="00051D24" w:rsidRPr="00051D24" w:rsidRDefault="00051D24" w:rsidP="00051D24"/>
    <w:p w:rsidR="00051D24" w:rsidRPr="00156DA1" w:rsidRDefault="00051D24" w:rsidP="00051D24">
      <w:pPr>
        <w:rPr>
          <w:rStyle w:val="StyleStyleBold12pt"/>
        </w:rPr>
      </w:pPr>
      <w:r>
        <w:rPr>
          <w:rStyle w:val="StyleStyleBold12pt"/>
        </w:rPr>
        <w:t xml:space="preserve">Caldwell, </w:t>
      </w:r>
      <w:r w:rsidRPr="00156DA1">
        <w:rPr>
          <w:rStyle w:val="StyleStyleBold12pt"/>
        </w:rPr>
        <w:t>3</w:t>
      </w:r>
    </w:p>
    <w:p w:rsidR="00051D24" w:rsidRPr="00F55011" w:rsidRDefault="00051D24" w:rsidP="00051D24">
      <w:r w:rsidRPr="00F55011">
        <w:t xml:space="preserve">[Joseph Ph.d. former director of research and development at the US Army Electronic Proving Ground’s Electromagnetic Environmental Test  Facility. “The End of the World, and the New World Order: The Likelihood of Global Nuclear War,” </w:t>
      </w:r>
      <w:hyperlink r:id="rId39" w:history="1">
        <w:r w:rsidRPr="00F55011">
          <w:rPr>
            <w:rStyle w:val="Hyperlink"/>
          </w:rPr>
          <w:t>http://www.foundation.bw/TheEndOfTheWorld.htm</w:t>
        </w:r>
      </w:hyperlink>
      <w:r w:rsidRPr="00F55011">
        <w:t>]</w:t>
      </w:r>
    </w:p>
    <w:p w:rsidR="00051D24" w:rsidRPr="00F55011" w:rsidRDefault="00051D24" w:rsidP="00051D24">
      <w:pPr>
        <w:rPr>
          <w:rStyle w:val="StyleBoldUnderline"/>
        </w:rPr>
      </w:pPr>
      <w:r w:rsidRPr="00F55011">
        <w:t xml:space="preserve">It </w:t>
      </w:r>
      <w:r w:rsidRPr="00F55011">
        <w:rPr>
          <w:rStyle w:val="StyleBoldUnderline"/>
        </w:rPr>
        <w:t>would appear that global nuclear war is inevitable, for several reasons.  A major factor is the “politics of envy” – the desire for the “have-nots” of the world to destroy what the “haves” have</w:t>
      </w:r>
      <w:r w:rsidRPr="00051D24">
        <w:rPr>
          <w:rStyle w:val="StyleBoldUnderline"/>
          <w:sz w:val="18"/>
        </w:rPr>
        <w:t>.</w:t>
      </w:r>
      <w:r w:rsidRPr="00051D24">
        <w:rPr>
          <w:sz w:val="18"/>
        </w:rPr>
        <w:t xml:space="preserve">  The gap between the industrialized “west” and the rest of the world is widening, and the hatred and envy are growing as the poorer nations realize that they will never catch up.  </w:t>
      </w:r>
      <w:r w:rsidRPr="00F55011">
        <w:rPr>
          <w:rStyle w:val="StyleBoldUnderline"/>
        </w:rPr>
        <w:t xml:space="preserve">Each year, millions more human beings are born into direst poverty, overcrowding, misery and hopelessness.  The realization is dawning that it is global industrialization that is the root cause of human misery, and the motivation to bring that inhumane system to an end is growing as fast as the global human population.  With the proliferation of plutonium from nuclear reactors, terrorists and rogue nations will soon have the capability to produce thousands of suitcase-sized nuclear bombs, and deliver them to any cities in the world.  As mentioned earlier, no missiles or airplanes or submarines are required. Another reason why global nuclear war appears inevitable is the </w:t>
      </w:r>
      <w:r w:rsidRPr="00F55011">
        <w:rPr>
          <w:rStyle w:val="StyleBoldUnderline"/>
        </w:rPr>
        <w:lastRenderedPageBreak/>
        <w:t>fact that nuclear war “dominates” all other proposed solutions as a means of stopping the ongoing species extinction.</w:t>
      </w:r>
      <w:r w:rsidRPr="00F55011">
        <w:t xml:space="preserve">  </w:t>
      </w:r>
      <w:r w:rsidRPr="00051D24">
        <w:rPr>
          <w:sz w:val="18"/>
        </w:rPr>
        <w:t xml:space="preserve">No other alternative accomplishes this.  As long as this situation holds, it is just a matter of time until the global-nuclear-war solution is implemented, since continuing on the present course leads to a “dead” planet. It would appear that </w:t>
      </w:r>
      <w:r w:rsidRPr="00F55011">
        <w:rPr>
          <w:rStyle w:val="StyleBoldUnderline"/>
        </w:rPr>
        <w:t>global nuclear war will happen very soon</w:t>
      </w:r>
      <w:r w:rsidRPr="00F55011">
        <w:t xml:space="preserve">, for two main reasons, alluded to above.  </w:t>
      </w:r>
      <w:r w:rsidRPr="00F55011">
        <w:rPr>
          <w:rStyle w:val="StyleBoldUnderline"/>
        </w:rPr>
        <w:t>First, human poverty and misery are increasing at an incredible rate.</w:t>
      </w:r>
      <w:r w:rsidRPr="00F55011">
        <w:t xml:space="preserve">  </w:t>
      </w:r>
      <w:r w:rsidRPr="00051D24">
        <w:rPr>
          <w:sz w:val="18"/>
        </w:rPr>
        <w:t xml:space="preserve">There are now three billion more desperately poor people on the planet than there were just forty years ago.  Despite decades of industrial development, the number of wretchedly poor people continues to soar.  </w:t>
      </w:r>
      <w:r w:rsidRPr="00F55011">
        <w:rPr>
          <w:rStyle w:val="StyleBoldUnderline"/>
        </w:rPr>
        <w:t xml:space="preserve">The pressure for war mounts as the population explodes.  Second, war is motivated by resource scarcity -- the desire of one group to acquire the land, water, energy, or other resources possessed by another.  With each passing year, crowding and misery increase, raising the motivation for war to higher levels. There is also a third factor motivating global war, and that involves timing.  With the passage of time, less and less benefit accrues to the winner.  If anyone is motivated to wage global nuclear war and has the means to do so, sooner is very likely better than later. If delayed too long, there may be nothing left to gain.  With each passing year, the planet's biodiversity decreases, another two percent of the planet's remaining petroleum reserves are consumed, and the risk of biospheric extinction (e.g., from a greenhouse effect) increases. Once gone, these resources -- the very reasons for waging war -- are gone forever.  Extinct species will never return, and the planet's fossil fuel reserves, once exhausted, are gone forever.  In the past 50 years, human industrial activity has consumed about half the world's reserves of petroleum and has led to the extinction of perhaps one million species.  In another 50 years, human industrial activity will consume all of the remaining petroleum reserves and destroy millions of species more, including the larger animal species.  For those tempted to wage war, the time to strike is now -- in fifty years there will be nothing left to win. </w:t>
      </w:r>
      <w:r w:rsidRPr="00051D24">
        <w:rPr>
          <w:sz w:val="18"/>
        </w:rPr>
        <w:t>With each passing year, 30,000 more species are exterminated by mankind's epidemic numbers and industrial activity (pollution, habitat loss).  Many large-animal species are in danger of extinction, becoming so small in number that they are effectively extinct.  Each passing year sees a rise in the number of species made extinct, never to roam the Earth again.  If global war happens this year, no more species will be made extinct from the habitat destruction and pollution of an exploding industrial human population.  If global war happens next year, another 30,000 species are lost -- forever.  If global war happens in ten years, another 300,000 species are extinct.  Delay simply leads to the loss of more species  and increases the likelihood of a “hothouse” destruction of the biosphere.  If a global nuclear war happens now, the production of greenhouse gases stops. The point mentioned above about the depletion of the plant's fossil-fuel reserves warrants additional comment.  A factor motivating a global nuclear war sooner rather than later is the desire to preserve the planet’s remaining fossil fuels.  The world’s total original fossil fuel reserves have been about half used up.  At current consumption rates, the remaining petroleum and natural gas will be used up within fifty years, and coal somewhat later.  A similar situation holds for nuclear fuel (unless used in fast-breeder reactors, which produce plutonium, which may be used to make nuclear bombs).  If global nuclear war occurs this year, and a single industrialized nation of five million takes control of the planet, it can be sustained on the solar energy flux.  It would also have available, however, sufficient fossil fuel to last for thousands of years.  It could safely burn the fossil fuel over a period of many generations, with a planet once again covered in forest and with healthy seas teeming with phytoplankton.  This energy surplus could dramatically help the transition of mankind to the post-fossil-fuel era.  Consuming all of the planet’s remaining fossil fuel in the mindless, hedonistic orgy of consumption that is currently in progress is a tragic waste</w:t>
      </w:r>
      <w:r w:rsidRPr="00F55011">
        <w:t xml:space="preserve">. </w:t>
      </w:r>
      <w:r w:rsidRPr="00F55011">
        <w:rPr>
          <w:rStyle w:val="StyleBoldUnderline"/>
        </w:rPr>
        <w:t>In summary, global war is increasingly likely because the misery and overcrowding caused by the large human population is rapidly increasing, and the benefits to be derived from war (i.e., a planet with full biodiversity and substantial remaining fossil fuel reserves, or a planet that is still biologically alive, in any condition) are rapidly decreasing.  The conditions are ripe for global nuclear war, now.  Motive, means, and opportunity are all in abundant supply.</w:t>
      </w:r>
    </w:p>
    <w:p w:rsidR="00051D24" w:rsidRPr="00F55011" w:rsidRDefault="00051D24" w:rsidP="00051D24">
      <w:pPr>
        <w:rPr>
          <w:rStyle w:val="StyleBoldUnderline"/>
        </w:rPr>
      </w:pPr>
    </w:p>
    <w:p w:rsidR="00051D24" w:rsidRPr="00051D24" w:rsidRDefault="00051D24" w:rsidP="00051D24"/>
    <w:p w:rsidR="00956037" w:rsidRDefault="00051D24" w:rsidP="00051D24">
      <w:pPr>
        <w:pStyle w:val="Heading2"/>
      </w:pPr>
      <w:bookmarkStart w:id="16" w:name="_Toc391753451"/>
      <w:r>
        <w:lastRenderedPageBreak/>
        <w:t>War/Food shortages</w:t>
      </w:r>
      <w:bookmarkEnd w:id="16"/>
    </w:p>
    <w:p w:rsidR="00956037" w:rsidRDefault="00956037" w:rsidP="00956037"/>
    <w:p w:rsidR="00956037" w:rsidRDefault="00956037" w:rsidP="00956037">
      <w:pPr>
        <w:pStyle w:val="Heading4"/>
      </w:pPr>
      <w:r>
        <w:t>Warming causes food shortages, famine, and revolts that lead to war.</w:t>
      </w:r>
    </w:p>
    <w:p w:rsidR="00956037" w:rsidRPr="00956037" w:rsidRDefault="00956037" w:rsidP="00956037"/>
    <w:p w:rsidR="00956037" w:rsidRDefault="00956037" w:rsidP="00956037">
      <w:r w:rsidRPr="00F141ED">
        <w:rPr>
          <w:b/>
          <w:sz w:val="24"/>
        </w:rPr>
        <w:t>Futurist</w:t>
      </w:r>
      <w:r w:rsidRPr="00F141ED">
        <w:rPr>
          <w:sz w:val="24"/>
        </w:rPr>
        <w:t xml:space="preserve">, Mar/Apr </w:t>
      </w:r>
      <w:r w:rsidRPr="006617C8">
        <w:rPr>
          <w:b/>
          <w:sz w:val="24"/>
        </w:rPr>
        <w:t>200</w:t>
      </w:r>
      <w:r w:rsidRPr="00F141ED">
        <w:rPr>
          <w:b/>
          <w:sz w:val="24"/>
        </w:rPr>
        <w:t>8</w:t>
      </w:r>
      <w:r>
        <w:t>, Climate Changes and Global Conflicts, Vol. 42 Issue 2, p 6-7</w:t>
      </w:r>
    </w:p>
    <w:p w:rsidR="00956037" w:rsidRDefault="00956037" w:rsidP="00956037">
      <w:pPr>
        <w:rPr>
          <w:rStyle w:val="StyleBoldUnderline"/>
        </w:rPr>
      </w:pPr>
      <w:r>
        <w:rPr>
          <w:rFonts w:ascii="Times" w:hAnsi="Times"/>
          <w:color w:val="231F20"/>
          <w:szCs w:val="20"/>
        </w:rPr>
        <w:t>T</w:t>
      </w:r>
      <w:r w:rsidRPr="00E177DD">
        <w:rPr>
          <w:rFonts w:ascii="Times" w:hAnsi="Times"/>
          <w:color w:val="231F20"/>
          <w:szCs w:val="20"/>
        </w:rPr>
        <w:t>raumatic climate cooling may</w:t>
      </w:r>
      <w:r>
        <w:rPr>
          <w:rFonts w:ascii="Times" w:hAnsi="Times"/>
          <w:color w:val="231F20"/>
          <w:szCs w:val="20"/>
        </w:rPr>
        <w:t xml:space="preserve"> </w:t>
      </w:r>
      <w:r w:rsidRPr="00E177DD">
        <w:rPr>
          <w:rFonts w:ascii="Times" w:hAnsi="Times"/>
          <w:color w:val="231F20"/>
          <w:szCs w:val="20"/>
        </w:rPr>
        <w:t>have launched wars in the</w:t>
      </w:r>
      <w:r>
        <w:rPr>
          <w:rFonts w:ascii="Times" w:hAnsi="Times"/>
          <w:color w:val="231F20"/>
          <w:szCs w:val="20"/>
        </w:rPr>
        <w:t xml:space="preserve"> </w:t>
      </w:r>
      <w:r w:rsidRPr="00E177DD">
        <w:rPr>
          <w:rFonts w:ascii="Times" w:hAnsi="Times"/>
          <w:color w:val="231F20"/>
          <w:szCs w:val="20"/>
        </w:rPr>
        <w:t>past, like the Little Ice Age</w:t>
      </w:r>
      <w:r>
        <w:rPr>
          <w:rFonts w:ascii="Times" w:hAnsi="Times"/>
          <w:color w:val="231F20"/>
          <w:szCs w:val="20"/>
        </w:rPr>
        <w:t xml:space="preserve"> </w:t>
      </w:r>
      <w:r w:rsidRPr="00E177DD">
        <w:rPr>
          <w:rFonts w:ascii="Times" w:hAnsi="Times"/>
          <w:color w:val="231F20"/>
          <w:szCs w:val="20"/>
        </w:rPr>
        <w:t>of the mid-sixteenth through mid-nine</w:t>
      </w:r>
      <w:r>
        <w:rPr>
          <w:rFonts w:ascii="Times" w:hAnsi="Times"/>
          <w:color w:val="231F20"/>
          <w:szCs w:val="20"/>
        </w:rPr>
        <w:t xml:space="preserve">teenth centuries. </w:t>
      </w:r>
      <w:r w:rsidRPr="008B7574">
        <w:rPr>
          <w:rFonts w:ascii="Times" w:hAnsi="Times"/>
          <w:color w:val="231F20"/>
          <w:szCs w:val="20"/>
          <w:u w:val="single"/>
        </w:rPr>
        <w:t>Cold-induced stresses on agriculture led to wars, famines, and population declines</w:t>
      </w:r>
      <w:r w:rsidRPr="00E177DD">
        <w:rPr>
          <w:rFonts w:ascii="Times" w:hAnsi="Times"/>
          <w:color w:val="231F20"/>
          <w:szCs w:val="20"/>
        </w:rPr>
        <w:t>, an international team of researchers</w:t>
      </w:r>
      <w:r>
        <w:rPr>
          <w:rFonts w:ascii="Times" w:hAnsi="Times"/>
          <w:color w:val="231F20"/>
          <w:szCs w:val="20"/>
        </w:rPr>
        <w:t xml:space="preserve"> </w:t>
      </w:r>
      <w:r w:rsidRPr="00E177DD">
        <w:rPr>
          <w:rFonts w:ascii="Times" w:hAnsi="Times"/>
          <w:color w:val="231F20"/>
          <w:szCs w:val="20"/>
        </w:rPr>
        <w:t xml:space="preserve">believes. Now, they warn that future </w:t>
      </w:r>
      <w:r w:rsidRPr="008B7574">
        <w:rPr>
          <w:rFonts w:ascii="Times" w:hAnsi="Times"/>
          <w:color w:val="231F20"/>
          <w:szCs w:val="20"/>
          <w:u w:val="single"/>
        </w:rPr>
        <w:t xml:space="preserve">climate change that turns </w:t>
      </w:r>
      <w:r w:rsidRPr="008B7574">
        <w:rPr>
          <w:rFonts w:ascii="Times" w:hAnsi="Times"/>
          <w:i/>
          <w:iCs/>
          <w:color w:val="231F20"/>
          <w:szCs w:val="20"/>
          <w:u w:val="single"/>
        </w:rPr>
        <w:t xml:space="preserve">up </w:t>
      </w:r>
      <w:r w:rsidRPr="008B7574">
        <w:rPr>
          <w:rFonts w:ascii="Times" w:hAnsi="Times"/>
          <w:color w:val="231F20"/>
          <w:szCs w:val="20"/>
          <w:u w:val="single"/>
        </w:rPr>
        <w:t>the heat could also increase conflicts.</w:t>
      </w:r>
      <w:r>
        <w:rPr>
          <w:rFonts w:ascii="Times" w:hAnsi="Times"/>
          <w:color w:val="231F20"/>
          <w:szCs w:val="20"/>
          <w:u w:val="single"/>
        </w:rPr>
        <w:t xml:space="preserve"> </w:t>
      </w:r>
      <w:r w:rsidRPr="00E177DD">
        <w:rPr>
          <w:rFonts w:ascii="Times" w:hAnsi="Times"/>
          <w:color w:val="231F20"/>
          <w:szCs w:val="20"/>
        </w:rPr>
        <w:t>Sudden changes in temperature</w:t>
      </w:r>
      <w:r>
        <w:rPr>
          <w:rFonts w:ascii="Times" w:hAnsi="Times"/>
          <w:color w:val="231F20"/>
          <w:szCs w:val="20"/>
        </w:rPr>
        <w:t xml:space="preserve"> </w:t>
      </w:r>
      <w:r w:rsidRPr="00E177DD">
        <w:rPr>
          <w:rFonts w:ascii="Times" w:hAnsi="Times"/>
          <w:color w:val="231F20"/>
          <w:szCs w:val="20"/>
        </w:rPr>
        <w:t xml:space="preserve">don’t directly cause conflict, </w:t>
      </w:r>
      <w:r w:rsidRPr="008B7574">
        <w:rPr>
          <w:rFonts w:ascii="Times" w:hAnsi="Times"/>
          <w:color w:val="231F20"/>
          <w:szCs w:val="20"/>
          <w:u w:val="single"/>
        </w:rPr>
        <w:t>but they do disrupt water and food supplies. Shortages of such critical resources can lead people to rise against their governments or invade neighboring countries, according to studies</w:t>
      </w:r>
      <w:r w:rsidRPr="00E177DD">
        <w:rPr>
          <w:rFonts w:ascii="Times" w:hAnsi="Times"/>
          <w:color w:val="231F20"/>
          <w:szCs w:val="20"/>
        </w:rPr>
        <w:t xml:space="preserve"> </w:t>
      </w:r>
      <w:r w:rsidRPr="00956037">
        <w:rPr>
          <w:rFonts w:ascii="Times" w:hAnsi="Times"/>
          <w:color w:val="231F20"/>
          <w:sz w:val="18"/>
          <w:szCs w:val="18"/>
        </w:rPr>
        <w:t xml:space="preserve">led by University of Hong Kong geographer David Zhang and published by the </w:t>
      </w:r>
      <w:r w:rsidRPr="00956037">
        <w:rPr>
          <w:rFonts w:ascii="Times" w:hAnsi="Times"/>
          <w:i/>
          <w:iCs/>
          <w:color w:val="231F20"/>
          <w:sz w:val="18"/>
          <w:szCs w:val="18"/>
        </w:rPr>
        <w:t xml:space="preserve">Proceedings of the National Academy of Science. </w:t>
      </w:r>
      <w:r w:rsidRPr="00956037">
        <w:rPr>
          <w:rFonts w:ascii="Times" w:hAnsi="Times" w:cs="Times"/>
          <w:color w:val="231F20"/>
          <w:sz w:val="18"/>
          <w:szCs w:val="18"/>
        </w:rPr>
        <w:t>To study the relationship between climate and conflict, the researchers collected data on temperature change and wars from A.D. 1400 to 1900.  They discovered that cycles of turbulence followed historic low temperatures, with tranquility restored during more-temperate times. Sources for the study included a database of 4,500 wars, assembled by co-author Peter Brecke of Georgia Tech, and climate records reconstructed by paleontologists from historical documents. The researchers found that there were nearly twice as many wars per year worldwide during cold centuries as there were during the milder eighteenth century. More than 80% of countries around the world experienced more wars in a cold climate, according to Zhang. The researchers reason that the link between climate shock and conflict is the supply of food: Decreases in agricultural production trigger increases in food prices, and when grain prices reach a certain level, wars erupt. Population growth and decline are also affected by these climate change driven conflicts, the researchers believe. After peak periods of war in Europe and Asia, such as during the frigid seventeenth century, populations declined. In China, population dropped by 43% between 1620 and 1650, then rose dramatically between 1650 and 1800, when the next cooling period began, bringing another global demographic shock.</w:t>
      </w:r>
      <w:r>
        <w:rPr>
          <w:rFonts w:ascii="Times" w:hAnsi="Times" w:cs="Times"/>
          <w:color w:val="231F20"/>
          <w:sz w:val="16"/>
          <w:szCs w:val="16"/>
        </w:rPr>
        <w:t xml:space="preserve"> </w:t>
      </w:r>
      <w:r w:rsidRPr="00E177DD">
        <w:rPr>
          <w:rFonts w:ascii="Times" w:hAnsi="Times"/>
          <w:color w:val="231F20"/>
          <w:szCs w:val="20"/>
        </w:rPr>
        <w:t>“</w:t>
      </w:r>
      <w:r w:rsidRPr="00956037">
        <w:rPr>
          <w:rStyle w:val="StyleBoldUnderline"/>
        </w:rPr>
        <w:t xml:space="preserve">Climate change may have played a more important role on human civilization than has so far been suggested,” says Zhang. The depletion of resources on which livelihoods are based is the most critical effect of such change and is “the root cause of human miseries—e.g., wars, famines, and epidemics.” Abrupt global warming is upon us now, they warn, and may pose just as dire threats to resource supply and demand as did global cooling in centuries past. “The speed of global warming is totally beyond our imagination,” says Zhang. “Such abnormal climate will certainly break the balance of human ecosystem. </w:t>
      </w:r>
      <w:r w:rsidRPr="00956037">
        <w:rPr>
          <w:rFonts w:ascii="Times" w:hAnsi="Times"/>
          <w:color w:val="231F20"/>
          <w:sz w:val="18"/>
          <w:szCs w:val="20"/>
        </w:rPr>
        <w:t xml:space="preserve">At the moment, scientists cannot accurately predict the chain of ecological effects induced by climate change. If global warming continues, we are afraid that </w:t>
      </w:r>
      <w:r w:rsidRPr="00956037">
        <w:rPr>
          <w:rStyle w:val="StyleBoldUnderline"/>
        </w:rPr>
        <w:t>the associated shortages of livelihood resources such as freshwater, arable land, and food may trigger more armed conflicts (e.g., Darfur in Africa) or even general crises in the world</w:t>
      </w:r>
      <w:r w:rsidRPr="00956037">
        <w:rPr>
          <w:rStyle w:val="StyleBoldUnderline"/>
          <w:sz w:val="18"/>
        </w:rPr>
        <w:t>.</w:t>
      </w:r>
      <w:r w:rsidRPr="00956037">
        <w:rPr>
          <w:rFonts w:ascii="Times" w:hAnsi="Times"/>
          <w:color w:val="231F20"/>
          <w:sz w:val="18"/>
          <w:szCs w:val="20"/>
        </w:rPr>
        <w:t xml:space="preserve">” As Brecke of Georgia Tech points out, global warming may have some beneficial effects in the short term, but </w:t>
      </w:r>
      <w:r>
        <w:rPr>
          <w:rFonts w:ascii="Times" w:hAnsi="Times"/>
          <w:color w:val="231F20"/>
          <w:szCs w:val="20"/>
        </w:rPr>
        <w:t>“</w:t>
      </w:r>
      <w:r w:rsidRPr="00956037">
        <w:rPr>
          <w:rStyle w:val="StyleBoldUnderline"/>
        </w:rPr>
        <w:t>with more droughts and a rapidly growing population, it is going to get harder and harder to provide food for everyone and thus we should not be surprised to see more instances of starvation and probably more cases of hungry people clashing over scarce food and water.</w:t>
      </w:r>
    </w:p>
    <w:p w:rsidR="00051D24" w:rsidRDefault="00051D24" w:rsidP="00956037">
      <w:pPr>
        <w:rPr>
          <w:rStyle w:val="StyleBoldUnderline"/>
        </w:rPr>
      </w:pPr>
    </w:p>
    <w:p w:rsidR="00051D24" w:rsidRPr="00956037" w:rsidRDefault="00051D24" w:rsidP="00956037">
      <w:pPr>
        <w:rPr>
          <w:rStyle w:val="StyleBoldUnderline"/>
        </w:rPr>
      </w:pPr>
    </w:p>
    <w:p w:rsidR="00051D24" w:rsidRDefault="00051D24" w:rsidP="00051D24">
      <w:pPr>
        <w:pStyle w:val="Heading4"/>
      </w:pPr>
      <w:r w:rsidRPr="00F55011">
        <w:t>Warming raises food prices creating global war</w:t>
      </w:r>
    </w:p>
    <w:p w:rsidR="00051D24" w:rsidRPr="00051D24" w:rsidRDefault="00051D24" w:rsidP="00051D24"/>
    <w:p w:rsidR="00051D24" w:rsidRPr="00156DA1" w:rsidRDefault="00051D24" w:rsidP="00051D24">
      <w:pPr>
        <w:rPr>
          <w:rStyle w:val="StyleStyleBold12pt"/>
        </w:rPr>
      </w:pPr>
      <w:r>
        <w:rPr>
          <w:rStyle w:val="StyleStyleBold12pt"/>
        </w:rPr>
        <w:t xml:space="preserve">Adam, </w:t>
      </w:r>
      <w:r w:rsidRPr="00156DA1">
        <w:rPr>
          <w:rStyle w:val="StyleStyleBold12pt"/>
        </w:rPr>
        <w:t>8</w:t>
      </w:r>
    </w:p>
    <w:p w:rsidR="00051D24" w:rsidRPr="00F55011" w:rsidRDefault="00051D24" w:rsidP="00051D24">
      <w:r w:rsidRPr="00F55011">
        <w:t xml:space="preserve">[David, PhD in chemical engineering, Environmental correspondent for the Guardian. Food price rises threaten global security – UN. April, 2008, </w:t>
      </w:r>
      <w:hyperlink r:id="rId40" w:history="1">
        <w:r w:rsidRPr="00F55011">
          <w:rPr>
            <w:rStyle w:val="Hyperlink"/>
          </w:rPr>
          <w:t>http://www.guardian.co.uk/environment/2008/apr/09/food.unitednations</w:t>
        </w:r>
      </w:hyperlink>
      <w:r w:rsidRPr="00F55011">
        <w:t>]</w:t>
      </w:r>
    </w:p>
    <w:p w:rsidR="00051D24" w:rsidRPr="00F55011" w:rsidRDefault="00051D24" w:rsidP="00051D24">
      <w:pPr>
        <w:rPr>
          <w:rStyle w:val="StyleBoldUnderline"/>
        </w:rPr>
      </w:pPr>
      <w:r w:rsidRPr="00F55011">
        <w:rPr>
          <w:rStyle w:val="StyleBoldUnderline"/>
        </w:rPr>
        <w:t>Rising food prices could spark worldwide unrest and threaten political stability, the UN's top humanitarian official warned</w:t>
      </w:r>
      <w:r w:rsidRPr="00F55011">
        <w:t xml:space="preserve"> yesterday </w:t>
      </w:r>
      <w:r w:rsidRPr="00F55011">
        <w:rPr>
          <w:rStyle w:val="StyleBoldUnderline"/>
        </w:rPr>
        <w:t xml:space="preserve">after two days of rioting in Egypt over the doubling of prices of </w:t>
      </w:r>
      <w:r w:rsidRPr="00F55011">
        <w:rPr>
          <w:rStyle w:val="StyleBoldUnderline"/>
        </w:rPr>
        <w:lastRenderedPageBreak/>
        <w:t>basic foods</w:t>
      </w:r>
      <w:r w:rsidRPr="00F55011">
        <w:t xml:space="preserve"> in a year and protests in other parts of the world. Sir </w:t>
      </w:r>
      <w:r w:rsidRPr="00F55011">
        <w:rPr>
          <w:rStyle w:val="StyleBoldUnderline"/>
        </w:rPr>
        <w:t>John Holmes, undersecretary general for humanitarian affairs and the UN's emergency relief coordinator, told a conference</w:t>
      </w:r>
      <w:r w:rsidRPr="00F55011">
        <w:t xml:space="preserve"> in Dubai </w:t>
      </w:r>
      <w:r w:rsidRPr="00F55011">
        <w:rPr>
          <w:rStyle w:val="StyleBoldUnderline"/>
        </w:rPr>
        <w:t>that escalating prices would trigger protests and riots in vulnerable nations.</w:t>
      </w:r>
      <w:r w:rsidRPr="00F55011">
        <w:t xml:space="preserve"> He said food scarcity and soaring fuel prices would compound the damaging effects of global warming. </w:t>
      </w:r>
      <w:r w:rsidRPr="00F55011">
        <w:rPr>
          <w:rStyle w:val="StyleBoldUnderline"/>
        </w:rPr>
        <w:t>Prices have risen 40% on average globally</w:t>
      </w:r>
      <w:r w:rsidRPr="00F55011">
        <w:t xml:space="preserve"> since last summer. "</w:t>
      </w:r>
      <w:r w:rsidRPr="00F55011">
        <w:rPr>
          <w:rStyle w:val="StyleBoldUnderline"/>
        </w:rPr>
        <w:t>The security implications</w:t>
      </w:r>
      <w:r w:rsidRPr="00F55011">
        <w:t xml:space="preserve"> [of the food crisis] </w:t>
      </w:r>
      <w:r w:rsidRPr="00F55011">
        <w:rPr>
          <w:rStyle w:val="StyleBoldUnderline"/>
        </w:rPr>
        <w:t>should also not be underestimated as food riots are already being reported across the globe,</w:t>
      </w:r>
      <w:r w:rsidRPr="00F55011">
        <w:t>" Holmes said. "</w:t>
      </w:r>
      <w:r w:rsidRPr="00F55011">
        <w:rPr>
          <w:rStyle w:val="StyleBoldUnderline"/>
        </w:rPr>
        <w:t>Current food price trends are likely to increase sharply</w:t>
      </w:r>
      <w:r w:rsidRPr="00F55011">
        <w:t xml:space="preserve"> both </w:t>
      </w:r>
      <w:r w:rsidRPr="00F55011">
        <w:rPr>
          <w:rStyle w:val="StyleBoldUnderline"/>
        </w:rPr>
        <w:t>the incidence and depth of food insecurity."</w:t>
      </w:r>
      <w:r w:rsidRPr="00F55011">
        <w:t xml:space="preserve"> He added that </w:t>
      </w:r>
      <w:r w:rsidRPr="00F55011">
        <w:rPr>
          <w:rStyle w:val="StyleBoldUnderline"/>
        </w:rPr>
        <w:t>the biggest challenge to humanitarian work is climate change, which has doubled the number of disasters</w:t>
      </w:r>
      <w:r w:rsidRPr="00F55011">
        <w:t xml:space="preserve"> from an average of 200 a year to 400 a year in the past two decades. As well as this week's violence in Egypt, the rising cost and </w:t>
      </w:r>
      <w:r w:rsidRPr="00F55011">
        <w:rPr>
          <w:rStyle w:val="StyleBoldUnderline"/>
        </w:rPr>
        <w:t xml:space="preserve">scarcity of food has been blamed for: </w:t>
      </w:r>
      <w:r w:rsidRPr="00F55011">
        <w:t xml:space="preserve"> </w:t>
      </w:r>
      <w:r w:rsidRPr="00F55011">
        <w:rPr>
          <w:rStyle w:val="StyleBoldUnderline"/>
        </w:rPr>
        <w:t>Riots in Haiti</w:t>
      </w:r>
      <w:r w:rsidRPr="00F55011">
        <w:t xml:space="preserve"> last week that killed four people· </w:t>
      </w:r>
      <w:r w:rsidRPr="00F55011">
        <w:rPr>
          <w:rStyle w:val="StyleBoldUnderline"/>
        </w:rPr>
        <w:t xml:space="preserve">Violent protests in Ivory Coast </w:t>
      </w:r>
      <w:r w:rsidRPr="00F55011">
        <w:t xml:space="preserve">· </w:t>
      </w:r>
      <w:r w:rsidRPr="00F55011">
        <w:rPr>
          <w:rStyle w:val="StyleBoldUnderline"/>
        </w:rPr>
        <w:t>Price riots in Cameroon</w:t>
      </w:r>
      <w:r w:rsidRPr="00F55011">
        <w:t xml:space="preserve"> </w:t>
      </w:r>
      <w:r w:rsidRPr="00051D24">
        <w:rPr>
          <w:sz w:val="18"/>
        </w:rPr>
        <w:t>in February that left 40 people dead · Heated demonstrations in Mauritania, Mozambique and Senegal · Protests in Uzbekistan, Yemen, Bolivia and Indonesia UN staff in Jordan also went on strike for a day this week to demand a pay rise in the face of a 50% hike in prices, while Asian countries such as Cambodia, China, Vietnam, India and Pakistan have curbed rice exports to ensure supplies for their own residents. Officials in the Philippines have warned that people hoarding rice could face economic sabotage charges. A moratorium is being considered on converting agricultural land for housing or golf courses, while fast-food outlets are being pressed to offer half-portions of rice. The UN Food and Agriculture Organisation says rice production should rise by 12m tonnes, or 1.8%, this year, which would help ease the pressure. It expects "sizable" increases in all the major Asian rice producing countries, especially Bangladesh, China, India, Indonesia, Burma, the Philippines and Thailand. Holmes is the latest senior figure to warn the world is facing a worsening food crisis. Josette Sheeran, director of the UN World Food Programme, said last month: "We are seeing a new face of hunger. We are seeing more urban hunger than ever before. We are seeing food on the shelves but people being unable to afford it." The programme has launched an appeal to boost its aid budget from $2.9bn to $3.4bn (£1.5bn to £1.7bn) to meet higher prices, which officials say are jeopardising the programme's ability to continue feeding 73 million people worldwide. Rober</w:t>
      </w:r>
      <w:r w:rsidRPr="00F55011">
        <w:t xml:space="preserve">t </w:t>
      </w:r>
      <w:r w:rsidRPr="00F55011">
        <w:rPr>
          <w:rStyle w:val="StyleBoldUnderline"/>
        </w:rPr>
        <w:t>Zoellick, president of the World Bank, said "many more people will suffer and starve</w:t>
      </w:r>
      <w:r w:rsidRPr="00F55011">
        <w:t xml:space="preserve">" </w:t>
      </w:r>
      <w:r w:rsidRPr="00051D24">
        <w:rPr>
          <w:sz w:val="18"/>
        </w:rPr>
        <w:t xml:space="preserve">unless the US, Europe, Japan and other rich countries provide funds. He said </w:t>
      </w:r>
      <w:r w:rsidRPr="00F55011">
        <w:rPr>
          <w:rStyle w:val="StyleBoldUnderline"/>
        </w:rPr>
        <w:t>prices of all staple food had risen 80% in three years, and</w:t>
      </w:r>
      <w:r w:rsidRPr="00F55011">
        <w:t xml:space="preserve"> that</w:t>
      </w:r>
      <w:r w:rsidRPr="00F55011">
        <w:rPr>
          <w:rStyle w:val="StyleBoldUnderline"/>
        </w:rPr>
        <w:t xml:space="preserve"> 33 countries faced unrest because of the price rises.</w:t>
      </w:r>
    </w:p>
    <w:p w:rsidR="00051D24" w:rsidRPr="00F55011" w:rsidRDefault="00051D24" w:rsidP="00051D24">
      <w:pPr>
        <w:rPr>
          <w:rStyle w:val="StyleBoldUnderline"/>
        </w:rPr>
      </w:pPr>
    </w:p>
    <w:p w:rsidR="00051D24" w:rsidRDefault="00051D24" w:rsidP="00051D24">
      <w:pPr>
        <w:pStyle w:val="Heading4"/>
      </w:pPr>
      <w:r w:rsidRPr="00F55011">
        <w:t xml:space="preserve">Food scarcity leads to World War III </w:t>
      </w:r>
    </w:p>
    <w:p w:rsidR="00051D24" w:rsidRPr="00051D24" w:rsidRDefault="00051D24" w:rsidP="00051D24"/>
    <w:p w:rsidR="00051D24" w:rsidRPr="00156DA1" w:rsidRDefault="00051D24" w:rsidP="00051D24">
      <w:pPr>
        <w:rPr>
          <w:rStyle w:val="StyleStyleBold12pt"/>
        </w:rPr>
      </w:pPr>
      <w:r w:rsidRPr="00156DA1">
        <w:rPr>
          <w:rStyle w:val="StyleStyleBold12pt"/>
        </w:rPr>
        <w:t>Calvin, 98</w:t>
      </w:r>
    </w:p>
    <w:p w:rsidR="00051D24" w:rsidRPr="00F55011" w:rsidRDefault="00051D24" w:rsidP="00051D24">
      <w:r w:rsidRPr="00F55011">
        <w:t>[William H., Theoretical Neurophysiologist at the University of Washington, "The great climate flip-flop," The Atlantic Monthly January 1998]</w:t>
      </w:r>
    </w:p>
    <w:p w:rsidR="00051D24" w:rsidRPr="00051D24" w:rsidRDefault="00051D24" w:rsidP="00051D24">
      <w:pPr>
        <w:rPr>
          <w:sz w:val="18"/>
        </w:rPr>
      </w:pPr>
      <w:r w:rsidRPr="00F55011">
        <w:t xml:space="preserve">The population-crash scenario is surely the most appalling. </w:t>
      </w:r>
      <w:r w:rsidRPr="00F55011">
        <w:rPr>
          <w:rStyle w:val="StyleBoldUnderline"/>
        </w:rPr>
        <w:t>Plummeting crop yields will cause some powerful countries to try to take over their neighbors or distant lands</w:t>
      </w:r>
      <w:r w:rsidRPr="00F55011">
        <w:t xml:space="preserve"> — </w:t>
      </w:r>
      <w:r w:rsidRPr="00F55011">
        <w:rPr>
          <w:rStyle w:val="StyleBoldUnderline"/>
        </w:rPr>
        <w:t>if only because their armies, unpaid and lacking food, will go marauding, both at home and across the borders. The better-organized countries will attempt to use their armies, before they fall apart entirely, to take over countries with significant remaining resources, driving out or starving their inhabitants if not using modern weapons to accomplish the same end</w:t>
      </w:r>
      <w:r w:rsidRPr="00F55011">
        <w:t xml:space="preserve">: </w:t>
      </w:r>
      <w:r w:rsidRPr="00051D24">
        <w:rPr>
          <w:sz w:val="18"/>
        </w:rPr>
        <w:t xml:space="preserve">eliminating competitors for the remaining food. </w:t>
      </w:r>
      <w:r w:rsidRPr="00051D24">
        <w:rPr>
          <w:rStyle w:val="StyleBoldUnderline"/>
          <w:sz w:val="18"/>
        </w:rPr>
        <w:t>This</w:t>
      </w:r>
      <w:r w:rsidRPr="00051D24">
        <w:rPr>
          <w:sz w:val="18"/>
        </w:rPr>
        <w:t xml:space="preserve"> will be a worldwide problem — and</w:t>
      </w:r>
      <w:r w:rsidRPr="00F55011">
        <w:t xml:space="preserve"> </w:t>
      </w:r>
      <w:r w:rsidRPr="00F55011">
        <w:rPr>
          <w:rStyle w:val="StyleBoldUnderline"/>
        </w:rPr>
        <w:t>could easily lead to a Third World War</w:t>
      </w:r>
      <w:r w:rsidRPr="00F55011">
        <w:t xml:space="preserve"> </w:t>
      </w:r>
      <w:r w:rsidRPr="00051D24">
        <w:rPr>
          <w:sz w:val="18"/>
        </w:rPr>
        <w:t>—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956037" w:rsidRDefault="00956037" w:rsidP="00956037">
      <w:pPr>
        <w:rPr>
          <w:sz w:val="18"/>
        </w:rPr>
      </w:pPr>
    </w:p>
    <w:p w:rsidR="00EE58EC" w:rsidRDefault="00EE58EC" w:rsidP="00EE58EC">
      <w:pPr>
        <w:pStyle w:val="Heading2"/>
      </w:pPr>
      <w:bookmarkStart w:id="17" w:name="_Toc391753452"/>
      <w:r>
        <w:lastRenderedPageBreak/>
        <w:t>Water Wars</w:t>
      </w:r>
      <w:bookmarkEnd w:id="17"/>
    </w:p>
    <w:p w:rsidR="00EE58EC" w:rsidRPr="00EE58EC" w:rsidRDefault="00EE58EC" w:rsidP="00EE58EC"/>
    <w:p w:rsidR="00EE58EC" w:rsidRDefault="00EE58EC" w:rsidP="00EE58EC">
      <w:pPr>
        <w:pStyle w:val="Heading4"/>
      </w:pPr>
      <w:r w:rsidRPr="00F55011">
        <w:t>Warming causes water wars that will draw in the U.S.</w:t>
      </w:r>
    </w:p>
    <w:p w:rsidR="00EE58EC" w:rsidRPr="0014597B" w:rsidRDefault="00EE58EC" w:rsidP="00EE58EC"/>
    <w:p w:rsidR="00EE58EC" w:rsidRDefault="00EE58EC" w:rsidP="00EE58EC">
      <w:pPr>
        <w:rPr>
          <w:rStyle w:val="StyleStyleBold12pt"/>
        </w:rPr>
      </w:pPr>
      <w:r>
        <w:rPr>
          <w:rStyle w:val="StyleStyleBold12pt"/>
        </w:rPr>
        <w:t xml:space="preserve">Borenstein, </w:t>
      </w:r>
      <w:r w:rsidRPr="00156DA1">
        <w:rPr>
          <w:rStyle w:val="StyleStyleBold12pt"/>
        </w:rPr>
        <w:t>7</w:t>
      </w:r>
    </w:p>
    <w:p w:rsidR="00EE58EC" w:rsidRPr="00F55011" w:rsidRDefault="00EE58EC" w:rsidP="00EE58EC">
      <w:pPr>
        <w:rPr>
          <w:b/>
          <w:bCs/>
        </w:rPr>
      </w:pPr>
      <w:r w:rsidRPr="00F55011">
        <w:t xml:space="preserve">[Seth. “Report: Global warming may be security factor,” Associated Press, April 15, 2007] </w:t>
      </w:r>
    </w:p>
    <w:p w:rsidR="00EE58EC" w:rsidRPr="00F55011" w:rsidRDefault="00EE58EC" w:rsidP="00EE58EC">
      <w:pPr>
        <w:rPr>
          <w:rStyle w:val="StyleBoldUnderline"/>
        </w:rPr>
      </w:pPr>
      <w:r w:rsidRPr="00F55011">
        <w:rPr>
          <w:rStyle w:val="StyleBoldUnderline"/>
        </w:rPr>
        <w:t xml:space="preserve">Global warming poses a "serious threat to America's national security" with terrorism worsening and the U.S. will likely be dragged into fights over water </w:t>
      </w:r>
      <w:r w:rsidRPr="00F55011">
        <w:t xml:space="preserve">and other shortages, top retired military leaders warn in a new report. Joining calls already made by scientists and environmental activists, the </w:t>
      </w:r>
      <w:r w:rsidRPr="00F55011">
        <w:rPr>
          <w:rStyle w:val="StyleBoldUnderline"/>
        </w:rPr>
        <w:t>retired U.S. military leaders</w:t>
      </w:r>
      <w:r w:rsidRPr="00F55011">
        <w:t xml:space="preserve">, including the former Army chief of staff and President Bush's former chief Middle East peace negotiator, </w:t>
      </w:r>
      <w:r w:rsidRPr="00F55011">
        <w:rPr>
          <w:rStyle w:val="StyleBoldUnderline"/>
        </w:rPr>
        <w:t xml:space="preserve">called on the U.S. government to make major cuts in emissions of gases </w:t>
      </w:r>
      <w:r w:rsidRPr="00F55011">
        <w:t>that cause global warming.The report warned</w:t>
      </w:r>
      <w:r w:rsidRPr="00F55011">
        <w:rPr>
          <w:rStyle w:val="StyleBoldUnderline"/>
        </w:rPr>
        <w:t xml:space="preserve"> that in the next 30 to 40 years there will be wars over water, increased hunger instability from worsening disease and rising sea levels and global warming-induced refugees. "The chaos that results can be an incubator of civil strife, genocide and the growth of terrorism,"</w:t>
      </w:r>
      <w:r w:rsidRPr="00F55011">
        <w:t xml:space="preserve"> the 35-page report predicted.</w:t>
      </w:r>
      <w:r w:rsidRPr="00F55011">
        <w:rPr>
          <w:rStyle w:val="StyleBoldUnderline"/>
        </w:rPr>
        <w:t>"Climate change exacerbates already unstable situations,"</w:t>
      </w:r>
      <w:r w:rsidRPr="00F55011">
        <w:t xml:space="preserve"> former U.S. Army chief of staff Gordon Sullivan told Associated Press Radio. "Everybody needs to start paying attention to what's going on. I don't think this is a particularly hard sell in the Pentagon. ... We're </w:t>
      </w:r>
      <w:r w:rsidRPr="00EE58EC">
        <w:rPr>
          <w:sz w:val="18"/>
        </w:rPr>
        <w:t>paying attention to what those security implications are."Gen. Anthony "Tony" Zinni, Bush's former Middle East envoy, said in the report: "It's not hard to make the connection between climate change and instability, or climate change and terrorism."The report was issued by the Alexandria, Va.-based, national security think-tank The CNA Corporation and was written by six retired admirals and five retired generals</w:t>
      </w:r>
      <w:r w:rsidRPr="00F55011">
        <w:t xml:space="preserve">. </w:t>
      </w:r>
      <w:r w:rsidRPr="00F55011">
        <w:rPr>
          <w:rStyle w:val="StyleBoldUnderline"/>
        </w:rPr>
        <w:t>They warned of a future of rampant disease, water shortages and flooding that will make already dicey areas</w:t>
      </w:r>
      <w:r w:rsidRPr="00F55011">
        <w:t xml:space="preserve"> -- such as the Middle East, Asia and Africa -- </w:t>
      </w:r>
      <w:r w:rsidRPr="00F55011">
        <w:rPr>
          <w:rStyle w:val="StyleBoldUnderline"/>
        </w:rPr>
        <w:t>even worse."Weakened and failing governments, with an already thin margin for survival, foster the conditions for internal conflicts</w:t>
      </w:r>
      <w:r w:rsidRPr="00F55011">
        <w:t xml:space="preserve">, extremism and movement toward increased authoritarianism and radical ideologies," the report said. </w:t>
      </w:r>
      <w:r w:rsidRPr="00F55011">
        <w:rPr>
          <w:rStyle w:val="StyleBoldUnderline"/>
        </w:rPr>
        <w:t>"The U.S. will be drawn</w:t>
      </w:r>
      <w:r w:rsidRPr="00F55011">
        <w:t xml:space="preserve"> more frequently</w:t>
      </w:r>
      <w:r w:rsidRPr="00F55011">
        <w:rPr>
          <w:rStyle w:val="StyleBoldUnderline"/>
        </w:rPr>
        <w:t xml:space="preserve"> into these situations</w:t>
      </w:r>
      <w:r w:rsidRPr="00F55011">
        <w:t>."In a veiled reference to Bush's refusal to join an international treaty to cut greenhouse gas emissions, the report said</w:t>
      </w:r>
      <w:r w:rsidRPr="00F55011">
        <w:rPr>
          <w:rStyle w:val="StyleBoldUnderline"/>
        </w:rPr>
        <w:t xml:space="preserve"> the U.S. government "must become a more constructive partner" with other nations to fight global warming</w:t>
      </w:r>
      <w:r w:rsidRPr="00F55011">
        <w:t xml:space="preserve"> </w:t>
      </w:r>
      <w:r w:rsidRPr="00EE58EC">
        <w:rPr>
          <w:sz w:val="18"/>
        </w:rPr>
        <w:t>and cope with its consequences. The Bush administration has declined mandatory emission cuts in favor of voluntary methods. Other nations have committed to required reductions that kick in within a few years.</w:t>
      </w:r>
      <w:r w:rsidRPr="00F55011">
        <w:t xml:space="preserve"> </w:t>
      </w:r>
      <w:r w:rsidRPr="00F55011">
        <w:rPr>
          <w:rStyle w:val="StyleBoldUnderline"/>
        </w:rPr>
        <w:t>"We will pay for this one way or another,"</w:t>
      </w:r>
      <w:r w:rsidRPr="00F55011">
        <w:t xml:space="preserve"> wrote Zinni, former commander of U.S. Central Command. </w:t>
      </w:r>
      <w:r w:rsidRPr="00F55011">
        <w:rPr>
          <w:rStyle w:val="StyleBoldUnderline"/>
        </w:rPr>
        <w:t>"We will pay to reduce greenhouse gas emissions today</w:t>
      </w:r>
      <w:r w:rsidRPr="00F55011">
        <w:t xml:space="preserve">, and we'll have to take an economic hit of some kind. </w:t>
      </w:r>
      <w:r w:rsidRPr="00F55011">
        <w:rPr>
          <w:rStyle w:val="StyleBoldUnderline"/>
        </w:rPr>
        <w:t>Or we will pay the price later in</w:t>
      </w:r>
      <w:r w:rsidRPr="00F55011">
        <w:t xml:space="preserve"> military terms. And that will involve </w:t>
      </w:r>
      <w:r w:rsidRPr="00F55011">
        <w:rPr>
          <w:rStyle w:val="StyleBoldUnderline"/>
        </w:rPr>
        <w:t>human lives.</w:t>
      </w:r>
    </w:p>
    <w:p w:rsidR="00EE58EC" w:rsidRPr="00F55011" w:rsidRDefault="00EE58EC" w:rsidP="00EE58EC"/>
    <w:p w:rsidR="00EE58EC" w:rsidRDefault="00EE58EC" w:rsidP="00EE58EC">
      <w:pPr>
        <w:pStyle w:val="Heading4"/>
      </w:pPr>
      <w:r w:rsidRPr="00F55011">
        <w:t>Water Wars go nuclear</w:t>
      </w:r>
    </w:p>
    <w:p w:rsidR="00EE58EC" w:rsidRPr="0014597B" w:rsidRDefault="00EE58EC" w:rsidP="00EE58EC"/>
    <w:p w:rsidR="00EE58EC" w:rsidRPr="00156DA1" w:rsidRDefault="00EE58EC" w:rsidP="00EE58EC">
      <w:pPr>
        <w:rPr>
          <w:rStyle w:val="StyleStyleBold12pt"/>
        </w:rPr>
      </w:pPr>
      <w:r>
        <w:rPr>
          <w:rStyle w:val="StyleStyleBold12pt"/>
        </w:rPr>
        <w:t xml:space="preserve">NASCA, </w:t>
      </w:r>
      <w:r w:rsidRPr="00156DA1">
        <w:rPr>
          <w:rStyle w:val="StyleStyleBold12pt"/>
        </w:rPr>
        <w:t xml:space="preserve">6 </w:t>
      </w:r>
    </w:p>
    <w:p w:rsidR="00EE58EC" w:rsidRPr="00F55011" w:rsidRDefault="00EE58EC" w:rsidP="00EE58EC">
      <w:r w:rsidRPr="00F55011">
        <w:t xml:space="preserve">[National Association for Scientific &amp; Cultural Appreciation. “Water Shortages – Only A Matter Of Time.” </w:t>
      </w:r>
      <w:hyperlink r:id="rId41" w:history="1">
        <w:r w:rsidRPr="00F55011">
          <w:rPr>
            <w:rStyle w:val="Hyperlink"/>
          </w:rPr>
          <w:t>http://www.nasca.org.uk/Strange_relics_/water/water.html</w:t>
        </w:r>
      </w:hyperlink>
      <w:r w:rsidRPr="00F55011">
        <w:t>]</w:t>
      </w:r>
    </w:p>
    <w:p w:rsidR="00EE58EC" w:rsidRPr="00EE58EC" w:rsidRDefault="00EE58EC" w:rsidP="00EE58EC">
      <w:pPr>
        <w:rPr>
          <w:rStyle w:val="StyleBoldUnderline"/>
          <w:sz w:val="18"/>
        </w:rPr>
      </w:pPr>
      <w:r w:rsidRPr="00F55011">
        <w:rPr>
          <w:rStyle w:val="StyleBoldUnderline"/>
        </w:rPr>
        <w:t xml:space="preserve">Water is one of the prime essentials for </w:t>
      </w:r>
      <w:r w:rsidRPr="00F55011">
        <w:t xml:space="preserve">life as we know it. The plain fact is - no water, no life! This becomes all the more worrying when we realize that </w:t>
      </w:r>
      <w:r w:rsidRPr="00F55011">
        <w:rPr>
          <w:rStyle w:val="StyleBoldUnderline"/>
        </w:rPr>
        <w:t>the world’s supply of drinkable water will soon diminish</w:t>
      </w:r>
      <w:r w:rsidRPr="00F55011">
        <w:t xml:space="preserve"> quite rapidly. In fact a recent report commissioned by the United Nations has emphasized that </w:t>
      </w:r>
      <w:r w:rsidRPr="00F55011">
        <w:rPr>
          <w:rStyle w:val="StyleBoldUnderline"/>
        </w:rPr>
        <w:t>by the year 2025 at least 66% of the worlds population will be without an adequate water supply</w:t>
      </w:r>
      <w:r w:rsidRPr="00F55011">
        <w:t xml:space="preserve">. </w:t>
      </w:r>
      <w:r w:rsidRPr="00EE58EC">
        <w:rPr>
          <w:sz w:val="18"/>
        </w:rPr>
        <w:t xml:space="preserve">As a disaster in the making water shortage ranks in the top category. Without water we are finished, and it is thus imperative that we protect the mechanism through which we derive our supply of this life giving fluid. Unfortunately the exact opposite is the </w:t>
      </w:r>
      <w:r w:rsidRPr="00EE58EC">
        <w:rPr>
          <w:sz w:val="18"/>
        </w:rPr>
        <w:lastRenderedPageBreak/>
        <w:t xml:space="preserve">case. </w:t>
      </w:r>
      <w:r w:rsidRPr="00F55011">
        <w:rPr>
          <w:rStyle w:val="StyleBoldUnderline"/>
        </w:rPr>
        <w:t>We are doing incalculable damage to the planets capacity to generate water and this will have far ranging consequences</w:t>
      </w:r>
      <w:r w:rsidRPr="00F55011">
        <w:t xml:space="preserve"> for the not too distant future. </w:t>
      </w:r>
      <w:r w:rsidRPr="00F55011">
        <w:rPr>
          <w:rStyle w:val="StyleBoldUnderline"/>
        </w:rPr>
        <w:t>The U</w:t>
      </w:r>
      <w:r w:rsidRPr="00F55011">
        <w:t xml:space="preserve">nited </w:t>
      </w:r>
      <w:r w:rsidRPr="00F55011">
        <w:rPr>
          <w:rStyle w:val="StyleBoldUnderline"/>
        </w:rPr>
        <w:t>N</w:t>
      </w:r>
      <w:r w:rsidRPr="00F55011">
        <w:t xml:space="preserve">ations </w:t>
      </w:r>
      <w:r w:rsidRPr="00F55011">
        <w:rPr>
          <w:rStyle w:val="StyleBoldUnderline"/>
        </w:rPr>
        <w:t xml:space="preserve">has warned that burning of fossil fuels is the prime cause of water shortage. </w:t>
      </w:r>
      <w:r w:rsidRPr="00F55011">
        <w:t xml:space="preserve">While there may be other reasons such as increased solar activity it is clear that </w:t>
      </w:r>
      <w:r w:rsidRPr="00F55011">
        <w:rPr>
          <w:rStyle w:val="StyleBoldUnderline"/>
        </w:rPr>
        <w:t>this is a situation over which we can exert a great deal of control.</w:t>
      </w:r>
      <w:r w:rsidRPr="00F55011">
        <w:t xml:space="preserve"> </w:t>
      </w:r>
      <w:r w:rsidRPr="00EE58EC">
        <w:rPr>
          <w:sz w:val="18"/>
        </w:rPr>
        <w:t xml:space="preserve">If not then the future will be very bleak indeed! Already the warning signs are there. The last year has seen devastating heatwaves in many parts of the world including the USA where the state of </w:t>
      </w:r>
      <w:r w:rsidRPr="00F55011">
        <w:rPr>
          <w:rStyle w:val="StyleBoldUnderline"/>
        </w:rPr>
        <w:t>Texas experienced its worst drought</w:t>
      </w:r>
      <w:r w:rsidRPr="00F55011">
        <w:t xml:space="preserve"> on record. </w:t>
      </w:r>
      <w:r w:rsidRPr="00F55011">
        <w:rPr>
          <w:rStyle w:val="StyleBoldUnderline"/>
        </w:rPr>
        <w:t>Elsewhere</w:t>
      </w:r>
      <w:r w:rsidRPr="00F55011">
        <w:t xml:space="preserve"> in the United States forest </w:t>
      </w:r>
      <w:r w:rsidRPr="00F55011">
        <w:rPr>
          <w:rStyle w:val="StyleBoldUnderline"/>
        </w:rPr>
        <w:t>fires raged</w:t>
      </w:r>
      <w:r w:rsidRPr="00F55011">
        <w:t xml:space="preserve"> out of control, while other regions of the globe experienced drought conditions that were even more severe. </w:t>
      </w:r>
      <w:r w:rsidRPr="00F55011">
        <w:rPr>
          <w:rStyle w:val="StyleBoldUnderline"/>
        </w:rPr>
        <w:t>Parts of Iran, Afgahnistan, China and other neighbouring countries experienced their worst droughts</w:t>
      </w:r>
      <w:r w:rsidRPr="00F55011">
        <w:t xml:space="preserve"> on record. </w:t>
      </w:r>
      <w:r w:rsidRPr="00F55011">
        <w:rPr>
          <w:rStyle w:val="StyleBoldUnderline"/>
        </w:rPr>
        <w:t xml:space="preserve">These conditions </w:t>
      </w:r>
      <w:r w:rsidRPr="00F55011">
        <w:t xml:space="preserve">also </w:t>
      </w:r>
      <w:r w:rsidRPr="00F55011">
        <w:rPr>
          <w:rStyle w:val="StyleBoldUnderline"/>
        </w:rPr>
        <w:t>extended throughout</w:t>
      </w:r>
      <w:r w:rsidRPr="00F55011">
        <w:t xml:space="preserve"> many parts of </w:t>
      </w:r>
      <w:r w:rsidRPr="00F55011">
        <w:rPr>
          <w:rStyle w:val="StyleBoldUnderline"/>
        </w:rPr>
        <w:t>Africa and</w:t>
      </w:r>
      <w:r w:rsidRPr="00F55011">
        <w:t xml:space="preserve"> it is clear that </w:t>
      </w:r>
      <w:r w:rsidRPr="00F55011">
        <w:rPr>
          <w:rStyle w:val="StyleBoldUnderline"/>
        </w:rPr>
        <w:t xml:space="preserve">if circumstances remain unchanged we are facing a disaster of epic proportions. </w:t>
      </w:r>
      <w:r w:rsidRPr="00F55011">
        <w:t xml:space="preserve">Moreover it will be one for which there is no easy answer. The spectre of a world water shortage evokes a truly frightening scenario. In fact </w:t>
      </w:r>
      <w:r w:rsidRPr="00F55011">
        <w:rPr>
          <w:rStyle w:val="StyleBoldUnderline"/>
        </w:rPr>
        <w:t>the U</w:t>
      </w:r>
      <w:r w:rsidRPr="00F55011">
        <w:t xml:space="preserve">nited </w:t>
      </w:r>
      <w:r w:rsidRPr="00F55011">
        <w:rPr>
          <w:rStyle w:val="StyleBoldUnderline"/>
        </w:rPr>
        <w:t>N</w:t>
      </w:r>
      <w:r w:rsidRPr="00F55011">
        <w:t xml:space="preserve">ations </w:t>
      </w:r>
      <w:r w:rsidRPr="00F55011">
        <w:rPr>
          <w:rStyle w:val="StyleBoldUnderline"/>
        </w:rPr>
        <w:t>warns that disputes over water will become the prime source of conflict in the not too distant future. Where these shortages become ever more acute it could forseeably lead to the brink of nuclear conflict</w:t>
      </w:r>
      <w:r w:rsidRPr="00F55011">
        <w:t xml:space="preserve">. On a lesser scale </w:t>
      </w:r>
      <w:r w:rsidRPr="00F55011">
        <w:rPr>
          <w:rStyle w:val="StyleBoldUnderline"/>
        </w:rPr>
        <w:t>water, and the price of it, will acquire an importance</w:t>
      </w:r>
      <w:r w:rsidRPr="00F55011">
        <w:t xml:space="preserve"> somewhat </w:t>
      </w:r>
      <w:r w:rsidRPr="00F55011">
        <w:rPr>
          <w:rStyle w:val="StyleBoldUnderline"/>
        </w:rPr>
        <w:t>like the current value placed on oil.</w:t>
      </w:r>
      <w:r w:rsidRPr="00F55011">
        <w:t xml:space="preserve"> The difference of course is that while oil is not vital for life, water most certainly is! It seems clear then that </w:t>
      </w:r>
      <w:r w:rsidRPr="00F55011">
        <w:rPr>
          <w:rStyle w:val="StyleBoldUnderline"/>
        </w:rPr>
        <w:t>in future years countries rich in water will enjoy an importance</w:t>
      </w:r>
      <w:r w:rsidRPr="00F55011">
        <w:t xml:space="preserve"> that perhaps they do not have today.</w:t>
      </w:r>
      <w:r w:rsidRPr="00F55011">
        <w:rPr>
          <w:rStyle w:val="StyleBoldUnderline"/>
        </w:rPr>
        <w:t xml:space="preserve"> In these circumstances power shifts are inevitable, and this will undoubtedly create its own strife</w:t>
      </w:r>
      <w:r w:rsidRPr="00F55011">
        <w:t xml:space="preserve"> </w:t>
      </w:r>
      <w:r w:rsidRPr="00EE58EC">
        <w:rPr>
          <w:sz w:val="18"/>
        </w:rPr>
        <w:t>and tension.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If not, and the problem is left unresolved there will eventually come the day when we shall find ourselves with a nightmare situation for which there will be no obvious answer.</w:t>
      </w:r>
    </w:p>
    <w:p w:rsidR="00D858A1" w:rsidRPr="00D858A1" w:rsidRDefault="00D858A1" w:rsidP="00D858A1"/>
    <w:p w:rsidR="00E81408" w:rsidRDefault="0027743A" w:rsidP="00140F0C">
      <w:pPr>
        <w:pStyle w:val="Heading3"/>
      </w:pPr>
      <w:bookmarkStart w:id="18" w:name="_Toc391753453"/>
      <w:r w:rsidRPr="0027743A">
        <w:lastRenderedPageBreak/>
        <w:t>CO2</w:t>
      </w:r>
      <w:bookmarkEnd w:id="18"/>
    </w:p>
    <w:p w:rsidR="0027743A" w:rsidRDefault="0027743A" w:rsidP="0027743A"/>
    <w:p w:rsidR="0027743A" w:rsidRPr="0027743A" w:rsidRDefault="0027743A" w:rsidP="0027743A"/>
    <w:p w:rsidR="0027743A" w:rsidRDefault="0027743A" w:rsidP="0027743A">
      <w:pPr>
        <w:pStyle w:val="Heading4"/>
      </w:pPr>
      <w:r>
        <w:t>CO2 in our air hit all time high</w:t>
      </w:r>
    </w:p>
    <w:p w:rsidR="0027743A" w:rsidRPr="00465236" w:rsidRDefault="0027743A" w:rsidP="0027743A">
      <w:pPr>
        <w:rPr>
          <w:rFonts w:ascii="sl-ApresRegular" w:eastAsia="Times New Roman" w:hAnsi="sl-ApresRegular" w:cs="Times New Roman"/>
          <w:color w:val="281B21"/>
          <w:szCs w:val="23"/>
          <w:u w:val="single"/>
        </w:rPr>
      </w:pPr>
    </w:p>
    <w:p w:rsidR="0027743A" w:rsidRPr="005502F4" w:rsidRDefault="001E0622" w:rsidP="0027743A">
      <w:pPr>
        <w:rPr>
          <w:rStyle w:val="StyleStyleBold12pt"/>
        </w:rPr>
      </w:pPr>
      <w:hyperlink r:id="rId42" w:history="1">
        <w:r w:rsidR="0027743A" w:rsidRPr="005502F4">
          <w:rPr>
            <w:rStyle w:val="StyleStyleBold12pt"/>
          </w:rPr>
          <w:t>Plait</w:t>
        </w:r>
      </w:hyperlink>
      <w:r w:rsidR="0027743A" w:rsidRPr="005502F4">
        <w:rPr>
          <w:rStyle w:val="StyleStyleBold12pt"/>
        </w:rPr>
        <w:t>, 14</w:t>
      </w:r>
    </w:p>
    <w:p w:rsidR="0027743A" w:rsidRDefault="0027743A" w:rsidP="0027743A">
      <w:r>
        <w:t xml:space="preserve">(Phil, QUALS, science evangelizer and author of Death from the Skies,  </w:t>
      </w:r>
      <w:r w:rsidRPr="00465236">
        <w:t>MAY 5 2014 7:30 A</w:t>
      </w:r>
      <w:r>
        <w:t xml:space="preserve">M. The slate group, </w:t>
      </w:r>
      <w:r w:rsidRPr="00D42AFA">
        <w:t>Carbon Dioxide in Our Air Hits an All-Time High</w:t>
      </w:r>
      <w:r>
        <w:t xml:space="preserve">, </w:t>
      </w:r>
      <w:hyperlink r:id="rId43" w:history="1">
        <w:r w:rsidRPr="00FB1996">
          <w:rPr>
            <w:rStyle w:val="Hyperlink"/>
          </w:rPr>
          <w:t>http://www.slate.com/blogs/bad_astronomy/2014/05/05/global_warming_carbon_dioxide_hits_all_time_high.html</w:t>
        </w:r>
      </w:hyperlink>
      <w:r>
        <w:t>.</w:t>
      </w:r>
      <w:r>
        <w:rPr>
          <w:rFonts w:hint="eastAsia"/>
          <w:lang w:eastAsia="zh-CN"/>
        </w:rPr>
        <w:t xml:space="preserve"> TG</w:t>
      </w:r>
      <w:r>
        <w:t>)</w:t>
      </w:r>
    </w:p>
    <w:p w:rsidR="0027743A" w:rsidRPr="005502F4" w:rsidRDefault="0027743A" w:rsidP="0027743A">
      <w:r w:rsidRPr="00035645">
        <w:rPr>
          <w:rFonts w:ascii="sl-ApresRegular" w:eastAsia="Times New Roman" w:hAnsi="sl-ApresRegular" w:cs="Times New Roman"/>
          <w:color w:val="281B21"/>
          <w:sz w:val="28"/>
          <w:szCs w:val="23"/>
          <w:u w:val="single"/>
        </w:rPr>
        <w:t>Global warming</w:t>
      </w:r>
      <w:r w:rsidRPr="00FA0FE1">
        <w:rPr>
          <w:rFonts w:ascii="sl-ApresRegular" w:eastAsia="Times New Roman" w:hAnsi="sl-ApresRegular" w:cs="Times New Roman"/>
          <w:color w:val="281B21"/>
          <w:sz w:val="28"/>
          <w:szCs w:val="23"/>
          <w:u w:val="single"/>
        </w:rPr>
        <w:t> </w:t>
      </w:r>
      <w:r w:rsidR="001E0622">
        <w:fldChar w:fldCharType="begin"/>
      </w:r>
      <w:r w:rsidR="001E0622">
        <w:instrText xml:space="preserve"> HYPERLINK "http://www.slate.com/blogs/future_tense/2014/05/01/mauna_loa_atmosphere_measurements_carbon_dioxide_levels_above_400_ppm_throughout.html" \t "_blank" </w:instrText>
      </w:r>
      <w:r w:rsidR="001E0622">
        <w:fldChar w:fldCharType="separate"/>
      </w:r>
      <w:r w:rsidRPr="00FA0FE1">
        <w:rPr>
          <w:rFonts w:ascii="sl-ApresBold" w:eastAsia="Times New Roman" w:hAnsi="sl-ApresBold" w:cs="Times New Roman"/>
          <w:color w:val="660033"/>
          <w:sz w:val="28"/>
          <w:szCs w:val="23"/>
          <w:u w:val="single"/>
        </w:rPr>
        <w:t>has reached a new milestone</w:t>
      </w:r>
      <w:r w:rsidR="001E0622">
        <w:rPr>
          <w:rFonts w:ascii="sl-ApresBold" w:eastAsia="Times New Roman" w:hAnsi="sl-ApresBold" w:cs="Times New Roman"/>
          <w:color w:val="660033"/>
          <w:sz w:val="28"/>
          <w:szCs w:val="23"/>
          <w:u w:val="single"/>
        </w:rPr>
        <w:fldChar w:fldCharType="end"/>
      </w:r>
      <w:r w:rsidRPr="00035645">
        <w:rPr>
          <w:rFonts w:ascii="sl-ApresRegular" w:eastAsia="Times New Roman" w:hAnsi="sl-ApresRegular" w:cs="Times New Roman"/>
          <w:color w:val="281B21"/>
          <w:sz w:val="28"/>
          <w:szCs w:val="23"/>
          <w:u w:val="single"/>
        </w:rPr>
        <w:t>, but congratulations are neither in order nor welcome</w:t>
      </w:r>
      <w:r w:rsidRPr="00035645">
        <w:rPr>
          <w:rFonts w:ascii="sl-ApresRegular" w:eastAsia="Times New Roman" w:hAnsi="sl-ApresRegular" w:cs="Times New Roman"/>
          <w:color w:val="281B21"/>
          <w:sz w:val="23"/>
          <w:szCs w:val="23"/>
        </w:rPr>
        <w:t>.</w:t>
      </w:r>
      <w:r>
        <w:rPr>
          <w:rFonts w:ascii="sl-ApresRegular" w:eastAsia="Times New Roman" w:hAnsi="sl-ApresRegular" w:cs="Times New Roman"/>
          <w:color w:val="281B21"/>
          <w:sz w:val="23"/>
          <w:szCs w:val="23"/>
        </w:rPr>
        <w:t xml:space="preserve"> </w:t>
      </w:r>
      <w:r w:rsidRPr="00035645">
        <w:rPr>
          <w:rFonts w:ascii="sl-ApresRegular" w:eastAsia="Times New Roman" w:hAnsi="sl-ApresRegular" w:cs="Times New Roman"/>
          <w:color w:val="281B21"/>
          <w:sz w:val="28"/>
          <w:szCs w:val="23"/>
          <w:u w:val="single"/>
        </w:rPr>
        <w:t>April 2014 is the first month in human history where the average amount of carbon dioxide in the air topped 400 parts per million</w:t>
      </w:r>
      <w:r w:rsidRPr="00035645">
        <w:rPr>
          <w:rFonts w:ascii="sl-ApresRegular" w:eastAsia="Times New Roman" w:hAnsi="sl-ApresRegular" w:cs="Times New Roman"/>
          <w:color w:val="281B21"/>
          <w:sz w:val="23"/>
          <w:szCs w:val="23"/>
        </w:rPr>
        <w:t>.</w:t>
      </w:r>
      <w:r w:rsidRPr="003E75C6">
        <w:t>This </w:t>
      </w:r>
      <w:r w:rsidR="001E0622">
        <w:fldChar w:fldCharType="begin"/>
      </w:r>
      <w:r w:rsidR="001E0622">
        <w:instrText xml:space="preserve"> HYPERLINK "https://twitter.com/Keeling_curve/status/461900626390028289" \t "_blank" </w:instrText>
      </w:r>
      <w:r w:rsidR="001E0622">
        <w:fldChar w:fldCharType="separate"/>
      </w:r>
      <w:r w:rsidRPr="003E75C6">
        <w:rPr>
          <w:rStyle w:val="Hyperlink"/>
        </w:rPr>
        <w:t>was announced</w:t>
      </w:r>
      <w:r w:rsidR="001E0622">
        <w:rPr>
          <w:rStyle w:val="Hyperlink"/>
        </w:rPr>
        <w:fldChar w:fldCharType="end"/>
      </w:r>
      <w:r w:rsidRPr="003E75C6">
        <w:t> by the Scripps Institution of Oceanography at UC–San Diego</w:t>
      </w:r>
      <w:r w:rsidRPr="00035645">
        <w:rPr>
          <w:rFonts w:ascii="sl-ApresRegular" w:eastAsia="Times New Roman" w:hAnsi="sl-ApresRegular" w:cs="Times New Roman"/>
          <w:color w:val="281B21"/>
          <w:sz w:val="23"/>
          <w:szCs w:val="23"/>
        </w:rPr>
        <w:t xml:space="preserve">, </w:t>
      </w:r>
      <w:r w:rsidRPr="00035645">
        <w:rPr>
          <w:rFonts w:ascii="sl-ApresRegular" w:eastAsia="Times New Roman" w:hAnsi="sl-ApresRegular" w:cs="Times New Roman"/>
          <w:color w:val="281B21"/>
          <w:sz w:val="18"/>
          <w:szCs w:val="23"/>
        </w:rPr>
        <w:t>which monitors atmospheric levels of CO</w:t>
      </w:r>
      <w:r w:rsidRPr="00035645">
        <w:rPr>
          <w:rFonts w:ascii="sl-ApresRegular" w:eastAsia="Times New Roman" w:hAnsi="sl-ApresRegular" w:cs="Times New Roman"/>
          <w:color w:val="281B21"/>
          <w:sz w:val="12"/>
          <w:szCs w:val="17"/>
          <w:vertAlign w:val="subscript"/>
        </w:rPr>
        <w:t>2</w:t>
      </w:r>
      <w:r w:rsidRPr="00FA0FE1">
        <w:rPr>
          <w:rFonts w:ascii="sl-ApresRegular" w:eastAsia="Times New Roman" w:hAnsi="sl-ApresRegular" w:cs="Times New Roman"/>
          <w:color w:val="281B21"/>
          <w:sz w:val="12"/>
          <w:szCs w:val="17"/>
          <w:vertAlign w:val="subscript"/>
        </w:rPr>
        <w:t> </w:t>
      </w:r>
      <w:r w:rsidRPr="00035645">
        <w:rPr>
          <w:rFonts w:ascii="sl-ApresRegular" w:eastAsia="Times New Roman" w:hAnsi="sl-ApresRegular" w:cs="Times New Roman"/>
          <w:color w:val="281B21"/>
          <w:sz w:val="18"/>
          <w:szCs w:val="23"/>
        </w:rPr>
        <w:t>as part of the </w:t>
      </w:r>
      <w:r w:rsidR="001E0622">
        <w:fldChar w:fldCharType="begin"/>
      </w:r>
      <w:r w:rsidR="001E0622">
        <w:instrText xml:space="preserve"> HYPERLINK "http://keelingcurve.ucsd.edu/the-history-of-the-keeling-curve/" \t "_blank" </w:instrText>
      </w:r>
      <w:r w:rsidR="001E0622">
        <w:fldChar w:fldCharType="separate"/>
      </w:r>
      <w:r w:rsidRPr="00FA0FE1">
        <w:rPr>
          <w:rFonts w:ascii="sl-ApresBold" w:eastAsia="Times New Roman" w:hAnsi="sl-ApresBold" w:cs="Times New Roman"/>
          <w:color w:val="660033"/>
          <w:sz w:val="18"/>
          <w:szCs w:val="23"/>
        </w:rPr>
        <w:t>the Keeling Curve project</w:t>
      </w:r>
      <w:r w:rsidR="001E0622">
        <w:rPr>
          <w:rFonts w:ascii="sl-ApresBold" w:eastAsia="Times New Roman" w:hAnsi="sl-ApresBold" w:cs="Times New Roman"/>
          <w:color w:val="660033"/>
          <w:sz w:val="18"/>
          <w:szCs w:val="23"/>
        </w:rPr>
        <w:fldChar w:fldCharType="end"/>
      </w:r>
      <w:r w:rsidRPr="00035645">
        <w:rPr>
          <w:rFonts w:ascii="sl-ApresRegular" w:eastAsia="Times New Roman" w:hAnsi="sl-ApresRegular" w:cs="Times New Roman"/>
          <w:color w:val="281B21"/>
          <w:sz w:val="18"/>
          <w:szCs w:val="23"/>
        </w:rPr>
        <w:t>. Last year, on May 9, 2013, the NOAO also announced that</w:t>
      </w:r>
      <w:r w:rsidRPr="00FA0FE1">
        <w:rPr>
          <w:rFonts w:ascii="sl-ApresRegular" w:eastAsia="Times New Roman" w:hAnsi="sl-ApresRegular" w:cs="Times New Roman"/>
          <w:color w:val="281B21"/>
          <w:sz w:val="18"/>
          <w:szCs w:val="23"/>
        </w:rPr>
        <w:t> </w:t>
      </w:r>
      <w:r w:rsidR="001E0622">
        <w:fldChar w:fldCharType="begin"/>
      </w:r>
      <w:r w:rsidR="001E0622">
        <w:instrText xml:space="preserve"> HYPERLINK "http://www.slate.com/blogs/bad_astronomy/2013/05/11/atmospheric_carbon_dioxide_levels_at_all_time_high_for_past_several_million.html" \t "_blank" </w:instrText>
      </w:r>
      <w:r w:rsidR="001E0622">
        <w:fldChar w:fldCharType="separate"/>
      </w:r>
      <w:r w:rsidRPr="00FA0FE1">
        <w:rPr>
          <w:rFonts w:ascii="sl-ApresBold" w:eastAsia="Times New Roman" w:hAnsi="sl-ApresBold" w:cs="Times New Roman"/>
          <w:color w:val="660033"/>
          <w:sz w:val="18"/>
          <w:szCs w:val="23"/>
        </w:rPr>
        <w:t>the CO</w:t>
      </w:r>
      <w:r w:rsidRPr="00FA0FE1">
        <w:rPr>
          <w:rFonts w:ascii="sl-ApresBold" w:eastAsia="Times New Roman" w:hAnsi="sl-ApresBold" w:cs="Times New Roman"/>
          <w:color w:val="660033"/>
          <w:sz w:val="12"/>
          <w:szCs w:val="17"/>
          <w:vertAlign w:val="subscript"/>
        </w:rPr>
        <w:t>2</w:t>
      </w:r>
      <w:r w:rsidRPr="00FA0FE1">
        <w:rPr>
          <w:rFonts w:ascii="sl-ApresBold" w:eastAsia="Times New Roman" w:hAnsi="sl-ApresBold" w:cs="Times New Roman"/>
          <w:color w:val="660033"/>
          <w:sz w:val="18"/>
          <w:szCs w:val="23"/>
        </w:rPr>
        <w:t> levels had hit a daily average of 400 ppm</w:t>
      </w:r>
      <w:r w:rsidR="001E0622">
        <w:rPr>
          <w:rFonts w:ascii="sl-ApresBold" w:eastAsia="Times New Roman" w:hAnsi="sl-ApresBold" w:cs="Times New Roman"/>
          <w:color w:val="660033"/>
          <w:sz w:val="18"/>
          <w:szCs w:val="23"/>
        </w:rPr>
        <w:fldChar w:fldCharType="end"/>
      </w:r>
      <w:r w:rsidRPr="00FA0FE1">
        <w:rPr>
          <w:rFonts w:ascii="sl-ApresRegular" w:eastAsia="Times New Roman" w:hAnsi="sl-ApresRegular" w:cs="Times New Roman"/>
          <w:color w:val="281B21"/>
          <w:sz w:val="18"/>
          <w:szCs w:val="23"/>
        </w:rPr>
        <w:t> </w:t>
      </w:r>
      <w:r w:rsidRPr="00035645">
        <w:rPr>
          <w:rFonts w:ascii="sl-ApresRegular" w:eastAsia="Times New Roman" w:hAnsi="sl-ApresRegular" w:cs="Times New Roman"/>
          <w:color w:val="281B21"/>
          <w:sz w:val="18"/>
          <w:szCs w:val="23"/>
        </w:rPr>
        <w:t xml:space="preserve">for the first time in human history. </w:t>
      </w:r>
      <w:r w:rsidRPr="00035645">
        <w:rPr>
          <w:rFonts w:ascii="sl-ApresRegular" w:eastAsia="Times New Roman" w:hAnsi="sl-ApresRegular" w:cs="Times New Roman"/>
          <w:color w:val="281B21"/>
          <w:sz w:val="23"/>
          <w:szCs w:val="23"/>
          <w:u w:val="single"/>
        </w:rPr>
        <w:t>The amount of CO</w:t>
      </w:r>
      <w:r w:rsidRPr="00035645">
        <w:rPr>
          <w:rFonts w:ascii="sl-ApresRegular" w:eastAsia="Times New Roman" w:hAnsi="sl-ApresRegular" w:cs="Times New Roman"/>
          <w:color w:val="281B21"/>
          <w:sz w:val="17"/>
          <w:szCs w:val="17"/>
          <w:u w:val="single"/>
          <w:vertAlign w:val="subscript"/>
        </w:rPr>
        <w:t>2</w:t>
      </w:r>
      <w:r w:rsidRPr="00FA0FE1">
        <w:rPr>
          <w:rFonts w:ascii="sl-ApresRegular" w:eastAsia="Times New Roman" w:hAnsi="sl-ApresRegular" w:cs="Times New Roman"/>
          <w:color w:val="281B21"/>
          <w:sz w:val="23"/>
          <w:szCs w:val="23"/>
          <w:u w:val="single"/>
        </w:rPr>
        <w:t> </w:t>
      </w:r>
      <w:r w:rsidRPr="00035645">
        <w:rPr>
          <w:rFonts w:ascii="sl-ApresRegular" w:eastAsia="Times New Roman" w:hAnsi="sl-ApresRegular" w:cs="Times New Roman"/>
          <w:color w:val="281B21"/>
          <w:sz w:val="23"/>
          <w:szCs w:val="23"/>
          <w:u w:val="single"/>
        </w:rPr>
        <w:t>in the air goes up and down slightly every day, month, and year, but over time the trend is</w:t>
      </w:r>
      <w:r w:rsidRPr="00FA0FE1">
        <w:rPr>
          <w:rFonts w:ascii="sl-ApresRegular" w:eastAsia="Times New Roman" w:hAnsi="sl-ApresRegular" w:cs="Times New Roman"/>
          <w:color w:val="281B21"/>
          <w:sz w:val="23"/>
          <w:szCs w:val="23"/>
          <w:u w:val="single"/>
        </w:rPr>
        <w:t> </w:t>
      </w:r>
      <w:r w:rsidRPr="00FA0FE1">
        <w:rPr>
          <w:rFonts w:ascii="sl-ApresRegular" w:eastAsia="Times New Roman" w:hAnsi="sl-ApresRegular" w:cs="Times New Roman"/>
          <w:i/>
          <w:iCs/>
          <w:color w:val="281B21"/>
          <w:sz w:val="23"/>
          <w:szCs w:val="23"/>
          <w:u w:val="single"/>
        </w:rPr>
        <w:t>up</w:t>
      </w:r>
      <w:r w:rsidRPr="00035645">
        <w:rPr>
          <w:rFonts w:ascii="sl-ApresRegular" w:eastAsia="Times New Roman" w:hAnsi="sl-ApresRegular" w:cs="Times New Roman"/>
          <w:color w:val="281B21"/>
          <w:sz w:val="23"/>
          <w:szCs w:val="23"/>
        </w:rPr>
        <w:t>.</w:t>
      </w:r>
      <w:r w:rsidRPr="00035645">
        <w:rPr>
          <w:rFonts w:ascii="sl-ApresLight" w:eastAsia="Times New Roman" w:hAnsi="sl-ApresLight" w:cs="Times New Roman"/>
          <w:b/>
          <w:bCs/>
          <w:color w:val="660033"/>
          <w:spacing w:val="15"/>
          <w:sz w:val="16"/>
          <w:szCs w:val="21"/>
        </w:rPr>
        <w:t>Phil Plait writes</w:t>
      </w:r>
      <w:r w:rsidRPr="00FA0FE1">
        <w:rPr>
          <w:rFonts w:ascii="sl-ApresLight" w:eastAsia="Times New Roman" w:hAnsi="sl-ApresLight" w:cs="Times New Roman"/>
          <w:b/>
          <w:bCs/>
          <w:color w:val="660033"/>
          <w:spacing w:val="15"/>
          <w:sz w:val="16"/>
          <w:szCs w:val="21"/>
        </w:rPr>
        <w:t> </w:t>
      </w:r>
      <w:r w:rsidRPr="00035645">
        <w:rPr>
          <w:rFonts w:ascii="sl-ApresLight" w:eastAsia="Times New Roman" w:hAnsi="sl-ApresLight" w:cs="Times New Roman"/>
          <w:b/>
          <w:bCs/>
          <w:i/>
          <w:iCs/>
          <w:color w:val="660033"/>
          <w:spacing w:val="15"/>
          <w:sz w:val="16"/>
          <w:szCs w:val="21"/>
        </w:rPr>
        <w:t>Slate</w:t>
      </w:r>
      <w:r w:rsidRPr="00035645">
        <w:rPr>
          <w:rFonts w:ascii="sl-ApresLight" w:eastAsia="Times New Roman" w:hAnsi="sl-ApresLight" w:cs="Times New Roman"/>
          <w:b/>
          <w:bCs/>
          <w:color w:val="660033"/>
          <w:spacing w:val="15"/>
          <w:sz w:val="16"/>
          <w:szCs w:val="21"/>
        </w:rPr>
        <w:t>’s Bad Astronomy blog and is an astronomer, public speaker, science evangelizer</w:t>
      </w:r>
      <w:r w:rsidRPr="00FA0FE1">
        <w:rPr>
          <w:rFonts w:ascii="sl-ApresLight" w:eastAsia="Times New Roman" w:hAnsi="sl-ApresLight" w:cs="Times New Roman"/>
          <w:b/>
          <w:bCs/>
          <w:color w:val="660033"/>
          <w:spacing w:val="15"/>
          <w:sz w:val="16"/>
          <w:szCs w:val="21"/>
        </w:rPr>
        <w:t xml:space="preserve">. </w:t>
      </w:r>
      <w:r w:rsidRPr="00035645">
        <w:rPr>
          <w:rFonts w:ascii="sl-ApresRegular" w:eastAsia="Times New Roman" w:hAnsi="sl-ApresRegular" w:cs="Times New Roman"/>
          <w:color w:val="281B21"/>
          <w:sz w:val="18"/>
          <w:szCs w:val="23"/>
        </w:rPr>
        <w:t>And less than a year after the daily average of 400 ppm was broken for the first time, we’ve had</w:t>
      </w:r>
      <w:r w:rsidRPr="00FA0FE1">
        <w:rPr>
          <w:rFonts w:ascii="sl-ApresRegular" w:eastAsia="Times New Roman" w:hAnsi="sl-ApresRegular" w:cs="Times New Roman"/>
          <w:color w:val="281B21"/>
          <w:sz w:val="18"/>
          <w:szCs w:val="23"/>
        </w:rPr>
        <w:t> </w:t>
      </w:r>
      <w:r w:rsidRPr="00FA0FE1">
        <w:rPr>
          <w:rFonts w:ascii="sl-ApresRegular" w:eastAsia="Times New Roman" w:hAnsi="sl-ApresRegular" w:cs="Times New Roman"/>
          <w:i/>
          <w:iCs/>
          <w:color w:val="281B21"/>
          <w:sz w:val="18"/>
          <w:szCs w:val="23"/>
        </w:rPr>
        <w:t>a whole month</w:t>
      </w:r>
      <w:r>
        <w:rPr>
          <w:rFonts w:ascii="sl-ApresRegular" w:eastAsia="Times New Roman" w:hAnsi="sl-ApresRegular" w:cs="Times New Roman"/>
          <w:i/>
          <w:iCs/>
          <w:color w:val="281B21"/>
          <w:sz w:val="18"/>
          <w:szCs w:val="23"/>
        </w:rPr>
        <w:t xml:space="preserve"> </w:t>
      </w:r>
      <w:r w:rsidRPr="00035645">
        <w:rPr>
          <w:rFonts w:ascii="sl-ApresRegular" w:eastAsia="Times New Roman" w:hAnsi="sl-ApresRegular" w:cs="Times New Roman"/>
          <w:color w:val="281B21"/>
          <w:sz w:val="18"/>
          <w:szCs w:val="23"/>
        </w:rPr>
        <w:t xml:space="preserve">where the average topped that record. </w:t>
      </w:r>
      <w:r w:rsidRPr="003E75C6">
        <w:rPr>
          <w:rStyle w:val="StyleBoldUnderline"/>
        </w:rPr>
        <w:t>This is the highest concentration of CO2 in Earth’s air for at least 800,000 years</w:t>
      </w:r>
      <w:r w:rsidRPr="00035645">
        <w:rPr>
          <w:rFonts w:ascii="sl-ApresRegular" w:eastAsia="Times New Roman" w:hAnsi="sl-ApresRegular" w:cs="Times New Roman"/>
          <w:color w:val="281B21"/>
          <w:sz w:val="18"/>
          <w:szCs w:val="23"/>
        </w:rPr>
        <w:t>, and possibly for far longer</w:t>
      </w:r>
      <w:r w:rsidRPr="00035645">
        <w:rPr>
          <w:rFonts w:ascii="sl-ApresRegular" w:eastAsia="Times New Roman" w:hAnsi="sl-ApresRegular" w:cs="Times New Roman"/>
          <w:color w:val="281B21"/>
          <w:sz w:val="23"/>
          <w:szCs w:val="23"/>
        </w:rPr>
        <w:t>.</w:t>
      </w:r>
      <w:r w:rsidRPr="003E75C6">
        <w:t xml:space="preserve">How much is 400 ppm? </w:t>
      </w:r>
      <w:r w:rsidRPr="00035645">
        <w:rPr>
          <w:rFonts w:ascii="sl-ApresRegular" w:eastAsia="Times New Roman" w:hAnsi="sl-ApresRegular" w:cs="Times New Roman"/>
          <w:color w:val="281B21"/>
          <w:sz w:val="23"/>
          <w:szCs w:val="23"/>
          <w:u w:val="single"/>
        </w:rPr>
        <w:t xml:space="preserve">In more familiar terms it’s 0.04 percent. </w:t>
      </w:r>
      <w:r w:rsidRPr="003E75C6">
        <w:t>That may not sound like much, </w:t>
      </w:r>
      <w:r w:rsidR="001E0622">
        <w:fldChar w:fldCharType="begin"/>
      </w:r>
      <w:r w:rsidR="001E0622">
        <w:instrText xml:space="preserve"> HYPERLINK "http://www.slate.com/blogs/bad_astronomy/2013/09/17/climate_change_denial_speak_up_speak_out.html" \t "_blank" </w:instrText>
      </w:r>
      <w:r w:rsidR="001E0622">
        <w:fldChar w:fldCharType="separate"/>
      </w:r>
      <w:r w:rsidRPr="003E75C6">
        <w:rPr>
          <w:rStyle w:val="Hyperlink"/>
        </w:rPr>
        <w:t>but it’s enough</w:t>
      </w:r>
      <w:r w:rsidR="001E0622">
        <w:rPr>
          <w:rStyle w:val="Hyperlink"/>
        </w:rPr>
        <w:fldChar w:fldCharType="end"/>
      </w:r>
      <w:r w:rsidRPr="003E75C6">
        <w:t>.</w:t>
      </w:r>
      <w:r w:rsidRPr="00035645">
        <w:rPr>
          <w:rFonts w:ascii="sl-ApresRegular" w:eastAsia="Times New Roman" w:hAnsi="sl-ApresRegular" w:cs="Times New Roman"/>
          <w:color w:val="281B21"/>
          <w:sz w:val="18"/>
          <w:szCs w:val="23"/>
        </w:rPr>
        <w:t xml:space="preserve"> Carbon dioxide is a significant greenhouse gas in our atmosphere, transparent to visible light but opaque to thermal infrared. The Sun’s light passes through the air and warms the ground, which then emits infrared light. But </w:t>
      </w:r>
      <w:r w:rsidRPr="00035645">
        <w:rPr>
          <w:rFonts w:ascii="sl-ApresRegular" w:eastAsia="Times New Roman" w:hAnsi="sl-ApresRegular" w:cs="Times New Roman"/>
          <w:color w:val="281B21"/>
          <w:sz w:val="23"/>
          <w:szCs w:val="23"/>
          <w:u w:val="single"/>
        </w:rPr>
        <w:t>the CO</w:t>
      </w:r>
      <w:r w:rsidRPr="00035645">
        <w:rPr>
          <w:rFonts w:ascii="sl-ApresRegular" w:eastAsia="Times New Roman" w:hAnsi="sl-ApresRegular" w:cs="Times New Roman"/>
          <w:color w:val="281B21"/>
          <w:sz w:val="17"/>
          <w:szCs w:val="17"/>
          <w:u w:val="single"/>
          <w:vertAlign w:val="subscript"/>
        </w:rPr>
        <w:t>2</w:t>
      </w:r>
      <w:r w:rsidRPr="00FA0FE1">
        <w:rPr>
          <w:rFonts w:ascii="sl-ApresRegular" w:eastAsia="Times New Roman" w:hAnsi="sl-ApresRegular" w:cs="Times New Roman"/>
          <w:color w:val="281B21"/>
          <w:sz w:val="23"/>
          <w:szCs w:val="23"/>
          <w:u w:val="single"/>
        </w:rPr>
        <w:t> </w:t>
      </w:r>
      <w:r w:rsidRPr="00035645">
        <w:rPr>
          <w:rFonts w:ascii="sl-ApresRegular" w:eastAsia="Times New Roman" w:hAnsi="sl-ApresRegular" w:cs="Times New Roman"/>
          <w:color w:val="281B21"/>
          <w:sz w:val="23"/>
          <w:szCs w:val="23"/>
          <w:u w:val="single"/>
        </w:rPr>
        <w:t xml:space="preserve">in the air absorbs that light, preventing it from radiating away into space. </w:t>
      </w:r>
      <w:r w:rsidRPr="003E75C6">
        <w:rPr>
          <w:sz w:val="18"/>
        </w:rPr>
        <w:t>There, but in general</w:t>
      </w:r>
      <w:r w:rsidRPr="003E75C6">
        <w:rPr>
          <w:rFonts w:ascii="sl-ApresRegular" w:eastAsia="Times New Roman" w:hAnsi="sl-ApresRegular" w:cs="Times New Roman"/>
          <w:color w:val="281B21"/>
          <w:sz w:val="20"/>
          <w:szCs w:val="23"/>
          <w:u w:val="single"/>
        </w:rPr>
        <w:t xml:space="preserve"> </w:t>
      </w:r>
      <w:r w:rsidRPr="00035645">
        <w:rPr>
          <w:rFonts w:ascii="sl-ApresRegular" w:eastAsia="Times New Roman" w:hAnsi="sl-ApresRegular" w:cs="Times New Roman"/>
          <w:color w:val="281B21"/>
          <w:sz w:val="23"/>
          <w:szCs w:val="23"/>
          <w:u w:val="single"/>
        </w:rPr>
        <w:t>this adds heat to our environment, upsetting the delicate balance.</w:t>
      </w:r>
      <w:r w:rsidRPr="00035645">
        <w:rPr>
          <w:rFonts w:ascii="sl-ApresRegular" w:eastAsia="Times New Roman" w:hAnsi="sl-ApresRegular" w:cs="Times New Roman"/>
          <w:color w:val="281B21"/>
          <w:sz w:val="23"/>
          <w:szCs w:val="23"/>
        </w:rPr>
        <w:t xml:space="preserve"> </w:t>
      </w:r>
      <w:r w:rsidRPr="00FA0FE1">
        <w:rPr>
          <w:rFonts w:ascii="sl-ApresRegular" w:eastAsia="Times New Roman" w:hAnsi="sl-ApresRegular" w:cs="Times New Roman"/>
          <w:color w:val="281B21"/>
          <w:sz w:val="20"/>
          <w:szCs w:val="23"/>
        </w:rPr>
        <w:t>There</w:t>
      </w:r>
      <w:r w:rsidRPr="00035645">
        <w:rPr>
          <w:rFonts w:ascii="sl-ApresRegular" w:eastAsia="Times New Roman" w:hAnsi="sl-ApresRegular" w:cs="Times New Roman"/>
          <w:color w:val="281B21"/>
          <w:sz w:val="20"/>
          <w:szCs w:val="23"/>
        </w:rPr>
        <w:t xml:space="preserve"> are other greenhouse gases in the air, of course, like water vapor and methane. However, these are pretty much in balance, neither increasing nor decreasing over time.</w:t>
      </w:r>
      <w:r w:rsidRPr="00FA0FE1">
        <w:rPr>
          <w:rFonts w:ascii="sl-ApresRegular" w:eastAsia="Times New Roman" w:hAnsi="sl-ApresRegular" w:cs="Times New Roman"/>
          <w:color w:val="281B21"/>
          <w:sz w:val="20"/>
          <w:szCs w:val="23"/>
        </w:rPr>
        <w:t> </w:t>
      </w:r>
      <w:r w:rsidR="001E0622">
        <w:fldChar w:fldCharType="begin"/>
      </w:r>
      <w:r w:rsidR="001E0622">
        <w:instrText xml:space="preserve"> HYPERLINK "http://www.slate.com/blogs/bad_astronomy/2011/06/22/as_arctic_ice_shrinks</w:instrText>
      </w:r>
      <w:r w:rsidR="001E0622">
        <w:instrText xml:space="preserve">_so_does_a_denier_claim.html" \t "_blank" </w:instrText>
      </w:r>
      <w:r w:rsidR="001E0622">
        <w:fldChar w:fldCharType="separate"/>
      </w:r>
      <w:r w:rsidRPr="00FA0FE1">
        <w:rPr>
          <w:rFonts w:ascii="sl-ApresBold" w:eastAsia="Times New Roman" w:hAnsi="sl-ApresBold" w:cs="Times New Roman"/>
          <w:color w:val="660033"/>
          <w:sz w:val="20"/>
          <w:szCs w:val="23"/>
        </w:rPr>
        <w:t>Human beings have been increasing the amount of carbon dioxide in the air</w:t>
      </w:r>
      <w:r w:rsidR="001E0622">
        <w:rPr>
          <w:rFonts w:ascii="sl-ApresBold" w:eastAsia="Times New Roman" w:hAnsi="sl-ApresBold" w:cs="Times New Roman"/>
          <w:color w:val="660033"/>
          <w:sz w:val="20"/>
          <w:szCs w:val="23"/>
        </w:rPr>
        <w:fldChar w:fldCharType="end"/>
      </w:r>
      <w:r w:rsidRPr="00035645">
        <w:rPr>
          <w:rFonts w:ascii="sl-ApresRegular" w:eastAsia="Times New Roman" w:hAnsi="sl-ApresRegular" w:cs="Times New Roman"/>
          <w:color w:val="281B21"/>
          <w:sz w:val="20"/>
          <w:szCs w:val="23"/>
        </w:rPr>
        <w:t>, though, for over a century now … to the tune of 30</w:t>
      </w:r>
      <w:r w:rsidRPr="00FA0FE1">
        <w:rPr>
          <w:rFonts w:ascii="sl-ApresRegular" w:eastAsia="Times New Roman" w:hAnsi="sl-ApresRegular" w:cs="Times New Roman"/>
          <w:color w:val="281B21"/>
          <w:sz w:val="20"/>
          <w:szCs w:val="23"/>
        </w:rPr>
        <w:t> </w:t>
      </w:r>
      <w:r w:rsidRPr="00FA0FE1">
        <w:rPr>
          <w:rFonts w:ascii="sl-ApresRegular" w:eastAsia="Times New Roman" w:hAnsi="sl-ApresRegular" w:cs="Times New Roman"/>
          <w:i/>
          <w:iCs/>
          <w:color w:val="281B21"/>
          <w:sz w:val="20"/>
          <w:szCs w:val="23"/>
        </w:rPr>
        <w:t>billion</w:t>
      </w:r>
      <w:r w:rsidRPr="00FA0FE1">
        <w:rPr>
          <w:rFonts w:ascii="sl-ApresRegular" w:eastAsia="Times New Roman" w:hAnsi="sl-ApresRegular" w:cs="Times New Roman"/>
          <w:color w:val="281B21"/>
          <w:sz w:val="20"/>
          <w:szCs w:val="23"/>
        </w:rPr>
        <w:t> </w:t>
      </w:r>
      <w:r w:rsidRPr="00035645">
        <w:rPr>
          <w:rFonts w:ascii="sl-ApresRegular" w:eastAsia="Times New Roman" w:hAnsi="sl-ApresRegular" w:cs="Times New Roman"/>
          <w:color w:val="281B21"/>
          <w:sz w:val="20"/>
          <w:szCs w:val="23"/>
        </w:rPr>
        <w:t xml:space="preserve">tons per year, 100 times as much as all volcano eruptions combined. </w:t>
      </w:r>
      <w:r w:rsidRPr="00035645">
        <w:rPr>
          <w:rFonts w:ascii="sl-ApresRegular" w:eastAsia="Times New Roman" w:hAnsi="sl-ApresRegular" w:cs="Times New Roman"/>
          <w:color w:val="281B21"/>
          <w:sz w:val="23"/>
          <w:szCs w:val="23"/>
          <w:u w:val="single"/>
        </w:rPr>
        <w:t xml:space="preserve">Unlike methane, </w:t>
      </w:r>
      <w:r w:rsidRPr="003E75C6">
        <w:t>which breaks down quickly,</w:t>
      </w:r>
      <w:r w:rsidRPr="00035645">
        <w:rPr>
          <w:rFonts w:ascii="sl-ApresRegular" w:eastAsia="Times New Roman" w:hAnsi="sl-ApresRegular" w:cs="Times New Roman"/>
          <w:color w:val="281B21"/>
          <w:sz w:val="23"/>
          <w:szCs w:val="23"/>
          <w:u w:val="single"/>
        </w:rPr>
        <w:t xml:space="preserve"> CO</w:t>
      </w:r>
      <w:r w:rsidRPr="00035645">
        <w:rPr>
          <w:rFonts w:ascii="sl-ApresRegular" w:eastAsia="Times New Roman" w:hAnsi="sl-ApresRegular" w:cs="Times New Roman"/>
          <w:color w:val="281B21"/>
          <w:sz w:val="17"/>
          <w:szCs w:val="17"/>
          <w:u w:val="single"/>
          <w:vertAlign w:val="subscript"/>
        </w:rPr>
        <w:t>2</w:t>
      </w:r>
      <w:r w:rsidRPr="00FA0FE1">
        <w:rPr>
          <w:rFonts w:ascii="sl-ApresRegular" w:eastAsia="Times New Roman" w:hAnsi="sl-ApresRegular" w:cs="Times New Roman"/>
          <w:color w:val="281B21"/>
          <w:sz w:val="17"/>
          <w:szCs w:val="17"/>
          <w:u w:val="single"/>
          <w:vertAlign w:val="subscript"/>
        </w:rPr>
        <w:t> </w:t>
      </w:r>
      <w:r w:rsidRPr="00035645">
        <w:rPr>
          <w:rFonts w:ascii="sl-ApresRegular" w:eastAsia="Times New Roman" w:hAnsi="sl-ApresRegular" w:cs="Times New Roman"/>
          <w:color w:val="281B21"/>
          <w:sz w:val="23"/>
          <w:szCs w:val="23"/>
          <w:u w:val="single"/>
        </w:rPr>
        <w:t>sticks around.</w:t>
      </w:r>
      <w:r w:rsidRPr="00035645">
        <w:rPr>
          <w:rFonts w:ascii="sl-ApresRegular" w:eastAsia="Times New Roman" w:hAnsi="sl-ApresRegular" w:cs="Times New Roman"/>
          <w:color w:val="281B21"/>
          <w:sz w:val="23"/>
          <w:szCs w:val="23"/>
        </w:rPr>
        <w:t xml:space="preserve"> </w:t>
      </w:r>
      <w:r w:rsidRPr="00035645">
        <w:rPr>
          <w:rFonts w:ascii="sl-ApresRegular" w:eastAsia="Times New Roman" w:hAnsi="sl-ApresRegular" w:cs="Times New Roman"/>
          <w:color w:val="281B21"/>
          <w:sz w:val="23"/>
          <w:szCs w:val="23"/>
          <w:u w:val="single"/>
        </w:rPr>
        <w:t>There are some places where it can be absorbed, but they cannot keep up with the amount we’re pouring into the air by burning fossil fuels.</w:t>
      </w:r>
      <w:r w:rsidRPr="003E75C6">
        <w:rPr>
          <w:rFonts w:ascii="sl-ApresRegular" w:eastAsia="Times New Roman" w:hAnsi="sl-ApresRegular" w:cs="Times New Roman"/>
          <w:color w:val="281B21"/>
          <w:sz w:val="16"/>
          <w:szCs w:val="23"/>
        </w:rPr>
        <w:t>And </w:t>
      </w:r>
      <w:r w:rsidR="001E0622">
        <w:fldChar w:fldCharType="begin"/>
      </w:r>
      <w:r w:rsidR="001E0622">
        <w:instrText xml:space="preserve"> HYPERLINK "http://earthobservatory.nasa.gov/IOTD/view.php?id=82142" \t "_blank" </w:instrText>
      </w:r>
      <w:r w:rsidR="001E0622">
        <w:fldChar w:fldCharType="separate"/>
      </w:r>
      <w:r w:rsidRPr="003E75C6">
        <w:rPr>
          <w:rFonts w:ascii="sl-ApresBold" w:eastAsia="Times New Roman" w:hAnsi="sl-ApresBold" w:cs="Times New Roman"/>
          <w:color w:val="660033"/>
          <w:sz w:val="16"/>
          <w:szCs w:val="23"/>
        </w:rPr>
        <w:t>that’s why the Keeling Curve keeps going up</w:t>
      </w:r>
      <w:r w:rsidR="001E0622">
        <w:rPr>
          <w:rFonts w:ascii="sl-ApresBold" w:eastAsia="Times New Roman" w:hAnsi="sl-ApresBold" w:cs="Times New Roman"/>
          <w:color w:val="660033"/>
          <w:sz w:val="16"/>
          <w:szCs w:val="23"/>
        </w:rPr>
        <w:fldChar w:fldCharType="end"/>
      </w:r>
      <w:r w:rsidRPr="003E75C6">
        <w:rPr>
          <w:rFonts w:ascii="sl-ApresRegular" w:eastAsia="Times New Roman" w:hAnsi="sl-ApresRegular" w:cs="Times New Roman"/>
          <w:color w:val="281B21"/>
          <w:sz w:val="16"/>
          <w:szCs w:val="23"/>
        </w:rPr>
        <w:t>.the Keeling Curve since the year 1700. Even Rupert Murdoch would notice that trend.But hey</w:t>
      </w:r>
      <w:r w:rsidRPr="003E75C6">
        <w:rPr>
          <w:rFonts w:ascii="sl-ApresRegular" w:eastAsia="Times New Roman" w:hAnsi="sl-ApresRegular" w:cs="Times New Roman"/>
          <w:color w:val="281B21"/>
          <w:sz w:val="16"/>
          <w:szCs w:val="23"/>
          <w:u w:val="single"/>
        </w:rPr>
        <w:t xml:space="preserve">, </w:t>
      </w:r>
      <w:r w:rsidRPr="003E75C6">
        <w:rPr>
          <w:sz w:val="18"/>
        </w:rPr>
        <w:t>if you don’t like bad news, just stick your head in the sand, like global warming deniers do. </w:t>
      </w:r>
      <w:r w:rsidR="001E0622">
        <w:fldChar w:fldCharType="begin"/>
      </w:r>
      <w:r w:rsidR="001E0622">
        <w:instrText xml:space="preserve"> HYPERLINK "http://www.theguardian.com/environment/climate-consensus-97-per-cent/2014/may/02/australian-quantum-theory-climate-denial" \t "_blank" </w:instrText>
      </w:r>
      <w:r w:rsidR="001E0622">
        <w:fldChar w:fldCharType="separate"/>
      </w:r>
      <w:r w:rsidRPr="003E75C6">
        <w:rPr>
          <w:rStyle w:val="Hyperlink"/>
          <w:sz w:val="18"/>
        </w:rPr>
        <w:t>Taking their cues from Rupert Murdoch</w:t>
      </w:r>
      <w:r w:rsidR="001E0622">
        <w:rPr>
          <w:rStyle w:val="Hyperlink"/>
          <w:sz w:val="18"/>
        </w:rPr>
        <w:fldChar w:fldCharType="end"/>
      </w:r>
      <w:r w:rsidRPr="003E75C6">
        <w:rPr>
          <w:sz w:val="18"/>
        </w:rPr>
        <w:t>, they’ll tell you that warming </w:t>
      </w:r>
      <w:r w:rsidR="001E0622">
        <w:fldChar w:fldCharType="begin"/>
      </w:r>
      <w:r w:rsidR="001E0622">
        <w:instrText xml:space="preserve"> HYPERLINK "http://www.slate.com/blogs/bad_astronomy/2014/02/25/climate_change_torrent_of_vitriol_pollutes_the_media.html" \t "_blank" </w:instrText>
      </w:r>
      <w:r w:rsidR="001E0622">
        <w:fldChar w:fldCharType="separate"/>
      </w:r>
      <w:r w:rsidRPr="003E75C6">
        <w:rPr>
          <w:rStyle w:val="Hyperlink"/>
          <w:sz w:val="18"/>
        </w:rPr>
        <w:t>isn’t happening</w:t>
      </w:r>
      <w:r w:rsidR="001E0622">
        <w:rPr>
          <w:rStyle w:val="Hyperlink"/>
          <w:sz w:val="18"/>
        </w:rPr>
        <w:fldChar w:fldCharType="end"/>
      </w:r>
      <w:r w:rsidRPr="003E75C6">
        <w:rPr>
          <w:sz w:val="18"/>
        </w:rPr>
        <w:t>. Or it’s happening, but it’s not due to carbon dioxide emissions.</w:t>
      </w:r>
      <w:r w:rsidRPr="003E75C6">
        <w:rPr>
          <w:rFonts w:ascii="sl-ApresRegular" w:eastAsia="Times New Roman" w:hAnsi="sl-ApresRegular" w:cs="Times New Roman"/>
          <w:color w:val="281B21"/>
          <w:sz w:val="20"/>
          <w:szCs w:val="23"/>
        </w:rPr>
        <w:t xml:space="preserve"> Or it’s happening, but it’s not our fault. Or it’s happening, it’s our fault, but it’s nothing to worry about. </w:t>
      </w:r>
      <w:r w:rsidR="001E0622">
        <w:fldChar w:fldCharType="begin"/>
      </w:r>
      <w:r w:rsidR="001E0622">
        <w:instrText xml:space="preserve"> HYPERLINK "http://www.slate.com/blogs/bad_astronomy/2014/04/08/fox_news_leading_cable_news_network_is_usually_wrong_about_climate_change.html" \t "_blank" </w:instrText>
      </w:r>
      <w:r w:rsidR="001E0622">
        <w:fldChar w:fldCharType="separate"/>
      </w:r>
      <w:r w:rsidRPr="003E75C6">
        <w:rPr>
          <w:rStyle w:val="Hyperlink"/>
          <w:sz w:val="18"/>
        </w:rPr>
        <w:t>They do seem capable</w:t>
      </w:r>
      <w:r w:rsidR="001E0622">
        <w:rPr>
          <w:rStyle w:val="Hyperlink"/>
          <w:sz w:val="18"/>
        </w:rPr>
        <w:fldChar w:fldCharType="end"/>
      </w:r>
      <w:r w:rsidRPr="003E75C6">
        <w:rPr>
          <w:sz w:val="18"/>
        </w:rPr>
        <w:t> of believing six impossible things before breakfast. Maybe next they’ll deny carbon dioxide even exists.Or, we can accept the hard reality</w:t>
      </w:r>
      <w:r w:rsidRPr="003E75C6">
        <w:t>: </w:t>
      </w:r>
      <w:r w:rsidR="001E0622">
        <w:fldChar w:fldCharType="begin"/>
      </w:r>
      <w:r w:rsidR="001E0622">
        <w:instrText xml:space="preserve"> HYPERLINK "http://www.slate.com/blogs/bad_astronomy/2014/03/31/new_ipcc_report_the_planet_is</w:instrText>
      </w:r>
      <w:r w:rsidR="001E0622">
        <w:instrText xml:space="preserve">_warming_and_it_s_going_to_get_worse.html" \t "_blank" </w:instrText>
      </w:r>
      <w:r w:rsidR="001E0622">
        <w:fldChar w:fldCharType="separate"/>
      </w:r>
      <w:r w:rsidRPr="003E75C6">
        <w:rPr>
          <w:rStyle w:val="StyleBoldUnderline"/>
        </w:rPr>
        <w:t>It’s real, it’s our fault, and it’s very definitely something to worry about</w:t>
      </w:r>
      <w:r w:rsidR="001E0622">
        <w:rPr>
          <w:rStyle w:val="StyleBoldUnderline"/>
        </w:rPr>
        <w:fldChar w:fldCharType="end"/>
      </w:r>
      <w:r w:rsidRPr="003E75C6">
        <w:t>. And</w:t>
      </w:r>
      <w:r w:rsidRPr="00035645">
        <w:rPr>
          <w:rFonts w:ascii="sl-ApresRegular" w:eastAsia="Times New Roman" w:hAnsi="sl-ApresRegular" w:cs="Times New Roman"/>
          <w:color w:val="281B21"/>
          <w:sz w:val="23"/>
          <w:szCs w:val="23"/>
          <w:u w:val="single"/>
        </w:rPr>
        <w:t xml:space="preserve"> we need to take it seriously,</w:t>
      </w:r>
      <w:r w:rsidRPr="00FA0FE1">
        <w:rPr>
          <w:rFonts w:ascii="sl-ApresRegular" w:eastAsia="Times New Roman" w:hAnsi="sl-ApresRegular" w:cs="Times New Roman"/>
          <w:color w:val="281B21"/>
          <w:sz w:val="23"/>
          <w:szCs w:val="23"/>
          <w:u w:val="single"/>
        </w:rPr>
        <w:t> </w:t>
      </w:r>
      <w:r w:rsidR="001E0622">
        <w:fldChar w:fldCharType="begin"/>
      </w:r>
      <w:r w:rsidR="001E0622">
        <w:instrText xml:space="preserve"> HYPERLINK "http://www.slate.com/blogs/future_tense/2014/04/13/ipcc_u_n_climate_report</w:instrText>
      </w:r>
      <w:r w:rsidR="001E0622">
        <w:instrText xml:space="preserve">_fundamental_decarbonization_won_t_wreck_the_economy.html" \t "_blank" </w:instrText>
      </w:r>
      <w:r w:rsidR="001E0622">
        <w:fldChar w:fldCharType="separate"/>
      </w:r>
      <w:r w:rsidRPr="00FA0FE1">
        <w:rPr>
          <w:rFonts w:ascii="sl-ApresBold" w:eastAsia="Times New Roman" w:hAnsi="sl-ApresBold" w:cs="Times New Roman"/>
          <w:i/>
          <w:iCs/>
          <w:color w:val="660033"/>
          <w:sz w:val="23"/>
          <w:szCs w:val="23"/>
          <w:u w:val="single"/>
        </w:rPr>
        <w:t>now</w:t>
      </w:r>
      <w:r w:rsidR="001E0622">
        <w:rPr>
          <w:rFonts w:ascii="sl-ApresBold" w:eastAsia="Times New Roman" w:hAnsi="sl-ApresBold" w:cs="Times New Roman"/>
          <w:i/>
          <w:iCs/>
          <w:color w:val="660033"/>
          <w:sz w:val="23"/>
          <w:szCs w:val="23"/>
          <w:u w:val="single"/>
        </w:rPr>
        <w:fldChar w:fldCharType="end"/>
      </w:r>
      <w:r w:rsidRPr="00035645">
        <w:rPr>
          <w:rFonts w:ascii="sl-ApresRegular" w:eastAsia="Times New Roman" w:hAnsi="sl-ApresRegular" w:cs="Times New Roman"/>
          <w:color w:val="281B21"/>
          <w:sz w:val="23"/>
          <w:szCs w:val="23"/>
          <w:u w:val="single"/>
        </w:rPr>
        <w:t>.</w:t>
      </w:r>
    </w:p>
    <w:p w:rsidR="0027743A" w:rsidRDefault="0027743A" w:rsidP="0027743A"/>
    <w:p w:rsidR="00F95214" w:rsidRDefault="00F95214" w:rsidP="0027743A"/>
    <w:p w:rsidR="00F95214" w:rsidRDefault="00F95214" w:rsidP="00140F0C">
      <w:pPr>
        <w:pStyle w:val="Heading2"/>
      </w:pPr>
      <w:bookmarkStart w:id="19" w:name="_Toc391753454"/>
      <w:r>
        <w:lastRenderedPageBreak/>
        <w:t>GHG’s</w:t>
      </w:r>
      <w:bookmarkEnd w:id="19"/>
    </w:p>
    <w:p w:rsidR="00F95214" w:rsidRDefault="00F95214" w:rsidP="00F95214"/>
    <w:p w:rsidR="00016F91" w:rsidRDefault="00016F91" w:rsidP="00016F91">
      <w:pPr>
        <w:pStyle w:val="Heading4"/>
      </w:pPr>
      <w:r w:rsidRPr="00F55011">
        <w:t>Greenhouse gases lead to warming through feedback loops—established scientific consensus</w:t>
      </w:r>
    </w:p>
    <w:p w:rsidR="00016F91" w:rsidRDefault="00016F91" w:rsidP="00016F91"/>
    <w:p w:rsidR="00016F91" w:rsidRPr="0014597B" w:rsidRDefault="00016F91" w:rsidP="00016F91">
      <w:pPr>
        <w:rPr>
          <w:rStyle w:val="StyleStyleBold12pt"/>
        </w:rPr>
      </w:pPr>
      <w:r w:rsidRPr="0014597B">
        <w:rPr>
          <w:rStyle w:val="StyleStyleBold12pt"/>
        </w:rPr>
        <w:t>Stern, 7</w:t>
      </w:r>
    </w:p>
    <w:p w:rsidR="00016F91" w:rsidRPr="00F55011" w:rsidRDefault="00016F91" w:rsidP="00016F91">
      <w:r w:rsidRPr="00F55011">
        <w:t>[Nicholas,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p. 7-8]</w:t>
      </w:r>
    </w:p>
    <w:p w:rsidR="00016F91" w:rsidRPr="00016F91" w:rsidRDefault="00016F91" w:rsidP="00016F91">
      <w:pPr>
        <w:rPr>
          <w:rStyle w:val="StyleStyleBold12pt"/>
          <w:b w:val="0"/>
          <w:bCs w:val="0"/>
          <w:sz w:val="18"/>
        </w:rPr>
      </w:pPr>
      <w:r w:rsidRPr="00F55011">
        <w:rPr>
          <w:rStyle w:val="StyleBoldUnderline"/>
        </w:rPr>
        <w:t>The causal link between greenhouse gases concentrations and global temperatures is well established, founded on principles established by scientists in the nineteenth century. The greenhouse effect is a natural process that keeps the Earth’s surface around 30°C warmer than it would be otherwise.</w:t>
      </w:r>
      <w:r w:rsidRPr="00F55011">
        <w:t xml:space="preserve"> Without this effect, the Earth would be too cold to support life. </w:t>
      </w:r>
      <w:r w:rsidRPr="00F55011">
        <w:rPr>
          <w:rStyle w:val="StyleBoldUnderline"/>
        </w:rPr>
        <w:t>Current understanding of the greenhouse effect has its roots in the simple calculations laid out in the nineteenth century by scientists</w:t>
      </w:r>
      <w:r w:rsidRPr="00F55011">
        <w:t xml:space="preserve"> such as Fourier, Tyndall and Arrhenius15. Fourier realised in the 1820s that the atmosphere was more permeable to incoming solar radiation than outgoing infrared radiation and therefore trapped heat. Thirty years later, Tyndall identified the types of molecules (known as </w:t>
      </w:r>
      <w:r w:rsidRPr="00F55011">
        <w:rPr>
          <w:rStyle w:val="StyleBoldUnderline"/>
        </w:rPr>
        <w:t>greenhouse gases), chiefly carbon dioxide and water vapour, which create the heat-trapping effect.</w:t>
      </w:r>
      <w:r w:rsidRPr="00F55011">
        <w:t xml:space="preserve"> </w:t>
      </w:r>
      <w:r w:rsidRPr="0014597B">
        <w:rPr>
          <w:sz w:val="18"/>
        </w:rPr>
        <w:t xml:space="preserve">Arrhenius took this a step further showing that doubling the concentration of carbon dioxide in the atmosphere would lead to significant changes in surface temperatures. Since Fourier, Tyndall and Arrhenius made their first estimates, scientists have improved their understanding of how greenhouse gases absorb radiation, allowing them to make more accurate calculations of the links between greenhouse gas concentrations and temperatures. For example, it is now well established that </w:t>
      </w:r>
      <w:r w:rsidRPr="00F55011">
        <w:rPr>
          <w:rStyle w:val="StyleBoldUnderline"/>
        </w:rPr>
        <w:t>the warming effect of carbon dioxide rises approximately logarithmically with its concentration in the atmosphere</w:t>
      </w:r>
      <w:r w:rsidRPr="00F55011">
        <w:t xml:space="preserve">16. From simple energy-balance calculations, </w:t>
      </w:r>
      <w:r w:rsidRPr="00F55011">
        <w:rPr>
          <w:rStyle w:val="StyleBoldUnderline"/>
        </w:rPr>
        <w:t>the direct warming effect of a doubling of carbon dioxide concentrations would lead to an average surface warming of around 1 °C. But the atmosphere is much more complicated</w:t>
      </w:r>
      <w:r w:rsidRPr="00F55011">
        <w:t xml:space="preserve"> than these simple models suggest. </w:t>
      </w:r>
      <w:r w:rsidRPr="00F55011">
        <w:rPr>
          <w:rStyle w:val="StyleBoldUnderline"/>
        </w:rPr>
        <w:t xml:space="preserve">The resulting warming will in fact be much greater than 1 °C </w:t>
      </w:r>
      <w:r w:rsidRPr="00F55011">
        <w:t xml:space="preserve">because of the </w:t>
      </w:r>
      <w:r w:rsidRPr="00F55011">
        <w:rPr>
          <w:rStyle w:val="StyleBoldUnderline"/>
        </w:rPr>
        <w:t>interaction between feedbacks in the atmosphere that act to amplify or dampen the direct warming</w:t>
      </w:r>
      <w:r w:rsidRPr="00F55011">
        <w:t xml:space="preserve"> (Figure 1.4). </w:t>
      </w:r>
      <w:r w:rsidRPr="00F55011">
        <w:rPr>
          <w:rStyle w:val="StyleBoldUnderline"/>
        </w:rPr>
        <w:t>The main positive feedback comes from water vapour, a very powerful greenhouse gas itself</w:t>
      </w:r>
      <w:r w:rsidRPr="00F55011">
        <w:t xml:space="preserve">. Evidence shows that, as expected from basic physics, </w:t>
      </w:r>
      <w:r w:rsidRPr="00F55011">
        <w:rPr>
          <w:rStyle w:val="StyleBoldUnderline"/>
        </w:rPr>
        <w:t>a warmer atmosphere holds more water vapour and traps more heat, amplifying the initial warming</w:t>
      </w:r>
      <w:r w:rsidRPr="00F55011">
        <w:t xml:space="preserve">. </w:t>
      </w:r>
      <w:r w:rsidRPr="0014597B">
        <w:rPr>
          <w:sz w:val="18"/>
        </w:rPr>
        <w:t xml:space="preserve">Complex interactions within the system and estimate how changing greenhouse gas levels will affect the climate. Climate models use the laws of nature to simulate the radiative balance and flows of energy and materials. These models are vastly different from those generally used in economic analyses, which rely predominantly on curve fitting. Climate models cover multiple dimensions, from temperature at different heights in the atmosphere, to wind speeds and snow cover. Also, climate models are tested for their ability to reproduce past climate variations across several dimensions, and to simulate aspects of present climate that they have not been specifically tuned to fit. The accuracy of climate predictions is limited by computing power. This, for example, restricts the scale of detail of models, meaning that small-scale processes must be included through highly simplified calculations. It is important to continue the active research and development of more powerful climate models to reduce the remaining uncertainties in climate projections. The sensitivity of mean surface temperatures to greenhouse gas levels is benchmarked against the warming expected for a doubling of carbon dioxide levels from pre-industrial (roughly equivalent to 550 ppm CO2e). This is called the “climate sensitivity” and is an important quantity in accessing the economics of climate change. By comparing predictions of different state-of-the-art climate models, the IPCC TAR concluded that the likely range of climate sensitivity is 1.5° – 4.5°C. This range is much larger than the 1 °C direct warming effect expected from a doubling of carbon dioxide concentrations, thus emphasising the importance of feedbacks within the atmosphere. For illustration, using this range of sensitivities, if greenhouse gas levels could be stabilised at today’s levels (430 ppm CO2e), global mean temperatures would eventually rise to around 1 ° - </w:t>
      </w:r>
      <w:r w:rsidRPr="0014597B">
        <w:rPr>
          <w:sz w:val="18"/>
        </w:rPr>
        <w:lastRenderedPageBreak/>
        <w:t>3°C above pre-industrial (up to 2°C more than today)18. This is not the same as the “warming commitment” today from past emissions, which includes the current levels of aerosols in the atmosphere (discussed later in this chapter).</w:t>
      </w:r>
    </w:p>
    <w:p w:rsidR="00F95214" w:rsidRDefault="00F95214" w:rsidP="00F95214">
      <w:pPr>
        <w:pStyle w:val="Heading4"/>
        <w:rPr>
          <w:rStyle w:val="StyleStyleBold12pt"/>
          <w:b/>
          <w:bCs/>
        </w:rPr>
      </w:pPr>
      <w:r>
        <w:rPr>
          <w:rStyle w:val="StyleStyleBold12pt"/>
          <w:b/>
          <w:bCs/>
        </w:rPr>
        <w:t>Greenhouse gases destroy biodiversity</w:t>
      </w:r>
    </w:p>
    <w:p w:rsidR="00F95214" w:rsidRPr="009D67EA" w:rsidRDefault="00F95214" w:rsidP="00F95214"/>
    <w:p w:rsidR="00F95214" w:rsidRDefault="00F95214" w:rsidP="00F95214">
      <w:pPr>
        <w:rPr>
          <w:sz w:val="16"/>
          <w:szCs w:val="16"/>
        </w:rPr>
      </w:pPr>
      <w:r>
        <w:rPr>
          <w:rStyle w:val="StyleStyleBold12pt"/>
        </w:rPr>
        <w:t xml:space="preserve">Marshall, </w:t>
      </w:r>
      <w:r w:rsidRPr="004A70AF">
        <w:rPr>
          <w:rStyle w:val="StyleStyleBold12pt"/>
        </w:rPr>
        <w:t>14</w:t>
      </w:r>
      <w:r>
        <w:rPr>
          <w:rStyle w:val="StyleStyleBold12pt"/>
        </w:rPr>
        <w:t xml:space="preserve"> </w:t>
      </w:r>
    </w:p>
    <w:p w:rsidR="00F95214" w:rsidRPr="004A70AF" w:rsidRDefault="00F95214" w:rsidP="00F95214">
      <w:pPr>
        <w:rPr>
          <w:sz w:val="16"/>
          <w:szCs w:val="16"/>
        </w:rPr>
      </w:pPr>
      <w:r>
        <w:rPr>
          <w:sz w:val="16"/>
          <w:szCs w:val="16"/>
        </w:rPr>
        <w:t>(Phys.org is an organization dedicated to scientific news and breakthroughs, June 20</w:t>
      </w:r>
      <w:r w:rsidRPr="00FC7944">
        <w:rPr>
          <w:sz w:val="16"/>
          <w:szCs w:val="16"/>
          <w:vertAlign w:val="superscript"/>
        </w:rPr>
        <w:t>th</w:t>
      </w:r>
      <w:r>
        <w:rPr>
          <w:sz w:val="16"/>
          <w:szCs w:val="16"/>
        </w:rPr>
        <w:t xml:space="preserve"> 2014, “</w:t>
      </w:r>
      <w:r w:rsidRPr="004A70AF">
        <w:rPr>
          <w:sz w:val="16"/>
          <w:szCs w:val="16"/>
        </w:rPr>
        <w:t>High-CO2 world threatens seabed life</w:t>
      </w:r>
      <w:r>
        <w:rPr>
          <w:sz w:val="16"/>
          <w:szCs w:val="16"/>
        </w:rPr>
        <w:t xml:space="preserve">,” </w:t>
      </w:r>
      <w:r w:rsidRPr="004A70AF">
        <w:rPr>
          <w:sz w:val="16"/>
          <w:szCs w:val="16"/>
        </w:rPr>
        <w:t>PhysOrg</w:t>
      </w:r>
      <w:r>
        <w:rPr>
          <w:sz w:val="16"/>
          <w:szCs w:val="16"/>
        </w:rPr>
        <w:t>,</w:t>
      </w:r>
      <w:r w:rsidRPr="004A70AF">
        <w:rPr>
          <w:sz w:val="16"/>
          <w:szCs w:val="16"/>
        </w:rPr>
        <w:t xml:space="preserve"> </w:t>
      </w:r>
      <w:hyperlink r:id="rId44" w:history="1">
        <w:r w:rsidRPr="000B7A07">
          <w:rPr>
            <w:rStyle w:val="Hyperlink"/>
            <w:sz w:val="16"/>
            <w:szCs w:val="16"/>
          </w:rPr>
          <w:t>http://phys.org/news/2014-06-high-co2-world-threatens-seabed-life.html</w:t>
        </w:r>
      </w:hyperlink>
      <w:r>
        <w:rPr>
          <w:sz w:val="16"/>
          <w:szCs w:val="16"/>
        </w:rPr>
        <w:t>, AF)</w:t>
      </w:r>
    </w:p>
    <w:p w:rsidR="00F95214" w:rsidRPr="00F95214" w:rsidRDefault="00F95214" w:rsidP="00F95214">
      <w:pPr>
        <w:rPr>
          <w:sz w:val="16"/>
          <w:szCs w:val="16"/>
        </w:rPr>
      </w:pPr>
      <w:r w:rsidRPr="009D67EA">
        <w:rPr>
          <w:sz w:val="16"/>
          <w:szCs w:val="16"/>
        </w:rPr>
        <w:t xml:space="preserve">The two main sources of change both stem from human greenhouse-gas emissions. </w:t>
      </w:r>
      <w:r w:rsidRPr="009D67EA">
        <w:rPr>
          <w:rStyle w:val="StyleBoldUnderline"/>
        </w:rPr>
        <w:t>Climate change is steadily warming the oceans, and rising carbon dioxide levels are acidifying them</w:t>
      </w:r>
      <w:r w:rsidRPr="009D67EA">
        <w:rPr>
          <w:sz w:val="16"/>
          <w:szCs w:val="16"/>
        </w:rPr>
        <w:t xml:space="preserve">. Together with the rapid spread of invasive species and harm from activities like dredging and trawling, the upshot will be the transformation of many precious ecosystems - in many cases into something far simpler and less diverse. </w:t>
      </w:r>
      <w:r w:rsidRPr="009D67EA">
        <w:rPr>
          <w:rStyle w:val="StyleBoldUnderline"/>
        </w:rPr>
        <w:t xml:space="preserve">'Throughout the North Atlantic we can expect major losses of biodiversity, with coastal seabed ecosystems becoming far more homogeneous,' explains Hall-Spencer. </w:t>
      </w:r>
      <w:r w:rsidRPr="009D67EA">
        <w:rPr>
          <w:sz w:val="16"/>
          <w:szCs w:val="16"/>
        </w:rPr>
        <w:t xml:space="preserve">High-CO2 world threatens seabed life Kelp forest with animal inhabitants. Kelp forest with animal inhabitants. The ocean warming trend is driving many species towards the poles as their traditional waters become too warm for them to thrive. In the North Atlantic area the researchers looked at, its effects will be felt acutely in the south, off the coast of Portugal. Here, </w:t>
      </w:r>
      <w:r w:rsidRPr="009D67EA">
        <w:rPr>
          <w:rStyle w:val="StyleBoldUnderline"/>
        </w:rPr>
        <w:t>kelp forests - among the richest and most productive ecosystems on Earth - are likely to disappear as rising temperatures put them under increasing stress</w:t>
      </w:r>
      <w:r w:rsidRPr="009D67EA">
        <w:rPr>
          <w:sz w:val="16"/>
          <w:szCs w:val="16"/>
        </w:rPr>
        <w:t xml:space="preserve">. Their place will probably be taken by much simpler ecosystems dominated by small turf-forming seaweeds. Meanwhile </w:t>
      </w:r>
      <w:r w:rsidRPr="009D67EA">
        <w:rPr>
          <w:rStyle w:val="StyleBoldUnderline"/>
        </w:rPr>
        <w:t>ocean acidification is expected to have powerful effects on the flora of polar waters</w:t>
      </w:r>
      <w:r w:rsidRPr="009D67EA">
        <w:rPr>
          <w:sz w:val="16"/>
          <w:szCs w:val="16"/>
        </w:rPr>
        <w:t xml:space="preserve">. </w:t>
      </w:r>
      <w:r w:rsidRPr="009D67EA">
        <w:rPr>
          <w:rStyle w:val="StyleBoldUnderline"/>
        </w:rPr>
        <w:t>Acidification happens when atmospheric CO2 dissolves in seawater to form a weak acid</w:t>
      </w:r>
      <w:r w:rsidRPr="009D67EA">
        <w:rPr>
          <w:sz w:val="16"/>
          <w:szCs w:val="16"/>
        </w:rPr>
        <w:t xml:space="preserve">. Over time this brings down the oceans' pH - that is, makes them more acidic - and reduces the levels of dissolved carbonate in the water. Eventually this makes the water corrosive to calcium carbonate, the material from which many marine organisms make their shells and skeletons. The problem is particularly acute in colder water, because this can absorb more CO2 and has less carbonate to begin with. Because of this, the </w:t>
      </w:r>
      <w:r w:rsidRPr="009D67EA">
        <w:rPr>
          <w:rStyle w:val="StyleBoldUnderline"/>
        </w:rPr>
        <w:t>researchers predict that in polar waters, ocean acidification will prove lethal to millennia-old beds of maerl, dissolving these calcified deposits.</w:t>
      </w:r>
      <w:r>
        <w:rPr>
          <w:sz w:val="16"/>
          <w:szCs w:val="16"/>
        </w:rPr>
        <w:t xml:space="preserve"> </w:t>
      </w:r>
    </w:p>
    <w:p w:rsidR="00294AD2" w:rsidRPr="00294AD2" w:rsidRDefault="00294AD2" w:rsidP="00294AD2"/>
    <w:p w:rsidR="00230D43" w:rsidRDefault="00230D43" w:rsidP="00140F0C">
      <w:pPr>
        <w:pStyle w:val="Heading2"/>
      </w:pPr>
      <w:bookmarkStart w:id="20" w:name="_Toc391753455"/>
      <w:r>
        <w:lastRenderedPageBreak/>
        <w:t>Warming real and person caused</w:t>
      </w:r>
      <w:bookmarkEnd w:id="20"/>
    </w:p>
    <w:p w:rsidR="00230D43" w:rsidRDefault="00230D43" w:rsidP="00230D43"/>
    <w:p w:rsidR="00D665FB" w:rsidRDefault="00D665FB" w:rsidP="00D665FB">
      <w:pPr>
        <w:pStyle w:val="Heading4"/>
      </w:pPr>
      <w:r>
        <w:t>Scientific consensus that warming is real and human cause – only disagreement was whether it was happening now</w:t>
      </w:r>
    </w:p>
    <w:p w:rsidR="002E6E63" w:rsidRPr="002E6E63" w:rsidRDefault="002E6E63" w:rsidP="002E6E63"/>
    <w:p w:rsidR="00230D43" w:rsidRPr="002E6E63" w:rsidRDefault="00230D43" w:rsidP="002E6E63">
      <w:pPr>
        <w:rPr>
          <w:rStyle w:val="StyleStyleBold12pt"/>
        </w:rPr>
      </w:pPr>
      <w:r w:rsidRPr="002E6E63">
        <w:rPr>
          <w:rStyle w:val="StyleStyleBold12pt"/>
        </w:rPr>
        <w:t>Melilo et al., 14</w:t>
      </w:r>
    </w:p>
    <w:p w:rsidR="00230D43" w:rsidRPr="00230D43" w:rsidRDefault="00230D43" w:rsidP="00230D43">
      <w:r w:rsidRPr="00230D43">
        <w:t xml:space="preserve">(Melillo, Jerry M., Terese (T.C.) Richmond, and Gary W. Yohe, Eds, Climate Change Impacts in the United States: </w:t>
      </w:r>
      <w:r w:rsidRPr="00230D43">
        <w:rPr>
          <w:sz w:val="12"/>
        </w:rPr>
        <w:t xml:space="preserve">¶ </w:t>
      </w:r>
      <w:r w:rsidRPr="00230D43">
        <w:t>The Third National Climate Assessment. U.S. Global Change Research Program</w:t>
      </w:r>
      <w:r>
        <w:t xml:space="preserve">, 2014, produced by a team of 300 experts who were guided by a 60 member National Climate Assessment and </w:t>
      </w:r>
      <w:r w:rsidR="00D665FB">
        <w:t>Development Advisory Committee</w:t>
      </w:r>
      <w:r w:rsidR="00F126FB">
        <w:t>, p.1</w:t>
      </w:r>
      <w:r w:rsidR="00BB4FA7">
        <w:t>, arc</w:t>
      </w:r>
      <w:r w:rsidR="00D665FB">
        <w:t>)</w:t>
      </w:r>
    </w:p>
    <w:p w:rsidR="00230D43" w:rsidRPr="005F015D" w:rsidRDefault="00F126FB" w:rsidP="00F126FB">
      <w:pPr>
        <w:rPr>
          <w:sz w:val="18"/>
        </w:rPr>
      </w:pPr>
      <w:r w:rsidRPr="005F015D">
        <w:rPr>
          <w:rStyle w:val="StyleBoldUnderline"/>
        </w:rPr>
        <w:t>Over recent decades, climate science has advanced significantly. Increased scrutiny has led to increased ¶ certainty that we are now seeing impacts associated with human-induced climate change. With each ¶ passing year, the accumulating evidence further expands our understanding and extends the record of ¶ observed trends in temperature, precipitation, sea level, ice mass, and many other variables</w:t>
      </w:r>
      <w:r w:rsidRPr="00F126FB">
        <w:t xml:space="preserve"> </w:t>
      </w:r>
      <w:r w:rsidRPr="005F015D">
        <w:rPr>
          <w:sz w:val="18"/>
        </w:rPr>
        <w:t xml:space="preserve">recorded </w:t>
      </w:r>
      <w:r w:rsidRPr="005F015D">
        <w:rPr>
          <w:sz w:val="8"/>
        </w:rPr>
        <w:t xml:space="preserve">¶ </w:t>
      </w:r>
      <w:r w:rsidRPr="005F015D">
        <w:rPr>
          <w:sz w:val="18"/>
        </w:rPr>
        <w:t xml:space="preserve">by a variety of measuring systems and analyzed by independent research groups from around the </w:t>
      </w:r>
      <w:r w:rsidRPr="005F015D">
        <w:rPr>
          <w:sz w:val="8"/>
        </w:rPr>
        <w:t xml:space="preserve">¶ </w:t>
      </w:r>
      <w:r w:rsidRPr="005F015D">
        <w:rPr>
          <w:sz w:val="18"/>
        </w:rPr>
        <w:t xml:space="preserve">world. It is notable that as </w:t>
      </w:r>
      <w:r w:rsidRPr="005F015D">
        <w:rPr>
          <w:rStyle w:val="StyleBoldUnderline"/>
        </w:rPr>
        <w:t>these data records have grown longer and climate models have become ¶ more comprehensive, earlier predictions have largely been confirmed. The only real surprises have been ¶ that</w:t>
      </w:r>
      <w:r w:rsidRPr="00F126FB">
        <w:t xml:space="preserve"> some changes, such as s</w:t>
      </w:r>
      <w:r w:rsidRPr="005F015D">
        <w:rPr>
          <w:rStyle w:val="StyleBoldUnderline"/>
        </w:rPr>
        <w:t xml:space="preserve">ea level rise and Arctic sea ice decline, have outpaced earlier projections. What is new over the last decade is that we know with increasing certainty that climate change is happening </w:t>
      </w:r>
      <w:r w:rsidRPr="005F015D">
        <w:rPr>
          <w:rStyle w:val="StyleBoldUnderline"/>
          <w:sz w:val="18"/>
        </w:rPr>
        <w:t>n</w:t>
      </w:r>
      <w:r w:rsidRPr="005F015D">
        <w:rPr>
          <w:sz w:val="18"/>
        </w:rPr>
        <w:t>ow. While scientists</w:t>
      </w:r>
      <w:r w:rsidR="00523AFF" w:rsidRPr="005F015D">
        <w:rPr>
          <w:sz w:val="18"/>
        </w:rPr>
        <w:t xml:space="preserve"> continue to refine projections of the future,</w:t>
      </w:r>
      <w:r w:rsidR="00523AFF">
        <w:t xml:space="preserve"> </w:t>
      </w:r>
      <w:r w:rsidR="00523AFF" w:rsidRPr="005F015D">
        <w:rPr>
          <w:rStyle w:val="StyleBoldUnderline"/>
        </w:rPr>
        <w:t>observations unequivocally show that climate is changing and that the warming of the past 50 years is primarily due to human-induced emissions of heat-trapping gases.</w:t>
      </w:r>
      <w:r w:rsidR="00523AFF">
        <w:t xml:space="preserve">  </w:t>
      </w:r>
      <w:r w:rsidR="00523AFF" w:rsidRPr="005F015D">
        <w:rPr>
          <w:sz w:val="18"/>
        </w:rPr>
        <w:t>These emissions come mainly from burning coal, oil, and gas, with additional contributions from forest clearing and some agricultural practices.</w:t>
      </w:r>
      <w:r w:rsidR="00C868BE" w:rsidRPr="005F015D">
        <w:rPr>
          <w:sz w:val="18"/>
        </w:rPr>
        <w:t xml:space="preserve"> Climate change is projected to continue to change over this century an beyond, but there is still time to act to limit the amount of change and the extent of damaging impacts.</w:t>
      </w:r>
    </w:p>
    <w:p w:rsidR="006C5D51" w:rsidRDefault="006C5D51" w:rsidP="00F126FB"/>
    <w:p w:rsidR="006C5D51" w:rsidRPr="00BB4FA7" w:rsidRDefault="006C5D51" w:rsidP="00BB4FA7">
      <w:pPr>
        <w:pStyle w:val="Heading4"/>
      </w:pPr>
      <w:r w:rsidRPr="00BB4FA7">
        <w:t>Real and human caused</w:t>
      </w:r>
    </w:p>
    <w:p w:rsidR="00C8433E" w:rsidRDefault="00C8433E" w:rsidP="00F126FB">
      <w:pPr>
        <w:rPr>
          <w:rStyle w:val="StyleStyleBold12pt"/>
        </w:rPr>
      </w:pPr>
    </w:p>
    <w:p w:rsidR="00C8433E" w:rsidRPr="00121C0A" w:rsidRDefault="00C8433E" w:rsidP="00121C0A">
      <w:pPr>
        <w:rPr>
          <w:rStyle w:val="StyleStyleBold12pt"/>
        </w:rPr>
      </w:pPr>
      <w:r w:rsidRPr="00121C0A">
        <w:rPr>
          <w:rStyle w:val="StyleStyleBold12pt"/>
        </w:rPr>
        <w:t>Melilo et al., 14</w:t>
      </w:r>
    </w:p>
    <w:p w:rsidR="00C8433E" w:rsidRPr="00230D43" w:rsidRDefault="00C8433E" w:rsidP="00C8433E">
      <w:r w:rsidRPr="00230D43">
        <w:t xml:space="preserve">(Melillo, Jerry M., Terese (T.C.) Richmond, and Gary W. Yohe, Eds, Climate Change Impacts in the United States: </w:t>
      </w:r>
      <w:r w:rsidRPr="00230D43">
        <w:rPr>
          <w:sz w:val="12"/>
        </w:rPr>
        <w:t xml:space="preserve">¶ </w:t>
      </w:r>
      <w:r w:rsidRPr="00230D43">
        <w:t>The Third National Climate Assessment. U.S. Global Change Research Program</w:t>
      </w:r>
      <w:r>
        <w:t>, 2014, produced by a team of 300 experts who were guided by a 60 member National Climate Assessment and Development Advisory Committee, p.7</w:t>
      </w:r>
      <w:r w:rsidR="00BB4FA7">
        <w:t>, arc</w:t>
      </w:r>
      <w:r>
        <w:t>)</w:t>
      </w:r>
    </w:p>
    <w:p w:rsidR="00307219" w:rsidRDefault="006C5D51" w:rsidP="00C8433E">
      <w:pPr>
        <w:rPr>
          <w:rStyle w:val="StyleBoldUnderline"/>
        </w:rPr>
      </w:pPr>
      <w:r w:rsidRPr="00FC6B72">
        <w:rPr>
          <w:rStyle w:val="StyleBoldUnderline"/>
        </w:rPr>
        <w:t>Evidence for climate change abounds</w:t>
      </w:r>
      <w:r w:rsidRPr="00C8433E">
        <w:t xml:space="preserve">, </w:t>
      </w:r>
      <w:r w:rsidRPr="00FC6B72">
        <w:rPr>
          <w:sz w:val="18"/>
        </w:rPr>
        <w:t>from the top of the atmosphere to the depths of the oceans.</w:t>
      </w:r>
      <w:r w:rsidR="00C8433E" w:rsidRPr="00FC6B72">
        <w:rPr>
          <w:sz w:val="18"/>
        </w:rPr>
        <w:t xml:space="preserve"> </w:t>
      </w:r>
      <w:r w:rsidRPr="00FC6B72">
        <w:rPr>
          <w:rStyle w:val="StyleBoldUnderline"/>
        </w:rPr>
        <w:t>Scientists</w:t>
      </w:r>
      <w:r w:rsidRPr="00C8433E">
        <w:t xml:space="preserve"> and engineers from </w:t>
      </w:r>
      <w:r w:rsidRPr="00FC6B72">
        <w:rPr>
          <w:rStyle w:val="StyleBoldUnderline"/>
        </w:rPr>
        <w:t>around the world have meticulously collected this evidence, using satellites and networks of weather balloons, thermometers, buoys, and other observing systems.</w:t>
      </w:r>
      <w:r w:rsidR="00C8433E">
        <w:t xml:space="preserve"> </w:t>
      </w:r>
      <w:r w:rsidRPr="00FC6B72">
        <w:rPr>
          <w:sz w:val="18"/>
        </w:rPr>
        <w:t>Evidence of climate change is also visible in the observed and measured changes in location and behavior of species and functioning of ecosystems.</w:t>
      </w:r>
      <w:r w:rsidR="00C8433E" w:rsidRPr="00FC6B72">
        <w:rPr>
          <w:sz w:val="18"/>
        </w:rPr>
        <w:t xml:space="preserve"> </w:t>
      </w:r>
      <w:r w:rsidRPr="00FC6B72">
        <w:rPr>
          <w:sz w:val="18"/>
        </w:rPr>
        <w:t>Taken together</w:t>
      </w:r>
      <w:r w:rsidRPr="00FC6B72">
        <w:rPr>
          <w:rStyle w:val="StyleBoldUnderline"/>
        </w:rPr>
        <w:t>, this evidence tells an unambiguous story: the planet is warming, and over the last half century, this warming has been driven primarily by human activity.</w:t>
      </w:r>
      <w:r w:rsidR="00307219" w:rsidRPr="00C8433E">
        <w:t xml:space="preserve">¶ </w:t>
      </w:r>
      <w:r w:rsidR="00307219" w:rsidRPr="00FC6B72">
        <w:rPr>
          <w:sz w:val="18"/>
        </w:rPr>
        <w:t xml:space="preserve">Multiple lines of independent evidence confirm that </w:t>
      </w:r>
      <w:r w:rsidR="00307219" w:rsidRPr="00FC6B72">
        <w:rPr>
          <w:rStyle w:val="StyleBoldUnderline"/>
        </w:rPr>
        <w:t>human ¶ activities are the primary cause of the global warming</w:t>
      </w:r>
      <w:r w:rsidR="00307219" w:rsidRPr="00C8433E">
        <w:t xml:space="preserve"> </w:t>
      </w:r>
      <w:r w:rsidR="00307219" w:rsidRPr="00FC6B72">
        <w:rPr>
          <w:sz w:val="18"/>
        </w:rPr>
        <w:t>of the ¶ past 50 years</w:t>
      </w:r>
      <w:r w:rsidR="00307219" w:rsidRPr="00C8433E">
        <w:t xml:space="preserve">. </w:t>
      </w:r>
      <w:r w:rsidR="00307219" w:rsidRPr="00FC6B72">
        <w:rPr>
          <w:rStyle w:val="StyleBoldUnderline"/>
        </w:rPr>
        <w:t>The burning of coal, oil, and gas, and clearing of ¶ forests have increased the concentration of carbon dioxide in ¶ the atmosphere by more than 40% since the Industrial Revolution, and it has been known for almost two centuries that this carbon dioxide traps heat.</w:t>
      </w:r>
      <w:r w:rsidR="00C8433E" w:rsidRPr="00FC6B72">
        <w:rPr>
          <w:rStyle w:val="StyleBoldUnderline"/>
        </w:rPr>
        <w:t xml:space="preserve"> </w:t>
      </w:r>
      <w:r w:rsidR="00307219" w:rsidRPr="00FC6B72">
        <w:rPr>
          <w:rStyle w:val="StyleBoldUnderline"/>
        </w:rPr>
        <w:t>Methane and nitrous oxide emissions from agriculture</w:t>
      </w:r>
      <w:r w:rsidR="00307219" w:rsidRPr="00C8433E">
        <w:t xml:space="preserve"> </w:t>
      </w:r>
      <w:r w:rsidR="00307219" w:rsidRPr="00FC6B72">
        <w:rPr>
          <w:sz w:val="18"/>
        </w:rPr>
        <w:t xml:space="preserve">and other human activities </w:t>
      </w:r>
      <w:r w:rsidR="00307219" w:rsidRPr="00FC6B72">
        <w:rPr>
          <w:rStyle w:val="StyleBoldUnderline"/>
        </w:rPr>
        <w:t>add to the atmospheric burden of heat-trapping gases.</w:t>
      </w:r>
      <w:r w:rsidR="00C8433E" w:rsidRPr="00FC6B72">
        <w:rPr>
          <w:rStyle w:val="StyleBoldUnderline"/>
        </w:rPr>
        <w:t xml:space="preserve"> </w:t>
      </w:r>
      <w:r w:rsidR="00307219" w:rsidRPr="00FC6B72">
        <w:rPr>
          <w:rStyle w:val="StyleBoldUnderline"/>
        </w:rPr>
        <w:t xml:space="preserve">Data show that </w:t>
      </w:r>
      <w:r w:rsidR="00307219" w:rsidRPr="00FC6B72">
        <w:rPr>
          <w:rStyle w:val="StyleBoldUnderline"/>
        </w:rPr>
        <w:lastRenderedPageBreak/>
        <w:t>natural factors like the sun and volcanoes cannot have caused the warming observed over the past 50 years.</w:t>
      </w:r>
      <w:r w:rsidR="00C8433E" w:rsidRPr="00FC6B72">
        <w:rPr>
          <w:rStyle w:val="StyleBoldUnderline"/>
        </w:rPr>
        <w:t xml:space="preserve"> </w:t>
      </w:r>
      <w:r w:rsidR="00307219" w:rsidRPr="00FC6B72">
        <w:rPr>
          <w:rStyle w:val="StyleBoldUnderline"/>
        </w:rPr>
        <w:t>Sensors on satellites have measured the sun’s output with great accuracy and found no overall increase</w:t>
      </w:r>
      <w:r w:rsidR="00307219" w:rsidRPr="00C8433E">
        <w:t xml:space="preserve"> </w:t>
      </w:r>
      <w:r w:rsidR="00307219" w:rsidRPr="00FC6B72">
        <w:rPr>
          <w:sz w:val="18"/>
        </w:rPr>
        <w:t>during the past half century.</w:t>
      </w:r>
      <w:r w:rsidR="00C8433E" w:rsidRPr="00FC6B72">
        <w:rPr>
          <w:sz w:val="18"/>
        </w:rPr>
        <w:t xml:space="preserve"> </w:t>
      </w:r>
      <w:r w:rsidR="00307219" w:rsidRPr="00FC6B72">
        <w:rPr>
          <w:sz w:val="18"/>
        </w:rPr>
        <w:t>Large volcanic eruptions during this period, such as Mount Pinatubo</w:t>
      </w:r>
      <w:r w:rsidR="00C8433E" w:rsidRPr="00FC6B72">
        <w:rPr>
          <w:sz w:val="18"/>
        </w:rPr>
        <w:t xml:space="preserve"> in 1991, have exerted a short-term cooling influence. In fact</w:t>
      </w:r>
      <w:r w:rsidR="00C8433E" w:rsidRPr="00FC6B72">
        <w:rPr>
          <w:rStyle w:val="StyleBoldUnderline"/>
        </w:rPr>
        <w:t>, if not for human activities, global climate would actually have cooled slightly over the past 50 years. The pattern of temperature change through the layers of the atmosphere, with warming near the surface and cooling higher up in the stratosphere, further confirms that it is the buildup of heat-trapping gases (also known as “greenhouse gases”) that has caused most of the Earth’s warming over the past half century.</w:t>
      </w:r>
    </w:p>
    <w:p w:rsidR="00914431" w:rsidRDefault="00914431" w:rsidP="00C8433E">
      <w:pPr>
        <w:rPr>
          <w:rStyle w:val="StyleBoldUnderline"/>
        </w:rPr>
      </w:pPr>
    </w:p>
    <w:p w:rsidR="00914431" w:rsidRPr="000C11FA" w:rsidRDefault="00914431" w:rsidP="00914431">
      <w:pPr>
        <w:keepNext/>
        <w:keepLines/>
        <w:spacing w:before="200"/>
        <w:outlineLvl w:val="3"/>
        <w:rPr>
          <w:rFonts w:eastAsiaTheme="majorEastAsia" w:cstheme="majorBidi"/>
          <w:b/>
          <w:bCs/>
          <w:iCs/>
          <w:sz w:val="26"/>
        </w:rPr>
      </w:pPr>
      <w:r w:rsidRPr="000C11FA">
        <w:rPr>
          <w:rFonts w:eastAsiaTheme="majorEastAsia" w:cstheme="majorBidi"/>
          <w:b/>
          <w:bCs/>
          <w:iCs/>
          <w:sz w:val="26"/>
        </w:rPr>
        <w:t>The best and most recent study has found that warming is anthropogenic with absolute certainty</w:t>
      </w:r>
    </w:p>
    <w:p w:rsidR="00914431" w:rsidRPr="000C11FA" w:rsidRDefault="00914431" w:rsidP="00914431">
      <w:pPr>
        <w:rPr>
          <w:sz w:val="16"/>
          <w:szCs w:val="16"/>
        </w:rPr>
      </w:pPr>
      <w:r w:rsidRPr="000C11FA">
        <w:rPr>
          <w:b/>
          <w:bCs/>
          <w:sz w:val="26"/>
        </w:rPr>
        <w:t>Gleckler et al 2012</w:t>
      </w:r>
      <w:r w:rsidRPr="000C11FA">
        <w:t xml:space="preserve"> </w:t>
      </w:r>
      <w:r w:rsidRPr="000C11FA">
        <w:rPr>
          <w:sz w:val="16"/>
          <w:szCs w:val="16"/>
        </w:rPr>
        <w:t>(P.J., B. D. Santer, C. M. Domingues, D.W. Pierce, T. P. Barnett, J. A. Church,</w:t>
      </w:r>
    </w:p>
    <w:p w:rsidR="00914431" w:rsidRPr="000C11FA" w:rsidRDefault="00914431" w:rsidP="00914431">
      <w:pPr>
        <w:rPr>
          <w:sz w:val="16"/>
          <w:szCs w:val="16"/>
        </w:rPr>
      </w:pPr>
      <w:r w:rsidRPr="000C11FA">
        <w:rPr>
          <w:sz w:val="16"/>
          <w:szCs w:val="16"/>
        </w:rPr>
        <w:t>K. E. Taylor, K. M. AchutaRao, T. P. Boyer, M. Ishii and P. M. Caldwell  [Program for Climate Model Diagnosis and Intercomparison, Lawrence Livermore National Laboratory; Antarctic and Climate Ecosystems Cooperative Research Centre; Centre for AustralianWeather and Climate¶ Research andWealth from Oceans Flagship; Climate¶ Research Division, Scripps Institution of Oceanography; Indian Institute of Technology; National Oceanographic Data Center, NOAA; Climate Research Department,¶ Meteorological Research Institute]; Human-induced global ocean warming on multidecadal timescales; DOI: 10.1038/NCLIMATE1553; kdf)</w:t>
      </w:r>
    </w:p>
    <w:p w:rsidR="00914431" w:rsidRPr="000C11FA" w:rsidRDefault="00914431" w:rsidP="00914431">
      <w:pPr>
        <w:rPr>
          <w:sz w:val="16"/>
          <w:szCs w:val="16"/>
        </w:rPr>
      </w:pPr>
    </w:p>
    <w:p w:rsidR="00914431" w:rsidRPr="000C11FA" w:rsidRDefault="00914431" w:rsidP="00914431">
      <w:pPr>
        <w:rPr>
          <w:sz w:val="16"/>
          <w:szCs w:val="16"/>
        </w:rPr>
      </w:pPr>
      <w:r w:rsidRPr="000C11FA">
        <w:rPr>
          <w:sz w:val="16"/>
          <w:szCs w:val="16"/>
        </w:rPr>
        <w:t>Large-scale increases in upper-ocean temperatures are evident</w:t>
      </w:r>
      <w:r w:rsidRPr="000C11FA">
        <w:rPr>
          <w:sz w:val="12"/>
          <w:szCs w:val="16"/>
        </w:rPr>
        <w:t xml:space="preserve">¶ </w:t>
      </w:r>
      <w:r w:rsidRPr="000C11FA">
        <w:rPr>
          <w:sz w:val="16"/>
          <w:szCs w:val="16"/>
        </w:rPr>
        <w:t xml:space="preserve">in observational records1. </w:t>
      </w:r>
      <w:r w:rsidRPr="000C11FA">
        <w:t>Several studies have used</w:t>
      </w:r>
      <w:r w:rsidRPr="000C11FA">
        <w:rPr>
          <w:sz w:val="12"/>
        </w:rPr>
        <w:t xml:space="preserve">¶ </w:t>
      </w:r>
      <w:r w:rsidRPr="000C11FA">
        <w:t>well-established detection and attribution methods to demonstrate</w:t>
      </w:r>
      <w:r w:rsidRPr="000C11FA">
        <w:rPr>
          <w:sz w:val="12"/>
        </w:rPr>
        <w:t xml:space="preserve">¶ </w:t>
      </w:r>
      <w:r w:rsidRPr="000C11FA">
        <w:t>that the observed basin-scale temperature changes</w:t>
      </w:r>
      <w:r w:rsidRPr="000C11FA">
        <w:rPr>
          <w:sz w:val="12"/>
        </w:rPr>
        <w:t xml:space="preserve">¶ </w:t>
      </w:r>
      <w:r w:rsidRPr="000C11FA">
        <w:t>are consistent with model responses to anthropogenic forcing</w:t>
      </w:r>
      <w:r w:rsidRPr="000C11FA">
        <w:rPr>
          <w:sz w:val="12"/>
        </w:rPr>
        <w:t xml:space="preserve">¶ </w:t>
      </w:r>
      <w:r w:rsidRPr="000C11FA">
        <w:t>and inconsistent with model-based estimates of natural</w:t>
      </w:r>
      <w:r w:rsidRPr="000C11FA">
        <w:rPr>
          <w:sz w:val="12"/>
        </w:rPr>
        <w:t xml:space="preserve">¶ </w:t>
      </w:r>
      <w:r w:rsidRPr="000C11FA">
        <w:t>variability</w:t>
      </w:r>
      <w:r w:rsidRPr="000C11FA">
        <w:rPr>
          <w:sz w:val="16"/>
          <w:szCs w:val="16"/>
        </w:rPr>
        <w:t>2–5. These studies relied on a single observational</w:t>
      </w:r>
      <w:r w:rsidRPr="000C11FA">
        <w:rPr>
          <w:sz w:val="12"/>
          <w:szCs w:val="16"/>
        </w:rPr>
        <w:t xml:space="preserve">¶ </w:t>
      </w:r>
      <w:r w:rsidRPr="000C11FA">
        <w:rPr>
          <w:sz w:val="16"/>
          <w:szCs w:val="16"/>
        </w:rPr>
        <w:t>data set and employed results from only one or two models.</w:t>
      </w:r>
      <w:r w:rsidRPr="000C11FA">
        <w:rPr>
          <w:sz w:val="12"/>
          <w:szCs w:val="16"/>
        </w:rPr>
        <w:t xml:space="preserve">¶ </w:t>
      </w:r>
      <w:r w:rsidRPr="000C11FA">
        <w:rPr>
          <w:b/>
          <w:bCs/>
          <w:u w:val="single"/>
        </w:rPr>
        <w:t>Recent identification of systematic instrumental biases6</w:t>
      </w:r>
      <w:r w:rsidRPr="000C11FA">
        <w:rPr>
          <w:b/>
          <w:bCs/>
          <w:sz w:val="12"/>
          <w:u w:val="single"/>
        </w:rPr>
        <w:t xml:space="preserve">¶ </w:t>
      </w:r>
      <w:r w:rsidRPr="000C11FA">
        <w:rPr>
          <w:b/>
          <w:bCs/>
          <w:u w:val="single"/>
        </w:rPr>
        <w:t>in expendable bathythermograph data has led to improved</w:t>
      </w:r>
      <w:r w:rsidRPr="000C11FA">
        <w:rPr>
          <w:b/>
          <w:bCs/>
          <w:sz w:val="12"/>
          <w:u w:val="single"/>
        </w:rPr>
        <w:t xml:space="preserve">¶ </w:t>
      </w:r>
      <w:r w:rsidRPr="000C11FA">
        <w:rPr>
          <w:b/>
          <w:bCs/>
          <w:u w:val="single"/>
        </w:rPr>
        <w:t>estimates of ocean temperature variability and trends7–9 and</w:t>
      </w:r>
      <w:r w:rsidRPr="000C11FA">
        <w:rPr>
          <w:b/>
          <w:bCs/>
          <w:sz w:val="12"/>
          <w:u w:val="single"/>
        </w:rPr>
        <w:t xml:space="preserve">¶ </w:t>
      </w:r>
      <w:r w:rsidRPr="000C11FA">
        <w:rPr>
          <w:b/>
          <w:bCs/>
          <w:u w:val="single"/>
        </w:rPr>
        <w:t>provide motivation to revisit earlier detection and attribution</w:t>
      </w:r>
      <w:r w:rsidRPr="000C11FA">
        <w:rPr>
          <w:b/>
          <w:bCs/>
          <w:sz w:val="12"/>
          <w:u w:val="single"/>
        </w:rPr>
        <w:t xml:space="preserve">¶ </w:t>
      </w:r>
      <w:r w:rsidRPr="000C11FA">
        <w:rPr>
          <w:b/>
          <w:bCs/>
          <w:u w:val="single"/>
        </w:rPr>
        <w:t>studies.We examine the causes of ocean warming using these</w:t>
      </w:r>
      <w:r w:rsidRPr="000C11FA">
        <w:rPr>
          <w:b/>
          <w:bCs/>
          <w:sz w:val="12"/>
          <w:u w:val="single"/>
        </w:rPr>
        <w:t xml:space="preserve">¶ </w:t>
      </w:r>
      <w:r w:rsidRPr="000C11FA">
        <w:rPr>
          <w:b/>
          <w:bCs/>
          <w:u w:val="single"/>
        </w:rPr>
        <w:t>improved observational estimates</w:t>
      </w:r>
      <w:r w:rsidRPr="000C11FA">
        <w:rPr>
          <w:sz w:val="16"/>
          <w:szCs w:val="16"/>
        </w:rPr>
        <w:t>, together with results from</w:t>
      </w:r>
      <w:r w:rsidRPr="000C11FA">
        <w:rPr>
          <w:sz w:val="12"/>
          <w:szCs w:val="16"/>
        </w:rPr>
        <w:t xml:space="preserve">¶ </w:t>
      </w:r>
      <w:r w:rsidRPr="000C11FA">
        <w:rPr>
          <w:sz w:val="16"/>
          <w:szCs w:val="16"/>
        </w:rPr>
        <w:t>a large multimodel archive of externally forced and unforced</w:t>
      </w:r>
      <w:r w:rsidRPr="000C11FA">
        <w:rPr>
          <w:sz w:val="12"/>
          <w:szCs w:val="16"/>
        </w:rPr>
        <w:t xml:space="preserve">¶ </w:t>
      </w:r>
      <w:r w:rsidRPr="000C11FA">
        <w:rPr>
          <w:sz w:val="16"/>
          <w:szCs w:val="16"/>
        </w:rPr>
        <w:t>simulations. The time evolution of upper ocean temperature</w:t>
      </w:r>
      <w:r w:rsidRPr="000C11FA">
        <w:rPr>
          <w:sz w:val="12"/>
          <w:szCs w:val="16"/>
        </w:rPr>
        <w:t xml:space="preserve">¶ </w:t>
      </w:r>
      <w:r w:rsidRPr="000C11FA">
        <w:rPr>
          <w:sz w:val="16"/>
          <w:szCs w:val="16"/>
        </w:rPr>
        <w:t>changes in the newer observational estimates is similar to</w:t>
      </w:r>
      <w:r w:rsidRPr="000C11FA">
        <w:rPr>
          <w:sz w:val="12"/>
          <w:szCs w:val="16"/>
        </w:rPr>
        <w:t xml:space="preserve">¶ </w:t>
      </w:r>
      <w:r w:rsidRPr="000C11FA">
        <w:rPr>
          <w:sz w:val="16"/>
          <w:szCs w:val="16"/>
        </w:rPr>
        <w:t>that of the multimodel average of simulations that include the</w:t>
      </w:r>
      <w:r w:rsidRPr="000C11FA">
        <w:rPr>
          <w:sz w:val="12"/>
          <w:szCs w:val="16"/>
        </w:rPr>
        <w:t xml:space="preserve">¶ </w:t>
      </w:r>
      <w:r w:rsidRPr="000C11FA">
        <w:rPr>
          <w:sz w:val="16"/>
          <w:szCs w:val="16"/>
        </w:rPr>
        <w:t xml:space="preserve">effects of volcanic eruptions. </w:t>
      </w:r>
      <w:r w:rsidRPr="000C11FA">
        <w:rPr>
          <w:b/>
          <w:bCs/>
          <w:u w:val="single"/>
        </w:rPr>
        <w:t>Our detection and attribution</w:t>
      </w:r>
      <w:r w:rsidRPr="000C11FA">
        <w:rPr>
          <w:b/>
          <w:bCs/>
          <w:sz w:val="12"/>
          <w:u w:val="single"/>
        </w:rPr>
        <w:t xml:space="preserve">¶ </w:t>
      </w:r>
      <w:r w:rsidRPr="000C11FA">
        <w:rPr>
          <w:b/>
          <w:bCs/>
          <w:u w:val="single"/>
        </w:rPr>
        <w:t>analysis systematically examines the sensitivity of results to</w:t>
      </w:r>
      <w:r w:rsidRPr="000C11FA">
        <w:rPr>
          <w:b/>
          <w:bCs/>
          <w:sz w:val="12"/>
          <w:u w:val="single"/>
        </w:rPr>
        <w:t xml:space="preserve">¶ </w:t>
      </w:r>
      <w:r w:rsidRPr="000C11FA">
        <w:rPr>
          <w:b/>
          <w:bCs/>
          <w:u w:val="single"/>
        </w:rPr>
        <w:t xml:space="preserve">a variety of model and data-processing choices. </w:t>
      </w:r>
      <w:r w:rsidRPr="000C11FA">
        <w:rPr>
          <w:b/>
          <w:iCs/>
          <w:u w:val="single"/>
          <w:bdr w:val="single" w:sz="18" w:space="0" w:color="auto"/>
        </w:rPr>
        <w:t>When global</w:t>
      </w:r>
      <w:r w:rsidRPr="000C11FA">
        <w:rPr>
          <w:b/>
          <w:iCs/>
          <w:sz w:val="12"/>
          <w:u w:val="single"/>
          <w:bdr w:val="single" w:sz="18" w:space="0" w:color="auto"/>
        </w:rPr>
        <w:t xml:space="preserve">¶ </w:t>
      </w:r>
      <w:r w:rsidRPr="000C11FA">
        <w:rPr>
          <w:b/>
          <w:iCs/>
          <w:u w:val="single"/>
          <w:bdr w:val="single" w:sz="18" w:space="0" w:color="auto"/>
        </w:rPr>
        <w:t>mean changes are included, we consistently obtain a positive</w:t>
      </w:r>
      <w:r w:rsidRPr="000C11FA">
        <w:rPr>
          <w:b/>
          <w:iCs/>
          <w:sz w:val="12"/>
          <w:u w:val="single"/>
          <w:bdr w:val="single" w:sz="18" w:space="0" w:color="auto"/>
        </w:rPr>
        <w:t xml:space="preserve">¶ </w:t>
      </w:r>
      <w:r w:rsidRPr="000C11FA">
        <w:rPr>
          <w:b/>
          <w:iCs/>
          <w:u w:val="single"/>
          <w:bdr w:val="single" w:sz="18" w:space="0" w:color="auto"/>
        </w:rPr>
        <w:t>identification (at the 1% significance level) of an anthropogenic</w:t>
      </w:r>
      <w:r w:rsidRPr="000C11FA">
        <w:rPr>
          <w:b/>
          <w:iCs/>
          <w:sz w:val="12"/>
          <w:u w:val="single"/>
          <w:bdr w:val="single" w:sz="18" w:space="0" w:color="auto"/>
        </w:rPr>
        <w:t xml:space="preserve">¶ </w:t>
      </w:r>
      <w:r w:rsidRPr="000C11FA">
        <w:rPr>
          <w:b/>
          <w:iCs/>
          <w:u w:val="single"/>
          <w:bdr w:val="single" w:sz="18" w:space="0" w:color="auto"/>
        </w:rPr>
        <w:t>fingerprint</w:t>
      </w:r>
      <w:r w:rsidRPr="000C11FA">
        <w:rPr>
          <w:b/>
          <w:bCs/>
          <w:u w:val="single"/>
        </w:rPr>
        <w:t xml:space="preserve"> in observed upper-ocean temperature changes</w:t>
      </w:r>
      <w:r w:rsidRPr="000C11FA">
        <w:rPr>
          <w:sz w:val="16"/>
          <w:szCs w:val="16"/>
        </w:rPr>
        <w:t>,</w:t>
      </w:r>
      <w:r w:rsidRPr="000C11FA">
        <w:rPr>
          <w:sz w:val="12"/>
          <w:szCs w:val="16"/>
        </w:rPr>
        <w:t xml:space="preserve">¶ </w:t>
      </w:r>
      <w:r w:rsidRPr="000C11FA">
        <w:rPr>
          <w:b/>
          <w:bCs/>
          <w:u w:val="single"/>
        </w:rPr>
        <w:t>thereby substantially strengthening existing detection and</w:t>
      </w:r>
      <w:r w:rsidRPr="000C11FA">
        <w:rPr>
          <w:b/>
          <w:bCs/>
          <w:sz w:val="12"/>
          <w:u w:val="single"/>
        </w:rPr>
        <w:t xml:space="preserve">¶ </w:t>
      </w:r>
      <w:r w:rsidRPr="000C11FA">
        <w:rPr>
          <w:b/>
          <w:bCs/>
          <w:u w:val="single"/>
        </w:rPr>
        <w:t>attribution evidence.</w:t>
      </w:r>
      <w:r w:rsidRPr="000C11FA">
        <w:rPr>
          <w:b/>
          <w:bCs/>
          <w:sz w:val="12"/>
          <w:u w:val="single"/>
        </w:rPr>
        <w:t xml:space="preserve">¶ </w:t>
      </w:r>
      <w:r w:rsidRPr="000C11FA">
        <w:rPr>
          <w:sz w:val="16"/>
          <w:szCs w:val="16"/>
        </w:rPr>
        <w:t>We examine volume average temperature anomalies (1T) for</w:t>
      </w:r>
      <w:r w:rsidRPr="000C11FA">
        <w:rPr>
          <w:sz w:val="12"/>
          <w:szCs w:val="16"/>
        </w:rPr>
        <w:t xml:space="preserve">¶ </w:t>
      </w:r>
      <w:r w:rsidRPr="000C11FA">
        <w:rPr>
          <w:sz w:val="16"/>
          <w:szCs w:val="16"/>
        </w:rPr>
        <w:t>the upper 700m of the global ocean (see Methods). Figure 1a</w:t>
      </w:r>
      <w:r w:rsidRPr="000C11FA">
        <w:rPr>
          <w:sz w:val="12"/>
          <w:szCs w:val="16"/>
        </w:rPr>
        <w:t xml:space="preserve">¶ </w:t>
      </w:r>
      <w:r w:rsidRPr="000C11FA">
        <w:rPr>
          <w:sz w:val="16"/>
          <w:szCs w:val="16"/>
        </w:rPr>
        <w:t>compares uncorrected observational 1T estimates ISH-UNCOR</w:t>
      </w:r>
      <w:r w:rsidRPr="000C11FA">
        <w:rPr>
          <w:sz w:val="12"/>
          <w:szCs w:val="16"/>
        </w:rPr>
        <w:t xml:space="preserve">¶ </w:t>
      </w:r>
      <w:r w:rsidRPr="000C11FA">
        <w:rPr>
          <w:sz w:val="16"/>
          <w:szCs w:val="16"/>
        </w:rPr>
        <w:t>(ref. 10) and LEV-UNCOR (ref. 11) with improved versions,</w:t>
      </w:r>
      <w:r w:rsidRPr="000C11FA">
        <w:rPr>
          <w:sz w:val="12"/>
          <w:szCs w:val="16"/>
        </w:rPr>
        <w:t xml:space="preserve">¶ </w:t>
      </w:r>
      <w:r w:rsidRPr="000C11FA">
        <w:rPr>
          <w:sz w:val="16"/>
          <w:szCs w:val="16"/>
        </w:rPr>
        <w:t>ISH (ref. 8) and LEV (ref. 9), which incorporate corrections for</w:t>
      </w:r>
      <w:r w:rsidRPr="000C11FA">
        <w:rPr>
          <w:sz w:val="12"/>
          <w:szCs w:val="16"/>
        </w:rPr>
        <w:t xml:space="preserve">¶ </w:t>
      </w:r>
      <w:r w:rsidRPr="000C11FA">
        <w:rPr>
          <w:sz w:val="16"/>
          <w:szCs w:val="16"/>
        </w:rPr>
        <w:t>expendable bathythermograph (XBT) biases. The bias-corrected</w:t>
      </w:r>
      <w:r w:rsidRPr="000C11FA">
        <w:rPr>
          <w:sz w:val="12"/>
          <w:szCs w:val="16"/>
        </w:rPr>
        <w:t xml:space="preserve">¶ </w:t>
      </w:r>
      <w:r w:rsidRPr="000C11FA">
        <w:rPr>
          <w:sz w:val="16"/>
          <w:szCs w:val="16"/>
        </w:rPr>
        <w:t>temperature analysis7 from a third group (DOM) is also shown.</w:t>
      </w:r>
      <w:r w:rsidRPr="000C11FA">
        <w:rPr>
          <w:sz w:val="12"/>
          <w:szCs w:val="16"/>
        </w:rPr>
        <w:t xml:space="preserve">¶ </w:t>
      </w:r>
      <w:r w:rsidRPr="000C11FA">
        <w:rPr>
          <w:sz w:val="16"/>
          <w:szCs w:val="16"/>
        </w:rPr>
        <w:t>Bias corrections have a substantial impact on the time evolution</w:t>
      </w:r>
      <w:r w:rsidRPr="000C11FA">
        <w:rPr>
          <w:sz w:val="12"/>
          <w:szCs w:val="16"/>
        </w:rPr>
        <w:t xml:space="preserve">¶ </w:t>
      </w:r>
      <w:r w:rsidRPr="000C11FA">
        <w:rPr>
          <w:sz w:val="16"/>
          <w:szCs w:val="16"/>
        </w:rPr>
        <w:t>of 1T, particularly during the 1970s–1980s, when they markedly</w:t>
      </w:r>
      <w:r w:rsidRPr="000C11FA">
        <w:rPr>
          <w:sz w:val="12"/>
          <w:szCs w:val="16"/>
        </w:rPr>
        <w:t xml:space="preserve">¶ </w:t>
      </w:r>
      <w:r w:rsidRPr="000C11FA">
        <w:rPr>
          <w:sz w:val="16"/>
          <w:szCs w:val="16"/>
        </w:rPr>
        <w:t xml:space="preserve">reduce spurious decadal variability. </w:t>
      </w:r>
      <w:r w:rsidRPr="000C11FA">
        <w:rPr>
          <w:sz w:val="12"/>
          <w:szCs w:val="16"/>
        </w:rPr>
        <w:t xml:space="preserve">¶ </w:t>
      </w:r>
      <w:r w:rsidRPr="000C11FA">
        <w:rPr>
          <w:sz w:val="16"/>
          <w:szCs w:val="16"/>
        </w:rPr>
        <w:t xml:space="preserve">As shown below, </w:t>
      </w:r>
      <w:r w:rsidRPr="000C11FA">
        <w:rPr>
          <w:b/>
          <w:bCs/>
          <w:u w:val="single"/>
        </w:rPr>
        <w:t>these bias adjustments have important</w:t>
      </w:r>
      <w:r w:rsidRPr="000C11FA">
        <w:rPr>
          <w:b/>
          <w:bCs/>
          <w:sz w:val="12"/>
          <w:u w:val="single"/>
        </w:rPr>
        <w:t xml:space="preserve">¶ </w:t>
      </w:r>
      <w:r w:rsidRPr="000C11FA">
        <w:rPr>
          <w:b/>
          <w:bCs/>
          <w:u w:val="single"/>
        </w:rPr>
        <w:t>implications for detection and attribution (D&amp;A) studies</w:t>
      </w:r>
      <w:r w:rsidRPr="000C11FA">
        <w:rPr>
          <w:sz w:val="16"/>
          <w:szCs w:val="16"/>
        </w:rPr>
        <w:t>. Although</w:t>
      </w:r>
      <w:r w:rsidRPr="000C11FA">
        <w:rPr>
          <w:sz w:val="12"/>
          <w:szCs w:val="16"/>
        </w:rPr>
        <w:t xml:space="preserve">¶ </w:t>
      </w:r>
      <w:r w:rsidRPr="000C11FA">
        <w:rPr>
          <w:sz w:val="16"/>
          <w:szCs w:val="16"/>
        </w:rPr>
        <w:t>there are no significant differences between the 1T trends (which</w:t>
      </w:r>
      <w:r w:rsidRPr="000C11FA">
        <w:rPr>
          <w:sz w:val="12"/>
          <w:szCs w:val="16"/>
        </w:rPr>
        <w:t xml:space="preserve">¶ </w:t>
      </w:r>
      <w:r w:rsidRPr="000C11FA">
        <w:rPr>
          <w:sz w:val="16"/>
          <w:szCs w:val="16"/>
        </w:rPr>
        <w:t>range from 0.022 to 0.028 ◦C per decade) in the three improved</w:t>
      </w:r>
      <w:r w:rsidRPr="000C11FA">
        <w:rPr>
          <w:sz w:val="12"/>
          <w:szCs w:val="16"/>
        </w:rPr>
        <w:t xml:space="preserve">¶ </w:t>
      </w:r>
      <w:r w:rsidRPr="000C11FA">
        <w:rPr>
          <w:sz w:val="16"/>
          <w:szCs w:val="16"/>
        </w:rPr>
        <w:t>observational data sets, Fig. 1a illustrates that substantial structural</w:t>
      </w:r>
      <w:r w:rsidRPr="000C11FA">
        <w:rPr>
          <w:sz w:val="12"/>
          <w:szCs w:val="16"/>
        </w:rPr>
        <w:t xml:space="preserve">¶ </w:t>
      </w:r>
      <w:r w:rsidRPr="000C11FA">
        <w:rPr>
          <w:sz w:val="16"/>
          <w:szCs w:val="16"/>
        </w:rPr>
        <w:t>uncertainties remain. The impact of different XBT bias corrections</w:t>
      </w:r>
      <w:r w:rsidRPr="000C11FA">
        <w:rPr>
          <w:sz w:val="12"/>
          <w:szCs w:val="16"/>
        </w:rPr>
        <w:t xml:space="preserve">¶ </w:t>
      </w:r>
      <w:r w:rsidRPr="000C11FA">
        <w:rPr>
          <w:sz w:val="16"/>
          <w:szCs w:val="16"/>
        </w:rPr>
        <w:t>is a major source of this uncertainty12. Another important component of observational uncertainty</w:t>
      </w:r>
      <w:r w:rsidRPr="000C11FA">
        <w:rPr>
          <w:sz w:val="12"/>
          <w:szCs w:val="16"/>
        </w:rPr>
        <w:t xml:space="preserve">¶ </w:t>
      </w:r>
      <w:r w:rsidRPr="000C11FA">
        <w:rPr>
          <w:sz w:val="16"/>
          <w:szCs w:val="16"/>
        </w:rPr>
        <w:t>relates to the sparseness of ocean temperature measurements and</w:t>
      </w:r>
      <w:r w:rsidRPr="000C11FA">
        <w:rPr>
          <w:sz w:val="12"/>
          <w:szCs w:val="16"/>
        </w:rPr>
        <w:t xml:space="preserve">¶ </w:t>
      </w:r>
      <w:r w:rsidRPr="000C11FA">
        <w:rPr>
          <w:sz w:val="16"/>
          <w:szCs w:val="16"/>
        </w:rPr>
        <w:t>to the different methods used to objectively infill data where</w:t>
      </w:r>
      <w:r w:rsidRPr="000C11FA">
        <w:rPr>
          <w:sz w:val="12"/>
          <w:szCs w:val="16"/>
        </w:rPr>
        <w:t xml:space="preserve">¶ </w:t>
      </w:r>
      <w:r w:rsidRPr="000C11FA">
        <w:rPr>
          <w:sz w:val="16"/>
          <w:szCs w:val="16"/>
        </w:rPr>
        <w:t>and when measurements are not available13–15. ISH and LEV use</w:t>
      </w:r>
      <w:r w:rsidRPr="000C11FA">
        <w:rPr>
          <w:sz w:val="12"/>
          <w:szCs w:val="16"/>
        </w:rPr>
        <w:t xml:space="preserve">¶ </w:t>
      </w:r>
      <w:r w:rsidRPr="000C11FA">
        <w:rPr>
          <w:sz w:val="16"/>
          <w:szCs w:val="16"/>
        </w:rPr>
        <w:t>objective mapping techniques to carry out infilling, generating</w:t>
      </w:r>
      <w:r w:rsidRPr="000C11FA">
        <w:rPr>
          <w:sz w:val="12"/>
          <w:szCs w:val="16"/>
        </w:rPr>
        <w:t xml:space="preserve">¶ </w:t>
      </w:r>
      <w:r w:rsidRPr="000C11FA">
        <w:rPr>
          <w:sz w:val="16"/>
          <w:szCs w:val="16"/>
        </w:rPr>
        <w:t>anomalies that are biased towards zero in data-sparse regions.</w:t>
      </w:r>
      <w:r w:rsidRPr="000C11FA">
        <w:rPr>
          <w:sz w:val="12"/>
          <w:szCs w:val="16"/>
        </w:rPr>
        <w:t xml:space="preserve">¶ </w:t>
      </w:r>
      <w:r w:rsidRPr="000C11FA">
        <w:rPr>
          <w:sz w:val="16"/>
          <w:szCs w:val="16"/>
        </w:rPr>
        <w:t>The infilling method of DOM employs statistics of observed</w:t>
      </w:r>
      <w:r w:rsidRPr="000C11FA">
        <w:rPr>
          <w:sz w:val="12"/>
          <w:szCs w:val="16"/>
        </w:rPr>
        <w:t xml:space="preserve">¶ </w:t>
      </w:r>
      <w:r w:rsidRPr="000C11FA">
        <w:rPr>
          <w:sz w:val="16"/>
          <w:szCs w:val="16"/>
        </w:rPr>
        <w:t>ocean variability estimated from altimeter data. We compare the</w:t>
      </w:r>
      <w:r w:rsidRPr="000C11FA">
        <w:rPr>
          <w:sz w:val="12"/>
          <w:szCs w:val="16"/>
        </w:rPr>
        <w:t xml:space="preserve">¶ </w:t>
      </w:r>
      <w:r w:rsidRPr="000C11FA">
        <w:rPr>
          <w:sz w:val="16"/>
          <w:szCs w:val="16"/>
        </w:rPr>
        <w:t>spatially complete infilled estimates (1TIF) with subsampled 1T</w:t>
      </w:r>
      <w:r w:rsidRPr="000C11FA">
        <w:rPr>
          <w:sz w:val="12"/>
          <w:szCs w:val="16"/>
        </w:rPr>
        <w:t xml:space="preserve">¶ </w:t>
      </w:r>
      <w:r w:rsidRPr="000C11FA">
        <w:rPr>
          <w:sz w:val="16"/>
          <w:szCs w:val="16"/>
        </w:rPr>
        <w:t>data (1TSS) restricted to available in situ measurements (see</w:t>
      </w:r>
      <w:r w:rsidRPr="000C11FA">
        <w:rPr>
          <w:sz w:val="12"/>
          <w:szCs w:val="16"/>
        </w:rPr>
        <w:t xml:space="preserve">¶ </w:t>
      </w:r>
      <w:r w:rsidRPr="000C11FA">
        <w:rPr>
          <w:sz w:val="16"/>
          <w:szCs w:val="16"/>
        </w:rPr>
        <w:t>Methods). Not surprisingly, the 1TSS variability in Fig. 1b is</w:t>
      </w:r>
      <w:r w:rsidRPr="000C11FA">
        <w:rPr>
          <w:sz w:val="12"/>
          <w:szCs w:val="16"/>
        </w:rPr>
        <w:t xml:space="preserve">¶ </w:t>
      </w:r>
      <w:r w:rsidRPr="000C11FA">
        <w:rPr>
          <w:sz w:val="16"/>
          <w:szCs w:val="16"/>
        </w:rPr>
        <w:t>greater than that of 1TIF, particularly at the times/locations of the</w:t>
      </w:r>
      <w:r w:rsidRPr="000C11FA">
        <w:rPr>
          <w:sz w:val="12"/>
          <w:szCs w:val="16"/>
        </w:rPr>
        <w:t xml:space="preserve">¶ </w:t>
      </w:r>
      <w:r w:rsidRPr="000C11FA">
        <w:rPr>
          <w:sz w:val="16"/>
          <w:szCs w:val="16"/>
        </w:rPr>
        <w:t>sparsest sampling (early in the record and in the southern oceans;</w:t>
      </w:r>
      <w:r w:rsidRPr="000C11FA">
        <w:rPr>
          <w:sz w:val="12"/>
          <w:szCs w:val="16"/>
        </w:rPr>
        <w:t xml:space="preserve">¶ </w:t>
      </w:r>
      <w:r w:rsidRPr="000C11FA">
        <w:rPr>
          <w:sz w:val="16"/>
          <w:szCs w:val="16"/>
        </w:rPr>
        <w:t>Supplementary Fig. S1).</w:t>
      </w:r>
      <w:r w:rsidRPr="000C11FA">
        <w:rPr>
          <w:sz w:val="12"/>
          <w:szCs w:val="16"/>
        </w:rPr>
        <w:t xml:space="preserve">¶ </w:t>
      </w:r>
      <w:r w:rsidRPr="000C11FA">
        <w:rPr>
          <w:sz w:val="16"/>
          <w:szCs w:val="16"/>
        </w:rPr>
        <w:t>We use results from phase 3 of the Coupled Model Intercom-</w:t>
      </w:r>
      <w:r w:rsidRPr="000C11FA">
        <w:rPr>
          <w:sz w:val="12"/>
          <w:szCs w:val="16"/>
        </w:rPr>
        <w:t xml:space="preserve">¶ </w:t>
      </w:r>
      <w:r w:rsidRPr="000C11FA">
        <w:rPr>
          <w:sz w:val="16"/>
          <w:szCs w:val="16"/>
        </w:rPr>
        <w:t>parison Project (CMIP3; see Methods and Supplementary Informa-</w:t>
      </w:r>
      <w:r w:rsidRPr="000C11FA">
        <w:rPr>
          <w:sz w:val="12"/>
          <w:szCs w:val="16"/>
        </w:rPr>
        <w:t xml:space="preserve">¶ </w:t>
      </w:r>
      <w:r w:rsidRPr="000C11FA">
        <w:rPr>
          <w:sz w:val="16"/>
          <w:szCs w:val="16"/>
        </w:rPr>
        <w:t>tion) to obtain information on the behaviour of 1T in unforced</w:t>
      </w:r>
      <w:r w:rsidRPr="000C11FA">
        <w:rPr>
          <w:sz w:val="12"/>
          <w:szCs w:val="16"/>
        </w:rPr>
        <w:t xml:space="preserve">¶ </w:t>
      </w:r>
      <w:r w:rsidRPr="000C11FA">
        <w:rPr>
          <w:sz w:val="16"/>
          <w:szCs w:val="16"/>
        </w:rPr>
        <w:t>(control) simulations and in externally forced twentieth-century</w:t>
      </w:r>
      <w:r w:rsidRPr="000C11FA">
        <w:rPr>
          <w:sz w:val="12"/>
          <w:szCs w:val="16"/>
        </w:rPr>
        <w:t xml:space="preserve">¶ </w:t>
      </w:r>
      <w:r w:rsidRPr="000C11FA">
        <w:rPr>
          <w:sz w:val="16"/>
          <w:szCs w:val="16"/>
        </w:rPr>
        <w:t xml:space="preserve">runs (20CEN). </w:t>
      </w:r>
      <w:r w:rsidRPr="000C11FA">
        <w:rPr>
          <w:b/>
          <w:bCs/>
          <w:u w:val="single"/>
        </w:rPr>
        <w:t>External forcing is by a variety of anthropogenic</w:t>
      </w:r>
      <w:r w:rsidRPr="000C11FA">
        <w:rPr>
          <w:b/>
          <w:bCs/>
          <w:sz w:val="12"/>
          <w:u w:val="single"/>
        </w:rPr>
        <w:t xml:space="preserve">¶ </w:t>
      </w:r>
      <w:r w:rsidRPr="000C11FA">
        <w:rPr>
          <w:b/>
          <w:bCs/>
          <w:u w:val="single"/>
        </w:rPr>
        <w:t>factors (primarily greenhouse gases and sulphate aerosols). In some</w:t>
      </w:r>
      <w:r w:rsidRPr="000C11FA">
        <w:rPr>
          <w:b/>
          <w:bCs/>
          <w:sz w:val="12"/>
          <w:u w:val="single"/>
        </w:rPr>
        <w:t xml:space="preserve">¶ </w:t>
      </w:r>
      <w:r w:rsidRPr="000C11FA">
        <w:rPr>
          <w:b/>
          <w:bCs/>
          <w:u w:val="single"/>
        </w:rPr>
        <w:t>models, the applied forcing also includes natural changes in volcanic</w:t>
      </w:r>
      <w:r w:rsidRPr="000C11FA">
        <w:rPr>
          <w:b/>
          <w:bCs/>
          <w:sz w:val="12"/>
          <w:u w:val="single"/>
        </w:rPr>
        <w:t xml:space="preserve">¶ </w:t>
      </w:r>
      <w:r w:rsidRPr="000C11FA">
        <w:rPr>
          <w:b/>
          <w:bCs/>
          <w:u w:val="single"/>
        </w:rPr>
        <w:t xml:space="preserve">aerosols and solar </w:t>
      </w:r>
      <w:r w:rsidRPr="000C11FA">
        <w:rPr>
          <w:b/>
          <w:bCs/>
          <w:u w:val="single"/>
        </w:rPr>
        <w:lastRenderedPageBreak/>
        <w:t>irradiance</w:t>
      </w:r>
      <w:r w:rsidRPr="000C11FA">
        <w:rPr>
          <w:sz w:val="16"/>
          <w:szCs w:val="16"/>
        </w:rPr>
        <w:t>. The seven CMIP3 models (with the</w:t>
      </w:r>
      <w:r w:rsidRPr="000C11FA">
        <w:rPr>
          <w:sz w:val="12"/>
          <w:szCs w:val="16"/>
        </w:rPr>
        <w:t xml:space="preserve">¶ </w:t>
      </w:r>
      <w:r w:rsidRPr="000C11FA">
        <w:rPr>
          <w:sz w:val="16"/>
          <w:szCs w:val="16"/>
        </w:rPr>
        <w:t>data required for our analysis) incorporating the effects of volcanic</w:t>
      </w:r>
      <w:r w:rsidRPr="000C11FA">
        <w:rPr>
          <w:sz w:val="12"/>
          <w:szCs w:val="16"/>
        </w:rPr>
        <w:t xml:space="preserve">¶ </w:t>
      </w:r>
      <w:r w:rsidRPr="000C11FA">
        <w:rPr>
          <w:sz w:val="16"/>
          <w:szCs w:val="16"/>
        </w:rPr>
        <w:t>eruptions (VOL) in the 20CEN simulations uptake less heat than</w:t>
      </w:r>
      <w:r w:rsidRPr="000C11FA">
        <w:rPr>
          <w:sz w:val="12"/>
          <w:szCs w:val="16"/>
        </w:rPr>
        <w:t xml:space="preserve">¶ </w:t>
      </w:r>
      <w:r w:rsidRPr="000C11FA">
        <w:rPr>
          <w:sz w:val="16"/>
          <w:szCs w:val="16"/>
        </w:rPr>
        <w:t>the six that do not (NoV)16.</w:t>
      </w:r>
    </w:p>
    <w:p w:rsidR="00914431" w:rsidRPr="000C11FA" w:rsidRDefault="00914431" w:rsidP="00914431">
      <w:pPr>
        <w:rPr>
          <w:sz w:val="16"/>
          <w:szCs w:val="16"/>
        </w:rPr>
      </w:pPr>
    </w:p>
    <w:p w:rsidR="00914431" w:rsidRPr="000C11FA" w:rsidRDefault="00914431" w:rsidP="00914431">
      <w:pPr>
        <w:keepNext/>
        <w:keepLines/>
        <w:spacing w:before="200"/>
        <w:outlineLvl w:val="3"/>
        <w:rPr>
          <w:rFonts w:eastAsiaTheme="majorEastAsia" w:cstheme="majorBidi"/>
          <w:b/>
          <w:bCs/>
          <w:iCs/>
          <w:sz w:val="26"/>
        </w:rPr>
      </w:pPr>
      <w:r w:rsidRPr="000C11FA">
        <w:rPr>
          <w:rFonts w:eastAsiaTheme="majorEastAsia" w:cstheme="majorBidi"/>
          <w:b/>
          <w:bCs/>
          <w:iCs/>
          <w:sz w:val="26"/>
        </w:rPr>
        <w:t>Ocean temperatures prove that warming is anthropogenic</w:t>
      </w:r>
    </w:p>
    <w:p w:rsidR="00914431" w:rsidRPr="000C11FA" w:rsidRDefault="00914431" w:rsidP="00914431">
      <w:pPr>
        <w:rPr>
          <w:sz w:val="16"/>
          <w:szCs w:val="16"/>
        </w:rPr>
      </w:pPr>
      <w:r w:rsidRPr="000C11FA">
        <w:rPr>
          <w:b/>
          <w:bCs/>
          <w:sz w:val="26"/>
        </w:rPr>
        <w:t>Gleckler et al 2012</w:t>
      </w:r>
      <w:r w:rsidRPr="000C11FA">
        <w:t xml:space="preserve"> </w:t>
      </w:r>
      <w:r w:rsidRPr="000C11FA">
        <w:rPr>
          <w:sz w:val="16"/>
          <w:szCs w:val="16"/>
        </w:rPr>
        <w:t>(P.J., B. D. Santer, C. M. Domingues, D.W. Pierce, T. P. Barnett, J. A. Church,</w:t>
      </w:r>
    </w:p>
    <w:p w:rsidR="00914431" w:rsidRPr="000C11FA" w:rsidRDefault="00914431" w:rsidP="00914431">
      <w:pPr>
        <w:rPr>
          <w:sz w:val="16"/>
          <w:szCs w:val="16"/>
        </w:rPr>
      </w:pPr>
      <w:r w:rsidRPr="000C11FA">
        <w:rPr>
          <w:sz w:val="16"/>
          <w:szCs w:val="16"/>
        </w:rPr>
        <w:t>K. E. Taylor, K. M. AchutaRao, T. P. Boyer, M. Ishii and P. M. Caldwell  [Program for Climate Model Diagnosis and Intercomparison, Lawrence Livermore National Laboratory; Antarctic and Climate Ecosystems Cooperative Research Centre; Centre for AustralianWeather and Climate¶ Research andWealth from Oceans Flagship; Climate¶ Research Division, Scripps Institution of Oceanography; Indian Institute of Technology; National Oceanographic Data Center, NOAA; Climate Research Department,¶ Meteorological Research Institute]; Human-induced global ocean warming on multidecadal timescales; DOI: 10.1038/NCLIMATE1553; kdf)</w:t>
      </w:r>
    </w:p>
    <w:p w:rsidR="00914431" w:rsidRPr="000C11FA" w:rsidRDefault="00914431" w:rsidP="00914431">
      <w:pPr>
        <w:rPr>
          <w:b/>
          <w:bCs/>
          <w:u w:val="single"/>
        </w:rPr>
      </w:pPr>
    </w:p>
    <w:p w:rsidR="00914431" w:rsidRPr="000C11FA" w:rsidRDefault="00914431" w:rsidP="00914431">
      <w:pPr>
        <w:rPr>
          <w:b/>
          <w:bCs/>
          <w:u w:val="single"/>
        </w:rPr>
      </w:pPr>
      <w:r w:rsidRPr="000C11FA">
        <w:rPr>
          <w:b/>
          <w:bCs/>
          <w:u w:val="single"/>
        </w:rPr>
        <w:t>The choice of multimodel fingerprint</w:t>
      </w:r>
      <w:r w:rsidRPr="000C11FA">
        <w:rPr>
          <w:sz w:val="16"/>
          <w:szCs w:val="16"/>
        </w:rPr>
        <w:t xml:space="preserve"> (VOL or </w:t>
      </w:r>
      <w:r w:rsidRPr="000C11FA">
        <w:rPr>
          <w:b/>
          <w:bCs/>
          <w:u w:val="single"/>
        </w:rPr>
        <w:t>NoV) does</w:t>
      </w:r>
      <w:r w:rsidRPr="000C11FA">
        <w:rPr>
          <w:b/>
          <w:bCs/>
          <w:sz w:val="12"/>
          <w:u w:val="single"/>
        </w:rPr>
        <w:t xml:space="preserve">¶ </w:t>
      </w:r>
      <w:r w:rsidRPr="000C11FA">
        <w:rPr>
          <w:b/>
          <w:bCs/>
          <w:u w:val="single"/>
        </w:rPr>
        <w:t>not change the overall picture of highly significant S/N ratios</w:t>
      </w:r>
      <w:r w:rsidRPr="000C11FA">
        <w:rPr>
          <w:b/>
          <w:bCs/>
          <w:sz w:val="12"/>
          <w:u w:val="single"/>
        </w:rPr>
        <w:t xml:space="preserve">¶ </w:t>
      </w:r>
      <w:r w:rsidRPr="000C11FA">
        <w:rPr>
          <w:sz w:val="16"/>
          <w:szCs w:val="16"/>
        </w:rPr>
        <w:t>(Supplementary Fig. S6). However, the observations project more</w:t>
      </w:r>
      <w:r w:rsidRPr="000C11FA">
        <w:rPr>
          <w:sz w:val="12"/>
          <w:szCs w:val="16"/>
        </w:rPr>
        <w:t xml:space="preserve">¶ </w:t>
      </w:r>
      <w:r w:rsidRPr="000C11FA">
        <w:rPr>
          <w:sz w:val="16"/>
          <w:szCs w:val="16"/>
        </w:rPr>
        <w:t xml:space="preserve">strongly onto the VOL fingerprint than the NoV fingerprint. </w:t>
      </w:r>
      <w:r w:rsidRPr="000C11FA">
        <w:rPr>
          <w:b/>
          <w:bCs/>
          <w:u w:val="single"/>
        </w:rPr>
        <w:t>The</w:t>
      </w:r>
      <w:r w:rsidRPr="000C11FA">
        <w:rPr>
          <w:b/>
          <w:bCs/>
          <w:sz w:val="12"/>
          <w:u w:val="single"/>
        </w:rPr>
        <w:t xml:space="preserve">¶ </w:t>
      </w:r>
      <w:r w:rsidRPr="000C11FA">
        <w:rPr>
          <w:b/>
          <w:bCs/>
          <w:u w:val="single"/>
        </w:rPr>
        <w:t>inclusion of volcanic forcings may contribute to this improved</w:t>
      </w:r>
      <w:r w:rsidRPr="000C11FA">
        <w:rPr>
          <w:b/>
          <w:bCs/>
          <w:sz w:val="12"/>
          <w:u w:val="single"/>
        </w:rPr>
        <w:t xml:space="preserve">¶ </w:t>
      </w:r>
      <w:r w:rsidRPr="000C11FA">
        <w:rPr>
          <w:b/>
          <w:bCs/>
          <w:u w:val="single"/>
        </w:rPr>
        <w:t>agreement, but it may also be related to differences in the physics</w:t>
      </w:r>
      <w:r w:rsidRPr="000C11FA">
        <w:rPr>
          <w:b/>
          <w:bCs/>
          <w:sz w:val="12"/>
          <w:u w:val="single"/>
        </w:rPr>
        <w:t xml:space="preserve">¶ </w:t>
      </w:r>
      <w:r w:rsidRPr="000C11FA">
        <w:rPr>
          <w:b/>
          <w:bCs/>
          <w:u w:val="single"/>
        </w:rPr>
        <w:t>and parameterizations of the models comprising the VOL and</w:t>
      </w:r>
      <w:r w:rsidRPr="000C11FA">
        <w:rPr>
          <w:b/>
          <w:bCs/>
          <w:sz w:val="12"/>
          <w:u w:val="single"/>
        </w:rPr>
        <w:t xml:space="preserve">¶ </w:t>
      </w:r>
      <w:r w:rsidRPr="000C11FA">
        <w:rPr>
          <w:b/>
          <w:bCs/>
          <w:u w:val="single"/>
        </w:rPr>
        <w:t>NoV subsets</w:t>
      </w:r>
      <w:r w:rsidRPr="000C11FA">
        <w:rPr>
          <w:sz w:val="16"/>
          <w:szCs w:val="16"/>
        </w:rPr>
        <w:t xml:space="preserve"> (as well as to differences in other, non-volcanic</w:t>
      </w:r>
      <w:r w:rsidRPr="000C11FA">
        <w:rPr>
          <w:sz w:val="12"/>
          <w:szCs w:val="16"/>
        </w:rPr>
        <w:t xml:space="preserve">¶ </w:t>
      </w:r>
      <w:r w:rsidRPr="000C11FA">
        <w:rPr>
          <w:sz w:val="16"/>
          <w:szCs w:val="16"/>
        </w:rPr>
        <w:t>external forcings).</w:t>
      </w:r>
      <w:r w:rsidRPr="000C11FA">
        <w:rPr>
          <w:sz w:val="12"/>
          <w:szCs w:val="16"/>
        </w:rPr>
        <w:t xml:space="preserve">¶ </w:t>
      </w:r>
      <w:r w:rsidRPr="000C11FA">
        <w:rPr>
          <w:sz w:val="16"/>
          <w:szCs w:val="16"/>
        </w:rPr>
        <w:t>We also repeated our D&amp;A analysis after first removing the</w:t>
      </w:r>
      <w:r w:rsidRPr="000C11FA">
        <w:rPr>
          <w:sz w:val="12"/>
          <w:szCs w:val="16"/>
        </w:rPr>
        <w:t xml:space="preserve">¶ </w:t>
      </w:r>
      <w:r w:rsidRPr="000C11FA">
        <w:rPr>
          <w:sz w:val="16"/>
          <w:szCs w:val="16"/>
        </w:rPr>
        <w:t>time-evolving global mean temperature change from all data sets.</w:t>
      </w:r>
      <w:r w:rsidRPr="000C11FA">
        <w:rPr>
          <w:sz w:val="12"/>
          <w:szCs w:val="16"/>
        </w:rPr>
        <w:t xml:space="preserve">¶ </w:t>
      </w:r>
      <w:r w:rsidRPr="000C11FA">
        <w:rPr>
          <w:sz w:val="16"/>
          <w:szCs w:val="16"/>
        </w:rPr>
        <w:t>This is a more stringent test of the similarity between modelled and</w:t>
      </w:r>
      <w:r w:rsidRPr="000C11FA">
        <w:rPr>
          <w:sz w:val="12"/>
          <w:szCs w:val="16"/>
        </w:rPr>
        <w:t xml:space="preserve">¶ </w:t>
      </w:r>
      <w:r w:rsidRPr="000C11FA">
        <w:rPr>
          <w:sz w:val="16"/>
          <w:szCs w:val="16"/>
        </w:rPr>
        <w:t>observed temperature changes. In the mean-removed case, we still</w:t>
      </w:r>
      <w:r w:rsidRPr="000C11FA">
        <w:rPr>
          <w:sz w:val="12"/>
          <w:szCs w:val="16"/>
        </w:rPr>
        <w:t xml:space="preserve">¶ </w:t>
      </w:r>
      <w:r w:rsidRPr="000C11FA">
        <w:rPr>
          <w:sz w:val="16"/>
          <w:szCs w:val="16"/>
        </w:rPr>
        <w:t>obtain positive detection of the VOL and NoV model fingerprints</w:t>
      </w:r>
      <w:r w:rsidRPr="000C11FA">
        <w:rPr>
          <w:sz w:val="12"/>
          <w:szCs w:val="16"/>
        </w:rPr>
        <w:t xml:space="preserve">¶ </w:t>
      </w:r>
      <w:r w:rsidRPr="000C11FA">
        <w:rPr>
          <w:sz w:val="16"/>
          <w:szCs w:val="16"/>
        </w:rPr>
        <w:t>in observations in roughly half of the D&amp;A tests. This indicates that</w:t>
      </w:r>
      <w:r w:rsidRPr="000C11FA">
        <w:rPr>
          <w:sz w:val="12"/>
          <w:szCs w:val="16"/>
        </w:rPr>
        <w:t xml:space="preserve">¶ </w:t>
      </w:r>
      <w:r w:rsidRPr="000C11FA">
        <w:rPr>
          <w:sz w:val="16"/>
          <w:szCs w:val="16"/>
        </w:rPr>
        <w:t>there is useful signal information in the subglobal pattern of 1T,</w:t>
      </w:r>
      <w:r w:rsidRPr="000C11FA">
        <w:rPr>
          <w:sz w:val="12"/>
          <w:szCs w:val="16"/>
        </w:rPr>
        <w:t xml:space="preserve">¶ </w:t>
      </w:r>
      <w:r w:rsidRPr="000C11FA">
        <w:rPr>
          <w:sz w:val="16"/>
          <w:szCs w:val="16"/>
        </w:rPr>
        <w:t>such as the larger warming in the Atlantic than in the Pacific—a</w:t>
      </w:r>
      <w:r w:rsidRPr="000C11FA">
        <w:rPr>
          <w:sz w:val="12"/>
          <w:szCs w:val="16"/>
        </w:rPr>
        <w:t xml:space="preserve">¶ </w:t>
      </w:r>
      <w:r w:rsidRPr="000C11FA">
        <w:rPr>
          <w:sz w:val="16"/>
          <w:szCs w:val="16"/>
        </w:rPr>
        <w:t>feature common to models and observations (Fig. 2).</w:t>
      </w:r>
      <w:r w:rsidRPr="000C11FA">
        <w:rPr>
          <w:sz w:val="12"/>
          <w:szCs w:val="16"/>
        </w:rPr>
        <w:t xml:space="preserve">¶ </w:t>
      </w:r>
      <w:r w:rsidRPr="000C11FA">
        <w:rPr>
          <w:b/>
          <w:bCs/>
          <w:u w:val="single"/>
        </w:rPr>
        <w:t>We have identified a human-induced fingerprint in observed</w:t>
      </w:r>
      <w:r w:rsidRPr="000C11FA">
        <w:rPr>
          <w:b/>
          <w:bCs/>
          <w:sz w:val="12"/>
          <w:u w:val="single"/>
        </w:rPr>
        <w:t xml:space="preserve">¶ </w:t>
      </w:r>
      <w:r w:rsidRPr="000C11FA">
        <w:rPr>
          <w:b/>
          <w:bCs/>
          <w:u w:val="single"/>
        </w:rPr>
        <w:t>estimates of upper-ocean warming on multidecadal timescales,</w:t>
      </w:r>
      <w:r w:rsidRPr="000C11FA">
        <w:rPr>
          <w:b/>
          <w:bCs/>
          <w:sz w:val="12"/>
          <w:u w:val="single"/>
        </w:rPr>
        <w:t xml:space="preserve">¶ </w:t>
      </w:r>
      <w:r w:rsidRPr="000C11FA">
        <w:rPr>
          <w:b/>
          <w:bCs/>
          <w:u w:val="single"/>
        </w:rPr>
        <w:t>confirming the results of previous D&amp;A</w:t>
      </w:r>
      <w:r w:rsidRPr="000C11FA">
        <w:rPr>
          <w:sz w:val="16"/>
          <w:szCs w:val="16"/>
        </w:rPr>
        <w:t xml:space="preserve"> work2–5. </w:t>
      </w:r>
      <w:r w:rsidRPr="000C11FA">
        <w:rPr>
          <w:b/>
          <w:bCs/>
          <w:u w:val="single"/>
        </w:rPr>
        <w:t>Our results are</w:t>
      </w:r>
      <w:r w:rsidRPr="000C11FA">
        <w:rPr>
          <w:b/>
          <w:bCs/>
          <w:sz w:val="12"/>
          <w:u w:val="single"/>
        </w:rPr>
        <w:t xml:space="preserve">¶ </w:t>
      </w:r>
      <w:r w:rsidRPr="000C11FA">
        <w:rPr>
          <w:b/>
          <w:bCs/>
          <w:u w:val="single"/>
        </w:rPr>
        <w:t>robust to the use of multiple bias-corrected observational data</w:t>
      </w:r>
      <w:r w:rsidRPr="000C11FA">
        <w:rPr>
          <w:b/>
          <w:bCs/>
          <w:sz w:val="12"/>
          <w:u w:val="single"/>
        </w:rPr>
        <w:t xml:space="preserve">¶ </w:t>
      </w:r>
      <w:r w:rsidRPr="000C11FA">
        <w:rPr>
          <w:b/>
          <w:bCs/>
          <w:u w:val="single"/>
        </w:rPr>
        <w:t>sets</w:t>
      </w:r>
      <w:r w:rsidRPr="000C11FA">
        <w:rPr>
          <w:sz w:val="16"/>
          <w:szCs w:val="16"/>
        </w:rPr>
        <w:t>, to use of infilled or subsampled data, to model signal and</w:t>
      </w:r>
      <w:r w:rsidRPr="000C11FA">
        <w:rPr>
          <w:sz w:val="12"/>
          <w:szCs w:val="16"/>
        </w:rPr>
        <w:t xml:space="preserve">¶ </w:t>
      </w:r>
      <w:r w:rsidRPr="000C11FA">
        <w:rPr>
          <w:sz w:val="16"/>
          <w:szCs w:val="16"/>
        </w:rPr>
        <w:t>noise uncertainties and to different technical choices in simulation</w:t>
      </w:r>
      <w:r w:rsidRPr="000C11FA">
        <w:rPr>
          <w:sz w:val="12"/>
          <w:szCs w:val="16"/>
        </w:rPr>
        <w:t xml:space="preserve">¶ </w:t>
      </w:r>
      <w:r w:rsidRPr="000C11FA">
        <w:rPr>
          <w:sz w:val="16"/>
          <w:szCs w:val="16"/>
        </w:rPr>
        <w:t xml:space="preserve">drift removal and in the application of our D&amp;A method. </w:t>
      </w:r>
      <w:r w:rsidRPr="000C11FA">
        <w:rPr>
          <w:b/>
          <w:bCs/>
          <w:u w:val="single"/>
        </w:rPr>
        <w:t>There</w:t>
      </w:r>
      <w:r w:rsidRPr="000C11FA">
        <w:rPr>
          <w:b/>
          <w:bCs/>
          <w:sz w:val="12"/>
          <w:u w:val="single"/>
        </w:rPr>
        <w:t xml:space="preserve">¶ </w:t>
      </w:r>
      <w:r w:rsidRPr="000C11FA">
        <w:rPr>
          <w:b/>
          <w:bCs/>
          <w:u w:val="single"/>
        </w:rPr>
        <w:t>is evidence from our variability comparisons that the models</w:t>
      </w:r>
      <w:r w:rsidRPr="000C11FA">
        <w:rPr>
          <w:b/>
          <w:bCs/>
          <w:sz w:val="12"/>
          <w:u w:val="single"/>
        </w:rPr>
        <w:t xml:space="preserve">¶ </w:t>
      </w:r>
      <w:r w:rsidRPr="000C11FA">
        <w:rPr>
          <w:b/>
          <w:bCs/>
          <w:u w:val="single"/>
        </w:rPr>
        <w:t>used here may underestimate observed decadal scale variability of</w:t>
      </w:r>
      <w:r w:rsidRPr="000C11FA">
        <w:rPr>
          <w:b/>
          <w:bCs/>
          <w:sz w:val="12"/>
          <w:u w:val="single"/>
        </w:rPr>
        <w:t xml:space="preserve">¶ </w:t>
      </w:r>
      <w:r w:rsidRPr="000C11FA">
        <w:rPr>
          <w:b/>
          <w:bCs/>
          <w:u w:val="single"/>
        </w:rPr>
        <w:t>basin-average upper-ocean temperatures</w:t>
      </w:r>
      <w:r w:rsidRPr="000C11FA">
        <w:rPr>
          <w:sz w:val="16"/>
          <w:szCs w:val="16"/>
        </w:rPr>
        <w:t>. However</w:t>
      </w:r>
      <w:r w:rsidRPr="000C11FA">
        <w:rPr>
          <w:b/>
          <w:bCs/>
          <w:u w:val="single"/>
        </w:rPr>
        <w:t>, this variability</w:t>
      </w:r>
      <w:r w:rsidRPr="000C11FA">
        <w:rPr>
          <w:b/>
          <w:bCs/>
          <w:sz w:val="12"/>
          <w:u w:val="single"/>
        </w:rPr>
        <w:t xml:space="preserve">¶ </w:t>
      </w:r>
      <w:r w:rsidRPr="000C11FA">
        <w:rPr>
          <w:b/>
          <w:bCs/>
          <w:u w:val="single"/>
        </w:rPr>
        <w:t>underestimate would have to be smaller than observed by a factor</w:t>
      </w:r>
      <w:r w:rsidRPr="000C11FA">
        <w:rPr>
          <w:b/>
          <w:bCs/>
          <w:sz w:val="12"/>
          <w:u w:val="single"/>
        </w:rPr>
        <w:t xml:space="preserve">¶ </w:t>
      </w:r>
      <w:r w:rsidRPr="000C11FA">
        <w:rPr>
          <w:b/>
          <w:bCs/>
          <w:u w:val="single"/>
        </w:rPr>
        <w:t>of more than two to negate our positive identification of an</w:t>
      </w:r>
      <w:r w:rsidRPr="000C11FA">
        <w:rPr>
          <w:b/>
          <w:bCs/>
          <w:sz w:val="12"/>
          <w:u w:val="single"/>
        </w:rPr>
        <w:t xml:space="preserve">¶ </w:t>
      </w:r>
      <w:r w:rsidRPr="000C11FA">
        <w:rPr>
          <w:b/>
          <w:bCs/>
          <w:u w:val="single"/>
        </w:rPr>
        <w:t>anthropogenic fingerprint in the observed multidecadal warming of</w:t>
      </w:r>
      <w:r w:rsidRPr="000C11FA">
        <w:rPr>
          <w:b/>
          <w:bCs/>
          <w:sz w:val="12"/>
          <w:u w:val="single"/>
        </w:rPr>
        <w:t xml:space="preserve">¶ </w:t>
      </w:r>
      <w:r w:rsidRPr="000C11FA">
        <w:rPr>
          <w:b/>
          <w:bCs/>
          <w:u w:val="single"/>
        </w:rPr>
        <w:t>the upper 700m of the oceans. Our analysis provides no evidence</w:t>
      </w:r>
      <w:r w:rsidRPr="000C11FA">
        <w:rPr>
          <w:b/>
          <w:bCs/>
          <w:sz w:val="12"/>
          <w:u w:val="single"/>
        </w:rPr>
        <w:t xml:space="preserve">¶ </w:t>
      </w:r>
      <w:r w:rsidRPr="000C11FA">
        <w:rPr>
          <w:b/>
          <w:bCs/>
          <w:u w:val="single"/>
        </w:rPr>
        <w:t>of a noise error of this magnitude.</w:t>
      </w:r>
    </w:p>
    <w:p w:rsidR="00914431" w:rsidRPr="000C11FA" w:rsidRDefault="00914431" w:rsidP="00914431">
      <w:pPr>
        <w:rPr>
          <w:b/>
          <w:bCs/>
          <w:u w:val="single"/>
        </w:rPr>
      </w:pPr>
    </w:p>
    <w:p w:rsidR="00914431" w:rsidRPr="000C11FA" w:rsidRDefault="00914431" w:rsidP="00914431">
      <w:pPr>
        <w:keepNext/>
        <w:keepLines/>
        <w:spacing w:before="200"/>
        <w:outlineLvl w:val="3"/>
        <w:rPr>
          <w:rFonts w:eastAsiaTheme="majorEastAsia" w:cstheme="majorBidi"/>
          <w:b/>
          <w:bCs/>
          <w:iCs/>
          <w:sz w:val="26"/>
        </w:rPr>
      </w:pPr>
      <w:r w:rsidRPr="000C11FA">
        <w:rPr>
          <w:rFonts w:eastAsiaTheme="majorEastAsia" w:cstheme="majorBidi"/>
          <w:b/>
          <w:bCs/>
          <w:iCs/>
          <w:sz w:val="26"/>
        </w:rPr>
        <w:t>The best study to date has proven that warming is real and 99% likely to be caused by humans</w:t>
      </w:r>
    </w:p>
    <w:p w:rsidR="00914431" w:rsidRPr="000C11FA" w:rsidRDefault="00914431" w:rsidP="00914431">
      <w:r w:rsidRPr="000C11FA">
        <w:rPr>
          <w:rFonts w:eastAsiaTheme="majorEastAsia" w:cstheme="majorBidi"/>
          <w:b/>
          <w:bCs/>
          <w:iCs/>
          <w:sz w:val="26"/>
        </w:rPr>
        <w:t>Johnson 2012</w:t>
      </w:r>
      <w:r w:rsidRPr="000C11FA">
        <w:t xml:space="preserve"> (Scott; Yet another study confirms global warming is human-caused; June 18; arstechnica.com/science/2012/06/yet-another-study-confirms-global-warming-is-human-caused/; kdf)</w:t>
      </w:r>
    </w:p>
    <w:p w:rsidR="00914431" w:rsidRPr="000C11FA" w:rsidRDefault="00914431" w:rsidP="00914431">
      <w:pPr>
        <w:rPr>
          <w:b/>
          <w:bCs/>
          <w:u w:val="single"/>
        </w:rPr>
      </w:pPr>
      <w:r w:rsidRPr="000C11FA">
        <w:rPr>
          <w:sz w:val="16"/>
        </w:rPr>
        <w:t xml:space="preserve">One of the ways in which climate scientists evaluate the role of anthropogenic greenhouse emissions in the recent warming of Earth’s climate is to run climate models both with and without human activities. </w:t>
      </w:r>
      <w:r w:rsidRPr="000C11FA">
        <w:rPr>
          <w:b/>
          <w:bCs/>
          <w:u w:val="single"/>
        </w:rPr>
        <w:t>By comparing the results of each to the observed temperature trend, these “fingerprinting” studies can show how much of the temperature record can be explained by natural factors</w:t>
      </w:r>
      <w:r w:rsidRPr="000C11FA">
        <w:rPr>
          <w:sz w:val="16"/>
        </w:rPr>
        <w:t xml:space="preserve"> (such as solar activity and volcanic eruptions). </w:t>
      </w:r>
      <w:r w:rsidRPr="000C11FA">
        <w:rPr>
          <w:b/>
          <w:bCs/>
          <w:u w:val="single"/>
        </w:rPr>
        <w:t>This has commonly been applied to trends in atmospheric temperatures</w:t>
      </w:r>
      <w:r w:rsidRPr="000C11FA">
        <w:rPr>
          <w:sz w:val="16"/>
        </w:rPr>
        <w:t xml:space="preserve"> (as shown in the 2007 IPCC report), </w:t>
      </w:r>
      <w:r w:rsidRPr="000C11FA">
        <w:rPr>
          <w:b/>
          <w:bCs/>
          <w:u w:val="single"/>
        </w:rPr>
        <w:t xml:space="preserve">where it’s clear that the observed warming wouldn’t have happened without rising greenhouse gases. </w:t>
      </w:r>
      <w:r w:rsidRPr="000C11FA">
        <w:rPr>
          <w:sz w:val="16"/>
        </w:rPr>
        <w:t xml:space="preserve">Increasingly reliable records of ocean temperatures have now allowed some of these same researchers to confidently apply the technique to Earth’s seas. This is important because some </w:t>
      </w:r>
      <w:r w:rsidRPr="000C11FA">
        <w:rPr>
          <w:b/>
          <w:bCs/>
          <w:u w:val="single"/>
        </w:rPr>
        <w:t>90 percent of all the energy trapped by human greenhouse emissions has ended up in the ocean, not the atmosphere.</w:t>
      </w:r>
      <w:r w:rsidRPr="000C11FA">
        <w:rPr>
          <w:sz w:val="16"/>
        </w:rPr>
        <w:t xml:space="preserve"> </w:t>
      </w:r>
      <w:r w:rsidRPr="000C11FA">
        <w:rPr>
          <w:b/>
          <w:bCs/>
          <w:u w:val="single"/>
        </w:rPr>
        <w:t>The trend with ocean heat content is clear—it’s rising.</w:t>
      </w:r>
      <w:r w:rsidRPr="000C11FA">
        <w:rPr>
          <w:sz w:val="16"/>
        </w:rPr>
        <w:t xml:space="preserve"> The question is whether that rise could be caused by natural variations. Researchers averaged the results from a number of climate models, and compared that to global temperature records for the upper 700 meters of the ocean from 1960 to 1999. The temperature record is less complete for the deep ocean, and its massive volume and separation from the surface subdues its response to climatic changes. In addition to the global average, they also analyzed each of the major ocean basins (North and South Atlantic, North and South Pacific, North and South Indian) separately. </w:t>
      </w:r>
      <w:r w:rsidRPr="000C11FA">
        <w:rPr>
          <w:b/>
          <w:bCs/>
          <w:u w:val="single"/>
        </w:rPr>
        <w:t>They found that the anthropogenic “fingerprint” was apparent in the observed temperature record at the 99 percent confidence level</w:t>
      </w:r>
      <w:r w:rsidRPr="000C11FA">
        <w:rPr>
          <w:sz w:val="16"/>
        </w:rPr>
        <w:t xml:space="preserve">. That means the observed warming is beyond the variability seen in model simulations where greenhouse gases are kept constant, but is exactly what the models predict for a world in which humans change the composition of the </w:t>
      </w:r>
      <w:r w:rsidRPr="000C11FA">
        <w:rPr>
          <w:sz w:val="16"/>
        </w:rPr>
        <w:lastRenderedPageBreak/>
        <w:t>atmosphere. That result should hardly be a surprise at this point (though it is important). Perhaps it's more interesting to look at the differences between ocean basins. The Atlantic Ocean is warming considerably faster than the others—especially the North Atlantic, which is warming at about double the global average rate. This behavior, too, was simulated by the models. This actually isn’t the first study to find an anthropogenic ”fingerprint” in ocean temperatures. However, previous work was limited to individual ocean basins and comparisons with just a couple of climate models</w:t>
      </w:r>
      <w:r w:rsidRPr="000C11FA">
        <w:rPr>
          <w:b/>
          <w:bCs/>
          <w:u w:val="single"/>
        </w:rPr>
        <w:t xml:space="preserve">. By utilizing multiple global data sets of ocean temperature </w:t>
      </w:r>
      <w:r w:rsidRPr="000C11FA">
        <w:rPr>
          <w:sz w:val="16"/>
        </w:rPr>
        <w:t xml:space="preserve">(in which researchers have carefully accounted for the various measurement methods that have been used) </w:t>
      </w:r>
      <w:r w:rsidRPr="000C11FA">
        <w:rPr>
          <w:b/>
          <w:bCs/>
          <w:u w:val="single"/>
        </w:rPr>
        <w:t>and a larger number of the models that were used for the last IPCC report, this study has generated the strongest analysis to date.</w:t>
      </w:r>
    </w:p>
    <w:p w:rsidR="00914431" w:rsidRPr="000C11FA" w:rsidRDefault="00914431" w:rsidP="00914431">
      <w:pPr>
        <w:rPr>
          <w:b/>
          <w:bCs/>
          <w:u w:val="single"/>
        </w:rPr>
      </w:pPr>
    </w:p>
    <w:p w:rsidR="00914431" w:rsidRPr="000C11FA" w:rsidRDefault="00914431" w:rsidP="00914431">
      <w:pPr>
        <w:keepNext/>
        <w:keepLines/>
        <w:spacing w:before="200"/>
        <w:outlineLvl w:val="3"/>
        <w:rPr>
          <w:rFonts w:eastAsiaTheme="majorEastAsia" w:cstheme="majorBidi"/>
          <w:b/>
          <w:bCs/>
          <w:iCs/>
          <w:sz w:val="26"/>
        </w:rPr>
      </w:pPr>
      <w:r w:rsidRPr="000C11FA">
        <w:rPr>
          <w:rFonts w:eastAsiaTheme="majorEastAsia" w:cstheme="majorBidi"/>
          <w:b/>
          <w:bCs/>
          <w:iCs/>
          <w:sz w:val="26"/>
        </w:rPr>
        <w:t>The B.E.S.T. study fixed errors in data selection and computer programs and found that climate change is anthropocentric</w:t>
      </w:r>
    </w:p>
    <w:p w:rsidR="00914431" w:rsidRPr="000C11FA" w:rsidRDefault="00914431" w:rsidP="00914431">
      <w:pPr>
        <w:rPr>
          <w:bCs/>
          <w:u w:val="single"/>
        </w:rPr>
      </w:pPr>
      <w:r w:rsidRPr="000C11FA">
        <w:rPr>
          <w:b/>
          <w:bCs/>
          <w:sz w:val="26"/>
        </w:rPr>
        <w:t>Muller 2012</w:t>
      </w:r>
      <w:r w:rsidRPr="000C11FA">
        <w:rPr>
          <w:bCs/>
          <w:u w:val="single"/>
        </w:rPr>
        <w:t xml:space="preserve"> (Richard A. [prof of physics @ Berkeley]; The conversion of a Climate-Change Skeptic; Jul 28; www.nytimes.com/2012/07/30/opinion/the-conversion-of-a-climate-change-skeptic.html?_r=1&amp;pagewanted=all; kdf)</w:t>
      </w:r>
    </w:p>
    <w:p w:rsidR="00914431" w:rsidRPr="000C11FA" w:rsidRDefault="00914431" w:rsidP="00914431">
      <w:pPr>
        <w:rPr>
          <w:bCs/>
          <w:sz w:val="16"/>
          <w:u w:val="single"/>
        </w:rPr>
      </w:pPr>
      <w:r w:rsidRPr="000C11FA">
        <w:rPr>
          <w:bCs/>
          <w:sz w:val="16"/>
          <w:u w:val="single"/>
        </w:rPr>
        <w:t>CALL me a converted skeptic. Three years ago I identified problems in previous climate studies that, in my mind, threw doubt on the very existence of global warming. Last year</w:t>
      </w:r>
      <w:r w:rsidRPr="000C11FA">
        <w:rPr>
          <w:b/>
          <w:bCs/>
          <w:u w:val="single"/>
        </w:rPr>
        <w:t>, following an intensive research effort involving a dozen scientists, I concluded that global warming was real and that the prior estimates of the rate of warming were correct.</w:t>
      </w:r>
      <w:r w:rsidRPr="000C11FA">
        <w:rPr>
          <w:bCs/>
          <w:sz w:val="16"/>
          <w:u w:val="single"/>
        </w:rPr>
        <w:t xml:space="preserve"> I’m now going a step further: </w:t>
      </w:r>
      <w:r w:rsidRPr="000C11FA">
        <w:rPr>
          <w:b/>
          <w:bCs/>
          <w:u w:val="single"/>
        </w:rPr>
        <w:t>Humans are almost entirely the cause.</w:t>
      </w:r>
      <w:r w:rsidRPr="000C11FA">
        <w:rPr>
          <w:bCs/>
          <w:sz w:val="12"/>
          <w:u w:val="single"/>
        </w:rPr>
        <w:t>¶</w:t>
      </w:r>
      <w:r w:rsidRPr="000C11FA">
        <w:rPr>
          <w:bCs/>
          <w:sz w:val="16"/>
          <w:u w:val="single"/>
        </w:rPr>
        <w:t xml:space="preserve"> My total turnaround, in such a short time, is the result of careful and objective analysis by the Berkeley Earth Surface Temperature project, which I founded with my daughter Elizabeth. </w:t>
      </w:r>
      <w:r w:rsidRPr="000C11FA">
        <w:rPr>
          <w:b/>
          <w:bCs/>
          <w:u w:val="single"/>
        </w:rPr>
        <w:t>Our results show that the average temperature of the earth’s land has risen by two and a half degrees Fahrenheit over the past 250 years</w:t>
      </w:r>
      <w:r w:rsidRPr="000C11FA">
        <w:rPr>
          <w:bCs/>
          <w:sz w:val="16"/>
          <w:u w:val="single"/>
        </w:rPr>
        <w:t xml:space="preserve">, including an increase of one and a half degrees over the most recent 50 years. Moreover, </w:t>
      </w:r>
      <w:r w:rsidRPr="000C11FA">
        <w:rPr>
          <w:b/>
          <w:bCs/>
          <w:u w:val="single"/>
        </w:rPr>
        <w:t>it appears likely that essentially all of this increase results from the human emission of greenhouse gases.</w:t>
      </w:r>
      <w:r w:rsidRPr="000C11FA">
        <w:rPr>
          <w:bCs/>
          <w:sz w:val="12"/>
          <w:u w:val="single"/>
        </w:rPr>
        <w:t>¶</w:t>
      </w:r>
      <w:r w:rsidRPr="000C11FA">
        <w:rPr>
          <w:bCs/>
          <w:sz w:val="16"/>
          <w:u w:val="single"/>
        </w:rPr>
        <w:t xml:space="preserve"> </w:t>
      </w:r>
      <w:r w:rsidRPr="000C11FA">
        <w:rPr>
          <w:b/>
          <w:bCs/>
          <w:u w:val="single"/>
        </w:rPr>
        <w:t>These findings are stronger than those of the I</w:t>
      </w:r>
      <w:r w:rsidRPr="000C11FA">
        <w:rPr>
          <w:bCs/>
          <w:sz w:val="16"/>
          <w:u w:val="single"/>
        </w:rPr>
        <w:t xml:space="preserve">ntergovernmental </w:t>
      </w:r>
      <w:r w:rsidRPr="000C11FA">
        <w:rPr>
          <w:b/>
          <w:bCs/>
          <w:u w:val="single"/>
        </w:rPr>
        <w:t>P</w:t>
      </w:r>
      <w:r w:rsidRPr="000C11FA">
        <w:rPr>
          <w:bCs/>
          <w:sz w:val="16"/>
          <w:u w:val="single"/>
        </w:rPr>
        <w:t xml:space="preserve">anel on </w:t>
      </w:r>
      <w:r w:rsidRPr="000C11FA">
        <w:rPr>
          <w:b/>
          <w:bCs/>
          <w:u w:val="single"/>
        </w:rPr>
        <w:t>C</w:t>
      </w:r>
      <w:r w:rsidRPr="000C11FA">
        <w:rPr>
          <w:bCs/>
          <w:sz w:val="16"/>
          <w:u w:val="single"/>
        </w:rPr>
        <w:t xml:space="preserve">limate </w:t>
      </w:r>
      <w:r w:rsidRPr="000C11FA">
        <w:rPr>
          <w:b/>
          <w:bCs/>
          <w:u w:val="single"/>
        </w:rPr>
        <w:t>C</w:t>
      </w:r>
      <w:r w:rsidRPr="000C11FA">
        <w:rPr>
          <w:bCs/>
          <w:sz w:val="16"/>
          <w:u w:val="single"/>
        </w:rPr>
        <w:t>hange, the United Nations group that defines the scientific and diplomatic consensus on global warming. In its 2007 report, the I.P.C.C.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w:t>
      </w:r>
      <w:r w:rsidRPr="000C11FA">
        <w:rPr>
          <w:bCs/>
          <w:sz w:val="12"/>
          <w:u w:val="single"/>
        </w:rPr>
        <w:t>¶</w:t>
      </w:r>
      <w:r w:rsidRPr="000C11FA">
        <w:rPr>
          <w:bCs/>
          <w:sz w:val="16"/>
          <w:u w:val="single"/>
        </w:rPr>
        <w:t xml:space="preserve"> </w:t>
      </w:r>
      <w:r w:rsidRPr="000C11FA">
        <w:rPr>
          <w:b/>
          <w:bCs/>
          <w:u w:val="single"/>
        </w:rPr>
        <w:t>Our Berkeley Earth approach used sophisticated statistical methods</w:t>
      </w:r>
      <w:r w:rsidRPr="000C11FA">
        <w:rPr>
          <w:bCs/>
          <w:sz w:val="16"/>
          <w:u w:val="single"/>
        </w:rPr>
        <w:t xml:space="preserve"> developed largely by our lead scientist, Robert Rohde, </w:t>
      </w:r>
      <w:r w:rsidRPr="000C11FA">
        <w:rPr>
          <w:b/>
          <w:bCs/>
          <w:u w:val="single"/>
        </w:rPr>
        <w:t>which allowed us to determine earth land temperature much further back in time.</w:t>
      </w:r>
      <w:r w:rsidRPr="000C11FA">
        <w:rPr>
          <w:bCs/>
          <w:sz w:val="16"/>
          <w:u w:val="single"/>
        </w:rPr>
        <w:t xml:space="preserve"> </w:t>
      </w:r>
      <w:r w:rsidRPr="000C11FA">
        <w:rPr>
          <w:b/>
          <w:bCs/>
          <w:u w:val="single"/>
        </w:rPr>
        <w:t xml:space="preserve">We </w:t>
      </w:r>
      <w:r w:rsidRPr="000C11FA">
        <w:rPr>
          <w:bCs/>
          <w:sz w:val="16"/>
          <w:u w:val="single"/>
        </w:rPr>
        <w:t xml:space="preserve">carefully </w:t>
      </w:r>
      <w:r w:rsidRPr="000C11FA">
        <w:rPr>
          <w:b/>
          <w:bCs/>
          <w:u w:val="single"/>
        </w:rPr>
        <w:t>studied issues raised by skeptics: biases from urban heating</w:t>
      </w:r>
      <w:r w:rsidRPr="000C11FA">
        <w:rPr>
          <w:bCs/>
          <w:sz w:val="16"/>
          <w:u w:val="single"/>
        </w:rPr>
        <w:t xml:space="preserve"> (we duplicated our results using rural data alone), </w:t>
      </w:r>
      <w:r w:rsidRPr="000C11FA">
        <w:rPr>
          <w:b/>
          <w:bCs/>
          <w:u w:val="single"/>
        </w:rPr>
        <w:t>from data selection</w:t>
      </w:r>
      <w:r w:rsidRPr="000C11FA">
        <w:rPr>
          <w:bCs/>
          <w:sz w:val="16"/>
          <w:u w:val="single"/>
        </w:rPr>
        <w:t xml:space="preserve"> (prior groups selected fewer than 20 percent of the available temperature stations; </w:t>
      </w:r>
      <w:r w:rsidRPr="000C11FA">
        <w:rPr>
          <w:b/>
          <w:bCs/>
          <w:u w:val="single"/>
        </w:rPr>
        <w:t>we used virtually 100 percent</w:t>
      </w:r>
      <w:r w:rsidRPr="000C11FA">
        <w:rPr>
          <w:bCs/>
          <w:sz w:val="16"/>
          <w:u w:val="single"/>
        </w:rPr>
        <w:t xml:space="preserve">), </w:t>
      </w:r>
      <w:r w:rsidRPr="000C11FA">
        <w:rPr>
          <w:b/>
          <w:bCs/>
          <w:u w:val="single"/>
        </w:rPr>
        <w:t>from poor station quality</w:t>
      </w:r>
      <w:r w:rsidRPr="000C11FA">
        <w:rPr>
          <w:bCs/>
          <w:sz w:val="16"/>
          <w:u w:val="single"/>
        </w:rPr>
        <w:t xml:space="preserve"> (we separately analyzed good stations and poor ones) </w:t>
      </w:r>
      <w:r w:rsidRPr="000C11FA">
        <w:rPr>
          <w:b/>
          <w:bCs/>
          <w:u w:val="single"/>
        </w:rPr>
        <w:t>and from human intervention and data adjustment</w:t>
      </w:r>
      <w:r w:rsidRPr="000C11FA">
        <w:rPr>
          <w:bCs/>
          <w:sz w:val="16"/>
          <w:u w:val="single"/>
        </w:rPr>
        <w:t xml:space="preserve"> (our work is completely automated and hands-off). In our papers we </w:t>
      </w:r>
      <w:r w:rsidRPr="000C11FA">
        <w:rPr>
          <w:b/>
          <w:bCs/>
          <w:u w:val="single"/>
        </w:rPr>
        <w:t>demonstrate that none of these potentially troublesome effects unduly biased our conclusions</w:t>
      </w:r>
      <w:r w:rsidRPr="000C11FA">
        <w:rPr>
          <w:bCs/>
          <w:sz w:val="16"/>
          <w:u w:val="single"/>
        </w:rPr>
        <w:t>.</w:t>
      </w:r>
      <w:r w:rsidRPr="000C11FA">
        <w:rPr>
          <w:bCs/>
          <w:sz w:val="12"/>
          <w:u w:val="single"/>
        </w:rPr>
        <w:t>¶</w:t>
      </w:r>
      <w:r w:rsidRPr="000C11FA">
        <w:rPr>
          <w:bCs/>
          <w:sz w:val="16"/>
          <w:u w:val="single"/>
        </w:rPr>
        <w:t xml:space="preserve"> The historic temperature pattern we observed has abrupt dips that match the emissions of known explosive volcanic eruptions;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We tried fitting the shape to simple math functions (exponentials, polynomials), to solar activity and even to rising functions like world population</w:t>
      </w:r>
      <w:r w:rsidRPr="000C11FA">
        <w:rPr>
          <w:b/>
          <w:bCs/>
          <w:u w:val="single"/>
        </w:rPr>
        <w:t>. By far the best match was to the record of atmospheric carbon dioxide, measured from atmospheric samples and air trapped in polar ice.</w:t>
      </w:r>
      <w:r w:rsidRPr="000C11FA">
        <w:rPr>
          <w:bCs/>
          <w:sz w:val="12"/>
          <w:u w:val="single"/>
        </w:rPr>
        <w:t>¶</w:t>
      </w:r>
      <w:r w:rsidRPr="000C11FA">
        <w:rPr>
          <w:bCs/>
          <w:sz w:val="16"/>
          <w:u w:val="single"/>
        </w:rPr>
        <w:t xml:space="preserve"> Just as important, our record is long enough that </w:t>
      </w:r>
      <w:r w:rsidRPr="000C11FA">
        <w:rPr>
          <w:b/>
          <w:bCs/>
          <w:u w:val="single"/>
        </w:rPr>
        <w:t xml:space="preserve">we could search for the fingerprint of solar variability, based on the historical record of sunspots. That fingerprint is absent. </w:t>
      </w:r>
      <w:r w:rsidRPr="000C11FA">
        <w:rPr>
          <w:bCs/>
          <w:sz w:val="16"/>
          <w:u w:val="single"/>
        </w:rPr>
        <w:t>Although the I.P.C.C. allowed for the possibility that variations in sunlight could have ended the “Little Ice Age,” a period of cooling from the 14th century to about 1850, our data argues strongly that the temperature rise of the past 250 years cannot be attributed to solar changes. This conclusion is, in retrospect, not too surprising; we’ve learned from satellite measurements that solar activity changes the brightness of the sun very little.</w:t>
      </w:r>
      <w:r w:rsidRPr="000C11FA">
        <w:rPr>
          <w:bCs/>
          <w:sz w:val="12"/>
          <w:u w:val="single"/>
        </w:rPr>
        <w:t>¶</w:t>
      </w:r>
      <w:r w:rsidRPr="000C11FA">
        <w:rPr>
          <w:bCs/>
          <w:sz w:val="16"/>
          <w:u w:val="single"/>
        </w:rPr>
        <w:t xml:space="preserve"> How definite is the attribution to humans? </w:t>
      </w:r>
      <w:r w:rsidRPr="000C11FA">
        <w:rPr>
          <w:b/>
          <w:bCs/>
          <w:u w:val="single"/>
        </w:rPr>
        <w:t xml:space="preserve">The carbon dioxide curve gives a better match than anything else we’ve tried. Its magnitude is consistent with the calculated greenhouse effect </w:t>
      </w:r>
      <w:r w:rsidRPr="000C11FA">
        <w:rPr>
          <w:bCs/>
          <w:sz w:val="16"/>
          <w:u w:val="single"/>
        </w:rPr>
        <w:t xml:space="preserve">— extra warming from trapped heat radiation. These facts don’t prove causality and they shouldn’t end skepticism, but they raise the bar: </w:t>
      </w:r>
      <w:r w:rsidRPr="000C11FA">
        <w:rPr>
          <w:b/>
          <w:bCs/>
          <w:u w:val="single"/>
        </w:rPr>
        <w:t>to be considered seriously, an alternative explanation must match the data at least as well as carbon dioxide does.</w:t>
      </w:r>
      <w:r w:rsidRPr="000C11FA">
        <w:rPr>
          <w:bCs/>
          <w:sz w:val="16"/>
          <w:u w:val="single"/>
        </w:rPr>
        <w:t xml:space="preserve"> </w:t>
      </w:r>
      <w:r w:rsidRPr="000C11FA">
        <w:rPr>
          <w:b/>
          <w:bCs/>
          <w:u w:val="single"/>
        </w:rPr>
        <w:t>Adding methane</w:t>
      </w:r>
      <w:r w:rsidRPr="000C11FA">
        <w:rPr>
          <w:bCs/>
          <w:sz w:val="16"/>
          <w:u w:val="single"/>
        </w:rPr>
        <w:t xml:space="preserve">, a second greenhouse gas, to our analysis </w:t>
      </w:r>
      <w:r w:rsidRPr="000C11FA">
        <w:rPr>
          <w:b/>
          <w:bCs/>
          <w:u w:val="single"/>
        </w:rPr>
        <w:t>doesn’t change the results.</w:t>
      </w:r>
      <w:r w:rsidRPr="000C11FA">
        <w:rPr>
          <w:bCs/>
          <w:sz w:val="16"/>
          <w:u w:val="single"/>
        </w:rPr>
        <w:t xml:space="preserve"> Moreover</w:t>
      </w:r>
      <w:r w:rsidRPr="000C11FA">
        <w:rPr>
          <w:b/>
          <w:bCs/>
          <w:u w:val="single"/>
        </w:rPr>
        <w:t>, our analysis does not depend on large, complex global climate models</w:t>
      </w:r>
      <w:r w:rsidRPr="000C11FA">
        <w:rPr>
          <w:bCs/>
          <w:sz w:val="16"/>
          <w:u w:val="single"/>
        </w:rPr>
        <w:t>, the huge computer programs that are notorious for their hidden assumptions and adjustable parameters. Our result is based simply on the close agreement between the shape of the observed temperature rise and the known greenhouse gas increase.</w:t>
      </w:r>
    </w:p>
    <w:p w:rsidR="00914431" w:rsidRDefault="00914431" w:rsidP="00C8433E">
      <w:pPr>
        <w:rPr>
          <w:rStyle w:val="StyleBoldUnderline"/>
        </w:rPr>
      </w:pPr>
    </w:p>
    <w:p w:rsidR="00BB4FA7" w:rsidRDefault="00BB4FA7" w:rsidP="00C8433E">
      <w:pPr>
        <w:rPr>
          <w:rStyle w:val="StyleBoldUnderline"/>
        </w:rPr>
      </w:pPr>
    </w:p>
    <w:p w:rsidR="00BB4FA7" w:rsidRDefault="00BB4FA7" w:rsidP="00C8433E"/>
    <w:p w:rsidR="00BB4FA7" w:rsidRPr="00062E54" w:rsidRDefault="00BB4FA7" w:rsidP="00BB4FA7">
      <w:pPr>
        <w:pStyle w:val="Heading4"/>
        <w:rPr>
          <w:rStyle w:val="StyleStyleBold12pt"/>
          <w:b/>
          <w:bCs/>
        </w:rPr>
      </w:pPr>
      <w:r w:rsidRPr="00062E54">
        <w:rPr>
          <w:rStyle w:val="StyleStyleBold12pt"/>
          <w:b/>
          <w:bCs/>
        </w:rPr>
        <w:t>Warming is real and caused by humans</w:t>
      </w:r>
    </w:p>
    <w:p w:rsidR="00BB4FA7" w:rsidRDefault="00BB4FA7" w:rsidP="00BB4FA7">
      <w:pPr>
        <w:pStyle w:val="NormalWeb"/>
        <w:contextualSpacing/>
        <w:rPr>
          <w:rStyle w:val="StyleStyleBold12pt"/>
          <w:rFonts w:asciiTheme="minorHAnsi" w:hAnsiTheme="minorHAnsi"/>
        </w:rPr>
      </w:pPr>
      <w:r w:rsidRPr="00062E54">
        <w:rPr>
          <w:rStyle w:val="StyleStyleBold12pt"/>
          <w:rFonts w:asciiTheme="minorHAnsi" w:hAnsiTheme="minorHAnsi"/>
        </w:rPr>
        <w:t>Kerry 14</w:t>
      </w:r>
    </w:p>
    <w:p w:rsidR="00BB4FA7" w:rsidRDefault="00BB4FA7" w:rsidP="00BB4FA7">
      <w:pPr>
        <w:pStyle w:val="NormalWeb"/>
        <w:contextualSpacing/>
        <w:rPr>
          <w:rFonts w:asciiTheme="minorHAnsi" w:hAnsiTheme="minorHAnsi"/>
          <w:sz w:val="22"/>
          <w:szCs w:val="22"/>
        </w:rPr>
      </w:pPr>
      <w:r w:rsidRPr="00062E54">
        <w:rPr>
          <w:rFonts w:asciiTheme="minorHAnsi" w:hAnsiTheme="minorHAnsi"/>
          <w:sz w:val="22"/>
          <w:szCs w:val="22"/>
        </w:rPr>
        <w:t xml:space="preserve">(John Kerry, U.S. Secretary of State, 2/16/14, “Remarks on Climate Change”, </w:t>
      </w:r>
      <w:hyperlink r:id="rId45" w:history="1">
        <w:r w:rsidRPr="00062E54">
          <w:rPr>
            <w:rStyle w:val="Hyperlink"/>
            <w:rFonts w:asciiTheme="minorHAnsi" w:hAnsiTheme="minorHAnsi"/>
            <w:sz w:val="22"/>
            <w:szCs w:val="22"/>
          </w:rPr>
          <w:t>http://www.state.gov/secretary/remarks/2014/02/221704.htm</w:t>
        </w:r>
      </w:hyperlink>
      <w:r w:rsidRPr="00062E54">
        <w:rPr>
          <w:rFonts w:asciiTheme="minorHAnsi" w:hAnsiTheme="minorHAnsi"/>
          <w:sz w:val="22"/>
          <w:szCs w:val="22"/>
        </w:rPr>
        <w:t>, LL)</w:t>
      </w:r>
    </w:p>
    <w:p w:rsidR="00BB4FA7" w:rsidRDefault="00BB4FA7" w:rsidP="00BB4FA7">
      <w:pPr>
        <w:pStyle w:val="NormalWeb"/>
        <w:rPr>
          <w:rStyle w:val="StyleBoldUnderline"/>
        </w:rPr>
      </w:pPr>
      <w:r w:rsidRPr="00E54756">
        <w:rPr>
          <w:rStyle w:val="StyleBoldUnderline"/>
        </w:rPr>
        <w:t>When I think about the array of</w:t>
      </w:r>
      <w:r w:rsidRPr="00E54756">
        <w:rPr>
          <w:rFonts w:asciiTheme="minorHAnsi" w:hAnsiTheme="minorHAnsi"/>
          <w:sz w:val="22"/>
          <w:szCs w:val="22"/>
        </w:rPr>
        <w:t xml:space="preserve"> global climate – of </w:t>
      </w:r>
      <w:r w:rsidRPr="00E54756">
        <w:rPr>
          <w:rStyle w:val="StyleBoldUnderline"/>
        </w:rPr>
        <w:t>global threats</w:t>
      </w:r>
      <w:r w:rsidRPr="00E54756">
        <w:rPr>
          <w:rFonts w:asciiTheme="minorHAnsi" w:hAnsiTheme="minorHAnsi"/>
          <w:sz w:val="22"/>
          <w:szCs w:val="22"/>
        </w:rPr>
        <w:t xml:space="preserve"> – think about this: </w:t>
      </w:r>
      <w:r w:rsidRPr="00E54756">
        <w:rPr>
          <w:rStyle w:val="StyleBoldUnderline"/>
        </w:rPr>
        <w:t xml:space="preserve">terrorism, epidemics, poverty, the proliferation of weapons of mass destruction </w:t>
      </w:r>
      <w:r w:rsidRPr="00E54756">
        <w:rPr>
          <w:rFonts w:asciiTheme="minorHAnsi" w:hAnsiTheme="minorHAnsi"/>
          <w:sz w:val="22"/>
          <w:szCs w:val="22"/>
        </w:rPr>
        <w:t xml:space="preserve">– </w:t>
      </w:r>
      <w:r w:rsidRPr="00E54756">
        <w:rPr>
          <w:rFonts w:asciiTheme="minorHAnsi" w:hAnsiTheme="minorHAnsi"/>
          <w:sz w:val="16"/>
          <w:szCs w:val="22"/>
        </w:rPr>
        <w:t>all challenges that know no borders – the reality is that</w:t>
      </w:r>
      <w:r w:rsidRPr="00E54756">
        <w:rPr>
          <w:rFonts w:asciiTheme="minorHAnsi" w:hAnsiTheme="minorHAnsi"/>
          <w:sz w:val="22"/>
          <w:szCs w:val="22"/>
        </w:rPr>
        <w:t xml:space="preserve"> </w:t>
      </w:r>
      <w:r w:rsidRPr="00E54756">
        <w:rPr>
          <w:rStyle w:val="StyleBoldUnderline"/>
        </w:rPr>
        <w:t>climate change ranks right up there with every single one of them.</w:t>
      </w:r>
      <w:r w:rsidRPr="00E54756">
        <w:rPr>
          <w:rFonts w:asciiTheme="minorHAnsi" w:hAnsiTheme="minorHAnsi"/>
          <w:sz w:val="22"/>
          <w:szCs w:val="22"/>
        </w:rPr>
        <w:t xml:space="preserve"> </w:t>
      </w:r>
      <w:r w:rsidRPr="00E54756">
        <w:rPr>
          <w:rFonts w:asciiTheme="minorHAnsi" w:hAnsiTheme="minorHAnsi"/>
          <w:sz w:val="16"/>
          <w:szCs w:val="22"/>
        </w:rPr>
        <w:t xml:space="preserve">And it is a challenge that I address in nearly every single country that I visit as Secretary of State, because President Obama and I believe it is urgent that we do so.¶ And the reason is simple: </w:t>
      </w:r>
      <w:r w:rsidRPr="00E54756">
        <w:rPr>
          <w:rStyle w:val="StyleBoldUnderline"/>
        </w:rPr>
        <w:t>The science of climate change is leaping out at us like a scene from a 3D movie. It’s warning us; it’s compelling us to act. And let there be no doubt in anybody’s mind that the science is absolutely certain</w:t>
      </w:r>
      <w:r w:rsidRPr="00E54756">
        <w:rPr>
          <w:rFonts w:asciiTheme="minorHAnsi" w:hAnsiTheme="minorHAnsi"/>
          <w:sz w:val="22"/>
          <w:szCs w:val="22"/>
        </w:rPr>
        <w:t xml:space="preserve">. </w:t>
      </w:r>
      <w:r w:rsidRPr="00E54756">
        <w:rPr>
          <w:rFonts w:asciiTheme="minorHAnsi" w:hAnsiTheme="minorHAnsi"/>
          <w:sz w:val="18"/>
          <w:szCs w:val="22"/>
        </w:rPr>
        <w:t>It’s something that we understand with absolute assurance of the veracity of that science. No one disputes some of the facts about it. Let me give you an example. When an apple separates from a tree, it falls to the ground. We know that because of the basic laws of physics. No one disputes that today. It’s a fact. It’s a scientific fact. Science also tells us that when water hits a low enough temperature, it’s going to turn into ice; when it reaches a high enough temperature, it’s going to boil. No one disputes that. Science and common sense tell us if you reach out and put your hand on a hot cook stove, you’re going to get burned. I can’t imagine anybody who would dispute that either.¶ So when thousands of the world’s leading scientists and five reports over a long period of time with thousands of scientists contributing to those reports – when they tell us over and over again that</w:t>
      </w:r>
      <w:r w:rsidRPr="00E54756">
        <w:rPr>
          <w:rFonts w:asciiTheme="minorHAnsi" w:hAnsiTheme="minorHAnsi"/>
          <w:sz w:val="22"/>
          <w:szCs w:val="22"/>
        </w:rPr>
        <w:t xml:space="preserve"> </w:t>
      </w:r>
      <w:r w:rsidRPr="00E54756">
        <w:rPr>
          <w:rStyle w:val="StyleBoldUnderline"/>
        </w:rPr>
        <w:t>our climate is changing, that it is happening faster than they ever predicted, ever in recorded history</w:t>
      </w:r>
      <w:r w:rsidRPr="00E54756">
        <w:rPr>
          <w:rFonts w:asciiTheme="minorHAnsi" w:hAnsiTheme="minorHAnsi"/>
          <w:sz w:val="22"/>
          <w:szCs w:val="22"/>
        </w:rPr>
        <w:t xml:space="preserve">, and when they tell us that we </w:t>
      </w:r>
      <w:r w:rsidRPr="00E54756">
        <w:rPr>
          <w:rStyle w:val="StyleBoldUnderline"/>
        </w:rPr>
        <w:t>humans are the significant cause</w:t>
      </w:r>
      <w:r w:rsidRPr="00E54756">
        <w:rPr>
          <w:rFonts w:asciiTheme="minorHAnsi" w:hAnsiTheme="minorHAnsi"/>
          <w:sz w:val="22"/>
          <w:szCs w:val="22"/>
        </w:rPr>
        <w:t xml:space="preserve">, </w:t>
      </w:r>
      <w:r w:rsidRPr="00E54756">
        <w:rPr>
          <w:rFonts w:asciiTheme="minorHAnsi" w:hAnsiTheme="minorHAnsi"/>
          <w:sz w:val="18"/>
          <w:szCs w:val="22"/>
        </w:rPr>
        <w:t>let me tell you something: We need to listen.¶ When 97 percent of scientists agree on anything, we need to listen, and we need to respond.¶ Well,</w:t>
      </w:r>
      <w:r w:rsidRPr="00E54756">
        <w:rPr>
          <w:rFonts w:asciiTheme="minorHAnsi" w:hAnsiTheme="minorHAnsi"/>
          <w:sz w:val="22"/>
          <w:szCs w:val="22"/>
        </w:rPr>
        <w:t xml:space="preserve"> </w:t>
      </w:r>
      <w:r w:rsidRPr="00E54756">
        <w:rPr>
          <w:rStyle w:val="StyleBoldUnderline"/>
        </w:rPr>
        <w:t>97 percent of climate scientists have confirmed that climate change is happening and that human activity is responsible</w:t>
      </w:r>
      <w:r w:rsidRPr="00E54756">
        <w:rPr>
          <w:rFonts w:asciiTheme="minorHAnsi" w:hAnsiTheme="minorHAnsi"/>
          <w:sz w:val="22"/>
          <w:szCs w:val="22"/>
        </w:rPr>
        <w:t xml:space="preserve">. </w:t>
      </w:r>
      <w:r w:rsidRPr="00E54756">
        <w:rPr>
          <w:rFonts w:asciiTheme="minorHAnsi" w:hAnsiTheme="minorHAnsi"/>
          <w:sz w:val="18"/>
          <w:szCs w:val="22"/>
        </w:rPr>
        <w:t>These scientists agree on the causes of these changes and they agree on the potential effects. They agree that the emission of greenhouse gases like carbon dioxide contributes heavily to climate change. They agree that the energy sources that we’ve relied on for decades to fuel our cars and to heat our homes or to air condition our homes, to – all the things that provide us electricity like oil and coal – that these are largely responsible for sending those greenhouse gases up into the atmosphere. And the scientists agree that emissions coming from deforestation and from agriculture can also send enormous quantities of carbon pollution into our atmosphere.¶ And they agree that</w:t>
      </w:r>
      <w:r w:rsidRPr="00E54756">
        <w:rPr>
          <w:rStyle w:val="StyleBoldUnderline"/>
        </w:rPr>
        <w:t>, if we continue to go down the same path that we are going down today, the world as we know it will change – and it will change dramatically for the worse.</w:t>
      </w:r>
    </w:p>
    <w:p w:rsidR="00254A03" w:rsidRPr="00843E1B" w:rsidRDefault="00254A03" w:rsidP="00254A03">
      <w:pPr>
        <w:pStyle w:val="Heading4"/>
        <w:rPr>
          <w:rFonts w:cs="Arial"/>
        </w:rPr>
      </w:pPr>
      <w:r w:rsidRPr="00843E1B">
        <w:rPr>
          <w:rFonts w:cs="Arial"/>
        </w:rPr>
        <w:t>Warming is real, anthropogenic, will eventually be irreversible, and most negatively hurts the poor</w:t>
      </w:r>
    </w:p>
    <w:p w:rsidR="00254A03" w:rsidRPr="00843E1B" w:rsidRDefault="00254A03" w:rsidP="00254A03">
      <w:pPr>
        <w:rPr>
          <w:rStyle w:val="StyleStyleBold12pt"/>
          <w:b w:val="0"/>
          <w:bCs w:val="0"/>
        </w:rPr>
      </w:pPr>
      <w:r w:rsidRPr="00843E1B">
        <w:rPr>
          <w:rStyle w:val="StyleStyleBold12pt"/>
        </w:rPr>
        <w:t xml:space="preserve">Biber 9 </w:t>
      </w:r>
      <w:r w:rsidRPr="00843E1B">
        <w:rPr>
          <w:sz w:val="16"/>
          <w:szCs w:val="16"/>
        </w:rPr>
        <w:t>Eric Biber, Assistant Professor of Law, University of California, Berkeley, New York University Environmental Law Journal, “Climate Change and backlash,” 6/24/14 MRM</w:t>
      </w:r>
    </w:p>
    <w:p w:rsidR="00254A03" w:rsidRPr="00843E1B" w:rsidRDefault="00254A03" w:rsidP="00254A03">
      <w:pPr>
        <w:spacing w:before="120"/>
        <w:rPr>
          <w:rStyle w:val="StyleBoldUnderline"/>
        </w:rPr>
      </w:pPr>
      <w:r w:rsidRPr="00843E1B">
        <w:rPr>
          <w:sz w:val="16"/>
          <w:szCs w:val="16"/>
        </w:rPr>
        <w:t>This level of</w:t>
      </w:r>
      <w:r w:rsidRPr="00843E1B">
        <w:t xml:space="preserve"> </w:t>
      </w:r>
      <w:r w:rsidRPr="00843E1B">
        <w:rPr>
          <w:rStyle w:val="StyleBoldUnderline"/>
        </w:rPr>
        <w:t>attention to climate change is fully warranted</w:t>
      </w:r>
      <w:r w:rsidRPr="00843E1B">
        <w:t xml:space="preserve">.  </w:t>
      </w:r>
      <w:r w:rsidRPr="00843E1B">
        <w:rPr>
          <w:bCs/>
          <w:sz w:val="16"/>
          <w:szCs w:val="16"/>
        </w:rPr>
        <w:t>[*1297]</w:t>
      </w:r>
      <w:r w:rsidRPr="00843E1B">
        <w:t xml:space="preserve">  </w:t>
      </w:r>
      <w:r w:rsidRPr="00843E1B">
        <w:rPr>
          <w:sz w:val="16"/>
          <w:szCs w:val="16"/>
        </w:rPr>
        <w:t>There is now little doubt that</w:t>
      </w:r>
      <w:r w:rsidRPr="00843E1B">
        <w:t xml:space="preserve"> </w:t>
      </w:r>
      <w:r w:rsidRPr="00843E1B">
        <w:rPr>
          <w:rStyle w:val="StyleBoldUnderline"/>
        </w:rPr>
        <w:t>our planet is getting warmer</w:t>
      </w:r>
      <w:r w:rsidRPr="00843E1B">
        <w:t xml:space="preserve">, </w:t>
      </w:r>
      <w:r w:rsidRPr="00843E1B">
        <w:rPr>
          <w:sz w:val="16"/>
          <w:szCs w:val="16"/>
          <w:vertAlign w:val="superscript"/>
        </w:rPr>
        <w:t>n5</w:t>
      </w:r>
      <w:r w:rsidRPr="00843E1B">
        <w:t xml:space="preserve"> </w:t>
      </w:r>
      <w:r w:rsidRPr="00843E1B">
        <w:rPr>
          <w:sz w:val="16"/>
          <w:szCs w:val="16"/>
        </w:rPr>
        <w:t>that the</w:t>
      </w:r>
      <w:r w:rsidRPr="00843E1B">
        <w:t xml:space="preserve"> </w:t>
      </w:r>
      <w:r w:rsidRPr="00843E1B">
        <w:rPr>
          <w:rStyle w:val="StyleBoldUnderline"/>
        </w:rPr>
        <w:t>warming is primarily due to human emissions of carbon dioxide and other greenhouse gases, n6 and</w:t>
      </w:r>
      <w:r w:rsidRPr="00843E1B">
        <w:t xml:space="preserve"> </w:t>
      </w:r>
      <w:r w:rsidRPr="00843E1B">
        <w:rPr>
          <w:rStyle w:val="StyleBoldUnderline"/>
        </w:rPr>
        <w:t>that warming will have serious and irreversible impacts on human and natural systems at a planetary scale</w:t>
      </w:r>
      <w:r w:rsidRPr="00843E1B">
        <w:t xml:space="preserve">. </w:t>
      </w:r>
      <w:r w:rsidRPr="00843E1B">
        <w:rPr>
          <w:sz w:val="16"/>
          <w:szCs w:val="16"/>
          <w:vertAlign w:val="superscript"/>
        </w:rPr>
        <w:t>n7</w:t>
      </w:r>
      <w:r w:rsidRPr="00843E1B">
        <w:t xml:space="preserve"> </w:t>
      </w:r>
      <w:r w:rsidRPr="00843E1B">
        <w:rPr>
          <w:rStyle w:val="StyleBoldUnderline"/>
        </w:rPr>
        <w:t>Killer heat waves in Europe and elsewhere have been attributed to climate change</w:t>
      </w:r>
      <w:r w:rsidRPr="00843E1B">
        <w:t xml:space="preserve">. </w:t>
      </w:r>
      <w:r w:rsidRPr="00843E1B">
        <w:rPr>
          <w:sz w:val="16"/>
          <w:szCs w:val="16"/>
          <w:vertAlign w:val="superscript"/>
        </w:rPr>
        <w:t>n8</w:t>
      </w:r>
      <w:r w:rsidRPr="00843E1B">
        <w:rPr>
          <w:sz w:val="16"/>
          <w:szCs w:val="16"/>
        </w:rPr>
        <w:t xml:space="preserve"> Predictions of the nature and scale of the</w:t>
      </w:r>
      <w:r w:rsidRPr="00843E1B">
        <w:t xml:space="preserve"> </w:t>
      </w:r>
      <w:r w:rsidRPr="00843E1B">
        <w:rPr>
          <w:rStyle w:val="StyleBoldUnderline"/>
        </w:rPr>
        <w:t>impacts from climate change</w:t>
      </w:r>
      <w:r w:rsidRPr="00843E1B">
        <w:t xml:space="preserve"> </w:t>
      </w:r>
      <w:r w:rsidRPr="00843E1B">
        <w:rPr>
          <w:sz w:val="16"/>
          <w:szCs w:val="16"/>
        </w:rPr>
        <w:t>are still quite uncertain, although there is a growing consensus that those impacts</w:t>
      </w:r>
      <w:r w:rsidRPr="00843E1B">
        <w:t xml:space="preserve"> </w:t>
      </w:r>
      <w:r w:rsidRPr="00843E1B">
        <w:rPr>
          <w:rStyle w:val="StyleBoldUnderline"/>
        </w:rPr>
        <w:t>will be primarily negative,</w:t>
      </w:r>
      <w:r w:rsidRPr="00843E1B">
        <w:t xml:space="preserve"> </w:t>
      </w:r>
      <w:r w:rsidRPr="00843E1B">
        <w:rPr>
          <w:sz w:val="16"/>
          <w:szCs w:val="16"/>
          <w:vertAlign w:val="superscript"/>
        </w:rPr>
        <w:t>n9</w:t>
      </w:r>
      <w:r w:rsidRPr="00843E1B">
        <w:t xml:space="preserve"> </w:t>
      </w:r>
      <w:r w:rsidRPr="00843E1B">
        <w:rPr>
          <w:rStyle w:val="StyleBoldUnderline"/>
        </w:rPr>
        <w:t>will disproportionately affect the poorest human communities, n10 and likely will be devastating to the natural ecosystems humans ultimately depend on for survival.</w:t>
      </w:r>
    </w:p>
    <w:p w:rsidR="00254A03" w:rsidRDefault="00254A03" w:rsidP="00BB4FA7">
      <w:pPr>
        <w:pStyle w:val="NormalWeb"/>
        <w:rPr>
          <w:rStyle w:val="StyleBoldUnderline"/>
        </w:rPr>
      </w:pPr>
    </w:p>
    <w:p w:rsidR="002A1385" w:rsidRDefault="002A1385" w:rsidP="00BB4FA7">
      <w:pPr>
        <w:pStyle w:val="NormalWeb"/>
        <w:rPr>
          <w:rStyle w:val="StyleBoldUnderline"/>
        </w:rPr>
      </w:pPr>
    </w:p>
    <w:p w:rsidR="002A1385" w:rsidRPr="002A1385" w:rsidRDefault="002A1385" w:rsidP="002A1385">
      <w:pPr>
        <w:pStyle w:val="Heading4"/>
      </w:pPr>
      <w:r w:rsidRPr="002A1385">
        <w:lastRenderedPageBreak/>
        <w:t>Human-caused carbon emissions exacerbate warming.</w:t>
      </w:r>
    </w:p>
    <w:p w:rsidR="002A1385" w:rsidRDefault="002A1385" w:rsidP="002A1385"/>
    <w:p w:rsidR="002A1385" w:rsidRPr="002A1385" w:rsidRDefault="002A1385" w:rsidP="002A1385">
      <w:pPr>
        <w:rPr>
          <w:rStyle w:val="StyleStyleBold12pt"/>
        </w:rPr>
      </w:pPr>
      <w:r w:rsidRPr="002A1385">
        <w:rPr>
          <w:rStyle w:val="StyleStyleBold12pt"/>
        </w:rPr>
        <w:t>Short, 8</w:t>
      </w:r>
    </w:p>
    <w:p w:rsidR="002A1385" w:rsidRPr="002A1385" w:rsidRDefault="002A1385" w:rsidP="002A1385">
      <w:r>
        <w:t>(</w:t>
      </w:r>
      <w:r w:rsidRPr="002A1385">
        <w:t>Jeff Short, supervisory research chemist at the National Oceanic and Atmospheric Administration's Auke Bay Laboratory near Juneau, April 22, 2008, Global warming demands action, not ill-informed bickering</w:t>
      </w:r>
      <w:r>
        <w:t>, LexisNexis Database)</w:t>
      </w:r>
    </w:p>
    <w:p w:rsidR="002A1385" w:rsidRDefault="002A1385" w:rsidP="002A1385">
      <w:pPr>
        <w:ind w:right="225"/>
        <w:rPr>
          <w:sz w:val="24"/>
          <w:u w:val="single"/>
        </w:rPr>
      </w:pPr>
      <w:r w:rsidRPr="00942198">
        <w:rPr>
          <w:sz w:val="24"/>
          <w:u w:val="single"/>
        </w:rPr>
        <w:t>Despite overwhelming evidence that humans are causing global warming, the arguments of ill-informed skeptics continue to promote the illusion of scientific uncertainty.</w:t>
      </w:r>
      <w:r w:rsidRPr="00DC0A27">
        <w:rPr>
          <w:sz w:val="24"/>
        </w:rPr>
        <w:t xml:space="preserve"> </w:t>
      </w:r>
      <w:r w:rsidRPr="00FE3255">
        <w:rPr>
          <w:sz w:val="16"/>
          <w:szCs w:val="16"/>
        </w:rPr>
        <w:t>Because policy makers routinely cite these arguments to justify inaction, they require rebuttal.</w:t>
      </w:r>
      <w:r>
        <w:rPr>
          <w:sz w:val="16"/>
          <w:szCs w:val="16"/>
        </w:rPr>
        <w:t xml:space="preserve"> </w:t>
      </w:r>
      <w:r w:rsidRPr="00FE3255">
        <w:rPr>
          <w:sz w:val="16"/>
          <w:szCs w:val="16"/>
        </w:rPr>
        <w:t xml:space="preserve">One recent letter to the Daily News implies that humans have nothing to do with the current warming because we played no role in previous </w:t>
      </w:r>
      <w:bookmarkStart w:id="21" w:name="ORIGHIT_2"/>
      <w:bookmarkStart w:id="22" w:name="HIT_2"/>
      <w:bookmarkEnd w:id="21"/>
      <w:bookmarkEnd w:id="22"/>
      <w:r w:rsidRPr="00FE3255">
        <w:rPr>
          <w:sz w:val="16"/>
          <w:szCs w:val="16"/>
        </w:rPr>
        <w:t>ice age terminations, and that the inaccuracy of climate models may be due to their failure to incorporate effects of galactic cosmic rays on cloud formation. Another criticized the authors of the Alaska Greenhouse Emission Inventory for their failure to account for water vapor, volcanoes and forest fires as natural greenhouse gas sources. These arguments are dismissed by nearly all climate scientists not because of some self-serving conspiracy but because these arguments are seriously flawed. Such distractions court disaster.</w:t>
      </w:r>
      <w:r>
        <w:rPr>
          <w:sz w:val="16"/>
          <w:szCs w:val="16"/>
        </w:rPr>
        <w:t xml:space="preserve"> </w:t>
      </w:r>
      <w:r w:rsidRPr="00DC0A27">
        <w:rPr>
          <w:sz w:val="24"/>
        </w:rPr>
        <w:t xml:space="preserve">All six </w:t>
      </w:r>
      <w:r w:rsidRPr="00942198">
        <w:rPr>
          <w:sz w:val="24"/>
          <w:u w:val="single"/>
        </w:rPr>
        <w:t>ice ages</w:t>
      </w:r>
      <w:r w:rsidRPr="00DC0A27">
        <w:rPr>
          <w:sz w:val="24"/>
        </w:rPr>
        <w:t xml:space="preserve"> </w:t>
      </w:r>
      <w:r w:rsidRPr="00FE3255">
        <w:rPr>
          <w:sz w:val="16"/>
          <w:szCs w:val="16"/>
        </w:rPr>
        <w:t>within the last 450,000 years</w:t>
      </w:r>
      <w:r w:rsidRPr="00DC0A27">
        <w:rPr>
          <w:sz w:val="24"/>
        </w:rPr>
        <w:t xml:space="preserve"> </w:t>
      </w:r>
      <w:r w:rsidRPr="00942198">
        <w:rPr>
          <w:sz w:val="24"/>
          <w:u w:val="single"/>
        </w:rPr>
        <w:t>were terminated by rapid temperature rises, triggered</w:t>
      </w:r>
      <w:r w:rsidRPr="00DC0A27">
        <w:rPr>
          <w:sz w:val="24"/>
        </w:rPr>
        <w:t xml:space="preserve"> </w:t>
      </w:r>
      <w:r w:rsidRPr="00BA287E">
        <w:rPr>
          <w:sz w:val="24"/>
          <w:u w:val="single"/>
        </w:rPr>
        <w:t>by</w:t>
      </w:r>
      <w:r w:rsidRPr="00DC0A27">
        <w:rPr>
          <w:sz w:val="24"/>
        </w:rPr>
        <w:t xml:space="preserve"> small, </w:t>
      </w:r>
      <w:r w:rsidRPr="00942198">
        <w:rPr>
          <w:sz w:val="24"/>
          <w:u w:val="single"/>
        </w:rPr>
        <w:t>regular variations in the Earth's orbit</w:t>
      </w:r>
      <w:r w:rsidRPr="00DC0A27">
        <w:rPr>
          <w:sz w:val="24"/>
        </w:rPr>
        <w:t xml:space="preserve"> </w:t>
      </w:r>
      <w:r w:rsidRPr="00FE3255">
        <w:rPr>
          <w:sz w:val="16"/>
          <w:szCs w:val="16"/>
        </w:rPr>
        <w:t>that increased the amount of sunlight hitting the Northern Hemisphere.</w:t>
      </w:r>
      <w:r w:rsidRPr="00DC0A27">
        <w:rPr>
          <w:sz w:val="24"/>
        </w:rPr>
        <w:t xml:space="preserve"> </w:t>
      </w:r>
      <w:r w:rsidRPr="00942198">
        <w:rPr>
          <w:sz w:val="24"/>
          <w:u w:val="single"/>
        </w:rPr>
        <w:t>These</w:t>
      </w:r>
      <w:r w:rsidRPr="00FE3255">
        <w:rPr>
          <w:sz w:val="16"/>
          <w:szCs w:val="16"/>
          <w:u w:val="single"/>
        </w:rPr>
        <w:t xml:space="preserve"> </w:t>
      </w:r>
      <w:r w:rsidRPr="00FE3255">
        <w:rPr>
          <w:sz w:val="16"/>
          <w:szCs w:val="16"/>
        </w:rPr>
        <w:t>small</w:t>
      </w:r>
      <w:r w:rsidRPr="00DC0A27">
        <w:rPr>
          <w:sz w:val="24"/>
        </w:rPr>
        <w:t xml:space="preserve"> </w:t>
      </w:r>
      <w:r w:rsidRPr="00FE3255">
        <w:rPr>
          <w:sz w:val="16"/>
          <w:szCs w:val="16"/>
        </w:rPr>
        <w:t>increases</w:t>
      </w:r>
      <w:r w:rsidRPr="00DC0A27">
        <w:rPr>
          <w:sz w:val="24"/>
        </w:rPr>
        <w:t xml:space="preserve"> </w:t>
      </w:r>
      <w:r w:rsidRPr="00942198">
        <w:rPr>
          <w:sz w:val="24"/>
          <w:u w:val="single"/>
        </w:rPr>
        <w:t xml:space="preserve">melted ice-sheet fringes and stimulated releases of </w:t>
      </w:r>
      <w:bookmarkStart w:id="23" w:name="ORIGHIT_3"/>
      <w:bookmarkStart w:id="24" w:name="HIT_3"/>
      <w:bookmarkEnd w:id="23"/>
      <w:bookmarkEnd w:id="24"/>
      <w:r w:rsidRPr="00942198">
        <w:rPr>
          <w:sz w:val="24"/>
          <w:u w:val="single"/>
        </w:rPr>
        <w:t>carbon dioxide and water vapor from the ocean to the atmosphere</w:t>
      </w:r>
      <w:r w:rsidRPr="00DC0A27">
        <w:rPr>
          <w:sz w:val="24"/>
        </w:rPr>
        <w:t xml:space="preserve">, </w:t>
      </w:r>
      <w:r w:rsidRPr="00FE3255">
        <w:rPr>
          <w:sz w:val="16"/>
          <w:szCs w:val="16"/>
        </w:rPr>
        <w:t>which then amplified the temperature increases in mutually reinforcing, positive feedback loops. These feedback loops can be triggered by a small initial temperature increase or by a small greenhouse gas increase.</w:t>
      </w:r>
      <w:r w:rsidRPr="00DC0A27">
        <w:rPr>
          <w:sz w:val="24"/>
        </w:rPr>
        <w:t xml:space="preserve"> </w:t>
      </w:r>
      <w:r w:rsidRPr="00942198">
        <w:rPr>
          <w:sz w:val="24"/>
          <w:u w:val="single"/>
        </w:rPr>
        <w:t>Today these triggers are being provided by humans on a much larger scale.</w:t>
      </w:r>
      <w:r>
        <w:rPr>
          <w:sz w:val="24"/>
          <w:u w:val="single"/>
        </w:rPr>
        <w:t xml:space="preserve"> </w:t>
      </w:r>
      <w:r w:rsidRPr="00FE3255">
        <w:rPr>
          <w:sz w:val="16"/>
        </w:rPr>
        <w:t>Abou</w:t>
      </w:r>
      <w:r w:rsidRPr="00DC0A27">
        <w:rPr>
          <w:sz w:val="24"/>
        </w:rPr>
        <w:t xml:space="preserve">t </w:t>
      </w:r>
      <w:r w:rsidRPr="00942198">
        <w:rPr>
          <w:sz w:val="24"/>
          <w:u w:val="single"/>
        </w:rPr>
        <w:t xml:space="preserve">25 gigatons of </w:t>
      </w:r>
      <w:bookmarkStart w:id="25" w:name="ORIGHIT_4"/>
      <w:bookmarkStart w:id="26" w:name="HIT_4"/>
      <w:bookmarkEnd w:id="25"/>
      <w:bookmarkEnd w:id="26"/>
      <w:r w:rsidRPr="00942198">
        <w:rPr>
          <w:sz w:val="24"/>
          <w:u w:val="single"/>
        </w:rPr>
        <w:t>carbon dioxide is released to the atmosphere annually from combustion of fossil fuels; that far exceeds the 0.1 gigatons from volcanoes and forest fires during years of peak activity.</w:t>
      </w:r>
      <w:r w:rsidRPr="00DC0A27">
        <w:rPr>
          <w:sz w:val="24"/>
        </w:rPr>
        <w:t xml:space="preserve"> </w:t>
      </w:r>
      <w:r w:rsidRPr="00FE3255">
        <w:rPr>
          <w:sz w:val="16"/>
          <w:szCs w:val="16"/>
        </w:rPr>
        <w:t xml:space="preserve">As for water vapor, it is indeed a more powerful greenhouse gas than </w:t>
      </w:r>
      <w:bookmarkStart w:id="27" w:name="ORIGHIT_5"/>
      <w:bookmarkStart w:id="28" w:name="HIT_5"/>
      <w:bookmarkEnd w:id="27"/>
      <w:bookmarkEnd w:id="28"/>
      <w:r w:rsidRPr="00FE3255">
        <w:rPr>
          <w:sz w:val="16"/>
          <w:szCs w:val="16"/>
        </w:rPr>
        <w:t>carbon dioxide, but it is already incorporated into climate models as one of several feedback mechanisms. These models now account for the Earth's temperature record reasonably well and are not markedly improved when galactic cosmic rays are included.</w:t>
      </w:r>
      <w:r>
        <w:rPr>
          <w:sz w:val="16"/>
          <w:szCs w:val="16"/>
        </w:rPr>
        <w:t xml:space="preserve"> </w:t>
      </w:r>
      <w:r w:rsidRPr="00942198">
        <w:rPr>
          <w:sz w:val="24"/>
          <w:u w:val="single"/>
        </w:rPr>
        <w:t>There is</w:t>
      </w:r>
      <w:r w:rsidRPr="00DC0A27">
        <w:rPr>
          <w:sz w:val="24"/>
        </w:rPr>
        <w:t xml:space="preserve">, </w:t>
      </w:r>
      <w:r w:rsidRPr="00FE3255">
        <w:rPr>
          <w:sz w:val="16"/>
        </w:rPr>
        <w:t>however,</w:t>
      </w:r>
      <w:r w:rsidRPr="00DC0A27">
        <w:rPr>
          <w:sz w:val="24"/>
        </w:rPr>
        <w:t xml:space="preserve"> </w:t>
      </w:r>
      <w:r w:rsidRPr="00942198">
        <w:rPr>
          <w:sz w:val="24"/>
          <w:u w:val="single"/>
        </w:rPr>
        <w:t xml:space="preserve">no dismissing the impacts of human-caused </w:t>
      </w:r>
      <w:bookmarkStart w:id="29" w:name="ORIGHIT_6"/>
      <w:bookmarkStart w:id="30" w:name="HIT_6"/>
      <w:bookmarkEnd w:id="29"/>
      <w:bookmarkEnd w:id="30"/>
      <w:r w:rsidRPr="00942198">
        <w:rPr>
          <w:sz w:val="24"/>
          <w:u w:val="single"/>
        </w:rPr>
        <w:t xml:space="preserve">carbon dioxide emissions. </w:t>
      </w:r>
    </w:p>
    <w:p w:rsidR="00956037" w:rsidRDefault="00956037" w:rsidP="002A1385">
      <w:pPr>
        <w:ind w:right="225"/>
        <w:rPr>
          <w:sz w:val="24"/>
          <w:u w:val="single"/>
        </w:rPr>
      </w:pPr>
    </w:p>
    <w:p w:rsidR="00956037" w:rsidRDefault="00956037" w:rsidP="00956037">
      <w:pPr>
        <w:pStyle w:val="Heading4"/>
      </w:pPr>
      <w:r w:rsidRPr="00956037">
        <w:t>Global warming is real, the International Global Warming Conference has 29,000 sets of data to back it up</w:t>
      </w:r>
    </w:p>
    <w:p w:rsidR="00956037" w:rsidRPr="00956037" w:rsidRDefault="00956037" w:rsidP="00956037"/>
    <w:p w:rsidR="00956037" w:rsidRDefault="00956037" w:rsidP="00956037">
      <w:pPr>
        <w:autoSpaceDE w:val="0"/>
        <w:autoSpaceDN w:val="0"/>
        <w:adjustRightInd w:val="0"/>
      </w:pPr>
      <w:r>
        <w:rPr>
          <w:b/>
          <w:bCs/>
        </w:rPr>
        <w:t xml:space="preserve">MSNBC, </w:t>
      </w:r>
      <w:r w:rsidRPr="00C2351A">
        <w:rPr>
          <w:b/>
          <w:bCs/>
        </w:rPr>
        <w:t>7</w:t>
      </w:r>
    </w:p>
    <w:p w:rsidR="00956037" w:rsidRPr="00C2351A" w:rsidRDefault="00956037" w:rsidP="00956037">
      <w:pPr>
        <w:autoSpaceDE w:val="0"/>
        <w:autoSpaceDN w:val="0"/>
        <w:adjustRightInd w:val="0"/>
      </w:pPr>
      <w:r>
        <w:t>(</w:t>
      </w:r>
      <w:r w:rsidRPr="00C2351A">
        <w:t>“Experts Issue New Climate Warning”, MSNBC News, 04/06/2007,</w:t>
      </w:r>
    </w:p>
    <w:p w:rsidR="00956037" w:rsidRPr="00C2351A" w:rsidRDefault="001E0622" w:rsidP="00956037">
      <w:pPr>
        <w:autoSpaceDE w:val="0"/>
        <w:autoSpaceDN w:val="0"/>
        <w:adjustRightInd w:val="0"/>
      </w:pPr>
      <w:hyperlink r:id="rId46" w:history="1">
        <w:r w:rsidR="00956037" w:rsidRPr="00C2351A">
          <w:rPr>
            <w:rStyle w:val="Hyperlink"/>
          </w:rPr>
          <w:t>http://www.heatisonline.org/contentserver/objecthandlers/index.cfm?id=6342&amp;method=full</w:t>
        </w:r>
      </w:hyperlink>
      <w:r w:rsidR="00956037" w:rsidRPr="00C2351A">
        <w:t>)</w:t>
      </w:r>
    </w:p>
    <w:p w:rsidR="00956037" w:rsidRPr="00C2351A" w:rsidRDefault="00956037" w:rsidP="00956037">
      <w:pPr>
        <w:autoSpaceDE w:val="0"/>
        <w:autoSpaceDN w:val="0"/>
        <w:adjustRightInd w:val="0"/>
      </w:pPr>
      <w:r w:rsidRPr="00C2351A">
        <w:rPr>
          <w:u w:val="single"/>
        </w:rPr>
        <w:t>An international global warming conference approved</w:t>
      </w:r>
      <w:r w:rsidRPr="00C2351A">
        <w:t xml:space="preserve"> a </w:t>
      </w:r>
      <w:r w:rsidRPr="00C2351A">
        <w:rPr>
          <w:u w:val="single"/>
        </w:rPr>
        <w:t>report</w:t>
      </w:r>
      <w:r w:rsidRPr="00C2351A">
        <w:t xml:space="preserve"> Friday </w:t>
      </w:r>
      <w:r w:rsidRPr="00C2351A">
        <w:rPr>
          <w:u w:val="single"/>
        </w:rPr>
        <w:t>warning of dire threats to the Earth and to mankind from increased hunger</w:t>
      </w:r>
      <w:r w:rsidRPr="00C2351A">
        <w:t xml:space="preserve"> in Africa and Asia </w:t>
      </w:r>
      <w:r w:rsidRPr="00C2351A">
        <w:rPr>
          <w:u w:val="single"/>
        </w:rPr>
        <w:t>to the extinction of species unless the world adapts to climate change and halts its progress.</w:t>
      </w:r>
      <w:r w:rsidRPr="00C2351A">
        <w:t xml:space="preserve"> Africa will be hardest hit, the report concluded. </w:t>
      </w:r>
      <w:r w:rsidRPr="00C2351A">
        <w:rPr>
          <w:u w:val="single"/>
        </w:rPr>
        <w:t>By 2020, up to 250 million people are likely to exposed to water shortages.</w:t>
      </w:r>
      <w:r w:rsidRPr="00C2351A">
        <w:t xml:space="preserve"> In some countries, </w:t>
      </w:r>
      <w:r w:rsidRPr="00C2351A">
        <w:rPr>
          <w:u w:val="single"/>
        </w:rPr>
        <w:t>food production could fall by half</w:t>
      </w:r>
      <w:r w:rsidRPr="000E03F6">
        <w:t xml:space="preserve">, </w:t>
      </w:r>
      <w:r w:rsidRPr="000E03F6">
        <w:rPr>
          <w:sz w:val="18"/>
          <w:szCs w:val="18"/>
        </w:rPr>
        <w:t>it said. Agreement came after an all-night session during which key sections were deleted from the draft and scientists angrily confronted government negotiators who they feared were watering down their findings. It has been a complex exercise, said Rajendra Pachauri, chairman of the Intergovernmental Panel on Climate Change. Several scientists objected to the editing of the final draft by government negotiators but in the end agreed to compromises. However, some scientists vowed never to take part in the process again. The climax of five days of negotiations was reached when the delegates removed parts of a key chart highlighting devastating effects of climate change that kick in with every rise of 1.8 degrees Fahrenheit, and in a tussle over the level of scientific reliability attached to key statements</w:t>
      </w:r>
      <w:r w:rsidRPr="000E03F6">
        <w:t xml:space="preserve">. </w:t>
      </w:r>
      <w:r w:rsidRPr="00C2351A">
        <w:t>T</w:t>
      </w:r>
      <w:r w:rsidRPr="00C2351A">
        <w:rPr>
          <w:u w:val="single"/>
        </w:rPr>
        <w:t>here was little doubt about the science, which was based on 29,000 sets of data</w:t>
      </w:r>
      <w:r w:rsidRPr="00C2351A">
        <w:t xml:space="preserve">, much of it collected in the last five years. </w:t>
      </w:r>
      <w:r w:rsidRPr="00C2351A">
        <w:rPr>
          <w:u w:val="single"/>
        </w:rPr>
        <w:t>For the first time we are not just arm-waving with models</w:t>
      </w:r>
      <w:r w:rsidRPr="00C2351A">
        <w:t>, Martin Perry, who conducted the grueling negotiations, told reporters</w:t>
      </w:r>
    </w:p>
    <w:p w:rsidR="00956037" w:rsidRDefault="00956037" w:rsidP="002A1385">
      <w:pPr>
        <w:ind w:right="225"/>
        <w:rPr>
          <w:sz w:val="24"/>
          <w:u w:val="single"/>
        </w:rPr>
      </w:pPr>
    </w:p>
    <w:p w:rsidR="002A1385" w:rsidRPr="00E54756" w:rsidRDefault="002A1385" w:rsidP="00BB4FA7">
      <w:pPr>
        <w:pStyle w:val="NormalWeb"/>
        <w:rPr>
          <w:rStyle w:val="StyleBoldUnderline"/>
        </w:rPr>
      </w:pPr>
    </w:p>
    <w:p w:rsidR="00121C0A" w:rsidRDefault="00121C0A" w:rsidP="00C8433E"/>
    <w:p w:rsidR="00121C0A" w:rsidRDefault="00121C0A" w:rsidP="00140F0C">
      <w:pPr>
        <w:pStyle w:val="Heading3"/>
      </w:pPr>
      <w:bookmarkStart w:id="31" w:name="_Toc391753456"/>
      <w:r>
        <w:lastRenderedPageBreak/>
        <w:t>AT: Warming is natural/Inevitable</w:t>
      </w:r>
      <w:bookmarkEnd w:id="31"/>
    </w:p>
    <w:p w:rsidR="00121C0A" w:rsidRDefault="00121C0A" w:rsidP="00121C0A"/>
    <w:p w:rsidR="00121C0A" w:rsidRDefault="00121C0A" w:rsidP="00121C0A">
      <w:pPr>
        <w:rPr>
          <w:rStyle w:val="StyleStyleBold12pt"/>
        </w:rPr>
      </w:pPr>
      <w:r w:rsidRPr="00121C0A">
        <w:rPr>
          <w:rStyle w:val="StyleStyleBold12pt"/>
        </w:rPr>
        <w:t>Some warming is natural and inevitable but humans have exacerbated warming to an extreme</w:t>
      </w:r>
    </w:p>
    <w:p w:rsidR="00121C0A" w:rsidRDefault="00121C0A" w:rsidP="00121C0A">
      <w:pPr>
        <w:rPr>
          <w:rStyle w:val="StyleStyleBold12pt"/>
        </w:rPr>
      </w:pPr>
    </w:p>
    <w:p w:rsidR="00121C0A" w:rsidRPr="00121C0A" w:rsidRDefault="00121C0A" w:rsidP="00121C0A">
      <w:pPr>
        <w:rPr>
          <w:rStyle w:val="StyleStyleBold12pt"/>
        </w:rPr>
      </w:pPr>
      <w:r w:rsidRPr="00121C0A">
        <w:rPr>
          <w:rStyle w:val="StyleStyleBold12pt"/>
        </w:rPr>
        <w:t>Melilo et al., 14</w:t>
      </w:r>
    </w:p>
    <w:p w:rsidR="00121C0A" w:rsidRPr="00230D43" w:rsidRDefault="00121C0A" w:rsidP="00121C0A">
      <w:r w:rsidRPr="00230D43">
        <w:t xml:space="preserve">(Melillo, Jerry M., Terese (T.C.) Richmond, and Gary W. Yohe, Eds, Climate Change Impacts in the United States: </w:t>
      </w:r>
      <w:r w:rsidRPr="00230D43">
        <w:rPr>
          <w:sz w:val="12"/>
        </w:rPr>
        <w:t xml:space="preserve">¶ </w:t>
      </w:r>
      <w:r w:rsidRPr="00230D43">
        <w:t>The Third National Climate Assessment. U.S. Global Change Research Program</w:t>
      </w:r>
      <w:r>
        <w:t>, 2014, produced by a team of 300 experts who were guided by a 60 member National Climate Assessment and Development Advisory Committee, p.8)</w:t>
      </w:r>
    </w:p>
    <w:p w:rsidR="00121C0A" w:rsidRDefault="00121C0A" w:rsidP="00121C0A">
      <w:pPr>
        <w:rPr>
          <w:rStyle w:val="StyleBoldUnderline"/>
        </w:rPr>
      </w:pPr>
      <w:r>
        <w:rPr>
          <w:rStyle w:val="StyleStyleBold12pt"/>
          <w:b w:val="0"/>
          <w:sz w:val="24"/>
        </w:rPr>
        <w:t xml:space="preserve">Because </w:t>
      </w:r>
      <w:r w:rsidRPr="003016A8">
        <w:rPr>
          <w:rStyle w:val="StyleBoldUnderline"/>
        </w:rPr>
        <w:t>human-induced warming is superimposed on a background of natural variations in climate,</w:t>
      </w:r>
      <w:r>
        <w:rPr>
          <w:rStyle w:val="StyleStyleBold12pt"/>
          <w:b w:val="0"/>
          <w:sz w:val="24"/>
        </w:rPr>
        <w:t xml:space="preserve"> warming is not uniform over time.  </w:t>
      </w:r>
      <w:r w:rsidRPr="003016A8">
        <w:rPr>
          <w:rStyle w:val="StyleBoldUnderline"/>
        </w:rPr>
        <w:t>Short-term fluctuations in the long-term upward trend are thus natural and expected.  For example, a recent slowing in the rate of surface air temperature rise appears to be related to cyclical changes in the oceans and in the sun’s energy output, as well as a series of small volcanic eruptions and other factors. Nonetheless, global temperatures are still on the rise and expected to rise further.</w:t>
      </w:r>
    </w:p>
    <w:p w:rsidR="00ED7D4B" w:rsidRDefault="00ED7D4B" w:rsidP="00121C0A">
      <w:pPr>
        <w:rPr>
          <w:rStyle w:val="StyleBoldUnderline"/>
        </w:rPr>
      </w:pPr>
    </w:p>
    <w:p w:rsidR="00ED7D4B" w:rsidRDefault="00ED7D4B" w:rsidP="00140F0C">
      <w:pPr>
        <w:pStyle w:val="Heading2"/>
      </w:pPr>
      <w:bookmarkStart w:id="32" w:name="_Toc391753457"/>
      <w:r w:rsidRPr="00ED7D4B">
        <w:lastRenderedPageBreak/>
        <w:t>MPX</w:t>
      </w:r>
      <w:bookmarkEnd w:id="32"/>
    </w:p>
    <w:p w:rsidR="00ED7D4B" w:rsidRDefault="00ED7D4B" w:rsidP="00ED7D4B"/>
    <w:p w:rsidR="00F95214" w:rsidRDefault="00F95214" w:rsidP="00F95214">
      <w:pPr>
        <w:pStyle w:val="Heading4"/>
        <w:rPr>
          <w:rFonts w:eastAsia="Times New Roman"/>
        </w:rPr>
      </w:pPr>
      <w:r>
        <w:rPr>
          <w:rFonts w:eastAsia="Times New Roman"/>
        </w:rPr>
        <w:t xml:space="preserve">Global Warming </w:t>
      </w:r>
      <w:r w:rsidRPr="008D1C5A">
        <w:rPr>
          <w:rFonts w:eastAsia="Times New Roman"/>
        </w:rPr>
        <w:t>leads to mass extinction</w:t>
      </w:r>
    </w:p>
    <w:p w:rsidR="00F95214" w:rsidRPr="00CA0C92" w:rsidRDefault="00F95214" w:rsidP="00F95214"/>
    <w:p w:rsidR="00F95214" w:rsidRPr="00CA0C92" w:rsidRDefault="00F95214" w:rsidP="00F95214">
      <w:pPr>
        <w:rPr>
          <w:rStyle w:val="StyleStyleBold12pt"/>
        </w:rPr>
      </w:pPr>
      <w:r w:rsidRPr="00CA0C92">
        <w:rPr>
          <w:rStyle w:val="StyleStyleBold12pt"/>
        </w:rPr>
        <w:t xml:space="preserve">Gruber and Schuster, 14  </w:t>
      </w:r>
    </w:p>
    <w:p w:rsidR="00F95214" w:rsidRPr="00CA0C92" w:rsidRDefault="00F95214" w:rsidP="00F95214">
      <w:pPr>
        <w:rPr>
          <w:sz w:val="16"/>
          <w:szCs w:val="16"/>
        </w:rPr>
      </w:pPr>
      <w:r w:rsidRPr="00CA0C92">
        <w:rPr>
          <w:sz w:val="16"/>
          <w:szCs w:val="16"/>
        </w:rPr>
        <w:t>(</w:t>
      </w:r>
      <w:r>
        <w:rPr>
          <w:sz w:val="16"/>
          <w:szCs w:val="16"/>
        </w:rPr>
        <w:t>BSc in biology from the Hebrew University of Jerusalem and Senior Editor at the Haaretz-TheMarker English Edition</w:t>
      </w:r>
      <w:r w:rsidRPr="00CA0C92">
        <w:rPr>
          <w:sz w:val="16"/>
          <w:szCs w:val="16"/>
        </w:rPr>
        <w:t xml:space="preserve">, 19 June 2014, </w:t>
      </w:r>
      <w:r>
        <w:rPr>
          <w:sz w:val="16"/>
          <w:szCs w:val="16"/>
        </w:rPr>
        <w:t>“</w:t>
      </w:r>
      <w:r w:rsidRPr="00CA0C92">
        <w:rPr>
          <w:sz w:val="16"/>
          <w:szCs w:val="16"/>
        </w:rPr>
        <w:t>A great extinction is on the brink, thanks to mankind Humans have precious little time to re</w:t>
      </w:r>
      <w:r>
        <w:rPr>
          <w:sz w:val="16"/>
          <w:szCs w:val="16"/>
        </w:rPr>
        <w:t>verse the trend, scientists say,”</w:t>
      </w:r>
      <w:r w:rsidRPr="00CA0C92">
        <w:rPr>
          <w:sz w:val="16"/>
          <w:szCs w:val="16"/>
        </w:rPr>
        <w:t xml:space="preserve"> Haaretz, </w:t>
      </w:r>
      <w:hyperlink r:id="rId47" w:history="1">
        <w:r w:rsidRPr="00CA0C92">
          <w:rPr>
            <w:rStyle w:val="Hyperlink"/>
            <w:sz w:val="16"/>
            <w:szCs w:val="16"/>
          </w:rPr>
          <w:t>http://www.haaretz.com/life/nature-environment/1.599802</w:t>
        </w:r>
      </w:hyperlink>
      <w:r w:rsidRPr="00CA0C92">
        <w:rPr>
          <w:sz w:val="16"/>
          <w:szCs w:val="16"/>
        </w:rPr>
        <w:t>, AF)</w:t>
      </w:r>
    </w:p>
    <w:p w:rsidR="00F95214" w:rsidRDefault="00F95214" w:rsidP="00F95214">
      <w:pPr>
        <w:shd w:val="clear" w:color="auto" w:fill="FFFFFF"/>
        <w:spacing w:after="300" w:line="300" w:lineRule="atLeast"/>
        <w:rPr>
          <w:rStyle w:val="StyleBoldUnderline"/>
        </w:rPr>
      </w:pPr>
      <w:r w:rsidRPr="009D67EA">
        <w:rPr>
          <w:rFonts w:ascii="Georgia" w:eastAsia="Times New Roman" w:hAnsi="Georgia" w:cs="Times New Roman"/>
          <w:color w:val="000000"/>
          <w:sz w:val="16"/>
          <w:szCs w:val="16"/>
        </w:rPr>
        <w:t xml:space="preserve">Planet </w:t>
      </w:r>
      <w:r w:rsidRPr="009D67EA">
        <w:rPr>
          <w:rStyle w:val="StyleBoldUnderline"/>
        </w:rPr>
        <w:t>Earth is on the brink of a mass extinction event comparable in scale to the one that wiped out the dinosaurs 65 million years ago</w:t>
      </w:r>
      <w:r w:rsidRPr="009D67EA">
        <w:rPr>
          <w:rFonts w:ascii="Georgia" w:eastAsia="Times New Roman" w:hAnsi="Georgia" w:cs="Times New Roman"/>
          <w:color w:val="000000"/>
          <w:sz w:val="16"/>
          <w:szCs w:val="16"/>
        </w:rPr>
        <w:t xml:space="preserve">, a landmark study by an international group of scientists has concluded. </w:t>
      </w:r>
      <w:r w:rsidRPr="009D67EA">
        <w:rPr>
          <w:rStyle w:val="StyleBoldUnderline"/>
        </w:rPr>
        <w:t>It would be the sixth major extinction event in the history of the planet - but this time, the cause is man</w:t>
      </w:r>
      <w:r w:rsidRPr="009D67EA">
        <w:rPr>
          <w:rFonts w:ascii="Georgia" w:eastAsia="Times New Roman" w:hAnsi="Georgia" w:cs="Times New Roman"/>
          <w:color w:val="000000"/>
          <w:sz w:val="16"/>
          <w:szCs w:val="16"/>
        </w:rPr>
        <w:t xml:space="preserve">, and there's precious little time to reverse the trend. </w:t>
      </w:r>
      <w:r w:rsidRPr="009D67EA">
        <w:rPr>
          <w:rStyle w:val="StyleBoldUnderline"/>
        </w:rPr>
        <w:t xml:space="preserve">Part is the human predilection for hunting for its own sake, but the greater part is man-made climate change. </w:t>
      </w:r>
      <w:r w:rsidRPr="009D67EA">
        <w:rPr>
          <w:rFonts w:ascii="Georgia" w:eastAsia="Times New Roman" w:hAnsi="Georgia" w:cs="Times New Roman"/>
          <w:color w:val="000000"/>
          <w:sz w:val="16"/>
          <w:szCs w:val="16"/>
        </w:rPr>
        <w:t xml:space="preserve">The researchers found that </w:t>
      </w:r>
      <w:r w:rsidRPr="009D67EA">
        <w:rPr>
          <w:rStyle w:val="StyleBoldUnderline"/>
        </w:rPr>
        <w:t xml:space="preserve">extinction rates are currently </w:t>
      </w:r>
      <w:hyperlink r:id="rId48" w:history="1">
        <w:r w:rsidRPr="009D67EA">
          <w:rPr>
            <w:rStyle w:val="StyleBoldUnderline"/>
          </w:rPr>
          <w:t>1,000 times higher than normal</w:t>
        </w:r>
      </w:hyperlink>
      <w:r w:rsidRPr="009D67EA">
        <w:rPr>
          <w:rStyle w:val="StyleBoldUnderline"/>
        </w:rPr>
        <w:t xml:space="preserve"> due to</w:t>
      </w:r>
      <w:r w:rsidRPr="009D67EA">
        <w:rPr>
          <w:rFonts w:ascii="Georgia" w:eastAsia="Times New Roman" w:hAnsi="Georgia" w:cs="Times New Roman"/>
          <w:color w:val="000000"/>
          <w:sz w:val="16"/>
          <w:szCs w:val="16"/>
        </w:rPr>
        <w:t xml:space="preserve"> deforestation, </w:t>
      </w:r>
      <w:r w:rsidRPr="009D67EA">
        <w:rPr>
          <w:rStyle w:val="StyleBoldUnderline"/>
        </w:rPr>
        <w:t>global climate change, as well as over-fishing</w:t>
      </w:r>
      <w:r w:rsidRPr="009D67EA">
        <w:rPr>
          <w:rFonts w:ascii="Georgia" w:eastAsia="Times New Roman" w:hAnsi="Georgia" w:cs="Times New Roman"/>
          <w:color w:val="000000"/>
          <w:sz w:val="16"/>
          <w:szCs w:val="16"/>
        </w:rPr>
        <w:t xml:space="preserve">, which is killing off not only the fish that people like to eat, but a lot of other species as well. Duke University biologist and conservation expert Stuart Pimm says planet </w:t>
      </w:r>
      <w:r w:rsidRPr="009D67EA">
        <w:rPr>
          <w:rStyle w:val="StyleBoldUnderline"/>
        </w:rPr>
        <w:t>Earth's time is running out</w:t>
      </w:r>
      <w:r w:rsidRPr="009D67EA">
        <w:rPr>
          <w:rFonts w:ascii="Georgia" w:eastAsia="Times New Roman" w:hAnsi="Georgia" w:cs="Times New Roman"/>
          <w:color w:val="000000"/>
          <w:sz w:val="16"/>
          <w:szCs w:val="16"/>
        </w:rPr>
        <w:t xml:space="preserve">. And since man is to blame, Pimm and other scientists from around the world say in their landmark study that </w:t>
      </w:r>
      <w:r w:rsidRPr="009D67EA">
        <w:rPr>
          <w:rStyle w:val="StyleBoldUnderline"/>
        </w:rPr>
        <w:t xml:space="preserve">unless humans change their behavior immediately, Earth as we know it today will soon cease to exist. </w:t>
      </w:r>
      <w:r w:rsidRPr="009D67EA">
        <w:rPr>
          <w:rFonts w:ascii="Georgia" w:eastAsia="Times New Roman" w:hAnsi="Georgia" w:cs="Times New Roman"/>
          <w:color w:val="000000"/>
          <w:sz w:val="16"/>
          <w:szCs w:val="16"/>
        </w:rPr>
        <w:t>Immediately means now, not whenever mankind gets around to it. "</w:t>
      </w:r>
      <w:r w:rsidRPr="009D67EA">
        <w:rPr>
          <w:rStyle w:val="StyleBoldUnderline"/>
        </w:rPr>
        <w:t>When you look at</w:t>
      </w:r>
      <w:r w:rsidRPr="009D67EA">
        <w:rPr>
          <w:rFonts w:ascii="Georgia" w:eastAsia="Times New Roman" w:hAnsi="Georgia" w:cs="Times New Roman"/>
          <w:color w:val="000000"/>
          <w:sz w:val="16"/>
          <w:szCs w:val="16"/>
        </w:rPr>
        <w:t xml:space="preserve"> the range of unsustainable things that we are doing to the planet</w:t>
      </w:r>
      <w:r w:rsidRPr="009D67EA">
        <w:rPr>
          <w:rStyle w:val="StyleStyleBold12pt"/>
        </w:rPr>
        <w:t xml:space="preserve">, </w:t>
      </w:r>
      <w:r w:rsidRPr="009D67EA">
        <w:rPr>
          <w:rStyle w:val="StyleBoldUnderline"/>
        </w:rPr>
        <w:t>changing the atmosphere, global warming, massively depleting fisheries, driving species to extinction, we realize that we have a decade or two,"</w:t>
      </w:r>
      <w:r w:rsidRPr="009D67EA">
        <w:rPr>
          <w:rFonts w:ascii="Georgia" w:eastAsia="Times New Roman" w:hAnsi="Georgia" w:cs="Times New Roman"/>
          <w:color w:val="000000"/>
          <w:sz w:val="16"/>
          <w:szCs w:val="16"/>
        </w:rPr>
        <w:t xml:space="preserve"> says Pimm. "If we keep on doing what we are doing, </w:t>
      </w:r>
      <w:r w:rsidRPr="009D67EA">
        <w:rPr>
          <w:rStyle w:val="StyleBoldUnderline"/>
        </w:rPr>
        <w:t>by the end of the century our planet will really be a pretty horrendous place."</w:t>
      </w:r>
    </w:p>
    <w:p w:rsidR="003C5AA7" w:rsidRDefault="003C5AA7" w:rsidP="00F95214">
      <w:pPr>
        <w:shd w:val="clear" w:color="auto" w:fill="FFFFFF"/>
        <w:spacing w:after="300" w:line="300" w:lineRule="atLeast"/>
        <w:rPr>
          <w:rStyle w:val="StyleBoldUnderline"/>
        </w:rPr>
      </w:pPr>
    </w:p>
    <w:p w:rsidR="003C5AA7" w:rsidRPr="00904127" w:rsidRDefault="003C5AA7" w:rsidP="003C5AA7">
      <w:pPr>
        <w:pStyle w:val="Heading4"/>
        <w:rPr>
          <w:rFonts w:asciiTheme="minorHAnsi" w:hAnsiTheme="minorHAnsi"/>
          <w:lang w:val="en"/>
        </w:rPr>
      </w:pPr>
      <w:r w:rsidRPr="00904127">
        <w:rPr>
          <w:rFonts w:asciiTheme="minorHAnsi" w:hAnsiTheme="minorHAnsi"/>
          <w:lang w:val="en"/>
        </w:rPr>
        <w:t>Global Warming Leads to Mass Extinction</w:t>
      </w:r>
    </w:p>
    <w:p w:rsidR="003C5AA7" w:rsidRPr="00904127" w:rsidRDefault="003C5AA7" w:rsidP="003C5AA7">
      <w:pPr>
        <w:spacing w:before="100" w:beforeAutospacing="1" w:after="100" w:afterAutospacing="1"/>
        <w:rPr>
          <w:rFonts w:asciiTheme="minorHAnsi" w:hAnsiTheme="minorHAnsi" w:cs="Arial"/>
          <w:lang w:val="en"/>
        </w:rPr>
      </w:pPr>
      <w:r w:rsidRPr="00904127">
        <w:rPr>
          <w:rFonts w:asciiTheme="minorHAnsi" w:hAnsiTheme="minorHAnsi" w:cs="Arial"/>
          <w:b/>
          <w:color w:val="333333"/>
          <w:lang w:val="en"/>
        </w:rPr>
        <w:t>Goldenberg ‘14</w:t>
      </w:r>
      <w:r>
        <w:rPr>
          <w:color w:val="333333"/>
          <w:sz w:val="18"/>
          <w:szCs w:val="18"/>
          <w:lang w:val="en"/>
        </w:rPr>
        <w:t xml:space="preserve"> (</w:t>
      </w:r>
      <w:hyperlink r:id="rId49" w:history="1">
        <w:r w:rsidRPr="00904127">
          <w:rPr>
            <w:rFonts w:asciiTheme="minorHAnsi" w:hAnsiTheme="minorHAnsi"/>
            <w:lang w:val="en"/>
          </w:rPr>
          <w:t>Suzanne Goldenberg</w:t>
        </w:r>
      </w:hyperlink>
      <w:r w:rsidRPr="00904127">
        <w:rPr>
          <w:color w:val="333333"/>
          <w:lang w:val="en"/>
        </w:rPr>
        <w:t xml:space="preserve"> </w:t>
      </w:r>
      <w:r w:rsidRPr="00904127">
        <w:rPr>
          <w:rFonts w:asciiTheme="minorHAnsi" w:hAnsiTheme="minorHAnsi"/>
          <w:lang w:val="en"/>
        </w:rPr>
        <w:t xml:space="preserve">is the </w:t>
      </w:r>
      <w:hyperlink r:id="rId50" w:history="1">
        <w:r w:rsidRPr="00904127">
          <w:rPr>
            <w:rFonts w:asciiTheme="minorHAnsi" w:hAnsiTheme="minorHAnsi"/>
            <w:lang w:val="en"/>
          </w:rPr>
          <w:t xml:space="preserve">US environment correspondent </w:t>
        </w:r>
      </w:hyperlink>
      <w:r w:rsidRPr="00904127">
        <w:rPr>
          <w:rFonts w:asciiTheme="minorHAnsi" w:hAnsiTheme="minorHAnsi"/>
          <w:lang w:val="en"/>
        </w:rPr>
        <w:t>of the Guardian</w:t>
      </w:r>
      <w:r w:rsidRPr="00904127">
        <w:rPr>
          <w:lang w:val="en"/>
        </w:rPr>
        <w:t xml:space="preserve"> </w:t>
      </w:r>
      <w:r w:rsidRPr="00904127">
        <w:rPr>
          <w:rFonts w:asciiTheme="minorHAnsi" w:hAnsiTheme="minorHAnsi"/>
          <w:lang w:val="en"/>
        </w:rPr>
        <w:t xml:space="preserve"> </w:t>
      </w:r>
      <w:r>
        <w:rPr>
          <w:rFonts w:asciiTheme="minorHAnsi" w:hAnsiTheme="minorHAnsi"/>
          <w:lang w:val="en"/>
        </w:rPr>
        <w:t>,”</w:t>
      </w:r>
      <w:r w:rsidRPr="00904127">
        <w:rPr>
          <w:rFonts w:asciiTheme="minorHAnsi" w:hAnsiTheme="minorHAnsi"/>
          <w:color w:val="333333"/>
          <w:kern w:val="36"/>
          <w:lang w:val="en"/>
        </w:rPr>
        <w:t>Climate change is putting world at risk of irreversible changes, scientists warn</w:t>
      </w:r>
      <w:r>
        <w:rPr>
          <w:rFonts w:asciiTheme="minorHAnsi" w:hAnsiTheme="minorHAnsi"/>
          <w:color w:val="333333"/>
          <w:kern w:val="36"/>
          <w:lang w:val="en"/>
        </w:rPr>
        <w:t>”</w:t>
      </w:r>
      <w:r w:rsidRPr="00904127">
        <w:t xml:space="preserve"> </w:t>
      </w:r>
      <w:hyperlink r:id="rId51" w:history="1">
        <w:r w:rsidRPr="00431D2D">
          <w:rPr>
            <w:rStyle w:val="Hyperlink"/>
            <w:rFonts w:asciiTheme="minorHAnsi" w:hAnsiTheme="minorHAnsi"/>
            <w:kern w:val="36"/>
            <w:lang w:val="en"/>
          </w:rPr>
          <w:t>http://www.theguardian.com/environment/2014/mar/18/climate-change-world-risk-irreversible-changes-scientists-aaas</w:t>
        </w:r>
      </w:hyperlink>
      <w:r>
        <w:rPr>
          <w:rFonts w:asciiTheme="minorHAnsi" w:hAnsiTheme="minorHAnsi"/>
          <w:color w:val="333333"/>
          <w:kern w:val="36"/>
          <w:lang w:val="en"/>
        </w:rPr>
        <w:t>) GS</w:t>
      </w:r>
    </w:p>
    <w:p w:rsidR="003C5AA7" w:rsidRPr="003C5AA7" w:rsidRDefault="003C5AA7" w:rsidP="003C5AA7">
      <w:pPr>
        <w:spacing w:before="100" w:beforeAutospacing="1" w:after="100" w:afterAutospacing="1"/>
        <w:rPr>
          <w:rStyle w:val="StyleBoldUnderline"/>
          <w:rFonts w:asciiTheme="minorHAnsi" w:hAnsiTheme="minorHAnsi" w:cs="Arial"/>
          <w:bCs w:val="0"/>
          <w:u w:val="none"/>
          <w:lang w:val="en"/>
        </w:rPr>
      </w:pPr>
      <w:r w:rsidRPr="00BF28E6">
        <w:rPr>
          <w:rStyle w:val="StyleBoldUnderline"/>
          <w:rFonts w:asciiTheme="minorHAnsi" w:hAnsiTheme="minorHAnsi"/>
          <w:lang w:val="en"/>
        </w:rPr>
        <w:t>The world is at growing risk of “abrupt, unpredictable and potentially irreversible changes” because of a warming climate</w:t>
      </w:r>
      <w:r w:rsidRPr="00904127">
        <w:rPr>
          <w:rFonts w:asciiTheme="minorHAnsi" w:hAnsiTheme="minorHAnsi" w:cs="Arial"/>
          <w:lang w:val="en"/>
        </w:rPr>
        <w:t>, America’s premier scientific society warned on Tuesday.</w:t>
      </w:r>
      <w:r w:rsidRPr="00BF28E6">
        <w:rPr>
          <w:rFonts w:asciiTheme="minorHAnsi" w:hAnsiTheme="minorHAnsi" w:cs="Arial"/>
          <w:lang w:val="en"/>
        </w:rPr>
        <w:t xml:space="preserve"> </w:t>
      </w:r>
      <w:r w:rsidRPr="00904127">
        <w:rPr>
          <w:rFonts w:asciiTheme="minorHAnsi" w:hAnsiTheme="minorHAnsi" w:cs="Arial"/>
          <w:lang w:val="en"/>
        </w:rPr>
        <w:t xml:space="preserve">In a rare intervention into a policy debate, the American Association for the </w:t>
      </w:r>
      <w:r w:rsidRPr="00BF28E6">
        <w:rPr>
          <w:rStyle w:val="StyleBoldUnderline"/>
          <w:rFonts w:asciiTheme="minorHAnsi" w:hAnsiTheme="minorHAnsi"/>
          <w:lang w:val="en"/>
        </w:rPr>
        <w:t>Advancement of Science urged Americans to act swiftly to reduce greenhouse gas emissions – and lower the risks of leaving a climate catastrophe for future generations.</w:t>
      </w:r>
      <w:r w:rsidRPr="00BF28E6">
        <w:rPr>
          <w:rFonts w:asciiTheme="minorHAnsi" w:hAnsiTheme="minorHAnsi" w:cs="Arial"/>
          <w:lang w:val="en"/>
        </w:rPr>
        <w:t xml:space="preserve"> </w:t>
      </w:r>
      <w:r w:rsidRPr="00904127">
        <w:rPr>
          <w:rFonts w:asciiTheme="minorHAnsi" w:hAnsiTheme="minorHAnsi" w:cs="Arial"/>
          <w:lang w:val="en"/>
        </w:rPr>
        <w:t xml:space="preserve">“As scientists, it is not our role to tell people what they should do,” the AAAS said in a new report, </w:t>
      </w:r>
      <w:hyperlink r:id="rId52" w:history="1">
        <w:r w:rsidRPr="00BF28E6">
          <w:rPr>
            <w:rFonts w:asciiTheme="minorHAnsi" w:hAnsiTheme="minorHAnsi" w:cs="Arial"/>
            <w:u w:val="single"/>
            <w:lang w:val="en"/>
          </w:rPr>
          <w:t>What we know</w:t>
        </w:r>
      </w:hyperlink>
      <w:r w:rsidRPr="00904127">
        <w:rPr>
          <w:rFonts w:asciiTheme="minorHAnsi" w:hAnsiTheme="minorHAnsi" w:cs="Arial"/>
          <w:lang w:val="en"/>
        </w:rPr>
        <w:t>.</w:t>
      </w:r>
      <w:r w:rsidRPr="00BF28E6">
        <w:rPr>
          <w:rFonts w:asciiTheme="minorHAnsi" w:hAnsiTheme="minorHAnsi" w:cs="Arial"/>
          <w:lang w:val="en"/>
        </w:rPr>
        <w:t xml:space="preserve"> </w:t>
      </w:r>
      <w:r w:rsidRPr="00904127">
        <w:rPr>
          <w:rFonts w:asciiTheme="minorHAnsi" w:hAnsiTheme="minorHAnsi" w:cs="Arial"/>
          <w:lang w:val="en"/>
        </w:rPr>
        <w:t xml:space="preserve">“But we consider it our responsibility as professionals to ensure, to the best of our ability, that people understand what we know: </w:t>
      </w:r>
      <w:r w:rsidRPr="00BF28E6">
        <w:rPr>
          <w:rStyle w:val="StyleBoldUnderline"/>
          <w:rFonts w:asciiTheme="minorHAnsi" w:hAnsiTheme="minorHAnsi"/>
          <w:lang w:val="en"/>
        </w:rPr>
        <w:t>human-caused climate change is happening, we face risks of abrupt, unpredictable and potentially irreversible changes, and responding now will lower the risks and costs of taking action</w:t>
      </w:r>
      <w:r w:rsidRPr="00904127">
        <w:rPr>
          <w:rFonts w:asciiTheme="minorHAnsi" w:hAnsiTheme="minorHAnsi" w:cs="Arial"/>
          <w:lang w:val="en"/>
        </w:rPr>
        <w:t>.”</w:t>
      </w:r>
      <w:r w:rsidRPr="00BF28E6">
        <w:rPr>
          <w:rFonts w:asciiTheme="minorHAnsi" w:hAnsiTheme="minorHAnsi" w:cs="Arial"/>
          <w:lang w:val="en"/>
        </w:rPr>
        <w:t xml:space="preserve"> </w:t>
      </w:r>
      <w:r w:rsidRPr="00904127">
        <w:rPr>
          <w:rFonts w:asciiTheme="minorHAnsi" w:hAnsiTheme="minorHAnsi"/>
          <w:lang w:val="en"/>
        </w:rPr>
        <w:t xml:space="preserve">AAAS film on climate risks: ‘We manage risks every day. We take precautions — like wearing our seat belts and bike helmets — with hardly a thought. Here’s a way to </w:t>
      </w:r>
      <w:r w:rsidRPr="00904127">
        <w:rPr>
          <w:rFonts w:asciiTheme="minorHAnsi" w:hAnsiTheme="minorHAnsi"/>
          <w:lang w:val="en"/>
        </w:rPr>
        <w:lastRenderedPageBreak/>
        <w:t>better understand the risks that climate change might present.’</w:t>
      </w:r>
      <w:r w:rsidRPr="00BF28E6">
        <w:rPr>
          <w:rFonts w:asciiTheme="minorHAnsi" w:hAnsiTheme="minorHAnsi"/>
          <w:lang w:val="en"/>
        </w:rPr>
        <w:t xml:space="preserve"> </w:t>
      </w:r>
      <w:r w:rsidRPr="00904127">
        <w:rPr>
          <w:rFonts w:asciiTheme="minorHAnsi" w:hAnsiTheme="minorHAnsi" w:cs="Arial"/>
          <w:lang w:val="en"/>
        </w:rPr>
        <w:t xml:space="preserve">The United Nations’ climate science panel, the IPCC, will gather in Yokohama, Japan next week to release the second in a series of blockbuster reports, this time outlining how a </w:t>
      </w:r>
      <w:r w:rsidRPr="00BF28E6">
        <w:rPr>
          <w:rStyle w:val="StyleBoldUnderline"/>
          <w:rFonts w:asciiTheme="minorHAnsi" w:hAnsiTheme="minorHAnsi"/>
          <w:lang w:val="en"/>
        </w:rPr>
        <w:t>changing climate is affecting rainfall and heat waves, sea level and the oceans, fisheries and food security</w:t>
      </w:r>
      <w:r w:rsidRPr="00904127">
        <w:rPr>
          <w:rFonts w:asciiTheme="minorHAnsi" w:hAnsiTheme="minorHAnsi" w:cs="Arial"/>
          <w:lang w:val="en"/>
        </w:rPr>
        <w:t>.</w:t>
      </w:r>
      <w:r w:rsidRPr="00BF28E6">
        <w:rPr>
          <w:rFonts w:asciiTheme="minorHAnsi" w:hAnsiTheme="minorHAnsi" w:cs="Arial"/>
          <w:lang w:val="en"/>
        </w:rPr>
        <w:t xml:space="preserve"> </w:t>
      </w:r>
      <w:r w:rsidRPr="00904127">
        <w:rPr>
          <w:rFonts w:asciiTheme="minorHAnsi" w:hAnsiTheme="minorHAnsi" w:cs="Arial"/>
          <w:lang w:val="en"/>
        </w:rPr>
        <w:t>But the AAAS scientists said they were releasing their own assessment ahead of time because they were concerned that Americans still failed to appreciate the gravity of climate change.</w:t>
      </w:r>
      <w:r w:rsidRPr="00BF28E6">
        <w:rPr>
          <w:rFonts w:asciiTheme="minorHAnsi" w:hAnsiTheme="minorHAnsi" w:cs="Arial"/>
          <w:lang w:val="en"/>
        </w:rPr>
        <w:t xml:space="preserve"> </w:t>
      </w:r>
      <w:r w:rsidRPr="00904127">
        <w:rPr>
          <w:rFonts w:asciiTheme="minorHAnsi" w:hAnsiTheme="minorHAnsi" w:cs="Arial"/>
          <w:lang w:val="en"/>
        </w:rPr>
        <w:t>Despite “overwhelming evidence”, the AAAS said Americans had failed to appreciate the seriousness of the risks posed by climate change, and had yet to mobilise at a pace and scale needed to avoid a climate catastrophe.</w:t>
      </w:r>
      <w:r w:rsidRPr="00BF28E6">
        <w:rPr>
          <w:rFonts w:asciiTheme="minorHAnsi" w:hAnsiTheme="minorHAnsi" w:cs="Arial"/>
          <w:lang w:val="en"/>
        </w:rPr>
        <w:t xml:space="preserve"> </w:t>
      </w:r>
      <w:r w:rsidRPr="00904127">
        <w:rPr>
          <w:rFonts w:asciiTheme="minorHAnsi" w:hAnsiTheme="minorHAnsi" w:cs="Arial"/>
          <w:lang w:val="en"/>
        </w:rPr>
        <w:t>The scientists said they were hoping to persuade Americans to look at climate change as an issue of risk management. The society said it plans to send out scientists on speaking tours to try to begin a debate on managing those risks.</w:t>
      </w:r>
      <w:r w:rsidRPr="00BF28E6">
        <w:rPr>
          <w:rFonts w:asciiTheme="minorHAnsi" w:hAnsiTheme="minorHAnsi" w:cs="Arial"/>
          <w:lang w:val="en"/>
        </w:rPr>
        <w:t xml:space="preserve"> </w:t>
      </w:r>
      <w:r w:rsidRPr="00904127">
        <w:rPr>
          <w:rFonts w:asciiTheme="minorHAnsi" w:hAnsiTheme="minorHAnsi" w:cs="Arial"/>
          <w:lang w:val="en"/>
        </w:rPr>
        <w:t xml:space="preserve">The report noted </w:t>
      </w:r>
      <w:r w:rsidRPr="00BF28E6">
        <w:rPr>
          <w:rStyle w:val="StyleBoldUnderline"/>
          <w:rFonts w:asciiTheme="minorHAnsi" w:hAnsiTheme="minorHAnsi"/>
          <w:lang w:val="en"/>
        </w:rPr>
        <w:t>the climate is warming at almost unprecedented pace.</w:t>
      </w:r>
      <w:r w:rsidRPr="00BF28E6">
        <w:rPr>
          <w:rStyle w:val="StyleBoldUnderline"/>
          <w:rFonts w:asciiTheme="minorHAnsi" w:hAnsiTheme="minorHAnsi"/>
        </w:rPr>
        <w:t xml:space="preserve"> </w:t>
      </w:r>
      <w:r w:rsidRPr="00BF28E6">
        <w:rPr>
          <w:rStyle w:val="StyleBoldUnderline"/>
          <w:rFonts w:asciiTheme="minorHAnsi" w:hAnsiTheme="minorHAnsi"/>
          <w:lang w:val="en"/>
        </w:rPr>
        <w:t>“The rate of climate change now may be as fast as any extended warming period over the past 65 million years, and it is projected to accelerate in the coming decades,”</w:t>
      </w:r>
      <w:r w:rsidRPr="00BF28E6">
        <w:rPr>
          <w:rStyle w:val="StyleBoldUnderline"/>
          <w:rFonts w:asciiTheme="minorHAnsi" w:hAnsiTheme="minorHAnsi"/>
        </w:rPr>
        <w:t xml:space="preserve"> </w:t>
      </w:r>
      <w:r w:rsidRPr="00904127">
        <w:rPr>
          <w:rFonts w:asciiTheme="minorHAnsi" w:hAnsiTheme="minorHAnsi" w:cs="Arial"/>
          <w:lang w:val="en"/>
        </w:rPr>
        <w:t xml:space="preserve">An 8F rise – </w:t>
      </w:r>
      <w:r w:rsidRPr="00BF28E6">
        <w:rPr>
          <w:rStyle w:val="StyleBoldUnderline"/>
          <w:rFonts w:asciiTheme="minorHAnsi" w:hAnsiTheme="minorHAnsi"/>
          <w:lang w:val="en"/>
        </w:rPr>
        <w:t>among the most likely scenarios could make once rare extreme weather events – 100-year floods, droughts and heat waves – almost annual occurrences</w:t>
      </w:r>
      <w:r w:rsidRPr="00904127">
        <w:rPr>
          <w:rFonts w:asciiTheme="minorHAnsi" w:hAnsiTheme="minorHAnsi" w:cs="Arial"/>
          <w:lang w:val="en"/>
        </w:rPr>
        <w:t>, the scientists said.</w:t>
      </w:r>
      <w:r w:rsidRPr="00BF28E6">
        <w:rPr>
          <w:rFonts w:asciiTheme="minorHAnsi" w:hAnsiTheme="minorHAnsi" w:cs="Arial"/>
          <w:lang w:val="en"/>
        </w:rPr>
        <w:t xml:space="preserve"> </w:t>
      </w:r>
      <w:r w:rsidRPr="00904127">
        <w:rPr>
          <w:rFonts w:asciiTheme="minorHAnsi" w:hAnsiTheme="minorHAnsi" w:cs="Arial"/>
          <w:lang w:val="en"/>
        </w:rPr>
        <w:t xml:space="preserve">Other sudden </w:t>
      </w:r>
      <w:r w:rsidRPr="00BF28E6">
        <w:rPr>
          <w:rStyle w:val="Emphasis"/>
          <w:rFonts w:asciiTheme="minorHAnsi" w:hAnsiTheme="minorHAnsi"/>
          <w:lang w:val="en"/>
        </w:rPr>
        <w:t xml:space="preserve">systemic changes could lie ahead – such as </w:t>
      </w:r>
      <w:r w:rsidRPr="00BF28E6">
        <w:rPr>
          <w:rStyle w:val="StyleBoldUnderline"/>
          <w:rFonts w:asciiTheme="minorHAnsi" w:hAnsiTheme="minorHAnsi"/>
          <w:lang w:val="en"/>
        </w:rPr>
        <w:t xml:space="preserve">large scale collapse of the Antarctic and Greenland ice sheets, collapse of part of the Gulf Stream, loss of the Amazon rain forest, die-off of coral reefs, </w:t>
      </w:r>
      <w:r w:rsidRPr="00BF28E6">
        <w:rPr>
          <w:rStyle w:val="Emphasis"/>
          <w:rFonts w:asciiTheme="minorHAnsi" w:hAnsiTheme="minorHAnsi"/>
          <w:lang w:val="en"/>
        </w:rPr>
        <w:t>and mass extinctions.</w:t>
      </w:r>
      <w:r w:rsidRPr="00BF28E6">
        <w:rPr>
          <w:rFonts w:asciiTheme="minorHAnsi" w:hAnsiTheme="minorHAnsi" w:cs="Arial"/>
          <w:lang w:val="en"/>
        </w:rPr>
        <w:t xml:space="preserve"> </w:t>
      </w:r>
      <w:r w:rsidRPr="00904127">
        <w:rPr>
          <w:rFonts w:asciiTheme="minorHAnsi" w:hAnsiTheme="minorHAnsi" w:cs="Arial"/>
          <w:lang w:val="en"/>
        </w:rPr>
        <w:t>“</w:t>
      </w:r>
      <w:r w:rsidRPr="00BF28E6">
        <w:rPr>
          <w:rStyle w:val="StyleBoldUnderline"/>
          <w:rFonts w:asciiTheme="minorHAnsi" w:hAnsiTheme="minorHAnsi"/>
          <w:lang w:val="en"/>
        </w:rPr>
        <w:t>There is a risk of abrupt, unpredictable and potentially irreversible changes in the earth’s climate system with massively disruptive impacts</w:t>
      </w:r>
      <w:r w:rsidRPr="00904127">
        <w:rPr>
          <w:rFonts w:asciiTheme="minorHAnsi" w:hAnsiTheme="minorHAnsi" w:cs="Arial"/>
          <w:lang w:val="en"/>
        </w:rPr>
        <w:t>,” the report said.</w:t>
      </w:r>
      <w:r w:rsidRPr="00BF28E6">
        <w:rPr>
          <w:rFonts w:asciiTheme="minorHAnsi" w:hAnsiTheme="minorHAnsi" w:cs="Arial"/>
          <w:lang w:val="en"/>
        </w:rPr>
        <w:t xml:space="preserve"> </w:t>
      </w:r>
      <w:r w:rsidRPr="00BF28E6">
        <w:rPr>
          <w:rStyle w:val="StyleBoldUnderline"/>
          <w:rFonts w:asciiTheme="minorHAnsi" w:hAnsiTheme="minorHAnsi"/>
        </w:rPr>
        <w:t>The risks of such catastrophes would only grow over time</w:t>
      </w:r>
      <w:r w:rsidRPr="00BF28E6">
        <w:rPr>
          <w:rFonts w:asciiTheme="minorHAnsi" w:hAnsiTheme="minorHAnsi" w:cs="Arial"/>
          <w:lang w:val="en"/>
        </w:rPr>
        <w:t>.</w:t>
      </w:r>
    </w:p>
    <w:p w:rsidR="00D1464B" w:rsidRDefault="00D1464B" w:rsidP="00D1464B">
      <w:pPr>
        <w:pStyle w:val="Heading4"/>
      </w:pPr>
      <w:r w:rsidRPr="00F55011">
        <w:t>Even a small rise in global temperature would lead to mass starvation despite CO2 fertilization—the result is extinction</w:t>
      </w:r>
    </w:p>
    <w:p w:rsidR="00D1464B" w:rsidRPr="002429F2" w:rsidRDefault="00D1464B" w:rsidP="00D1464B"/>
    <w:p w:rsidR="00D1464B" w:rsidRPr="00FB3400" w:rsidRDefault="00D1464B" w:rsidP="00D1464B">
      <w:pPr>
        <w:rPr>
          <w:rStyle w:val="StyleStyleBold12pt"/>
        </w:rPr>
      </w:pPr>
      <w:r>
        <w:rPr>
          <w:rStyle w:val="StyleStyleBold12pt"/>
        </w:rPr>
        <w:t xml:space="preserve">Strom, </w:t>
      </w:r>
      <w:r w:rsidRPr="00FB3400">
        <w:rPr>
          <w:rStyle w:val="StyleStyleBold12pt"/>
        </w:rPr>
        <w:t>7</w:t>
      </w:r>
    </w:p>
    <w:p w:rsidR="00D1464B" w:rsidRPr="002429F2" w:rsidRDefault="00D1464B" w:rsidP="00D1464B">
      <w:pPr>
        <w:rPr>
          <w:sz w:val="20"/>
        </w:rPr>
      </w:pPr>
      <w:r w:rsidRPr="002429F2">
        <w:rPr>
          <w:sz w:val="20"/>
        </w:rPr>
        <w:t xml:space="preserve">[Robert, Professor Emeritus of planetary sciences in the Department of Planetary Sciences at the University of Arizona, studied climate change for 15 years, the former Director of the Space Imagery Center, a NASA Regional Planetary Image Facility. </w:t>
      </w:r>
      <w:r w:rsidRPr="002429F2">
        <w:rPr>
          <w:rStyle w:val="StyleBoldUnderline"/>
          <w:sz w:val="20"/>
        </w:rPr>
        <w:t xml:space="preserve">Hot House, </w:t>
      </w:r>
      <w:r w:rsidRPr="002429F2">
        <w:rPr>
          <w:sz w:val="20"/>
        </w:rPr>
        <w:t>SpringerLink, p. 211-216]</w:t>
      </w:r>
    </w:p>
    <w:p w:rsidR="00D1464B" w:rsidRPr="00F55011" w:rsidRDefault="00D1464B" w:rsidP="00D1464B">
      <w:pPr>
        <w:rPr>
          <w:rStyle w:val="StyleBoldUnderline"/>
        </w:rPr>
      </w:pPr>
      <w:r w:rsidRPr="002429F2">
        <w:rPr>
          <w:sz w:val="18"/>
        </w:rPr>
        <w:t>THE future consequences of global warming are the least known aspect of the problem. They are based on highly complex computer models that rely on inputs that are sometimes not well known or factors that may be completely unforeseen. Most models assume certain scenarios concerning the rise in greenhouse gases. Some assume that we continue to release them at the current rate of increase while others assume that we curtail greenhouse gas release to one degree or another. Furthermore, we are in completely unknown territory</w:t>
      </w:r>
      <w:r w:rsidRPr="00F55011">
        <w:t>.</w:t>
      </w:r>
      <w:r w:rsidRPr="00F55011">
        <w:rPr>
          <w:rStyle w:val="StyleBoldUnderline"/>
        </w:rPr>
        <w:t xml:space="preserve"> The current greenhouse gas content of the atmosphere has not been as high in at least the past 650,000 years, and the rise in temperature has not been as rapid since civilization began some 10,000 years ago</w:t>
      </w:r>
      <w:r w:rsidRPr="00F55011">
        <w:t xml:space="preserve">. </w:t>
      </w:r>
      <w:r w:rsidRPr="002429F2">
        <w:rPr>
          <w:sz w:val="16"/>
        </w:rPr>
        <w:t>What lies ahead for us is not completely understood, but it certainly will not be good, and it could be catastrophic. We know that relatively minor climatic events have had strong adverse effects on humanity, and some of these were mentioned in previous chapters. A recent example is the strong El Nin~o event of 1997-1998 that caused weather damage around the world totaling $100 billion: major flooding events in China, massive fires in Borneo and the Amazon jungle, and extreme drought in Mexico and Central America. That event was nothing compared to what lies in store for us in the future if we do nothing to curb global warming. We currently face the greatest threat to humanity since civilization began. This is the crucial, central question, but it is very difficult to answer (Mastrandea and Schneider, 2004). An even more important question is: "At what temperature and environmental conditions is a threshold crossed that leads to an abrupt and catastrophic climate change?'' It is not possible to answer that question now, but we must be aware that in our ignorance it could happen in the not too distant future. At least the question of a critical temperature is possible to estimate from studies in the current science literature. This has been done by the Potsdam Institute for Climate Impact Research, Germany's leading climate change research institute (Hare, 2005). According to this study, global warming impacts multiply and accelerate rapidly as the average global temperature rises. We are certainly beginning to see that now. According to the study, as the average global temperature anomaly rises to 1 °C within the next 25 years (it is already 0.6'C in the Northern Hemisphere), some specialized ecosystems become very stressed, and</w:t>
      </w:r>
      <w:r w:rsidRPr="002429F2">
        <w:rPr>
          <w:rStyle w:val="StyleBoldUnderline"/>
          <w:sz w:val="16"/>
        </w:rPr>
        <w:t xml:space="preserve"> </w:t>
      </w:r>
      <w:r w:rsidRPr="00F55011">
        <w:rPr>
          <w:rStyle w:val="StyleBoldUnderline"/>
        </w:rPr>
        <w:t>in some developing countries food production will begin a serious decline</w:t>
      </w:r>
      <w:r w:rsidRPr="00F55011">
        <w:t xml:space="preserve">, </w:t>
      </w:r>
      <w:r w:rsidRPr="002429F2">
        <w:rPr>
          <w:sz w:val="16"/>
        </w:rPr>
        <w:t xml:space="preserve">water shortage problems will worsen, and there will be net losses in the gross domestic product (GDP). At least one study finds that because of the time lags between changes in radiative forcing we are in for a 1 °C increase before equilibrating even if the radiative forcing is fixed at today's level (Wetherald et al., 2001). It is apparently when the temperature anomaly reaches 2 °C that serious effects will start to come rapidly and with brute force (International Climate Change Taskforce, 2005). At the current rate of increase this is expected to happen sometime in the middle of this century. At that point there is nothing to do but try to adapt to the changes. Besides the loss of animal and plant species and the rapid exacerbation of our present problems, </w:t>
      </w:r>
      <w:r w:rsidRPr="002429F2">
        <w:rPr>
          <w:sz w:val="16"/>
        </w:rPr>
        <w:lastRenderedPageBreak/>
        <w:t>there are likely to be large numbers of hungry, diseased and starving people, and at least 1.5 billion people facing severe water shortages. GDP losses will be significant and the spread of diseases will be widespread (see below). We are only about 30 years away from the 440 ppm CO2 level where the eventual 2'C global average temperature is probable. When the temperature reaches 3 'C above today's level, the effects appear to become absolutely critical. At the current rate of greenhouse gas emission, that point is expected to be reached in the second half of the century. For example, it is expected that the Amazon rainforest will become irreversibly damaged leading to its collapse, and that the complete destruction of coral reefs will be widespread. As these things are already happening, this picture may be optimistic. As for humans,</w:t>
      </w:r>
      <w:r w:rsidRPr="00F55011">
        <w:t xml:space="preserve"> </w:t>
      </w:r>
      <w:r w:rsidRPr="00F55011">
        <w:rPr>
          <w:rStyle w:val="StyleBoldUnderline"/>
        </w:rPr>
        <w:t>there will be widespread hunger and starvation with up to 5.5 billion people living in regions with large crop losses and another 3 billion people with serious water shortages</w:t>
      </w:r>
      <w:r w:rsidRPr="002429F2">
        <w:rPr>
          <w:rStyle w:val="StyleBoldUnderline"/>
        </w:rPr>
        <w:t>. If the Amazon rainforest collapses due to severe drought it would result in decreased uptake of CO2 from the soil and vegetation of about 270 billion tons, resulting in an enormous increase in the atmospheric level of CO2. This, of course, would lead to even hotter temperatures with catastrophic results for civilization</w:t>
      </w:r>
      <w:r w:rsidRPr="00F55011">
        <w:t xml:space="preserve">. </w:t>
      </w:r>
      <w:r w:rsidRPr="002429F2">
        <w:rPr>
          <w:sz w:val="16"/>
        </w:rPr>
        <w:t xml:space="preserve">A Regional Climate Change Index has been established that estimates the impact of global warming on various regions of the world (Giorgi, 2006). The index is based on four variables that include changes in surface temperature and precipitation in 2080-2099 compared to the period 1960-1979. All regions of the world are affected significantly, but some regions are much more vulnerable than others. The biggest impacts occur in the Mediterranean and northeastern European regions, followed by high-latitude Northern Hemisphere regions and Central America. Central America is the most affected tropical region followed by southern equatorial Africa and southeast Asia. Other prominent mid-latitude regions very vulnerable to global warming are eastern North America and central Asia. </w:t>
      </w:r>
      <w:r w:rsidRPr="002429F2">
        <w:rPr>
          <w:rStyle w:val="StyleBoldUnderline"/>
        </w:rPr>
        <w:t>It is entirely obvious that we must start curtailing greenhouse gas emissions now, not 5 or 10 or 20 years from now</w:t>
      </w:r>
      <w:r w:rsidRPr="002429F2">
        <w:rPr>
          <w:sz w:val="18"/>
        </w:rPr>
        <w:t xml:space="preserve">. Keeping the global average temperature anomaly under 2'C will not be easy according to a recent report (Scientific Expert Group Report on Climate Change, 2007). It will require a rapid worldwide reduction in methane, and global CO2 emissions must level off to a concentration not much greater than the present amount by about 2020. Emissions would then have to decline to about a third of that level by 2100. Delaying action will only insure a grim future for our children and grandchildren. If the current generation does not drastically reduce its greenhouse gas emission, then, unfortunately, our grandchildren will get what we deserve. There are three consequences that have not been discussed in previous chapters but could have devastating impacts on humans: food production, health, and the economy. In a sense, all of these topics are interrelated, because they affect each other. Food Production </w:t>
      </w:r>
      <w:r w:rsidRPr="00F55011">
        <w:rPr>
          <w:rStyle w:val="StyleBoldUnderline"/>
        </w:rPr>
        <w:t>Agriculture is critical to the survival of civilization. Crops feed not only us but also the domestic animals we use for food. Any disruption in food production means a disruption of the economy, government, and health. The increase in CO2 will result in some growth of crops, and rising temperatures will open new areas to crop production at higher latitudes and over longer growing seasons; however, the overall result will be decreased crop production in most parts of the world. A</w:t>
      </w:r>
      <w:r w:rsidRPr="00F55011">
        <w:t xml:space="preserve"> 1993 </w:t>
      </w:r>
      <w:r w:rsidRPr="00F55011">
        <w:rPr>
          <w:rStyle w:val="StyleBoldUnderline"/>
        </w:rPr>
        <w:t>study of the effects of a doubling of CO2</w:t>
      </w:r>
      <w:r w:rsidRPr="00F55011">
        <w:t xml:space="preserve"> (550 ppm) above pre-industrial levels </w:t>
      </w:r>
      <w:r w:rsidRPr="00F55011">
        <w:rPr>
          <w:rStyle w:val="StyleBoldUnderline"/>
        </w:rPr>
        <w:t xml:space="preserve">shows that there will be substantial decreases in the world food supply </w:t>
      </w:r>
      <w:r w:rsidRPr="00F55011">
        <w:t xml:space="preserve">(Rosenzweig et al., 1993). In their research they studied the effects of global warming on </w:t>
      </w:r>
      <w:r w:rsidRPr="00F55011">
        <w:rPr>
          <w:rStyle w:val="StyleBoldUnderline"/>
        </w:rPr>
        <w:t>four crops (wheat, rice, protein feed, and coarse grain) using four scenarios involving various adaptations of crops to temperature change and CO2 abundance.</w:t>
      </w:r>
      <w:r w:rsidRPr="00F55011">
        <w:t xml:space="preserve"> </w:t>
      </w:r>
      <w:r w:rsidRPr="002429F2">
        <w:rPr>
          <w:sz w:val="18"/>
        </w:rPr>
        <w:t xml:space="preserve">They found that the amount of world food reduction ranged from 1 to 27%. However, the optimistic value of 1% is almost certainly much too low, because it assumed that the amount of degradation would be offset by more growth from "CO2 fertilization." We now know that this is not the case, as explained below and in Chapter 7. </w:t>
      </w:r>
      <w:r w:rsidRPr="00F55011">
        <w:rPr>
          <w:rStyle w:val="StyleBoldUnderline"/>
        </w:rPr>
        <w:t>The most probable value is a worldwide food reduction between 16 and 27%</w:t>
      </w:r>
      <w:r w:rsidRPr="00F55011">
        <w:t xml:space="preserve">. </w:t>
      </w:r>
      <w:r w:rsidRPr="002429F2">
        <w:rPr>
          <w:sz w:val="18"/>
        </w:rPr>
        <w:t>These scenarios are based on temperature and CO2 rises that may be too low, as discussed in Chapter 7. However</w:t>
      </w:r>
      <w:r w:rsidRPr="00F55011">
        <w:t xml:space="preserve">, </w:t>
      </w:r>
      <w:r w:rsidRPr="00F55011">
        <w:rPr>
          <w:rStyle w:val="StyleBoldUnderline"/>
        </w:rPr>
        <w:t>even a decrease in world food production of 16% would lead to large-scale starvation in many regions of the world.</w:t>
      </w:r>
      <w:r w:rsidRPr="00F55011">
        <w:t xml:space="preserve"> </w:t>
      </w:r>
      <w:r w:rsidRPr="002429F2">
        <w:rPr>
          <w:sz w:val="18"/>
        </w:rPr>
        <w:t>Large-scale experiments called Free-Air Concentration Enrichment have shown that the effects of higher CO2 levels on crop growth is about 50% less than experiments in enclosure studies (Long et al., 2006). This shows that the projections that conclude that rising CO2 will fully offset the losses due to higher temperatures are wrong.</w:t>
      </w:r>
      <w:r w:rsidRPr="00F55011">
        <w:t xml:space="preserve"> </w:t>
      </w:r>
      <w:r w:rsidRPr="002429F2">
        <w:rPr>
          <w:rStyle w:val="StyleBoldUnderline"/>
        </w:rPr>
        <w:t>The downside of climate change will far outweigh the benefits of increased CO2 and longer growing seasons</w:t>
      </w:r>
      <w:r w:rsidRPr="00F55011">
        <w:t xml:space="preserve">. </w:t>
      </w:r>
      <w:r w:rsidRPr="002429F2">
        <w:rPr>
          <w:sz w:val="18"/>
        </w:rPr>
        <w:t>One researcher (Prof. Long) from the University of Illinois put it this way: Growing crops much closer to real conditions has shown that increased levels of carbon dioxide in the atmosphere will have roughly half the beneficial effects previously hoped for in the event of climate change. In addition, ground-level ozone, which is also predicted to rise but has not been extensively studied before, has been shown to result in a loss of photosynthesis and 20 per cent reduction in crop yield. Both these results show that we need to seriously re-examine our predictions for future global food production, as they are likely to be far lower than previously estimated. Also, studies in Britain and Denmark show tha</w:t>
      </w:r>
      <w:r w:rsidRPr="00F55011">
        <w:t xml:space="preserve">t </w:t>
      </w:r>
      <w:r w:rsidRPr="00F55011">
        <w:rPr>
          <w:rStyle w:val="StyleBoldUnderline"/>
        </w:rPr>
        <w:t>only a few days of hot temperatures can severely reduce the yield of major food crops such as wheat, soy beans, rice, and groundnuts if they coincide with the flowering of these crops</w:t>
      </w:r>
      <w:r w:rsidRPr="00F55011">
        <w:t xml:space="preserve">. </w:t>
      </w:r>
      <w:r w:rsidRPr="002429F2">
        <w:rPr>
          <w:sz w:val="18"/>
        </w:rPr>
        <w:t xml:space="preserve">This suggests that there are certain thresholds above which crops become very vulnerable to climate change. The European heat wave in the summer of 2003 provided a large-scale experiment on the behavior of crops to increased temperatures. Scientists from several European research institutes and universities found that the growth of plants during the heat wave was reduced by nearly a third (Ciais et al., 2005). In Italy, the growth of corn dropped </w:t>
      </w:r>
      <w:r w:rsidRPr="002429F2">
        <w:rPr>
          <w:sz w:val="18"/>
        </w:rPr>
        <w:lastRenderedPageBreak/>
        <w:t xml:space="preserve">by about 36% while oak and pine had a growth reduction of 30%. In the affected areas of the mid- west and California the summer heat wave of 2006 resulted in a 35% loss of crops, and in California a 15% decline in dairy production due to the heat-caused death of dairy cattle. It has been projected that a 2 °C rise in local temperature will result in a $92 million loss to agriculture in the Yakima Valley of Washington due to the reduction of the snow pack. A 4'C increase will result in a loss of about $163 million. For the first time, the world's grain harvests have fallen below the consumption level for the past four years according to the Earth Policy Institute (Brown, 2003). Furthermore, the shortfall in grain production increased each year, from 16 million tons in 2000 to 93 million tons in 2003. These studies were done in industrialized nations where agricultural practices are the best in the world. </w:t>
      </w:r>
      <w:r w:rsidRPr="00F55011">
        <w:rPr>
          <w:rStyle w:val="StyleBoldUnderline"/>
        </w:rPr>
        <w:t>In developing nations</w:t>
      </w:r>
      <w:r w:rsidRPr="00F55011">
        <w:t xml:space="preserve"> </w:t>
      </w:r>
      <w:r w:rsidRPr="002429F2">
        <w:rPr>
          <w:sz w:val="18"/>
        </w:rPr>
        <w:t>the impact will be much more severe. It is here that</w:t>
      </w:r>
      <w:r w:rsidRPr="002429F2">
        <w:rPr>
          <w:rStyle w:val="StyleBoldUnderline"/>
          <w:sz w:val="18"/>
        </w:rPr>
        <w:t xml:space="preserve"> </w:t>
      </w:r>
      <w:r w:rsidRPr="00F55011">
        <w:rPr>
          <w:rStyle w:val="StyleBoldUnderline"/>
        </w:rPr>
        <w:t>the impact of global warming on crops and domestic animals will be most felt. In general, the world's most crucial staple food crops could fall by as much as one-third because of resistance to flowering and setting of seeds due to rising temperatures. Crop ecologists believe that many crops grown in the tropics are</w:t>
      </w:r>
      <w:r w:rsidRPr="00F55011">
        <w:t xml:space="preserve"> near, or </w:t>
      </w:r>
      <w:r w:rsidRPr="00F55011">
        <w:rPr>
          <w:rStyle w:val="StyleBoldUnderline"/>
        </w:rPr>
        <w:t>at, their thermal limits</w:t>
      </w:r>
      <w:r w:rsidRPr="00F55011">
        <w:t xml:space="preserve">. Already </w:t>
      </w:r>
      <w:r w:rsidRPr="00F55011">
        <w:rPr>
          <w:rStyle w:val="StyleBoldUnderline"/>
        </w:rPr>
        <w:t>research</w:t>
      </w:r>
      <w:r w:rsidRPr="00F55011">
        <w:t xml:space="preserve"> in the Philippines </w:t>
      </w:r>
      <w:r w:rsidRPr="00F55011">
        <w:rPr>
          <w:rStyle w:val="StyleBoldUnderline"/>
        </w:rPr>
        <w:t>has linked higher night-time temperatures to a reduction in rice yield. It is estimated that for rice, wheat, and corn, the grain yields are likely to decline by 10% for every local 1 °C increase in temperature. With a decreasing availability of food, malnutrition will become more frequent accompanied by damage to the immune system. This will result in a greater susceptibility to spreading diseases</w:t>
      </w:r>
      <w:r w:rsidRPr="00F55011">
        <w:t xml:space="preserve">. </w:t>
      </w:r>
      <w:r w:rsidRPr="002429F2">
        <w:rPr>
          <w:sz w:val="18"/>
        </w:rPr>
        <w:t xml:space="preserve">For an extreme rise in global temperature (&gt; 6 'C), it is likely that </w:t>
      </w:r>
      <w:r w:rsidRPr="00F55011">
        <w:rPr>
          <w:rStyle w:val="StyleBoldUnderline"/>
        </w:rPr>
        <w:t>worldwide crop failures will lead to mass starvation, and political and economic chaos with all their ramifications for civilization.</w:t>
      </w:r>
    </w:p>
    <w:p w:rsidR="00D1464B" w:rsidRDefault="00D1464B" w:rsidP="00F95214">
      <w:pPr>
        <w:shd w:val="clear" w:color="auto" w:fill="FFFFFF"/>
        <w:spacing w:after="300" w:line="300" w:lineRule="atLeast"/>
        <w:rPr>
          <w:rStyle w:val="StyleBoldUnderline"/>
        </w:rPr>
      </w:pPr>
    </w:p>
    <w:p w:rsidR="00241A6D" w:rsidRPr="00CE76FC" w:rsidRDefault="00241A6D" w:rsidP="00241A6D">
      <w:pPr>
        <w:keepNext/>
        <w:keepLines/>
        <w:spacing w:before="200"/>
        <w:outlineLvl w:val="3"/>
        <w:rPr>
          <w:rFonts w:eastAsiaTheme="majorEastAsia" w:cstheme="majorBidi"/>
          <w:b/>
          <w:iCs/>
          <w:sz w:val="26"/>
        </w:rPr>
      </w:pPr>
      <w:r w:rsidRPr="00CE76FC">
        <w:rPr>
          <w:rFonts w:eastAsiaTheme="majorEastAsia" w:cstheme="majorBidi"/>
          <w:b/>
          <w:iCs/>
          <w:sz w:val="26"/>
        </w:rPr>
        <w:t>Climate Change is a threat magnifier—policy making must focus on finding the best avenue to avert disaster</w:t>
      </w:r>
    </w:p>
    <w:p w:rsidR="00241A6D" w:rsidRPr="00CE76FC" w:rsidRDefault="00241A6D" w:rsidP="00241A6D">
      <w:r w:rsidRPr="00CE76FC">
        <w:rPr>
          <w:b/>
          <w:bCs/>
          <w:sz w:val="26"/>
        </w:rPr>
        <w:t>Pascual and Elkind 2010</w:t>
      </w:r>
      <w:r w:rsidRPr="00CE76FC">
        <w:t xml:space="preserve"> (Carlos [US Ambassador to Mexico, Served as VP of foreign policy @ Brookings]; Jonathan [principal dep ass sec for policy and int energy @ DOE]; Energy Security; p 5; kdf)</w:t>
      </w:r>
    </w:p>
    <w:p w:rsidR="00241A6D" w:rsidRPr="00CE76FC" w:rsidRDefault="00241A6D" w:rsidP="00241A6D"/>
    <w:p w:rsidR="00241A6D" w:rsidRPr="00CE76FC" w:rsidRDefault="00241A6D" w:rsidP="00241A6D">
      <w:pPr>
        <w:rPr>
          <w:b/>
          <w:bCs/>
          <w:u w:val="single"/>
        </w:rPr>
      </w:pPr>
      <w:r w:rsidRPr="00CE76FC">
        <w:rPr>
          <w:b/>
          <w:iCs/>
          <w:u w:val="single"/>
          <w:bdr w:val="single" w:sz="18" w:space="0" w:color="auto"/>
        </w:rPr>
        <w:t>Climate change is arguably the greatest challenge facing the human race.</w:t>
      </w:r>
      <w:r w:rsidRPr="00CE76FC">
        <w:rPr>
          <w:rFonts w:ascii="Times New Roman" w:hAnsi="Times New Roman" w:cs="Times New Roman"/>
          <w:sz w:val="12"/>
          <w:szCs w:val="21"/>
        </w:rPr>
        <w:t>¶</w:t>
      </w:r>
      <w:r w:rsidRPr="00CE76FC">
        <w:rPr>
          <w:b/>
          <w:bCs/>
          <w:u w:val="single"/>
        </w:rPr>
        <w:t xml:space="preserve"> It poses profound risks to the natural systems </w:t>
      </w:r>
      <w:r w:rsidRPr="00CE76FC">
        <w:rPr>
          <w:rFonts w:ascii="Times New Roman" w:hAnsi="Times New Roman" w:cs="Times New Roman"/>
          <w:sz w:val="10"/>
          <w:szCs w:val="21"/>
        </w:rPr>
        <w:t>that sustain life on Earth and</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consequently creates great challenges </w:t>
      </w:r>
      <w:r w:rsidRPr="00CE76FC">
        <w:rPr>
          <w:b/>
          <w:bCs/>
          <w:u w:val="single"/>
        </w:rPr>
        <w:t>for human lives, national economies,</w:t>
      </w:r>
      <w:r w:rsidRPr="00CE76FC">
        <w:rPr>
          <w:bCs/>
          <w:sz w:val="12"/>
        </w:rPr>
        <w:t>¶</w:t>
      </w:r>
      <w:r w:rsidRPr="00CE76FC">
        <w:rPr>
          <w:b/>
          <w:bCs/>
          <w:u w:val="single"/>
        </w:rPr>
        <w:t xml:space="preserve"> nations' security, and international governance.</w:t>
      </w:r>
      <w:r w:rsidRPr="00CE76FC">
        <w:rPr>
          <w:rFonts w:ascii="Times New Roman" w:hAnsi="Times New Roman" w:cs="Times New Roman"/>
          <w:sz w:val="10"/>
          <w:szCs w:val="21"/>
        </w:rPr>
        <w:t xml:space="preserve"> </w:t>
      </w:r>
      <w:r w:rsidRPr="00CE76FC">
        <w:rPr>
          <w:b/>
          <w:bCs/>
          <w:u w:val="single"/>
        </w:rPr>
        <w:t>New scientific reports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emerging from one year to the next </w:t>
      </w:r>
      <w:r w:rsidRPr="00CE76FC">
        <w:rPr>
          <w:b/>
          <w:bCs/>
          <w:u w:val="single"/>
        </w:rPr>
        <w:t>detail ever more alarming potential</w:t>
      </w:r>
      <w:r w:rsidRPr="00CE76FC">
        <w:rPr>
          <w:bCs/>
          <w:sz w:val="12"/>
        </w:rPr>
        <w:t>¶</w:t>
      </w:r>
      <w:r w:rsidRPr="00CE76FC">
        <w:rPr>
          <w:b/>
          <w:bCs/>
          <w:u w:val="single"/>
        </w:rPr>
        <w:t xml:space="preserve"> impacts and risks</w:t>
      </w:r>
      <w:r w:rsidRPr="00CE76FC">
        <w:rPr>
          <w:rFonts w:ascii="Times New Roman" w:hAnsi="Times New Roman" w:cs="Times New Roman"/>
          <w:sz w:val="10"/>
          <w:szCs w:val="21"/>
        </w:rPr>
        <w:t>.</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It is increasingly common for analysts and policymakers to refer to</w:t>
      </w:r>
      <w:r w:rsidRPr="00CE76FC">
        <w:rPr>
          <w:iCs/>
          <w:sz w:val="12"/>
          <w:bdr w:val="single" w:sz="18" w:space="0" w:color="auto"/>
        </w:rPr>
        <w:t>¶</w:t>
      </w:r>
      <w:r w:rsidRPr="00CE76FC">
        <w:rPr>
          <w:b/>
          <w:iCs/>
          <w:u w:val="single"/>
          <w:bdr w:val="single" w:sz="18" w:space="0" w:color="auto"/>
        </w:rPr>
        <w:t xml:space="preserve"> climate change as a threat multiplier, a destructive force that will exacerbate</w:t>
      </w:r>
      <w:r w:rsidRPr="00CE76FC">
        <w:rPr>
          <w:iCs/>
          <w:sz w:val="12"/>
          <w:bdr w:val="single" w:sz="18" w:space="0" w:color="auto"/>
        </w:rPr>
        <w:t>¶</w:t>
      </w:r>
      <w:r w:rsidRPr="00CE76FC">
        <w:rPr>
          <w:b/>
          <w:iCs/>
          <w:u w:val="single"/>
          <w:bdr w:val="single" w:sz="18" w:space="0" w:color="auto"/>
        </w:rPr>
        <w:t xml:space="preserve"> existing social, environmental, economic, and humanitarian stresses</w:t>
      </w:r>
      <w:r w:rsidRPr="00CE76FC">
        <w:rPr>
          <w:rFonts w:ascii="Times New Roman" w:hAnsi="Times New Roman" w:cs="Times New Roman"/>
          <w:sz w:val="10"/>
          <w:szCs w:val="21"/>
        </w:rPr>
        <w:t>.</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The warming climate is predicted to bring about prolonged droughts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in already dry regions, flooding along coasts and even inland rivers, an</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overall increase in severe weather events, rising seas, and the spread of</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disease, to cite just a few examples. </w:t>
      </w:r>
      <w:r w:rsidRPr="00CE76FC">
        <w:rPr>
          <w:b/>
          <w:bCs/>
          <w:u w:val="single"/>
        </w:rPr>
        <w:t>Such impacts may spark conflict in</w:t>
      </w:r>
      <w:r w:rsidRPr="00CE76FC">
        <w:rPr>
          <w:bCs/>
          <w:sz w:val="12"/>
        </w:rPr>
        <w:t>¶</w:t>
      </w:r>
      <w:r w:rsidRPr="00CE76FC">
        <w:rPr>
          <w:b/>
          <w:bCs/>
          <w:u w:val="single"/>
        </w:rPr>
        <w:t xml:space="preserve"> weak states, lead to the displacement of millions of people, create environmental</w:t>
      </w:r>
      <w:r w:rsidRPr="00CE76FC">
        <w:rPr>
          <w:bCs/>
          <w:sz w:val="12"/>
        </w:rPr>
        <w:t>¶</w:t>
      </w:r>
      <w:r w:rsidRPr="00CE76FC">
        <w:rPr>
          <w:b/>
          <w:bCs/>
          <w:u w:val="single"/>
        </w:rPr>
        <w:t xml:space="preserve"> refugees, and intensify competition over increasingly scarce</w:t>
      </w:r>
      <w:r w:rsidRPr="00CE76FC">
        <w:rPr>
          <w:bCs/>
          <w:sz w:val="12"/>
        </w:rPr>
        <w:t>¶</w:t>
      </w:r>
      <w:r w:rsidRPr="00CE76FC">
        <w:rPr>
          <w:b/>
          <w:bCs/>
          <w:u w:val="single"/>
        </w:rPr>
        <w:t xml:space="preserve"> resources.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One of the great challenges of climate change is, indeed, the scope of</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the phenomenon. The ongoing warming of the globe results chiefly from</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one of the most ubiquitous of human practices, the conversion of fossil fuels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into energy through simple combustion. Halting and reversing climate</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change, however, will require both unproven-perhaps even unimaginedtechnology</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and sustained political commitment. We must change living</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habits in all corners of the globe over the course of the next several decades.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We must resist the impulse to leave the problem for those who follow us</w:t>
      </w:r>
      <w:r w:rsidRPr="00CE76FC">
        <w:rPr>
          <w:rFonts w:ascii="Times New Roman" w:hAnsi="Times New Roman" w:cs="Times New Roman"/>
          <w:sz w:val="12"/>
          <w:szCs w:val="21"/>
        </w:rPr>
        <w:t>¶</w:t>
      </w:r>
      <w:r w:rsidRPr="00CE76FC">
        <w:rPr>
          <w:rFonts w:ascii="Times New Roman" w:hAnsi="Times New Roman" w:cs="Times New Roman"/>
          <w:sz w:val="10"/>
          <w:szCs w:val="21"/>
        </w:rPr>
        <w:t xml:space="preserve"> or to relax our efforts if we achieve a few years of promising progress. </w:t>
      </w:r>
      <w:r w:rsidRPr="00CE76FC">
        <w:rPr>
          <w:b/>
          <w:bCs/>
          <w:u w:val="single"/>
        </w:rPr>
        <w:t>The</w:t>
      </w:r>
      <w:r w:rsidRPr="00CE76FC">
        <w:rPr>
          <w:bCs/>
          <w:sz w:val="12"/>
        </w:rPr>
        <w:t>¶</w:t>
      </w:r>
      <w:r w:rsidRPr="00CE76FC">
        <w:rPr>
          <w:b/>
          <w:bCs/>
          <w:u w:val="single"/>
        </w:rPr>
        <w:t xml:space="preserve"> profound challenge will lie in the need for successive rounds of sustained</w:t>
      </w:r>
      <w:r w:rsidRPr="00CE76FC">
        <w:rPr>
          <w:bCs/>
          <w:sz w:val="12"/>
        </w:rPr>
        <w:t>¶</w:t>
      </w:r>
      <w:r w:rsidRPr="00CE76FC">
        <w:rPr>
          <w:b/>
          <w:bCs/>
          <w:u w:val="single"/>
        </w:rPr>
        <w:t xml:space="preserve"> policymaking, successive waves of technological innovation, and ongoing</w:t>
      </w:r>
      <w:r w:rsidRPr="00CE76FC">
        <w:rPr>
          <w:bCs/>
          <w:sz w:val="12"/>
        </w:rPr>
        <w:t>¶</w:t>
      </w:r>
      <w:r w:rsidRPr="00CE76FC">
        <w:rPr>
          <w:b/>
          <w:bCs/>
          <w:u w:val="single"/>
        </w:rPr>
        <w:t xml:space="preserve"> evolution of the ways in which we live our lives.</w:t>
      </w:r>
    </w:p>
    <w:p w:rsidR="00241A6D" w:rsidRDefault="00241A6D" w:rsidP="00F95214">
      <w:pPr>
        <w:shd w:val="clear" w:color="auto" w:fill="FFFFFF"/>
        <w:spacing w:after="300" w:line="300" w:lineRule="atLeast"/>
        <w:rPr>
          <w:rStyle w:val="StyleBoldUnderline"/>
        </w:rPr>
      </w:pPr>
    </w:p>
    <w:p w:rsidR="00F95214" w:rsidRDefault="00F95214" w:rsidP="00F95214">
      <w:pPr>
        <w:pStyle w:val="Heading4"/>
      </w:pPr>
      <w:r>
        <w:t>Global Warming threatens global food security</w:t>
      </w:r>
    </w:p>
    <w:p w:rsidR="00F95214" w:rsidRPr="009D67EA" w:rsidRDefault="00F95214" w:rsidP="00F95214"/>
    <w:p w:rsidR="00F95214" w:rsidRDefault="00F95214" w:rsidP="00F95214">
      <w:pPr>
        <w:rPr>
          <w:rStyle w:val="StyleStyleBold12pt"/>
        </w:rPr>
      </w:pPr>
      <w:r>
        <w:rPr>
          <w:rStyle w:val="StyleStyleBold12pt"/>
        </w:rPr>
        <w:t>Phys</w:t>
      </w:r>
      <w:r w:rsidRPr="00EE72BA">
        <w:rPr>
          <w:rStyle w:val="StyleStyleBold12pt"/>
        </w:rPr>
        <w:t>, 14</w:t>
      </w:r>
    </w:p>
    <w:p w:rsidR="00F95214" w:rsidRDefault="00F95214" w:rsidP="00F95214">
      <w:pPr>
        <w:rPr>
          <w:sz w:val="16"/>
          <w:szCs w:val="16"/>
        </w:rPr>
      </w:pPr>
      <w:r>
        <w:rPr>
          <w:sz w:val="16"/>
          <w:szCs w:val="16"/>
        </w:rPr>
        <w:t>(Phys.org is a scientific research organization known for keeping up-to-date info on hard science topics, June 17</w:t>
      </w:r>
      <w:r w:rsidRPr="00EE72BA">
        <w:rPr>
          <w:sz w:val="16"/>
          <w:szCs w:val="16"/>
          <w:vertAlign w:val="superscript"/>
        </w:rPr>
        <w:t>th</w:t>
      </w:r>
      <w:r>
        <w:rPr>
          <w:sz w:val="16"/>
          <w:szCs w:val="16"/>
        </w:rPr>
        <w:t xml:space="preserve"> 2014, “More extreme weather conditions threaten EU's wheat production,” Phys.org, </w:t>
      </w:r>
      <w:hyperlink r:id="rId53" w:history="1">
        <w:r w:rsidRPr="00F029FE">
          <w:rPr>
            <w:rStyle w:val="Hyperlink"/>
            <w:sz w:val="16"/>
            <w:szCs w:val="16"/>
          </w:rPr>
          <w:t>http://www.agprofessional.com/news/More-extreme-weather-conditions-threaten-EUs-wheat-production-263521811.html</w:t>
        </w:r>
      </w:hyperlink>
      <w:r>
        <w:rPr>
          <w:sz w:val="16"/>
          <w:szCs w:val="16"/>
        </w:rPr>
        <w:t>, AF)</w:t>
      </w:r>
    </w:p>
    <w:p w:rsidR="00F95214" w:rsidRPr="009D67EA" w:rsidRDefault="00F95214" w:rsidP="00F95214">
      <w:pPr>
        <w:rPr>
          <w:rStyle w:val="StyleBoldUnderline"/>
        </w:rPr>
      </w:pPr>
      <w:r w:rsidRPr="009D67EA">
        <w:rPr>
          <w:sz w:val="16"/>
          <w:szCs w:val="16"/>
        </w:rPr>
        <w:lastRenderedPageBreak/>
        <w:t xml:space="preserve">European wheat production areas have to prepare for greater harvest losses in the future when </w:t>
      </w:r>
      <w:r w:rsidRPr="009D67EA">
        <w:rPr>
          <w:rStyle w:val="StyleBoldUnderline"/>
        </w:rPr>
        <w:t>global warming will lead to increased drought and heat waves in southern Europe, and wet and cool conditions in the north, especially at the time of sowing</w:t>
      </w:r>
      <w:r w:rsidRPr="009D67EA">
        <w:rPr>
          <w:sz w:val="16"/>
          <w:szCs w:val="16"/>
        </w:rPr>
        <w:t xml:space="preserve">. More </w:t>
      </w:r>
      <w:r w:rsidRPr="009D67EA">
        <w:rPr>
          <w:rStyle w:val="StyleBoldUnderline"/>
        </w:rPr>
        <w:t>frequent extreme weather conditions in Europe also threaten global food security since it produces almost a third of the world's wheat.</w:t>
      </w:r>
    </w:p>
    <w:p w:rsidR="00F95214" w:rsidRPr="009D67EA" w:rsidRDefault="00F95214" w:rsidP="00F95214">
      <w:pPr>
        <w:rPr>
          <w:sz w:val="16"/>
          <w:szCs w:val="16"/>
        </w:rPr>
      </w:pPr>
      <w:r w:rsidRPr="009D67EA">
        <w:rPr>
          <w:sz w:val="16"/>
          <w:szCs w:val="16"/>
        </w:rPr>
        <w:t xml:space="preserve">Of particular concern is the finding that </w:t>
      </w:r>
      <w:r w:rsidRPr="009D67EA">
        <w:rPr>
          <w:rStyle w:val="StyleBoldUnderline"/>
        </w:rPr>
        <w:t>the probability of multiple adverse events occurring within one season</w:t>
      </w:r>
      <w:r w:rsidRPr="009D67EA">
        <w:rPr>
          <w:sz w:val="16"/>
          <w:szCs w:val="16"/>
        </w:rPr>
        <w:t xml:space="preserve"> </w:t>
      </w:r>
      <w:r w:rsidRPr="009D67EA">
        <w:rPr>
          <w:rStyle w:val="StyleBoldUnderline"/>
        </w:rPr>
        <w:t>is projected</w:t>
      </w:r>
      <w:r w:rsidRPr="009D67EA">
        <w:rPr>
          <w:sz w:val="16"/>
          <w:szCs w:val="16"/>
        </w:rPr>
        <w:t xml:space="preserve"> </w:t>
      </w:r>
      <w:r w:rsidRPr="009D67EA">
        <w:rPr>
          <w:rStyle w:val="StyleBoldUnderline"/>
        </w:rPr>
        <w:t>to increase sharply by mid-century</w:t>
      </w:r>
      <w:r w:rsidRPr="009D67EA">
        <w:rPr>
          <w:sz w:val="16"/>
          <w:szCs w:val="16"/>
        </w:rPr>
        <w:t>. This poses particular challenges to plant breeders and crop scientists.</w:t>
      </w:r>
    </w:p>
    <w:p w:rsidR="00F95214" w:rsidRPr="009D67EA" w:rsidRDefault="00F95214" w:rsidP="00F95214">
      <w:pPr>
        <w:rPr>
          <w:sz w:val="16"/>
          <w:szCs w:val="16"/>
        </w:rPr>
      </w:pPr>
      <w:r w:rsidRPr="009D67EA">
        <w:rPr>
          <w:sz w:val="16"/>
          <w:szCs w:val="16"/>
        </w:rPr>
        <w:t>Wheat harvests will suffer in the future, for example, from more frequent hot days, drought, late spring frost and harsh winters. On the other hand, cool and wet weather conditions can increase plant disease pressure and the lodging of the crop, making the crop difficult to harvest, as well as complicating the management of soils.</w:t>
      </w:r>
    </w:p>
    <w:p w:rsidR="00F95214" w:rsidRPr="00F2486E" w:rsidRDefault="00F95214" w:rsidP="00F95214">
      <w:pPr>
        <w:rPr>
          <w:sz w:val="16"/>
          <w:szCs w:val="16"/>
        </w:rPr>
      </w:pPr>
      <w:r w:rsidRPr="009D67EA">
        <w:rPr>
          <w:sz w:val="16"/>
          <w:szCs w:val="16"/>
        </w:rPr>
        <w:t xml:space="preserve">"The results are very alarming, given the fact that </w:t>
      </w:r>
      <w:r w:rsidRPr="009D67EA">
        <w:rPr>
          <w:rStyle w:val="StyleBoldUnderline"/>
        </w:rPr>
        <w:t>Europe produces 29 per cent of the world's wheat</w:t>
      </w:r>
      <w:r w:rsidRPr="009D67EA">
        <w:rPr>
          <w:sz w:val="16"/>
          <w:szCs w:val="16"/>
        </w:rPr>
        <w:t xml:space="preserve">. In recent years we have witnessed extraordinary </w:t>
      </w:r>
      <w:r w:rsidRPr="009D67EA">
        <w:rPr>
          <w:rStyle w:val="StyleBoldUnderline"/>
        </w:rPr>
        <w:t>and extreme weather events</w:t>
      </w:r>
      <w:r w:rsidRPr="009D67EA">
        <w:rPr>
          <w:sz w:val="16"/>
          <w:szCs w:val="16"/>
        </w:rPr>
        <w:t xml:space="preserve"> that </w:t>
      </w:r>
      <w:r w:rsidRPr="009D67EA">
        <w:rPr>
          <w:rStyle w:val="StyleBoldUnderline"/>
        </w:rPr>
        <w:t>have impacted grain production in key agricultural areas. These</w:t>
      </w:r>
      <w:r w:rsidRPr="009D67EA">
        <w:rPr>
          <w:sz w:val="16"/>
          <w:szCs w:val="16"/>
        </w:rPr>
        <w:t xml:space="preserve"> phenomena </w:t>
      </w:r>
      <w:r w:rsidRPr="009D67EA">
        <w:rPr>
          <w:rStyle w:val="StyleBoldUnderline"/>
        </w:rPr>
        <w:t>have been among the main reasons for the growing food shortage and food price spikes</w:t>
      </w:r>
      <w:r w:rsidRPr="009D67EA">
        <w:rPr>
          <w:sz w:val="16"/>
          <w:szCs w:val="16"/>
        </w:rPr>
        <w:t xml:space="preserve">," </w:t>
      </w:r>
      <w:r w:rsidRPr="009D67EA">
        <w:rPr>
          <w:rStyle w:val="StyleBoldUnderline"/>
        </w:rPr>
        <w:t>says</w:t>
      </w:r>
      <w:r w:rsidRPr="009D67EA">
        <w:rPr>
          <w:sz w:val="16"/>
          <w:szCs w:val="16"/>
        </w:rPr>
        <w:t xml:space="preserve"> Reimund </w:t>
      </w:r>
      <w:r w:rsidRPr="009D67EA">
        <w:rPr>
          <w:rStyle w:val="StyleBoldUnderline"/>
        </w:rPr>
        <w:t>Rötter,</w:t>
      </w:r>
      <w:r w:rsidRPr="009D67EA">
        <w:rPr>
          <w:sz w:val="16"/>
          <w:szCs w:val="16"/>
        </w:rPr>
        <w:t xml:space="preserve"> a research professor at MTT Agrifood Research Finland.</w:t>
      </w:r>
    </w:p>
    <w:p w:rsidR="00ED7D4B" w:rsidRPr="00D17C4E" w:rsidRDefault="00ED7D4B" w:rsidP="00ED7D4B"/>
    <w:p w:rsidR="00E0761F" w:rsidRPr="00F95214" w:rsidRDefault="00E0761F" w:rsidP="00F95214">
      <w:pPr>
        <w:pStyle w:val="Heading4"/>
      </w:pPr>
      <w:r w:rsidRPr="00F95214">
        <w:t>Moral Obligation to prevent species extinction</w:t>
      </w:r>
    </w:p>
    <w:p w:rsidR="00E0761F" w:rsidRDefault="00E0761F" w:rsidP="00E0761F"/>
    <w:p w:rsidR="00E0761F" w:rsidRDefault="00E0761F" w:rsidP="00E0761F">
      <w:pPr>
        <w:rPr>
          <w:rStyle w:val="StyleStyleBold12pt"/>
        </w:rPr>
      </w:pPr>
      <w:r>
        <w:rPr>
          <w:rStyle w:val="StyleStyleBold12pt"/>
        </w:rPr>
        <w:t>Cafaro and Primak, 14</w:t>
      </w:r>
    </w:p>
    <w:p w:rsidR="00E0761F" w:rsidRPr="0009314E" w:rsidRDefault="00E0761F" w:rsidP="00E0761F">
      <w:pPr>
        <w:rPr>
          <w:rStyle w:val="StyleStyleBold12pt"/>
          <w:b w:val="0"/>
          <w:sz w:val="20"/>
        </w:rPr>
      </w:pPr>
      <w:r w:rsidRPr="0009314E">
        <w:rPr>
          <w:rStyle w:val="StyleStyleBold12pt"/>
          <w:b w:val="0"/>
          <w:sz w:val="20"/>
        </w:rPr>
        <w:t xml:space="preserve">(Philip-Prof of Philosophy @ Colorado State U who researches environmental ethics and Richard-Prof of Biology @ Boston U who researches the effects of climate change on plants and animals, “Species Extinction is a Great Moral Wrong,” 12 Feb. 2014, </w:t>
      </w:r>
      <w:hyperlink r:id="rId54" w:history="1">
        <w:r w:rsidRPr="0009314E">
          <w:rPr>
            <w:rStyle w:val="Hyperlink"/>
            <w:sz w:val="20"/>
          </w:rPr>
          <w:t>http://www.elsevier.com/connect/species-extinction-is-a-great-moral-wrong</w:t>
        </w:r>
      </w:hyperlink>
      <w:r w:rsidRPr="0009314E">
        <w:rPr>
          <w:rStyle w:val="StyleStyleBold12pt"/>
          <w:sz w:val="20"/>
        </w:rPr>
        <w:t>,</w:t>
      </w:r>
      <w:r w:rsidRPr="0009314E">
        <w:rPr>
          <w:rStyle w:val="StyleStyleBold12pt"/>
          <w:b w:val="0"/>
          <w:sz w:val="20"/>
        </w:rPr>
        <w:t xml:space="preserve"> arc)</w:t>
      </w:r>
    </w:p>
    <w:p w:rsidR="00E0761F" w:rsidRDefault="00E0761F" w:rsidP="00E0761F">
      <w:pPr>
        <w:rPr>
          <w:rStyle w:val="StyleBoldUnderline"/>
        </w:rPr>
      </w:pPr>
      <w:r w:rsidRPr="004E64F4">
        <w:rPr>
          <w:rStyle w:val="StyleBoldUnderline"/>
        </w:rPr>
        <w:t>Natural species are the primary expressions and repositories of organic nature's order, creativity and diversity. They represent thousands of millions of years of evolution and achievement. They show incredible functional, organizational and behavioral complexity. Every species, like every person, is unique, with its own history and destiny. When humans take so many resources or degrade so much habitat that another species is driven extinct, we have taken or damaged too much and have brought a meaningful story to an untimely end.¶</w:t>
      </w:r>
      <w:r w:rsidRPr="0009314E">
        <w:rPr>
          <w:sz w:val="12"/>
        </w:rPr>
        <w:t xml:space="preserve"> </w:t>
      </w:r>
      <w:r w:rsidRPr="004E64F4">
        <w:rPr>
          <w:sz w:val="18"/>
        </w:rPr>
        <w:t xml:space="preserve">At its core, the science of conservation biology affirms that </w:t>
      </w:r>
      <w:r w:rsidRPr="004E64F4">
        <w:rPr>
          <w:rStyle w:val="StyleBoldUnderline"/>
        </w:rPr>
        <w:t>knowledge about the living world should go hand in hand with love and respect for it.</w:t>
      </w:r>
      <w:r w:rsidRPr="0009314E">
        <w:t xml:space="preserve"> </w:t>
      </w:r>
      <w:r w:rsidRPr="004E64F4">
        <w:rPr>
          <w:sz w:val="18"/>
        </w:rPr>
        <w:t xml:space="preserve">Biologist </w:t>
      </w:r>
      <w:r w:rsidR="001E0622">
        <w:fldChar w:fldCharType="begin"/>
      </w:r>
      <w:r w:rsidR="001E0622">
        <w:instrText xml:space="preserve"> HYPERLINK "http://www.colintudge.com/" \t "_blank" </w:instrText>
      </w:r>
      <w:r w:rsidR="001E0622">
        <w:fldChar w:fldCharType="separate"/>
      </w:r>
      <w:r w:rsidRPr="004E64F4">
        <w:rPr>
          <w:rStyle w:val="Hyperlink"/>
          <w:sz w:val="18"/>
        </w:rPr>
        <w:t>Colin Tudge</w:t>
      </w:r>
      <w:r w:rsidR="001E0622">
        <w:rPr>
          <w:rStyle w:val="Hyperlink"/>
          <w:sz w:val="18"/>
        </w:rPr>
        <w:fldChar w:fldCharType="end"/>
      </w:r>
      <w:r w:rsidRPr="004E64F4">
        <w:rPr>
          <w:sz w:val="18"/>
        </w:rPr>
        <w:t xml:space="preserve"> put it well in his book </w:t>
      </w:r>
      <w:r w:rsidR="001E0622">
        <w:fldChar w:fldCharType="begin"/>
      </w:r>
      <w:r w:rsidR="001E0622">
        <w:instrText xml:space="preserve"> HYPERLINK "http://www.amazon.com/The-Variety-Life-Celebration-Creatures/dp/0198503</w:instrText>
      </w:r>
      <w:r w:rsidR="001E0622">
        <w:instrText xml:space="preserve">113" \t "_blank" </w:instrText>
      </w:r>
      <w:r w:rsidR="001E0622">
        <w:fldChar w:fldCharType="separate"/>
      </w:r>
      <w:r w:rsidRPr="004E64F4">
        <w:rPr>
          <w:rStyle w:val="Hyperlink"/>
          <w:sz w:val="18"/>
        </w:rPr>
        <w:t>The Variety of Life</w:t>
      </w:r>
      <w:r w:rsidR="001E0622">
        <w:rPr>
          <w:rStyle w:val="Hyperlink"/>
          <w:sz w:val="18"/>
        </w:rPr>
        <w:fldChar w:fldCharType="end"/>
      </w:r>
      <w:r w:rsidRPr="004E64F4">
        <w:rPr>
          <w:sz w:val="18"/>
        </w:rPr>
        <w:t>:</w:t>
      </w:r>
      <w:r w:rsidRPr="004E64F4">
        <w:rPr>
          <w:sz w:val="8"/>
        </w:rPr>
        <w:t xml:space="preserve">¶ </w:t>
      </w:r>
      <w:r w:rsidRPr="004E64F4">
        <w:rPr>
          <w:sz w:val="18"/>
        </w:rPr>
        <w:t>The prime motive of science is not to control the Universe but to appreciate it more fully. It is a huge privilege to live on Earth and to share it with so many goodly and fantastical creatures.</w:t>
      </w:r>
      <w:r w:rsidRPr="004E64F4">
        <w:rPr>
          <w:sz w:val="8"/>
        </w:rPr>
        <w:t xml:space="preserve">¶ </w:t>
      </w:r>
      <w:r w:rsidRPr="004E64F4">
        <w:rPr>
          <w:sz w:val="18"/>
        </w:rPr>
        <w:t>From this perspective,</w:t>
      </w:r>
      <w:r w:rsidRPr="0009314E">
        <w:t xml:space="preserve"> </w:t>
      </w:r>
      <w:r w:rsidRPr="004E64F4">
        <w:rPr>
          <w:rStyle w:val="StyleBoldUnderline"/>
        </w:rPr>
        <w:t>even one human-caused extinction is one too many.</w:t>
      </w:r>
      <w:r w:rsidRPr="0009314E">
        <w:t xml:space="preserve"> </w:t>
      </w:r>
      <w:r w:rsidRPr="004E64F4">
        <w:rPr>
          <w:sz w:val="18"/>
        </w:rPr>
        <w:t>From this perspective, the goodness of</w:t>
      </w:r>
      <w:r w:rsidRPr="0009314E">
        <w:t xml:space="preserve"> </w:t>
      </w:r>
      <w:r w:rsidRPr="004E64F4">
        <w:rPr>
          <w:rStyle w:val="StyleBoldUnderline"/>
        </w:rPr>
        <w:t>the human career on Earth depends as much on how well we appreciate and get along with other species as on how well we do so with other people.</w:t>
      </w:r>
    </w:p>
    <w:p w:rsidR="00106F8E" w:rsidRDefault="00106F8E" w:rsidP="00E0761F">
      <w:pPr>
        <w:rPr>
          <w:rStyle w:val="StyleBoldUnderline"/>
        </w:rPr>
      </w:pPr>
    </w:p>
    <w:p w:rsidR="00241A6D" w:rsidRDefault="00241A6D" w:rsidP="00106F8E">
      <w:pPr>
        <w:pStyle w:val="Heading2"/>
      </w:pPr>
      <w:bookmarkStart w:id="33" w:name="_Toc391753458"/>
      <w:r>
        <w:lastRenderedPageBreak/>
        <w:t>US Key</w:t>
      </w:r>
      <w:bookmarkEnd w:id="33"/>
    </w:p>
    <w:p w:rsidR="00241A6D" w:rsidRDefault="00241A6D" w:rsidP="00241A6D">
      <w:pPr>
        <w:keepNext/>
        <w:keepLines/>
        <w:spacing w:before="200"/>
        <w:outlineLvl w:val="3"/>
        <w:rPr>
          <w:rFonts w:eastAsiaTheme="majorEastAsia" w:cstheme="majorBidi"/>
          <w:b/>
          <w:iCs/>
          <w:sz w:val="26"/>
        </w:rPr>
      </w:pPr>
      <w:r w:rsidRPr="00091B35">
        <w:rPr>
          <w:rFonts w:eastAsiaTheme="majorEastAsia" w:cstheme="majorBidi"/>
          <w:b/>
          <w:iCs/>
          <w:sz w:val="26"/>
        </w:rPr>
        <w:t>If the US doesn’t take the lead no one else will—guarantees extinction</w:t>
      </w:r>
    </w:p>
    <w:p w:rsidR="00241A6D" w:rsidRPr="00091B35" w:rsidRDefault="00241A6D" w:rsidP="00241A6D">
      <w:pPr>
        <w:keepNext/>
        <w:keepLines/>
        <w:spacing w:before="200"/>
        <w:outlineLvl w:val="3"/>
        <w:rPr>
          <w:rFonts w:eastAsiaTheme="majorEastAsia" w:cstheme="majorBidi"/>
          <w:b/>
          <w:iCs/>
          <w:sz w:val="26"/>
        </w:rPr>
      </w:pPr>
    </w:p>
    <w:p w:rsidR="00241A6D" w:rsidRPr="00091B35" w:rsidRDefault="00241A6D" w:rsidP="00241A6D">
      <w:r w:rsidRPr="00091B35">
        <w:rPr>
          <w:b/>
          <w:bCs/>
          <w:sz w:val="26"/>
        </w:rPr>
        <w:t>Pascual and Zambetakis 2010</w:t>
      </w:r>
      <w:r w:rsidRPr="00091B35">
        <w:t xml:space="preserve"> (Carlos [US Ambassador to Mexico, Served as VP of foreign policy @ Brookings] and Evie [Brookings]; The Geopolitics of Energy: From Security to Survival; Energy Security; 26-27; kdf)</w:t>
      </w:r>
    </w:p>
    <w:p w:rsidR="00241A6D" w:rsidRPr="00091B35" w:rsidRDefault="00241A6D" w:rsidP="00241A6D">
      <w:pPr>
        <w:rPr>
          <w:b/>
          <w:bCs/>
          <w:u w:val="single"/>
        </w:rPr>
      </w:pPr>
      <w:r w:rsidRPr="00091B35">
        <w:rPr>
          <w:sz w:val="14"/>
        </w:rPr>
        <w:t xml:space="preserve">Among these groups, </w:t>
      </w:r>
      <w:r w:rsidRPr="00091B35">
        <w:rPr>
          <w:b/>
          <w:bCs/>
          <w:u w:val="single"/>
        </w:rPr>
        <w:t>the United States has the capacity to play a pivotal</w:t>
      </w:r>
      <w:r w:rsidRPr="00091B35">
        <w:rPr>
          <w:bCs/>
          <w:sz w:val="12"/>
        </w:rPr>
        <w:t>¶</w:t>
      </w:r>
      <w:r w:rsidRPr="00091B35">
        <w:rPr>
          <w:b/>
          <w:bCs/>
          <w:u w:val="single"/>
        </w:rPr>
        <w:t xml:space="preserve"> role</w:t>
      </w:r>
      <w:r w:rsidRPr="00091B35">
        <w:rPr>
          <w:sz w:val="14"/>
        </w:rPr>
        <w:t xml:space="preserve">. </w:t>
      </w:r>
      <w:r w:rsidRPr="00091B35">
        <w:rPr>
          <w:b/>
          <w:bCs/>
          <w:u w:val="single"/>
        </w:rPr>
        <w:t>China and India will not move toward more proactive domestic</w:t>
      </w:r>
      <w:r w:rsidRPr="00091B35">
        <w:rPr>
          <w:bCs/>
          <w:sz w:val="12"/>
        </w:rPr>
        <w:t>¶</w:t>
      </w:r>
      <w:r w:rsidRPr="00091B35">
        <w:rPr>
          <w:b/>
          <w:bCs/>
          <w:u w:val="single"/>
        </w:rPr>
        <w:t xml:space="preserve"> policies if the United States does not set the example</w:t>
      </w:r>
      <w:r w:rsidRPr="00091B35">
        <w:rPr>
          <w:sz w:val="14"/>
        </w:rPr>
        <w:t>. Along with Europe</w:t>
      </w:r>
      <w:r w:rsidRPr="00091B35">
        <w:rPr>
          <w:sz w:val="12"/>
        </w:rPr>
        <w:t>¶</w:t>
      </w:r>
      <w:r w:rsidRPr="00091B35">
        <w:rPr>
          <w:sz w:val="14"/>
        </w:rPr>
        <w:t xml:space="preserve"> and Japan, the United States has the capacity to demonstrate that green</w:t>
      </w:r>
      <w:r w:rsidRPr="00091B35">
        <w:rPr>
          <w:sz w:val="12"/>
        </w:rPr>
        <w:t>¶</w:t>
      </w:r>
      <w:r w:rsidRPr="00091B35">
        <w:rPr>
          <w:sz w:val="14"/>
        </w:rPr>
        <w:t xml:space="preserve"> technology and conservation can be compatible with growth and a foreign</w:t>
      </w:r>
      <w:r w:rsidRPr="00091B35">
        <w:rPr>
          <w:sz w:val="12"/>
        </w:rPr>
        <w:t>¶</w:t>
      </w:r>
      <w:r w:rsidRPr="00091B35">
        <w:rPr>
          <w:sz w:val="14"/>
        </w:rPr>
        <w:t xml:space="preserve"> policy that is more independent of energy suppliers. T</w:t>
      </w:r>
      <w:r w:rsidRPr="00091B35">
        <w:rPr>
          <w:b/>
          <w:bCs/>
          <w:u w:val="single"/>
        </w:rPr>
        <w:t>he United States also stands to benefit from accelerated commercialization of green technologies</w:t>
      </w:r>
      <w:r w:rsidRPr="00091B35">
        <w:rPr>
          <w:bCs/>
          <w:sz w:val="12"/>
        </w:rPr>
        <w:t>¶</w:t>
      </w:r>
      <w:r w:rsidRPr="00091B35">
        <w:rPr>
          <w:b/>
          <w:bCs/>
          <w:u w:val="single"/>
        </w:rPr>
        <w:t xml:space="preserve"> and the development of global markets in energy-efficient and</w:t>
      </w:r>
      <w:r w:rsidRPr="00091B35">
        <w:rPr>
          <w:bCs/>
          <w:sz w:val="12"/>
        </w:rPr>
        <w:t>¶</w:t>
      </w:r>
      <w:r w:rsidRPr="00091B35">
        <w:rPr>
          <w:b/>
          <w:bCs/>
          <w:u w:val="single"/>
        </w:rPr>
        <w:t xml:space="preserve"> clean energy technologies</w:t>
      </w:r>
      <w:r w:rsidRPr="00091B35">
        <w:rPr>
          <w:sz w:val="14"/>
        </w:rPr>
        <w:t xml:space="preserve">. </w:t>
      </w:r>
      <w:r w:rsidRPr="00091B35">
        <w:rPr>
          <w:b/>
          <w:bCs/>
          <w:u w:val="single"/>
        </w:rPr>
        <w:t>The ability of the United States to lead</w:t>
      </w:r>
      <w:r w:rsidRPr="00091B35">
        <w:rPr>
          <w:sz w:val="14"/>
        </w:rPr>
        <w:t>, however,</w:t>
      </w:r>
      <w:r w:rsidRPr="00091B35">
        <w:rPr>
          <w:sz w:val="12"/>
        </w:rPr>
        <w:t>¶</w:t>
      </w:r>
      <w:r w:rsidRPr="00091B35">
        <w:rPr>
          <w:sz w:val="14"/>
        </w:rPr>
        <w:t xml:space="preserve"> </w:t>
      </w:r>
      <w:r w:rsidRPr="00091B35">
        <w:rPr>
          <w:b/>
          <w:bCs/>
          <w:u w:val="single"/>
        </w:rPr>
        <w:t>will depend on domestic action-on whether it will undertake on a</w:t>
      </w:r>
      <w:r w:rsidRPr="00091B35">
        <w:rPr>
          <w:bCs/>
          <w:sz w:val="12"/>
        </w:rPr>
        <w:t>¶</w:t>
      </w:r>
      <w:r w:rsidRPr="00091B35">
        <w:rPr>
          <w:b/>
          <w:bCs/>
          <w:u w:val="single"/>
        </w:rPr>
        <w:t xml:space="preserve"> national basis a systematic strategy to price carbon and curb emissions</w:t>
      </w:r>
      <w:r w:rsidRPr="00091B35">
        <w:rPr>
          <w:sz w:val="14"/>
        </w:rPr>
        <w:t>. If</w:t>
      </w:r>
      <w:r w:rsidRPr="00091B35">
        <w:rPr>
          <w:sz w:val="12"/>
        </w:rPr>
        <w:t>¶</w:t>
      </w:r>
      <w:r w:rsidRPr="00091B35">
        <w:rPr>
          <w:sz w:val="14"/>
        </w:rPr>
        <w:t xml:space="preserve"> it does the scale and importance of the U.S. market can be a driver for</w:t>
      </w:r>
      <w:r w:rsidRPr="00091B35">
        <w:rPr>
          <w:sz w:val="12"/>
        </w:rPr>
        <w:t>¶</w:t>
      </w:r>
      <w:r w:rsidRPr="00091B35">
        <w:rPr>
          <w:sz w:val="14"/>
        </w:rPr>
        <w:t xml:space="preserve"> global change. </w:t>
      </w:r>
      <w:r w:rsidRPr="00091B35">
        <w:rPr>
          <w:b/>
          <w:bCs/>
          <w:u w:val="single"/>
        </w:rPr>
        <w:t>If it fails to act, then the United States will find that over</w:t>
      </w:r>
      <w:r w:rsidRPr="00091B35">
        <w:rPr>
          <w:bCs/>
          <w:sz w:val="12"/>
        </w:rPr>
        <w:t>¶</w:t>
      </w:r>
      <w:r w:rsidRPr="00091B35">
        <w:rPr>
          <w:b/>
          <w:bCs/>
          <w:u w:val="single"/>
        </w:rPr>
        <w:t xml:space="preserve"> time the opportunity for leadership to curb climate change will be replaced</w:t>
      </w:r>
      <w:r w:rsidRPr="00091B35">
        <w:rPr>
          <w:bCs/>
          <w:sz w:val="12"/>
        </w:rPr>
        <w:t>¶</w:t>
      </w:r>
      <w:r w:rsidRPr="00091B35">
        <w:rPr>
          <w:b/>
          <w:bCs/>
          <w:u w:val="single"/>
        </w:rPr>
        <w:t xml:space="preserve"> by the need for crisis management as localized wars, migration, poverty,</w:t>
      </w:r>
      <w:r w:rsidRPr="00091B35">
        <w:rPr>
          <w:bCs/>
          <w:sz w:val="12"/>
        </w:rPr>
        <w:t>¶</w:t>
      </w:r>
      <w:r w:rsidRPr="00091B35">
        <w:rPr>
          <w:b/>
          <w:bCs/>
          <w:u w:val="single"/>
        </w:rPr>
        <w:t xml:space="preserve"> and humanitarian catastrophes increasingly absorb international attention</w:t>
      </w:r>
      <w:r w:rsidRPr="00091B35">
        <w:rPr>
          <w:bCs/>
          <w:sz w:val="12"/>
        </w:rPr>
        <w:t>¶</w:t>
      </w:r>
      <w:r w:rsidRPr="00091B35">
        <w:rPr>
          <w:b/>
          <w:bCs/>
          <w:u w:val="single"/>
        </w:rPr>
        <w:t xml:space="preserve"> and resources.</w:t>
      </w:r>
      <w:r w:rsidRPr="00091B35">
        <w:rPr>
          <w:sz w:val="14"/>
        </w:rPr>
        <w:t xml:space="preserve"> Eventually</w:t>
      </w:r>
      <w:r w:rsidRPr="00091B35">
        <w:rPr>
          <w:b/>
          <w:bCs/>
          <w:u w:val="single"/>
        </w:rPr>
        <w:t>, its failure to act will come back to U.S.</w:t>
      </w:r>
      <w:r w:rsidRPr="00091B35">
        <w:rPr>
          <w:bCs/>
          <w:sz w:val="12"/>
        </w:rPr>
        <w:t>¶</w:t>
      </w:r>
      <w:r w:rsidRPr="00091B35">
        <w:rPr>
          <w:b/>
          <w:bCs/>
          <w:u w:val="single"/>
        </w:rPr>
        <w:t xml:space="preserve"> borders in a way that will make the Katrina disaster seem relatively tame.</w:t>
      </w:r>
    </w:p>
    <w:p w:rsidR="00241A6D" w:rsidRPr="00241A6D" w:rsidRDefault="00241A6D" w:rsidP="00241A6D"/>
    <w:p w:rsidR="00106F8E" w:rsidRDefault="00106F8E" w:rsidP="00106F8E">
      <w:pPr>
        <w:pStyle w:val="Heading2"/>
      </w:pPr>
      <w:bookmarkStart w:id="34" w:name="_Toc391753459"/>
      <w:r w:rsidRPr="00106F8E">
        <w:lastRenderedPageBreak/>
        <w:t>Probability</w:t>
      </w:r>
      <w:bookmarkEnd w:id="34"/>
      <w:r w:rsidRPr="00106F8E">
        <w:t xml:space="preserve"> </w:t>
      </w:r>
    </w:p>
    <w:p w:rsidR="00106F8E" w:rsidRDefault="00106F8E" w:rsidP="00106F8E">
      <w:pPr>
        <w:pStyle w:val="Heading4"/>
        <w:rPr>
          <w:rFonts w:eastAsia="Times New Roman"/>
          <w:lang w:val="en"/>
        </w:rPr>
      </w:pPr>
      <w:r>
        <w:rPr>
          <w:rFonts w:eastAsia="Times New Roman"/>
          <w:lang w:val="en"/>
        </w:rPr>
        <w:t>Global Warming is the most likely cause of the next mass extinction</w:t>
      </w:r>
    </w:p>
    <w:p w:rsidR="00106F8E" w:rsidRPr="009D67EA" w:rsidRDefault="00106F8E" w:rsidP="00106F8E">
      <w:pPr>
        <w:rPr>
          <w:lang w:val="en"/>
        </w:rPr>
      </w:pPr>
    </w:p>
    <w:p w:rsidR="00106F8E" w:rsidRPr="009D67EA" w:rsidRDefault="00106F8E" w:rsidP="00106F8E">
      <w:r w:rsidRPr="003514CE">
        <w:t>Meates , 13’</w:t>
      </w:r>
      <w:r>
        <w:rPr>
          <w:rFonts w:ascii="Times New Roman" w:eastAsia="Times New Roman" w:hAnsi="Times New Roman" w:cs="Times New Roman"/>
          <w:sz w:val="24"/>
          <w:szCs w:val="24"/>
          <w:lang w:val="en"/>
        </w:rPr>
        <w:t xml:space="preserve"> </w:t>
      </w:r>
      <w:r w:rsidRPr="0044003F">
        <w:rPr>
          <w:rFonts w:ascii="Times New Roman" w:eastAsia="Times New Roman" w:hAnsi="Times New Roman" w:cs="Times New Roman"/>
          <w:sz w:val="24"/>
          <w:szCs w:val="24"/>
          <w:lang w:val="en"/>
        </w:rPr>
        <w:t>(</w:t>
      </w:r>
      <w:r w:rsidRPr="006E781D">
        <w:rPr>
          <w:rFonts w:ascii="Times New Roman" w:eastAsia="Times New Roman" w:hAnsi="Times New Roman" w:cs="Times New Roman"/>
          <w:sz w:val="24"/>
          <w:szCs w:val="24"/>
          <w:lang w:val="en"/>
        </w:rPr>
        <w:t>Megan Meates</w:t>
      </w:r>
      <w:r>
        <w:rPr>
          <w:rFonts w:ascii="Times New Roman" w:eastAsia="Times New Roman" w:hAnsi="Times New Roman" w:cs="Times New Roman"/>
          <w:sz w:val="24"/>
          <w:szCs w:val="24"/>
          <w:lang w:val="en"/>
        </w:rPr>
        <w:t>,</w:t>
      </w:r>
      <w:r w:rsidRPr="006E781D">
        <w:rPr>
          <w:rFonts w:ascii="Times New Roman" w:eastAsia="Times New Roman" w:hAnsi="Times New Roman" w:cs="Times New Roman"/>
          <w:sz w:val="24"/>
          <w:szCs w:val="24"/>
          <w:lang w:val="en"/>
        </w:rPr>
        <w:t xml:space="preserve"> </w:t>
      </w:r>
      <w:r w:rsidRPr="006E781D">
        <w:rPr>
          <w:lang w:val="en"/>
        </w:rPr>
        <w:t>Public Relations and Communication Consultant at Curtin University, author, December 11</w:t>
      </w:r>
      <w:r w:rsidRPr="006E781D">
        <w:rPr>
          <w:vertAlign w:val="superscript"/>
          <w:lang w:val="en"/>
        </w:rPr>
        <w:t>th</w:t>
      </w:r>
      <w:r w:rsidRPr="006E781D">
        <w:rPr>
          <w:lang w:val="en"/>
        </w:rPr>
        <w:t xml:space="preserve"> 2013,</w:t>
      </w:r>
      <w:r w:rsidRPr="006E781D">
        <w:t xml:space="preserve"> </w:t>
      </w:r>
      <w:r w:rsidRPr="006E781D">
        <w:rPr>
          <w:lang w:val="en"/>
        </w:rPr>
        <w:t>http://www.reportingclimatescience.com/news-</w:t>
      </w:r>
      <w:r w:rsidRPr="009D67EA">
        <w:t>stories/article/does-global-warming-cause-mass-extinctions.html,GS)</w:t>
      </w:r>
    </w:p>
    <w:p w:rsidR="00106F8E" w:rsidRPr="0044003F" w:rsidRDefault="00106F8E" w:rsidP="00106F8E">
      <w:pPr>
        <w:rPr>
          <w:rStyle w:val="StyleBoldUnderline"/>
          <w:sz w:val="24"/>
          <w:szCs w:val="24"/>
          <w:lang w:val="en"/>
        </w:rPr>
      </w:pPr>
      <w:r w:rsidRPr="009D67EA">
        <w:t>Researchers have</w:t>
      </w:r>
      <w:r w:rsidRPr="0044003F">
        <w:rPr>
          <w:rStyle w:val="StyleBoldUnderline"/>
          <w:sz w:val="24"/>
          <w:szCs w:val="24"/>
          <w:lang w:val="en"/>
        </w:rPr>
        <w:t xml:space="preserve"> discovered two of Earth’s ancient mass extinctions wiped out life on the planet in a similar way to one another and that both were associated with global warming conditions. </w:t>
      </w:r>
      <w:r w:rsidRPr="0072476A">
        <w:rPr>
          <w:rFonts w:ascii="Times New Roman" w:eastAsia="Times New Roman" w:hAnsi="Times New Roman" w:cs="Times New Roman"/>
          <w:sz w:val="16"/>
          <w:szCs w:val="24"/>
          <w:lang w:val="en"/>
        </w:rPr>
        <w:t>Research led by Curtin University in Perth, Western Australia, and published in Geology, demonstrated the cascade of events during the fourth largest extinction, at the end of the Triassic period 200 million years ago, were remarkably similar to those of the largest extinction that occurred at the end of the Permian 250 million years ago.</w:t>
      </w:r>
      <w:r w:rsidRPr="0044003F">
        <w:rPr>
          <w:rStyle w:val="StyleBoldUnderline"/>
          <w:sz w:val="24"/>
          <w:szCs w:val="24"/>
          <w:lang w:val="en"/>
        </w:rPr>
        <w:t xml:space="preserve">The research suggests perhaps all global warming-related mass extinctions show similar patterns of change. </w:t>
      </w:r>
      <w:r w:rsidRPr="0072476A">
        <w:rPr>
          <w:rFonts w:ascii="Times New Roman" w:eastAsia="Times New Roman" w:hAnsi="Times New Roman" w:cs="Times New Roman"/>
          <w:sz w:val="16"/>
          <w:szCs w:val="24"/>
          <w:lang w:val="en"/>
        </w:rPr>
        <w:t xml:space="preserve">From rock samples collected by colleagues in Plymouth University, lead scientists Professor Kliti Grice, Director of the WA Organic and Isotope Geochemistry Centre (WA-OIGC) program and Dr Caroline Jaraula and Dr Pierre Le Metayer, Research Fellows of the WA-OIGC program from Curtin, discovered and examined molecular fossils of land plants, algae and green sulfur bacteria (known as Chlorobi).Alongside their international research team, </w:t>
      </w:r>
      <w:r w:rsidRPr="0044003F">
        <w:rPr>
          <w:rStyle w:val="StyleBoldUnderline"/>
          <w:sz w:val="24"/>
          <w:szCs w:val="24"/>
          <w:lang w:val="en"/>
        </w:rPr>
        <w:t>they were able to determine the oceanic and atmospheric conditions that caused the end-Triassic extinction 200 million years ago.“Back then, the world’s continents were being pulled apart to create what is now the Atlantic Ocean. This event was accompanied by frequent, massive volcanic eruptions that injected great quantities of CO2 into atmosphere, estimated at four times higher than today’s levels based on plant physiology,</w:t>
      </w:r>
      <w:r w:rsidRPr="0072476A">
        <w:rPr>
          <w:rFonts w:ascii="Times New Roman" w:eastAsia="Times New Roman" w:hAnsi="Times New Roman" w:cs="Times New Roman"/>
          <w:sz w:val="16"/>
          <w:szCs w:val="24"/>
          <w:lang w:val="en"/>
        </w:rPr>
        <w:t>” Professor Grice said.</w:t>
      </w:r>
      <w:r w:rsidRPr="0044003F">
        <w:rPr>
          <w:rStyle w:val="StyleBoldUnderline"/>
          <w:sz w:val="24"/>
          <w:szCs w:val="24"/>
          <w:lang w:val="en"/>
        </w:rPr>
        <w:t>The high CO2 levels triggered global warming; leading to a cascade of atmospheric and oceanic changes that were very similar to those that we found had caused the largest mass extinction, which happened 50 million years prior to this one.</w:t>
      </w:r>
      <w:r w:rsidRPr="0072476A">
        <w:rPr>
          <w:rFonts w:ascii="Times New Roman" w:eastAsia="Times New Roman" w:hAnsi="Times New Roman" w:cs="Times New Roman"/>
          <w:sz w:val="16"/>
          <w:szCs w:val="24"/>
          <w:lang w:val="en"/>
        </w:rPr>
        <w:t xml:space="preserve"> </w:t>
      </w:r>
      <w:r w:rsidRPr="0044003F">
        <w:rPr>
          <w:rStyle w:val="Emphasis"/>
          <w:sz w:val="24"/>
          <w:szCs w:val="24"/>
          <w:lang w:val="en"/>
        </w:rPr>
        <w:t>Of the five mass extinctions to have ever occurred in the past 600 million years, four were associated with global warming.</w:t>
      </w:r>
      <w:r w:rsidRPr="0072476A">
        <w:rPr>
          <w:rFonts w:ascii="Times New Roman" w:eastAsia="Times New Roman" w:hAnsi="Times New Roman" w:cs="Times New Roman"/>
          <w:sz w:val="16"/>
          <w:szCs w:val="24"/>
          <w:lang w:val="en"/>
        </w:rPr>
        <w:t xml:space="preserve"> Our research suggests if two of these had similar processes operating, perhaps all other global warming-related extinctions do too, helping us understand more about Earth’s history.”Dr Jaraula said the research team looked at stable carbon isotopes of molecular fossils of plant waxes, algae and chlorobi before, during and after the extinction period.Professor Richard Twitchett of Plymouth University said the next step was to compare the results to changes in the fossil record of marine animals, to help understand how future marine extinctions are likely to occur. “Our study has provided a glimpse of how extinctions happen and their rates of change. </w:t>
      </w:r>
      <w:r w:rsidRPr="0044003F">
        <w:rPr>
          <w:rStyle w:val="StyleBoldUnderline"/>
          <w:sz w:val="24"/>
          <w:szCs w:val="24"/>
          <w:lang w:val="en"/>
        </w:rPr>
        <w:t>While ocean circulation and aspects of the carbon cycle will always be different, the general patterns of change can still be compared</w:t>
      </w:r>
      <w:r w:rsidRPr="0072476A">
        <w:rPr>
          <w:rFonts w:ascii="Times New Roman" w:eastAsia="Times New Roman" w:hAnsi="Times New Roman" w:cs="Times New Roman"/>
          <w:sz w:val="16"/>
          <w:szCs w:val="24"/>
          <w:lang w:val="en"/>
        </w:rPr>
        <w:t>,” Professor Michael Böttcher, of the Leibniz Institute for Baltic Sea Research, Germany, said. Professor Grice and her research colleagues previously determined the conditions of the largest extinction occurring at the end of the Permian, 250 million years ago in a report published in Science in 2005.The recently published research in Geology was carried out in conjunction with Plymouth University and Leibniz Institute for Baltic Sea Research, Germany. The research has been funded by the Australian Research Council under a QEII Discovery Fellowship awarded to Professor Grice and Professor Twitchett. Professor Grice has also recently been awarded a Discovery Outstanding Research Award to continue this research and investigate the recovery of the largest extinction events and their association with oil and gas resources on a global scale. The paper entitled “Elevated pCO2 leading to Late Triassic extinction, persistent photic zone euxinia, and rising sea levels” was published in Geology.</w:t>
      </w:r>
      <w:r w:rsidRPr="0044003F">
        <w:rPr>
          <w:rStyle w:val="Emphasis"/>
          <w:sz w:val="24"/>
          <w:szCs w:val="24"/>
          <w:lang w:val="en"/>
        </w:rPr>
        <w:t>The Late Triassic mass extinction event is the most severe global warming-related crisis to have affected important extant marine grou</w:t>
      </w:r>
      <w:r w:rsidRPr="0044003F">
        <w:rPr>
          <w:rStyle w:val="Emphasis"/>
          <w:sz w:val="24"/>
          <w:szCs w:val="24"/>
        </w:rPr>
        <w:t>ps such as scleractinian corals</w:t>
      </w:r>
      <w:r w:rsidRPr="0072476A">
        <w:rPr>
          <w:rFonts w:ascii="Times New Roman" w:eastAsia="Times New Roman" w:hAnsi="Times New Roman" w:cs="Times New Roman"/>
          <w:sz w:val="16"/>
          <w:szCs w:val="24"/>
          <w:lang w:val="en"/>
        </w:rPr>
        <w:t xml:space="preserve">. and offers potential insights into climate change scenarios. Here we present evidence from Chlorobi-derived biomarkers of episodic and persistent photic zone euxinia. From biomarkers and stable carbon isotopes, we present evidence of rapid mixing of atmospheric and oceanic carbon reservoirs. Global versus regional trends are resolved in kerogen organic matter type, carbonate δ13C, and bulk and pyrite δ34S. This suite of data demonstrates for the first time a comprehensive organic and stable isotope geochemical reconstruction of events leading up to the Late Triassic extinction event and its aftermath. </w:t>
      </w:r>
      <w:r w:rsidRPr="0044003F">
        <w:rPr>
          <w:rStyle w:val="StyleBoldUnderline"/>
          <w:sz w:val="24"/>
          <w:szCs w:val="24"/>
          <w:lang w:val="en"/>
        </w:rPr>
        <w:t>The cascade of events prior to, during, and after the extinction is remarkably similar to those reported for the Late Permian extinction, the largest extinction event of the Phanerozoic.</w:t>
      </w:r>
      <w:r w:rsidRPr="0072476A">
        <w:rPr>
          <w:rFonts w:ascii="Times New Roman" w:eastAsia="Times New Roman" w:hAnsi="Times New Roman" w:cs="Times New Roman"/>
          <w:sz w:val="16"/>
          <w:szCs w:val="24"/>
          <w:lang w:val="en"/>
        </w:rPr>
        <w:t xml:space="preserve"> </w:t>
      </w:r>
      <w:r w:rsidRPr="0044003F">
        <w:rPr>
          <w:rStyle w:val="StyleBoldUnderline"/>
          <w:sz w:val="24"/>
          <w:szCs w:val="24"/>
          <w:lang w:val="en"/>
        </w:rPr>
        <w:t xml:space="preserve">We predict that similar conditions will have </w:t>
      </w:r>
      <w:r w:rsidRPr="0044003F">
        <w:rPr>
          <w:rStyle w:val="StyleBoldUnderline"/>
          <w:sz w:val="24"/>
          <w:szCs w:val="24"/>
          <w:lang w:val="en"/>
        </w:rPr>
        <w:lastRenderedPageBreak/>
        <w:t xml:space="preserve">occurred during all past episodes of rapid global warming and biotic crisis that are associated with similar rises in pCO2. </w:t>
      </w:r>
    </w:p>
    <w:p w:rsidR="00E0761F" w:rsidRDefault="00E0761F" w:rsidP="00E0761F">
      <w:pPr>
        <w:rPr>
          <w:rStyle w:val="StyleStyleBold12pt"/>
          <w:b w:val="0"/>
          <w:sz w:val="22"/>
        </w:rPr>
      </w:pPr>
    </w:p>
    <w:p w:rsidR="00106F8E" w:rsidRDefault="00106F8E" w:rsidP="00106F8E">
      <w:pPr>
        <w:pStyle w:val="Heading4"/>
        <w:rPr>
          <w:rStyle w:val="StyleStyleBold12pt"/>
          <w:b/>
          <w:sz w:val="22"/>
        </w:rPr>
      </w:pPr>
      <w:r>
        <w:rPr>
          <w:rStyle w:val="StyleStyleBold12pt"/>
          <w:b/>
          <w:sz w:val="22"/>
        </w:rPr>
        <w:t>Prefer our lower magnitude, higher probability impacts – starvation, death by wildfire and heat waves, disease, and food shortages.</w:t>
      </w:r>
    </w:p>
    <w:p w:rsidR="00106F8E" w:rsidRDefault="00106F8E" w:rsidP="00106F8E"/>
    <w:p w:rsidR="00106F8E" w:rsidRDefault="00106F8E" w:rsidP="00106F8E">
      <w:pPr>
        <w:rPr>
          <w:b/>
          <w:bCs/>
          <w:iCs/>
          <w:sz w:val="24"/>
          <w:szCs w:val="24"/>
        </w:rPr>
      </w:pPr>
      <w:r w:rsidRPr="00536479">
        <w:rPr>
          <w:b/>
          <w:bCs/>
          <w:iCs/>
          <w:sz w:val="24"/>
          <w:szCs w:val="24"/>
        </w:rPr>
        <w:t xml:space="preserve">Multiple Impacts of Global Warming </w:t>
      </w:r>
    </w:p>
    <w:p w:rsidR="00106F8E" w:rsidRPr="00536479" w:rsidRDefault="00106F8E" w:rsidP="00106F8E">
      <w:pPr>
        <w:rPr>
          <w:b/>
          <w:bCs/>
          <w:iCs/>
          <w:vanish/>
          <w:sz w:val="24"/>
          <w:szCs w:val="24"/>
        </w:rPr>
      </w:pPr>
      <w:r w:rsidRPr="00536479">
        <w:rPr>
          <w:b/>
          <w:bCs/>
          <w:iCs/>
          <w:vanish/>
          <w:sz w:val="24"/>
          <w:szCs w:val="24"/>
        </w:rPr>
        <w:t>« previous</w:t>
      </w:r>
    </w:p>
    <w:p w:rsidR="00106F8E" w:rsidRPr="00536479" w:rsidRDefault="00106F8E" w:rsidP="00106F8E">
      <w:pPr>
        <w:rPr>
          <w:b/>
          <w:bCs/>
          <w:iCs/>
          <w:vanish/>
          <w:sz w:val="24"/>
          <w:szCs w:val="24"/>
        </w:rPr>
      </w:pPr>
      <w:r w:rsidRPr="00536479">
        <w:rPr>
          <w:b/>
          <w:bCs/>
          <w:iCs/>
          <w:vanish/>
          <w:sz w:val="24"/>
          <w:szCs w:val="24"/>
        </w:rPr>
        <w:t>1 of 12</w:t>
      </w:r>
    </w:p>
    <w:p w:rsidR="00106F8E" w:rsidRPr="00536479" w:rsidRDefault="00106F8E" w:rsidP="00106F8E">
      <w:pPr>
        <w:rPr>
          <w:b/>
          <w:bCs/>
          <w:iCs/>
          <w:vanish/>
          <w:sz w:val="24"/>
          <w:szCs w:val="24"/>
        </w:rPr>
      </w:pPr>
      <w:r w:rsidRPr="00536479">
        <w:rPr>
          <w:b/>
          <w:bCs/>
          <w:iCs/>
          <w:vanish/>
          <w:sz w:val="24"/>
          <w:szCs w:val="24"/>
        </w:rPr>
        <w:t>next »</w:t>
      </w:r>
    </w:p>
    <w:p w:rsidR="00106F8E" w:rsidRPr="00536479" w:rsidRDefault="00106F8E" w:rsidP="00106F8E">
      <w:pPr>
        <w:rPr>
          <w:b/>
          <w:bCs/>
          <w:iCs/>
          <w:sz w:val="24"/>
          <w:szCs w:val="24"/>
        </w:rPr>
      </w:pPr>
    </w:p>
    <w:p w:rsidR="00106F8E" w:rsidRPr="00536479" w:rsidRDefault="001E0622" w:rsidP="00106F8E">
      <w:pPr>
        <w:rPr>
          <w:sz w:val="24"/>
          <w:szCs w:val="24"/>
        </w:rPr>
      </w:pPr>
      <w:hyperlink w:history="1">
        <w:r w:rsidR="00106F8E" w:rsidRPr="00536479">
          <w:rPr>
            <w:rStyle w:val="Hyperlink"/>
            <w:b/>
            <w:bCs/>
            <w:iCs/>
            <w:sz w:val="24"/>
            <w:szCs w:val="24"/>
          </w:rPr>
          <w:t xml:space="preserve"> Trimarchi</w:t>
        </w:r>
      </w:hyperlink>
      <w:r w:rsidR="00106F8E" w:rsidRPr="00536479">
        <w:rPr>
          <w:b/>
          <w:bCs/>
          <w:iCs/>
          <w:sz w:val="24"/>
          <w:szCs w:val="24"/>
        </w:rPr>
        <w:t xml:space="preserve"> 12’</w:t>
      </w:r>
      <w:r w:rsidR="00106F8E" w:rsidRPr="00536479">
        <w:rPr>
          <w:sz w:val="24"/>
          <w:szCs w:val="24"/>
        </w:rPr>
        <w:t xml:space="preserve"> </w:t>
      </w:r>
      <w:r w:rsidR="00106F8E" w:rsidRPr="00536479">
        <w:t>(</w:t>
      </w:r>
      <w:bookmarkStart w:id="35" w:name="colenso"/>
      <w:bookmarkEnd w:id="35"/>
      <w:r w:rsidR="00106F8E" w:rsidRPr="00536479">
        <w:rPr>
          <w:bCs/>
          <w:lang w:val="en"/>
        </w:rPr>
        <w:t>Maria Trimarchi is Contributing Writer</w:t>
      </w:r>
      <w:r w:rsidR="00106F8E" w:rsidRPr="00536479">
        <w:rPr>
          <w:b/>
          <w:lang w:val="en"/>
        </w:rPr>
        <w:t xml:space="preserve"> </w:t>
      </w:r>
      <w:r w:rsidR="00106F8E" w:rsidRPr="00536479">
        <w:rPr>
          <w:lang w:val="en"/>
        </w:rPr>
        <w:t>for how stuff works.com and holds a bachelor's degree in English from Skidmore College.)</w:t>
      </w:r>
      <w:r w:rsidR="00106F8E" w:rsidRPr="00536479">
        <w:rPr>
          <w:b/>
          <w:bCs/>
          <w:lang w:val="en"/>
        </w:rPr>
        <w:t xml:space="preserve"> </w:t>
      </w:r>
      <w:r w:rsidR="00106F8E" w:rsidRPr="00536479">
        <w:rPr>
          <w:lang w:val="en"/>
        </w:rPr>
        <w:t xml:space="preserve">2012/05 </w:t>
      </w:r>
      <w:hyperlink r:id="rId55" w:history="1">
        <w:r w:rsidR="00106F8E" w:rsidRPr="00536479">
          <w:rPr>
            <w:rStyle w:val="Hyperlink"/>
            <w:lang w:val="en"/>
          </w:rPr>
          <w:t>http://www.discovery.com/tv-shows/curiosity/topics/worst-effects-global-warming.htm</w:t>
        </w:r>
      </w:hyperlink>
      <w:r w:rsidR="00106F8E" w:rsidRPr="00536479">
        <w:rPr>
          <w:lang w:val="en"/>
        </w:rPr>
        <w:t xml:space="preserve">, </w:t>
      </w:r>
      <w:r w:rsidR="00106F8E" w:rsidRPr="00536479">
        <w:t>Top 10 Worst Effects of Global Warming, discovery.com</w:t>
      </w:r>
      <w:r w:rsidR="00106F8E">
        <w:t>)</w:t>
      </w:r>
    </w:p>
    <w:p w:rsidR="00106F8E" w:rsidRDefault="00106F8E" w:rsidP="00106F8E">
      <w:pPr>
        <w:rPr>
          <w:sz w:val="16"/>
          <w:szCs w:val="24"/>
        </w:rPr>
      </w:pPr>
      <w:r w:rsidRPr="00536479">
        <w:rPr>
          <w:sz w:val="16"/>
          <w:szCs w:val="24"/>
        </w:rPr>
        <w:t xml:space="preserve">Global warming is the long-term, cumulative effect that </w:t>
      </w:r>
      <w:r w:rsidRPr="00536479">
        <w:rPr>
          <w:bCs/>
          <w:sz w:val="16"/>
          <w:szCs w:val="24"/>
        </w:rPr>
        <w:t>greenhouse gases</w:t>
      </w:r>
      <w:r w:rsidRPr="00536479">
        <w:rPr>
          <w:sz w:val="16"/>
          <w:szCs w:val="24"/>
        </w:rPr>
        <w:t xml:space="preserve">, primarily carbon dioxide and methane, have on </w:t>
      </w:r>
      <w:hyperlink r:id="rId56" w:history="1">
        <w:r w:rsidRPr="00536479">
          <w:rPr>
            <w:rStyle w:val="Hyperlink"/>
            <w:sz w:val="16"/>
            <w:szCs w:val="24"/>
          </w:rPr>
          <w:t>Earth's</w:t>
        </w:r>
      </w:hyperlink>
      <w:r w:rsidRPr="00536479">
        <w:rPr>
          <w:sz w:val="16"/>
          <w:szCs w:val="24"/>
        </w:rPr>
        <w:t xml:space="preserve"> temperature when they build up in the atmosphere and trap the </w:t>
      </w:r>
      <w:hyperlink r:id="rId57" w:history="1">
        <w:r w:rsidRPr="00536479">
          <w:rPr>
            <w:rStyle w:val="Hyperlink"/>
            <w:sz w:val="16"/>
            <w:szCs w:val="24"/>
          </w:rPr>
          <w:t>sun's</w:t>
        </w:r>
      </w:hyperlink>
      <w:r w:rsidRPr="00536479">
        <w:rPr>
          <w:sz w:val="16"/>
          <w:szCs w:val="24"/>
        </w:rPr>
        <w:t xml:space="preserve"> heat. It's also a hotly debated topic. Some wonder if it's really happening and, if it's real, is it the fault of human actions, natural causes or both? When we talk about global warming, we're not talking about how this summer's temperatures were hotter than last year's. Instead, we're talking about </w:t>
      </w:r>
      <w:r w:rsidRPr="00536479">
        <w:rPr>
          <w:bCs/>
          <w:sz w:val="16"/>
          <w:szCs w:val="24"/>
        </w:rPr>
        <w:t>climate change</w:t>
      </w:r>
      <w:r w:rsidRPr="00536479">
        <w:rPr>
          <w:sz w:val="16"/>
          <w:szCs w:val="24"/>
        </w:rPr>
        <w:t xml:space="preserve">, changes that happen to our environment, atmosphere and </w:t>
      </w:r>
      <w:hyperlink r:id="rId58" w:history="1">
        <w:r w:rsidRPr="00536479">
          <w:rPr>
            <w:rStyle w:val="Hyperlink"/>
            <w:sz w:val="16"/>
            <w:szCs w:val="24"/>
          </w:rPr>
          <w:t>weather</w:t>
        </w:r>
      </w:hyperlink>
      <w:r w:rsidRPr="00536479">
        <w:rPr>
          <w:sz w:val="16"/>
          <w:szCs w:val="24"/>
        </w:rPr>
        <w:t xml:space="preserve"> over time. Think decades, not seasons. The term global warming itself is a bit deceptive because it implies we should expect things to get hotter -- not necessarily stormier, drier and even, in some instances, colder. Climate change impacts the </w:t>
      </w:r>
      <w:r w:rsidRPr="00536479">
        <w:rPr>
          <w:bCs/>
          <w:sz w:val="16"/>
          <w:szCs w:val="24"/>
        </w:rPr>
        <w:t>hydrology</w:t>
      </w:r>
      <w:r w:rsidRPr="00536479">
        <w:rPr>
          <w:sz w:val="16"/>
          <w:szCs w:val="24"/>
        </w:rPr>
        <w:t xml:space="preserve"> and </w:t>
      </w:r>
      <w:r w:rsidRPr="00536479">
        <w:rPr>
          <w:bCs/>
          <w:sz w:val="16"/>
          <w:szCs w:val="24"/>
        </w:rPr>
        <w:t>biology</w:t>
      </w:r>
      <w:r w:rsidRPr="00536479">
        <w:rPr>
          <w:sz w:val="16"/>
          <w:szCs w:val="24"/>
        </w:rPr>
        <w:t xml:space="preserve"> of the planet -- everything, including winds, rains and temperature, is linked. Scientists have ob</w:t>
      </w:r>
      <w:r w:rsidRPr="00536479">
        <w:rPr>
          <w:sz w:val="16"/>
          <w:szCs w:val="24"/>
        </w:rPr>
        <w:softHyphen/>
        <w:t xml:space="preserve">served that the Earth's climate has a long history of variability, from the cold climes of the Ice Age to temperatures as hot as an Easy-Bake oven. These changes are sometimes noted over a few decades and sometimes stretch over thousands of years. What can we expect from a planet undergoing climate changes? Scientists studying our climate have been able to observe and measure changes happening around us. For example, mountain glaciers are smaller now than they were 150 years ago, and in the last 100 years, the average global temperature has increased by roughly 1.4 degrees F (0.8 degrees C) [source: </w:t>
      </w:r>
      <w:hyperlink r:id="rId59" w:history="1">
        <w:r w:rsidRPr="00536479">
          <w:rPr>
            <w:rStyle w:val="Hyperlink"/>
            <w:sz w:val="16"/>
            <w:szCs w:val="24"/>
          </w:rPr>
          <w:t>EPA</w:t>
        </w:r>
      </w:hyperlink>
      <w:r w:rsidRPr="00536479">
        <w:rPr>
          <w:sz w:val="16"/>
          <w:szCs w:val="24"/>
        </w:rPr>
        <w:t xml:space="preserve">]. </w:t>
      </w:r>
      <w:r w:rsidRPr="00536479">
        <w:rPr>
          <w:bCs/>
          <w:sz w:val="16"/>
          <w:szCs w:val="24"/>
        </w:rPr>
        <w:t>Computer modeling</w:t>
      </w:r>
      <w:r w:rsidRPr="00536479">
        <w:rPr>
          <w:sz w:val="16"/>
          <w:szCs w:val="24"/>
        </w:rPr>
        <w:t xml:space="preserve"> allows scientists to predict what could happen if the climate pattern continues on its current course, projecting, for instance, that temperatures could rise an average of 2 to 11.5 degrees F (1.1 to 6.4 degrees C) by the end of the 21st century [source: </w:t>
      </w:r>
      <w:hyperlink r:id="rId60" w:history="1">
        <w:r w:rsidRPr="00536479">
          <w:rPr>
            <w:rStyle w:val="Hyperlink"/>
            <w:sz w:val="16"/>
            <w:szCs w:val="24"/>
          </w:rPr>
          <w:t>EPA</w:t>
        </w:r>
      </w:hyperlink>
      <w:r w:rsidRPr="00536479">
        <w:rPr>
          <w:sz w:val="16"/>
          <w:szCs w:val="24"/>
        </w:rPr>
        <w:t xml:space="preserve">]. In this article, we'll look at 10 of the worst effects of climate change, including some immediate effects observed and some hypothesized through climate modeling. Global warming isn't just about things getting hotter -- other changes can occur, including stormier, drier and even, in some instances, colder conditions. </w:t>
      </w:r>
      <w:r w:rsidRPr="00536479">
        <w:rPr>
          <w:bCs/>
          <w:sz w:val="16"/>
          <w:szCs w:val="24"/>
        </w:rPr>
        <w:t xml:space="preserve">Rising Sea Level </w:t>
      </w:r>
      <w:hyperlink r:id="rId61" w:history="1">
        <w:r w:rsidRPr="00536479">
          <w:rPr>
            <w:rStyle w:val="Hyperlink"/>
            <w:sz w:val="16"/>
            <w:szCs w:val="24"/>
          </w:rPr>
          <w:t>Earth's</w:t>
        </w:r>
      </w:hyperlink>
      <w:r w:rsidRPr="00536479">
        <w:rPr>
          <w:sz w:val="16"/>
          <w:szCs w:val="24"/>
        </w:rPr>
        <w:t xml:space="preserve"> hotter temperature doesn't necessarily mean the Miami lifestyle is moving to the Arctic, but it does mean rising sea levels. How are hotter temperatures linked to rising </w:t>
      </w:r>
      <w:hyperlink r:id="rId62" w:history="1">
        <w:r w:rsidRPr="00536479">
          <w:rPr>
            <w:rStyle w:val="Hyperlink"/>
            <w:sz w:val="16"/>
            <w:szCs w:val="24"/>
          </w:rPr>
          <w:t>waters</w:t>
        </w:r>
      </w:hyperlink>
      <w:r w:rsidRPr="00536479">
        <w:rPr>
          <w:sz w:val="16"/>
          <w:szCs w:val="24"/>
        </w:rPr>
        <w:t xml:space="preserve">? </w:t>
      </w:r>
      <w:r w:rsidRPr="00536479">
        <w:rPr>
          <w:b/>
          <w:bCs/>
          <w:sz w:val="24"/>
          <w:szCs w:val="24"/>
          <w:u w:val="single"/>
        </w:rPr>
        <w:t xml:space="preserve">Hotter temperatures mean ice -- </w:t>
      </w:r>
      <w:hyperlink r:id="rId63" w:history="1">
        <w:r w:rsidRPr="00536479">
          <w:rPr>
            <w:rStyle w:val="Hyperlink"/>
            <w:b/>
            <w:bCs/>
            <w:sz w:val="16"/>
            <w:szCs w:val="24"/>
          </w:rPr>
          <w:t>glaciers</w:t>
        </w:r>
      </w:hyperlink>
      <w:r w:rsidRPr="00536479">
        <w:rPr>
          <w:b/>
          <w:bCs/>
          <w:sz w:val="24"/>
          <w:szCs w:val="24"/>
          <w:u w:val="single"/>
        </w:rPr>
        <w:t>, sea ice and polar ice sheets -- is melting, increasing the amount of water in the world's seas and oceans</w:t>
      </w:r>
      <w:r w:rsidRPr="00536479">
        <w:rPr>
          <w:sz w:val="16"/>
          <w:szCs w:val="24"/>
        </w:rPr>
        <w:t xml:space="preserve">. Scientists are able to measure that melt water from </w:t>
      </w:r>
      <w:hyperlink r:id="rId64" w:history="1">
        <w:r w:rsidRPr="00536479">
          <w:rPr>
            <w:rStyle w:val="Hyperlink"/>
            <w:sz w:val="16"/>
            <w:szCs w:val="24"/>
          </w:rPr>
          <w:t>Greenland's</w:t>
        </w:r>
      </w:hyperlink>
      <w:r w:rsidRPr="00536479">
        <w:rPr>
          <w:sz w:val="16"/>
          <w:szCs w:val="24"/>
        </w:rPr>
        <w:t xml:space="preserve"> ice cap directly impacts people in the </w:t>
      </w:r>
      <w:hyperlink r:id="rId65" w:history="1">
        <w:r w:rsidRPr="00536479">
          <w:rPr>
            <w:rStyle w:val="Hyperlink"/>
            <w:sz w:val="16"/>
            <w:szCs w:val="24"/>
          </w:rPr>
          <w:t>United States</w:t>
        </w:r>
      </w:hyperlink>
      <w:r w:rsidRPr="00536479">
        <w:rPr>
          <w:sz w:val="16"/>
          <w:szCs w:val="24"/>
        </w:rPr>
        <w:t xml:space="preserve">: </w:t>
      </w:r>
      <w:r w:rsidRPr="00536479">
        <w:rPr>
          <w:b/>
          <w:bCs/>
          <w:sz w:val="24"/>
          <w:szCs w:val="24"/>
          <w:u w:val="single"/>
        </w:rPr>
        <w:t>The flow of the Colorado River has increased sixfold</w:t>
      </w:r>
      <w:r w:rsidRPr="00536479">
        <w:rPr>
          <w:sz w:val="16"/>
          <w:szCs w:val="24"/>
        </w:rPr>
        <w:t xml:space="preserve"> [source: </w:t>
      </w:r>
      <w:hyperlink r:id="rId66" w:history="1">
        <w:r w:rsidRPr="00536479">
          <w:rPr>
            <w:rStyle w:val="Hyperlink"/>
            <w:sz w:val="16"/>
            <w:szCs w:val="24"/>
          </w:rPr>
          <w:t>Scientific American</w:t>
        </w:r>
      </w:hyperlink>
      <w:r w:rsidRPr="00536479">
        <w:rPr>
          <w:sz w:val="16"/>
          <w:szCs w:val="24"/>
        </w:rPr>
        <w:t xml:space="preserve">]. And </w:t>
      </w:r>
      <w:r w:rsidRPr="00536479">
        <w:rPr>
          <w:b/>
          <w:bCs/>
          <w:sz w:val="24"/>
          <w:szCs w:val="24"/>
          <w:u w:val="single"/>
        </w:rPr>
        <w:t xml:space="preserve">scientists project that as the ice shelves on Greenland and </w:t>
      </w:r>
      <w:hyperlink r:id="rId67" w:history="1">
        <w:r w:rsidRPr="00536479">
          <w:rPr>
            <w:rStyle w:val="Hyperlink"/>
            <w:b/>
            <w:bCs/>
            <w:sz w:val="16"/>
            <w:szCs w:val="24"/>
          </w:rPr>
          <w:t>Antarctica</w:t>
        </w:r>
      </w:hyperlink>
      <w:r w:rsidRPr="00536479">
        <w:rPr>
          <w:b/>
          <w:bCs/>
          <w:sz w:val="24"/>
          <w:szCs w:val="24"/>
          <w:u w:val="single"/>
        </w:rPr>
        <w:t xml:space="preserve"> melt, sea levels could be more than 20 feet (6 meters) higher in 2100 than they are today</w:t>
      </w:r>
      <w:r w:rsidRPr="00536479">
        <w:rPr>
          <w:sz w:val="16"/>
          <w:szCs w:val="24"/>
        </w:rPr>
        <w:t xml:space="preserve"> [source: </w:t>
      </w:r>
      <w:hyperlink r:id="rId68" w:history="1">
        <w:r w:rsidRPr="00536479">
          <w:rPr>
            <w:rStyle w:val="Hyperlink"/>
            <w:sz w:val="16"/>
            <w:szCs w:val="24"/>
          </w:rPr>
          <w:t>An Inconvenient Truth</w:t>
        </w:r>
      </w:hyperlink>
      <w:r w:rsidRPr="00536479">
        <w:rPr>
          <w:sz w:val="16"/>
          <w:szCs w:val="24"/>
        </w:rPr>
        <w:t xml:space="preserve">]. </w:t>
      </w:r>
      <w:r w:rsidRPr="00536479">
        <w:rPr>
          <w:b/>
          <w:bCs/>
          <w:sz w:val="24"/>
          <w:szCs w:val="24"/>
          <w:u w:val="single"/>
        </w:rPr>
        <w:t>Such levels would submerge many of Indonesia's tropical islands and flood low-lying areas such as Miami, New York City's Lower Manhattan and Bangladesh.</w:t>
      </w:r>
      <w:r w:rsidRPr="00536479">
        <w:rPr>
          <w:sz w:val="16"/>
          <w:szCs w:val="24"/>
        </w:rPr>
        <w:t xml:space="preserve"> You can't have as much fun in the sun when the beach is underwater. Miami, along with many other areas around the world, is threatened by rising oceans. </w:t>
      </w:r>
      <w:r w:rsidRPr="00536479">
        <w:rPr>
          <w:bCs/>
          <w:sz w:val="16"/>
          <w:szCs w:val="24"/>
        </w:rPr>
        <w:t xml:space="preserve">Shrinking Glaciers </w:t>
      </w:r>
      <w:r w:rsidRPr="00536479">
        <w:rPr>
          <w:sz w:val="16"/>
          <w:szCs w:val="24"/>
        </w:rPr>
        <w:t xml:space="preserve">You don't need special equipment to see that glaciers around the world are shrinking. Tundra once covered with thick permafrost is melting with rising surface temperatures and is now coated with plant life. In the span of a century, glaciers in </w:t>
      </w:r>
      <w:hyperlink r:id="rId69" w:history="1">
        <w:r w:rsidRPr="00536479">
          <w:rPr>
            <w:rStyle w:val="Hyperlink"/>
            <w:sz w:val="16"/>
            <w:szCs w:val="24"/>
          </w:rPr>
          <w:t>Montana's</w:t>
        </w:r>
      </w:hyperlink>
      <w:r w:rsidRPr="00536479">
        <w:rPr>
          <w:sz w:val="16"/>
          <w:szCs w:val="24"/>
        </w:rPr>
        <w:t xml:space="preserve"> </w:t>
      </w:r>
      <w:hyperlink r:id="rId70" w:history="1">
        <w:r w:rsidRPr="00536479">
          <w:rPr>
            <w:rStyle w:val="Hyperlink"/>
            <w:sz w:val="16"/>
            <w:szCs w:val="24"/>
          </w:rPr>
          <w:t>Glacier</w:t>
        </w:r>
      </w:hyperlink>
      <w:r w:rsidRPr="00536479">
        <w:rPr>
          <w:sz w:val="16"/>
          <w:szCs w:val="24"/>
        </w:rPr>
        <w:t xml:space="preserve"> National Park have deteriorated from 150 to just 35 [source: </w:t>
      </w:r>
      <w:hyperlink r:id="rId71" w:history="1">
        <w:r w:rsidRPr="00536479">
          <w:rPr>
            <w:rStyle w:val="Hyperlink"/>
            <w:sz w:val="16"/>
            <w:szCs w:val="24"/>
          </w:rPr>
          <w:t>New York Times</w:t>
        </w:r>
      </w:hyperlink>
      <w:r w:rsidRPr="00536479">
        <w:rPr>
          <w:sz w:val="16"/>
          <w:szCs w:val="24"/>
        </w:rPr>
        <w:t xml:space="preserve">]. And the </w:t>
      </w:r>
      <w:r w:rsidRPr="00536479">
        <w:rPr>
          <w:b/>
          <w:bCs/>
          <w:sz w:val="24"/>
          <w:szCs w:val="24"/>
          <w:u w:val="single"/>
        </w:rPr>
        <w:t>Himalayan glaciers that feed the Ganges River, which supplies drinking and irrigation water to 500 million people, are reportedly shrinking by 40 yards (37 meters) each year</w:t>
      </w:r>
      <w:r w:rsidRPr="00536479">
        <w:rPr>
          <w:sz w:val="16"/>
          <w:szCs w:val="24"/>
        </w:rPr>
        <w:t xml:space="preserve"> [source: </w:t>
      </w:r>
      <w:hyperlink r:id="rId72" w:history="1">
        <w:r w:rsidRPr="00536479">
          <w:rPr>
            <w:rStyle w:val="Hyperlink"/>
            <w:sz w:val="16"/>
            <w:szCs w:val="24"/>
          </w:rPr>
          <w:t>The Washington Post</w:t>
        </w:r>
      </w:hyperlink>
      <w:r w:rsidRPr="00536479">
        <w:rPr>
          <w:sz w:val="16"/>
          <w:szCs w:val="24"/>
        </w:rPr>
        <w:t xml:space="preserve">]. Montana's Glacier National Park will lose some of its majestic beauty as surface temperatures continue to rise. Image Credit: Dave Porter/Photographer's Choice </w:t>
      </w:r>
      <w:r w:rsidRPr="00536479">
        <w:rPr>
          <w:bCs/>
          <w:sz w:val="16"/>
          <w:szCs w:val="24"/>
        </w:rPr>
        <w:t xml:space="preserve">8. Heat Waves </w:t>
      </w:r>
      <w:r w:rsidRPr="00536479">
        <w:rPr>
          <w:sz w:val="16"/>
          <w:szCs w:val="24"/>
        </w:rPr>
        <w:t xml:space="preserve">The deadly heat wave that swept across </w:t>
      </w:r>
      <w:hyperlink r:id="rId73" w:history="1">
        <w:r w:rsidRPr="00536479">
          <w:rPr>
            <w:rStyle w:val="Hyperlink"/>
            <w:sz w:val="16"/>
            <w:szCs w:val="24"/>
          </w:rPr>
          <w:t>Europe</w:t>
        </w:r>
      </w:hyperlink>
      <w:r w:rsidRPr="00536479">
        <w:rPr>
          <w:sz w:val="16"/>
          <w:szCs w:val="24"/>
        </w:rPr>
        <w:t xml:space="preserve"> in 2003, killing an estimated 35,000 people, could be the harbinger of an intense heat trend that scientists began tracking in the early 1900s [source: </w:t>
      </w:r>
      <w:hyperlink r:id="rId74" w:history="1">
        <w:r w:rsidRPr="00536479">
          <w:rPr>
            <w:rStyle w:val="Hyperlink"/>
            <w:sz w:val="16"/>
            <w:szCs w:val="24"/>
          </w:rPr>
          <w:t>MSNBC</w:t>
        </w:r>
      </w:hyperlink>
      <w:r w:rsidRPr="00536479">
        <w:rPr>
          <w:sz w:val="16"/>
          <w:szCs w:val="24"/>
        </w:rPr>
        <w:t xml:space="preserve">]. </w:t>
      </w:r>
      <w:r w:rsidRPr="00536479">
        <w:rPr>
          <w:b/>
          <w:bCs/>
          <w:sz w:val="24"/>
          <w:szCs w:val="24"/>
          <w:u w:val="single"/>
        </w:rPr>
        <w:t>Extreme heat waves are happening two to four times more often now, steadily rising over the last 50 to 100 years, and are projected to be 100 times more likely over the next 40 years</w:t>
      </w:r>
      <w:r w:rsidRPr="00536479">
        <w:rPr>
          <w:sz w:val="16"/>
          <w:szCs w:val="24"/>
        </w:rPr>
        <w:t xml:space="preserve"> [source: </w:t>
      </w:r>
      <w:hyperlink r:id="rId75" w:history="1">
        <w:r w:rsidRPr="00536479">
          <w:rPr>
            <w:rStyle w:val="Hyperlink"/>
            <w:sz w:val="16"/>
            <w:szCs w:val="24"/>
          </w:rPr>
          <w:t>Global Development and Environment Institute, Tufts University</w:t>
        </w:r>
      </w:hyperlink>
      <w:r w:rsidRPr="00536479">
        <w:rPr>
          <w:b/>
          <w:bCs/>
          <w:sz w:val="24"/>
          <w:szCs w:val="24"/>
          <w:u w:val="single"/>
        </w:rPr>
        <w:t>]. Experts suggest continued heat waves may mean future increases in wildfires, heat-related illness and a general rise in the planet's mean temperature. Heat waves not only make it seem difficult to function, they can be deadly as well</w:t>
      </w:r>
      <w:r w:rsidRPr="00536479">
        <w:rPr>
          <w:sz w:val="16"/>
          <w:szCs w:val="24"/>
        </w:rPr>
        <w:t xml:space="preserve">. This man tried to cool himself with a water bottle during a 2008 heat wave in New York City. </w:t>
      </w:r>
      <w:r w:rsidRPr="00536479">
        <w:rPr>
          <w:bCs/>
          <w:sz w:val="16"/>
          <w:szCs w:val="24"/>
        </w:rPr>
        <w:t xml:space="preserve">7. Storms and Floods </w:t>
      </w:r>
      <w:r w:rsidRPr="00536479">
        <w:rPr>
          <w:sz w:val="16"/>
          <w:szCs w:val="24"/>
        </w:rPr>
        <w:t xml:space="preserve">Experts use climate models to project the impact rising global temperatures will have on precipitation. However, no modeling is needed to see that severe storms </w:t>
      </w:r>
      <w:r w:rsidRPr="00536479">
        <w:rPr>
          <w:sz w:val="16"/>
          <w:szCs w:val="24"/>
        </w:rPr>
        <w:lastRenderedPageBreak/>
        <w:t xml:space="preserve">are happening more frequently: </w:t>
      </w:r>
      <w:r w:rsidRPr="00536479">
        <w:rPr>
          <w:b/>
          <w:bCs/>
          <w:sz w:val="24"/>
          <w:szCs w:val="24"/>
          <w:u w:val="single"/>
        </w:rPr>
        <w:t xml:space="preserve">In just 30 years the occurrence of the strongest </w:t>
      </w:r>
      <w:hyperlink r:id="rId76" w:history="1">
        <w:r w:rsidRPr="00536479">
          <w:rPr>
            <w:rStyle w:val="Hyperlink"/>
            <w:b/>
            <w:bCs/>
            <w:sz w:val="16"/>
            <w:szCs w:val="24"/>
          </w:rPr>
          <w:t>hurricanes</w:t>
        </w:r>
      </w:hyperlink>
      <w:r w:rsidRPr="00536479">
        <w:rPr>
          <w:b/>
          <w:bCs/>
          <w:sz w:val="24"/>
          <w:szCs w:val="24"/>
          <w:u w:val="single"/>
        </w:rPr>
        <w:t xml:space="preserve"> -- categories 4 and 5 -- has nearly doubled</w:t>
      </w:r>
      <w:r w:rsidRPr="00536479">
        <w:rPr>
          <w:sz w:val="16"/>
          <w:szCs w:val="24"/>
        </w:rPr>
        <w:t xml:space="preserve"> [source: </w:t>
      </w:r>
      <w:hyperlink r:id="rId77" w:history="1">
        <w:r w:rsidRPr="00536479">
          <w:rPr>
            <w:rStyle w:val="Hyperlink"/>
            <w:sz w:val="16"/>
            <w:szCs w:val="24"/>
          </w:rPr>
          <w:t>An Inconvenient Truth</w:t>
        </w:r>
      </w:hyperlink>
      <w:r w:rsidRPr="00536479">
        <w:rPr>
          <w:sz w:val="16"/>
          <w:szCs w:val="24"/>
        </w:rPr>
        <w:t xml:space="preserve">]. </w:t>
      </w:r>
      <w:r w:rsidRPr="00536479">
        <w:rPr>
          <w:b/>
          <w:bCs/>
          <w:sz w:val="24"/>
          <w:szCs w:val="24"/>
          <w:u w:val="single"/>
        </w:rPr>
        <w:t xml:space="preserve">Warm </w:t>
      </w:r>
      <w:hyperlink r:id="rId78" w:history="1">
        <w:r w:rsidRPr="00536479">
          <w:rPr>
            <w:rStyle w:val="Hyperlink"/>
            <w:b/>
            <w:bCs/>
            <w:sz w:val="16"/>
            <w:szCs w:val="24"/>
          </w:rPr>
          <w:t>waters</w:t>
        </w:r>
      </w:hyperlink>
      <w:r w:rsidRPr="00536479">
        <w:rPr>
          <w:b/>
          <w:bCs/>
          <w:sz w:val="24"/>
          <w:szCs w:val="24"/>
          <w:u w:val="single"/>
        </w:rPr>
        <w:t xml:space="preserve"> give hurricanes their strength, and scientists are correlating the increase in ocean and atmospheric temperatures to the rate of violent storms</w:t>
      </w:r>
      <w:r w:rsidRPr="00536479">
        <w:rPr>
          <w:sz w:val="16"/>
          <w:szCs w:val="24"/>
        </w:rPr>
        <w:t xml:space="preserve">. During the last few years, both the </w:t>
      </w:r>
      <w:hyperlink r:id="rId79" w:history="1">
        <w:r w:rsidRPr="00536479">
          <w:rPr>
            <w:rStyle w:val="Hyperlink"/>
            <w:sz w:val="16"/>
            <w:szCs w:val="24"/>
          </w:rPr>
          <w:t>United States</w:t>
        </w:r>
      </w:hyperlink>
      <w:r w:rsidRPr="00536479">
        <w:rPr>
          <w:sz w:val="16"/>
          <w:szCs w:val="24"/>
        </w:rPr>
        <w:t xml:space="preserve"> and </w:t>
      </w:r>
      <w:hyperlink r:id="rId80" w:history="1">
        <w:r w:rsidRPr="00536479">
          <w:rPr>
            <w:rStyle w:val="Hyperlink"/>
            <w:sz w:val="16"/>
            <w:szCs w:val="24"/>
          </w:rPr>
          <w:t>Britain</w:t>
        </w:r>
      </w:hyperlink>
      <w:r w:rsidRPr="00536479">
        <w:rPr>
          <w:sz w:val="16"/>
          <w:szCs w:val="24"/>
        </w:rPr>
        <w:t xml:space="preserve"> have experienced extreme storms and </w:t>
      </w:r>
      <w:hyperlink r:id="rId81" w:history="1">
        <w:r w:rsidRPr="00536479">
          <w:rPr>
            <w:rStyle w:val="Hyperlink"/>
            <w:sz w:val="16"/>
            <w:szCs w:val="24"/>
          </w:rPr>
          <w:t>flooding</w:t>
        </w:r>
      </w:hyperlink>
      <w:r w:rsidRPr="00536479">
        <w:rPr>
          <w:sz w:val="16"/>
          <w:szCs w:val="24"/>
        </w:rPr>
        <w:t xml:space="preserve">, costing lives and billions of dollars in damages. Between 1905 and 2005 the frequency of hurricanes has been on a steady ascent. From 1905 to 1930, there were an average of 3.5 hurricanes per year; 5.1 between 1931 and 1994; and 8.4 between 1995 and 2005 [source: </w:t>
      </w:r>
      <w:hyperlink r:id="rId82" w:history="1">
        <w:r w:rsidRPr="00536479">
          <w:rPr>
            <w:rStyle w:val="Hyperlink"/>
            <w:sz w:val="16"/>
            <w:szCs w:val="24"/>
          </w:rPr>
          <w:t>USA Today]</w:t>
        </w:r>
      </w:hyperlink>
      <w:r w:rsidRPr="00536479">
        <w:rPr>
          <w:sz w:val="16"/>
          <w:szCs w:val="24"/>
        </w:rPr>
        <w:t xml:space="preserve">. In 2005, a record number of tropical storms developed, and in 2007, the worst flooding in 60 years hit Britain [sources: </w:t>
      </w:r>
      <w:hyperlink r:id="rId83" w:history="1">
        <w:r w:rsidRPr="00536479">
          <w:rPr>
            <w:rStyle w:val="Hyperlink"/>
            <w:sz w:val="16"/>
            <w:szCs w:val="24"/>
          </w:rPr>
          <w:t>Reuters</w:t>
        </w:r>
      </w:hyperlink>
      <w:r w:rsidRPr="00536479">
        <w:rPr>
          <w:sz w:val="16"/>
          <w:szCs w:val="24"/>
        </w:rPr>
        <w:t xml:space="preserve">, </w:t>
      </w:r>
      <w:hyperlink r:id="rId84" w:history="1">
        <w:r w:rsidRPr="00536479">
          <w:rPr>
            <w:rStyle w:val="Hyperlink"/>
            <w:sz w:val="16"/>
            <w:szCs w:val="24"/>
          </w:rPr>
          <w:t>Center for American Progress</w:t>
        </w:r>
      </w:hyperlink>
      <w:r w:rsidRPr="00536479">
        <w:rPr>
          <w:sz w:val="16"/>
          <w:szCs w:val="24"/>
        </w:rPr>
        <w:t xml:space="preserve">]. Warmer waters increase the likelihood of violent storms. Hurricane Dolly swept over the Texas-Mexico border in July 2008. Image Credit: NOAA via </w:t>
      </w:r>
      <w:hyperlink r:id="rId85" w:history="1">
        <w:r w:rsidRPr="00536479">
          <w:rPr>
            <w:rStyle w:val="Hyperlink"/>
            <w:sz w:val="16"/>
            <w:szCs w:val="24"/>
          </w:rPr>
          <w:t>Getty Images</w:t>
        </w:r>
      </w:hyperlink>
      <w:r w:rsidRPr="00536479">
        <w:rPr>
          <w:sz w:val="16"/>
          <w:szCs w:val="24"/>
        </w:rPr>
        <w:t xml:space="preserve"> </w:t>
      </w:r>
      <w:r w:rsidRPr="00536479">
        <w:rPr>
          <w:bCs/>
          <w:sz w:val="16"/>
          <w:szCs w:val="24"/>
        </w:rPr>
        <w:t xml:space="preserve">6. Drought </w:t>
      </w:r>
      <w:r w:rsidRPr="00536479">
        <w:rPr>
          <w:b/>
          <w:bCs/>
          <w:sz w:val="24"/>
          <w:szCs w:val="24"/>
          <w:u w:val="single"/>
        </w:rPr>
        <w:t xml:space="preserve">While some parts of the world may find themselves deluged by increasing storms and rising </w:t>
      </w:r>
      <w:hyperlink r:id="rId86" w:history="1">
        <w:r w:rsidRPr="00536479">
          <w:rPr>
            <w:rStyle w:val="Hyperlink"/>
            <w:b/>
            <w:bCs/>
            <w:sz w:val="16"/>
            <w:szCs w:val="24"/>
          </w:rPr>
          <w:t>waters</w:t>
        </w:r>
      </w:hyperlink>
      <w:r w:rsidRPr="00536479">
        <w:rPr>
          <w:b/>
          <w:bCs/>
          <w:sz w:val="24"/>
          <w:szCs w:val="24"/>
          <w:u w:val="single"/>
        </w:rPr>
        <w:t>, other areas may find themselves suffering from drought. As the climate warms, experts estimate drought conditions may increase by at least 66 percent</w:t>
      </w:r>
      <w:r w:rsidRPr="00536479">
        <w:rPr>
          <w:sz w:val="16"/>
          <w:szCs w:val="24"/>
        </w:rPr>
        <w:t xml:space="preserve"> [source: </w:t>
      </w:r>
      <w:hyperlink r:id="rId87" w:history="1">
        <w:r w:rsidRPr="00536479">
          <w:rPr>
            <w:rStyle w:val="Hyperlink"/>
            <w:sz w:val="16"/>
            <w:szCs w:val="24"/>
          </w:rPr>
          <w:t>Scientific American</w:t>
        </w:r>
      </w:hyperlink>
      <w:r w:rsidRPr="00536479">
        <w:rPr>
          <w:sz w:val="16"/>
          <w:szCs w:val="24"/>
        </w:rPr>
        <w:t xml:space="preserve">]. </w:t>
      </w:r>
      <w:r w:rsidRPr="00536479">
        <w:rPr>
          <w:b/>
          <w:bCs/>
          <w:sz w:val="24"/>
          <w:szCs w:val="24"/>
          <w:u w:val="single"/>
        </w:rPr>
        <w:t xml:space="preserve">An increase in drought conditions leads quickly to a shrinking water supply and a decrease in quality agricultural conditions. This puts global food production and supply in danger and leaves </w:t>
      </w:r>
      <w:hyperlink r:id="rId88" w:history="1">
        <w:r w:rsidRPr="00536479">
          <w:rPr>
            <w:rStyle w:val="Hyperlink"/>
            <w:b/>
            <w:bCs/>
            <w:sz w:val="16"/>
            <w:szCs w:val="24"/>
          </w:rPr>
          <w:t>populations</w:t>
        </w:r>
      </w:hyperlink>
      <w:r w:rsidRPr="00536479">
        <w:rPr>
          <w:b/>
          <w:bCs/>
          <w:sz w:val="24"/>
          <w:szCs w:val="24"/>
          <w:u w:val="single"/>
        </w:rPr>
        <w:t xml:space="preserve"> at risk for starvation</w:t>
      </w:r>
      <w:r w:rsidRPr="00536479">
        <w:rPr>
          <w:sz w:val="16"/>
          <w:szCs w:val="24"/>
        </w:rPr>
        <w:t xml:space="preserve">. Today, </w:t>
      </w:r>
      <w:hyperlink r:id="rId89" w:history="1">
        <w:r w:rsidRPr="00536479">
          <w:rPr>
            <w:rStyle w:val="Hyperlink"/>
            <w:sz w:val="16"/>
            <w:szCs w:val="24"/>
          </w:rPr>
          <w:t>India</w:t>
        </w:r>
      </w:hyperlink>
      <w:r w:rsidRPr="00536479">
        <w:rPr>
          <w:sz w:val="16"/>
          <w:szCs w:val="24"/>
        </w:rPr>
        <w:t xml:space="preserve">, </w:t>
      </w:r>
      <w:hyperlink r:id="rId90" w:history="1">
        <w:r w:rsidRPr="00536479">
          <w:rPr>
            <w:rStyle w:val="Hyperlink"/>
            <w:sz w:val="16"/>
            <w:szCs w:val="24"/>
          </w:rPr>
          <w:t>Pakistan</w:t>
        </w:r>
      </w:hyperlink>
      <w:r w:rsidRPr="00536479">
        <w:rPr>
          <w:sz w:val="16"/>
          <w:szCs w:val="24"/>
        </w:rPr>
        <w:t xml:space="preserve"> and sub-Saharan </w:t>
      </w:r>
      <w:hyperlink r:id="rId91" w:history="1">
        <w:r w:rsidRPr="00536479">
          <w:rPr>
            <w:rStyle w:val="Hyperlink"/>
            <w:sz w:val="16"/>
            <w:szCs w:val="24"/>
          </w:rPr>
          <w:t>Africa</w:t>
        </w:r>
      </w:hyperlink>
      <w:r w:rsidRPr="00536479">
        <w:rPr>
          <w:sz w:val="16"/>
          <w:szCs w:val="24"/>
        </w:rPr>
        <w:t xml:space="preserve"> already experience droughts, and experts predict precipitation could continue to dwindle in the coming decades. Estimates paint a dire picture. The Intergovernmental Panel on Climate Change suggests that by 2020, 75 to 250 million Africans may experience water shortages, and the continent's agricultural output will decrease by 50 percent [source: </w:t>
      </w:r>
      <w:hyperlink r:id="rId92" w:history="1">
        <w:r w:rsidRPr="00536479">
          <w:rPr>
            <w:rStyle w:val="Hyperlink"/>
            <w:sz w:val="16"/>
            <w:szCs w:val="24"/>
          </w:rPr>
          <w:t>BBC</w:t>
        </w:r>
      </w:hyperlink>
      <w:r w:rsidRPr="00536479">
        <w:rPr>
          <w:sz w:val="16"/>
          <w:szCs w:val="24"/>
        </w:rPr>
        <w:t xml:space="preserve">]. Worldwide droughts, like that in a village northeast of Nairobi, expose rural communities to food shortages. </w:t>
      </w:r>
      <w:r w:rsidRPr="00536479">
        <w:rPr>
          <w:bCs/>
          <w:sz w:val="16"/>
          <w:szCs w:val="24"/>
        </w:rPr>
        <w:t xml:space="preserve">5. Disease </w:t>
      </w:r>
      <w:r w:rsidRPr="00536479">
        <w:rPr>
          <w:sz w:val="16"/>
          <w:szCs w:val="24"/>
        </w:rPr>
        <w:t xml:space="preserve">Depending on where you live, you may use bug repellant to protect against West Nile virus or Lyme disease. But when was the last time you considered your risk of contracting dengue fever? </w:t>
      </w:r>
      <w:r w:rsidRPr="00536479">
        <w:rPr>
          <w:b/>
          <w:bCs/>
          <w:sz w:val="24"/>
          <w:szCs w:val="24"/>
          <w:u w:val="single"/>
        </w:rPr>
        <w:t xml:space="preserve">Warmer temperatures along with associated </w:t>
      </w:r>
      <w:hyperlink r:id="rId93" w:history="1">
        <w:r w:rsidRPr="00536479">
          <w:rPr>
            <w:rStyle w:val="Hyperlink"/>
            <w:b/>
            <w:bCs/>
            <w:sz w:val="16"/>
            <w:szCs w:val="24"/>
          </w:rPr>
          <w:t>floods</w:t>
        </w:r>
      </w:hyperlink>
      <w:r w:rsidRPr="00536479">
        <w:rPr>
          <w:b/>
          <w:bCs/>
          <w:sz w:val="24"/>
          <w:szCs w:val="24"/>
          <w:u w:val="single"/>
        </w:rPr>
        <w:t xml:space="preserve"> and droughts are encouraging worldwide health threats by creating an environment where mosquitoes, </w:t>
      </w:r>
      <w:hyperlink r:id="rId94" w:history="1">
        <w:r w:rsidRPr="00536479">
          <w:rPr>
            <w:rStyle w:val="Hyperlink"/>
            <w:b/>
            <w:bCs/>
            <w:sz w:val="16"/>
            <w:szCs w:val="24"/>
          </w:rPr>
          <w:t>ticks</w:t>
        </w:r>
      </w:hyperlink>
      <w:r w:rsidRPr="00536479">
        <w:rPr>
          <w:b/>
          <w:bCs/>
          <w:sz w:val="24"/>
          <w:szCs w:val="24"/>
          <w:u w:val="single"/>
        </w:rPr>
        <w:t xml:space="preserve">, mice and other disease-carrying creatures thrive. The </w:t>
      </w:r>
      <w:hyperlink r:id="rId95" w:history="1">
        <w:r w:rsidRPr="00536479">
          <w:rPr>
            <w:rStyle w:val="Hyperlink"/>
            <w:b/>
            <w:bCs/>
            <w:sz w:val="16"/>
            <w:szCs w:val="24"/>
          </w:rPr>
          <w:t>World Health Organization</w:t>
        </w:r>
      </w:hyperlink>
      <w:r w:rsidRPr="00536479">
        <w:rPr>
          <w:b/>
          <w:bCs/>
          <w:sz w:val="24"/>
          <w:szCs w:val="24"/>
          <w:u w:val="single"/>
        </w:rPr>
        <w:t xml:space="preserve"> (WHO) reports that outbreaks of new or resurgent diseases are on the rise and in more disparate countries than ever before, including tropical illnesses in once cold climates -- such as mosquitoes infecting Canadians with West Nile virus. While more than 150,000 people die from climate change-related sickness each year,</w:t>
      </w:r>
      <w:r w:rsidRPr="00536479">
        <w:rPr>
          <w:sz w:val="16"/>
          <w:szCs w:val="24"/>
        </w:rPr>
        <w:t xml:space="preserve"> everything from heat-related heart and respiratory problems to malaria are on the rise [source: </w:t>
      </w:r>
      <w:hyperlink r:id="rId96" w:history="1">
        <w:r w:rsidRPr="00536479">
          <w:rPr>
            <w:rStyle w:val="Hyperlink"/>
            <w:sz w:val="16"/>
            <w:szCs w:val="24"/>
          </w:rPr>
          <w:t>The Washington Post</w:t>
        </w:r>
      </w:hyperlink>
      <w:r w:rsidRPr="00536479">
        <w:rPr>
          <w:sz w:val="16"/>
          <w:szCs w:val="24"/>
        </w:rPr>
        <w:t xml:space="preserve">]. Cases of allergies and asthma are also increasing. How is hay fever related to </w:t>
      </w:r>
      <w:hyperlink r:id="rId97" w:history="1">
        <w:r w:rsidRPr="00536479">
          <w:rPr>
            <w:rStyle w:val="Hyperlink"/>
            <w:sz w:val="16"/>
            <w:szCs w:val="24"/>
          </w:rPr>
          <w:t>global warming</w:t>
        </w:r>
      </w:hyperlink>
      <w:r w:rsidRPr="00536479">
        <w:rPr>
          <w:sz w:val="16"/>
          <w:szCs w:val="24"/>
        </w:rPr>
        <w:t xml:space="preserve">? Global warming fosters increased smog -- which is linked to mounting instances of asthma attacks -- and also advances weed growth, a bane for allergy sufferers. A field sample of mosquitoes that could carry West Nile virus pictured in California. </w:t>
      </w:r>
      <w:r w:rsidRPr="00536479">
        <w:rPr>
          <w:bCs/>
          <w:sz w:val="16"/>
          <w:szCs w:val="24"/>
        </w:rPr>
        <w:t xml:space="preserve">4. Economic Consequences </w:t>
      </w:r>
      <w:r w:rsidRPr="00536479">
        <w:rPr>
          <w:b/>
          <w:bCs/>
          <w:sz w:val="24"/>
          <w:szCs w:val="24"/>
          <w:u w:val="single"/>
        </w:rPr>
        <w:t xml:space="preserve">The costs associated with climate change rise along with the temperatures. Severe storms and </w:t>
      </w:r>
      <w:hyperlink r:id="rId98" w:history="1">
        <w:r w:rsidRPr="00536479">
          <w:rPr>
            <w:rStyle w:val="Hyperlink"/>
            <w:b/>
            <w:bCs/>
            <w:sz w:val="16"/>
            <w:szCs w:val="24"/>
          </w:rPr>
          <w:t>floods</w:t>
        </w:r>
      </w:hyperlink>
      <w:r w:rsidRPr="00536479">
        <w:rPr>
          <w:b/>
          <w:bCs/>
          <w:sz w:val="24"/>
          <w:szCs w:val="24"/>
          <w:u w:val="single"/>
        </w:rPr>
        <w:t xml:space="preserve"> combined with agricultural losses cause billions of </w:t>
      </w:r>
      <w:hyperlink r:id="rId99" w:history="1">
        <w:r w:rsidRPr="00536479">
          <w:rPr>
            <w:rStyle w:val="Hyperlink"/>
            <w:b/>
            <w:bCs/>
            <w:sz w:val="16"/>
            <w:szCs w:val="24"/>
          </w:rPr>
          <w:t>dollars</w:t>
        </w:r>
      </w:hyperlink>
      <w:r w:rsidRPr="00536479">
        <w:rPr>
          <w:b/>
          <w:bCs/>
          <w:sz w:val="24"/>
          <w:szCs w:val="24"/>
          <w:u w:val="single"/>
        </w:rPr>
        <w:t xml:space="preserve"> in damages, and money is needed to treat and control the spread of disease. Extreme weather can create extreme financial setbacks.</w:t>
      </w:r>
      <w:r w:rsidRPr="00536479">
        <w:rPr>
          <w:sz w:val="16"/>
          <w:szCs w:val="24"/>
        </w:rPr>
        <w:t xml:space="preserve"> For example, during the record-breaking </w:t>
      </w:r>
      <w:hyperlink r:id="rId100" w:history="1">
        <w:r w:rsidRPr="00536479">
          <w:rPr>
            <w:rStyle w:val="Hyperlink"/>
            <w:sz w:val="16"/>
            <w:szCs w:val="24"/>
          </w:rPr>
          <w:t>hurricane</w:t>
        </w:r>
      </w:hyperlink>
      <w:r w:rsidRPr="00536479">
        <w:rPr>
          <w:sz w:val="16"/>
          <w:szCs w:val="24"/>
        </w:rPr>
        <w:t xml:space="preserve"> year of 2005, Louisiana saw a 15 percent drop in income during the months following the storms, while property damage was estimated at $135 billion [source: </w:t>
      </w:r>
      <w:hyperlink r:id="rId101" w:history="1">
        <w:r w:rsidRPr="00536479">
          <w:rPr>
            <w:rStyle w:val="Hyperlink"/>
            <w:sz w:val="16"/>
            <w:szCs w:val="24"/>
          </w:rPr>
          <w:t>Global Development and Environment Institute, Tufts University</w:t>
        </w:r>
      </w:hyperlink>
      <w:r w:rsidRPr="00536479">
        <w:rPr>
          <w:sz w:val="16"/>
          <w:szCs w:val="24"/>
        </w:rPr>
        <w:t xml:space="preserve">]. Economic considerations reach into nearly every facet of our lives. Consumers face rising food and energy costs along with increased insurance premiums for health and home. </w:t>
      </w:r>
      <w:r w:rsidRPr="00536479">
        <w:rPr>
          <w:b/>
          <w:bCs/>
          <w:sz w:val="24"/>
          <w:szCs w:val="24"/>
          <w:u w:val="single"/>
        </w:rPr>
        <w:t xml:space="preserve">Governments suffer the consequences of diminished tourism and industrial profits, soaring energy, food and </w:t>
      </w:r>
      <w:hyperlink r:id="rId102" w:history="1">
        <w:r w:rsidRPr="00536479">
          <w:rPr>
            <w:rStyle w:val="Hyperlink"/>
            <w:b/>
            <w:bCs/>
            <w:sz w:val="16"/>
            <w:szCs w:val="24"/>
          </w:rPr>
          <w:t>water</w:t>
        </w:r>
      </w:hyperlink>
      <w:r w:rsidRPr="00536479">
        <w:rPr>
          <w:b/>
          <w:bCs/>
          <w:sz w:val="24"/>
          <w:szCs w:val="24"/>
          <w:u w:val="single"/>
        </w:rPr>
        <w:t xml:space="preserve"> demands, disaster cleanup and border tensions</w:t>
      </w:r>
      <w:r w:rsidRPr="00536479">
        <w:rPr>
          <w:sz w:val="16"/>
          <w:szCs w:val="24"/>
        </w:rPr>
        <w:t xml:space="preserve">. And ignoring the problem won't make it go away. A recent study conducted by the Global Development and Environment Institute at Tufts University suggests that inaction in the face of global warming crises could result in a $20 trillion price tag by 2100 [source: </w:t>
      </w:r>
      <w:hyperlink r:id="rId103" w:history="1">
        <w:r w:rsidRPr="00536479">
          <w:rPr>
            <w:rStyle w:val="Hyperlink"/>
            <w:sz w:val="16"/>
            <w:szCs w:val="24"/>
          </w:rPr>
          <w:t>Global Development and Environment Institute, Tufts University</w:t>
        </w:r>
      </w:hyperlink>
      <w:r w:rsidRPr="00536479">
        <w:rPr>
          <w:sz w:val="16"/>
          <w:szCs w:val="24"/>
        </w:rPr>
        <w:t xml:space="preserve">]. In addition to the loss of life caused by Hurricane Katrina, New Orleans and Louisiana have faced the economic consequences of billions of dollars in damage. </w:t>
      </w:r>
      <w:r w:rsidRPr="00536479">
        <w:rPr>
          <w:bCs/>
          <w:sz w:val="16"/>
          <w:szCs w:val="24"/>
        </w:rPr>
        <w:t xml:space="preserve">3. Conflicts and War </w:t>
      </w:r>
      <w:r w:rsidRPr="00536479">
        <w:rPr>
          <w:b/>
          <w:bCs/>
          <w:sz w:val="24"/>
          <w:szCs w:val="24"/>
          <w:u w:val="single"/>
        </w:rPr>
        <w:t xml:space="preserve">Declining amounts of quality food, water and land may be leading to an increase in global security threats, conflict and war. National security experts analyzing the current conflict in </w:t>
      </w:r>
      <w:hyperlink r:id="rId104" w:history="1">
        <w:r w:rsidRPr="00536479">
          <w:rPr>
            <w:rStyle w:val="Hyperlink"/>
            <w:b/>
            <w:bCs/>
            <w:sz w:val="16"/>
            <w:szCs w:val="24"/>
          </w:rPr>
          <w:t>Sudan's</w:t>
        </w:r>
      </w:hyperlink>
      <w:r w:rsidRPr="00536479">
        <w:rPr>
          <w:b/>
          <w:bCs/>
          <w:sz w:val="24"/>
          <w:szCs w:val="24"/>
          <w:u w:val="single"/>
        </w:rPr>
        <w:t xml:space="preserve"> Darfur region suggest that while </w:t>
      </w:r>
      <w:hyperlink r:id="rId105" w:history="1">
        <w:r w:rsidRPr="00536479">
          <w:rPr>
            <w:rStyle w:val="Hyperlink"/>
            <w:b/>
            <w:bCs/>
            <w:sz w:val="16"/>
            <w:szCs w:val="24"/>
          </w:rPr>
          <w:t>global warming</w:t>
        </w:r>
      </w:hyperlink>
      <w:r w:rsidRPr="00536479">
        <w:rPr>
          <w:b/>
          <w:bCs/>
          <w:sz w:val="24"/>
          <w:szCs w:val="24"/>
          <w:u w:val="single"/>
        </w:rPr>
        <w:t xml:space="preserve"> is not the sole cause of the crisis, its roots may be traced to the impact of climate change, specifically the reduction of available natural resources</w:t>
      </w:r>
      <w:r w:rsidRPr="00536479">
        <w:rPr>
          <w:sz w:val="16"/>
          <w:szCs w:val="24"/>
        </w:rPr>
        <w:t xml:space="preserve"> [source: </w:t>
      </w:r>
      <w:hyperlink r:id="rId106" w:history="1">
        <w:r w:rsidRPr="00536479">
          <w:rPr>
            <w:rStyle w:val="Hyperlink"/>
            <w:sz w:val="16"/>
            <w:szCs w:val="24"/>
          </w:rPr>
          <w:t>Seattle Post-Intelligencer</w:t>
        </w:r>
      </w:hyperlink>
      <w:r w:rsidRPr="00536479">
        <w:rPr>
          <w:sz w:val="16"/>
          <w:szCs w:val="24"/>
        </w:rPr>
        <w:t>]. The violence in Darfur broke out during a time of drought, after two decades of little-to-no rain along with rising temperatures in the nearby Indian Ocean. Scientists and military analysts alike are theorizing climate change and its consequences such as food and water instability pose threats for war and conflict, suggesting that violence and ecological crises are entangled. Countries suffering from water shortages and crop loss become vulnerable to security trouble, including regional instability, panic and aggression.  The conflict in Darfur has been partly blamed on stresses caused by global warming. Image Credit: Jacob Silberberg/</w:t>
      </w:r>
      <w:hyperlink r:id="rId107" w:history="1">
        <w:r w:rsidRPr="00536479">
          <w:rPr>
            <w:rStyle w:val="Hyperlink"/>
            <w:sz w:val="16"/>
            <w:szCs w:val="24"/>
          </w:rPr>
          <w:t>Getty Images</w:t>
        </w:r>
      </w:hyperlink>
      <w:r w:rsidRPr="00536479">
        <w:rPr>
          <w:sz w:val="16"/>
          <w:szCs w:val="24"/>
        </w:rPr>
        <w:t xml:space="preserve"> </w:t>
      </w:r>
      <w:r w:rsidRPr="00536479">
        <w:rPr>
          <w:bCs/>
          <w:sz w:val="16"/>
          <w:szCs w:val="24"/>
        </w:rPr>
        <w:t xml:space="preserve">2. Loss of Biodiversity </w:t>
      </w:r>
      <w:r w:rsidRPr="00536479">
        <w:rPr>
          <w:sz w:val="16"/>
          <w:szCs w:val="24"/>
        </w:rPr>
        <w:t xml:space="preserve">Species </w:t>
      </w:r>
      <w:r w:rsidRPr="00536479">
        <w:rPr>
          <w:b/>
          <w:bCs/>
          <w:sz w:val="24"/>
          <w:szCs w:val="24"/>
          <w:u w:val="single"/>
        </w:rPr>
        <w:t xml:space="preserve">loss and endangerment is rising along with global temperatures. As many </w:t>
      </w:r>
      <w:r w:rsidRPr="00536479">
        <w:rPr>
          <w:b/>
          <w:bCs/>
          <w:sz w:val="24"/>
          <w:szCs w:val="24"/>
          <w:u w:val="single"/>
        </w:rPr>
        <w:lastRenderedPageBreak/>
        <w:t xml:space="preserve">as 30 percent of plant and animal species alive today risk </w:t>
      </w:r>
      <w:hyperlink r:id="rId108" w:history="1">
        <w:r w:rsidRPr="00536479">
          <w:rPr>
            <w:rStyle w:val="Hyperlink"/>
            <w:b/>
            <w:bCs/>
            <w:sz w:val="16"/>
            <w:szCs w:val="24"/>
          </w:rPr>
          <w:t>extinction</w:t>
        </w:r>
      </w:hyperlink>
      <w:r w:rsidRPr="00536479">
        <w:rPr>
          <w:b/>
          <w:bCs/>
          <w:sz w:val="24"/>
          <w:szCs w:val="24"/>
          <w:u w:val="single"/>
        </w:rPr>
        <w:t xml:space="preserve"> by 2050 if average temperatures rise more than 2 to 11.5 degrees</w:t>
      </w:r>
      <w:r w:rsidRPr="00536479">
        <w:rPr>
          <w:sz w:val="16"/>
          <w:szCs w:val="24"/>
        </w:rPr>
        <w:t xml:space="preserve"> F (1.1 to 6.4 degrees C) [sources: </w:t>
      </w:r>
      <w:hyperlink r:id="rId109" w:history="1">
        <w:r w:rsidRPr="00536479">
          <w:rPr>
            <w:rStyle w:val="Hyperlink"/>
            <w:sz w:val="16"/>
            <w:szCs w:val="24"/>
          </w:rPr>
          <w:t>EPA</w:t>
        </w:r>
      </w:hyperlink>
      <w:r w:rsidRPr="00536479">
        <w:rPr>
          <w:sz w:val="16"/>
          <w:szCs w:val="24"/>
        </w:rPr>
        <w:t xml:space="preserve">, </w:t>
      </w:r>
      <w:hyperlink r:id="rId110" w:history="1">
        <w:r w:rsidRPr="00536479">
          <w:rPr>
            <w:rStyle w:val="Hyperlink"/>
            <w:sz w:val="16"/>
            <w:szCs w:val="24"/>
          </w:rPr>
          <w:t>Scientific American</w:t>
        </w:r>
      </w:hyperlink>
      <w:r w:rsidRPr="00536479">
        <w:rPr>
          <w:sz w:val="16"/>
          <w:szCs w:val="24"/>
        </w:rPr>
        <w:t xml:space="preserve">]. Such extinctions will be due to loss of habitat through desertification, deforestation and ocean warming, as well as the inability to adapt to climate warming. Wildlife researchers have noted some of the more resilient species migrating to the poles, far north and far south to maintain their needed habitat; the red fox, for example, normally an inhabitant of </w:t>
      </w:r>
      <w:hyperlink r:id="rId111" w:history="1">
        <w:r w:rsidRPr="00536479">
          <w:rPr>
            <w:rStyle w:val="Hyperlink"/>
            <w:sz w:val="16"/>
            <w:szCs w:val="24"/>
          </w:rPr>
          <w:t>North America</w:t>
        </w:r>
      </w:hyperlink>
      <w:r w:rsidRPr="00536479">
        <w:rPr>
          <w:sz w:val="16"/>
          <w:szCs w:val="24"/>
        </w:rPr>
        <w:t xml:space="preserve">, is now seen living in the Arctic. Humans also aren't immune to the threat. Desertification and rising sea levels threaten human habitats. And when plants and animals are lost to climate change, human food, fuel and income are lost as well. the red fox has been affected by rising global temperatures. Changing climatic conditions and dramatic increases in carbon dioxide will put our ecosystems to the test, threatening supplies of fresh water, clean air, fuel and energy resources, food, medicine and other matters we depend upon not just for our lifestyles but for our survival. </w:t>
      </w:r>
      <w:r w:rsidRPr="00536479">
        <w:rPr>
          <w:rStyle w:val="Emphasis"/>
        </w:rPr>
        <w:t xml:space="preserve">Evidence shows effects of climate change on physical and biological systems, which means no part of the world is spared from the impact of changes to land, </w:t>
      </w:r>
      <w:hyperlink r:id="rId112" w:history="1">
        <w:r w:rsidRPr="00536479">
          <w:rPr>
            <w:rStyle w:val="Emphasis"/>
          </w:rPr>
          <w:t>water</w:t>
        </w:r>
      </w:hyperlink>
      <w:r w:rsidRPr="00536479">
        <w:rPr>
          <w:rStyle w:val="Emphasis"/>
        </w:rPr>
        <w:t xml:space="preserve"> and life.</w:t>
      </w:r>
      <w:r w:rsidRPr="00536479">
        <w:rPr>
          <w:b/>
          <w:bCs/>
          <w:sz w:val="24"/>
          <w:szCs w:val="24"/>
          <w:u w:val="single"/>
        </w:rPr>
        <w:t xml:space="preserve"> Scientists are already observing the bleaching and death of </w:t>
      </w:r>
      <w:hyperlink r:id="rId113" w:history="1">
        <w:r w:rsidRPr="00536479">
          <w:rPr>
            <w:rStyle w:val="Hyperlink"/>
            <w:b/>
            <w:bCs/>
            <w:sz w:val="16"/>
            <w:szCs w:val="24"/>
          </w:rPr>
          <w:t>coral reefs</w:t>
        </w:r>
      </w:hyperlink>
      <w:r w:rsidRPr="00536479">
        <w:rPr>
          <w:b/>
          <w:bCs/>
          <w:sz w:val="24"/>
          <w:szCs w:val="24"/>
          <w:u w:val="single"/>
        </w:rPr>
        <w:t xml:space="preserve"> due to warming ocean waters, as well as the migration of vulnerable plants and animals to alternate geographic ranges</w:t>
      </w:r>
      <w:r w:rsidRPr="00536479">
        <w:rPr>
          <w:sz w:val="16"/>
          <w:szCs w:val="24"/>
        </w:rPr>
        <w:t xml:space="preserve"> due to rising air and water temperatures and melting ice sheets. Models based on varied temperature increases predict scenarios of devastating floods, drought, </w:t>
      </w:r>
      <w:hyperlink r:id="rId114" w:history="1">
        <w:r w:rsidRPr="00536479">
          <w:rPr>
            <w:rStyle w:val="Hyperlink"/>
            <w:sz w:val="16"/>
            <w:szCs w:val="24"/>
          </w:rPr>
          <w:t>wildfires</w:t>
        </w:r>
      </w:hyperlink>
      <w:r w:rsidRPr="00536479">
        <w:rPr>
          <w:sz w:val="16"/>
          <w:szCs w:val="24"/>
        </w:rPr>
        <w:t xml:space="preserve">, ocean acidification and eventual collapse of functioning ecosystems worldwide, terrestrial and aquatic alike. Forecasts of famine, war and death paint a dire picture of climate change on our planet. Scientists are researching the causes of these changes the vulnerability of </w:t>
      </w:r>
      <w:hyperlink r:id="rId115" w:history="1">
        <w:r w:rsidRPr="00536479">
          <w:rPr>
            <w:rStyle w:val="Hyperlink"/>
            <w:sz w:val="16"/>
            <w:szCs w:val="24"/>
          </w:rPr>
          <w:t>Earth</w:t>
        </w:r>
      </w:hyperlink>
      <w:r w:rsidRPr="00536479">
        <w:rPr>
          <w:sz w:val="16"/>
          <w:szCs w:val="24"/>
        </w:rPr>
        <w:t xml:space="preserve"> not to predict the end of days but rather to help us mitigate or reduce changes that may be caused by humans. If we know and understand the problems and take action through adaptation, the use of more energy-efficient and sustainable resources and the adoption of other green ways of living, we may be able to make some impact on the climate change process.Coral bleaching is only a tangible aspect of global warming's effect on ecosystems. </w:t>
      </w:r>
    </w:p>
    <w:p w:rsidR="00106F8E" w:rsidRDefault="003C5AA7" w:rsidP="003C5AA7">
      <w:pPr>
        <w:pStyle w:val="Heading2"/>
      </w:pPr>
      <w:bookmarkStart w:id="36" w:name="_Toc391753460"/>
      <w:r>
        <w:lastRenderedPageBreak/>
        <w:t>Timeframe</w:t>
      </w:r>
      <w:bookmarkEnd w:id="36"/>
    </w:p>
    <w:p w:rsidR="003C5AA7" w:rsidRPr="00904127" w:rsidRDefault="003C5AA7" w:rsidP="003C5AA7">
      <w:pPr>
        <w:rPr>
          <w:rFonts w:asciiTheme="minorHAnsi" w:hAnsiTheme="minorHAnsi"/>
          <w:b/>
        </w:rPr>
      </w:pPr>
      <w:r w:rsidRPr="00904127">
        <w:rPr>
          <w:rFonts w:asciiTheme="minorHAnsi" w:hAnsiTheme="minorHAnsi"/>
          <w:b/>
        </w:rPr>
        <w:t>Harvey ’11 (</w:t>
      </w:r>
      <w:r w:rsidRPr="00904127">
        <w:rPr>
          <w:rFonts w:asciiTheme="minorHAnsi" w:hAnsiTheme="minorHAnsi"/>
        </w:rPr>
        <w:t>Fiona Harvey</w:t>
      </w:r>
      <w:r w:rsidRPr="00904127">
        <w:rPr>
          <w:rStyle w:val="Heading1Char"/>
          <w:rFonts w:asciiTheme="minorHAnsi" w:hAnsiTheme="minorHAnsi" w:cs="Arial"/>
          <w:color w:val="545454"/>
          <w:sz w:val="22"/>
          <w:szCs w:val="22"/>
          <w:lang w:val="en"/>
        </w:rPr>
        <w:t xml:space="preserve"> </w:t>
      </w:r>
      <w:r w:rsidRPr="00904127">
        <w:rPr>
          <w:rStyle w:val="st1"/>
          <w:rFonts w:asciiTheme="minorHAnsi" w:hAnsiTheme="minorHAnsi" w:cs="Arial"/>
          <w:lang w:val="en"/>
        </w:rPr>
        <w:t>is an award-winning environment journalist for the Guardian</w:t>
      </w:r>
      <w:r w:rsidRPr="00904127">
        <w:rPr>
          <w:rFonts w:asciiTheme="minorHAnsi" w:hAnsiTheme="minorHAnsi"/>
        </w:rPr>
        <w:t xml:space="preserve"> , “World Headed for Irreversible Climate Change — IEA”, November 11</w:t>
      </w:r>
      <w:r w:rsidRPr="00904127">
        <w:rPr>
          <w:rFonts w:asciiTheme="minorHAnsi" w:hAnsiTheme="minorHAnsi"/>
          <w:vertAlign w:val="superscript"/>
        </w:rPr>
        <w:t>th</w:t>
      </w:r>
      <w:r w:rsidRPr="00904127">
        <w:rPr>
          <w:rFonts w:asciiTheme="minorHAnsi" w:hAnsiTheme="minorHAnsi"/>
        </w:rPr>
        <w:t xml:space="preserve">, 2011  </w:t>
      </w:r>
      <w:hyperlink r:id="rId116" w:history="1">
        <w:r w:rsidRPr="00904127">
          <w:rPr>
            <w:rStyle w:val="Hyperlink"/>
            <w:rFonts w:asciiTheme="minorHAnsi" w:hAnsiTheme="minorHAnsi"/>
          </w:rPr>
          <w:t>http://ourworld.unu.edu/en/world-headed-for-irreversible-climate-change-iea</w:t>
        </w:r>
      </w:hyperlink>
      <w:r w:rsidRPr="00904127">
        <w:rPr>
          <w:rFonts w:asciiTheme="minorHAnsi" w:hAnsiTheme="minorHAnsi"/>
        </w:rPr>
        <w:t>) GS</w:t>
      </w:r>
    </w:p>
    <w:p w:rsidR="003C5AA7" w:rsidRPr="00904127" w:rsidRDefault="003C5AA7" w:rsidP="003C5AA7">
      <w:pPr>
        <w:rPr>
          <w:rFonts w:asciiTheme="minorHAnsi" w:hAnsiTheme="minorHAnsi"/>
          <w:b/>
        </w:rPr>
      </w:pPr>
    </w:p>
    <w:p w:rsidR="003C5AA7" w:rsidRPr="00904127" w:rsidRDefault="003C5AA7" w:rsidP="003C5AA7">
      <w:pPr>
        <w:spacing w:after="270" w:line="360" w:lineRule="atLeast"/>
        <w:rPr>
          <w:rFonts w:asciiTheme="minorHAnsi" w:hAnsiTheme="minorHAnsi"/>
        </w:rPr>
      </w:pPr>
      <w:r w:rsidRPr="00B8167C">
        <w:rPr>
          <w:rFonts w:asciiTheme="minorHAnsi" w:hAnsiTheme="minorHAnsi"/>
        </w:rPr>
        <w:t xml:space="preserve">The world is likely to build so many fossil-fuelled power stations, energy-guzzling factories and inefficient buildings </w:t>
      </w:r>
      <w:r w:rsidRPr="00904127">
        <w:rPr>
          <w:rStyle w:val="StyleBoldUnderline"/>
          <w:rFonts w:asciiTheme="minorHAnsi" w:hAnsiTheme="minorHAnsi"/>
        </w:rPr>
        <w:t>in the next five years</w:t>
      </w:r>
      <w:r w:rsidRPr="00B8167C">
        <w:rPr>
          <w:rFonts w:asciiTheme="minorHAnsi" w:hAnsiTheme="minorHAnsi"/>
        </w:rPr>
        <w:t xml:space="preserve"> </w:t>
      </w:r>
      <w:r w:rsidRPr="00904127">
        <w:rPr>
          <w:rStyle w:val="StyleBoldUnderline"/>
          <w:rFonts w:asciiTheme="minorHAnsi" w:hAnsiTheme="minorHAnsi"/>
        </w:rPr>
        <w:t xml:space="preserve">that it will become impossible to hold global warming to safe </w:t>
      </w:r>
      <w:hyperlink r:id="rId117" w:history="1">
        <w:r w:rsidRPr="00904127">
          <w:rPr>
            <w:rStyle w:val="StyleBoldUnderline"/>
            <w:rFonts w:asciiTheme="minorHAnsi" w:hAnsiTheme="minorHAnsi"/>
          </w:rPr>
          <w:t>levels</w:t>
        </w:r>
      </w:hyperlink>
      <w:r w:rsidRPr="00B8167C">
        <w:rPr>
          <w:rFonts w:asciiTheme="minorHAnsi" w:hAnsiTheme="minorHAnsi"/>
        </w:rPr>
        <w:t xml:space="preserve">, and the last chance of combating dangerous climate change will be “lost for ever”, according to the </w:t>
      </w:r>
      <w:r w:rsidR="001E0622">
        <w:fldChar w:fldCharType="begin"/>
      </w:r>
      <w:r w:rsidR="001E0622">
        <w:instrText xml:space="preserve"> HYPERLINK "http://www.iea.org/w/bookshop/b.aspx?new=10" \t "_blank" </w:instrText>
      </w:r>
      <w:r w:rsidR="001E0622">
        <w:fldChar w:fldCharType="separate"/>
      </w:r>
      <w:r w:rsidRPr="00B8167C">
        <w:rPr>
          <w:rFonts w:asciiTheme="minorHAnsi" w:hAnsiTheme="minorHAnsi"/>
        </w:rPr>
        <w:t>most thorough analysis</w:t>
      </w:r>
      <w:r w:rsidR="001E0622">
        <w:rPr>
          <w:rFonts w:asciiTheme="minorHAnsi" w:hAnsiTheme="minorHAnsi"/>
        </w:rPr>
        <w:fldChar w:fldCharType="end"/>
      </w:r>
      <w:r w:rsidRPr="00B8167C">
        <w:rPr>
          <w:rFonts w:asciiTheme="minorHAnsi" w:hAnsiTheme="minorHAnsi"/>
        </w:rPr>
        <w:t xml:space="preserve"> yet of world energy infrastructure.</w:t>
      </w:r>
      <w:r w:rsidRPr="00904127">
        <w:rPr>
          <w:rFonts w:asciiTheme="minorHAnsi" w:hAnsiTheme="minorHAnsi"/>
        </w:rPr>
        <w:t xml:space="preserve"> </w:t>
      </w:r>
      <w:r w:rsidRPr="00904127">
        <w:rPr>
          <w:rStyle w:val="StyleBoldUnderline"/>
          <w:rFonts w:asciiTheme="minorHAnsi" w:hAnsiTheme="minorHAnsi"/>
        </w:rPr>
        <w:t>Anything built from now on that produces carbon will do so for decades, and this “lock-in” effect will be the single factor most likely to produce irreversible climate change</w:t>
      </w:r>
      <w:r w:rsidRPr="00B8167C">
        <w:rPr>
          <w:rFonts w:asciiTheme="minorHAnsi" w:hAnsiTheme="minorHAnsi"/>
        </w:rPr>
        <w:t xml:space="preserve">, the world’s foremost authority on energy economics has found. </w:t>
      </w:r>
      <w:r w:rsidRPr="00904127">
        <w:rPr>
          <w:rStyle w:val="StyleBoldUnderline"/>
          <w:rFonts w:asciiTheme="minorHAnsi" w:hAnsiTheme="minorHAnsi"/>
        </w:rPr>
        <w:t>If this is not rapidly changed within the next five years, the results are likely to be disastrous</w:t>
      </w:r>
      <w:r w:rsidRPr="00B8167C">
        <w:rPr>
          <w:rFonts w:asciiTheme="minorHAnsi" w:hAnsiTheme="minorHAnsi"/>
        </w:rPr>
        <w:t>.</w:t>
      </w:r>
      <w:r w:rsidRPr="00904127">
        <w:rPr>
          <w:rFonts w:asciiTheme="minorHAnsi" w:hAnsiTheme="minorHAnsi"/>
        </w:rPr>
        <w:t xml:space="preserve"> </w:t>
      </w:r>
      <w:r w:rsidRPr="00B8167C">
        <w:rPr>
          <w:rFonts w:asciiTheme="minorHAnsi" w:hAnsiTheme="minorHAnsi"/>
        </w:rPr>
        <w:t>“The door is closing,” Fatih Birol, chief economist at the International Energy Agency (IEA), said. “I am very worried — if we don’t change direction now on how we use energy, we will end up beyond what scientists tell us is the minimum [for safety]. The door will be closed forever.”</w:t>
      </w:r>
      <w:r w:rsidRPr="00904127">
        <w:rPr>
          <w:rFonts w:asciiTheme="minorHAnsi" w:hAnsiTheme="minorHAnsi"/>
        </w:rPr>
        <w:t xml:space="preserve"> </w:t>
      </w:r>
      <w:r w:rsidRPr="00B8167C">
        <w:rPr>
          <w:rFonts w:asciiTheme="minorHAnsi" w:hAnsiTheme="minorHAnsi"/>
        </w:rPr>
        <w:t xml:space="preserve">If </w:t>
      </w:r>
      <w:r w:rsidRPr="00904127">
        <w:rPr>
          <w:rStyle w:val="StyleBoldUnderline"/>
          <w:rFonts w:asciiTheme="minorHAnsi" w:hAnsiTheme="minorHAnsi"/>
        </w:rPr>
        <w:t>fossil fuel infrastructure is not rapidly changed, the world will ‘lose for ever’ the chance to avoid dangerous climate change. If the world is to stay below 2°C of warming</w:t>
      </w:r>
      <w:r w:rsidRPr="00B8167C">
        <w:rPr>
          <w:rFonts w:asciiTheme="minorHAnsi" w:hAnsiTheme="minorHAnsi"/>
        </w:rPr>
        <w:t xml:space="preserve">, which scientists regard as the limit of safety, </w:t>
      </w:r>
      <w:r w:rsidRPr="00904127">
        <w:rPr>
          <w:rStyle w:val="StyleBoldUnderline"/>
          <w:rFonts w:asciiTheme="minorHAnsi" w:hAnsiTheme="minorHAnsi"/>
        </w:rPr>
        <w:t xml:space="preserve">then emissions must be held to no more than 450 </w:t>
      </w:r>
      <w:hyperlink r:id="rId118" w:history="1">
        <w:r w:rsidRPr="00904127">
          <w:rPr>
            <w:rStyle w:val="StyleBoldUnderline"/>
            <w:rFonts w:asciiTheme="minorHAnsi" w:hAnsiTheme="minorHAnsi"/>
          </w:rPr>
          <w:t>parts</w:t>
        </w:r>
      </w:hyperlink>
      <w:r w:rsidRPr="00904127">
        <w:rPr>
          <w:rStyle w:val="StyleBoldUnderline"/>
          <w:rFonts w:asciiTheme="minorHAnsi" w:hAnsiTheme="minorHAnsi"/>
        </w:rPr>
        <w:t xml:space="preserve"> per million (ppm) of carbon dioxide in the atmosphere</w:t>
      </w:r>
      <w:r w:rsidRPr="00B8167C">
        <w:rPr>
          <w:rFonts w:asciiTheme="minorHAnsi" w:hAnsiTheme="minorHAnsi"/>
        </w:rPr>
        <w:t xml:space="preserve">; the level is currently around </w:t>
      </w:r>
      <w:r w:rsidR="001E0622">
        <w:fldChar w:fldCharType="begin"/>
      </w:r>
      <w:r w:rsidR="001E0622">
        <w:instrText xml:space="preserve"> HYPERLINK "http://www.esrl.noaa.gov/gmd/ccgg/trends/" \t "_bl</w:instrText>
      </w:r>
      <w:r w:rsidR="001E0622">
        <w:instrText xml:space="preserve">ank" </w:instrText>
      </w:r>
      <w:r w:rsidR="001E0622">
        <w:fldChar w:fldCharType="separate"/>
      </w:r>
      <w:r w:rsidRPr="00B8167C">
        <w:rPr>
          <w:rFonts w:asciiTheme="minorHAnsi" w:hAnsiTheme="minorHAnsi"/>
        </w:rPr>
        <w:t>390 ppm</w:t>
      </w:r>
      <w:r w:rsidR="001E0622">
        <w:rPr>
          <w:rFonts w:asciiTheme="minorHAnsi" w:hAnsiTheme="minorHAnsi"/>
        </w:rPr>
        <w:fldChar w:fldCharType="end"/>
      </w:r>
      <w:r w:rsidRPr="00B8167C">
        <w:rPr>
          <w:rFonts w:asciiTheme="minorHAnsi" w:hAnsiTheme="minorHAnsi"/>
        </w:rPr>
        <w:t xml:space="preserve">. But the world’s existing infrastructure is already producing 80% of that “carbon budget”, according to the IEA’s analysis, published on Wednesday. </w:t>
      </w:r>
      <w:r w:rsidRPr="00904127">
        <w:rPr>
          <w:rStyle w:val="StyleBoldUnderline"/>
          <w:rFonts w:asciiTheme="minorHAnsi" w:hAnsiTheme="minorHAnsi"/>
        </w:rPr>
        <w:t>This gives an ever-narrowing gap in which to reform the global economy on to a low-carbon footing</w:t>
      </w:r>
      <w:r w:rsidRPr="00B8167C">
        <w:rPr>
          <w:rFonts w:asciiTheme="minorHAnsi" w:hAnsiTheme="minorHAnsi"/>
        </w:rPr>
        <w:t>.</w:t>
      </w:r>
      <w:r w:rsidRPr="00904127">
        <w:rPr>
          <w:rFonts w:asciiTheme="minorHAnsi" w:hAnsiTheme="minorHAnsi"/>
        </w:rPr>
        <w:t xml:space="preserve"> </w:t>
      </w:r>
      <w:r w:rsidRPr="00904127">
        <w:rPr>
          <w:rStyle w:val="StyleBoldUnderline"/>
          <w:rFonts w:asciiTheme="minorHAnsi" w:hAnsiTheme="minorHAnsi"/>
        </w:rPr>
        <w:t xml:space="preserve">If current trends </w:t>
      </w:r>
      <w:hyperlink r:id="rId119" w:history="1">
        <w:r w:rsidRPr="00904127">
          <w:rPr>
            <w:rStyle w:val="StyleBoldUnderline"/>
            <w:rFonts w:asciiTheme="minorHAnsi" w:hAnsiTheme="minorHAnsi"/>
          </w:rPr>
          <w:t>continue</w:t>
        </w:r>
      </w:hyperlink>
      <w:r w:rsidRPr="00B8167C">
        <w:rPr>
          <w:rFonts w:asciiTheme="minorHAnsi" w:hAnsiTheme="minorHAnsi"/>
        </w:rPr>
        <w:t xml:space="preserve">, and we go on building high-carbon energy generation, </w:t>
      </w:r>
      <w:r w:rsidRPr="00904127">
        <w:rPr>
          <w:rStyle w:val="StyleBoldUnderline"/>
          <w:rFonts w:asciiTheme="minorHAnsi" w:hAnsiTheme="minorHAnsi"/>
        </w:rPr>
        <w:t>then by 2015 at least 90% of the available “carbon budget” will be swallowed up by our energy and industrial infrastructure</w:t>
      </w:r>
      <w:r w:rsidRPr="00B8167C">
        <w:rPr>
          <w:rFonts w:asciiTheme="minorHAnsi" w:hAnsiTheme="minorHAnsi"/>
        </w:rPr>
        <w:t xml:space="preserve">. </w:t>
      </w:r>
      <w:r w:rsidRPr="00904127">
        <w:rPr>
          <w:rStyle w:val="StyleBoldUnderline"/>
          <w:rFonts w:asciiTheme="minorHAnsi" w:hAnsiTheme="minorHAnsi"/>
        </w:rPr>
        <w:t>By 2017, there will be no room for manoeuvre at all</w:t>
      </w:r>
      <w:r w:rsidRPr="00B8167C">
        <w:rPr>
          <w:rFonts w:asciiTheme="minorHAnsi" w:hAnsiTheme="minorHAnsi"/>
        </w:rPr>
        <w:t xml:space="preserve"> – the whole of the carbon budget will be spoken for, according to the IEA’s calculations.</w:t>
      </w:r>
      <w:r w:rsidRPr="00904127">
        <w:rPr>
          <w:rFonts w:asciiTheme="minorHAnsi" w:hAnsiTheme="minorHAnsi"/>
        </w:rPr>
        <w:t xml:space="preserve"> </w:t>
      </w:r>
      <w:r w:rsidRPr="00B8167C">
        <w:rPr>
          <w:rFonts w:asciiTheme="minorHAnsi" w:hAnsiTheme="minorHAnsi"/>
        </w:rPr>
        <w:t xml:space="preserve">Birol’s warning comes at a crucial moment in international negotiations on climate change, as governments gear up for the next fortnight of </w:t>
      </w:r>
      <w:r w:rsidR="001E0622">
        <w:fldChar w:fldCharType="begin"/>
      </w:r>
      <w:r w:rsidR="001E0622">
        <w:instrText xml:space="preserve"> HYPERLINK "http://unfccc.int/meetings/durban_nov_2011/meeting/6245.php" \t "_blank" </w:instrText>
      </w:r>
      <w:r w:rsidR="001E0622">
        <w:fldChar w:fldCharType="separate"/>
      </w:r>
      <w:r w:rsidRPr="00B8167C">
        <w:rPr>
          <w:rFonts w:asciiTheme="minorHAnsi" w:hAnsiTheme="minorHAnsi"/>
        </w:rPr>
        <w:t>talks in Durban</w:t>
      </w:r>
      <w:r w:rsidR="001E0622">
        <w:rPr>
          <w:rFonts w:asciiTheme="minorHAnsi" w:hAnsiTheme="minorHAnsi"/>
        </w:rPr>
        <w:fldChar w:fldCharType="end"/>
      </w:r>
      <w:r w:rsidRPr="00B8167C">
        <w:rPr>
          <w:rFonts w:asciiTheme="minorHAnsi" w:hAnsiTheme="minorHAnsi"/>
        </w:rPr>
        <w:t>, South Africa, from late November. “</w:t>
      </w:r>
      <w:r w:rsidRPr="00904127">
        <w:rPr>
          <w:rStyle w:val="StyleBoldUnderline"/>
          <w:rFonts w:asciiTheme="minorHAnsi" w:hAnsiTheme="minorHAnsi"/>
        </w:rPr>
        <w:t>If we do not have an international agreement, whose effect is put in place by 2017, then the door to [holding temperatures to 2°C of warming] will be closed forever</w:t>
      </w:r>
      <w:r w:rsidRPr="00B8167C">
        <w:rPr>
          <w:rFonts w:asciiTheme="minorHAnsi" w:hAnsiTheme="minorHAnsi"/>
        </w:rPr>
        <w:t>,” said Birol.</w:t>
      </w:r>
      <w:r w:rsidRPr="00904127">
        <w:rPr>
          <w:rFonts w:asciiTheme="minorHAnsi" w:hAnsiTheme="minorHAnsi"/>
        </w:rPr>
        <w:t xml:space="preserve"> </w:t>
      </w:r>
      <w:r w:rsidRPr="00B8167C">
        <w:rPr>
          <w:rFonts w:asciiTheme="minorHAnsi" w:hAnsiTheme="minorHAnsi"/>
        </w:rPr>
        <w:t>Helsinki, winter 2003.</w:t>
      </w:r>
      <w:r w:rsidRPr="00904127">
        <w:rPr>
          <w:rFonts w:asciiTheme="minorHAnsi" w:hAnsiTheme="minorHAnsi"/>
        </w:rPr>
        <w:t xml:space="preserve"> </w:t>
      </w:r>
    </w:p>
    <w:p w:rsidR="003C5AA7" w:rsidRPr="003C5AA7" w:rsidRDefault="003C5AA7" w:rsidP="003C5AA7"/>
    <w:p w:rsidR="009E3903" w:rsidRDefault="009E3903" w:rsidP="00140F0C">
      <w:pPr>
        <w:pStyle w:val="Heading2"/>
      </w:pPr>
      <w:bookmarkStart w:id="37" w:name="_Toc391753461"/>
      <w:r>
        <w:lastRenderedPageBreak/>
        <w:t>Species Extinction</w:t>
      </w:r>
      <w:bookmarkEnd w:id="37"/>
      <w:r>
        <w:t xml:space="preserve"> </w:t>
      </w:r>
    </w:p>
    <w:p w:rsidR="009E3903" w:rsidRDefault="009E3903" w:rsidP="009E3903"/>
    <w:p w:rsidR="009E3903" w:rsidRPr="009E3903" w:rsidRDefault="009E3903" w:rsidP="009E3903"/>
    <w:p w:rsidR="009E3903" w:rsidRDefault="009E3903" w:rsidP="009E3903">
      <w:pPr>
        <w:pStyle w:val="Heading4"/>
      </w:pPr>
      <w:r w:rsidRPr="009E3903">
        <w:t>Species loss risks extinction</w:t>
      </w:r>
    </w:p>
    <w:p w:rsidR="009E3903" w:rsidRDefault="009E3903" w:rsidP="009E3903"/>
    <w:p w:rsidR="009E3903" w:rsidRPr="009E3903" w:rsidRDefault="009E3903" w:rsidP="009E3903">
      <w:pPr>
        <w:rPr>
          <w:rStyle w:val="StyleStyleBold12pt"/>
        </w:rPr>
      </w:pPr>
      <w:r w:rsidRPr="009E3903">
        <w:rPr>
          <w:rStyle w:val="StyleStyleBold12pt"/>
        </w:rPr>
        <w:t>Warner, 94</w:t>
      </w:r>
    </w:p>
    <w:p w:rsidR="009E3903" w:rsidRPr="009E3903" w:rsidRDefault="009E3903" w:rsidP="009E3903">
      <w:r>
        <w:t>(</w:t>
      </w:r>
      <w:r w:rsidRPr="009E3903">
        <w:t>Paul Warner, American University, Dept of International Politics and Foreign Policy, August, Politics and Life Sciences, 1994, p 177</w:t>
      </w:r>
      <w:r>
        <w:t>)</w:t>
      </w:r>
    </w:p>
    <w:p w:rsidR="00106F8E" w:rsidRPr="009E3903" w:rsidRDefault="009E3903" w:rsidP="009E3903">
      <w:pPr>
        <w:rPr>
          <w:sz w:val="24"/>
        </w:rPr>
      </w:pPr>
      <w:r w:rsidRPr="009E3903">
        <w:rPr>
          <w:rStyle w:val="underline"/>
          <w:rFonts w:ascii="Times New Roman" w:eastAsia="MS Mincho" w:hAnsi="Times New Roman"/>
        </w:rPr>
        <w:t>Massive extinction of species is dangerous, then, because one cannot predict which species are expendable to the system as a whole.</w:t>
      </w:r>
      <w:r w:rsidRPr="009E3903">
        <w:rPr>
          <w:rFonts w:ascii="Times New Roman" w:eastAsia="MS Mincho" w:hAnsi="Times New Roman"/>
        </w:rPr>
        <w:t xml:space="preserve"> As Philip Hoose remarks, "</w:t>
      </w:r>
      <w:r w:rsidRPr="009E3903">
        <w:rPr>
          <w:rStyle w:val="underline"/>
          <w:rFonts w:ascii="Times New Roman" w:eastAsia="MS Mincho" w:hAnsi="Times New Roman"/>
        </w:rPr>
        <w:t>Plants and animals cannot tell us what they mean to each other." One can never be sure which species holds up fundamental biological relationships in the planetary ecosystem. And, because removing species is an irreversible act, it may be too late to save the system after the extinction of key plants or animals.</w:t>
      </w:r>
      <w:r w:rsidRPr="009E3903">
        <w:rPr>
          <w:rFonts w:ascii="Times New Roman" w:eastAsia="MS Mincho" w:hAnsi="Times New Roman"/>
        </w:rPr>
        <w:t xml:space="preserve"> According to the U.S. National Research Council, </w:t>
      </w:r>
      <w:r w:rsidRPr="009E3903">
        <w:rPr>
          <w:rStyle w:val="underline"/>
          <w:rFonts w:ascii="Times New Roman" w:eastAsia="MS Mincho" w:hAnsi="Times New Roman"/>
        </w:rPr>
        <w:t>"The ramifications of an ecological change of this magnitude [vast extinction of species] are so far reaching that no one on earth will escape them." Trifling with the "lives" of species is like playing Russian roulette, with our collective future as the stakes</w:t>
      </w:r>
    </w:p>
    <w:p w:rsidR="00ED7D4B" w:rsidRDefault="005C6447" w:rsidP="00140F0C">
      <w:pPr>
        <w:pStyle w:val="Heading2"/>
      </w:pPr>
      <w:bookmarkStart w:id="38" w:name="_Toc391753462"/>
      <w:r>
        <w:lastRenderedPageBreak/>
        <w:t>LNG</w:t>
      </w:r>
      <w:bookmarkEnd w:id="38"/>
    </w:p>
    <w:p w:rsidR="005C6447" w:rsidRDefault="005C6447" w:rsidP="005C6447"/>
    <w:p w:rsidR="005C6447" w:rsidRDefault="005C6447" w:rsidP="005C6447">
      <w:pPr>
        <w:pStyle w:val="Heading4"/>
        <w:rPr>
          <w:rFonts w:eastAsia="Times New Roman"/>
        </w:rPr>
      </w:pPr>
      <w:r>
        <w:rPr>
          <w:rFonts w:eastAsia="Times New Roman"/>
        </w:rPr>
        <w:t>LNG elevates greenhouse gas emissions</w:t>
      </w:r>
    </w:p>
    <w:p w:rsidR="005C6447" w:rsidRDefault="005C6447" w:rsidP="005C6447"/>
    <w:p w:rsidR="005C6447" w:rsidRDefault="005C6447" w:rsidP="005C6447">
      <w:pPr>
        <w:rPr>
          <w:rStyle w:val="StyleStyleBold12pt"/>
        </w:rPr>
      </w:pPr>
      <w:r>
        <w:rPr>
          <w:rStyle w:val="StyleStyleBold12pt"/>
        </w:rPr>
        <w:t>The Canadian Press 14</w:t>
      </w:r>
    </w:p>
    <w:p w:rsidR="005C6447" w:rsidRDefault="005C6447" w:rsidP="005C6447">
      <w:r w:rsidRPr="00815BFE">
        <w:rPr>
          <w:rStyle w:val="StyleStyleBold12pt"/>
          <w:b w:val="0"/>
          <w:sz w:val="22"/>
        </w:rPr>
        <w:t>(The Canadian Press, 4/20/2014, “</w:t>
      </w:r>
      <w:r>
        <w:t xml:space="preserve">B.C. environment minister warned about LNG greenhouse gas emissions”, </w:t>
      </w:r>
      <w:hyperlink r:id="rId120" w:history="1">
        <w:r w:rsidRPr="00C471C1">
          <w:rPr>
            <w:rStyle w:val="Hyperlink"/>
          </w:rPr>
          <w:t>http://www.cbc.ca/news/canada/british-columbia/b-c-environment-minister-warned-about-lng-greenhouse-gas-emissions-1.2616139</w:t>
        </w:r>
      </w:hyperlink>
      <w:r>
        <w:t>, LL)</w:t>
      </w:r>
    </w:p>
    <w:p w:rsidR="005C6447" w:rsidRDefault="005C6447" w:rsidP="005C6447">
      <w:pPr>
        <w:rPr>
          <w:rStyle w:val="StyleBoldUnderline"/>
        </w:rPr>
      </w:pPr>
      <w:r w:rsidRPr="00FA2BCB">
        <w:rPr>
          <w:rFonts w:asciiTheme="minorHAnsi" w:eastAsia="Times New Roman" w:hAnsiTheme="minorHAnsi" w:cs="Times New Roman"/>
          <w:sz w:val="18"/>
        </w:rPr>
        <w:t>British Columbia Environment Ministry staff have warned their minister that the province's dreamed-o</w:t>
      </w:r>
      <w:r w:rsidRPr="00FA2BCB">
        <w:rPr>
          <w:rFonts w:asciiTheme="minorHAnsi" w:eastAsia="Times New Roman" w:hAnsiTheme="minorHAnsi" w:cs="Times New Roman"/>
        </w:rPr>
        <w:t xml:space="preserve">f </w:t>
      </w:r>
      <w:r w:rsidRPr="00FA2BCB">
        <w:rPr>
          <w:rStyle w:val="StyleBoldUnderline"/>
        </w:rPr>
        <w:t>liquefied natural gas industry poses some big challenges with greenhouse gas emissions</w:t>
      </w:r>
      <w:r w:rsidRPr="00FA2BCB">
        <w:rPr>
          <w:rFonts w:asciiTheme="minorHAnsi" w:eastAsia="Times New Roman" w:hAnsiTheme="minorHAnsi" w:cs="Times New Roman"/>
        </w:rPr>
        <w:t xml:space="preserve">.¶ </w:t>
      </w:r>
      <w:r w:rsidRPr="00FA2BCB">
        <w:rPr>
          <w:rFonts w:asciiTheme="minorHAnsi" w:eastAsia="Times New Roman" w:hAnsiTheme="minorHAnsi" w:cs="Times New Roman"/>
          <w:sz w:val="18"/>
        </w:rPr>
        <w:t>Internal briefing notes prepared for Environment Minister Mary Polak since she took office last year and obtained by The Canadian Press, single out methane emissions for concern.¶</w:t>
      </w:r>
      <w:r w:rsidRPr="00FA2BCB">
        <w:rPr>
          <w:rFonts w:asciiTheme="minorHAnsi" w:eastAsia="Times New Roman" w:hAnsiTheme="minorHAnsi" w:cs="Times New Roman"/>
        </w:rPr>
        <w:t xml:space="preserve"> </w:t>
      </w:r>
      <w:r w:rsidRPr="00FA2BCB">
        <w:rPr>
          <w:rStyle w:val="StyleBoldUnderline"/>
        </w:rPr>
        <w:t>On top of emissions from combustion and flaring of natural gas, methane and carbon dioxide escape during hydraulic fracturing process, or fracking, the documents said.¶ "Methane emissions are a particular concern since they have a global warming impact 21 times higher than carbon dioxide," said one July briefing note.¶ "A small increase in the percentage of natural gas that escapes can have a significant impact on overall emissions."</w:t>
      </w:r>
    </w:p>
    <w:p w:rsidR="00016F91" w:rsidRDefault="00016F91" w:rsidP="005C6447">
      <w:pPr>
        <w:rPr>
          <w:rStyle w:val="StyleBoldUnderline"/>
        </w:rPr>
      </w:pPr>
    </w:p>
    <w:p w:rsidR="00BE5CB7" w:rsidRPr="00BE5CB7" w:rsidRDefault="00016F91" w:rsidP="00BE5CB7">
      <w:pPr>
        <w:pStyle w:val="Heading2"/>
      </w:pPr>
      <w:bookmarkStart w:id="39" w:name="_Toc391753463"/>
      <w:r w:rsidRPr="00016F91">
        <w:lastRenderedPageBreak/>
        <w:t>AT: Warming Inevitable</w:t>
      </w:r>
      <w:bookmarkEnd w:id="39"/>
    </w:p>
    <w:p w:rsidR="00016F91" w:rsidRDefault="00016F91" w:rsidP="00016F91"/>
    <w:p w:rsidR="00016F91" w:rsidRDefault="00016F91" w:rsidP="00016F91">
      <w:pPr>
        <w:pStyle w:val="Heading4"/>
      </w:pPr>
      <w:r w:rsidRPr="00F55011">
        <w:t>Global warming ha</w:t>
      </w:r>
      <w:r>
        <w:t>s not passed a ‘tipping point’</w:t>
      </w:r>
    </w:p>
    <w:p w:rsidR="00016F91" w:rsidRPr="00016F91" w:rsidRDefault="00016F91" w:rsidP="00016F91"/>
    <w:p w:rsidR="00016F91" w:rsidRPr="00156DA1" w:rsidRDefault="00016F91" w:rsidP="00016F91">
      <w:pPr>
        <w:rPr>
          <w:rStyle w:val="StyleStyleBold12pt"/>
        </w:rPr>
      </w:pPr>
      <w:r>
        <w:rPr>
          <w:rStyle w:val="StyleStyleBold12pt"/>
        </w:rPr>
        <w:t xml:space="preserve">Inhofe, </w:t>
      </w:r>
      <w:r w:rsidRPr="00156DA1">
        <w:rPr>
          <w:rStyle w:val="StyleStyleBold12pt"/>
        </w:rPr>
        <w:t>7</w:t>
      </w:r>
    </w:p>
    <w:p w:rsidR="00016F91" w:rsidRPr="00F55011" w:rsidRDefault="00016F91" w:rsidP="00016F91">
      <w:r w:rsidRPr="00F55011">
        <w:t xml:space="preserve">[James, senator on the US Senate Committee on Environment and Public Works. “Global Warming Alarmism Reaches a “Tipping Point,” </w:t>
      </w:r>
      <w:hyperlink r:id="rId121" w:history="1">
        <w:r w:rsidRPr="00F55011">
          <w:rPr>
            <w:rStyle w:val="Hyperlink"/>
          </w:rPr>
          <w:t>http://epw.senate.gov/public/index.cfm?FuseAction=Minority.Speeches&amp;ContentRecord_id=dceb518c-802a-23ad-45bf-894a13435a08</w:t>
        </w:r>
      </w:hyperlink>
      <w:r w:rsidRPr="00F55011">
        <w:t>]</w:t>
      </w:r>
    </w:p>
    <w:p w:rsidR="00016F91" w:rsidRDefault="00016F91" w:rsidP="00016F91">
      <w:pPr>
        <w:rPr>
          <w:sz w:val="18"/>
        </w:rPr>
      </w:pPr>
      <w:r w:rsidRPr="00F55011">
        <w:t xml:space="preserve"> All the while, </w:t>
      </w:r>
      <w:r w:rsidRPr="00F55011">
        <w:rPr>
          <w:rStyle w:val="StyleBoldUnderline"/>
        </w:rPr>
        <w:t>activists like former Vice President Al Gore repeatedly continue to warn of a fast approaching climate "tipping point."</w:t>
      </w:r>
      <w:r w:rsidRPr="00F55011">
        <w:t xml:space="preserve"> I agree with Gore.</w:t>
      </w:r>
      <w:r w:rsidRPr="00F55011">
        <w:rPr>
          <w:rStyle w:val="StyleBoldUnderline"/>
        </w:rPr>
        <w:t xml:space="preserve"> Global warming may have reached a "tipping point." The man-made global warming fear machine crossed the "tipping point" in 2007</w:t>
      </w:r>
      <w:r w:rsidRPr="00F55011">
        <w:t xml:space="preserve">. I am convinced that future climate historians will look back at 2007 as the year the global warming fears began crumbling. </w:t>
      </w:r>
      <w:r w:rsidRPr="00F55011">
        <w:rPr>
          <w:rStyle w:val="StyleBoldUnderline"/>
        </w:rPr>
        <w:t>The situation we are in now is very similar to where we were in the late 1970's when coming ice age fears began to dismantle. Remember, it was Newsweek Magazine which in the 1970's proclaimed meteorologists were "almost unanimous" in their view that a coming Ice Age would have negative impacts. It was also Newsweek in 1975 which originated the eerily similar "tipping point" rhetoric of today</w:t>
      </w:r>
      <w:r w:rsidRPr="00F55011">
        <w:t xml:space="preserve">: Newsweek wrote on April 28, 1975 about coming ice age fears: "The longer the planners delay, the more difficult will they find it to cope with climatic change once the results become grim reality." </w:t>
      </w:r>
      <w:r w:rsidRPr="00F55011">
        <w:rPr>
          <w:rStyle w:val="StyleBoldUnderline"/>
        </w:rPr>
        <w:t>Of course Newsweek</w:t>
      </w:r>
      <w:r w:rsidRPr="00F55011">
        <w:t xml:space="preserve"> essentially </w:t>
      </w:r>
      <w:r w:rsidRPr="00F55011">
        <w:rPr>
          <w:rStyle w:val="StyleBoldUnderline"/>
        </w:rPr>
        <w:t>retracted their coming ice age article 29 years later in October 2006</w:t>
      </w:r>
      <w:r w:rsidRPr="00F55011">
        <w:t>. In addition, a 1975 National Academy of Sciences report addressed coming ice age fears and in 1971, NASA predicted the world "could be as little as 50 or 60 years away from a disastrous new ice age."</w:t>
      </w:r>
      <w:r w:rsidRPr="00F55011">
        <w:rPr>
          <w:rStyle w:val="StyleBoldUnderline"/>
        </w:rPr>
        <w:t xml:space="preserve"> Today, the greatest irony is that</w:t>
      </w:r>
      <w:r w:rsidRPr="00F55011">
        <w:t xml:space="preserve"> the UN and the media's climate hysteria grows louder as the case for alarmism fades away. </w:t>
      </w:r>
      <w:r w:rsidRPr="00F55011">
        <w:rPr>
          <w:rStyle w:val="StyleBoldUnderline"/>
        </w:rPr>
        <w:t>While the scientific case grows weaker, the political and rhetorical proponents of climate fear are ramping up to offer hefty tax and regulatory "solutions" both internationally and domestically to "solve" the so-called "crisis." Skeptical Climatologist Dr. Timothy Ball formerly of the University of Winnipeg in Canada wrote about the current state of the climate change debate earlier this month: "Imagine basing a country's energy and economic policy on an incomplete, unproven theory - a theory based entirely on computer models in which one minor variable (CO2) is considered the sole driver for the entire global climate system</w:t>
      </w:r>
      <w:r w:rsidRPr="00BE5CB7">
        <w:rPr>
          <w:rStyle w:val="StyleBoldUnderline"/>
          <w:sz w:val="18"/>
        </w:rPr>
        <w:t>.</w:t>
      </w:r>
      <w:r w:rsidRPr="00BE5CB7">
        <w:rPr>
          <w:sz w:val="18"/>
        </w:rPr>
        <w:t>" And just how minor is that man-made CO2 variable in the atmosphere? Meteorologist Joseph D'Aleo, the first Director of Meteorology at The Weather Channel and former chairman of the American Meteorological Society's (AMS) Committee on Weather Analysis and Forecasting, explained in August how miniscule mankind's CO2 emissions are in relation to the Earth's atmosphere. "If the atmosphere was a 100 story building, our annual anthropogenic CO2 contribution today would be equivalent to the linoleum on the first floor," D'Aleo wrote.</w:t>
      </w:r>
    </w:p>
    <w:p w:rsidR="00BE5CB7" w:rsidRDefault="00BE5CB7" w:rsidP="00016F91">
      <w:pPr>
        <w:rPr>
          <w:sz w:val="18"/>
        </w:rPr>
      </w:pPr>
    </w:p>
    <w:p w:rsidR="00BE5CB7" w:rsidRDefault="00BE5CB7" w:rsidP="00BE5CB7">
      <w:pPr>
        <w:pStyle w:val="Heading2"/>
      </w:pPr>
      <w:bookmarkStart w:id="40" w:name="_Toc391753464"/>
      <w:r>
        <w:lastRenderedPageBreak/>
        <w:t>AT: Can Adapt</w:t>
      </w:r>
      <w:bookmarkEnd w:id="40"/>
    </w:p>
    <w:p w:rsidR="00BE5CB7" w:rsidRPr="00BE5CB7" w:rsidRDefault="00BE5CB7" w:rsidP="00BE5CB7"/>
    <w:p w:rsidR="00BE5CB7" w:rsidRPr="00156DA1" w:rsidRDefault="00BE5CB7" w:rsidP="00BE5CB7">
      <w:pPr>
        <w:pStyle w:val="Heading2"/>
      </w:pPr>
      <w:bookmarkStart w:id="41" w:name="_Toc178338849"/>
      <w:bookmarkStart w:id="42" w:name="_Toc391753465"/>
      <w:r w:rsidRPr="00156DA1">
        <w:lastRenderedPageBreak/>
        <w:t>AT-Warming is Slow</w:t>
      </w:r>
      <w:bookmarkEnd w:id="41"/>
      <w:bookmarkEnd w:id="42"/>
    </w:p>
    <w:p w:rsidR="00BE5CB7" w:rsidRPr="00F55011" w:rsidRDefault="00BE5CB7" w:rsidP="00BE5CB7">
      <w:pPr>
        <w:rPr>
          <w:rStyle w:val="StyleBoldUnderline"/>
        </w:rPr>
      </w:pPr>
    </w:p>
    <w:p w:rsidR="00BE5CB7" w:rsidRDefault="00BE5CB7" w:rsidP="00BE5CB7">
      <w:pPr>
        <w:pStyle w:val="Heading4"/>
      </w:pPr>
      <w:r w:rsidRPr="00F55011">
        <w:t>Action now is key – positive feedbacks can cause irreversible damage.</w:t>
      </w:r>
    </w:p>
    <w:p w:rsidR="00BE5CB7" w:rsidRPr="00BE5CB7" w:rsidRDefault="00BE5CB7" w:rsidP="00BE5CB7"/>
    <w:p w:rsidR="00BE5CB7" w:rsidRPr="00156DA1" w:rsidRDefault="00BE5CB7" w:rsidP="00BE5CB7">
      <w:pPr>
        <w:rPr>
          <w:rStyle w:val="StyleStyleBold12pt"/>
        </w:rPr>
      </w:pPr>
      <w:r>
        <w:rPr>
          <w:rStyle w:val="StyleStyleBold12pt"/>
        </w:rPr>
        <w:t xml:space="preserve">Hertsgaard, </w:t>
      </w:r>
      <w:r w:rsidRPr="00156DA1">
        <w:rPr>
          <w:rStyle w:val="StyleStyleBold12pt"/>
        </w:rPr>
        <w:t xml:space="preserve">6 </w:t>
      </w:r>
    </w:p>
    <w:p w:rsidR="00BE5CB7" w:rsidRPr="00F55011" w:rsidRDefault="00BE5CB7" w:rsidP="00BE5CB7">
      <w:r w:rsidRPr="00F55011">
        <w:t>[Mark. “While Washington Slept,” Vanity Fair, May 2006]</w:t>
      </w:r>
    </w:p>
    <w:p w:rsidR="00BE5CB7" w:rsidRPr="00F55011" w:rsidRDefault="00BE5CB7" w:rsidP="00BE5CB7">
      <w:pPr>
        <w:rPr>
          <w:rStyle w:val="StyleBoldUnderline"/>
        </w:rPr>
      </w:pPr>
      <w:r w:rsidRPr="00F55011">
        <w:t>Beyond this crucial first step-which most governments worldwide have yet to consider-humanity can cushion the severity of future global warming by limiting greenhouse-gas emissions</w:t>
      </w:r>
      <w:r w:rsidRPr="00F55011">
        <w:rPr>
          <w:rStyle w:val="StyleBoldUnderline"/>
        </w:rPr>
        <w:t>. Hansen says we must stabilize emissions-which currently are rising 2 percent a year-by 2015, and then reduce them.</w:t>
      </w:r>
      <w:r w:rsidRPr="00F55011">
        <w:t xml:space="preserve"> Avoiding Dangerous Climate Change, a book based on a scientific conference convened by Tony Blair before the G-8 summit, estimates that we may have until 2025 to peak and reduce.  </w:t>
      </w:r>
      <w:r w:rsidRPr="00F55011">
        <w:rPr>
          <w:rStyle w:val="StyleBoldUnderline"/>
        </w:rPr>
        <w:t>The goal is to stop global warming before it crosses tipping points and attains unstoppable momentum from "positive feedbacks." For example, should the Greenland ice sheet melt, white ice-which reflects sunlight back into space-would be replaced by dark water, which absorbs sunlight and drives further warming.  Positive feedbacks can trigger the kind of abrupt, irreversible climate changes that scientists call "nonlinear."</w:t>
      </w:r>
    </w:p>
    <w:p w:rsidR="00BE5CB7" w:rsidRPr="00F55011" w:rsidRDefault="00BE5CB7" w:rsidP="00BE5CB7"/>
    <w:p w:rsidR="00BE5CB7" w:rsidRDefault="00BE5CB7" w:rsidP="00BE5CB7">
      <w:pPr>
        <w:pStyle w:val="Heading4"/>
      </w:pPr>
      <w:r w:rsidRPr="00F55011">
        <w:t>Even small warming now could trigger runaway melting which escalates.</w:t>
      </w:r>
    </w:p>
    <w:p w:rsidR="00BE5CB7" w:rsidRPr="00BE5CB7" w:rsidRDefault="00BE5CB7" w:rsidP="00BE5CB7"/>
    <w:p w:rsidR="00BE5CB7" w:rsidRPr="00156DA1" w:rsidRDefault="00BE5CB7" w:rsidP="00BE5CB7">
      <w:pPr>
        <w:rPr>
          <w:rStyle w:val="StyleStyleBold12pt"/>
        </w:rPr>
      </w:pPr>
      <w:r>
        <w:rPr>
          <w:rStyle w:val="StyleStyleBold12pt"/>
        </w:rPr>
        <w:t xml:space="preserve">Fisher, </w:t>
      </w:r>
      <w:r w:rsidRPr="00156DA1">
        <w:rPr>
          <w:rStyle w:val="StyleStyleBold12pt"/>
        </w:rPr>
        <w:t xml:space="preserve">7 </w:t>
      </w:r>
    </w:p>
    <w:p w:rsidR="00BE5CB7" w:rsidRPr="00F55011" w:rsidRDefault="00BE5CB7" w:rsidP="00BE5CB7">
      <w:r w:rsidRPr="00F55011">
        <w:t>[Peter, Professor of Environment Management at Central Queensland University. “Climate time is against Us,” January 8, 2007]</w:t>
      </w:r>
    </w:p>
    <w:p w:rsidR="00BE5CB7" w:rsidRPr="00F55011" w:rsidRDefault="00BE5CB7" w:rsidP="00BE5CB7">
      <w:pPr>
        <w:rPr>
          <w:rStyle w:val="StyleBoldUnderline"/>
        </w:rPr>
      </w:pPr>
      <w:r w:rsidRPr="00F55011">
        <w:rPr>
          <w:rStyle w:val="StyleBoldUnderline"/>
        </w:rPr>
        <w:t>The course of past climate transitions from cooler periods suggest that they can be extremely rapid</w:t>
      </w:r>
      <w:r w:rsidRPr="00F55011">
        <w:t xml:space="preserve"> perhaps within a matter of decades rather than a century or centuries. For instance, </w:t>
      </w:r>
      <w:r w:rsidRPr="00F55011">
        <w:rPr>
          <w:rStyle w:val="StyleBoldUnderline"/>
        </w:rPr>
        <w:t>new research published in Nature has found that the glacial climate in the Northern Atlantic can swing very quickly with temperatures rising by 8-16 degrees in just a few decades</w:t>
      </w:r>
      <w:r w:rsidRPr="00F55011">
        <w:t xml:space="preserve"> at the end of each Ice Age. Such disturbances stem from the elliptical nature of the Earth's orbit and variations in its tilt and spin. Life has long been at the mercy of these happenings, as demonstrated by a horrendous 10,000-year drought in Africa during the Pliocene 2.5million years ago which decimated the gorilla population in southern Zaire (later providing a niche for a new breed of chimps), and no doubt brutally affected proto humans. Add to these natural cataclysmic events the potential impacts of climate forcing from rising carbon dioxide levels, and the outlook becomes much more unpredictable. James Lovelock, in his new book The Revenge of Gaia, posits that the planet has already been pushed over the brink with rapid rises in temperature of as much as 8degrees now likely. James </w:t>
      </w:r>
      <w:r w:rsidRPr="00F55011">
        <w:rPr>
          <w:rStyle w:val="StyleBoldUnderline"/>
        </w:rPr>
        <w:t>Hansen</w:t>
      </w:r>
      <w:r w:rsidRPr="00F55011">
        <w:t xml:space="preserve">, one of George W. Bush's most respected (if not loved) climatologists, doesn't go quite that far. He </w:t>
      </w:r>
      <w:r w:rsidRPr="00F55011">
        <w:rPr>
          <w:rStyle w:val="StyleBoldUnderline"/>
        </w:rPr>
        <w:t>concludes</w:t>
      </w:r>
      <w:r w:rsidRPr="00F55011">
        <w:t xml:space="preserve"> in an article in Climatic Change on the storing of heat in the oceans, </w:t>
      </w:r>
      <w:r w:rsidRPr="00F55011">
        <w:rPr>
          <w:rStyle w:val="StyleBoldUnderline"/>
        </w:rPr>
        <w:t>that ''any increase in global temperature beyond 1degree could trigger runaway melting of the world's ice sheets'' shrinking ice means less sunlight gets reflected and more gets absorbed, exacerbating the problem of warming.</w:t>
      </w:r>
      <w:r w:rsidRPr="00F55011">
        <w:t xml:space="preserve"> Hansen says ''that even 1 degree additional warming may be highly undesirable; 2-3 degrees is clearly a different planet''. The first act looks to have already played out in the Arctic Circle this northern summer when large freshwater lakes formed on the Greenland ice sheet notably at Eqip Sernia, and then drained away to the depths. Fred Pearce, writing in The Guardian, records how scientists observed, within hours of the lakes forming, that the vast ice sheets rose up, as if floating on water, and slid towards the ocean.</w:t>
      </w:r>
      <w:r w:rsidRPr="00F55011">
        <w:rPr>
          <w:rStyle w:val="StyleBoldUnderline"/>
        </w:rPr>
        <w:t xml:space="preserve"> Penn State University glaciologist</w:t>
      </w:r>
      <w:r w:rsidRPr="00F55011">
        <w:t xml:space="preserve"> </w:t>
      </w:r>
      <w:r w:rsidRPr="00F55011">
        <w:lastRenderedPageBreak/>
        <w:t>Richard</w:t>
      </w:r>
      <w:r w:rsidRPr="00F55011">
        <w:rPr>
          <w:rStyle w:val="StyleBoldUnderline"/>
        </w:rPr>
        <w:t xml:space="preserve"> Alley commented, ''We used to think that it would take 10,000 years for melting at the surface of an ice sheet to penetrate down to the bottom. Now we know it doesn't take 10,000 years, it takes 10 seconds.'' Pearce says that ''this highlights why scientists are panicky about the sheer speed and violence with which climate change could take hold</w:t>
      </w:r>
      <w:r w:rsidRPr="00F55011">
        <w:t xml:space="preserve">. They are realising that their old ideas about gradual change the smooth lines on graphs showing warming and sea-level rise and gradually shifting weather patterns are not how the world's climate system works.'' (New research on the Ross Ice Shelf further reveals, for instance, that collapses over the past three million years have taken place very rapidly with sea levels rising by 7-17m.) The quickening pace of that understanding is proving daunting to climate change science watchers (but not it would seem the politicians). </w:t>
      </w:r>
      <w:r w:rsidRPr="00F55011">
        <w:rPr>
          <w:rStyle w:val="StyleBoldUnderline"/>
        </w:rPr>
        <w:t>Hansen stresses the urgency of the policy response. ''I think we have a very brief window of opportunity to deal with climate change ... no longer than a decade at the most.''</w:t>
      </w:r>
    </w:p>
    <w:p w:rsidR="00BE5CB7" w:rsidRPr="00F55011" w:rsidRDefault="00BE5CB7" w:rsidP="00BE5CB7"/>
    <w:p w:rsidR="00BE5CB7" w:rsidRPr="00F55011" w:rsidRDefault="00BE5CB7" w:rsidP="00BE5CB7"/>
    <w:p w:rsidR="00BE5CB7" w:rsidRPr="00F55011" w:rsidRDefault="00BE5CB7" w:rsidP="00BE5CB7"/>
    <w:p w:rsidR="00BE5CB7" w:rsidRPr="00F55011" w:rsidRDefault="00BE5CB7" w:rsidP="00BE5CB7"/>
    <w:p w:rsidR="00BE5CB7" w:rsidRDefault="00BE5CB7" w:rsidP="00BE5CB7">
      <w:pPr>
        <w:pStyle w:val="Heading4"/>
      </w:pPr>
      <w:r w:rsidRPr="00F55011">
        <w:t>All feedbacks are now positive. This causes runaway warming</w:t>
      </w:r>
    </w:p>
    <w:p w:rsidR="00BE5CB7" w:rsidRPr="00BE5CB7" w:rsidRDefault="00BE5CB7" w:rsidP="00BE5CB7"/>
    <w:p w:rsidR="00BE5CB7" w:rsidRPr="00156DA1" w:rsidRDefault="00BE5CB7" w:rsidP="00BE5CB7">
      <w:pPr>
        <w:rPr>
          <w:rStyle w:val="StyleStyleBold12pt"/>
        </w:rPr>
      </w:pPr>
      <w:r>
        <w:rPr>
          <w:rStyle w:val="StyleStyleBold12pt"/>
        </w:rPr>
        <w:t xml:space="preserve">Schneider, </w:t>
      </w:r>
      <w:r w:rsidRPr="00156DA1">
        <w:rPr>
          <w:rStyle w:val="StyleStyleBold12pt"/>
        </w:rPr>
        <w:t>2</w:t>
      </w:r>
    </w:p>
    <w:p w:rsidR="00BE5CB7" w:rsidRPr="00F55011" w:rsidRDefault="00BE5CB7" w:rsidP="00BE5CB7">
      <w:r w:rsidRPr="00F55011">
        <w:t xml:space="preserve">[Stephen, Professor of Environmental Biology at Stanford. </w:t>
      </w:r>
      <w:r w:rsidRPr="00F55011">
        <w:rPr>
          <w:rStyle w:val="StyleBoldUnderline"/>
        </w:rPr>
        <w:t>Climate Change Policy</w:t>
      </w:r>
      <w:r w:rsidRPr="00F55011">
        <w:t>, p. 21-23]</w:t>
      </w:r>
    </w:p>
    <w:p w:rsidR="00BE5CB7" w:rsidRPr="00BE5CB7" w:rsidRDefault="00BE5CB7" w:rsidP="00BE5CB7">
      <w:pPr>
        <w:rPr>
          <w:sz w:val="18"/>
        </w:rPr>
      </w:pPr>
      <w:r w:rsidRPr="00BE5CB7">
        <w:rPr>
          <w:sz w:val="18"/>
        </w:rPr>
        <w:t xml:space="preserve">Knowing the radiative forcing caused by changes in atmospheric constituents would be sufficient to project future climate if there were no additional climatic effects beyond the direct, change in energy balance. But </w:t>
      </w:r>
      <w:r w:rsidRPr="00F55011">
        <w:rPr>
          <w:rStyle w:val="StyleBoldUnderline"/>
        </w:rPr>
        <w:t>a change in climate caused by simple forcing can have significant effects on atmospheric, geological, oceanographic, biological, chemical, and even social processes. These effects, in turn, can further alter the climate</w:t>
      </w:r>
      <w:r w:rsidRPr="00BE5CB7">
        <w:rPr>
          <w:sz w:val="18"/>
        </w:rPr>
        <w:t>. If that further alteration is in the same direction as its.initial cause, then the effect is called a positive feedback. If the further alteration tends to counter the initial change, then it is a negative feedback. In reality, numerous feedback effects greatly complicate the full description of climate change. Here we list just a few to give a sense of their variety and complexity. Ice-albedo feedback is an obvious and important feedback mechanism. Albedo is a planet's reflectance of incident sunlight. Figure 1.4 showed that Earth's albedo is about 0.31, meaning that 31 percent of incident sunlight is reflected back to space. A decrease in that number would mean more sunlight 'absorbed which would increase global temperature</w:t>
      </w:r>
      <w:r w:rsidRPr="00F55011">
        <w:t xml:space="preserve">. </w:t>
      </w:r>
      <w:r w:rsidRPr="00F55011">
        <w:rPr>
          <w:rStyle w:val="StyleBoldUnderline"/>
        </w:rPr>
        <w:t>One likely consequence of rising temperature is the melting of some ice and snow, which would eliminate a highly reflective surface and expose the darker land or water beneath the ice. The result is a decreased albedo, increased energy absorption, and additional heating</w:t>
      </w:r>
      <w:r w:rsidRPr="00F55011">
        <w:t xml:space="preserve">. This is a positive feedback. </w:t>
      </w:r>
      <w:r w:rsidRPr="00F55011">
        <w:rPr>
          <w:rStyle w:val="StyleBoldUnderline"/>
        </w:rPr>
        <w:t>Rising temperature also results in</w:t>
      </w:r>
      <w:r w:rsidRPr="00F55011">
        <w:t xml:space="preserve"> increased evaporation of water from the oceans. That means </w:t>
      </w:r>
      <w:r w:rsidRPr="00F55011">
        <w:rPr>
          <w:rStyle w:val="StyleBoldUnderline"/>
        </w:rPr>
        <w:t>more water vapor in the atmosphere. Because water vapor is itself a greenhouse gas, this effect results in still more warming and is thus a positive feedback</w:t>
      </w:r>
      <w:r w:rsidRPr="00F55011">
        <w:t xml:space="preserve">. </w:t>
      </w:r>
      <w:r w:rsidRPr="00AD5375">
        <w:rPr>
          <w:sz w:val="18"/>
        </w:rPr>
        <w:t xml:space="preserve">But increased water vapor in the atmosphere might mean more widespread cloudiness, which reflects sunlight and thus raises the albedo, resulting in less energy absorbed by the Earth-atmosphere system. The result is a negative feedback, tending to counter the initial warming. On the other hand, </w:t>
      </w:r>
      <w:r w:rsidRPr="00F55011">
        <w:rPr>
          <w:rStyle w:val="StyleBoldUnderline"/>
        </w:rPr>
        <w:t>clouds also absorb outgoing infrared, resulting in a warming-a positive feedback.</w:t>
      </w:r>
      <w:r w:rsidRPr="00F55011">
        <w:t xml:space="preserve"> </w:t>
      </w:r>
      <w:r w:rsidRPr="00BE5CB7">
        <w:rPr>
          <w:sz w:val="18"/>
        </w:rPr>
        <w:t>There are actually a number of processes associated with clouds, some of which produce warming and some cooling. These effects vary with the type of cloud, the location, and the season. Our limited understanding of cloud effects is one of the greatest sources of uncertainty in global climate sensitivity and thus in climate projections. However, the best estimates suggest that the overall effect of increased water vapor is a positive feedback that causes a temperature increase 50 percent higher than would occur in the absence of this ''feedback mechanism. Some feedbacks are biological. For example, increased atmospheric CO Z stimulates plant growth, and plants in turn remove COZ from the atmosphere. This is a negative feedback. On the other hand</w:t>
      </w:r>
      <w:r w:rsidRPr="00F55011">
        <w:t xml:space="preserve">, </w:t>
      </w:r>
      <w:r w:rsidRPr="00F55011">
        <w:rPr>
          <w:rStyle w:val="StyleBoldUnderline"/>
        </w:rPr>
        <w:t>warmer soil temperatures stimulate microbial action that releases CO2 a positive feedback effect</w:t>
      </w:r>
      <w:r w:rsidRPr="00F55011">
        <w:t xml:space="preserve">. </w:t>
      </w:r>
      <w:r w:rsidRPr="00BE5CB7">
        <w:rPr>
          <w:sz w:val="16"/>
        </w:rPr>
        <w:t xml:space="preserve">Drought i;and desertification resulting from climate change can alter the albedo of the land by replacing dark plant growth with lighter soil and sand. Greater reflection of sunlight results in cooling, so this is a negative feedback. But here, as so often with the climate system, the situation is even more complex. If sand is wet, as on a beach, then it is darker and therefore absorbs more sunlight than dry sand. Yet dry sand is hotter. The resolution of this conundrum is that the wet sand is cooler because of the cooling effects of evaporation, but the Earth is warmed by the wet sand because the evaporated water condenses in clouds elsewhere and puts the heat back into the overall system. Thus cooling or warming of the Earth-atmosphere system does not always imply cooling or </w:t>
      </w:r>
      <w:r w:rsidRPr="00BE5CB7">
        <w:rPr>
          <w:sz w:val="16"/>
        </w:rPr>
        <w:lastRenderedPageBreak/>
        <w:t>warming of the Earth's surface at that location. Feedbacks can be a very complicated business. There are even social feedbacks. For example, rising temperature causes more people to install air conditioners. The resulting increase in electrical consumption means more fossil fuel-generated atmospheric COZ again giving a positive feedback. Accounting for all significant feedback effects entails not only identifying important feedback mechanisms but also developing a quantitative understanding of how those mechanisms work: That understanding often includes research at the boundaries of disciplines such as atmospheric chemistry and oceanography, biology and geology, even economics and sociology.</w:t>
      </w:r>
      <w:r w:rsidRPr="00F55011">
        <w:t xml:space="preserve"> </w:t>
      </w:r>
      <w:r w:rsidRPr="00F55011">
        <w:rPr>
          <w:rStyle w:val="StyleBoldUnderline"/>
        </w:rPr>
        <w:t>With positive feedback, there is a danger of runaway warming, whereby a modest initial warming triggers a positive feedback that results in additional warming. That, in turn, may increase the warming still further. This feedback could lead to extreme climate change. That is what has happened on Venus</w:t>
      </w:r>
      <w:r w:rsidRPr="00F55011">
        <w:t xml:space="preserve">, </w:t>
      </w:r>
      <w:r w:rsidRPr="00BE5CB7">
        <w:rPr>
          <w:sz w:val="18"/>
        </w:rPr>
        <w:t>where the thick, CO Z rich atmosphere produced a runaway greenhouse effect that gives Venus its abnormally high surface temperature. Fortunately, we believe that the conceivable terrestrial feedbacks, at least under Earth's current conditions, are incapable of such dramatic effects. But that only means we aren't going to boil the oceans away; it doesn't preclude potentially disruptive climatic change.</w:t>
      </w:r>
    </w:p>
    <w:p w:rsidR="00016F91" w:rsidRDefault="00016F91" w:rsidP="00016F91">
      <w:pPr>
        <w:rPr>
          <w:sz w:val="18"/>
        </w:rPr>
      </w:pPr>
    </w:p>
    <w:p w:rsidR="00241A6D" w:rsidRDefault="00241A6D" w:rsidP="00241A6D">
      <w:pPr>
        <w:pStyle w:val="Heading2"/>
      </w:pPr>
      <w:bookmarkStart w:id="43" w:name="_Toc391753466"/>
      <w:r>
        <w:lastRenderedPageBreak/>
        <w:t>AT: No Warming</w:t>
      </w:r>
      <w:bookmarkEnd w:id="43"/>
    </w:p>
    <w:p w:rsidR="00241A6D" w:rsidRDefault="00241A6D" w:rsidP="00241A6D">
      <w:pPr>
        <w:pStyle w:val="Heading4"/>
      </w:pPr>
      <w:r>
        <w:t>Their studies don’t assume oceanic warming</w:t>
      </w:r>
    </w:p>
    <w:p w:rsidR="00241A6D" w:rsidRDefault="00241A6D" w:rsidP="00241A6D">
      <w:pPr>
        <w:rPr>
          <w:sz w:val="12"/>
        </w:rPr>
      </w:pPr>
      <w:r w:rsidRPr="0024055C">
        <w:rPr>
          <w:rStyle w:val="StyleStyleBold12pt"/>
        </w:rPr>
        <w:t>Romm 2014</w:t>
      </w:r>
      <w:r>
        <w:t xml:space="preserve"> (Joseph; Climatologist: When Souped-Up Ocean Warming Ends, Global Temperatures Look Set To Rise Rapidly; Feb 12; theenergycollective.com/josephromm/339526/climatologist-when-souped-ocean-warming-ends-global-temperatures-look-set-rise-rap; kdf)</w:t>
      </w:r>
      <w:r w:rsidRPr="0024055C">
        <w:rPr>
          <w:sz w:val="12"/>
        </w:rPr>
        <w:t xml:space="preserve">¶ </w:t>
      </w:r>
    </w:p>
    <w:p w:rsidR="00241A6D" w:rsidRDefault="00241A6D" w:rsidP="00241A6D">
      <w:pPr>
        <w:rPr>
          <w:rStyle w:val="StyleBoldUnderline"/>
        </w:rPr>
      </w:pPr>
      <w:r w:rsidRPr="0024055C">
        <w:rPr>
          <w:sz w:val="16"/>
        </w:rPr>
        <w:t>The last decade was the hottest on record, and 2010 was the warmest year on record, continuing the long-term trend driven by human emissions (see above graph).</w:t>
      </w:r>
      <w:r w:rsidRPr="0024055C">
        <w:rPr>
          <w:sz w:val="12"/>
        </w:rPr>
        <w:t>¶</w:t>
      </w:r>
      <w:r w:rsidRPr="0024055C">
        <w:rPr>
          <w:sz w:val="16"/>
        </w:rPr>
        <w:t xml:space="preserve"> Still, in the past ten years</w:t>
      </w:r>
      <w:r w:rsidRPr="0024055C">
        <w:rPr>
          <w:rStyle w:val="StyleBoldUnderline"/>
        </w:rPr>
        <w:t xml:space="preserve">, surface temperatures didn’t appear to warm as fast as many had expected </w:t>
      </w:r>
      <w:r w:rsidRPr="0024055C">
        <w:rPr>
          <w:sz w:val="16"/>
        </w:rPr>
        <w:t xml:space="preserve">— </w:t>
      </w:r>
      <w:r w:rsidRPr="0024055C">
        <w:rPr>
          <w:rStyle w:val="StyleBoldUnderline"/>
        </w:rPr>
        <w:t xml:space="preserve">although the oceans kept warming rapidly, </w:t>
      </w:r>
      <w:r w:rsidRPr="0024055C">
        <w:rPr>
          <w:sz w:val="16"/>
        </w:rPr>
        <w:t>and Arctic sea ice melted faster than expected, as did the great ice sheets in Greenland and Antarctica (see here).</w:t>
      </w:r>
      <w:r w:rsidRPr="0024055C">
        <w:rPr>
          <w:sz w:val="12"/>
        </w:rPr>
        <w:t>¶</w:t>
      </w:r>
      <w:r w:rsidRPr="0024055C">
        <w:rPr>
          <w:sz w:val="16"/>
        </w:rPr>
        <w:t xml:space="preserve"> Now new </w:t>
      </w:r>
      <w:r w:rsidRPr="0024055C">
        <w:rPr>
          <w:rStyle w:val="StyleBoldUnderline"/>
        </w:rPr>
        <w:t xml:space="preserve">research finds that the slowdown in the rate of surface warming is because trade winds have sped up in an unprecedented fashion, mixing more heat deeper into the oceans, while bringing cooler water up to the surface. </w:t>
      </w:r>
      <w:r w:rsidRPr="0024055C">
        <w:rPr>
          <w:sz w:val="16"/>
        </w:rPr>
        <w:t xml:space="preserve">Remember, </w:t>
      </w:r>
      <w:r w:rsidRPr="0024055C">
        <w:rPr>
          <w:rStyle w:val="StyleBoldUnderline"/>
        </w:rPr>
        <w:t>more than 90 percent of human induced planetary warming goes into the oceans, while only 2 percent goes into the atmosphere</w:t>
      </w:r>
      <w:r w:rsidRPr="0024055C">
        <w:rPr>
          <w:sz w:val="16"/>
        </w:rPr>
        <w:t>, so small changes in ocean uptake can have huge impact on surface temperatures.</w:t>
      </w:r>
      <w:r w:rsidRPr="0024055C">
        <w:rPr>
          <w:sz w:val="12"/>
        </w:rPr>
        <w:t>¶</w:t>
      </w:r>
      <w:r w:rsidRPr="0024055C">
        <w:rPr>
          <w:sz w:val="16"/>
        </w:rPr>
        <w:t xml:space="preserve"> Lead author Prof. Matthew England explained in a news release:</w:t>
      </w:r>
      <w:r w:rsidRPr="0024055C">
        <w:rPr>
          <w:sz w:val="12"/>
        </w:rPr>
        <w:t>¶</w:t>
      </w:r>
      <w:r w:rsidRPr="0024055C">
        <w:rPr>
          <w:sz w:val="16"/>
        </w:rPr>
        <w:t xml:space="preserve"> “Scientists have long suspected that extra ocean heat uptake has slowed the rise of global average temperatures, but the mechanism behind the hiatus remained unclear…. But the heat uptake is by no means permanent: when the trade wind strength returns to normal –- as it inevitably will –- our research suggests heat will quickly accumulate in the atmosphere. So global temperatures look set to rise rapidly out of the hiatus, returning to the levels projected within as little as a decade.”</w:t>
      </w:r>
      <w:r w:rsidRPr="0024055C">
        <w:rPr>
          <w:sz w:val="12"/>
        </w:rPr>
        <w:t>¶</w:t>
      </w:r>
      <w:r w:rsidRPr="0024055C">
        <w:rPr>
          <w:sz w:val="16"/>
        </w:rPr>
        <w:t xml:space="preserve"> This is worrisome since the notion that there’s been a slowdown comes in large part from focusing on the HadCRUT4 data, rather than the NASA data. Since we don’t have permanent weather stations in the Arctic Ocean — the place where global warming has been the greatest — the decision by the UK’s Hadley Centre to exclude this area has meant they have lowballed recent warming. A recent reanalysis using satellite data to fill the gaps finds little slowdown in warming (see figure on right).</w:t>
      </w:r>
      <w:r w:rsidRPr="0024055C">
        <w:rPr>
          <w:sz w:val="12"/>
        </w:rPr>
        <w:t>¶</w:t>
      </w:r>
      <w:r w:rsidRPr="0024055C">
        <w:rPr>
          <w:sz w:val="16"/>
        </w:rPr>
        <w:t xml:space="preserve"> NASA, at least, has assumed the surface temperature in the Arctic is equal to that of the closest land-based stations. So NASA’s data is more accurate, and yet as you can see from the top chart, there has been no effective slowdown in surface temperatures, compared to the long-term trend. We have had a couple of La Niñas since 2010, and La Niñas temporarily reduce surface temps relative to the human-caused warming trend, much as El Niños increase surface temps relative to the trend.</w:t>
      </w:r>
      <w:r w:rsidRPr="0024055C">
        <w:rPr>
          <w:sz w:val="12"/>
        </w:rPr>
        <w:t>¶</w:t>
      </w:r>
      <w:r w:rsidRPr="0024055C">
        <w:rPr>
          <w:sz w:val="16"/>
        </w:rPr>
        <w:t xml:space="preserve"> When we see our next El Niño, which could be as soon as this summer, we can expect to see another global temperature record shortly thereafter, in 2014 or 2015. What </w:t>
      </w:r>
      <w:r w:rsidRPr="0024055C">
        <w:rPr>
          <w:rStyle w:val="StyleBoldUnderline"/>
        </w:rPr>
        <w:t>the new study finds is that temperatures are likely to jump even more in the coming years since “the net effect of these anomalous winds is a cooling in the 2012 global average surface air temperature of 0.1–0.2°C.”</w:t>
      </w:r>
    </w:p>
    <w:p w:rsidR="00241A6D" w:rsidRPr="00241A6D" w:rsidRDefault="00241A6D" w:rsidP="00241A6D"/>
    <w:p w:rsidR="00340C93" w:rsidRDefault="00340C93" w:rsidP="005C6447">
      <w:pPr>
        <w:rPr>
          <w:rStyle w:val="StyleBoldUnderline"/>
        </w:rPr>
      </w:pPr>
    </w:p>
    <w:p w:rsidR="00956037" w:rsidRDefault="00956037" w:rsidP="00140F0C">
      <w:pPr>
        <w:pStyle w:val="Heading2"/>
      </w:pPr>
      <w:bookmarkStart w:id="44" w:name="_Toc391753467"/>
      <w:r w:rsidRPr="00956037">
        <w:lastRenderedPageBreak/>
        <w:t>AT: Plants Need/Absorb CO2</w:t>
      </w:r>
      <w:bookmarkEnd w:id="44"/>
    </w:p>
    <w:p w:rsidR="00956037" w:rsidRDefault="00956037" w:rsidP="00956037"/>
    <w:p w:rsidR="00956037" w:rsidRDefault="007038F2" w:rsidP="007038F2">
      <w:pPr>
        <w:pStyle w:val="Heading4"/>
      </w:pPr>
      <w:r>
        <w:t>W</w:t>
      </w:r>
      <w:r w:rsidR="00956037" w:rsidRPr="007038F2">
        <w:t>arming is real</w:t>
      </w:r>
      <w:r>
        <w:t xml:space="preserve">- 29,000 sets of data </w:t>
      </w:r>
      <w:r w:rsidR="00956037" w:rsidRPr="007038F2">
        <w:t>back it up</w:t>
      </w:r>
    </w:p>
    <w:p w:rsidR="007038F2" w:rsidRPr="007038F2" w:rsidRDefault="007038F2" w:rsidP="007038F2"/>
    <w:p w:rsidR="007038F2" w:rsidRDefault="007038F2" w:rsidP="00956037">
      <w:pPr>
        <w:autoSpaceDE w:val="0"/>
        <w:autoSpaceDN w:val="0"/>
        <w:adjustRightInd w:val="0"/>
        <w:rPr>
          <w:b/>
          <w:bCs/>
        </w:rPr>
      </w:pPr>
      <w:r>
        <w:rPr>
          <w:b/>
          <w:bCs/>
        </w:rPr>
        <w:t xml:space="preserve">MSNBC, </w:t>
      </w:r>
      <w:r w:rsidR="00956037" w:rsidRPr="00C2351A">
        <w:rPr>
          <w:b/>
          <w:bCs/>
        </w:rPr>
        <w:t>7</w:t>
      </w:r>
    </w:p>
    <w:p w:rsidR="00956037" w:rsidRPr="00C2351A" w:rsidRDefault="007038F2" w:rsidP="00956037">
      <w:pPr>
        <w:autoSpaceDE w:val="0"/>
        <w:autoSpaceDN w:val="0"/>
        <w:adjustRightInd w:val="0"/>
      </w:pPr>
      <w:r>
        <w:t>(</w:t>
      </w:r>
      <w:r w:rsidR="00956037" w:rsidRPr="00C2351A">
        <w:t>“Experts Issue New Climate Warning”, MSNBC News, 04/06/2007,</w:t>
      </w:r>
    </w:p>
    <w:p w:rsidR="00956037" w:rsidRPr="00C2351A" w:rsidRDefault="001E0622" w:rsidP="00956037">
      <w:pPr>
        <w:autoSpaceDE w:val="0"/>
        <w:autoSpaceDN w:val="0"/>
        <w:adjustRightInd w:val="0"/>
      </w:pPr>
      <w:hyperlink r:id="rId122" w:history="1">
        <w:r w:rsidR="00956037" w:rsidRPr="00C2351A">
          <w:rPr>
            <w:rStyle w:val="Hyperlink"/>
          </w:rPr>
          <w:t>http://www.heatisonline.org/contentserver/objecthandlers/index.cfm?id=6342&amp;method=full</w:t>
        </w:r>
      </w:hyperlink>
      <w:r w:rsidR="00956037" w:rsidRPr="00C2351A">
        <w:t>)</w:t>
      </w:r>
    </w:p>
    <w:p w:rsidR="00956037" w:rsidRPr="00C2351A" w:rsidRDefault="00956037" w:rsidP="00956037">
      <w:pPr>
        <w:autoSpaceDE w:val="0"/>
        <w:autoSpaceDN w:val="0"/>
        <w:adjustRightInd w:val="0"/>
      </w:pPr>
      <w:r w:rsidRPr="00C2351A">
        <w:rPr>
          <w:u w:val="single"/>
        </w:rPr>
        <w:t>An international global warming conference approved</w:t>
      </w:r>
      <w:r w:rsidRPr="00C2351A">
        <w:t xml:space="preserve"> a </w:t>
      </w:r>
      <w:r w:rsidRPr="00C2351A">
        <w:rPr>
          <w:u w:val="single"/>
        </w:rPr>
        <w:t>report</w:t>
      </w:r>
      <w:r w:rsidRPr="00C2351A">
        <w:t xml:space="preserve"> Friday </w:t>
      </w:r>
      <w:r w:rsidRPr="00C2351A">
        <w:rPr>
          <w:u w:val="single"/>
        </w:rPr>
        <w:t>warning of dire threats to the Earth and to mankind from increased hunger</w:t>
      </w:r>
      <w:r w:rsidRPr="00C2351A">
        <w:t xml:space="preserve"> in Africa and Asia </w:t>
      </w:r>
      <w:r w:rsidRPr="00C2351A">
        <w:rPr>
          <w:u w:val="single"/>
        </w:rPr>
        <w:t>to the extinction of species unless the world adapts to climate change and halts its progress.</w:t>
      </w:r>
      <w:r w:rsidRPr="00C2351A">
        <w:t xml:space="preserve"> Africa will be hardest hit, the report concluded. </w:t>
      </w:r>
      <w:r w:rsidRPr="00C2351A">
        <w:rPr>
          <w:u w:val="single"/>
        </w:rPr>
        <w:t>By 2020, up to 250 million people are likely to exposed to water shortages.</w:t>
      </w:r>
      <w:r w:rsidRPr="00C2351A">
        <w:t xml:space="preserve"> In some countries, </w:t>
      </w:r>
      <w:r w:rsidRPr="00C2351A">
        <w:rPr>
          <w:u w:val="single"/>
        </w:rPr>
        <w:t>food production could fall by half</w:t>
      </w:r>
      <w:r w:rsidRPr="000E03F6">
        <w:t xml:space="preserve">, </w:t>
      </w:r>
      <w:r w:rsidRPr="000E03F6">
        <w:rPr>
          <w:sz w:val="18"/>
          <w:szCs w:val="18"/>
        </w:rPr>
        <w:t>it said. Agreement came after an all-night session during which key sections were deleted from the draft and scientists angrily confronted government negotiators who they feared were watering down their findings. It has been a complex exercise, said Rajendra Pachauri, chairman of the Intergovernmental Panel on Climate Change. Several scientists objected to the editing of the final draft by government negotiators but in the end agreed to compromises. However, some scientists vowed never to take part in the process again. The climax of five days of negotiations was reached when the delegates removed parts of a key chart highlighting devastating effects of climate change that kick in with every rise of 1.8 degrees Fahrenheit, and in a tussle over the level of scientific reliability attached to key statements</w:t>
      </w:r>
      <w:r w:rsidRPr="000E03F6">
        <w:t xml:space="preserve">. </w:t>
      </w:r>
      <w:r w:rsidRPr="00C2351A">
        <w:t>T</w:t>
      </w:r>
      <w:r w:rsidRPr="00C2351A">
        <w:rPr>
          <w:u w:val="single"/>
        </w:rPr>
        <w:t>here was little doubt about the science, which was based on 29,000 sets of data</w:t>
      </w:r>
      <w:r w:rsidRPr="00C2351A">
        <w:t xml:space="preserve">, much of it collected in the last five years. </w:t>
      </w:r>
      <w:r w:rsidRPr="00C2351A">
        <w:rPr>
          <w:u w:val="single"/>
        </w:rPr>
        <w:t>For the first time we are not just arm-waving with models</w:t>
      </w:r>
      <w:r w:rsidRPr="00C2351A">
        <w:t>, Martin Perry, who conducted the grueling negotiations, told reporters</w:t>
      </w:r>
    </w:p>
    <w:p w:rsidR="00956037" w:rsidRDefault="00956037" w:rsidP="00956037"/>
    <w:p w:rsidR="00956037" w:rsidRDefault="00956037" w:rsidP="007038F2">
      <w:pPr>
        <w:pStyle w:val="Heading4"/>
      </w:pPr>
      <w:r w:rsidRPr="007038F2">
        <w:t>Ozone pollution effects plants ability to absorb carbon dioxide, reducing their ability to counter greenhouse gases.</w:t>
      </w:r>
    </w:p>
    <w:p w:rsidR="007038F2" w:rsidRDefault="007038F2" w:rsidP="007038F2"/>
    <w:p w:rsidR="007038F2" w:rsidRPr="007038F2" w:rsidRDefault="007038F2" w:rsidP="007038F2">
      <w:pPr>
        <w:rPr>
          <w:rStyle w:val="StyleStyleBold12pt"/>
        </w:rPr>
      </w:pPr>
      <w:r w:rsidRPr="007038F2">
        <w:rPr>
          <w:rStyle w:val="StyleStyleBold12pt"/>
        </w:rPr>
        <w:t>Dance, 7</w:t>
      </w:r>
    </w:p>
    <w:p w:rsidR="007038F2" w:rsidRDefault="007038F2" w:rsidP="007038F2">
      <w:r>
        <w:t>(</w:t>
      </w:r>
      <w:hyperlink r:id="rId123" w:history="1">
        <w:r w:rsidR="00956037" w:rsidRPr="007038F2">
          <w:rPr>
            <w:rStyle w:val="Hyperlink"/>
          </w:rPr>
          <w:t>Amber Dance</w:t>
        </w:r>
      </w:hyperlink>
      <w:r w:rsidR="00956037" w:rsidRPr="007038F2">
        <w:t xml:space="preserve">, </w:t>
      </w:r>
      <w:hyperlink r:id="rId124" w:history="1">
        <w:r w:rsidR="00956037" w:rsidRPr="007038F2">
          <w:rPr>
            <w:rStyle w:val="Hyperlink"/>
          </w:rPr>
          <w:t>July 26, 2007</w:t>
        </w:r>
      </w:hyperlink>
      <w:r w:rsidR="00956037" w:rsidRPr="007038F2">
        <w:t xml:space="preserve">, The Nation - Ozone is found to curb plants’ powers - Pollution seems to limit the ability of flora to offset greenhouse gases., </w:t>
      </w:r>
      <w:hyperlink r:id="rId125" w:history="1">
        <w:r w:rsidRPr="002C4591">
          <w:rPr>
            <w:rStyle w:val="Hyperlink"/>
          </w:rPr>
          <w:t>http://articles.latimes.com/2007/jul/26/science/sci-ozone26</w:t>
        </w:r>
      </w:hyperlink>
      <w:r>
        <w:t>)</w:t>
      </w:r>
    </w:p>
    <w:p w:rsidR="00956037" w:rsidRDefault="00956037" w:rsidP="007038F2">
      <w:pPr>
        <w:rPr>
          <w:u w:val="single"/>
        </w:rPr>
      </w:pPr>
      <w:r w:rsidRPr="00570059">
        <w:rPr>
          <w:u w:val="single"/>
        </w:rPr>
        <w:t>Rising levels of ozone pollution near the ground are damaging the ability of plants to take up carbon dioxide, reducing their potential to act as a counterbalance to greenhouse gas accumulation</w:t>
      </w:r>
      <w:r>
        <w:t>, </w:t>
      </w:r>
      <w:r w:rsidRPr="00570059">
        <w:rPr>
          <w:sz w:val="16"/>
        </w:rPr>
        <w:t>scientists said Wednesday</w:t>
      </w:r>
      <w:r>
        <w:t>.</w:t>
      </w:r>
      <w:r w:rsidRPr="00570059">
        <w:rPr>
          <w:u w:val="single"/>
        </w:rPr>
        <w:t>When affected by projected high levels of ozone, plants can absorb up to one-third less carbon dioxide than healthy plants,</w:t>
      </w:r>
      <w:r>
        <w:t> </w:t>
      </w:r>
      <w:r w:rsidRPr="00570059">
        <w:rPr>
          <w:sz w:val="16"/>
        </w:rPr>
        <w:t>the researchers found</w:t>
      </w:r>
      <w:r>
        <w:t>.</w:t>
      </w:r>
      <w:r w:rsidRPr="00570059">
        <w:rPr>
          <w:sz w:val="16"/>
        </w:rPr>
        <w:t>The finding adds a new component that will have to be factored into climate models used to assess the future effects of global warming, they said.</w:t>
      </w:r>
      <w:r w:rsidR="007038F2">
        <w:rPr>
          <w:sz w:val="16"/>
        </w:rPr>
        <w:t xml:space="preserve"> </w:t>
      </w:r>
      <w:r w:rsidRPr="00570059">
        <w:rPr>
          <w:u w:val="single"/>
        </w:rPr>
        <w:t>The study</w:t>
      </w:r>
      <w:r>
        <w:t xml:space="preserve">, </w:t>
      </w:r>
      <w:r w:rsidRPr="00570059">
        <w:rPr>
          <w:sz w:val="16"/>
        </w:rPr>
        <w:t>published online by the journal Nature</w:t>
      </w:r>
      <w:r>
        <w:t xml:space="preserve">, </w:t>
      </w:r>
      <w:r w:rsidRPr="00570059">
        <w:rPr>
          <w:u w:val="single"/>
        </w:rPr>
        <w:t>was the first to consider the indirect effect of ozone on vegetation.</w:t>
      </w:r>
    </w:p>
    <w:p w:rsidR="00F32163" w:rsidRDefault="00F32163" w:rsidP="007038F2">
      <w:pPr>
        <w:rPr>
          <w:u w:val="single"/>
        </w:rPr>
      </w:pPr>
    </w:p>
    <w:p w:rsidR="00F32163" w:rsidRDefault="00F32163" w:rsidP="00140F0C">
      <w:pPr>
        <w:pStyle w:val="Heading2"/>
      </w:pPr>
      <w:bookmarkStart w:id="45" w:name="_Toc391753468"/>
      <w:r w:rsidRPr="00F32163">
        <w:lastRenderedPageBreak/>
        <w:t>AT: Carbon Sinks</w:t>
      </w:r>
      <w:bookmarkEnd w:id="45"/>
    </w:p>
    <w:p w:rsidR="00F32163" w:rsidRDefault="00F32163" w:rsidP="00F32163"/>
    <w:p w:rsidR="00F32163" w:rsidRPr="00F32163" w:rsidRDefault="00F32163" w:rsidP="00F32163"/>
    <w:p w:rsidR="00F32163" w:rsidRDefault="00F32163" w:rsidP="00F32163">
      <w:pPr>
        <w:pStyle w:val="Heading4"/>
      </w:pPr>
      <w:r w:rsidRPr="00F32163">
        <w:t>Forests are losing the ability to absorb carbon dioxide; this will only accelerate global warming.</w:t>
      </w:r>
    </w:p>
    <w:p w:rsidR="00F32163" w:rsidRDefault="00F32163" w:rsidP="00F32163"/>
    <w:p w:rsidR="00F32163" w:rsidRPr="00F32163" w:rsidRDefault="00F32163" w:rsidP="00F32163">
      <w:pPr>
        <w:rPr>
          <w:rStyle w:val="StyleStyleBold12pt"/>
        </w:rPr>
      </w:pPr>
      <w:r w:rsidRPr="00F32163">
        <w:rPr>
          <w:rStyle w:val="StyleStyleBold12pt"/>
        </w:rPr>
        <w:t>Randerson, 8</w:t>
      </w:r>
    </w:p>
    <w:p w:rsidR="00F32163" w:rsidRDefault="00F32163" w:rsidP="00F32163">
      <w:r>
        <w:t>(</w:t>
      </w:r>
      <w:r w:rsidRPr="00F32163">
        <w:t xml:space="preserve">James </w:t>
      </w:r>
      <w:r>
        <w:t>Ra</w:t>
      </w:r>
      <w:r w:rsidRPr="00F32163">
        <w:t xml:space="preserve">nderson, science correspondent for the Gaurdian, January 3, 2008, trees absorbing less co2 as world warms, study finds, </w:t>
      </w:r>
      <w:hyperlink r:id="rId126" w:history="1">
        <w:r w:rsidRPr="002C4591">
          <w:rPr>
            <w:rStyle w:val="Hyperlink"/>
          </w:rPr>
          <w:t>http://www.guardian.co.uk/environment/2008/jan/03/climatechange.carbonemissions</w:t>
        </w:r>
      </w:hyperlink>
      <w:r>
        <w:t>)</w:t>
      </w:r>
    </w:p>
    <w:p w:rsidR="00F32163" w:rsidRDefault="00F32163" w:rsidP="00F32163">
      <w:pPr>
        <w:rPr>
          <w:sz w:val="16"/>
        </w:rPr>
      </w:pPr>
      <w:r w:rsidRPr="002632AB">
        <w:rPr>
          <w:u w:val="single"/>
        </w:rPr>
        <w:t>The ability of forests to soak up man-made carbon dioxide is weakening,</w:t>
      </w:r>
      <w:r>
        <w:t xml:space="preserve"> </w:t>
      </w:r>
      <w:r w:rsidRPr="002632AB">
        <w:rPr>
          <w:sz w:val="16"/>
        </w:rPr>
        <w:t>according to an analysis of two decades of data from more tha</w:t>
      </w:r>
      <w:r>
        <w:rPr>
          <w:sz w:val="16"/>
        </w:rPr>
        <w:t xml:space="preserve">n 30 sites in the frozen north. </w:t>
      </w:r>
      <w:r w:rsidRPr="002632AB">
        <w:rPr>
          <w:sz w:val="16"/>
        </w:rPr>
        <w:t xml:space="preserve">The finding published today is crucial, because it means that </w:t>
      </w:r>
      <w:r w:rsidRPr="002632AB">
        <w:rPr>
          <w:u w:val="single"/>
        </w:rPr>
        <w:t>more of the CO2 we release will end up affecting the climate in the atmosphere rather than being safely locked away in trees or soil.</w:t>
      </w:r>
      <w:r>
        <w:rPr>
          <w:u w:val="single"/>
        </w:rPr>
        <w:t xml:space="preserve"> </w:t>
      </w:r>
      <w:r w:rsidRPr="002632AB">
        <w:rPr>
          <w:sz w:val="16"/>
        </w:rPr>
        <w:t xml:space="preserve">The results may partly explain recent studies suggesting </w:t>
      </w:r>
      <w:r w:rsidRPr="002632AB">
        <w:rPr>
          <w:sz w:val="16"/>
          <w:u w:val="single"/>
        </w:rPr>
        <w:t xml:space="preserve">that </w:t>
      </w:r>
      <w:r w:rsidRPr="002632AB">
        <w:rPr>
          <w:u w:val="single"/>
        </w:rPr>
        <w:t>the amount of CO2 in the atmosphere is increasing faster than expected. If higher temperatures mean less carbon is soaked up by plants and microbes, global warming will accelerate.</w:t>
      </w:r>
      <w:r>
        <w:rPr>
          <w:u w:val="single"/>
        </w:rPr>
        <w:t xml:space="preserve"> </w:t>
      </w:r>
      <w:r w:rsidRPr="002632AB">
        <w:rPr>
          <w:u w:val="single"/>
        </w:rPr>
        <w:t>Intergovernmental Panel on Climate Change</w:t>
      </w:r>
      <w:r>
        <w:t xml:space="preserve">, </w:t>
      </w:r>
      <w:r w:rsidRPr="002632AB">
        <w:rPr>
          <w:sz w:val="18"/>
        </w:rPr>
        <w:t>which shared the Nobel peace prize with Al Gore,</w:t>
      </w:r>
      <w:r>
        <w:t xml:space="preserve"> </w:t>
      </w:r>
      <w:r w:rsidRPr="002632AB">
        <w:rPr>
          <w:u w:val="single"/>
        </w:rPr>
        <w:t xml:space="preserve">has concluded that humanity has eight years left to prevent the worst effects of global warming. </w:t>
      </w:r>
      <w:r>
        <w:rPr>
          <w:u w:val="single"/>
        </w:rPr>
        <w:t xml:space="preserve"> </w:t>
      </w:r>
      <w:r w:rsidRPr="002632AB">
        <w:rPr>
          <w:u w:val="single"/>
        </w:rPr>
        <w:t xml:space="preserve">Carbon uptake by land and sea is crucial to predictions about future warming. </w:t>
      </w:r>
      <w:r>
        <w:t>"</w:t>
      </w:r>
      <w:r w:rsidRPr="002632AB">
        <w:rPr>
          <w:sz w:val="16"/>
        </w:rPr>
        <w:t xml:space="preserve">We are currently getting a 50% discount on the climatic impact of our fossil fuel emissions," the climate scientist John Miller of the University of Colorado wrote in a commentary on the research in the journal Nature - meaning that half of what we put out is sucked up by the oceans and ecosystems on land. </w:t>
      </w:r>
      <w:r>
        <w:rPr>
          <w:sz w:val="16"/>
        </w:rPr>
        <w:t xml:space="preserve"> </w:t>
      </w:r>
      <w:r w:rsidRPr="002632AB">
        <w:rPr>
          <w:sz w:val="16"/>
        </w:rPr>
        <w:t>"Unfortunately, we have no guarantee that the 50% discount will continue, and if it disappears we will feel the full climatic brunt of our unrelenting emission of CO2 from fossil fuels."</w:t>
      </w:r>
    </w:p>
    <w:p w:rsidR="00F32163" w:rsidRDefault="00F32163" w:rsidP="00F32163">
      <w:pPr>
        <w:rPr>
          <w:sz w:val="16"/>
        </w:rPr>
      </w:pPr>
    </w:p>
    <w:p w:rsidR="00F32163" w:rsidRDefault="00F32163" w:rsidP="00F32163">
      <w:pPr>
        <w:pStyle w:val="Heading4"/>
      </w:pPr>
      <w:r>
        <w:t>Temperatures have increased – we no longer have carbon sinks.</w:t>
      </w:r>
    </w:p>
    <w:p w:rsidR="00F32163" w:rsidRDefault="00F32163" w:rsidP="00F32163"/>
    <w:p w:rsidR="00F32163" w:rsidRPr="00F32163" w:rsidRDefault="00F32163" w:rsidP="00F32163">
      <w:pPr>
        <w:rPr>
          <w:rStyle w:val="StyleStyleBold12pt"/>
        </w:rPr>
      </w:pPr>
      <w:r w:rsidRPr="00F32163">
        <w:rPr>
          <w:rStyle w:val="StyleStyleBold12pt"/>
        </w:rPr>
        <w:t>Randerson, 8</w:t>
      </w:r>
    </w:p>
    <w:p w:rsidR="00F32163" w:rsidRPr="00F32163" w:rsidRDefault="00F32163" w:rsidP="00F32163">
      <w:r>
        <w:t>(</w:t>
      </w:r>
      <w:r w:rsidRPr="00F32163">
        <w:t xml:space="preserve">James </w:t>
      </w:r>
      <w:r>
        <w:t>Ra</w:t>
      </w:r>
      <w:r w:rsidRPr="00F32163">
        <w:t xml:space="preserve">nderson, science correspondent for the Gaurdian, January 3, 2008, trees absorbing less co2 as world warms, study finds, </w:t>
      </w:r>
      <w:hyperlink r:id="rId127" w:history="1">
        <w:r w:rsidRPr="002C4591">
          <w:rPr>
            <w:rStyle w:val="Hyperlink"/>
          </w:rPr>
          <w:t>http://www.guardian.co.uk/environment/2008/jan/03/climatechange.carbonemissions</w:t>
        </w:r>
      </w:hyperlink>
      <w:r>
        <w:t xml:space="preserve">) </w:t>
      </w:r>
      <w:r w:rsidRPr="006E109A">
        <w:rPr>
          <w:u w:val="single"/>
        </w:rPr>
        <w:t>In northern latitudes, spring and autumn temperatures have risen</w:t>
      </w:r>
      <w:r>
        <w:t xml:space="preserve"> </w:t>
      </w:r>
      <w:r w:rsidRPr="006E109A">
        <w:rPr>
          <w:sz w:val="16"/>
        </w:rPr>
        <w:t>by 1.1C and 0.8C respectively in the past two decades</w:t>
      </w:r>
      <w:r>
        <w:t xml:space="preserve">. </w:t>
      </w:r>
      <w:r w:rsidRPr="006E109A">
        <w:rPr>
          <w:u w:val="single"/>
        </w:rPr>
        <w:t>That means a longer growing season for plants, which scientists thought should be a good thing for slowing warming.</w:t>
      </w:r>
      <w:r>
        <w:t xml:space="preserve"> </w:t>
      </w:r>
      <w:r w:rsidRPr="006E109A">
        <w:rPr>
          <w:sz w:val="16"/>
        </w:rPr>
        <w:t>This increased growth is even visible from space, with satellite measurements indicating a greening of the land</w:t>
      </w:r>
      <w:r>
        <w:t xml:space="preserve">. </w:t>
      </w:r>
      <w:r w:rsidRPr="006E109A">
        <w:rPr>
          <w:u w:val="single"/>
        </w:rPr>
        <w:t>As plants take up more CO2, that should put a break on CO2 increases</w:t>
      </w:r>
      <w:r>
        <w:t xml:space="preserve">. </w:t>
      </w:r>
      <w:r w:rsidRPr="006E109A">
        <w:rPr>
          <w:u w:val="single"/>
        </w:rPr>
        <w:t>However</w:t>
      </w:r>
      <w:r>
        <w:t xml:space="preserve">, </w:t>
      </w:r>
      <w:r w:rsidRPr="006E109A">
        <w:rPr>
          <w:u w:val="single"/>
        </w:rPr>
        <w:t>the new data suggests that is too simplistic.</w:t>
      </w:r>
      <w:r w:rsidRPr="006E109A">
        <w:t xml:space="preserve"> </w:t>
      </w:r>
      <w:r w:rsidRPr="006E109A">
        <w:rPr>
          <w:sz w:val="16"/>
        </w:rPr>
        <w:t xml:space="preserve">The team analysed data from more than 30 monitoring stations spread across northern regions including Siberia, Alaska, Canada and Europe. The </w:t>
      </w:r>
      <w:r w:rsidRPr="006E109A">
        <w:rPr>
          <w:u w:val="single"/>
        </w:rPr>
        <w:t>data</w:t>
      </w:r>
      <w:r>
        <w:t xml:space="preserve">, </w:t>
      </w:r>
      <w:r w:rsidRPr="006E109A">
        <w:rPr>
          <w:sz w:val="16"/>
        </w:rPr>
        <w:t>which goes back to 1980</w:t>
      </w:r>
      <w:r>
        <w:t xml:space="preserve">, </w:t>
      </w:r>
      <w:r w:rsidRPr="006E109A">
        <w:rPr>
          <w:u w:val="single"/>
        </w:rPr>
        <w:t>charts the levels of CO2 in the local atmosphere. This is a product of both uptake by plants during photosynthesis and release of CO2 by plants and microbes during respiration.</w:t>
      </w:r>
      <w:r>
        <w:t xml:space="preserve">  </w:t>
      </w:r>
      <w:r w:rsidRPr="006E109A">
        <w:rPr>
          <w:sz w:val="16"/>
        </w:rPr>
        <w:t>The team focused particularly</w:t>
      </w:r>
      <w:r>
        <w:t xml:space="preserve"> </w:t>
      </w:r>
      <w:r w:rsidRPr="006E109A">
        <w:rPr>
          <w:u w:val="single"/>
        </w:rPr>
        <w:t>on the date in autumn at which the forests switched from being a net sink for carbon into a net source.</w:t>
      </w:r>
      <w:r>
        <w:t xml:space="preserve"> </w:t>
      </w:r>
      <w:r w:rsidRPr="006E109A">
        <w:rPr>
          <w:sz w:val="14"/>
        </w:rPr>
        <w:t xml:space="preserve">Instead of moving later in the year as they had expected, this date actually </w:t>
      </w:r>
      <w:r w:rsidRPr="006E109A">
        <w:rPr>
          <w:u w:val="single"/>
        </w:rPr>
        <w:t xml:space="preserve">got earlier - in some places by a few days, but in others by a few weeks. </w:t>
      </w:r>
      <w:r>
        <w:rPr>
          <w:u w:val="single"/>
        </w:rPr>
        <w:t xml:space="preserve"> </w:t>
      </w:r>
      <w:r>
        <w:t>"</w:t>
      </w:r>
      <w:r w:rsidRPr="006E109A">
        <w:rPr>
          <w:u w:val="single"/>
        </w:rPr>
        <w:t>The information that we had from satellite data, that the greening was increasing, looked like a positive sign. There was hope that this would help us to mitigate emissions</w:t>
      </w:r>
      <w:r>
        <w:t xml:space="preserve">," </w:t>
      </w:r>
      <w:r w:rsidRPr="006E109A">
        <w:rPr>
          <w:sz w:val="14"/>
        </w:rPr>
        <w:t xml:space="preserve">said Anders Lindroth at Lund University in Sweden, who was part of the research team. </w:t>
      </w:r>
      <w:r>
        <w:t>"</w:t>
      </w:r>
      <w:r w:rsidRPr="006E109A">
        <w:rPr>
          <w:u w:val="single"/>
        </w:rPr>
        <w:t>But even if we have a greening, it doesn't mean that we have a positive effect on the carbon balance ... it's bad news</w:t>
      </w:r>
      <w:r>
        <w:t>." "</w:t>
      </w:r>
      <w:r w:rsidRPr="006E109A">
        <w:rPr>
          <w:u w:val="single"/>
        </w:rPr>
        <w:t>This means potentially a bigger warming effect,"</w:t>
      </w:r>
      <w:r>
        <w:t xml:space="preserve"> </w:t>
      </w:r>
      <w:r w:rsidRPr="006E109A">
        <w:rPr>
          <w:sz w:val="16"/>
        </w:rPr>
        <w:t>said Timo Vesala at the University of Helsinki, who led the study.</w:t>
      </w:r>
    </w:p>
    <w:p w:rsidR="00F32163" w:rsidRDefault="00F32163" w:rsidP="00F32163"/>
    <w:p w:rsidR="0043701D" w:rsidRDefault="00581507" w:rsidP="00140F0C">
      <w:pPr>
        <w:pStyle w:val="Heading2"/>
      </w:pPr>
      <w:bookmarkStart w:id="46" w:name="_Toc391753469"/>
      <w:r>
        <w:lastRenderedPageBreak/>
        <w:t>AT: Sulfur</w:t>
      </w:r>
      <w:r w:rsidR="0043701D" w:rsidRPr="0043701D">
        <w:t xml:space="preserve"> Dioxide</w:t>
      </w:r>
      <w:bookmarkEnd w:id="46"/>
    </w:p>
    <w:p w:rsidR="0043701D" w:rsidRDefault="0043701D" w:rsidP="0043701D"/>
    <w:p w:rsidR="00581507" w:rsidRPr="00600757" w:rsidRDefault="00581507" w:rsidP="00600757">
      <w:pPr>
        <w:pStyle w:val="Heading4"/>
      </w:pPr>
      <w:r w:rsidRPr="00600757">
        <w:t>No cooling from sulfur dioxide – has been linked to warming because it destroys ozone.</w:t>
      </w:r>
    </w:p>
    <w:p w:rsidR="00581507" w:rsidRDefault="00581507" w:rsidP="00581507">
      <w:pPr>
        <w:rPr>
          <w:rStyle w:val="StyleStyleBold12pt"/>
        </w:rPr>
      </w:pPr>
    </w:p>
    <w:p w:rsidR="00581507" w:rsidRPr="00581507" w:rsidRDefault="00581507" w:rsidP="00581507">
      <w:pPr>
        <w:rPr>
          <w:rStyle w:val="StyleStyleBold12pt"/>
        </w:rPr>
      </w:pPr>
      <w:r w:rsidRPr="00581507">
        <w:rPr>
          <w:rStyle w:val="StyleStyleBold12pt"/>
        </w:rPr>
        <w:t>World Climate Report, 5</w:t>
      </w:r>
    </w:p>
    <w:p w:rsidR="00581507" w:rsidRPr="00581507" w:rsidRDefault="00581507" w:rsidP="00581507">
      <w:r>
        <w:rPr>
          <w:sz w:val="20"/>
          <w:szCs w:val="20"/>
        </w:rPr>
        <w:t>(April 22, 20</w:t>
      </w:r>
      <w:r>
        <w:rPr>
          <w:b/>
          <w:bCs/>
          <w:sz w:val="20"/>
          <w:szCs w:val="20"/>
        </w:rPr>
        <w:t>05  “</w:t>
      </w:r>
      <w:r>
        <w:rPr>
          <w:sz w:val="20"/>
          <w:szCs w:val="20"/>
        </w:rPr>
        <w:t xml:space="preserve">Change of Direction: Do SO2 Emissions Lead to Warming?” </w:t>
      </w:r>
      <w:r w:rsidR="001E0622">
        <w:fldChar w:fldCharType="begin"/>
      </w:r>
      <w:r w:rsidR="001E0622">
        <w:instrText xml:space="preserve"> HYPERLINK "http://www.worldclimatereport.com/index.php/2005/04/22/change-of-direction-do-so2-emissions-lead-to-warming/" \t "_blank" </w:instrText>
      </w:r>
      <w:r w:rsidR="001E0622">
        <w:fldChar w:fldCharType="separate"/>
      </w:r>
      <w:r w:rsidRPr="00581507">
        <w:rPr>
          <w:rStyle w:val="Hyperlink"/>
        </w:rPr>
        <w:t>http://www.worldclimatereport.com/index.php/2005/04/22/change-of-direction-do-so2-emissions-lead-to-warming/</w:t>
      </w:r>
      <w:r w:rsidR="001E0622">
        <w:rPr>
          <w:rStyle w:val="Hyperlink"/>
        </w:rPr>
        <w:fldChar w:fldCharType="end"/>
      </w:r>
      <w:r w:rsidRPr="00581507">
        <w:t>)</w:t>
      </w:r>
    </w:p>
    <w:p w:rsidR="00581507" w:rsidRPr="00581507" w:rsidRDefault="00581507" w:rsidP="00581507">
      <w:pPr>
        <w:rPr>
          <w:sz w:val="18"/>
        </w:rPr>
      </w:pPr>
      <w:r w:rsidRPr="00581507">
        <w:t>Many scien</w:t>
      </w:r>
      <w:r>
        <w:rPr>
          <w:sz w:val="20"/>
          <w:szCs w:val="20"/>
        </w:rPr>
        <w:t xml:space="preserve">tists believe that sulfur dioxide emissions, either from un-scrubbed power plants or from large-scale agricultural burning, serve to cool the planet’s surface temperature. The cooling mechanism is fairly straightforward. Sulfur dioxide is transformed in the atmosphere into sulfate aerosol, a fine particle that reflects away the sun’s radiation. The particles also serve as the condensation nuclei for cloud droplets which also reflect away the sun’s energy .On the other hand, </w:t>
      </w:r>
      <w:r w:rsidRPr="00581507">
        <w:rPr>
          <w:rStyle w:val="StyleBoldUnderline"/>
        </w:rPr>
        <w:t>no one really knows the magnitude of these cooling effects (if any).</w:t>
      </w:r>
      <w:r>
        <w:rPr>
          <w:sz w:val="20"/>
          <w:szCs w:val="20"/>
        </w:rPr>
        <w:t xml:space="preserve"> So we have argued that sulfate cooling is simply a fudge factor put into climate models in order to chill the overly-hot projections they make if left to their own devices. </w:t>
      </w:r>
      <w:r w:rsidRPr="00581507">
        <w:rPr>
          <w:rStyle w:val="StyleBoldUnderline"/>
        </w:rPr>
        <w:t>Now comes evidence that sulfur dioxide actually can enhance global warming .While this doesn’t mean that sulfates aren’t also cooling things by reflecting away radiation, the parent, sulfur dioxide, can do some other things that make the surface warmer</w:t>
      </w:r>
      <w:r>
        <w:rPr>
          <w:sz w:val="20"/>
          <w:szCs w:val="20"/>
        </w:rPr>
        <w:t xml:space="preserve">. </w:t>
      </w:r>
      <w:r w:rsidRPr="00581507">
        <w:t>According to research just published in Geophysical Research Letters by J. Notholt and his co-authors</w:t>
      </w:r>
      <w:r w:rsidRPr="00581507">
        <w:rPr>
          <w:rStyle w:val="StyleBoldUnderline"/>
        </w:rPr>
        <w:t>, sulfur dioxide is converted to sulfuric acid</w:t>
      </w:r>
      <w:r>
        <w:rPr>
          <w:sz w:val="20"/>
          <w:szCs w:val="20"/>
        </w:rPr>
        <w:t xml:space="preserve"> (remember “acid rain”?), </w:t>
      </w:r>
      <w:r w:rsidRPr="00581507">
        <w:rPr>
          <w:rStyle w:val="StyleBoldUnderline"/>
        </w:rPr>
        <w:t>which leads to more ice crystals in the upper atmosphere. Some of these are eventually lifted upwards into the stable stratosphere where they increase the amount of water vapor found there.Water vapor in the stratosphere serves as a greenhouse gas and is involved in the destruction of ozone, resulting in a stratospheric cooling and a warming of the lower atmosphere and surface</w:t>
      </w:r>
      <w:r>
        <w:rPr>
          <w:sz w:val="20"/>
          <w:szCs w:val="20"/>
        </w:rPr>
        <w:t xml:space="preserve">. </w:t>
      </w:r>
      <w:r w:rsidRPr="00581507">
        <w:rPr>
          <w:sz w:val="18"/>
          <w:szCs w:val="18"/>
        </w:rPr>
        <w:t>And, for once, it’s not from the USA. We’re usually blamed for the lion’s share of warming as a result of our carbon dioxide emissions. But the sulfur dioxide is largely from elsewhere. The authors write:    While anthropogenic SO2 emissions in Europe and North America have been decreasing since around 1980, the anthropogenic SO2 emissions from China, Asia and the tropics have been increasing…For example, van Aardenne et al (2001) report a factor of 12 increase for China and 8 for East Asia, respectively between 1950 and 1990.The authors propose that their mechanism has been responsible for about one-quarter of the increases in stratospheric water vapor during the period 1950 to 2000. According to a NASA model published by Drew Shindell in 2001</w:t>
      </w:r>
      <w:r w:rsidRPr="00581507">
        <w:rPr>
          <w:rStyle w:val="StyleBoldUnderline"/>
        </w:rPr>
        <w:t>, this would account for about 5% of the observed warming.While that seems small, it is a sign about how little we really know (or have known) about the climatic disposition of sulfur dioxide</w:t>
      </w:r>
      <w:r w:rsidRPr="00581507">
        <w:rPr>
          <w:sz w:val="18"/>
        </w:rPr>
        <w:t>. Every increment of warming that it causes takes away from its putative cooling. Which means, ironically, that it can serve less and less as an explanation as to why we have only witnessed a very modest global warming to date.Obviously, this points to something being very wrong. We have been mentioning this for years, and we’re going to mention it again:With so many non-carbon dioxide factors apparently causing warming (soot, methane, sulfur dioxide…), why isn’t it warmer than heck?There are two options: Either warming is being countered by a tremendous sulfate cooling (which should be obvious in, say, China (which is warming by the way)) or the warming effect of carbon dioxide itself is overstated. We’ll bet on the latter, but it is going to take decades for science to admit to this error after all the fear and bad policies that is has caused. </w:t>
      </w:r>
    </w:p>
    <w:p w:rsidR="00581507" w:rsidRDefault="00581507" w:rsidP="0043701D"/>
    <w:p w:rsidR="008E7EFF" w:rsidRPr="00600757" w:rsidRDefault="008E7EFF" w:rsidP="00600757">
      <w:pPr>
        <w:pStyle w:val="Heading4"/>
      </w:pPr>
      <w:r w:rsidRPr="00600757">
        <w:t xml:space="preserve">Sulfur dioxide had a warming effect on Mars. </w:t>
      </w:r>
    </w:p>
    <w:p w:rsidR="008E7EFF" w:rsidRDefault="008E7EFF" w:rsidP="0043701D"/>
    <w:p w:rsidR="008E7EFF" w:rsidRPr="008E7EFF" w:rsidRDefault="008E7EFF" w:rsidP="0043701D">
      <w:pPr>
        <w:rPr>
          <w:rStyle w:val="StyleStyleBold12pt"/>
        </w:rPr>
      </w:pPr>
      <w:r w:rsidRPr="008E7EFF">
        <w:rPr>
          <w:rStyle w:val="StyleStyleBold12pt"/>
        </w:rPr>
        <w:t>Minard, 7</w:t>
      </w:r>
    </w:p>
    <w:p w:rsidR="008E7EFF" w:rsidRDefault="008E7EFF" w:rsidP="008E7EFF">
      <w:r>
        <w:lastRenderedPageBreak/>
        <w:t>(</w:t>
      </w:r>
      <w:r w:rsidRPr="008E7EFF">
        <w:t>Anne Minard- Master of Science, Biology</w:t>
      </w:r>
      <w:r w:rsidRPr="008E7EFF">
        <w:rPr>
          <w:sz w:val="12"/>
        </w:rPr>
        <w:t xml:space="preserve">¶ </w:t>
      </w:r>
      <w:r w:rsidRPr="008E7EFF">
        <w:t xml:space="preserve">Northern Arizona University December 20, 2007 “Sulfur Dioxide Kept Ancient Mars Ocean Flowing” </w:t>
      </w:r>
      <w:r w:rsidRPr="008E7EFF">
        <w:rPr>
          <w:sz w:val="12"/>
        </w:rPr>
        <w:t xml:space="preserve">¶ </w:t>
      </w:r>
      <w:r w:rsidR="001E0622">
        <w:fldChar w:fldCharType="begin"/>
      </w:r>
      <w:r w:rsidR="001E0622">
        <w:instrText xml:space="preserve"> HYPERLINK "http://news.nationalgeographic.com/news/2007/12/071220-mars-ocean.html" \t </w:instrText>
      </w:r>
      <w:r w:rsidR="001E0622">
        <w:instrText xml:space="preserve">"_blank" </w:instrText>
      </w:r>
      <w:r w:rsidR="001E0622">
        <w:fldChar w:fldCharType="separate"/>
      </w:r>
      <w:r w:rsidRPr="008E7EFF">
        <w:rPr>
          <w:rStyle w:val="Hyperlink"/>
        </w:rPr>
        <w:t>http://news.nationalgeographic.com/news/2007/12/071220-mars-ocean.html</w:t>
      </w:r>
      <w:r w:rsidR="001E0622">
        <w:rPr>
          <w:rStyle w:val="Hyperlink"/>
        </w:rPr>
        <w:fldChar w:fldCharType="end"/>
      </w:r>
      <w:r>
        <w:t xml:space="preserve"> )</w:t>
      </w:r>
    </w:p>
    <w:p w:rsidR="008E7EFF" w:rsidRDefault="008E7EFF" w:rsidP="008E7EFF">
      <w:r w:rsidRPr="008E7EFF">
        <w:rPr>
          <w:rStyle w:val="StyleBoldUnderline"/>
        </w:rPr>
        <w:t>Sulfur dioxide—not carbon dioxide as previously thought—may have helped heat up ancient Mars</w:t>
      </w:r>
      <w:r>
        <w:rPr>
          <w:sz w:val="20"/>
          <w:szCs w:val="20"/>
        </w:rPr>
        <w:t xml:space="preserve"> and sustained its liquid ocean, a new study has found.Scientists have often proposed that the planet was enveloped in a carbon dioxide-rich atmosphere during its early days, which would have allowed for warm temperatures similar to those on Earth</w:t>
      </w:r>
      <w:r>
        <w:rPr>
          <w:sz w:val="20"/>
          <w:szCs w:val="20"/>
          <w:u w:val="single"/>
        </w:rPr>
        <w:t>.</w:t>
      </w:r>
      <w:r w:rsidRPr="008E7EFF">
        <w:rPr>
          <w:rStyle w:val="StyleBoldUnderline"/>
        </w:rPr>
        <w:t>But the expected limestones and other carbonate rocks formed from carbon dioxide are apparently missing from Mars's surface</w:t>
      </w:r>
      <w:r>
        <w:rPr>
          <w:sz w:val="20"/>
          <w:szCs w:val="20"/>
        </w:rPr>
        <w:t xml:space="preserve">, according to new research led by Itay Halevy, a Harvard planetary geochemist.The contradiction makes sense if volcanoes on long-ago </w:t>
      </w:r>
      <w:r w:rsidRPr="008E7EFF">
        <w:rPr>
          <w:rStyle w:val="StyleBoldUnderline"/>
        </w:rPr>
        <w:t>Mars released sulfur dioxide and hydrogen sulfide, Halevy and colleagues say.Sulfur dioxide is a powerful greenhouse gas that could have also acidified the oceans enough to prevent the formation of carbonate minerals</w:t>
      </w:r>
      <w:r>
        <w:rPr>
          <w:sz w:val="20"/>
          <w:szCs w:val="20"/>
        </w:rPr>
        <w:t>.And if that was the major driver of Mars's climate, it could have yielded life that didn't depend on a carbon-based chemistry."These questions are especially relevant in the context of the search for habitable environments in the solar system [and] also for extrasolar planets," Halevy said.</w:t>
      </w:r>
      <w:r>
        <w:t> </w:t>
      </w:r>
    </w:p>
    <w:p w:rsidR="008E7EFF" w:rsidRDefault="008E7EFF" w:rsidP="0043701D"/>
    <w:p w:rsidR="00600757" w:rsidRDefault="00600757" w:rsidP="00600757">
      <w:pPr>
        <w:pStyle w:val="Heading4"/>
      </w:pPr>
      <w:r w:rsidRPr="00600757">
        <w:t>Even if sulfur dioxide could have a cooling effect, it is produced by polluting industries, causes acid rain, and has been drastically reduced globally.</w:t>
      </w:r>
    </w:p>
    <w:p w:rsidR="00600757" w:rsidRDefault="00600757" w:rsidP="00600757"/>
    <w:p w:rsidR="00600757" w:rsidRPr="00600757" w:rsidRDefault="00600757" w:rsidP="00600757">
      <w:pPr>
        <w:rPr>
          <w:rStyle w:val="StyleStyleBold12pt"/>
        </w:rPr>
      </w:pPr>
      <w:r w:rsidRPr="00600757">
        <w:rPr>
          <w:rStyle w:val="StyleStyleBold12pt"/>
        </w:rPr>
        <w:t>World Nuclear Association, 13</w:t>
      </w:r>
    </w:p>
    <w:p w:rsidR="00600757" w:rsidRPr="00600757" w:rsidRDefault="00600757" w:rsidP="00600757">
      <w:r>
        <w:t xml:space="preserve">(Climate Change – The Science, 28 October 2013, </w:t>
      </w:r>
      <w:hyperlink r:id="rId128" w:history="1">
        <w:r w:rsidRPr="002C4591">
          <w:rPr>
            <w:rStyle w:val="Hyperlink"/>
          </w:rPr>
          <w:t>http://www.world-nuclear.org/info/energy-and-environment/climate-change---the-science/</w:t>
        </w:r>
      </w:hyperlink>
      <w:r>
        <w:t>, arc)</w:t>
      </w:r>
    </w:p>
    <w:p w:rsidR="00600757" w:rsidRPr="00E56192" w:rsidRDefault="00600757" w:rsidP="00600757">
      <w:pPr>
        <w:rPr>
          <w:rStyle w:val="StyleBoldUnderline"/>
        </w:rPr>
      </w:pPr>
      <w:r w:rsidRPr="00E56192">
        <w:rPr>
          <w:sz w:val="18"/>
        </w:rPr>
        <w:t>The major role of water vapour in absorbing thermal radiation is in some respects balanced by the fact that when condensed it causes an albedo effect which reflects about one third of the incoming sunlight back into space. This effect is enhanced by atmospheric sulfate aerosols and dust, which provide condensation nuclei</w:t>
      </w:r>
      <w:r w:rsidRPr="00600757">
        <w:t xml:space="preserve">. </w:t>
      </w:r>
      <w:r w:rsidRPr="00E56192">
        <w:rPr>
          <w:rStyle w:val="StyleBoldUnderline"/>
        </w:rPr>
        <w:t>Nearly half the sulfates in the atmosphere originate from sulfur dioxide emissions from power stations and industry</w:t>
      </w:r>
      <w:r w:rsidRPr="00600757">
        <w:t>, particularly in the northern hemisphere.</w:t>
      </w:r>
      <w:r>
        <w:t xml:space="preserve"> </w:t>
      </w:r>
      <w:r w:rsidRPr="00E56192">
        <w:rPr>
          <w:rStyle w:val="StyleBoldUnderline"/>
        </w:rPr>
        <w:t>Emissions of sulfates are increasingly constrained in most countries. Global sulphate emissions peaked in the early 1970s and decreased until 2000,</w:t>
      </w:r>
      <w:r w:rsidRPr="00600757">
        <w:t xml:space="preserve"> </w:t>
      </w:r>
      <w:r w:rsidRPr="00E56192">
        <w:rPr>
          <w:sz w:val="18"/>
        </w:rPr>
        <w:t>with an increase since due mainly to increased emissions in China and from international shipping.</w:t>
      </w:r>
      <w:r w:rsidRPr="00E56192">
        <w:rPr>
          <w:sz w:val="8"/>
        </w:rPr>
        <w:t xml:space="preserve">¶ </w:t>
      </w:r>
      <w:r w:rsidRPr="00E56192">
        <w:rPr>
          <w:sz w:val="18"/>
        </w:rPr>
        <w:t>Volcanoes have contributed substantially to dust and acid aerosol levels high in the atmosphere. The Mount Pinatubo eruption in 1991 in the Philippines reduced average temperatures about half a degree C. While at lower levels in the atmosphere sulfate aerosols and dust are short-lived, such material in the stratosphere remains for years, increasing the amount of sunlight which is reflected away. Hence there is, for the time being, a balancing cooling effect on the earth's surface. In the northern hemisphere the sulfate aerosols are estimated to counter nearly half the heating effect due to anthropogenic greenhouse gases.</w:t>
      </w:r>
      <w:r w:rsidRPr="00E56192">
        <w:rPr>
          <w:sz w:val="8"/>
        </w:rPr>
        <w:t xml:space="preserve">¶ </w:t>
      </w:r>
      <w:r w:rsidRPr="00E56192">
        <w:rPr>
          <w:sz w:val="18"/>
        </w:rPr>
        <w:t>However</w:t>
      </w:r>
      <w:r w:rsidRPr="00600757">
        <w:t xml:space="preserve">, </w:t>
      </w:r>
      <w:r w:rsidRPr="00E56192">
        <w:rPr>
          <w:rStyle w:val="StyleBoldUnderline"/>
        </w:rPr>
        <w:t>in many countries there are now programs to reduce sulphur dioxide emissions from power stations, as these emissions cause acid rain. Hence this balancing factor will diminish and the rate of temperature increase due to greenhouse gases may consequently increase.</w:t>
      </w:r>
    </w:p>
    <w:p w:rsidR="00600757" w:rsidRPr="00E56192" w:rsidRDefault="00600757" w:rsidP="00600757">
      <w:pPr>
        <w:rPr>
          <w:rStyle w:val="StyleBoldUnderline"/>
        </w:rPr>
      </w:pPr>
    </w:p>
    <w:p w:rsidR="00600757" w:rsidRDefault="00600757" w:rsidP="0043701D"/>
    <w:p w:rsidR="00600757" w:rsidRDefault="00600757" w:rsidP="0043701D"/>
    <w:p w:rsidR="008E7EFF" w:rsidRDefault="008E7EFF" w:rsidP="0043701D"/>
    <w:p w:rsidR="0043701D" w:rsidRPr="0043701D" w:rsidRDefault="0043701D" w:rsidP="0043701D"/>
    <w:p w:rsidR="00F32163" w:rsidRDefault="00F32163" w:rsidP="00140F0C">
      <w:pPr>
        <w:pStyle w:val="Heading2"/>
      </w:pPr>
      <w:bookmarkStart w:id="47" w:name="_Toc391753470"/>
      <w:r w:rsidRPr="00F32163">
        <w:lastRenderedPageBreak/>
        <w:t>AT: Ice Age</w:t>
      </w:r>
      <w:bookmarkEnd w:id="47"/>
    </w:p>
    <w:p w:rsidR="002760AA" w:rsidRDefault="002760AA" w:rsidP="002760AA"/>
    <w:p w:rsidR="002760AA" w:rsidRDefault="002760AA" w:rsidP="002760AA">
      <w:pPr>
        <w:pStyle w:val="Heading4"/>
      </w:pPr>
      <w:r w:rsidRPr="002760AA">
        <w:t>No impact to ice age – IF it happened, it would be due to sun cycles that couldn’t even reduce recent temperature increases from global warming.  Prefer our scientific and historical model.</w:t>
      </w:r>
    </w:p>
    <w:p w:rsidR="002760AA" w:rsidRDefault="002760AA" w:rsidP="002760AA"/>
    <w:p w:rsidR="002760AA" w:rsidRPr="002760AA" w:rsidRDefault="002760AA" w:rsidP="002760AA">
      <w:pPr>
        <w:rPr>
          <w:rStyle w:val="StyleStyleBold12pt"/>
        </w:rPr>
      </w:pPr>
      <w:r w:rsidRPr="002760AA">
        <w:rPr>
          <w:rStyle w:val="StyleStyleBold12pt"/>
        </w:rPr>
        <w:t>Lockwood, 13</w:t>
      </w:r>
    </w:p>
    <w:p w:rsidR="002760AA" w:rsidRDefault="002760AA" w:rsidP="002760AA">
      <w:r>
        <w:t xml:space="preserve">(Mike, Prof of space environment phsyics- researches how the sun effects weather and climate, “Solar Activity and the So-Called Little Ice Age,” November 2013, </w:t>
      </w:r>
      <w:hyperlink r:id="rId129" w:history="1">
        <w:r w:rsidR="00E56192" w:rsidRPr="002C4591">
          <w:rPr>
            <w:rStyle w:val="Hyperlink"/>
          </w:rPr>
          <w:t>http://www.carbonbrief.org/blog/2013/11/solar-activity-and-the-so-called-%E2%80%9Clittle-ice-age%E2%80%9D/</w:t>
        </w:r>
      </w:hyperlink>
      <w:r w:rsidR="00E56192">
        <w:t>, arc</w:t>
      </w:r>
      <w:r>
        <w:t>)</w:t>
      </w:r>
    </w:p>
    <w:p w:rsidR="002760AA" w:rsidRDefault="002760AA" w:rsidP="002760AA">
      <w:pPr>
        <w:rPr>
          <w:sz w:val="8"/>
        </w:rPr>
      </w:pPr>
      <w:r w:rsidRPr="002760AA">
        <w:rPr>
          <w:sz w:val="16"/>
        </w:rPr>
        <w:t>I'm a professor of space environment physics and a director of research at the University of Reading in the UK. My particular topic of research is the sun, how it changes over time and how those changes affect the space environment, the weather and the climate on Earth.</w:t>
      </w:r>
      <w:r w:rsidRPr="002760AA">
        <w:rPr>
          <w:sz w:val="6"/>
        </w:rPr>
        <w:t xml:space="preserve">¶ </w:t>
      </w:r>
      <w:r w:rsidRPr="002760AA">
        <w:rPr>
          <w:sz w:val="16"/>
        </w:rPr>
        <w:t>In the last few years, my work has focused on how temperatures in the northern hemisphere have responded to periods in history when the sun has been very quiet. The "activity" of the sun's magnetic field is related to the number of sunspots that appear on its surface.</w:t>
      </w:r>
      <w:r w:rsidRPr="002760AA">
        <w:rPr>
          <w:sz w:val="6"/>
        </w:rPr>
        <w:t xml:space="preserve">¶ </w:t>
      </w:r>
      <w:r w:rsidRPr="002760AA">
        <w:rPr>
          <w:sz w:val="16"/>
        </w:rPr>
        <w:t xml:space="preserve">The sun's activity rises and falls on an approximately 11-year cycle, but also varies on century-long timescales. It's this research I talked to BBC weatherman Paul Hudson about in an </w:t>
      </w:r>
      <w:hyperlink r:id="rId130" w:history="1">
        <w:r w:rsidRPr="002760AA">
          <w:rPr>
            <w:rStyle w:val="Hyperlink"/>
            <w:sz w:val="16"/>
          </w:rPr>
          <w:t>interview</w:t>
        </w:r>
      </w:hyperlink>
      <w:r w:rsidRPr="002760AA">
        <w:rPr>
          <w:sz w:val="16"/>
        </w:rPr>
        <w:t xml:space="preserve"> for the BBC's Inside Out </w:t>
      </w:r>
      <w:hyperlink r:id="rId131" w:history="1">
        <w:r w:rsidRPr="002760AA">
          <w:rPr>
            <w:rStyle w:val="Hyperlink"/>
            <w:sz w:val="16"/>
          </w:rPr>
          <w:t>programme</w:t>
        </w:r>
      </w:hyperlink>
      <w:r w:rsidRPr="002760AA">
        <w:rPr>
          <w:sz w:val="16"/>
        </w:rPr>
        <w:t>.</w:t>
      </w:r>
      <w:r w:rsidRPr="002760AA">
        <w:rPr>
          <w:sz w:val="6"/>
        </w:rPr>
        <w:t xml:space="preserve">¶ </w:t>
      </w:r>
      <w:r w:rsidRPr="002760AA">
        <w:rPr>
          <w:sz w:val="16"/>
        </w:rPr>
        <w:t xml:space="preserve">Unfortunately, I now find myself in the position of being </w:t>
      </w:r>
      <w:hyperlink r:id="rId132" w:history="1">
        <w:r w:rsidRPr="002760AA">
          <w:rPr>
            <w:rStyle w:val="Hyperlink"/>
            <w:sz w:val="16"/>
          </w:rPr>
          <w:t>cited</w:t>
        </w:r>
      </w:hyperlink>
      <w:r w:rsidRPr="002760AA">
        <w:rPr>
          <w:sz w:val="16"/>
        </w:rPr>
        <w:t xml:space="preserve"> as predicting that the current rapid decline in solar activity will plunge the world into a "Little Ice Age".</w:t>
      </w:r>
      <w:r w:rsidRPr="002760AA">
        <w:rPr>
          <w:sz w:val="6"/>
        </w:rPr>
        <w:t xml:space="preserve">¶ </w:t>
      </w:r>
      <w:r w:rsidRPr="002760AA">
        <w:rPr>
          <w:sz w:val="16"/>
        </w:rPr>
        <w:t xml:space="preserve">This is very disappointing as it is not at all supported by the science. </w:t>
      </w:r>
      <w:r w:rsidRPr="002760AA">
        <w:rPr>
          <w:sz w:val="12"/>
        </w:rPr>
        <w:t xml:space="preserve">¶ </w:t>
      </w:r>
      <w:r w:rsidRPr="002760AA">
        <w:rPr>
          <w:rStyle w:val="StyleBoldUnderline"/>
        </w:rPr>
        <w:t>Weather and climate are inherently complicated - and uncovering and attributing past changes is very difficult.</w:t>
      </w:r>
      <w:r w:rsidRPr="002760AA">
        <w:t xml:space="preserve"> </w:t>
      </w:r>
      <w:r w:rsidRPr="002760AA">
        <w:rPr>
          <w:sz w:val="16"/>
        </w:rPr>
        <w:t>So it's worth being clear about the state of the science, as well as some of the myths, misconceptions and misnomers that abound in this area.</w:t>
      </w:r>
      <w:r w:rsidRPr="002760AA">
        <w:rPr>
          <w:sz w:val="6"/>
        </w:rPr>
        <w:t>¶</w:t>
      </w:r>
      <w:r w:rsidRPr="002760AA">
        <w:rPr>
          <w:sz w:val="12"/>
        </w:rPr>
        <w:t xml:space="preserve"> </w:t>
      </w:r>
      <w:r w:rsidRPr="002760AA">
        <w:rPr>
          <w:rStyle w:val="StyleBoldUnderline"/>
        </w:rPr>
        <w:t>The "Little Ice Age" wasn't really an ice age¶</w:t>
      </w:r>
      <w:r w:rsidRPr="002760AA">
        <w:rPr>
          <w:sz w:val="12"/>
        </w:rPr>
        <w:t xml:space="preserve"> </w:t>
      </w:r>
      <w:r w:rsidRPr="002760AA">
        <w:rPr>
          <w:sz w:val="18"/>
        </w:rPr>
        <w:t xml:space="preserve">Let us start with the term "Little Ice Age". I personally dislike it and avoid using it, as I don't think it was an ice age at all. </w:t>
      </w:r>
      <w:r w:rsidRPr="002760AA">
        <w:rPr>
          <w:sz w:val="12"/>
        </w:rPr>
        <w:t xml:space="preserve">¶ </w:t>
      </w:r>
      <w:r w:rsidRPr="002760AA">
        <w:rPr>
          <w:rStyle w:val="StyleBoldUnderline"/>
        </w:rPr>
        <w:t>There is some evidence for a prolonged period of somewhat lower global mean temperatures beginning in around 1400 to 1500 (estimates vary) and ending sometime between 1700 and 1800.</w:t>
      </w:r>
      <w:r>
        <w:t xml:space="preserve"> </w:t>
      </w:r>
      <w:r w:rsidRPr="002760AA">
        <w:rPr>
          <w:sz w:val="12"/>
        </w:rPr>
        <w:t xml:space="preserve">¶ </w:t>
      </w:r>
      <w:r w:rsidRPr="002760AA">
        <w:rPr>
          <w:sz w:val="18"/>
        </w:rPr>
        <w:t>This has been termed the "</w:t>
      </w:r>
      <w:hyperlink r:id="rId133" w:history="1">
        <w:r w:rsidRPr="002760AA">
          <w:rPr>
            <w:rStyle w:val="Hyperlink"/>
            <w:sz w:val="18"/>
          </w:rPr>
          <w:t xml:space="preserve"> Little Ice Age</w:t>
        </w:r>
      </w:hyperlink>
      <w:r w:rsidRPr="002760AA">
        <w:rPr>
          <w:sz w:val="18"/>
        </w:rPr>
        <w:t xml:space="preserve">" </w:t>
      </w:r>
      <w:r w:rsidRPr="002760AA">
        <w:rPr>
          <w:rStyle w:val="StyleBoldUnderline"/>
        </w:rPr>
        <w:t>and is often wrongly linked with the Maunder minimum in solar activity, a period between about 1650 and 1700</w:t>
      </w:r>
      <w:r w:rsidRPr="002760AA">
        <w:t xml:space="preserve"> </w:t>
      </w:r>
      <w:r w:rsidRPr="002760AA">
        <w:rPr>
          <w:sz w:val="18"/>
        </w:rPr>
        <w:t>when almost no sunspots were seen.</w:t>
      </w:r>
      <w:r w:rsidRPr="002760AA">
        <w:rPr>
          <w:sz w:val="8"/>
        </w:rPr>
        <w:t xml:space="preserve">¶ </w:t>
      </w:r>
    </w:p>
    <w:p w:rsidR="00223F83" w:rsidRPr="00223F83" w:rsidRDefault="002760AA" w:rsidP="00223F83">
      <w:pPr>
        <w:rPr>
          <w:rStyle w:val="StyleBoldUnderline"/>
        </w:rPr>
      </w:pPr>
      <w:r w:rsidRPr="00223F83">
        <w:rPr>
          <w:sz w:val="18"/>
        </w:rPr>
        <w:t xml:space="preserve">Indeed, some reports even use the terms "Maunder minimum" and "Little Ice Age" interchangeably. But the period known as the "Little Ice Age" began a long time before the start of the Maunder minimum, and continued long after it ended. There is very little evidence that the lower global mean temperatures between 1400 and 1800 were caused by solar activity - there's more evidence it was associated with volcanic activity and/or </w:t>
      </w:r>
      <w:hyperlink r:id="rId134" w:history="1">
        <w:r w:rsidRPr="00223F83">
          <w:rPr>
            <w:rStyle w:val="Hyperlink"/>
            <w:sz w:val="18"/>
          </w:rPr>
          <w:t>internal oscillations in the climate system</w:t>
        </w:r>
      </w:hyperlink>
      <w:r w:rsidRPr="002760AA">
        <w:t>.</w:t>
      </w:r>
      <w:r w:rsidRPr="002760AA">
        <w:rPr>
          <w:sz w:val="12"/>
        </w:rPr>
        <w:t xml:space="preserve">¶ </w:t>
      </w:r>
      <w:r w:rsidRPr="002760AA">
        <w:rPr>
          <w:rStyle w:val="StyleBoldUnderline"/>
        </w:rPr>
        <w:t>During the Maunder minimum there were an unusually large number of cold winters in Europe. However, there is no evidence that this was a global phenomenon.</w:t>
      </w:r>
      <w:r w:rsidRPr="002760AA">
        <w:t xml:space="preserve"> Indeed,</w:t>
      </w:r>
      <w:r>
        <w:t xml:space="preserve"> </w:t>
      </w:r>
      <w:hyperlink r:id="rId135" w:history="1">
        <w:r w:rsidRPr="002760AA">
          <w:rPr>
            <w:rStyle w:val="Hyperlink"/>
          </w:rPr>
          <w:t>our research</w:t>
        </w:r>
      </w:hyperlink>
      <w:r>
        <w:t xml:space="preserve"> </w:t>
      </w:r>
      <w:r w:rsidRPr="002760AA">
        <w:t xml:space="preserve">strongly suggests it was a regional phenomenon </w:t>
      </w:r>
      <w:r w:rsidRPr="002760AA">
        <w:rPr>
          <w:rStyle w:val="StyleBoldUnderline"/>
        </w:rPr>
        <w:t>and</w:t>
      </w:r>
      <w:r w:rsidRPr="002760AA">
        <w:t xml:space="preserve"> that the colder winters in Europe </w:t>
      </w:r>
      <w:r w:rsidRPr="002760AA">
        <w:rPr>
          <w:rStyle w:val="StyleBoldUnderline"/>
        </w:rPr>
        <w:t>would have been accompanied by warmer ones elsewhere</w:t>
      </w:r>
      <w:r w:rsidRPr="002760AA">
        <w:t xml:space="preserve">, </w:t>
      </w:r>
      <w:r w:rsidRPr="002760AA">
        <w:rPr>
          <w:sz w:val="18"/>
        </w:rPr>
        <w:t>for example Greenland.</w:t>
      </w:r>
      <w:r w:rsidRPr="002760AA">
        <w:rPr>
          <w:sz w:val="8"/>
        </w:rPr>
        <w:t xml:space="preserve">¶ </w:t>
      </w:r>
      <w:r w:rsidRPr="002760AA">
        <w:rPr>
          <w:sz w:val="18"/>
        </w:rPr>
        <w:t>Calling this period of more frequent cold European winters a "Little Ice Age" or a "mini Ice Age" is hugely misleading as it implies Europe experienced unremitting cold throughout the Maunder minimum. This is completely wrong. A good example of why comes from the Central England Temperature (</w:t>
      </w:r>
      <w:hyperlink r:id="rId136" w:history="1">
        <w:r w:rsidRPr="002760AA">
          <w:rPr>
            <w:rStyle w:val="Hyperlink"/>
            <w:sz w:val="18"/>
          </w:rPr>
          <w:t>CET</w:t>
        </w:r>
      </w:hyperlink>
      <w:r w:rsidRPr="002760AA">
        <w:rPr>
          <w:sz w:val="18"/>
        </w:rPr>
        <w:t>) record, which extends continuously back to 1659.</w:t>
      </w:r>
      <w:r w:rsidRPr="002760AA">
        <w:rPr>
          <w:sz w:val="8"/>
        </w:rPr>
        <w:t xml:space="preserve">¶ </w:t>
      </w:r>
      <w:r w:rsidRPr="002760AA">
        <w:rPr>
          <w:sz w:val="18"/>
        </w:rPr>
        <w:t>If we take the winter averages (December, January and February) we find the coldest winter on record was 1683/4 - right in the middle of the solar Maunder minimum. However just two years later, and still right in the middle of the Maunder minimum, we have the sixth warmest winter in the whole 353-year CET record.</w:t>
      </w:r>
      <w:r w:rsidRPr="002760AA">
        <w:rPr>
          <w:sz w:val="8"/>
        </w:rPr>
        <w:t xml:space="preserve">¶ </w:t>
      </w:r>
      <w:r w:rsidRPr="002760AA">
        <w:rPr>
          <w:sz w:val="18"/>
        </w:rPr>
        <w:t>What's more, there's no evidence that summers in the Maunder minimum were any colder than usual. This is not a "Little Ice Age" - it is not an ice age of any shape or form.</w:t>
      </w:r>
      <w:r w:rsidRPr="002760AA">
        <w:rPr>
          <w:sz w:val="8"/>
        </w:rPr>
        <w:t xml:space="preserve">¶ </w:t>
      </w:r>
      <w:r w:rsidRPr="002760AA">
        <w:rPr>
          <w:sz w:val="18"/>
        </w:rPr>
        <w:t>Evidence is growing for a regional effect of low solar activity</w:t>
      </w:r>
      <w:r w:rsidRPr="002760AA">
        <w:rPr>
          <w:sz w:val="12"/>
        </w:rPr>
        <w:t xml:space="preserve">¶ </w:t>
      </w:r>
      <w:r w:rsidRPr="002760AA">
        <w:rPr>
          <w:rStyle w:val="StyleBoldUnderline"/>
        </w:rPr>
        <w:t xml:space="preserve">Much of what has been written in the media and on the internet fails to appreciate the difference between </w:t>
      </w:r>
      <w:hyperlink r:id="rId137" w:history="1">
        <w:r w:rsidRPr="002760AA">
          <w:rPr>
            <w:rStyle w:val="StyleBoldUnderline"/>
          </w:rPr>
          <w:t>regional and global climates</w:t>
        </w:r>
      </w:hyperlink>
      <w:r w:rsidRPr="002760AA">
        <w:rPr>
          <w:rStyle w:val="StyleBoldUnderline"/>
        </w:rPr>
        <w:t>. My research looks at a potential link between low solar activity and cold European winters. That's a regional and seasonal effect and not a global effect.¶</w:t>
      </w:r>
      <w:r w:rsidRPr="002760AA">
        <w:rPr>
          <w:sz w:val="12"/>
        </w:rPr>
        <w:t xml:space="preserve"> </w:t>
      </w:r>
      <w:r w:rsidRPr="002760AA">
        <w:rPr>
          <w:sz w:val="18"/>
        </w:rPr>
        <w:t xml:space="preserve">Statistically, we </w:t>
      </w:r>
      <w:hyperlink r:id="rId138" w:history="1">
        <w:r w:rsidRPr="002760AA">
          <w:rPr>
            <w:rStyle w:val="Hyperlink"/>
            <w:sz w:val="18"/>
          </w:rPr>
          <w:t>found</w:t>
        </w:r>
      </w:hyperlink>
      <w:r w:rsidRPr="002760AA">
        <w:rPr>
          <w:sz w:val="18"/>
        </w:rPr>
        <w:t xml:space="preserve"> a significant link between the occurrence of cold winters in the long CET record and solar activity. By "significant" we mean that there was only a five per cent chance that we were being fooled by a coincidence.</w:t>
      </w:r>
      <w:r w:rsidRPr="002760AA">
        <w:rPr>
          <w:sz w:val="8"/>
        </w:rPr>
        <w:t xml:space="preserve">¶ </w:t>
      </w:r>
      <w:r w:rsidRPr="002760AA">
        <w:rPr>
          <w:sz w:val="18"/>
        </w:rPr>
        <w:t xml:space="preserve">Using methods like </w:t>
      </w:r>
      <w:hyperlink r:id="rId139" w:history="1">
        <w:r w:rsidRPr="002760AA">
          <w:rPr>
            <w:rStyle w:val="Hyperlink"/>
            <w:sz w:val="18"/>
          </w:rPr>
          <w:t>numerical modelling</w:t>
        </w:r>
      </w:hyperlink>
      <w:r w:rsidRPr="002760AA">
        <w:rPr>
          <w:sz w:val="18"/>
        </w:rPr>
        <w:t>, we're getting a better understanding of what could be driving the relationship</w:t>
      </w:r>
      <w:r w:rsidRPr="002760AA">
        <w:t xml:space="preserve">. </w:t>
      </w:r>
      <w:r w:rsidRPr="002760AA">
        <w:rPr>
          <w:rStyle w:val="StyleBoldUnderline"/>
        </w:rPr>
        <w:t xml:space="preserve">The likely mechanism is that changes in solar ultraviolet output alters the temperature distribution and winds in the stratosphere in winter and this, in turn, </w:t>
      </w:r>
      <w:r w:rsidRPr="002760AA">
        <w:rPr>
          <w:rStyle w:val="StyleBoldUnderline"/>
        </w:rPr>
        <w:lastRenderedPageBreak/>
        <w:t>disrupts the northern-hemisphere jet stream, causing more frequent "blocking" events.</w:t>
      </w:r>
      <w:r w:rsidR="00223F83">
        <w:rPr>
          <w:rStyle w:val="StyleBoldUnderline"/>
        </w:rPr>
        <w:t xml:space="preserve"> </w:t>
      </w:r>
      <w:r w:rsidRPr="00223F83">
        <w:rPr>
          <w:sz w:val="18"/>
        </w:rPr>
        <w:t>This potential mechanism is still a matter of vibrant debate in the academic community because it is difficult to understand how the very thin atmosphere in the stratosphere can influence the much denser troposphere below, where our weather and climate resides</w:t>
      </w:r>
      <w:r w:rsidRPr="002760AA">
        <w:t>.</w:t>
      </w:r>
      <w:r>
        <w:t xml:space="preserve"> </w:t>
      </w:r>
      <w:r w:rsidRPr="002760AA">
        <w:rPr>
          <w:rStyle w:val="StyleBoldUnderline"/>
        </w:rPr>
        <w:t xml:space="preserve">¶ Another Maunder minimum would have a very small effect globally¶ </w:t>
      </w:r>
      <w:r w:rsidRPr="00223F83">
        <w:rPr>
          <w:sz w:val="18"/>
        </w:rPr>
        <w:t>What is most interesting for me is the current decline in solar activity. The "exceptional" low minimum in the 11-year solar cycle seen in 2008/9, and the subsequent weakness of the current solar cycle, are both part of a steady decline that has been going on since about 1985.</w:t>
      </w:r>
      <w:r w:rsidRPr="00223F83">
        <w:t xml:space="preserve"> </w:t>
      </w:r>
      <w:r w:rsidRPr="002760AA">
        <w:rPr>
          <w:rStyle w:val="StyleBoldUnderline"/>
        </w:rPr>
        <w:t xml:space="preserve">This has returned the sun to conditions last seen around 1910.¶ If we </w:t>
      </w:r>
      <w:hyperlink r:id="rId140" w:history="1">
        <w:r w:rsidRPr="002760AA">
          <w:rPr>
            <w:rStyle w:val="StyleBoldUnderline"/>
          </w:rPr>
          <w:t>compare</w:t>
        </w:r>
      </w:hyperlink>
      <w:r w:rsidRPr="002760AA">
        <w:rPr>
          <w:rStyle w:val="StyleBoldUnderline"/>
        </w:rPr>
        <w:t xml:space="preserve"> this to records of solar activity</w:t>
      </w:r>
      <w:r w:rsidRPr="002760AA">
        <w:t xml:space="preserve"> derived from isotopes stored in tree trunks and ice </w:t>
      </w:r>
      <w:r w:rsidRPr="00223F83">
        <w:rPr>
          <w:rStyle w:val="StyleBoldUnderline"/>
        </w:rPr>
        <w:t>sheets we find this decline is faster than any in the last 9,000 years, increasing the probability that the sun will return to Maunder minimum conditions within about 50 years.¶ So what do we think the effect of a return to Maunder minimum conditions on global mean temperatures would be</w:t>
      </w:r>
      <w:r w:rsidRPr="002760AA">
        <w:t xml:space="preserve">? </w:t>
      </w:r>
      <w:r w:rsidRPr="00223F83">
        <w:rPr>
          <w:sz w:val="18"/>
        </w:rPr>
        <w:t>The answer is very little.</w:t>
      </w:r>
      <w:r w:rsidRPr="00223F83">
        <w:rPr>
          <w:sz w:val="4"/>
        </w:rPr>
        <w:t xml:space="preserve">¶ </w:t>
      </w:r>
      <w:r w:rsidRPr="00223F83">
        <w:rPr>
          <w:sz w:val="18"/>
        </w:rPr>
        <w:t xml:space="preserve">In a </w:t>
      </w:r>
      <w:hyperlink r:id="rId141" w:history="1">
        <w:r w:rsidRPr="00223F83">
          <w:rPr>
            <w:rStyle w:val="Hyperlink"/>
            <w:sz w:val="14"/>
          </w:rPr>
          <w:t>paper</w:t>
        </w:r>
      </w:hyperlink>
      <w:r w:rsidRPr="00223F83">
        <w:rPr>
          <w:sz w:val="18"/>
        </w:rPr>
        <w:t xml:space="preserve"> with scientists from the Met Office's Hadley Centre</w:t>
      </w:r>
      <w:r w:rsidRPr="00223F83">
        <w:rPr>
          <w:rStyle w:val="StyleBoldUnderline"/>
        </w:rPr>
        <w:t xml:space="preserve">, </w:t>
      </w:r>
      <w:r w:rsidRPr="00223F83">
        <w:rPr>
          <w:rStyle w:val="StyleBoldUnderline"/>
          <w:b/>
        </w:rPr>
        <w:t>we used an energy balance model to show the slowing in anthropogenic global warming associated with decline in solar irradiance to Maunder minimum levels.¶ We found the likely reduction in warming by 2100 would be between 0.06 and 0.1 degrees Celsius, a very small fraction of the warming we're due to experience as a result of human activity.</w:t>
      </w:r>
      <w:r w:rsidRPr="002760AA">
        <w:t xml:space="preserve"> </w:t>
      </w:r>
      <w:r w:rsidRPr="00223F83">
        <w:t xml:space="preserve">Other scientists such as Georg Feulner and Stefan Rahmstorf from Potsdam, Germany had reached very similar </w:t>
      </w:r>
      <w:hyperlink r:id="rId142" w:history="1">
        <w:r w:rsidRPr="00223F83">
          <w:rPr>
            <w:rStyle w:val="Hyperlink"/>
            <w:sz w:val="18"/>
          </w:rPr>
          <w:t>conclusions</w:t>
        </w:r>
      </w:hyperlink>
      <w:r w:rsidRPr="00223F83">
        <w:rPr>
          <w:rStyle w:val="StyleBoldUnderline"/>
        </w:rPr>
        <w:t>.¶ I've also used observations from the last 50 years to investigate the effect of solar activity on global temperatures - and like several other authors, I find only a very minor effect.¶</w:t>
      </w:r>
      <w:r w:rsidRPr="00223F83">
        <w:t xml:space="preserve"> </w:t>
      </w:r>
      <w:r w:rsidRPr="00223F83">
        <w:rPr>
          <w:sz w:val="18"/>
        </w:rPr>
        <w:t xml:space="preserve">You can see this in the graph below from the recently released IPCC </w:t>
      </w:r>
      <w:hyperlink r:id="rId143" w:history="1">
        <w:r w:rsidRPr="00223F83">
          <w:rPr>
            <w:rStyle w:val="Hyperlink"/>
            <w:sz w:val="18"/>
          </w:rPr>
          <w:t>report</w:t>
        </w:r>
      </w:hyperlink>
      <w:r w:rsidRPr="00223F83">
        <w:rPr>
          <w:sz w:val="18"/>
        </w:rPr>
        <w:t xml:space="preserve">. The top panel is global temperature since 1890 and the other panels show how different factors have contributed to the changes we've seen. The pink lines are taken from my </w:t>
      </w:r>
      <w:hyperlink r:id="rId144" w:history="1">
        <w:r w:rsidRPr="00223F83">
          <w:rPr>
            <w:rStyle w:val="Hyperlink"/>
            <w:sz w:val="18"/>
          </w:rPr>
          <w:t>research</w:t>
        </w:r>
      </w:hyperlink>
      <w:r w:rsidRPr="00223F83">
        <w:rPr>
          <w:sz w:val="18"/>
        </w:rPr>
        <w:t>.</w:t>
      </w:r>
      <w:r w:rsidR="00223F83" w:rsidRPr="00223F83">
        <w:rPr>
          <w:sz w:val="18"/>
        </w:rPr>
        <w:t xml:space="preserve"> n the fourth panel, you can see solar activity has had negligible long-term effect. Compare that to anthropogenic (human-caused) emissions in the next panel down.</w:t>
      </w:r>
      <w:r w:rsidR="00223F83" w:rsidRPr="00223F83">
        <w:rPr>
          <w:sz w:val="8"/>
        </w:rPr>
        <w:t xml:space="preserve">¶ </w:t>
      </w:r>
      <w:r w:rsidR="00223F83" w:rsidRPr="00223F83">
        <w:rPr>
          <w:sz w:val="18"/>
        </w:rPr>
        <w:t>The decline in solar activity right now is incredibly interesting. It can tell us a great deal about how solar variability arises and it is giving us new insights as to what the sun during the Maunder minimum was really like</w:t>
      </w:r>
      <w:r w:rsidR="00223F83" w:rsidRPr="00223F83">
        <w:t>.</w:t>
      </w:r>
      <w:r w:rsidR="00223F83" w:rsidRPr="00223F83">
        <w:rPr>
          <w:sz w:val="12"/>
        </w:rPr>
        <w:t xml:space="preserve">¶ </w:t>
      </w:r>
      <w:r w:rsidR="00223F83" w:rsidRPr="00223F83">
        <w:rPr>
          <w:rStyle w:val="StyleBoldUnderline"/>
        </w:rPr>
        <w:t xml:space="preserve">Our research tells us very clearly that this decline has only very small implications for global climate, but it does also indicate that Europe may have to get used to a higher frequency of colder winters. These conclusions in no way contradict each other and I think they are both interesting and important. </w:t>
      </w:r>
    </w:p>
    <w:p w:rsidR="002760AA" w:rsidRDefault="002760AA" w:rsidP="002760AA">
      <w:pPr>
        <w:rPr>
          <w:sz w:val="18"/>
        </w:rPr>
      </w:pPr>
    </w:p>
    <w:p w:rsidR="00223F83" w:rsidRDefault="00223F83" w:rsidP="002760AA">
      <w:pPr>
        <w:rPr>
          <w:sz w:val="18"/>
        </w:rPr>
      </w:pPr>
    </w:p>
    <w:p w:rsidR="00223F83" w:rsidRDefault="00223F83" w:rsidP="00223F83">
      <w:pPr>
        <w:pStyle w:val="Heading4"/>
      </w:pPr>
      <w:r w:rsidRPr="00223F83">
        <w:t>The Earth cools from time to time but the overall scientific consensus has been for warming since the 70s.</w:t>
      </w:r>
    </w:p>
    <w:p w:rsidR="00223F83" w:rsidRDefault="00223F83" w:rsidP="00223F83"/>
    <w:p w:rsidR="00223F83" w:rsidRPr="00F32C70" w:rsidRDefault="00F32C70" w:rsidP="00223F83">
      <w:pPr>
        <w:rPr>
          <w:rStyle w:val="StyleStyleBold12pt"/>
        </w:rPr>
      </w:pPr>
      <w:r w:rsidRPr="00F32C70">
        <w:rPr>
          <w:rStyle w:val="StyleStyleBold12pt"/>
        </w:rPr>
        <w:t>Mooney, 14</w:t>
      </w:r>
    </w:p>
    <w:p w:rsidR="00F32C70" w:rsidRPr="00F32C70" w:rsidRDefault="00F32C70" w:rsidP="00F32C70">
      <w:r w:rsidRPr="00F32C70">
        <w:t>(Chris, science and political journalist, blogger, podcaster, experienced trainer of scientists in the art of communication</w:t>
      </w:r>
      <w:r>
        <w:t xml:space="preserve">, “Why David Brat is Completely Wrong about Climate Science, June 2014, </w:t>
      </w:r>
      <w:hyperlink r:id="rId145" w:history="1">
        <w:r w:rsidR="00E56192" w:rsidRPr="002C4591">
          <w:rPr>
            <w:rStyle w:val="Hyperlink"/>
          </w:rPr>
          <w:t>http://grist.org/climate-energy/why-david-brat-is-completely-wrong-about-climate-science/</w:t>
        </w:r>
      </w:hyperlink>
      <w:r w:rsidR="00E56192">
        <w:t>, arc</w:t>
      </w:r>
      <w:r>
        <w:t>)</w:t>
      </w:r>
    </w:p>
    <w:p w:rsidR="00223F83" w:rsidRDefault="00223F83" w:rsidP="00223F83">
      <w:pPr>
        <w:rPr>
          <w:rStyle w:val="StyleBoldUnderline"/>
        </w:rPr>
      </w:pPr>
      <w:r w:rsidRPr="00223F83">
        <w:t>But it’s highly misleading.</w:t>
      </w:r>
      <w:r w:rsidRPr="00223F83">
        <w:rPr>
          <w:sz w:val="12"/>
        </w:rPr>
        <w:t xml:space="preserve">¶ </w:t>
      </w:r>
      <w:r w:rsidRPr="00F32C70">
        <w:rPr>
          <w:rStyle w:val="StyleBoldUnderline"/>
        </w:rPr>
        <w:t xml:space="preserve">In 2008, the Bulletin of the American Meteorological Society published a </w:t>
      </w:r>
      <w:r w:rsidR="001E0622">
        <w:fldChar w:fldCharType="begin"/>
      </w:r>
      <w:r w:rsidR="001E0622">
        <w:instrText xml:space="preserve"> HYPERLINK "http://journals.ametsoc.org/doi/pdf/10.1175/2008BAMS2370.1" \t "_blank" </w:instrText>
      </w:r>
      <w:r w:rsidR="001E0622">
        <w:fldChar w:fldCharType="separate"/>
      </w:r>
      <w:r w:rsidRPr="00F32C70">
        <w:rPr>
          <w:rStyle w:val="StyleBoldUnderline"/>
        </w:rPr>
        <w:t>full article</w:t>
      </w:r>
      <w:r w:rsidR="001E0622">
        <w:rPr>
          <w:rStyle w:val="StyleBoldUnderline"/>
        </w:rPr>
        <w:fldChar w:fldCharType="end"/>
      </w:r>
      <w:r w:rsidRPr="00F32C70">
        <w:rPr>
          <w:rStyle w:val="StyleBoldUnderline"/>
        </w:rPr>
        <w:t xml:space="preserve"> dedicated to debunking this myth</w:t>
      </w:r>
      <w:r w:rsidRPr="00223F83">
        <w:t>. Here’s a short excerpt:</w:t>
      </w:r>
      <w:r w:rsidRPr="00223F83">
        <w:rPr>
          <w:sz w:val="12"/>
        </w:rPr>
        <w:t xml:space="preserve">¶ </w:t>
      </w:r>
      <w:r w:rsidRPr="00223F83">
        <w:t xml:space="preserve">… </w:t>
      </w:r>
      <w:r w:rsidRPr="00F32C70">
        <w:rPr>
          <w:rStyle w:val="StyleBoldUnderline"/>
        </w:rPr>
        <w:t xml:space="preserve">the following pervasive myth arose: there was a consensus among climate scientists of the 1970s that either global cooling or a full-fledged ice age was imminent . … A review of the climate science literature from 1965 to 1979 shows this myth to be false. </w:t>
      </w:r>
      <w:r w:rsidRPr="00F32C70">
        <w:rPr>
          <w:sz w:val="18"/>
        </w:rPr>
        <w:t>The myth’s basis lies in a selective misreading of the texts both by some members of the media at the time and by some observers today. In fact</w:t>
      </w:r>
      <w:r w:rsidRPr="00223F83">
        <w:t xml:space="preserve">, </w:t>
      </w:r>
      <w:r w:rsidRPr="00F32C70">
        <w:rPr>
          <w:rStyle w:val="StyleBoldUnderline"/>
        </w:rPr>
        <w:t>emphasis on greenhouse warming dominated the scientific literature even then</w:t>
      </w:r>
      <w:r w:rsidRPr="00223F83">
        <w:t>.</w:t>
      </w:r>
      <w:r w:rsidRPr="00223F83">
        <w:rPr>
          <w:sz w:val="12"/>
        </w:rPr>
        <w:t xml:space="preserve">¶ </w:t>
      </w:r>
      <w:r w:rsidRPr="00F32C70">
        <w:rPr>
          <w:sz w:val="18"/>
        </w:rPr>
        <w:t>So where did this odd idea — that within relatively recent memory, climate scientists were all worried about cooling, not warming — come from? After all</w:t>
      </w:r>
      <w:r w:rsidRPr="00223F83">
        <w:t xml:space="preserve">, </w:t>
      </w:r>
      <w:r w:rsidRPr="00F32C70">
        <w:rPr>
          <w:rStyle w:val="StyleBoldUnderline"/>
        </w:rPr>
        <w:t>as far back as 1965, Lyndon Johnson’s President’s Science Advisory Committee detailed the risk of global warming due to fossil-fuel burning</w:t>
      </w:r>
      <w:r w:rsidRPr="00223F83">
        <w:t xml:space="preserve"> </w:t>
      </w:r>
      <w:r w:rsidRPr="00F32C70">
        <w:rPr>
          <w:sz w:val="18"/>
        </w:rPr>
        <w:t xml:space="preserve">in an extensive appendix to a </w:t>
      </w:r>
      <w:r w:rsidR="001E0622">
        <w:fldChar w:fldCharType="begin"/>
      </w:r>
      <w:r w:rsidR="001E0622">
        <w:instrText xml:space="preserve"> HYPERLINK </w:instrText>
      </w:r>
      <w:r w:rsidR="001E0622">
        <w:instrText xml:space="preserve">"http://dge.stanford.edu/labs/caldeiralab/Caldeira%20downloads/PSAC,%201965,%20Restoring%20the%20Quality%20of%20Our%20Environment.pdf" \t "_blank" </w:instrText>
      </w:r>
      <w:r w:rsidR="001E0622">
        <w:fldChar w:fldCharType="separate"/>
      </w:r>
      <w:r w:rsidRPr="00F32C70">
        <w:rPr>
          <w:rStyle w:val="Hyperlink"/>
          <w:sz w:val="18"/>
        </w:rPr>
        <w:t>report on the environment</w:t>
      </w:r>
      <w:r w:rsidR="001E0622">
        <w:rPr>
          <w:rStyle w:val="Hyperlink"/>
          <w:sz w:val="18"/>
        </w:rPr>
        <w:fldChar w:fldCharType="end"/>
      </w:r>
      <w:r w:rsidRPr="00F32C70">
        <w:rPr>
          <w:sz w:val="18"/>
        </w:rPr>
        <w:t>. Concerns about warming were prominent even then.</w:t>
      </w:r>
      <w:r w:rsidRPr="00F32C70">
        <w:rPr>
          <w:sz w:val="8"/>
        </w:rPr>
        <w:t xml:space="preserve">¶ </w:t>
      </w:r>
      <w:r w:rsidRPr="00F32C70">
        <w:rPr>
          <w:sz w:val="18"/>
        </w:rPr>
        <w:t>Nonetheless, the 1970s were part of a temporary cooling trend, at least in the northern hemisphere, and some journalists caught on. Some scientists also fanned the flames. Perhaps most notably, in 1975 Newsweek magazine ran a story entitled “</w:t>
      </w:r>
      <w:r w:rsidR="001E0622">
        <w:fldChar w:fldCharType="begin"/>
      </w:r>
      <w:r w:rsidR="001E0622">
        <w:instrText xml:space="preserve"> HYPERLINK "http://denisdutton.com/newsweek</w:instrText>
      </w:r>
      <w:r w:rsidR="001E0622">
        <w:instrText xml:space="preserve">_coolingworld.pdf" \t "_blank" </w:instrText>
      </w:r>
      <w:r w:rsidR="001E0622">
        <w:fldChar w:fldCharType="separate"/>
      </w:r>
      <w:r w:rsidRPr="00F32C70">
        <w:rPr>
          <w:rStyle w:val="Hyperlink"/>
          <w:sz w:val="18"/>
        </w:rPr>
        <w:t>The Cooling World</w:t>
      </w:r>
      <w:r w:rsidR="001E0622">
        <w:rPr>
          <w:rStyle w:val="Hyperlink"/>
          <w:sz w:val="18"/>
        </w:rPr>
        <w:fldChar w:fldCharType="end"/>
      </w:r>
      <w:r w:rsidRPr="00F32C70">
        <w:rPr>
          <w:sz w:val="18"/>
        </w:rPr>
        <w:t xml:space="preserve">.” This is arguably the most frequently cited piece of evidence for those who claim that scientists, at the time, thought global cooling was coming. That’s even though the story’s author, Peter Gwynne, has himself </w:t>
      </w:r>
      <w:r w:rsidR="001E0622">
        <w:fldChar w:fldCharType="begin"/>
      </w:r>
      <w:r w:rsidR="001E0622">
        <w:instrText xml:space="preserve"> HYPERLINK "http://www.insidescience.org/content/my-1975-cooling-world-story-doesnt-make-todays-climate-scientists-wrong/1640" \t "_blank" </w:instrText>
      </w:r>
      <w:r w:rsidR="001E0622">
        <w:fldChar w:fldCharType="separate"/>
      </w:r>
      <w:r w:rsidRPr="00F32C70">
        <w:rPr>
          <w:rStyle w:val="Hyperlink"/>
          <w:sz w:val="18"/>
        </w:rPr>
        <w:t>set the record straight</w:t>
      </w:r>
      <w:r w:rsidR="001E0622">
        <w:rPr>
          <w:rStyle w:val="Hyperlink"/>
          <w:sz w:val="18"/>
        </w:rPr>
        <w:fldChar w:fldCharType="end"/>
      </w:r>
      <w:r w:rsidRPr="00F32C70">
        <w:rPr>
          <w:sz w:val="18"/>
        </w:rPr>
        <w:t xml:space="preserve">, writing, “Several atmospheric scientists did </w:t>
      </w:r>
      <w:r w:rsidRPr="00F32C70">
        <w:rPr>
          <w:sz w:val="18"/>
        </w:rPr>
        <w:lastRenderedPageBreak/>
        <w:t>indeed believe in global cooling, as I reported in the April 28, 1975 issue of Newsweek. But that was then.”</w:t>
      </w:r>
      <w:r w:rsidRPr="00F32C70">
        <w:rPr>
          <w:sz w:val="8"/>
        </w:rPr>
        <w:t xml:space="preserve">¶ </w:t>
      </w:r>
      <w:r w:rsidRPr="00F32C70">
        <w:rPr>
          <w:sz w:val="18"/>
        </w:rPr>
        <w:t>And even then,</w:t>
      </w:r>
      <w:r w:rsidRPr="00223F83">
        <w:t xml:space="preserve"> </w:t>
      </w:r>
      <w:r w:rsidRPr="00F32C70">
        <w:rPr>
          <w:rStyle w:val="StyleBoldUnderline"/>
        </w:rPr>
        <w:t>this was certainly not a consensus position in the scientific community. The American Meteorological Society paper shows, through a scientific literature review, that from 1965 to 1979, “only 7 articles indicated cooling compared to 44 indicating warming</w:t>
      </w:r>
      <w:r w:rsidRPr="00223F83">
        <w:t xml:space="preserve">.” Sure enough, </w:t>
      </w:r>
      <w:r w:rsidRPr="00F32C70">
        <w:rPr>
          <w:rStyle w:val="StyleBoldUnderline"/>
        </w:rPr>
        <w:t xml:space="preserve">by 1979, a </w:t>
      </w:r>
      <w:r w:rsidR="001E0622">
        <w:fldChar w:fldCharType="begin"/>
      </w:r>
      <w:r w:rsidR="001E0622">
        <w:instrText xml:space="preserve"> HYPERLINK "http://web.atmos.ucla.edu/~brianpm/download/charney_report.pdf" \t "_blank" </w:instrText>
      </w:r>
      <w:r w:rsidR="001E0622">
        <w:fldChar w:fldCharType="separate"/>
      </w:r>
      <w:r w:rsidRPr="00F32C70">
        <w:rPr>
          <w:rStyle w:val="StyleBoldUnderline"/>
        </w:rPr>
        <w:t>major National Academy of Sciences report</w:t>
      </w:r>
      <w:r w:rsidR="001E0622">
        <w:rPr>
          <w:rStyle w:val="StyleBoldUnderline"/>
        </w:rPr>
        <w:fldChar w:fldCharType="end"/>
      </w:r>
      <w:r w:rsidRPr="00F32C70">
        <w:rPr>
          <w:rStyle w:val="StyleBoldUnderline"/>
        </w:rPr>
        <w:t xml:space="preserve"> could be found highlighting the global warming threat and stating that if carbon dioxide concentrations in the atmosphere double, we could see a warming of between 1.5 and 4 degrees Celsius.¶ So no, scientists didn’t unanimously say, “We’re going to have another ice age.” And getting this right really matters. Because it shows that contrary to what Brat suggests, climate researchers are not mercurial, and were not all wrong just a few decades ago. And that, in turn, underscores the reality that their current conclusion — that humans are causing global warming — is based on a long-running and extremely well-established body of research and thinking.</w:t>
      </w:r>
    </w:p>
    <w:p w:rsidR="000323DB" w:rsidRDefault="000323DB" w:rsidP="00223F83">
      <w:pPr>
        <w:rPr>
          <w:rStyle w:val="StyleBoldUnderline"/>
        </w:rPr>
      </w:pPr>
    </w:p>
    <w:p w:rsidR="000323DB" w:rsidRPr="00B9592E" w:rsidRDefault="000323DB" w:rsidP="000323DB">
      <w:pPr>
        <w:rPr>
          <w:b/>
          <w:sz w:val="32"/>
        </w:rPr>
      </w:pPr>
      <w:r w:rsidRPr="00B9592E">
        <w:rPr>
          <w:b/>
          <w:sz w:val="32"/>
        </w:rPr>
        <w:t>No Ice Age for the next 1,500 years</w:t>
      </w:r>
    </w:p>
    <w:p w:rsidR="000323DB" w:rsidRDefault="000323DB" w:rsidP="000323DB">
      <w:pPr>
        <w:rPr>
          <w:b/>
          <w:sz w:val="32"/>
        </w:rPr>
      </w:pPr>
      <w:r>
        <w:rPr>
          <w:b/>
          <w:sz w:val="32"/>
        </w:rPr>
        <w:t xml:space="preserve">Chestney, </w:t>
      </w:r>
      <w:r w:rsidRPr="00B9592E">
        <w:rPr>
          <w:b/>
          <w:sz w:val="32"/>
        </w:rPr>
        <w:t>12</w:t>
      </w:r>
    </w:p>
    <w:p w:rsidR="000323DB" w:rsidRDefault="000323DB" w:rsidP="000323DB">
      <w:r>
        <w:t>(</w:t>
      </w:r>
      <w:r w:rsidRPr="00B9592E">
        <w:t xml:space="preserve">Next ice age not likely before 1,500 years: study, By </w:t>
      </w:r>
      <w:hyperlink r:id="rId146" w:history="1">
        <w:r w:rsidRPr="00B9592E">
          <w:rPr>
            <w:rStyle w:val="Hyperlink"/>
          </w:rPr>
          <w:t>Nina Chestney</w:t>
        </w:r>
      </w:hyperlink>
      <w:r w:rsidRPr="00B9592E">
        <w:t>, Senior Energ</w:t>
      </w:r>
      <w:r>
        <w:t>y and Environment Correspondent in</w:t>
      </w:r>
      <w:r w:rsidRPr="00B9592E">
        <w:t xml:space="preserve"> London</w:t>
      </w:r>
      <w:r>
        <w:t>,</w:t>
      </w:r>
      <w:r w:rsidRPr="00B9592E">
        <w:t xml:space="preserve"> Mon Jan 9, 2012</w:t>
      </w:r>
      <w:r>
        <w:t>)</w:t>
      </w:r>
    </w:p>
    <w:p w:rsidR="000323DB" w:rsidRPr="005626AB" w:rsidRDefault="000323DB" w:rsidP="000323DB">
      <w:r w:rsidRPr="00B9592E">
        <w:rPr>
          <w:b/>
          <w:sz w:val="24"/>
          <w:u w:val="single"/>
        </w:rPr>
        <w:t xml:space="preserve">High levels of carbon dioxide emissions in the atmosphere mean the next ice age is unlikely to begin for at least 1,500 years, an article in the journal Nature Geoscience said on Monday. Concentrations of the main gases blamed for global warming reached record levels in 2010 and will linger in the atmosphere for decades even if the world stopped pumping out emissions today, </w:t>
      </w:r>
      <w:r w:rsidRPr="005626AB">
        <w:rPr>
          <w:sz w:val="20"/>
        </w:rPr>
        <w:t xml:space="preserve">according to the U.N.'s weather agency. An ice age is a period when there is a long-term reduction in the earth's surface and atmospheric temperature, which leads to the growth of ice sheets and glaciers. There have been at least five ice ages on earth. During ice ages there are cycles of glaciation with ice sheets both advancing and retreating. Officially, the earth has been in an interglacial, or warmer period, for the last 10,000 to 15,000 years, and estimates vary on how long such periods last. </w:t>
      </w:r>
      <w:r w:rsidRPr="00B9592E">
        <w:rPr>
          <w:sz w:val="24"/>
        </w:rPr>
        <w:t>"(</w:t>
      </w:r>
      <w:r w:rsidRPr="00B9592E">
        <w:rPr>
          <w:b/>
          <w:sz w:val="24"/>
          <w:u w:val="single"/>
        </w:rPr>
        <w:t>Analysis) suggests that the end of the current interglacial (period) would occur within the next 1,500 years, if atmospheric CO2 concentrations do not exceed (around) 240 parts per million by volume (ppmv)," the study said. However, the current carbon dioxide concentration is of 390 ppmv, and at that level an increase in the volume of ice sheets would not be possible, it added</w:t>
      </w:r>
      <w:r w:rsidRPr="00B9592E">
        <w:rPr>
          <w:sz w:val="24"/>
        </w:rPr>
        <w:t xml:space="preserve">. </w:t>
      </w:r>
      <w:r w:rsidRPr="005626AB">
        <w:rPr>
          <w:sz w:val="20"/>
        </w:rPr>
        <w:t>The study based on variations in the earth's orbit and rock samples was conducted by academics at Cambridge University, University College London, the University of Florida and Norway's University of Bergen. The causes of ice ages are not fully understood but concentrations of methane and carbon dioxide in the atmosphere, changes in the earth's orbit around the sun, and the movement of tectonic plates are all thought to contribute.</w:t>
      </w:r>
    </w:p>
    <w:p w:rsidR="000323DB" w:rsidRPr="00F32C70" w:rsidRDefault="000323DB" w:rsidP="00223F83">
      <w:pPr>
        <w:rPr>
          <w:rStyle w:val="StyleBoldUnderline"/>
        </w:rPr>
      </w:pPr>
    </w:p>
    <w:p w:rsidR="00223F83" w:rsidRPr="00F32C70" w:rsidRDefault="00223F83" w:rsidP="00223F83">
      <w:pPr>
        <w:shd w:val="clear" w:color="auto" w:fill="FFFFFF"/>
        <w:spacing w:line="342" w:lineRule="atLeast"/>
        <w:textAlignment w:val="baseline"/>
        <w:rPr>
          <w:rStyle w:val="StyleBoldUnderline"/>
        </w:rPr>
      </w:pPr>
    </w:p>
    <w:p w:rsidR="00223F83" w:rsidRPr="002760AA" w:rsidRDefault="00223F83" w:rsidP="002760AA">
      <w:pPr>
        <w:rPr>
          <w:sz w:val="18"/>
        </w:rPr>
      </w:pPr>
    </w:p>
    <w:p w:rsidR="00462180" w:rsidRPr="00340C93" w:rsidRDefault="00462180" w:rsidP="00462180">
      <w:pPr>
        <w:pStyle w:val="Heading1"/>
      </w:pPr>
      <w:bookmarkStart w:id="48" w:name="_Toc391753471"/>
      <w:r w:rsidRPr="00340C93">
        <w:lastRenderedPageBreak/>
        <w:t>Warming</w:t>
      </w:r>
      <w:r w:rsidR="00C464ED">
        <w:t xml:space="preserve"> No</w:t>
      </w:r>
      <w:bookmarkEnd w:id="48"/>
    </w:p>
    <w:p w:rsidR="00462180" w:rsidRDefault="00462180" w:rsidP="00462180"/>
    <w:p w:rsidR="00462180" w:rsidRDefault="00462180" w:rsidP="00462180"/>
    <w:p w:rsidR="00402B61" w:rsidRDefault="00402B61" w:rsidP="00AD5375">
      <w:pPr>
        <w:pStyle w:val="Heading2"/>
      </w:pPr>
      <w:bookmarkStart w:id="49" w:name="_Toc391753472"/>
      <w:r>
        <w:lastRenderedPageBreak/>
        <w:t>Squo Solves</w:t>
      </w:r>
      <w:bookmarkEnd w:id="49"/>
    </w:p>
    <w:p w:rsidR="00402B61" w:rsidRDefault="00402B61" w:rsidP="00402B61">
      <w:pPr>
        <w:pStyle w:val="Heading4"/>
      </w:pPr>
      <w:r>
        <w:t>Obama’s Climate Action Plan solves Climate Change</w:t>
      </w:r>
    </w:p>
    <w:p w:rsidR="00402B61" w:rsidRPr="00402B61" w:rsidRDefault="00402B61" w:rsidP="00402B61"/>
    <w:p w:rsidR="00402B61" w:rsidRDefault="00402B61" w:rsidP="00402B61">
      <w:pPr>
        <w:rPr>
          <w:rStyle w:val="StyleStyleBold12pt"/>
        </w:rPr>
      </w:pPr>
      <w:r>
        <w:rPr>
          <w:rStyle w:val="StyleStyleBold12pt"/>
        </w:rPr>
        <w:t>The White House, 14</w:t>
      </w:r>
    </w:p>
    <w:p w:rsidR="00402B61" w:rsidRDefault="00402B61" w:rsidP="00402B61">
      <w:pPr>
        <w:rPr>
          <w:sz w:val="16"/>
          <w:szCs w:val="16"/>
        </w:rPr>
      </w:pPr>
      <w:r>
        <w:rPr>
          <w:sz w:val="16"/>
          <w:szCs w:val="16"/>
        </w:rPr>
        <w:t>(The White House is our executive governing body, June 25</w:t>
      </w:r>
      <w:r w:rsidRPr="00EE42F8">
        <w:rPr>
          <w:sz w:val="16"/>
          <w:szCs w:val="16"/>
          <w:vertAlign w:val="superscript"/>
        </w:rPr>
        <w:t>th</w:t>
      </w:r>
      <w:r>
        <w:rPr>
          <w:sz w:val="16"/>
          <w:szCs w:val="16"/>
        </w:rPr>
        <w:t xml:space="preserve"> 2014, “PRESIDENT OBAMA’S </w:t>
      </w:r>
    </w:p>
    <w:p w:rsidR="00402B61" w:rsidRPr="00B2124F" w:rsidRDefault="00402B61" w:rsidP="00402B61">
      <w:pPr>
        <w:rPr>
          <w:sz w:val="16"/>
          <w:szCs w:val="16"/>
        </w:rPr>
      </w:pPr>
      <w:r>
        <w:rPr>
          <w:sz w:val="16"/>
          <w:szCs w:val="16"/>
        </w:rPr>
        <w:t xml:space="preserve">CLIMATE ACTION PLAN PROGRESS REPORT,” The White House, </w:t>
      </w:r>
      <w:hyperlink r:id="rId147" w:history="1">
        <w:r w:rsidRPr="003D25B2">
          <w:rPr>
            <w:rStyle w:val="Hyperlink"/>
            <w:sz w:val="16"/>
            <w:szCs w:val="16"/>
          </w:rPr>
          <w:t>http://www.whitehouse.gov/sites/default/files/docs/cap_progress_report_update_062514_final.pdf</w:t>
        </w:r>
      </w:hyperlink>
      <w:r>
        <w:rPr>
          <w:sz w:val="16"/>
          <w:szCs w:val="16"/>
        </w:rPr>
        <w:t>, AF)</w:t>
      </w:r>
    </w:p>
    <w:p w:rsidR="00402B61" w:rsidRPr="00002C0F" w:rsidRDefault="00402B61" w:rsidP="00402B61">
      <w:pPr>
        <w:rPr>
          <w:rStyle w:val="StyleBoldUnderline"/>
        </w:rPr>
      </w:pPr>
      <w:r w:rsidRPr="00E00BEE">
        <w:rPr>
          <w:sz w:val="16"/>
          <w:szCs w:val="16"/>
        </w:rPr>
        <w:t>While no single step can reverse the effects of climate change, we have a moral obligation to future</w:t>
      </w:r>
      <w:r>
        <w:rPr>
          <w:sz w:val="16"/>
          <w:szCs w:val="16"/>
        </w:rPr>
        <w:t xml:space="preserve"> </w:t>
      </w:r>
      <w:r w:rsidRPr="00E00BEE">
        <w:rPr>
          <w:sz w:val="16"/>
          <w:szCs w:val="16"/>
        </w:rPr>
        <w:t xml:space="preserve">generations to leave them a </w:t>
      </w:r>
      <w:r w:rsidRPr="00002C0F">
        <w:rPr>
          <w:sz w:val="16"/>
          <w:szCs w:val="16"/>
        </w:rPr>
        <w:t xml:space="preserve">planet that is not polluted and damaged. In 2009, </w:t>
      </w:r>
      <w:r w:rsidRPr="00002C0F">
        <w:rPr>
          <w:rStyle w:val="StyleBoldUnderline"/>
        </w:rPr>
        <w:t>President Obama made a commitment to reduce U.S. greenhouse gas emissions in the range of 17 percent below 2005 levels by 2020.</w:t>
      </w:r>
      <w:r w:rsidRPr="00002C0F">
        <w:rPr>
          <w:sz w:val="16"/>
          <w:szCs w:val="16"/>
        </w:rPr>
        <w:t xml:space="preserve"> The President remains firmly committed to achieving that goal. That’s why </w:t>
      </w:r>
      <w:r w:rsidRPr="00002C0F">
        <w:rPr>
          <w:rStyle w:val="StyleBoldUnderline"/>
        </w:rPr>
        <w:t xml:space="preserve">one year ago, President Obama laid out a comprehensive Climate Action Plan to cut the carbon pollution that causes climate change and affects public health, prepare the United States for the impacts of climate change, and </w:t>
      </w:r>
      <w:r w:rsidRPr="00002C0F">
        <w:rPr>
          <w:rStyle w:val="Emphasis"/>
        </w:rPr>
        <w:t>lead international efforts to combat global climate change</w:t>
      </w:r>
      <w:r w:rsidRPr="00002C0F">
        <w:rPr>
          <w:sz w:val="16"/>
          <w:szCs w:val="16"/>
        </w:rPr>
        <w:t xml:space="preserve">. One year later, </w:t>
      </w:r>
      <w:r w:rsidRPr="00002C0F">
        <w:rPr>
          <w:rStyle w:val="StyleBoldUnderline"/>
        </w:rPr>
        <w:t>the Administration has made real progress in advancing the goals in the President’s Climate Action Plan.</w:t>
      </w:r>
      <w:r w:rsidRPr="00002C0F">
        <w:rPr>
          <w:sz w:val="16"/>
          <w:szCs w:val="16"/>
        </w:rPr>
        <w:t xml:space="preserve"> Already, the Administration has announced new efficiency standards, permitted renewable energy projects on public lands, and proposed carbon pollution standards for new and existing power plants. Alongside our State, Tribal, local, and private sector partners, we are taking steps to make our communities more resilient to the effects of severe weather; and we are working with other countries to reduce emissions of greenhouse gases internationally. In fact, when fully implemented, the </w:t>
      </w:r>
      <w:r w:rsidRPr="00002C0F">
        <w:rPr>
          <w:rStyle w:val="StyleBoldUnderline"/>
        </w:rPr>
        <w:t>policies put forward</w:t>
      </w:r>
      <w:r w:rsidRPr="00002C0F">
        <w:rPr>
          <w:sz w:val="16"/>
          <w:szCs w:val="16"/>
        </w:rPr>
        <w:t xml:space="preserve"> just </w:t>
      </w:r>
      <w:r w:rsidRPr="00002C0F">
        <w:rPr>
          <w:rStyle w:val="StyleBoldUnderline"/>
        </w:rPr>
        <w:t>in the past year since the President’s Plan was released will</w:t>
      </w:r>
      <w:r w:rsidRPr="00002C0F">
        <w:rPr>
          <w:sz w:val="16"/>
          <w:szCs w:val="16"/>
        </w:rPr>
        <w:t xml:space="preserve">: </w:t>
      </w:r>
      <w:r w:rsidRPr="00002C0F">
        <w:rPr>
          <w:sz w:val="16"/>
          <w:szCs w:val="16"/>
        </w:rPr>
        <w:t xml:space="preserve"> </w:t>
      </w:r>
      <w:r w:rsidRPr="00002C0F">
        <w:rPr>
          <w:rStyle w:val="StyleBoldUnderline"/>
        </w:rPr>
        <w:t xml:space="preserve">Cut nearly 3 billion tons of carbon pollution between 2020 and 2025, an amount equivalent to taking more than 600 million cars off the road for a year; </w:t>
      </w:r>
      <w:r w:rsidRPr="00002C0F">
        <w:rPr>
          <w:rStyle w:val="StyleBoldUnderline"/>
        </w:rPr>
        <w:t xml:space="preserve"> Enable the development of 8,100 megawatts of wind, solar, and geothermal energy, enough to power nearly 2 million homes; </w:t>
      </w:r>
      <w:r w:rsidRPr="00002C0F">
        <w:rPr>
          <w:rStyle w:val="StyleBoldUnderline"/>
        </w:rPr>
        <w:t xml:space="preserve"> Train more than 50,000 workers to enter the solar industry; </w:t>
      </w:r>
      <w:r w:rsidRPr="00002C0F">
        <w:rPr>
          <w:rStyle w:val="StyleBoldUnderline"/>
        </w:rPr>
        <w:t xml:space="preserve"> Save consumers more than $60 billion on their energy bills through 2030; </w:t>
      </w:r>
      <w:r w:rsidRPr="00002C0F">
        <w:rPr>
          <w:rStyle w:val="StyleBoldUnderline"/>
        </w:rPr>
        <w:t xml:space="preserve"> Improve the energy efficiency of more than 1 billion square feet of city buildings, schools, multifamily housing complexes, and business across the country, an area the size of 17,000 football fields; and </w:t>
      </w:r>
      <w:r w:rsidRPr="00002C0F">
        <w:rPr>
          <w:rStyle w:val="StyleBoldUnderline"/>
        </w:rPr>
        <w:t> Protect the health of vulnerable Americans, including children and the elderly, by preventing 150,000 asthma attacks and up to 3,300 heart attacks.</w:t>
      </w:r>
      <w:r w:rsidRPr="00002C0F">
        <w:rPr>
          <w:sz w:val="16"/>
          <w:szCs w:val="16"/>
        </w:rPr>
        <w:t xml:space="preserve"> Building on key first term actions like historic fuel economy standards, and other steps still to come, </w:t>
      </w:r>
      <w:r w:rsidRPr="00002C0F">
        <w:rPr>
          <w:rStyle w:val="StyleBoldUnderline"/>
        </w:rPr>
        <w:t>these</w:t>
      </w:r>
      <w:r w:rsidRPr="00002C0F">
        <w:rPr>
          <w:sz w:val="16"/>
          <w:szCs w:val="16"/>
        </w:rPr>
        <w:t xml:space="preserve"> new </w:t>
      </w:r>
      <w:r w:rsidRPr="00002C0F">
        <w:rPr>
          <w:rStyle w:val="StyleBoldUnderline"/>
        </w:rPr>
        <w:t xml:space="preserve">actions </w:t>
      </w:r>
      <w:r w:rsidRPr="00002C0F">
        <w:rPr>
          <w:sz w:val="16"/>
          <w:szCs w:val="16"/>
        </w:rPr>
        <w:t xml:space="preserve">under the Climate Action Plan </w:t>
      </w:r>
      <w:r w:rsidRPr="00002C0F">
        <w:rPr>
          <w:rStyle w:val="StyleBoldUnderline"/>
        </w:rPr>
        <w:t>put us on track to meet our target of reducing emissions in the range of 17 percent below 2005 levels by 2020. We have proven that the U.S. can and will take the lead on climate action, while lowering household energy bills, creating good paying jobs that cannot be outsourced, and protecting our homes, businesses, and way of life from extreme weather events and climate change.</w:t>
      </w:r>
    </w:p>
    <w:p w:rsidR="00402B61" w:rsidRPr="00402B61" w:rsidRDefault="00402B61" w:rsidP="00402B61"/>
    <w:p w:rsidR="00AD5375" w:rsidRDefault="00AD5375" w:rsidP="00AD5375">
      <w:pPr>
        <w:pStyle w:val="Heading2"/>
      </w:pPr>
      <w:bookmarkStart w:id="50" w:name="_Toc391753473"/>
      <w:r>
        <w:lastRenderedPageBreak/>
        <w:t>No Solvency</w:t>
      </w:r>
      <w:bookmarkEnd w:id="50"/>
    </w:p>
    <w:p w:rsidR="00462180" w:rsidRDefault="00462180" w:rsidP="00462180">
      <w:pPr>
        <w:pStyle w:val="Heading4"/>
      </w:pPr>
      <w:r w:rsidRPr="00340C93">
        <w:t>Too late to stop rising temperatures</w:t>
      </w:r>
    </w:p>
    <w:p w:rsidR="00462180" w:rsidRDefault="00462180" w:rsidP="00462180"/>
    <w:p w:rsidR="00462180" w:rsidRPr="00340C93" w:rsidRDefault="00462180" w:rsidP="00462180">
      <w:pPr>
        <w:rPr>
          <w:rStyle w:val="StyleStyleBold12pt"/>
        </w:rPr>
      </w:pPr>
      <w:r w:rsidRPr="00340C93">
        <w:rPr>
          <w:rStyle w:val="StyleStyleBold12pt"/>
        </w:rPr>
        <w:t>Walsh, 7</w:t>
      </w:r>
    </w:p>
    <w:p w:rsidR="00462180" w:rsidRPr="00340C93" w:rsidRDefault="00462180" w:rsidP="00462180">
      <w:r>
        <w:t>(</w:t>
      </w:r>
      <w:r w:rsidRPr="00340C93">
        <w:t>Walsh, Bryan, 2007, “Raising the Climate Stakes”, Time, Vol. 169 Issue 8, p18</w:t>
      </w:r>
      <w:r>
        <w:t>)</w:t>
      </w:r>
    </w:p>
    <w:p w:rsidR="00462180" w:rsidRPr="00956037" w:rsidRDefault="00462180" w:rsidP="00462180">
      <w:pPr>
        <w:rPr>
          <w:sz w:val="18"/>
        </w:rPr>
      </w:pPr>
      <w:r w:rsidRPr="00BC534A">
        <w:rPr>
          <w:sz w:val="24"/>
          <w:u w:val="single"/>
        </w:rPr>
        <w:t>Consider the case closed on global warming</w:t>
      </w:r>
      <w:r w:rsidRPr="00BC534A">
        <w:rPr>
          <w:sz w:val="24"/>
        </w:rPr>
        <w:t xml:space="preserve">. The </w:t>
      </w:r>
      <w:r w:rsidRPr="00F16A85">
        <w:rPr>
          <w:sz w:val="24"/>
          <w:u w:val="single"/>
        </w:rPr>
        <w:t xml:space="preserve">assessment released </w:t>
      </w:r>
      <w:r w:rsidRPr="00BC534A">
        <w:rPr>
          <w:sz w:val="24"/>
        </w:rPr>
        <w:t xml:space="preserve">this month </w:t>
      </w:r>
      <w:r w:rsidRPr="00F16A85">
        <w:rPr>
          <w:sz w:val="24"/>
          <w:u w:val="single"/>
        </w:rPr>
        <w:t>by the U.N.'s</w:t>
      </w:r>
      <w:r w:rsidRPr="00BC534A">
        <w:rPr>
          <w:sz w:val="24"/>
        </w:rPr>
        <w:t xml:space="preserve"> Intergovernmental Panel on Climate Change (</w:t>
      </w:r>
      <w:r w:rsidRPr="00F16A85">
        <w:rPr>
          <w:sz w:val="24"/>
          <w:u w:val="single"/>
        </w:rPr>
        <w:t>IPCC) concluded for the first time that evidence of the earth's rising temperatures was "unequivocal"</w:t>
      </w:r>
      <w:r w:rsidRPr="00BC534A">
        <w:rPr>
          <w:sz w:val="24"/>
        </w:rPr>
        <w:t xml:space="preserve"> </w:t>
      </w:r>
      <w:r w:rsidRPr="00F16A85">
        <w:rPr>
          <w:sz w:val="24"/>
          <w:u w:val="single"/>
        </w:rPr>
        <w:t>and that this warming was more than 90% likely to be the result of human activity.</w:t>
      </w:r>
      <w:r w:rsidRPr="00BC534A">
        <w:rPr>
          <w:sz w:val="24"/>
        </w:rPr>
        <w:t xml:space="preserve"> </w:t>
      </w:r>
      <w:r w:rsidRPr="00F16A85">
        <w:rPr>
          <w:sz w:val="24"/>
          <w:u w:val="single"/>
        </w:rPr>
        <w:t>The report's authors--some 600 scientists from 40 countries--also noted that we are locked into more climate change</w:t>
      </w:r>
      <w:r w:rsidRPr="00BC534A">
        <w:rPr>
          <w:sz w:val="24"/>
        </w:rPr>
        <w:t xml:space="preserve">. </w:t>
      </w:r>
      <w:r w:rsidRPr="00F16A85">
        <w:rPr>
          <w:sz w:val="24"/>
          <w:u w:val="single"/>
        </w:rPr>
        <w:t>Even if all greenhouse-gas emissions miraculously ended today, the earth would continue to warm through the rest of the century because of the amount of carbon we have already added to the atmosphere</w:t>
      </w:r>
      <w:r w:rsidRPr="00BC534A">
        <w:rPr>
          <w:sz w:val="24"/>
        </w:rPr>
        <w:t xml:space="preserve">. </w:t>
      </w:r>
      <w:r w:rsidRPr="00956037">
        <w:rPr>
          <w:sz w:val="16"/>
          <w:szCs w:val="20"/>
        </w:rPr>
        <w:t>Now that the IPCC has fingered the culprits behind global warming, the question becomes how will world leaders respond. And the policy debates are shaping up to be even more contentious than the scientific ones. China, which could become the world's largest carbon emitter by 2010, reiterated on Feb. 6 that it wants First World polluters to take primary responsibility for cutting emissions--a stance that doesn't sit well with the U.S., which refuses to give large developing countries like China a pass. But as the IPCC report shows, the price of inaction will be enormous for all of us.</w:t>
      </w:r>
    </w:p>
    <w:p w:rsidR="00462180" w:rsidRDefault="00462180" w:rsidP="00462180">
      <w:pPr>
        <w:rPr>
          <w:sz w:val="16"/>
        </w:rPr>
      </w:pPr>
    </w:p>
    <w:p w:rsidR="00462180" w:rsidRDefault="00462180" w:rsidP="00462180">
      <w:pPr>
        <w:rPr>
          <w:sz w:val="16"/>
        </w:rPr>
      </w:pPr>
    </w:p>
    <w:p w:rsidR="00462180" w:rsidRDefault="00A2141B" w:rsidP="00462180">
      <w:pPr>
        <w:pStyle w:val="Heading4"/>
      </w:pPr>
      <w:r>
        <w:t>E</w:t>
      </w:r>
      <w:r w:rsidR="00462180" w:rsidRPr="00462180">
        <w:t>ven a 70% decrease</w:t>
      </w:r>
      <w:r>
        <w:t xml:space="preserve"> in carbon emissions</w:t>
      </w:r>
      <w:r w:rsidR="00462180" w:rsidRPr="00462180">
        <w:t xml:space="preserve"> would not stop rising temperatures</w:t>
      </w:r>
    </w:p>
    <w:p w:rsidR="00462180" w:rsidRDefault="00462180" w:rsidP="00462180"/>
    <w:p w:rsidR="00462180" w:rsidRPr="00462180" w:rsidRDefault="00462180" w:rsidP="00462180">
      <w:pPr>
        <w:rPr>
          <w:rStyle w:val="StyleStyleBold12pt"/>
        </w:rPr>
      </w:pPr>
      <w:r w:rsidRPr="00462180">
        <w:rPr>
          <w:rStyle w:val="StyleStyleBold12pt"/>
        </w:rPr>
        <w:t>Shermer, 6</w:t>
      </w:r>
    </w:p>
    <w:p w:rsidR="00462180" w:rsidRPr="00462180" w:rsidRDefault="00462180" w:rsidP="00462180">
      <w:r>
        <w:t>(</w:t>
      </w:r>
      <w:r w:rsidRPr="00462180">
        <w:t>Shermer, Michael, 2006, “The Flipping Point” Scientific American, Vol. 294 Issue 6, p28</w:t>
      </w:r>
      <w:r>
        <w:t>)</w:t>
      </w:r>
      <w:r w:rsidRPr="00494443">
        <w:rPr>
          <w:bCs/>
        </w:rPr>
        <w:t>It is a matter of the Goldilocks phenomenon</w:t>
      </w:r>
      <w:r w:rsidRPr="00392F05">
        <w:rPr>
          <w:bCs/>
          <w:u w:val="single"/>
        </w:rPr>
        <w:t>. In the last ice age, CO</w:t>
      </w:r>
      <w:r w:rsidRPr="00392F05">
        <w:rPr>
          <w:bCs/>
          <w:u w:val="single"/>
          <w:vertAlign w:val="subscript"/>
        </w:rPr>
        <w:t>2</w:t>
      </w:r>
      <w:r w:rsidRPr="00392F05">
        <w:rPr>
          <w:bCs/>
          <w:u w:val="single"/>
        </w:rPr>
        <w:t xml:space="preserve"> levels were 180 parts per million (ppm)—too cold</w:t>
      </w:r>
      <w:r w:rsidRPr="00494443">
        <w:rPr>
          <w:bCs/>
        </w:rPr>
        <w:t xml:space="preserve">. Between the agricultural revolution and the industrial revolution, levels rose to 280 ppm—just right. </w:t>
      </w:r>
      <w:r w:rsidRPr="00392F05">
        <w:rPr>
          <w:bCs/>
          <w:u w:val="single"/>
        </w:rPr>
        <w:t>Today levels are at 380 ppm and are projected to reach 450 to 550 by the end of the century—too warm</w:t>
      </w:r>
      <w:r w:rsidRPr="00392F05">
        <w:rPr>
          <w:bCs/>
        </w:rPr>
        <w:t xml:space="preserve">. </w:t>
      </w:r>
      <w:r w:rsidRPr="00392F05">
        <w:rPr>
          <w:bCs/>
          <w:u w:val="single"/>
        </w:rPr>
        <w:t>Like a kettle of water that transforms from liquid to steam when it changes from 99 to 100 degrees Celsius, the environment itself is about to make a CO</w:t>
      </w:r>
      <w:r w:rsidRPr="00392F05">
        <w:rPr>
          <w:bCs/>
          <w:u w:val="single"/>
          <w:vertAlign w:val="subscript"/>
        </w:rPr>
        <w:t>2</w:t>
      </w:r>
      <w:r w:rsidRPr="00392F05">
        <w:rPr>
          <w:bCs/>
          <w:u w:val="single"/>
        </w:rPr>
        <w:t>-driven flip.</w:t>
      </w:r>
      <w:r>
        <w:rPr>
          <w:bCs/>
          <w:u w:val="single"/>
        </w:rPr>
        <w:t xml:space="preserve"> </w:t>
      </w:r>
      <w:r w:rsidRPr="00494443">
        <w:rPr>
          <w:bCs/>
        </w:rPr>
        <w:t>According to Flannery</w:t>
      </w:r>
      <w:r w:rsidRPr="00392F05">
        <w:rPr>
          <w:bCs/>
          <w:sz w:val="28"/>
          <w:szCs w:val="28"/>
        </w:rPr>
        <w:t xml:space="preserve">, </w:t>
      </w:r>
      <w:r w:rsidRPr="00392F05">
        <w:rPr>
          <w:bCs/>
          <w:sz w:val="28"/>
          <w:szCs w:val="28"/>
          <w:u w:val="single"/>
        </w:rPr>
        <w:t>even</w:t>
      </w:r>
      <w:r w:rsidRPr="00494443">
        <w:rPr>
          <w:bCs/>
          <w:u w:val="single"/>
        </w:rPr>
        <w:t xml:space="preserve"> </w:t>
      </w:r>
      <w:r w:rsidRPr="00392F05">
        <w:rPr>
          <w:bCs/>
          <w:sz w:val="28"/>
          <w:szCs w:val="28"/>
          <w:u w:val="single"/>
        </w:rPr>
        <w:t xml:space="preserve">if we reduce our </w:t>
      </w:r>
      <w:r w:rsidRPr="00392F05">
        <w:rPr>
          <w:rStyle w:val="Emphasis"/>
          <w:bCs/>
          <w:i/>
          <w:sz w:val="28"/>
          <w:szCs w:val="28"/>
        </w:rPr>
        <w:t>carbon</w:t>
      </w:r>
      <w:r w:rsidRPr="00392F05">
        <w:rPr>
          <w:bCs/>
          <w:i/>
          <w:sz w:val="28"/>
          <w:szCs w:val="28"/>
          <w:u w:val="single"/>
        </w:rPr>
        <w:t xml:space="preserve"> </w:t>
      </w:r>
      <w:r w:rsidRPr="00392F05">
        <w:rPr>
          <w:bCs/>
          <w:sz w:val="28"/>
          <w:szCs w:val="28"/>
          <w:u w:val="single"/>
        </w:rPr>
        <w:t xml:space="preserve">dioxide emissions by 70 percent by 2050, average </w:t>
      </w:r>
      <w:r w:rsidRPr="00392F05">
        <w:rPr>
          <w:rStyle w:val="Emphasis"/>
          <w:bCs/>
          <w:i/>
          <w:sz w:val="28"/>
          <w:szCs w:val="28"/>
        </w:rPr>
        <w:t>global</w:t>
      </w:r>
      <w:r w:rsidRPr="00392F05">
        <w:rPr>
          <w:bCs/>
          <w:i/>
          <w:sz w:val="28"/>
          <w:szCs w:val="28"/>
          <w:u w:val="single"/>
        </w:rPr>
        <w:t xml:space="preserve"> </w:t>
      </w:r>
      <w:r w:rsidRPr="00392F05">
        <w:rPr>
          <w:bCs/>
          <w:sz w:val="28"/>
          <w:szCs w:val="28"/>
          <w:u w:val="single"/>
        </w:rPr>
        <w:t>temperatures will increase between two and nine degrees by 2100.</w:t>
      </w:r>
      <w:r w:rsidRPr="00494443">
        <w:rPr>
          <w:bCs/>
          <w:u w:val="single"/>
        </w:rPr>
        <w:t xml:space="preserve"> </w:t>
      </w:r>
      <w:r w:rsidRPr="00494443">
        <w:rPr>
          <w:bCs/>
        </w:rPr>
        <w:t>This rise could lead to the melting of the Greenland Ice Sheet, which the March. 24 issue of Science reports is already shrinking at a rate of 224 ±41 cubic kilometers a year, double the rate measured in 1996 (Los Angeles uses one cubic kilometer of water a year). If it and the West Antarctic Ice Sheet melt, sea levels will rise five to 10 meters, displacing half a billion inhabitants.</w:t>
      </w:r>
    </w:p>
    <w:p w:rsidR="00462180" w:rsidRDefault="00462180" w:rsidP="00462180">
      <w:pPr>
        <w:rPr>
          <w:sz w:val="16"/>
        </w:rPr>
      </w:pPr>
    </w:p>
    <w:p w:rsidR="00462180" w:rsidRDefault="00A2141B">
      <w:pPr>
        <w:spacing w:after="200" w:line="276" w:lineRule="auto"/>
        <w:rPr>
          <w:rFonts w:asciiTheme="minorHAnsi" w:hAnsiTheme="minorHAnsi" w:cstheme="minorBidi"/>
        </w:rPr>
      </w:pPr>
      <w:r w:rsidRPr="001D0FE2">
        <w:rPr>
          <w:rStyle w:val="Heading4Char"/>
        </w:rPr>
        <w:t>Can’t solve warming – cattle contribute greenhouse gases and methane</w:t>
      </w:r>
      <w:r>
        <w:rPr>
          <w:rFonts w:asciiTheme="minorHAnsi" w:hAnsiTheme="minorHAnsi" w:cstheme="minorBidi"/>
        </w:rPr>
        <w:t>.</w:t>
      </w:r>
    </w:p>
    <w:p w:rsidR="00A2141B" w:rsidRDefault="00A2141B" w:rsidP="00A2141B">
      <w:pPr>
        <w:autoSpaceDE w:val="0"/>
        <w:autoSpaceDN w:val="0"/>
        <w:adjustRightInd w:val="0"/>
        <w:rPr>
          <w:b/>
        </w:rPr>
      </w:pPr>
      <w:r>
        <w:rPr>
          <w:b/>
        </w:rPr>
        <w:t>Jacobson, 7</w:t>
      </w:r>
    </w:p>
    <w:p w:rsidR="00A2141B" w:rsidRDefault="00A2141B" w:rsidP="00A2141B">
      <w:r>
        <w:t>(</w:t>
      </w:r>
      <w:r w:rsidRPr="00A2141B">
        <w:t>Jacobson, Micheal, Ph.D, Executive Director of Center for Science in the Public Interest, 2007, “Diet for a Cooler Planet” Vol. 34 Issue 4, p2</w:t>
      </w:r>
      <w:r>
        <w:t>)</w:t>
      </w:r>
    </w:p>
    <w:p w:rsidR="001D0FE2" w:rsidRDefault="00A2141B" w:rsidP="00A2141B">
      <w:pPr>
        <w:rPr>
          <w:sz w:val="18"/>
          <w:szCs w:val="18"/>
        </w:rPr>
      </w:pPr>
      <w:r w:rsidRPr="00F87605">
        <w:rPr>
          <w:u w:val="single"/>
        </w:rPr>
        <w:t>Our planet just experienced the warmest winter in the 105 years</w:t>
      </w:r>
      <w:r w:rsidRPr="00F87605">
        <w:t xml:space="preserve"> </w:t>
      </w:r>
      <w:r w:rsidRPr="00F87605">
        <w:rPr>
          <w:sz w:val="18"/>
          <w:szCs w:val="18"/>
        </w:rPr>
        <w:t>during which records have been kept. According to James Hansen, who heads NASA's Goddard Institute for Space Studies</w:t>
      </w:r>
      <w:r w:rsidRPr="00F87605">
        <w:t>, "</w:t>
      </w:r>
      <w:r w:rsidRPr="00F87605">
        <w:rPr>
          <w:u w:val="single"/>
        </w:rPr>
        <w:t xml:space="preserve">if further </w:t>
      </w:r>
      <w:r w:rsidRPr="00F87605">
        <w:rPr>
          <w:rStyle w:val="Emphasis"/>
          <w:bCs/>
          <w:i/>
        </w:rPr>
        <w:t>global</w:t>
      </w:r>
      <w:r w:rsidRPr="00F87605">
        <w:rPr>
          <w:i/>
          <w:u w:val="single"/>
        </w:rPr>
        <w:t xml:space="preserve"> </w:t>
      </w:r>
      <w:r w:rsidRPr="00F87605">
        <w:rPr>
          <w:rStyle w:val="Emphasis"/>
          <w:bCs/>
          <w:i/>
        </w:rPr>
        <w:t>warming</w:t>
      </w:r>
      <w:r w:rsidRPr="00F87605">
        <w:rPr>
          <w:i/>
          <w:u w:val="single"/>
        </w:rPr>
        <w:t xml:space="preserve"> </w:t>
      </w:r>
      <w:r w:rsidRPr="00F87605">
        <w:rPr>
          <w:u w:val="single"/>
        </w:rPr>
        <w:t>reaches</w:t>
      </w:r>
      <w:r w:rsidRPr="00F87605">
        <w:t xml:space="preserve"> 2 or 3 </w:t>
      </w:r>
      <w:r w:rsidRPr="00F87605">
        <w:lastRenderedPageBreak/>
        <w:t>degrees Celsius [</w:t>
      </w:r>
      <w:r w:rsidRPr="00F87605">
        <w:rPr>
          <w:u w:val="single"/>
        </w:rPr>
        <w:t>4 or 5 degrees Fahrenheit</w:t>
      </w:r>
      <w:r w:rsidRPr="00F87605">
        <w:t xml:space="preserve">], </w:t>
      </w:r>
      <w:r w:rsidRPr="00F87605">
        <w:rPr>
          <w:u w:val="single"/>
        </w:rPr>
        <w:t>we will likely see changes that make Earth a different planet than the one we know</w:t>
      </w:r>
      <w:r w:rsidRPr="00F87605">
        <w:t xml:space="preserve">. </w:t>
      </w:r>
      <w:r w:rsidRPr="00F87605">
        <w:rPr>
          <w:sz w:val="18"/>
          <w:szCs w:val="18"/>
        </w:rPr>
        <w:t>The last time it was that warm was…about three million years ago, when sea level was estimated to have been about 80 feet higher than today." Fossil fuels--used in coal-burning power plants and gasoline-and-diesel-burning cars and trucks--top the list of problems. But other factors also contribute:</w:t>
      </w:r>
      <w:r w:rsidRPr="00F87605">
        <w:rPr>
          <w:rStyle w:val="Strong"/>
          <w:b w:val="0"/>
          <w:sz w:val="18"/>
          <w:szCs w:val="18"/>
        </w:rPr>
        <w:t xml:space="preserve">* Population growth: </w:t>
      </w:r>
      <w:r w:rsidRPr="00F87605">
        <w:rPr>
          <w:sz w:val="18"/>
          <w:szCs w:val="18"/>
        </w:rPr>
        <w:t>6.5 billion people--double the population of 1965--now draw down our world's finite resources.</w:t>
      </w:r>
      <w:r>
        <w:rPr>
          <w:sz w:val="18"/>
          <w:szCs w:val="18"/>
        </w:rPr>
        <w:t xml:space="preserve"> </w:t>
      </w:r>
      <w:r w:rsidRPr="00F87605">
        <w:rPr>
          <w:rStyle w:val="Strong"/>
          <w:b w:val="0"/>
          <w:sz w:val="18"/>
          <w:szCs w:val="18"/>
        </w:rPr>
        <w:t xml:space="preserve">* Higher standards of living: </w:t>
      </w:r>
      <w:r w:rsidRPr="00F87605">
        <w:rPr>
          <w:sz w:val="18"/>
          <w:szCs w:val="18"/>
        </w:rPr>
        <w:t>air conditioners, cars, air travel, and other conveniences require fossil fuels.</w:t>
      </w:r>
      <w:r>
        <w:rPr>
          <w:sz w:val="18"/>
          <w:szCs w:val="18"/>
        </w:rPr>
        <w:t xml:space="preserve"> </w:t>
      </w:r>
      <w:r w:rsidRPr="00F87605">
        <w:rPr>
          <w:rStyle w:val="Strong"/>
          <w:b w:val="0"/>
          <w:sz w:val="18"/>
          <w:szCs w:val="18"/>
        </w:rPr>
        <w:t xml:space="preserve">* Diet: </w:t>
      </w:r>
      <w:r w:rsidRPr="00F87605">
        <w:rPr>
          <w:sz w:val="18"/>
          <w:szCs w:val="18"/>
        </w:rPr>
        <w:t xml:space="preserve">as incomes rise, people replace wheat and rice with meat and dairy foods.What do more burgers and cheese have to do with climate change? Between </w:t>
      </w:r>
      <w:r w:rsidRPr="00F87605">
        <w:rPr>
          <w:rStyle w:val="Emphasis"/>
          <w:bCs/>
          <w:i/>
          <w:sz w:val="18"/>
          <w:szCs w:val="18"/>
        </w:rPr>
        <w:t>global</w:t>
      </w:r>
      <w:r w:rsidRPr="00F87605">
        <w:rPr>
          <w:i/>
          <w:sz w:val="18"/>
          <w:szCs w:val="18"/>
        </w:rPr>
        <w:t xml:space="preserve"> </w:t>
      </w:r>
      <w:r w:rsidRPr="00F87605">
        <w:rPr>
          <w:rStyle w:val="Emphasis"/>
          <w:bCs/>
          <w:i/>
          <w:sz w:val="18"/>
          <w:szCs w:val="18"/>
        </w:rPr>
        <w:t>warming</w:t>
      </w:r>
      <w:r w:rsidRPr="00F87605">
        <w:rPr>
          <w:sz w:val="18"/>
          <w:szCs w:val="18"/>
        </w:rPr>
        <w:t xml:space="preserve"> and a lack of land, water, and other resources,</w:t>
      </w:r>
      <w:r w:rsidRPr="00F87605">
        <w:t xml:space="preserve"> </w:t>
      </w:r>
      <w:r w:rsidRPr="00F87605">
        <w:rPr>
          <w:u w:val="single"/>
        </w:rPr>
        <w:t>the Earth simply can't cope with a worldwide jump in meat and dairy consumption</w:t>
      </w:r>
      <w:r w:rsidRPr="00F87605">
        <w:t>. In 2006, a report by the United Nations Food and Agriculture Organization (FAO) warned: "</w:t>
      </w:r>
      <w:r w:rsidRPr="00F87605">
        <w:rPr>
          <w:u w:val="single"/>
        </w:rPr>
        <w:t>Livestock's contribution to environmental problems is on a massive scale and its potential contribution to their solution is equally large</w:t>
      </w:r>
      <w:r w:rsidRPr="00F87605">
        <w:t xml:space="preserve">. The impact is so significant that it needs to be addressed with urgency." </w:t>
      </w:r>
      <w:r w:rsidRPr="00F87605">
        <w:rPr>
          <w:u w:val="single"/>
        </w:rPr>
        <w:t>Livestock not only pollutes our water, air, and soil</w:t>
      </w:r>
      <w:r w:rsidRPr="00F87605">
        <w:t xml:space="preserve">, said the FAO, </w:t>
      </w:r>
      <w:r w:rsidRPr="00F87605">
        <w:rPr>
          <w:u w:val="single"/>
        </w:rPr>
        <w:t>it's also "responsible for 18 percent of greenhouse gas emissions… a higher share than transport."</w:t>
      </w:r>
      <w:r>
        <w:rPr>
          <w:u w:val="single"/>
        </w:rPr>
        <w:t xml:space="preserve"> </w:t>
      </w:r>
      <w:r w:rsidRPr="00A2141B">
        <w:rPr>
          <w:rStyle w:val="StyleBoldUnderline"/>
        </w:rPr>
        <w:t>Cattle belch out huge volumes of methane, a gas that's 23 times more potent at trapping heat than carbon dioxide. Livestock manure is the source of two-thirds of man-made nitrous oxide, a greenhouse gas that's 300 times more potent than carbon dioxide. Growing corn, soybeans, and hay for live stock feed uses up about half of all U.S. fertilizer, generating large amounts of nitrous oxide</w:t>
      </w:r>
      <w:r w:rsidRPr="00F87605">
        <w:t xml:space="preserve">. </w:t>
      </w:r>
      <w:r w:rsidRPr="00F87605">
        <w:rPr>
          <w:sz w:val="18"/>
          <w:szCs w:val="18"/>
        </w:rPr>
        <w:t xml:space="preserve">In Brazil, an astounding 70 percent of onetime forest land is being used as pasture and to grow animal feed. Worldwide, the 34 million acres of trees that are cut and burned each year account for 25 to 30 percent of all the carbon that enters our atmosphere. Eating less meat and dairy foods is a small step that each of us could take to help slow </w:t>
      </w:r>
      <w:r w:rsidRPr="00F87605">
        <w:rPr>
          <w:rStyle w:val="Emphasis"/>
          <w:bCs/>
          <w:sz w:val="18"/>
          <w:szCs w:val="18"/>
        </w:rPr>
        <w:t>global</w:t>
      </w:r>
      <w:r w:rsidRPr="00F87605">
        <w:rPr>
          <w:sz w:val="18"/>
          <w:szCs w:val="18"/>
        </w:rPr>
        <w:t xml:space="preserve"> </w:t>
      </w:r>
      <w:r w:rsidRPr="00F87605">
        <w:rPr>
          <w:rStyle w:val="Emphasis"/>
          <w:bCs/>
          <w:sz w:val="18"/>
          <w:szCs w:val="18"/>
        </w:rPr>
        <w:t>warming</w:t>
      </w:r>
      <w:r w:rsidRPr="00F87605">
        <w:rPr>
          <w:sz w:val="18"/>
          <w:szCs w:val="18"/>
        </w:rPr>
        <w:t>.</w:t>
      </w:r>
    </w:p>
    <w:p w:rsidR="003C5AA7" w:rsidRDefault="003C5AA7" w:rsidP="00A2141B">
      <w:pPr>
        <w:rPr>
          <w:sz w:val="18"/>
          <w:szCs w:val="18"/>
        </w:rPr>
      </w:pPr>
    </w:p>
    <w:p w:rsidR="003C5AA7" w:rsidRDefault="003C5AA7" w:rsidP="003C5AA7">
      <w:pPr>
        <w:pStyle w:val="Heading2"/>
      </w:pPr>
      <w:bookmarkStart w:id="51" w:name="_Toc391753474"/>
      <w:r>
        <w:lastRenderedPageBreak/>
        <w:t>Warming Inevitable</w:t>
      </w:r>
      <w:bookmarkEnd w:id="51"/>
    </w:p>
    <w:p w:rsidR="003C5AA7" w:rsidRDefault="003C5AA7" w:rsidP="003C5AA7"/>
    <w:p w:rsidR="003C5AA7" w:rsidRPr="003C5AA7" w:rsidRDefault="003C5AA7" w:rsidP="003C5AA7">
      <w:pPr>
        <w:keepNext/>
        <w:keepLines/>
        <w:spacing w:before="200"/>
        <w:outlineLvl w:val="3"/>
        <w:rPr>
          <w:rFonts w:asciiTheme="minorHAnsi" w:eastAsiaTheme="majorEastAsia" w:hAnsiTheme="minorHAnsi" w:cstheme="majorBidi"/>
          <w:b/>
          <w:bCs/>
          <w:iCs/>
        </w:rPr>
      </w:pPr>
      <w:r w:rsidRPr="003C5AA7">
        <w:rPr>
          <w:rFonts w:asciiTheme="minorHAnsi" w:eastAsiaTheme="majorEastAsia" w:hAnsiTheme="minorHAnsi" w:cstheme="majorBidi"/>
          <w:b/>
          <w:bCs/>
          <w:iCs/>
        </w:rPr>
        <w:t>Sea Level Rise Inevitable</w:t>
      </w:r>
    </w:p>
    <w:p w:rsidR="003C5AA7" w:rsidRPr="003C5AA7" w:rsidRDefault="003C5AA7" w:rsidP="003C5AA7">
      <w:pPr>
        <w:rPr>
          <w:rFonts w:asciiTheme="minorHAnsi" w:hAnsiTheme="minorHAnsi"/>
        </w:rPr>
      </w:pPr>
    </w:p>
    <w:p w:rsidR="003C5AA7" w:rsidRPr="003C5AA7" w:rsidRDefault="003C5AA7" w:rsidP="003C5AA7">
      <w:pPr>
        <w:rPr>
          <w:rFonts w:asciiTheme="minorHAnsi" w:hAnsiTheme="minorHAnsi"/>
        </w:rPr>
      </w:pPr>
      <w:r w:rsidRPr="003C5AA7">
        <w:rPr>
          <w:rFonts w:asciiTheme="minorHAnsi" w:eastAsiaTheme="majorEastAsia" w:hAnsiTheme="minorHAnsi" w:cstheme="majorBidi"/>
          <w:b/>
          <w:bCs/>
          <w:iCs/>
        </w:rPr>
        <w:t>Doyle ‘14</w:t>
      </w:r>
      <w:r w:rsidRPr="003C5AA7">
        <w:rPr>
          <w:rFonts w:asciiTheme="minorHAnsi" w:hAnsiTheme="minorHAnsi"/>
        </w:rPr>
        <w:t xml:space="preserve"> (Alister Doyle is a</w:t>
      </w:r>
      <w:r w:rsidRPr="003C5AA7">
        <w:rPr>
          <w:rFonts w:asciiTheme="minorHAnsi" w:eastAsiaTheme="majorEastAsia" w:hAnsiTheme="minorHAnsi" w:cs="Arial"/>
          <w:b/>
          <w:bCs/>
          <w:color w:val="545454"/>
          <w:lang w:val="en"/>
        </w:rPr>
        <w:t xml:space="preserve"> </w:t>
      </w:r>
      <w:r w:rsidRPr="003C5AA7">
        <w:rPr>
          <w:rFonts w:asciiTheme="minorHAnsi" w:hAnsiTheme="minorHAnsi" w:cs="Arial"/>
          <w:lang w:val="en"/>
        </w:rPr>
        <w:t>Environment correspondent at Thomson Reuters, and a journalist at Knight Science Journalism</w:t>
      </w:r>
      <w:r w:rsidRPr="003C5AA7">
        <w:rPr>
          <w:rFonts w:asciiTheme="minorHAnsi" w:hAnsiTheme="minorHAnsi"/>
        </w:rPr>
        <w:t xml:space="preserve"> “</w:t>
      </w:r>
      <w:r w:rsidRPr="003C5AA7">
        <w:rPr>
          <w:rFonts w:asciiTheme="minorHAnsi" w:hAnsiTheme="minorHAnsi" w:cs="Arial"/>
        </w:rPr>
        <w:t>West Antarctic glaciers in 'irreversible' thaw, raising seas: study” May 12</w:t>
      </w:r>
      <w:r w:rsidRPr="003C5AA7">
        <w:rPr>
          <w:rFonts w:asciiTheme="minorHAnsi" w:hAnsiTheme="minorHAnsi" w:cs="Arial"/>
          <w:vertAlign w:val="superscript"/>
        </w:rPr>
        <w:t>th</w:t>
      </w:r>
      <w:r w:rsidRPr="003C5AA7">
        <w:rPr>
          <w:rFonts w:asciiTheme="minorHAnsi" w:hAnsiTheme="minorHAnsi" w:cs="Arial"/>
        </w:rPr>
        <w:t>, 2014</w:t>
      </w:r>
      <w:r w:rsidRPr="003C5AA7">
        <w:rPr>
          <w:rFonts w:asciiTheme="minorHAnsi" w:hAnsiTheme="minorHAnsi"/>
        </w:rPr>
        <w:t>us-climatechange-antarctica-idUSKBN0DS1IH20140512) GS</w:t>
      </w:r>
    </w:p>
    <w:p w:rsidR="003C5AA7" w:rsidRPr="003C5AA7" w:rsidRDefault="003C5AA7" w:rsidP="003C5AA7">
      <w:pPr>
        <w:spacing w:after="300" w:line="345" w:lineRule="atLeast"/>
        <w:rPr>
          <w:rFonts w:asciiTheme="minorHAnsi" w:hAnsiTheme="minorHAnsi" w:cs="Arial"/>
        </w:rPr>
      </w:pPr>
      <w:r w:rsidRPr="003C5AA7">
        <w:rPr>
          <w:rFonts w:asciiTheme="minorHAnsi" w:hAnsiTheme="minorHAnsi" w:cs="Arial"/>
        </w:rPr>
        <w:t xml:space="preserve">Monday's findings may also mean that scenarios by the IPCC for </w:t>
      </w:r>
      <w:r w:rsidRPr="003C5AA7">
        <w:rPr>
          <w:rFonts w:asciiTheme="minorHAnsi" w:hAnsiTheme="minorHAnsi"/>
          <w:bCs/>
          <w:u w:val="single"/>
        </w:rPr>
        <w:t>sea level rise are too low.</w:t>
      </w:r>
      <w:r w:rsidRPr="003C5AA7">
        <w:rPr>
          <w:rFonts w:asciiTheme="minorHAnsi" w:hAnsiTheme="minorHAnsi" w:cs="Arial"/>
        </w:rPr>
        <w:t xml:space="preserve"> The IPCC said last year that sea levels are likely to rise by between 26 and 82 cm (10 and 32 inches) by the late 21st century, after a 19 cm (7 inch) rise since 1900. "</w:t>
      </w:r>
      <w:r w:rsidRPr="003C5AA7">
        <w:rPr>
          <w:rFonts w:asciiTheme="minorHAnsi" w:hAnsiTheme="minorHAnsi"/>
          <w:bCs/>
          <w:u w:val="single"/>
        </w:rPr>
        <w:t>The major ice sheets of this planet will have a larger and larger role in sea level rise in the decades ahead</w:t>
      </w:r>
      <w:r w:rsidRPr="003C5AA7">
        <w:rPr>
          <w:rFonts w:asciiTheme="minorHAnsi" w:hAnsiTheme="minorHAnsi" w:cs="Arial"/>
        </w:rPr>
        <w:t xml:space="preserve">," said Sridhar Anandakrishnan, professor of geosciences at Pennsylvania State University, who was not involved in the study. Last week, another study also suggested a part of the far bigger ice sheet in East Antarctica may also be more vulnerable than expected to thaw. The IPCC says it is </w:t>
      </w:r>
      <w:r w:rsidRPr="003C5AA7">
        <w:rPr>
          <w:rFonts w:asciiTheme="minorHAnsi" w:hAnsiTheme="minorHAnsi"/>
          <w:bCs/>
          <w:u w:val="single"/>
        </w:rPr>
        <w:t>at least 95 percent probable of warming is caused by human activities, led by the burning of fossil fuels.</w:t>
      </w:r>
      <w:r w:rsidRPr="003C5AA7">
        <w:rPr>
          <w:rFonts w:asciiTheme="minorHAnsi" w:hAnsiTheme="minorHAnsi" w:cs="Arial"/>
        </w:rPr>
        <w:t xml:space="preserve"> Monday's study, to be published in the journal Geophysical Research Letters, adds to signs of climate change under way. On May 6, the Obama administration issued a study saying that warming "once considered an issue for a distant future has moved firmly into the present." And the IPCC said in March </w:t>
      </w:r>
      <w:r w:rsidRPr="003C5AA7">
        <w:rPr>
          <w:rFonts w:asciiTheme="minorHAnsi" w:hAnsiTheme="minorHAnsi"/>
          <w:bCs/>
          <w:u w:val="single"/>
        </w:rPr>
        <w:t>there were signs of irreversible changes to tropical coral reefs and to the Arctic.</w:t>
      </w:r>
      <w:r w:rsidRPr="003C5AA7">
        <w:rPr>
          <w:rFonts w:asciiTheme="minorHAnsi" w:hAnsiTheme="minorHAnsi" w:cs="Arial"/>
        </w:rPr>
        <w:t xml:space="preserve"> A separate study of the Thwaites glacier by the University of Washington in the journal Science also said </w:t>
      </w:r>
      <w:r w:rsidRPr="003C5AA7">
        <w:rPr>
          <w:rFonts w:asciiTheme="minorHAnsi" w:hAnsiTheme="minorHAnsi"/>
          <w:bCs/>
          <w:u w:val="single"/>
        </w:rPr>
        <w:t>it may have begun an unstoppable collapse that could last from 200 to 1,000 years.</w:t>
      </w:r>
      <w:r w:rsidRPr="003C5AA7">
        <w:rPr>
          <w:rFonts w:asciiTheme="minorHAnsi" w:hAnsiTheme="minorHAnsi" w:cs="Arial"/>
        </w:rPr>
        <w:t xml:space="preserve"> A disappearance of the Thwaites alone would raise world sea levels by 60 cm (1.96 feet) but the "</w:t>
      </w:r>
      <w:r w:rsidRPr="003C5AA7">
        <w:rPr>
          <w:rFonts w:asciiTheme="minorHAnsi" w:hAnsiTheme="minorHAnsi"/>
          <w:bCs/>
          <w:u w:val="single"/>
        </w:rPr>
        <w:t>glacier also acts as a linchpin on the rest of the ice sheet, which contains enough ice to cause another three to four meters of sea level rise</w:t>
      </w:r>
      <w:r w:rsidRPr="003C5AA7">
        <w:rPr>
          <w:rFonts w:asciiTheme="minorHAnsi" w:hAnsiTheme="minorHAnsi" w:cs="Arial"/>
        </w:rPr>
        <w:t>", it said. The findings contrast with a paradoxical expansion of the extent of ice floating on the sea around Antarctica in recent winters that the scientists said may be part of natural variations. "</w:t>
      </w:r>
      <w:r w:rsidRPr="003C5AA7">
        <w:rPr>
          <w:rFonts w:asciiTheme="minorHAnsi" w:hAnsiTheme="minorHAnsi"/>
          <w:bCs/>
          <w:u w:val="single"/>
        </w:rPr>
        <w:t>The changes in the glacier reflect much longer-term processes</w:t>
      </w:r>
      <w:r w:rsidRPr="003C5AA7">
        <w:rPr>
          <w:rFonts w:asciiTheme="minorHAnsi" w:hAnsiTheme="minorHAnsi" w:cs="Arial"/>
        </w:rPr>
        <w:t>," Tom Wagner, a scientist with NASA's Science Mission Directorate in Washington, said in the telephone briefing.</w:t>
      </w:r>
    </w:p>
    <w:p w:rsidR="003C5AA7" w:rsidRPr="003C5AA7" w:rsidRDefault="003C5AA7" w:rsidP="003C5AA7">
      <w:pPr>
        <w:keepNext/>
        <w:keepLines/>
        <w:spacing w:before="200"/>
        <w:outlineLvl w:val="3"/>
        <w:rPr>
          <w:rFonts w:asciiTheme="minorHAnsi" w:eastAsiaTheme="majorEastAsia" w:hAnsiTheme="minorHAnsi" w:cstheme="majorBidi"/>
          <w:b/>
          <w:bCs/>
          <w:iCs/>
        </w:rPr>
      </w:pPr>
      <w:r w:rsidRPr="003C5AA7">
        <w:rPr>
          <w:rFonts w:asciiTheme="minorHAnsi" w:eastAsiaTheme="majorEastAsia" w:hAnsiTheme="minorHAnsi" w:cstheme="majorBidi"/>
          <w:b/>
          <w:bCs/>
          <w:iCs/>
        </w:rPr>
        <w:t xml:space="preserve">Warming is Inevitable </w:t>
      </w:r>
    </w:p>
    <w:p w:rsidR="003C5AA7" w:rsidRPr="003C5AA7" w:rsidRDefault="003C5AA7" w:rsidP="003C5AA7">
      <w:pPr>
        <w:rPr>
          <w:rFonts w:asciiTheme="minorHAnsi" w:hAnsiTheme="minorHAnsi"/>
          <w:b/>
        </w:rPr>
      </w:pPr>
    </w:p>
    <w:p w:rsidR="003C5AA7" w:rsidRPr="003C5AA7" w:rsidRDefault="003C5AA7" w:rsidP="003C5AA7">
      <w:pPr>
        <w:rPr>
          <w:rFonts w:asciiTheme="minorHAnsi" w:hAnsiTheme="minorHAnsi"/>
          <w:b/>
        </w:rPr>
      </w:pPr>
      <w:r w:rsidRPr="003C5AA7">
        <w:rPr>
          <w:rFonts w:asciiTheme="minorHAnsi" w:hAnsiTheme="minorHAnsi"/>
          <w:b/>
        </w:rPr>
        <w:t xml:space="preserve">Harvey ’11 </w:t>
      </w:r>
    </w:p>
    <w:p w:rsidR="003C5AA7" w:rsidRPr="003C5AA7" w:rsidRDefault="003C5AA7" w:rsidP="003C5AA7">
      <w:pPr>
        <w:rPr>
          <w:rFonts w:asciiTheme="minorHAnsi" w:hAnsiTheme="minorHAnsi"/>
          <w:b/>
        </w:rPr>
      </w:pPr>
      <w:r w:rsidRPr="003C5AA7">
        <w:rPr>
          <w:rFonts w:asciiTheme="minorHAnsi" w:hAnsiTheme="minorHAnsi"/>
          <w:b/>
        </w:rPr>
        <w:t>(</w:t>
      </w:r>
      <w:r w:rsidRPr="003C5AA7">
        <w:rPr>
          <w:rFonts w:asciiTheme="minorHAnsi" w:hAnsiTheme="minorHAnsi"/>
        </w:rPr>
        <w:t>Fiona Harvey</w:t>
      </w:r>
      <w:r w:rsidRPr="003C5AA7">
        <w:rPr>
          <w:rFonts w:asciiTheme="minorHAnsi" w:eastAsiaTheme="majorEastAsia" w:hAnsiTheme="minorHAnsi" w:cs="Arial"/>
          <w:b/>
          <w:bCs/>
          <w:color w:val="545454"/>
          <w:lang w:val="en"/>
        </w:rPr>
        <w:t xml:space="preserve"> </w:t>
      </w:r>
      <w:r w:rsidRPr="003C5AA7">
        <w:rPr>
          <w:rFonts w:asciiTheme="minorHAnsi" w:hAnsiTheme="minorHAnsi" w:cs="Arial"/>
          <w:lang w:val="en"/>
        </w:rPr>
        <w:t>is an award-winning environment journalist for the Guardian</w:t>
      </w:r>
      <w:r w:rsidRPr="003C5AA7">
        <w:rPr>
          <w:rFonts w:asciiTheme="minorHAnsi" w:hAnsiTheme="minorHAnsi"/>
        </w:rPr>
        <w:t xml:space="preserve"> , “World Headed for Irreversible Climate Change — IEA”, November 11</w:t>
      </w:r>
      <w:r w:rsidRPr="003C5AA7">
        <w:rPr>
          <w:rFonts w:asciiTheme="minorHAnsi" w:hAnsiTheme="minorHAnsi"/>
          <w:vertAlign w:val="superscript"/>
        </w:rPr>
        <w:t>th</w:t>
      </w:r>
      <w:r w:rsidRPr="003C5AA7">
        <w:rPr>
          <w:rFonts w:asciiTheme="minorHAnsi" w:hAnsiTheme="minorHAnsi"/>
        </w:rPr>
        <w:t xml:space="preserve">, 2011 </w:t>
      </w:r>
      <w:hyperlink r:id="rId148" w:history="1">
        <w:r w:rsidRPr="003C5AA7">
          <w:rPr>
            <w:rFonts w:asciiTheme="minorHAnsi" w:hAnsiTheme="minorHAnsi"/>
          </w:rPr>
          <w:t>http://ourworld.unu.edu/en/world-headed-for-irreversible-climate-change-iea</w:t>
        </w:r>
      </w:hyperlink>
      <w:r w:rsidRPr="003C5AA7">
        <w:rPr>
          <w:rFonts w:asciiTheme="minorHAnsi" w:hAnsiTheme="minorHAnsi"/>
        </w:rPr>
        <w:t>) GS</w:t>
      </w:r>
    </w:p>
    <w:p w:rsidR="003C5AA7" w:rsidRDefault="003C5AA7" w:rsidP="003C5AA7">
      <w:pPr>
        <w:spacing w:after="270" w:line="360" w:lineRule="atLeast"/>
        <w:rPr>
          <w:rFonts w:asciiTheme="minorHAnsi" w:hAnsiTheme="minorHAnsi"/>
        </w:rPr>
      </w:pPr>
      <w:r w:rsidRPr="003C5AA7">
        <w:rPr>
          <w:rFonts w:asciiTheme="minorHAnsi" w:hAnsiTheme="minorHAnsi"/>
        </w:rPr>
        <w:t xml:space="preserve">Despite intensifying warnings from scientists over the past two decades, the </w:t>
      </w:r>
      <w:r w:rsidRPr="003C5AA7">
        <w:rPr>
          <w:rFonts w:asciiTheme="minorHAnsi" w:hAnsiTheme="minorHAnsi"/>
          <w:bCs/>
          <w:u w:val="single"/>
        </w:rPr>
        <w:t>new infrastructure even now being built is constructed along the same lines as the old, which means that there is a “lock-in” effect</w:t>
      </w:r>
      <w:r w:rsidRPr="003C5AA7">
        <w:rPr>
          <w:rFonts w:asciiTheme="minorHAnsi" w:hAnsiTheme="minorHAnsi"/>
        </w:rPr>
        <w:t xml:space="preserve"> — </w:t>
      </w:r>
      <w:r w:rsidRPr="003C5AA7">
        <w:rPr>
          <w:rFonts w:asciiTheme="minorHAnsi" w:hAnsiTheme="minorHAnsi"/>
          <w:bCs/>
          <w:u w:val="single"/>
        </w:rPr>
        <w:t>high-carbon infrastructure built today or in the next five years will contribute as much to the stock of emissions in the atmosphere as previous generations</w:t>
      </w:r>
      <w:r w:rsidRPr="003C5AA7">
        <w:rPr>
          <w:rFonts w:asciiTheme="minorHAnsi" w:hAnsiTheme="minorHAnsi"/>
        </w:rPr>
        <w:t>. The “</w:t>
      </w:r>
      <w:r w:rsidRPr="003C5AA7">
        <w:rPr>
          <w:rFonts w:asciiTheme="minorHAnsi" w:hAnsiTheme="minorHAnsi"/>
          <w:bCs/>
          <w:u w:val="single"/>
        </w:rPr>
        <w:t xml:space="preserve">lock-in” effect is the single most </w:t>
      </w:r>
      <w:r w:rsidRPr="003C5AA7">
        <w:rPr>
          <w:rFonts w:asciiTheme="minorHAnsi" w:hAnsiTheme="minorHAnsi"/>
          <w:bCs/>
          <w:u w:val="single"/>
        </w:rPr>
        <w:lastRenderedPageBreak/>
        <w:t>important factor increasing the danger of runaway climate change,</w:t>
      </w:r>
      <w:r w:rsidRPr="003C5AA7">
        <w:rPr>
          <w:rFonts w:asciiTheme="minorHAnsi" w:hAnsiTheme="minorHAnsi"/>
        </w:rPr>
        <w:t xml:space="preserve"> according to the IEA in its annual World Energy Outlook, published on Wednesday. </w:t>
      </w:r>
      <w:r w:rsidRPr="003C5AA7">
        <w:rPr>
          <w:rFonts w:asciiTheme="minorHAnsi" w:hAnsiTheme="minorHAnsi"/>
          <w:bCs/>
          <w:u w:val="single"/>
        </w:rPr>
        <w:t xml:space="preserve">Climate scientists estimate that global warming of </w:t>
      </w:r>
      <w:r w:rsidR="001E0622">
        <w:fldChar w:fldCharType="begin"/>
      </w:r>
      <w:r w:rsidR="001E0622">
        <w:instrText xml:space="preserve"> HYPERLINK "http://www.guardian.co.uk/environment/2009/dec/18/copenhagen-five-</w:instrText>
      </w:r>
      <w:r w:rsidR="001E0622">
        <w:instrText xml:space="preserve">climate-scenarios" \t "_blank" </w:instrText>
      </w:r>
      <w:r w:rsidR="001E0622">
        <w:fldChar w:fldCharType="separate"/>
      </w:r>
      <w:r w:rsidRPr="003C5AA7">
        <w:rPr>
          <w:rFonts w:asciiTheme="minorHAnsi" w:hAnsiTheme="minorHAnsi"/>
          <w:bCs/>
          <w:u w:val="single"/>
        </w:rPr>
        <w:t>2°C above pre-industrial levels</w:t>
      </w:r>
      <w:r w:rsidR="001E0622">
        <w:rPr>
          <w:rFonts w:asciiTheme="minorHAnsi" w:hAnsiTheme="minorHAnsi"/>
          <w:bCs/>
          <w:u w:val="single"/>
        </w:rPr>
        <w:fldChar w:fldCharType="end"/>
      </w:r>
      <w:r w:rsidRPr="003C5AA7">
        <w:rPr>
          <w:rFonts w:asciiTheme="minorHAnsi" w:hAnsiTheme="minorHAnsi"/>
          <w:bCs/>
          <w:u w:val="single"/>
        </w:rPr>
        <w:t xml:space="preserve"> marks the limit of safety</w:t>
      </w:r>
      <w:r w:rsidRPr="003C5AA7">
        <w:rPr>
          <w:rFonts w:asciiTheme="minorHAnsi" w:hAnsiTheme="minorHAnsi"/>
        </w:rPr>
        <w:t xml:space="preserve">, </w:t>
      </w:r>
      <w:r w:rsidRPr="003C5AA7">
        <w:rPr>
          <w:rFonts w:asciiTheme="minorHAnsi" w:hAnsiTheme="minorHAnsi"/>
          <w:bCs/>
          <w:u w:val="single"/>
        </w:rPr>
        <w:t>beyond which climate change becomes catastrophic and irreversible.</w:t>
      </w:r>
      <w:r w:rsidRPr="003C5AA7">
        <w:rPr>
          <w:rFonts w:asciiTheme="minorHAnsi" w:hAnsiTheme="minorHAnsi"/>
        </w:rPr>
        <w:t xml:space="preserve"> Though such estimates are necessarily imprecise, </w:t>
      </w:r>
      <w:r w:rsidRPr="003C5AA7">
        <w:rPr>
          <w:rFonts w:asciiTheme="minorHAnsi" w:hAnsiTheme="minorHAnsi"/>
          <w:bCs/>
          <w:u w:val="single"/>
        </w:rPr>
        <w:t>warming of as little as 1.5°C could cause dangerous rises in sea levels and a higher risk of extreme weather</w:t>
      </w:r>
      <w:r w:rsidRPr="003C5AA7">
        <w:rPr>
          <w:rFonts w:asciiTheme="minorHAnsi" w:hAnsiTheme="minorHAnsi"/>
        </w:rPr>
        <w:t xml:space="preserve"> — the limit of 2°C is now inscribed in international accords, including the </w:t>
      </w:r>
      <w:r w:rsidR="001E0622">
        <w:fldChar w:fldCharType="begin"/>
      </w:r>
      <w:r w:rsidR="001E0622">
        <w:instrText xml:space="preserve"> HYPERLINK "http://www.guardian.co.uk/environment/2009/dec/18/copenhagen-deal" \t "_blank" </w:instrText>
      </w:r>
      <w:r w:rsidR="001E0622">
        <w:fldChar w:fldCharType="separate"/>
      </w:r>
      <w:r w:rsidRPr="003C5AA7">
        <w:rPr>
          <w:rFonts w:asciiTheme="minorHAnsi" w:hAnsiTheme="minorHAnsi"/>
        </w:rPr>
        <w:t>partial agreement signed at Copenhagen</w:t>
      </w:r>
      <w:r w:rsidR="001E0622">
        <w:rPr>
          <w:rFonts w:asciiTheme="minorHAnsi" w:hAnsiTheme="minorHAnsi"/>
        </w:rPr>
        <w:fldChar w:fldCharType="end"/>
      </w:r>
      <w:r w:rsidRPr="003C5AA7">
        <w:rPr>
          <w:rFonts w:asciiTheme="minorHAnsi" w:hAnsiTheme="minorHAnsi"/>
        </w:rPr>
        <w:t xml:space="preserve"> in 2009, by which the biggest developed and developing countries for the first time agreed to curb their greenhouse gas output. </w:t>
      </w:r>
      <w:r w:rsidRPr="003C5AA7">
        <w:rPr>
          <w:rFonts w:asciiTheme="minorHAnsi" w:hAnsiTheme="minorHAnsi"/>
          <w:bCs/>
          <w:u w:val="single"/>
        </w:rPr>
        <w:t>Another factor likely to increase emissions is the decision by some governments to abandon nuclear energy</w:t>
      </w:r>
      <w:r w:rsidRPr="003C5AA7">
        <w:rPr>
          <w:rFonts w:asciiTheme="minorHAnsi" w:hAnsiTheme="minorHAnsi"/>
        </w:rPr>
        <w:t>, following the Fukushima disaster. “The shift away from nuclear worsens the situation,” said Birol</w:t>
      </w:r>
      <w:r w:rsidRPr="003C5AA7">
        <w:rPr>
          <w:rFonts w:asciiTheme="minorHAnsi" w:hAnsiTheme="minorHAnsi"/>
          <w:bCs/>
          <w:u w:val="single"/>
        </w:rPr>
        <w:t>. If countries turn away from nuclear energy,</w:t>
      </w:r>
      <w:r w:rsidRPr="003C5AA7">
        <w:rPr>
          <w:rFonts w:asciiTheme="minorHAnsi" w:hAnsiTheme="minorHAnsi"/>
        </w:rPr>
        <w:t xml:space="preserve"> </w:t>
      </w:r>
      <w:r w:rsidRPr="003C5AA7">
        <w:rPr>
          <w:rFonts w:asciiTheme="minorHAnsi" w:hAnsiTheme="minorHAnsi"/>
          <w:bCs/>
          <w:u w:val="single"/>
        </w:rPr>
        <w:t>the result could be an increase in emissions equivalent to the current emissions of Germany and France combined</w:t>
      </w:r>
      <w:r w:rsidRPr="003C5AA7">
        <w:rPr>
          <w:rFonts w:asciiTheme="minorHAnsi" w:hAnsiTheme="minorHAnsi"/>
        </w:rPr>
        <w:t>. Much more investment in renewable energy will be required to make up the gap, but how that would come about is unclear at present.</w:t>
      </w:r>
    </w:p>
    <w:p w:rsidR="00402B61" w:rsidRDefault="00402B61" w:rsidP="00402B61">
      <w:pPr>
        <w:pStyle w:val="Heading2"/>
      </w:pPr>
      <w:bookmarkStart w:id="52" w:name="_Toc391753475"/>
      <w:r>
        <w:lastRenderedPageBreak/>
        <w:t>Irreversible</w:t>
      </w:r>
      <w:bookmarkEnd w:id="52"/>
    </w:p>
    <w:p w:rsidR="00402B61" w:rsidRDefault="00402B61" w:rsidP="00402B61"/>
    <w:p w:rsidR="00402B61" w:rsidRDefault="00402B61" w:rsidP="00402B61">
      <w:pPr>
        <w:pStyle w:val="Heading4"/>
      </w:pPr>
      <w:r>
        <w:t>Climate Change is irreversible</w:t>
      </w:r>
    </w:p>
    <w:p w:rsidR="00402B61" w:rsidRPr="00002C0F" w:rsidRDefault="00402B61" w:rsidP="00402B61"/>
    <w:p w:rsidR="00402B61" w:rsidRPr="00E974D0" w:rsidRDefault="00402B61" w:rsidP="00402B61">
      <w:pPr>
        <w:rPr>
          <w:rStyle w:val="StyleStyleBold12pt"/>
        </w:rPr>
      </w:pPr>
      <w:r>
        <w:rPr>
          <w:rStyle w:val="StyleStyleBold12pt"/>
        </w:rPr>
        <w:t>Harris, 9</w:t>
      </w:r>
    </w:p>
    <w:p w:rsidR="00402B61" w:rsidRPr="00E974D0" w:rsidRDefault="00402B61" w:rsidP="00402B61">
      <w:pPr>
        <w:rPr>
          <w:sz w:val="16"/>
          <w:szCs w:val="16"/>
        </w:rPr>
      </w:pPr>
      <w:r w:rsidRPr="00E974D0">
        <w:rPr>
          <w:sz w:val="16"/>
          <w:szCs w:val="16"/>
        </w:rPr>
        <w:t>(</w:t>
      </w:r>
      <w:r>
        <w:rPr>
          <w:sz w:val="16"/>
          <w:szCs w:val="16"/>
        </w:rPr>
        <w:t>Richard Harris is an award winning journalist in topics of science, medicine and the environment. With NPR since 1986, January 26</w:t>
      </w:r>
      <w:r w:rsidRPr="00BC670F">
        <w:rPr>
          <w:sz w:val="16"/>
          <w:szCs w:val="16"/>
          <w:vertAlign w:val="superscript"/>
        </w:rPr>
        <w:t>th</w:t>
      </w:r>
      <w:r>
        <w:rPr>
          <w:sz w:val="16"/>
          <w:szCs w:val="16"/>
        </w:rPr>
        <w:t xml:space="preserve"> 2009, “Global Warming Is Irreversible, Study Says,” NPR, </w:t>
      </w:r>
      <w:hyperlink r:id="rId149" w:anchor="mainContent" w:history="1">
        <w:r w:rsidRPr="00E92809">
          <w:rPr>
            <w:rStyle w:val="Hyperlink"/>
            <w:sz w:val="16"/>
            <w:szCs w:val="16"/>
          </w:rPr>
          <w:t>http://www.npr.org/templates/story/story.php?storyId=99888903#mainContent</w:t>
        </w:r>
      </w:hyperlink>
      <w:r>
        <w:rPr>
          <w:sz w:val="16"/>
          <w:szCs w:val="16"/>
        </w:rPr>
        <w:t>, AF)</w:t>
      </w:r>
    </w:p>
    <w:p w:rsidR="00402B61" w:rsidRPr="00E974D0" w:rsidRDefault="00402B61" w:rsidP="00402B61">
      <w:pPr>
        <w:rPr>
          <w:sz w:val="16"/>
          <w:szCs w:val="16"/>
        </w:rPr>
      </w:pPr>
      <w:r w:rsidRPr="00002C0F">
        <w:rPr>
          <w:rStyle w:val="StyleBoldUnderline"/>
        </w:rPr>
        <w:t>Climate change is</w:t>
      </w:r>
      <w:r w:rsidRPr="00002C0F">
        <w:rPr>
          <w:sz w:val="16"/>
          <w:szCs w:val="16"/>
        </w:rPr>
        <w:t xml:space="preserve"> essentially </w:t>
      </w:r>
      <w:r w:rsidRPr="00002C0F">
        <w:rPr>
          <w:rStyle w:val="StyleBoldUnderline"/>
        </w:rPr>
        <w:t>irreversible</w:t>
      </w:r>
      <w:r w:rsidRPr="00002C0F">
        <w:rPr>
          <w:sz w:val="16"/>
          <w:szCs w:val="16"/>
        </w:rPr>
        <w:t xml:space="preserve">, according to a sobering new scientific study. </w:t>
      </w:r>
      <w:r w:rsidRPr="00002C0F">
        <w:rPr>
          <w:rStyle w:val="StyleBoldUnderline"/>
        </w:rPr>
        <w:t>As carbon dioxide emissions continue to rise, the world will experience more and more long-term environmental disruption.</w:t>
      </w:r>
      <w:r w:rsidRPr="00002C0F">
        <w:rPr>
          <w:sz w:val="16"/>
          <w:szCs w:val="16"/>
        </w:rPr>
        <w:t xml:space="preserve"> </w:t>
      </w:r>
      <w:r w:rsidRPr="00002C0F">
        <w:rPr>
          <w:rStyle w:val="StyleBoldUnderline"/>
        </w:rPr>
        <w:t>The damage will persist even when, and if, emissions are brought under control</w:t>
      </w:r>
      <w:r w:rsidRPr="00002C0F">
        <w:rPr>
          <w:sz w:val="16"/>
          <w:szCs w:val="16"/>
        </w:rPr>
        <w:t xml:space="preserve">, says study author Susan Solomon, who is among the world's top climate scientists. "We're used to thinking about pollution problems as things that we can fix," Solomon says. "Smog, we just cut back and everything will be better later. Or haze, you know, it'll go away pretty quickly." That's the case for some of the gases that contribute to climate change, such as methane and nitrous oxide. But as Solomon and colleagues suggest in a new study published in the Proceedings of the National Academy of Sciences, it is not true for the most abundant greenhouse gas: carbon dioxide. </w:t>
      </w:r>
      <w:r w:rsidRPr="00002C0F">
        <w:rPr>
          <w:rStyle w:val="StyleBoldUnderline"/>
        </w:rPr>
        <w:t>Turning off the carbon dioxide emissions won't stop global warming. "People have imagined that if we stopped emitting carbon dioxide that the climate would go back to normal in 100 years or 200 years. What we're showing here is that's not right. It's essentially an irreversible change that will last for more than a thousand years</w:t>
      </w:r>
      <w:r w:rsidRPr="00002C0F">
        <w:rPr>
          <w:sz w:val="16"/>
          <w:szCs w:val="16"/>
        </w:rPr>
        <w:t xml:space="preserve">," Solomon says. </w:t>
      </w:r>
      <w:r w:rsidRPr="00002C0F">
        <w:rPr>
          <w:rStyle w:val="StyleBoldUnderline"/>
        </w:rPr>
        <w:t>This is because the oceans are currently soaking up a lot of the planet's excess heat — and a lot of the carbon dioxide put into the air. The carbon dioxide and heat will eventually start coming out of the ocean. And that will take place for many hundreds of years.</w:t>
      </w:r>
      <w:r w:rsidRPr="00002C0F">
        <w:rPr>
          <w:sz w:val="16"/>
          <w:szCs w:val="16"/>
        </w:rPr>
        <w:t xml:space="preserve"> Solomon is a scientist with the National Oceanic and Atmospheric Administration. Her new study looked at the consequences of this long-term effect in terms of sea level rise and drought. If we continue with business as usual for even a few more decades, she says, those emissions could be enough to create permanent dust-bowl conditions in the U.S. Southwest and around the Mediterranean. "The sea level rise is a much slower thing, so it will take a long time to happen, but we will lock into it, based on the peak level of [carbon dioxide] we reach in this century," Solomon says.</w:t>
      </w:r>
    </w:p>
    <w:p w:rsidR="00402B61" w:rsidRPr="00402B61" w:rsidRDefault="00402B61" w:rsidP="00402B61"/>
    <w:p w:rsidR="001D0FE2" w:rsidRDefault="001D0FE2" w:rsidP="001D0FE2">
      <w:pPr>
        <w:pStyle w:val="Heading2"/>
      </w:pPr>
      <w:bookmarkStart w:id="53" w:name="_Toc391753476"/>
      <w:r>
        <w:lastRenderedPageBreak/>
        <w:t>No Impact</w:t>
      </w:r>
      <w:bookmarkEnd w:id="53"/>
    </w:p>
    <w:p w:rsidR="001D0FE2" w:rsidRPr="001D0FE2" w:rsidRDefault="001D0FE2" w:rsidP="001D0FE2"/>
    <w:p w:rsidR="001D0FE2" w:rsidRDefault="001D0FE2" w:rsidP="001D0FE2">
      <w:pPr>
        <w:pStyle w:val="Heading4"/>
      </w:pPr>
      <w:r>
        <w:t>The amount of warming we’ve experienced is small and natural</w:t>
      </w:r>
    </w:p>
    <w:p w:rsidR="001D0FE2" w:rsidRDefault="001D0FE2" w:rsidP="001D0FE2"/>
    <w:p w:rsidR="001D0FE2" w:rsidRDefault="001D0FE2" w:rsidP="001D0FE2">
      <w:pPr>
        <w:rPr>
          <w:rStyle w:val="StyleStyleBold12pt"/>
        </w:rPr>
      </w:pPr>
      <w:r w:rsidRPr="007B4CF1">
        <w:rPr>
          <w:rStyle w:val="StyleStyleBold12pt"/>
        </w:rPr>
        <w:t>Kelly, 14</w:t>
      </w:r>
    </w:p>
    <w:p w:rsidR="001D0FE2" w:rsidRPr="00531C48" w:rsidRDefault="001D0FE2" w:rsidP="001D0FE2">
      <w:pPr>
        <w:rPr>
          <w:rStyle w:val="StyleBoldUnderline"/>
        </w:rPr>
      </w:pPr>
      <w:r>
        <w:t xml:space="preserve">(Jack, </w:t>
      </w:r>
      <w:r w:rsidRPr="007B4CF1">
        <w:rPr>
          <w:rFonts w:ascii="Helvetica" w:hAnsi="Helvetica" w:cs="Helvetica"/>
          <w:color w:val="000000"/>
          <w:sz w:val="18"/>
          <w:szCs w:val="18"/>
          <w:shd w:val="clear" w:color="auto" w:fill="FFFFFF"/>
        </w:rPr>
        <w:t>The facts don’t add up for human-caused global warming</w:t>
      </w:r>
      <w:r>
        <w:rPr>
          <w:rFonts w:ascii="Helvetica" w:hAnsi="Helvetica" w:cs="Helvetica"/>
          <w:color w:val="000000"/>
          <w:sz w:val="18"/>
          <w:szCs w:val="18"/>
          <w:shd w:val="clear" w:color="auto" w:fill="FFFFFF"/>
        </w:rPr>
        <w:t xml:space="preserve">, 29 May 2014, </w:t>
      </w:r>
      <w:r w:rsidRPr="007B4CF1">
        <w:rPr>
          <w:rFonts w:ascii="Helvetica" w:hAnsi="Helvetica" w:cs="Helvetica"/>
          <w:color w:val="000000"/>
          <w:sz w:val="18"/>
          <w:szCs w:val="18"/>
          <w:shd w:val="clear" w:color="auto" w:fill="FFFFFF"/>
        </w:rPr>
        <w:t>http://www.post-gazette.com/opinion/jack-kelly/2014/05/29/The-facts-don-t-add-up-for-human-caused-global-warming/stories/201405290275</w:t>
      </w:r>
      <w:r>
        <w:rPr>
          <w:rFonts w:ascii="Helvetica" w:hAnsi="Helvetica" w:cs="Helvetica"/>
          <w:color w:val="000000"/>
          <w:sz w:val="18"/>
          <w:szCs w:val="18"/>
          <w:shd w:val="clear" w:color="auto" w:fill="FFFFFF"/>
        </w:rPr>
        <w:t>)</w:t>
      </w:r>
      <w:r w:rsidRPr="007B4CF1">
        <w:rPr>
          <w:rFonts w:ascii="Helvetica" w:hAnsi="Helvetica" w:cs="Helvetica"/>
          <w:color w:val="000000"/>
          <w:sz w:val="18"/>
          <w:szCs w:val="18"/>
        </w:rPr>
        <w:br/>
      </w:r>
      <w:r w:rsidRPr="00531C48">
        <w:rPr>
          <w:rStyle w:val="StyleBoldUnderline"/>
        </w:rPr>
        <w:t>The first five months of 2014 have been the coldest since the National Weather Service began keeping records in 1888</w:t>
      </w:r>
      <w:r w:rsidRPr="007B4CF1">
        <w:t>. If “climate change” alarmists got out more, they might have noticed.</w:t>
      </w:r>
      <w:r w:rsidRPr="007B4CF1">
        <w:rPr>
          <w:sz w:val="12"/>
        </w:rPr>
        <w:t xml:space="preserve">¶ </w:t>
      </w:r>
      <w:r w:rsidRPr="007B4CF1">
        <w:t>Between 1979 — when weather satellites started measuring temperatures in the lower troposphere — and 1997, they rose about 1.1 degrees Celsius (1.98 degrees Fahrenheit).</w:t>
      </w:r>
      <w:r w:rsidRPr="007B4CF1">
        <w:rPr>
          <w:sz w:val="12"/>
        </w:rPr>
        <w:t xml:space="preserve">¶ </w:t>
      </w:r>
      <w:r w:rsidRPr="00531C48">
        <w:rPr>
          <w:rStyle w:val="StyleBoldUnderline"/>
        </w:rPr>
        <w:t>Temperatures stopped rising then, have fallen since 2012. The “pause” in warming (212 months) is now longer than the warming trend was (211 months).¶ The earth has warmed about 16 degrees F since the last ice age. The net increase since 1979 — 0.19 degrees C (0.34 F) — is well within the range of natural fluctuation.</w:t>
      </w:r>
    </w:p>
    <w:p w:rsidR="001D0FE2" w:rsidRPr="00531C48" w:rsidRDefault="001D0FE2" w:rsidP="001D0FE2">
      <w:pPr>
        <w:rPr>
          <w:rStyle w:val="StyleBoldUnderline"/>
        </w:rPr>
      </w:pPr>
    </w:p>
    <w:p w:rsidR="001D0FE2" w:rsidRDefault="001D0FE2" w:rsidP="001D0FE2">
      <w:pPr>
        <w:pStyle w:val="Heading4"/>
      </w:pPr>
      <w:r>
        <w:t xml:space="preserve">Scientists don’t agree that warming is caused by humans - </w:t>
      </w:r>
    </w:p>
    <w:p w:rsidR="001D0FE2" w:rsidRDefault="001D0FE2" w:rsidP="001D0FE2"/>
    <w:p w:rsidR="001D0FE2" w:rsidRDefault="001D0FE2" w:rsidP="001D0FE2">
      <w:pPr>
        <w:rPr>
          <w:rStyle w:val="StyleStyleBold12pt"/>
        </w:rPr>
      </w:pPr>
      <w:r w:rsidRPr="007B4CF1">
        <w:rPr>
          <w:rStyle w:val="StyleStyleBold12pt"/>
        </w:rPr>
        <w:t>Kelly, 14</w:t>
      </w:r>
    </w:p>
    <w:p w:rsidR="001D0FE2" w:rsidRPr="00531C48" w:rsidRDefault="001D0FE2" w:rsidP="001D0FE2">
      <w:pPr>
        <w:rPr>
          <w:rStyle w:val="StyleBoldUnderline"/>
        </w:rPr>
      </w:pPr>
      <w:r>
        <w:t xml:space="preserve">(Jack, </w:t>
      </w:r>
      <w:r w:rsidRPr="007B4CF1">
        <w:rPr>
          <w:rFonts w:ascii="Helvetica" w:hAnsi="Helvetica" w:cs="Helvetica"/>
          <w:color w:val="000000"/>
          <w:sz w:val="18"/>
          <w:szCs w:val="18"/>
          <w:shd w:val="clear" w:color="auto" w:fill="FFFFFF"/>
        </w:rPr>
        <w:t>The facts don’t add up for human-caused global warming</w:t>
      </w:r>
      <w:r>
        <w:rPr>
          <w:rFonts w:ascii="Helvetica" w:hAnsi="Helvetica" w:cs="Helvetica"/>
          <w:color w:val="000000"/>
          <w:sz w:val="18"/>
          <w:szCs w:val="18"/>
          <w:shd w:val="clear" w:color="auto" w:fill="FFFFFF"/>
        </w:rPr>
        <w:t xml:space="preserve">, 29 May 2014, </w:t>
      </w:r>
      <w:r w:rsidRPr="007B4CF1">
        <w:rPr>
          <w:rFonts w:ascii="Helvetica" w:hAnsi="Helvetica" w:cs="Helvetica"/>
          <w:color w:val="000000"/>
          <w:sz w:val="18"/>
          <w:szCs w:val="18"/>
          <w:shd w:val="clear" w:color="auto" w:fill="FFFFFF"/>
        </w:rPr>
        <w:t>http://www.post-gazette.com/opinion/jack-kelly/2014/05/29/The-facts-don-t-add-up-for-human-caused-global-warming/stories/201405290275</w:t>
      </w:r>
      <w:r>
        <w:rPr>
          <w:rFonts w:ascii="Helvetica" w:hAnsi="Helvetica" w:cs="Helvetica"/>
          <w:color w:val="000000"/>
          <w:sz w:val="18"/>
          <w:szCs w:val="18"/>
          <w:shd w:val="clear" w:color="auto" w:fill="FFFFFF"/>
        </w:rPr>
        <w:t>)</w:t>
      </w:r>
      <w:r w:rsidRPr="007B4CF1">
        <w:rPr>
          <w:rFonts w:ascii="Helvetica" w:hAnsi="Helvetica" w:cs="Helvetica"/>
          <w:color w:val="000000"/>
          <w:sz w:val="18"/>
          <w:szCs w:val="18"/>
        </w:rPr>
        <w:br/>
      </w:r>
      <w:r w:rsidRPr="00531C48">
        <w:rPr>
          <w:rStyle w:val="StyleBoldUnderline"/>
        </w:rPr>
        <w:t>So why, as President Barack Obama says so often, do 97 percent of scientists agree climate change is “real, man-made, and dangerous?”¶ They don’t. This bogus stat is derived from two questions</w:t>
      </w:r>
      <w:r w:rsidRPr="00B106AD">
        <w:t xml:space="preserve"> University of Illinois researchers asked in a survey of earth scientists in 2008:</w:t>
      </w:r>
      <w:r w:rsidRPr="00B106AD">
        <w:rPr>
          <w:sz w:val="12"/>
        </w:rPr>
        <w:t xml:space="preserve">¶ </w:t>
      </w:r>
      <w:r w:rsidRPr="00B106AD">
        <w:t>1. “When compared with pre-1800s levels, do you think that mean global temperatures have generally risen, fallen, or remained relatively constant?”</w:t>
      </w:r>
      <w:r w:rsidRPr="00B106AD">
        <w:rPr>
          <w:sz w:val="12"/>
        </w:rPr>
        <w:t xml:space="preserve">¶ </w:t>
      </w:r>
      <w:r w:rsidRPr="00B106AD">
        <w:t>2. “Do you think human activity is a significant contributing factor in changing mean global temperatures?”</w:t>
      </w:r>
      <w:r w:rsidRPr="00B106AD">
        <w:rPr>
          <w:sz w:val="12"/>
        </w:rPr>
        <w:t xml:space="preserve">¶ </w:t>
      </w:r>
      <w:r w:rsidRPr="00531C48">
        <w:rPr>
          <w:rStyle w:val="StyleBoldUnderline"/>
        </w:rPr>
        <w:t>The researchers culled from 3,146 responses those of 79 climate scientists who’d been published in peer reviewed journals. Seventy-six answered “risen” to the first question; 75 “yes” to the second.¶ Temperatures have risen since the Little Ice Age ended around 1870, skeptics agree. Most think the activities of humans have some effect on them.¶ The key question is whether that effect is big enough to do harm, but that’s not what the scientists were asked</w:t>
      </w:r>
      <w:r w:rsidRPr="00B106AD">
        <w:t>.</w:t>
      </w:r>
      <w:r w:rsidRPr="00B106AD">
        <w:rPr>
          <w:sz w:val="12"/>
        </w:rPr>
        <w:t xml:space="preserve">¶ </w:t>
      </w:r>
      <w:r w:rsidRPr="00531C48">
        <w:rPr>
          <w:sz w:val="18"/>
        </w:rPr>
        <w:t>John Cook, climate communication fellow (a publicist, not a climate scientist) at the University of Queensland in Australia and eight colleagues examined abstracts of 11,944 articles on climate published between 1991 and 2011.</w:t>
      </w:r>
      <w:r w:rsidRPr="00531C48">
        <w:rPr>
          <w:sz w:val="8"/>
        </w:rPr>
        <w:t xml:space="preserve">¶ </w:t>
      </w:r>
      <w:r w:rsidRPr="00531C48">
        <w:rPr>
          <w:sz w:val="18"/>
        </w:rPr>
        <w:t>“Among abstracts expressing a position . . . 97.1 percent endorsed the consensus position that humans are causing global warming,” they concluded in a paper last May.</w:t>
      </w:r>
      <w:r w:rsidRPr="00531C48">
        <w:rPr>
          <w:sz w:val="8"/>
        </w:rPr>
        <w:t xml:space="preserve">¶ </w:t>
      </w:r>
      <w:r w:rsidRPr="00531C48">
        <w:rPr>
          <w:sz w:val="18"/>
        </w:rPr>
        <w:t>Which is as meaningless as the “consensus” in the two-question survey, for the same reason</w:t>
      </w:r>
      <w:r w:rsidRPr="00B106AD">
        <w:t>.</w:t>
      </w:r>
      <w:r w:rsidRPr="00B106AD">
        <w:rPr>
          <w:sz w:val="12"/>
        </w:rPr>
        <w:t xml:space="preserve">¶ </w:t>
      </w:r>
      <w:r w:rsidRPr="00531C48">
        <w:rPr>
          <w:rStyle w:val="StyleBoldUnderline"/>
        </w:rPr>
        <w:t xml:space="preserve">Skeptics agree humans cause some warming. </w:t>
      </w:r>
      <w:r w:rsidRPr="00531C48">
        <w:rPr>
          <w:sz w:val="18"/>
        </w:rPr>
        <w:t>Mr. Cook et. al. included papers by prominent skeptics Willie Soon, Craig Idso, Nocola Scafetta, Nir Shaviv, Nils-Axel Morner and Alan Carlin in their 97.1 percent “consensus.”</w:t>
      </w:r>
      <w:r w:rsidRPr="00531C48">
        <w:rPr>
          <w:sz w:val="8"/>
        </w:rPr>
        <w:t xml:space="preserve">¶ </w:t>
      </w:r>
      <w:r w:rsidRPr="00531C48">
        <w:rPr>
          <w:sz w:val="18"/>
        </w:rPr>
        <w:t>Only 41 papers (0.3 percent) explicitly state support for Mr. Cook’s assertion that humans have caused most of the warming since 1950, former Delaware state climatologist David Legates and three colleagues found in a peer reviewed study last September</w:t>
      </w:r>
      <w:r w:rsidRPr="00531C48">
        <w:rPr>
          <w:rStyle w:val="StyleBoldUnderline"/>
        </w:rPr>
        <w:t>.¶ “It is astonishing that any journal could have published a paper claiming a 9 percent climate consensus when on the authors’ own analysis the true consensus was well below 1 percent,” Mr. Legates said.</w:t>
      </w:r>
    </w:p>
    <w:p w:rsidR="001D0FE2" w:rsidRDefault="001D0FE2" w:rsidP="001D0FE2">
      <w:pPr>
        <w:rPr>
          <w:rFonts w:ascii="Helvetica" w:eastAsia="Times New Roman" w:hAnsi="Helvetica" w:cs="Helvetica"/>
          <w:color w:val="000000"/>
          <w:sz w:val="18"/>
          <w:szCs w:val="18"/>
        </w:rPr>
      </w:pPr>
    </w:p>
    <w:p w:rsidR="001D0FE2" w:rsidRDefault="001D0FE2" w:rsidP="001D0FE2">
      <w:pPr>
        <w:rPr>
          <w:rFonts w:ascii="Helvetica" w:eastAsia="Times New Roman" w:hAnsi="Helvetica" w:cs="Helvetica"/>
          <w:color w:val="000000"/>
          <w:sz w:val="18"/>
          <w:szCs w:val="18"/>
        </w:rPr>
      </w:pPr>
    </w:p>
    <w:p w:rsidR="001D0FE2" w:rsidRDefault="001D0FE2" w:rsidP="001D0FE2">
      <w:pPr>
        <w:pStyle w:val="Heading4"/>
        <w:rPr>
          <w:rFonts w:eastAsia="Times New Roman"/>
        </w:rPr>
      </w:pPr>
      <w:r>
        <w:rPr>
          <w:rFonts w:eastAsia="Times New Roman"/>
        </w:rPr>
        <w:lastRenderedPageBreak/>
        <w:t>CO2 and greenhouse gases have minimal effect on the atmosphere</w:t>
      </w:r>
    </w:p>
    <w:p w:rsidR="001D0FE2" w:rsidRDefault="001D0FE2" w:rsidP="001D0FE2"/>
    <w:p w:rsidR="001D0FE2" w:rsidRDefault="001D0FE2" w:rsidP="001D0FE2">
      <w:pPr>
        <w:rPr>
          <w:rStyle w:val="StyleStyleBold12pt"/>
        </w:rPr>
      </w:pPr>
      <w:r w:rsidRPr="007B4CF1">
        <w:rPr>
          <w:rStyle w:val="StyleStyleBold12pt"/>
        </w:rPr>
        <w:t>Kelly, 14</w:t>
      </w:r>
    </w:p>
    <w:p w:rsidR="001D0FE2" w:rsidRDefault="001D0FE2" w:rsidP="001D0FE2">
      <w:pPr>
        <w:rPr>
          <w:rStyle w:val="StyleBoldUnderline"/>
        </w:rPr>
      </w:pPr>
      <w:r>
        <w:t xml:space="preserve">(Jack, </w:t>
      </w:r>
      <w:r w:rsidRPr="007B4CF1">
        <w:rPr>
          <w:rFonts w:ascii="Helvetica" w:hAnsi="Helvetica" w:cs="Helvetica"/>
          <w:color w:val="000000"/>
          <w:sz w:val="18"/>
          <w:szCs w:val="18"/>
          <w:shd w:val="clear" w:color="auto" w:fill="FFFFFF"/>
        </w:rPr>
        <w:t>The facts don’t add up for human-caused global warming</w:t>
      </w:r>
      <w:r>
        <w:rPr>
          <w:rFonts w:ascii="Helvetica" w:hAnsi="Helvetica" w:cs="Helvetica"/>
          <w:color w:val="000000"/>
          <w:sz w:val="18"/>
          <w:szCs w:val="18"/>
          <w:shd w:val="clear" w:color="auto" w:fill="FFFFFF"/>
        </w:rPr>
        <w:t xml:space="preserve">, 29 May 2014, </w:t>
      </w:r>
      <w:r w:rsidRPr="007B4CF1">
        <w:rPr>
          <w:rFonts w:ascii="Helvetica" w:hAnsi="Helvetica" w:cs="Helvetica"/>
          <w:color w:val="000000"/>
          <w:sz w:val="18"/>
          <w:szCs w:val="18"/>
          <w:shd w:val="clear" w:color="auto" w:fill="FFFFFF"/>
        </w:rPr>
        <w:t>http://www.post-gazette.com/opinion/jack-kelly/2014/05/29/The-facts-don-t-add-up-for-human-caused-global-warming/stories/201405290275</w:t>
      </w:r>
      <w:r>
        <w:rPr>
          <w:rFonts w:ascii="Helvetica" w:hAnsi="Helvetica" w:cs="Helvetica"/>
          <w:color w:val="000000"/>
          <w:sz w:val="18"/>
          <w:szCs w:val="18"/>
          <w:shd w:val="clear" w:color="auto" w:fill="FFFFFF"/>
        </w:rPr>
        <w:t>)</w:t>
      </w:r>
      <w:r w:rsidRPr="007B4CF1">
        <w:rPr>
          <w:rFonts w:ascii="Helvetica" w:hAnsi="Helvetica" w:cs="Helvetica"/>
          <w:color w:val="000000"/>
          <w:sz w:val="18"/>
          <w:szCs w:val="18"/>
        </w:rPr>
        <w:br/>
      </w:r>
      <w:r w:rsidRPr="00B106AD">
        <w:t>Carbon dioxide in the atmosphere has increased from about 285 parts per million 250 years ago to about 380 ppm today</w:t>
      </w:r>
      <w:r w:rsidRPr="00531C48">
        <w:rPr>
          <w:rStyle w:val="StyleBoldUnderline"/>
        </w:rPr>
        <w:t>. CO2 is a “greenhouse” gas -- it holds heat in the atmosphere -- so if humans are generating more, it should have a warming effect.¶ But probably not much of one. Greenhouse gases comprise less than 1 percent of the earth’s atmosphere</w:t>
      </w:r>
      <w:r w:rsidRPr="00B106AD">
        <w:t xml:space="preserve">; </w:t>
      </w:r>
      <w:r w:rsidRPr="00531C48">
        <w:rPr>
          <w:sz w:val="18"/>
        </w:rPr>
        <w:t>carbon dioxide is less than 4 percent of greenhouse gases; 96 percent of CO2 in the atmosphere was put there by Mother Nature.</w:t>
      </w:r>
      <w:r w:rsidRPr="00531C48">
        <w:rPr>
          <w:sz w:val="8"/>
        </w:rPr>
        <w:t xml:space="preserve">¶ </w:t>
      </w:r>
      <w:r w:rsidRPr="00531C48">
        <w:rPr>
          <w:sz w:val="18"/>
        </w:rPr>
        <w:t>Compared to variations in solar radiation and other natural forces, the effect of greenhouse gases on climate is trivial.</w:t>
      </w:r>
      <w:r w:rsidRPr="00531C48">
        <w:rPr>
          <w:sz w:val="8"/>
        </w:rPr>
        <w:t xml:space="preserve">¶ </w:t>
      </w:r>
      <w:r w:rsidRPr="00531C48">
        <w:rPr>
          <w:sz w:val="18"/>
        </w:rPr>
        <w:t>“</w:t>
      </w:r>
      <w:r w:rsidRPr="00531C48">
        <w:rPr>
          <w:rStyle w:val="StyleBoldUnderline"/>
        </w:rPr>
        <w:t>There is no convincing scientific evidence that human release of carbon dioxide, methane, or other greenhouse gases is causing or will, in the foreseeable future, cause catastrophic heating of the Earth’s atmosphere and disruption of the Earth’s climate,” says a petition signed by more than 31,000 American scientists in climate-related disciplines.</w:t>
      </w:r>
    </w:p>
    <w:p w:rsidR="00402B61" w:rsidRDefault="00402B61" w:rsidP="001D0FE2">
      <w:pPr>
        <w:rPr>
          <w:rStyle w:val="StyleBoldUnderline"/>
        </w:rPr>
      </w:pPr>
    </w:p>
    <w:p w:rsidR="00402B61" w:rsidRDefault="00402B61" w:rsidP="00402B61">
      <w:pPr>
        <w:pStyle w:val="Heading4"/>
        <w:rPr>
          <w:lang w:val="en"/>
        </w:rPr>
      </w:pPr>
      <w:r>
        <w:rPr>
          <w:lang w:val="en"/>
        </w:rPr>
        <w:t>Global Warming is not happening</w:t>
      </w:r>
    </w:p>
    <w:p w:rsidR="00402B61" w:rsidRPr="00CD4C56" w:rsidRDefault="00402B61" w:rsidP="00402B61">
      <w:pPr>
        <w:rPr>
          <w:rStyle w:val="StyleStyleBold12pt"/>
        </w:rPr>
      </w:pPr>
      <w:r>
        <w:rPr>
          <w:rStyle w:val="StyleStyleBold12pt"/>
        </w:rPr>
        <w:t>Duke, 14</w:t>
      </w:r>
    </w:p>
    <w:p w:rsidR="00402B61" w:rsidRDefault="00402B61" w:rsidP="00402B61">
      <w:pPr>
        <w:rPr>
          <w:sz w:val="16"/>
          <w:szCs w:val="16"/>
        </w:rPr>
      </w:pPr>
      <w:r>
        <w:rPr>
          <w:sz w:val="16"/>
          <w:szCs w:val="16"/>
        </w:rPr>
        <w:t>(Selwyn Duke is a renowned writer who has made appearances on both the Michael Savage Show and the Rush Limbaugh Show, June 24</w:t>
      </w:r>
      <w:r w:rsidRPr="00CD4C56">
        <w:rPr>
          <w:sz w:val="16"/>
          <w:szCs w:val="16"/>
          <w:vertAlign w:val="superscript"/>
        </w:rPr>
        <w:t>th</w:t>
      </w:r>
      <w:r>
        <w:rPr>
          <w:sz w:val="16"/>
          <w:szCs w:val="16"/>
        </w:rPr>
        <w:t xml:space="preserve"> 2014, “Global-warming Hoax Unraveling — Someone Tell Obama,” The New American, </w:t>
      </w:r>
      <w:hyperlink r:id="rId150" w:history="1">
        <w:r w:rsidRPr="00E92809">
          <w:rPr>
            <w:rStyle w:val="Hyperlink"/>
            <w:sz w:val="16"/>
            <w:szCs w:val="16"/>
          </w:rPr>
          <w:t>http://www.thenewamerican.com/reviews/opinion/item/18555-global-warming-hoax-unraveling-someone-tell-obama</w:t>
        </w:r>
      </w:hyperlink>
      <w:r>
        <w:rPr>
          <w:sz w:val="16"/>
          <w:szCs w:val="16"/>
        </w:rPr>
        <w:t>, AF)</w:t>
      </w:r>
    </w:p>
    <w:p w:rsidR="00402B61" w:rsidRPr="00531C48" w:rsidRDefault="00402B61" w:rsidP="00402B61">
      <w:pPr>
        <w:rPr>
          <w:rStyle w:val="StyleBoldUnderline"/>
        </w:rPr>
      </w:pPr>
      <w:r w:rsidRPr="00002C0F">
        <w:rPr>
          <w:sz w:val="16"/>
          <w:szCs w:val="16"/>
        </w:rPr>
        <w:t xml:space="preserve">The </w:t>
      </w:r>
      <w:r w:rsidRPr="00002C0F">
        <w:rPr>
          <w:rStyle w:val="StyleBoldUnderline"/>
        </w:rPr>
        <w:t>global-warming</w:t>
      </w:r>
      <w:r w:rsidRPr="00002C0F">
        <w:rPr>
          <w:sz w:val="16"/>
          <w:szCs w:val="16"/>
        </w:rPr>
        <w:t xml:space="preserve"> agenda </w:t>
      </w:r>
      <w:r w:rsidRPr="00002C0F">
        <w:rPr>
          <w:rStyle w:val="StyleBoldUnderline"/>
        </w:rPr>
        <w:t xml:space="preserve">is </w:t>
      </w:r>
      <w:r w:rsidRPr="00002C0F">
        <w:rPr>
          <w:sz w:val="16"/>
          <w:szCs w:val="16"/>
        </w:rPr>
        <w:t xml:space="preserve">increasingly </w:t>
      </w:r>
      <w:r w:rsidRPr="00002C0F">
        <w:rPr>
          <w:rStyle w:val="StyleBoldUnderline"/>
        </w:rPr>
        <w:t>being revealed for the scam it is. There was the Climategate scandal of 2009, in which “scientists” at the University of East Anglia’s Climatic Research Unit were conspiring to suppress data that contradicted their global-warming agenda</w:t>
      </w:r>
      <w:r w:rsidRPr="00002C0F">
        <w:rPr>
          <w:sz w:val="16"/>
          <w:szCs w:val="16"/>
        </w:rPr>
        <w:t xml:space="preserve">; there was the British judge who ruled, in a lawsuit to ban Al Gore’s film An Inconvenient Truth from UK government schools, that the movie contained nine significant errors; </w:t>
      </w:r>
      <w:r w:rsidRPr="00002C0F">
        <w:rPr>
          <w:rStyle w:val="StyleBoldUnderline"/>
        </w:rPr>
        <w:t>there was the revelation that the claim that 97 percent of scientists agreed with the AGW (man-caused global warming) thesis was bunk</w:t>
      </w:r>
      <w:r w:rsidRPr="00002C0F">
        <w:rPr>
          <w:sz w:val="16"/>
          <w:szCs w:val="16"/>
        </w:rPr>
        <w:t xml:space="preserve">. Now a mainstream publication, the UK’s Telegraph, has published a scathing denunciation of warmist propaganda. Citing information from </w:t>
      </w:r>
      <w:r w:rsidRPr="00002C0F">
        <w:rPr>
          <w:rStyle w:val="StyleBoldUnderline"/>
        </w:rPr>
        <w:t>Steven</w:t>
      </w:r>
      <w:r w:rsidRPr="00002C0F">
        <w:rPr>
          <w:sz w:val="16"/>
          <w:szCs w:val="16"/>
        </w:rPr>
        <w:t xml:space="preserve"> Goddard’s blog Real Science, Christopher Booker writes: </w:t>
      </w:r>
      <w:r w:rsidRPr="00002C0F">
        <w:rPr>
          <w:rStyle w:val="StyleBoldUnderline"/>
        </w:rPr>
        <w:t>Goddard shows</w:t>
      </w:r>
      <w:r w:rsidRPr="00002C0F">
        <w:rPr>
          <w:sz w:val="16"/>
          <w:szCs w:val="16"/>
        </w:rPr>
        <w:t xml:space="preserve"> how, in recent years, </w:t>
      </w:r>
      <w:r w:rsidRPr="00002C0F">
        <w:rPr>
          <w:rStyle w:val="StyleBoldUnderline"/>
        </w:rPr>
        <w:t>NOAA’s</w:t>
      </w:r>
      <w:r w:rsidRPr="00002C0F">
        <w:rPr>
          <w:sz w:val="16"/>
          <w:szCs w:val="16"/>
        </w:rPr>
        <w:t xml:space="preserve"> [National Oceanic and Atmospheric Administration’s] </w:t>
      </w:r>
      <w:r w:rsidRPr="00002C0F">
        <w:rPr>
          <w:rStyle w:val="StyleBoldUnderline"/>
        </w:rPr>
        <w:t>US Historical Climatology Network</w:t>
      </w:r>
      <w:r w:rsidRPr="00002C0F">
        <w:rPr>
          <w:sz w:val="16"/>
          <w:szCs w:val="16"/>
        </w:rPr>
        <w:t xml:space="preserve"> (USHCN</w:t>
      </w:r>
      <w:r w:rsidRPr="00002C0F">
        <w:rPr>
          <w:rStyle w:val="StyleBoldUnderline"/>
        </w:rPr>
        <w:t>) has been “adjusting” its record by replacing real temperatures with data “fabricated” by computer models. The effect of this has been to downgrade earlier temperatures and to exaggerate those from recent decades, to give the impression that the Earth has been warming up much more than is justified by the actual data.</w:t>
      </w:r>
      <w:r w:rsidRPr="00002C0F">
        <w:rPr>
          <w:sz w:val="16"/>
          <w:szCs w:val="16"/>
        </w:rPr>
        <w:t xml:space="preserve"> In several posts headed “Data tampering at USHCN/GISS”, Goddard compares </w:t>
      </w:r>
      <w:r w:rsidRPr="00002C0F">
        <w:rPr>
          <w:rStyle w:val="StyleBoldUnderline"/>
        </w:rPr>
        <w:t xml:space="preserve">the currently published temperature graphs </w:t>
      </w:r>
      <w:r w:rsidRPr="00002C0F">
        <w:rPr>
          <w:sz w:val="16"/>
          <w:szCs w:val="16"/>
        </w:rPr>
        <w:t xml:space="preserve">with those </w:t>
      </w:r>
      <w:r w:rsidRPr="00002C0F">
        <w:rPr>
          <w:rStyle w:val="StyleBoldUnderline"/>
        </w:rPr>
        <w:t>based</w:t>
      </w:r>
      <w:r w:rsidRPr="00002C0F">
        <w:rPr>
          <w:sz w:val="16"/>
          <w:szCs w:val="16"/>
        </w:rPr>
        <w:t xml:space="preserve"> only </w:t>
      </w:r>
      <w:r w:rsidRPr="00002C0F">
        <w:rPr>
          <w:rStyle w:val="StyleBoldUnderline"/>
        </w:rPr>
        <w:t>on temperatures measured at the time</w:t>
      </w:r>
      <w:r w:rsidRPr="00002C0F">
        <w:rPr>
          <w:sz w:val="16"/>
          <w:szCs w:val="16"/>
        </w:rPr>
        <w:t xml:space="preserve">. These </w:t>
      </w:r>
      <w:r w:rsidRPr="00002C0F">
        <w:rPr>
          <w:rStyle w:val="StyleBoldUnderline"/>
        </w:rPr>
        <w:t>show that the US has actually been cooling since the Thirties</w:t>
      </w:r>
      <w:r w:rsidRPr="00002C0F">
        <w:rPr>
          <w:sz w:val="16"/>
          <w:szCs w:val="16"/>
        </w:rPr>
        <w:t xml:space="preserve">, the hottest decade on record; whereas the latest graph, nearly half of it based on “fabricated” data, shows it to have been warming at a rate equivalent to more than 3 degrees centigrade per century. Booker also asks what it means when a theory has to be promoted with continual “fudging” of the data. Is it science at all? Perhaps, however, he has those English manners that preclude one from saying what I, in my colonial brashness, will put bluntly: </w:t>
      </w:r>
      <w:r w:rsidRPr="00002C0F">
        <w:rPr>
          <w:rStyle w:val="StyleBoldUnderline"/>
        </w:rPr>
        <w:t>these so-called scientists aren’t merely “fudging.”</w:t>
      </w:r>
      <w:r w:rsidRPr="00002C0F">
        <w:rPr>
          <w:sz w:val="16"/>
          <w:szCs w:val="16"/>
        </w:rPr>
        <w:t xml:space="preserve"> </w:t>
      </w:r>
      <w:r w:rsidRPr="00002C0F">
        <w:rPr>
          <w:rStyle w:val="StyleBoldUnderline"/>
        </w:rPr>
        <w:t>They’re lying.</w:t>
      </w:r>
    </w:p>
    <w:p w:rsidR="00A2141B" w:rsidRDefault="00A2141B">
      <w:pPr>
        <w:spacing w:after="200" w:line="276" w:lineRule="auto"/>
        <w:rPr>
          <w:rFonts w:asciiTheme="minorHAnsi" w:hAnsiTheme="minorHAnsi" w:cstheme="minorBidi"/>
        </w:rPr>
      </w:pPr>
    </w:p>
    <w:p w:rsidR="00402B61" w:rsidRDefault="00402B61" w:rsidP="00402B61">
      <w:pPr>
        <w:pStyle w:val="Heading2"/>
      </w:pPr>
      <w:bookmarkStart w:id="54" w:name="_Toc391753477"/>
      <w:r>
        <w:lastRenderedPageBreak/>
        <w:t>CO2</w:t>
      </w:r>
      <w:bookmarkEnd w:id="54"/>
    </w:p>
    <w:p w:rsidR="00402B61" w:rsidRDefault="00402B61" w:rsidP="00402B61">
      <w:pPr>
        <w:pStyle w:val="Heading4"/>
      </w:pPr>
      <w:r w:rsidRPr="00002C0F">
        <w:t>CO2 Does not cause Global Warming</w:t>
      </w:r>
    </w:p>
    <w:p w:rsidR="00402B61" w:rsidRPr="00402B61" w:rsidRDefault="00402B61" w:rsidP="00402B61"/>
    <w:p w:rsidR="00402B61" w:rsidRPr="00002C0F" w:rsidRDefault="00402B61" w:rsidP="00402B61">
      <w:pPr>
        <w:rPr>
          <w:rStyle w:val="StyleStyleBold12pt"/>
        </w:rPr>
      </w:pPr>
      <w:r w:rsidRPr="00002C0F">
        <w:rPr>
          <w:rStyle w:val="StyleStyleBold12pt"/>
        </w:rPr>
        <w:t>Ferrara, 14</w:t>
      </w:r>
    </w:p>
    <w:p w:rsidR="00402B61" w:rsidRPr="00002C0F" w:rsidRDefault="00402B61" w:rsidP="00402B61">
      <w:pPr>
        <w:rPr>
          <w:sz w:val="16"/>
          <w:szCs w:val="16"/>
        </w:rPr>
      </w:pPr>
      <w:r w:rsidRPr="00002C0F">
        <w:rPr>
          <w:sz w:val="16"/>
          <w:szCs w:val="16"/>
        </w:rPr>
        <w:t>(Peter Ferrara has received both an AB in economics and law from Harvard, February 24</w:t>
      </w:r>
      <w:r w:rsidRPr="00002C0F">
        <w:rPr>
          <w:sz w:val="16"/>
          <w:szCs w:val="16"/>
          <w:vertAlign w:val="superscript"/>
        </w:rPr>
        <w:t>th</w:t>
      </w:r>
      <w:r w:rsidRPr="00002C0F">
        <w:rPr>
          <w:sz w:val="16"/>
          <w:szCs w:val="16"/>
        </w:rPr>
        <w:t xml:space="preserve"> 2014, “The Period Of No Global Warming Will Soon Be Longer Than the Period of Actual Global Warming,” Forbes, http://www.forbes.com/sites/peterferrara/2014/02/24/the-period-of-no-global-warming-will-soon-be-longer-than-the-period-of-actual-global-warming/, AF)</w:t>
      </w:r>
    </w:p>
    <w:p w:rsidR="00402B61" w:rsidRPr="00002C0F" w:rsidRDefault="00402B61" w:rsidP="00402B61">
      <w:pPr>
        <w:rPr>
          <w:rStyle w:val="StyleBoldUnderline"/>
        </w:rPr>
      </w:pPr>
      <w:r w:rsidRPr="00002C0F">
        <w:rPr>
          <w:sz w:val="16"/>
          <w:szCs w:val="16"/>
        </w:rPr>
        <w:t xml:space="preserve">Even worse for the theory of catastrophic, anthropogenic (human caused), global warming is that </w:t>
      </w:r>
      <w:r w:rsidRPr="00002C0F">
        <w:rPr>
          <w:rStyle w:val="StyleBoldUnderline"/>
        </w:rPr>
        <w:t>during this now extended period of no global warming mankind’s emissions of the carbon dioxide (CO2) that are supposed to be predominant in causing global warming continued to explode, with one third of all CO2 added to the atmosphere since the industrial revolution occurring during this period.</w:t>
      </w:r>
      <w:r w:rsidRPr="00002C0F">
        <w:rPr>
          <w:sz w:val="16"/>
          <w:szCs w:val="16"/>
        </w:rPr>
        <w:t xml:space="preserve"> The Economist magazine shocked the global warming establishment with an article in March, 2013 that began with this lead: “OVER the past 15 years air temperatures at the Earth’s surface have been flat while greenhouse-gas emissions have continued to soar. The world added roughly 100 billion tonnes of carbon to the atmosphere between 2000 and 2010. That is about a quarter of all the CO2 put there by humanity since 1750.” That one quarter is actually now one third since the industrial revolution, which is now increasingly at stake in this debate. We are not going to be able to power anything remotely like the modern industrial revolution, which is actually straining even now to burst out of the “Progressive” bonds holding it back (at least in America), using the wind sources that powered the Roman economy, plus dancing on sunbeams. Moreover, </w:t>
      </w:r>
      <w:r w:rsidRPr="00002C0F">
        <w:rPr>
          <w:rStyle w:val="StyleBoldUnderline"/>
        </w:rPr>
        <w:t>the now extended trend of no global warming is not turning around any time soon.</w:t>
      </w:r>
      <w:r w:rsidRPr="00002C0F">
        <w:rPr>
          <w:sz w:val="16"/>
          <w:szCs w:val="16"/>
        </w:rPr>
        <w:t xml:space="preserve"> </w:t>
      </w:r>
      <w:r w:rsidRPr="00002C0F">
        <w:rPr>
          <w:rStyle w:val="StyleBoldUnderline"/>
        </w:rPr>
        <w:t xml:space="preserve">That </w:t>
      </w:r>
      <w:r w:rsidRPr="00002C0F">
        <w:rPr>
          <w:sz w:val="16"/>
          <w:szCs w:val="16"/>
        </w:rPr>
        <w:t xml:space="preserve">increasingly established </w:t>
      </w:r>
      <w:r w:rsidRPr="00002C0F">
        <w:rPr>
          <w:rStyle w:val="StyleBoldUnderline"/>
        </w:rPr>
        <w:t>trend is being produced by long term natural causes.</w:t>
      </w:r>
      <w:r w:rsidRPr="00002C0F">
        <w:rPr>
          <w:sz w:val="16"/>
          <w:szCs w:val="16"/>
        </w:rPr>
        <w:t xml:space="preserve"> Even rank amateurs among the general public can see that the sun is the dominant influence on the Earth’s temperatures. Even the most politicized scientists know that they cannot deny that </w:t>
      </w:r>
      <w:r w:rsidRPr="00002C0F">
        <w:rPr>
          <w:rStyle w:val="StyleBoldUnderline"/>
        </w:rPr>
        <w:t>solar activity such as sun spot cycles, and variations in solar magnetic fields or in the flux of cosmic rays, have contributed to major climate changes of the past</w:t>
      </w:r>
      <w:r w:rsidRPr="00002C0F">
        <w:rPr>
          <w:sz w:val="16"/>
          <w:szCs w:val="16"/>
        </w:rPr>
        <w:t xml:space="preserve">, such as the Little Ice Age, particularly pronounced from roughly 1650 AD to 1850 AD, the Medieval Warm period from about 950 AD to 1250 AD, during which global temperatures were higher than today, and the early 20th century Warming Period from 1910 to 1940 AD. That solar activity, particularly </w:t>
      </w:r>
      <w:r w:rsidRPr="00002C0F">
        <w:rPr>
          <w:rStyle w:val="StyleBoldUnderline"/>
        </w:rPr>
        <w:t>sunspot cycles</w:t>
      </w:r>
      <w:r w:rsidRPr="00002C0F">
        <w:rPr>
          <w:sz w:val="16"/>
          <w:szCs w:val="16"/>
        </w:rPr>
        <w:t xml:space="preserve">, is </w:t>
      </w:r>
      <w:r w:rsidRPr="00002C0F">
        <w:rPr>
          <w:rStyle w:val="StyleBoldUnderline"/>
        </w:rPr>
        <w:t>starting to mimic the same patterns that were seen during the Little Ice Age</w:t>
      </w:r>
      <w:r w:rsidRPr="00002C0F">
        <w:rPr>
          <w:sz w:val="16"/>
          <w:szCs w:val="16"/>
        </w:rPr>
        <w:t xml:space="preserve">, as I discussed in a previous column. As a result, outside politically correct Western circles, where science today has been Lysenkoized on this issue, there is a burgeoning debate about how long of </w:t>
      </w:r>
      <w:r w:rsidRPr="00002C0F">
        <w:rPr>
          <w:rStyle w:val="StyleBoldUnderline"/>
        </w:rPr>
        <w:t>a cooling trend will result.</w:t>
      </w:r>
    </w:p>
    <w:p w:rsidR="00402B61" w:rsidRPr="00002C0F" w:rsidRDefault="00402B61" w:rsidP="00402B61">
      <w:pPr>
        <w:rPr>
          <w:rStyle w:val="StyleBoldUnderline"/>
        </w:rPr>
      </w:pPr>
    </w:p>
    <w:p w:rsidR="00402B61" w:rsidRDefault="00402B61" w:rsidP="00402B61">
      <w:pPr>
        <w:pStyle w:val="Heading4"/>
      </w:pPr>
      <w:r w:rsidRPr="00002C0F">
        <w:t>CO2 is not a threat and can boost agriculture</w:t>
      </w:r>
    </w:p>
    <w:p w:rsidR="00402B61" w:rsidRPr="00402B61" w:rsidRDefault="00402B61" w:rsidP="00402B61"/>
    <w:p w:rsidR="00402B61" w:rsidRPr="00002C0F" w:rsidRDefault="00402B61" w:rsidP="00402B61">
      <w:pPr>
        <w:rPr>
          <w:rStyle w:val="StyleStyleBold12pt"/>
        </w:rPr>
      </w:pPr>
      <w:r w:rsidRPr="00002C0F">
        <w:rPr>
          <w:rStyle w:val="StyleStyleBold12pt"/>
        </w:rPr>
        <w:t>Ferrara, 14</w:t>
      </w:r>
    </w:p>
    <w:p w:rsidR="00402B61" w:rsidRPr="00002C0F" w:rsidRDefault="00402B61" w:rsidP="00402B61">
      <w:pPr>
        <w:rPr>
          <w:sz w:val="16"/>
          <w:szCs w:val="16"/>
        </w:rPr>
      </w:pPr>
      <w:r w:rsidRPr="00002C0F">
        <w:rPr>
          <w:sz w:val="16"/>
          <w:szCs w:val="16"/>
        </w:rPr>
        <w:t>(Peter Ferrara has received both an AB in economics and law from Harvard, February 24</w:t>
      </w:r>
      <w:r w:rsidRPr="00002C0F">
        <w:rPr>
          <w:sz w:val="16"/>
          <w:szCs w:val="16"/>
          <w:vertAlign w:val="superscript"/>
        </w:rPr>
        <w:t>th</w:t>
      </w:r>
      <w:r w:rsidRPr="00002C0F">
        <w:rPr>
          <w:sz w:val="16"/>
          <w:szCs w:val="16"/>
        </w:rPr>
        <w:t xml:space="preserve"> 2014, “The Period Of No Global Warming Will Soon Be Longer Than the Period of Actual Global Warming,” Forbes, http://www.forbes.com/sites/peterferrara/2014/02/24/the-period-of-no-global-warming-will-soon-be-longer-than-the-period-of-actual-global-warming/, AF)</w:t>
      </w:r>
    </w:p>
    <w:p w:rsidR="00402B61" w:rsidRPr="00CF4CC8" w:rsidRDefault="00402B61" w:rsidP="00402B61">
      <w:pPr>
        <w:rPr>
          <w:sz w:val="16"/>
          <w:szCs w:val="16"/>
        </w:rPr>
      </w:pPr>
      <w:r w:rsidRPr="00002C0F">
        <w:rPr>
          <w:sz w:val="16"/>
          <w:szCs w:val="16"/>
        </w:rPr>
        <w:t xml:space="preserve">The fundamentals of the argument are that </w:t>
      </w:r>
      <w:r w:rsidRPr="00002C0F">
        <w:rPr>
          <w:rStyle w:val="StyleBoldUnderline"/>
        </w:rPr>
        <w:t>carbon dioxide is not</w:t>
      </w:r>
      <w:r w:rsidRPr="00002C0F">
        <w:rPr>
          <w:sz w:val="16"/>
          <w:szCs w:val="16"/>
        </w:rPr>
        <w:t xml:space="preserve"> some </w:t>
      </w:r>
      <w:r w:rsidRPr="00002C0F">
        <w:rPr>
          <w:rStyle w:val="StyleBoldUnderline"/>
        </w:rPr>
        <w:t xml:space="preserve">toxic </w:t>
      </w:r>
      <w:r w:rsidRPr="00002C0F">
        <w:rPr>
          <w:sz w:val="16"/>
          <w:szCs w:val="16"/>
        </w:rPr>
        <w:t xml:space="preserve">industrial gas, </w:t>
      </w:r>
      <w:r w:rsidRPr="00002C0F">
        <w:rPr>
          <w:rStyle w:val="StyleBoldUnderline"/>
        </w:rPr>
        <w:t>but a natural, trace gas constituting just 0.038% of the atmosphere, or less than 4/100ths of one percent</w:t>
      </w:r>
      <w:r w:rsidRPr="00002C0F">
        <w:rPr>
          <w:sz w:val="16"/>
          <w:szCs w:val="16"/>
        </w:rPr>
        <w:t>. The report states, “</w:t>
      </w:r>
      <w:r w:rsidRPr="00002C0F">
        <w:rPr>
          <w:rStyle w:val="StyleBoldUnderline"/>
        </w:rPr>
        <w:t>At the current level of 400 parts per million, we still live in a CO2-starved world. Atmospheric levels (of CO2) 15 times greater existed during the pre-Cambrian period (about 550 million years ago) without known adverse effects</w:t>
      </w:r>
      <w:r w:rsidRPr="00002C0F">
        <w:rPr>
          <w:sz w:val="16"/>
          <w:szCs w:val="16"/>
        </w:rPr>
        <w:t xml:space="preserve">,” such as catastrophic global warming. Much was made of the total atmospheric concentration of CO2 growing past 400 parts per million. But </w:t>
      </w:r>
      <w:r w:rsidRPr="00002C0F">
        <w:rPr>
          <w:rStyle w:val="StyleBoldUnderline"/>
        </w:rPr>
        <w:t>one percent of the atmosphere would be 10,000 parts per million</w:t>
      </w:r>
      <w:r w:rsidRPr="00002C0F">
        <w:rPr>
          <w:sz w:val="16"/>
          <w:szCs w:val="16"/>
        </w:rPr>
        <w:t xml:space="preserve">. Moreover, </w:t>
      </w:r>
      <w:r w:rsidRPr="00002C0F">
        <w:rPr>
          <w:rStyle w:val="StyleBoldUnderline"/>
        </w:rPr>
        <w:t>human emissions of CO2 are only 4% to 5% of total global emissions, counting natural causes.</w:t>
      </w:r>
      <w:r w:rsidRPr="00002C0F">
        <w:rPr>
          <w:sz w:val="16"/>
          <w:szCs w:val="16"/>
        </w:rPr>
        <w:t xml:space="preserve"> In addition, CO2 is actually essential to all life on the planet. Plants need CO2 to grow and conduct photosynthesis, which is the natural process that creates food for animals and fish at the bottom of the food chain. </w:t>
      </w:r>
      <w:r w:rsidRPr="00002C0F">
        <w:rPr>
          <w:rStyle w:val="StyleBoldUnderline"/>
        </w:rPr>
        <w:t>The increase of CO2 in the atmosphere that has occurred due to human emissions has actually increased agricultural growth and output as a result, causing actually an increased greening of the planet</w:t>
      </w:r>
      <w:r w:rsidRPr="00002C0F">
        <w:rPr>
          <w:sz w:val="16"/>
          <w:szCs w:val="16"/>
        </w:rPr>
        <w:t xml:space="preserve">. So has any warming caused by such human emissions, as minor warming increases agricultural growth. The report states, “CO2 is a vital nutrient used by plants in photosynthesis. Increasing CO2 in the atmosphere ‘greens’ the planet and helps feed the growing human population.” Furthermore, </w:t>
      </w:r>
      <w:r w:rsidRPr="00002C0F">
        <w:rPr>
          <w:rStyle w:val="StyleBoldUnderline"/>
        </w:rPr>
        <w:t xml:space="preserve">the temperature impact of increased concentrations of CO2 </w:t>
      </w:r>
      <w:r w:rsidRPr="00002C0F">
        <w:rPr>
          <w:rStyle w:val="StyleBoldUnderline"/>
        </w:rPr>
        <w:lastRenderedPageBreak/>
        <w:t>declines logarithmically.</w:t>
      </w:r>
      <w:r w:rsidRPr="00002C0F">
        <w:rPr>
          <w:sz w:val="16"/>
          <w:szCs w:val="16"/>
        </w:rPr>
        <w:t xml:space="preserve"> Or as the report says, “</w:t>
      </w:r>
      <w:r w:rsidRPr="00002C0F">
        <w:rPr>
          <w:rStyle w:val="StyleBoldUnderline"/>
        </w:rPr>
        <w:t>Atmospheric carbon dioxide (CO2)…exerts a diminishing warming effect as its concentration increases</w:t>
      </w:r>
      <w:r w:rsidRPr="00002C0F">
        <w:rPr>
          <w:sz w:val="16"/>
          <w:szCs w:val="16"/>
        </w:rPr>
        <w:t xml:space="preserve">.” That means there is a natural limit to how much increased CO2 can effectively warm the planet, as the effect of more and more CO2 ultimately becomes negligible as CO2 concentration grows. Maybe that is why </w:t>
      </w:r>
      <w:r w:rsidRPr="00002C0F">
        <w:rPr>
          <w:rStyle w:val="StyleBoldUnderline"/>
        </w:rPr>
        <w:t>even with many times more CO2 in the atmosphere in the deep past, there was no catastrophic global warming.</w:t>
      </w:r>
    </w:p>
    <w:p w:rsidR="00402B61" w:rsidRPr="00402B61" w:rsidRDefault="00402B61" w:rsidP="00402B61"/>
    <w:p w:rsidR="003C5AA7" w:rsidRDefault="003C5AA7" w:rsidP="003C5AA7">
      <w:pPr>
        <w:pStyle w:val="Heading2"/>
      </w:pPr>
      <w:bookmarkStart w:id="55" w:name="_Toc391753478"/>
      <w:r>
        <w:lastRenderedPageBreak/>
        <w:t>Oceans Solve Warming</w:t>
      </w:r>
      <w:bookmarkEnd w:id="55"/>
    </w:p>
    <w:p w:rsidR="003C5AA7" w:rsidRPr="00904127" w:rsidRDefault="003C5AA7" w:rsidP="003C5AA7">
      <w:pPr>
        <w:pStyle w:val="Heading4"/>
        <w:rPr>
          <w:rFonts w:asciiTheme="minorHAnsi" w:hAnsiTheme="minorHAnsi" w:cs="Arial"/>
          <w:sz w:val="22"/>
        </w:rPr>
      </w:pPr>
      <w:r w:rsidRPr="00904127">
        <w:rPr>
          <w:rFonts w:asciiTheme="minorHAnsi" w:hAnsiTheme="minorHAnsi"/>
          <w:sz w:val="22"/>
        </w:rPr>
        <w:t>Ocean absorbs heat and mitigates the effects of climate change</w:t>
      </w:r>
    </w:p>
    <w:p w:rsidR="003C5AA7" w:rsidRPr="00904127" w:rsidRDefault="003C5AA7" w:rsidP="003C5AA7">
      <w:pPr>
        <w:shd w:val="clear" w:color="auto" w:fill="FFFFFF"/>
        <w:rPr>
          <w:rFonts w:asciiTheme="minorHAnsi" w:hAnsiTheme="minorHAnsi" w:cs="Arial"/>
          <w:b/>
        </w:rPr>
      </w:pPr>
    </w:p>
    <w:p w:rsidR="003C5AA7" w:rsidRPr="00904127" w:rsidRDefault="003C5AA7" w:rsidP="003C5AA7">
      <w:pPr>
        <w:shd w:val="clear" w:color="auto" w:fill="FFFFFF"/>
        <w:rPr>
          <w:rFonts w:asciiTheme="minorHAnsi" w:hAnsiTheme="minorHAnsi" w:cs="Arial"/>
          <w:kern w:val="36"/>
        </w:rPr>
      </w:pPr>
      <w:r w:rsidRPr="00904127">
        <w:rPr>
          <w:rFonts w:asciiTheme="minorHAnsi" w:hAnsiTheme="minorHAnsi" w:cs="Arial"/>
          <w:b/>
        </w:rPr>
        <w:t>Wanucha ‘14</w:t>
      </w:r>
      <w:r w:rsidRPr="00904127">
        <w:rPr>
          <w:rFonts w:asciiTheme="minorHAnsi" w:hAnsiTheme="minorHAnsi" w:cs="Arial"/>
        </w:rPr>
        <w:t xml:space="preserve"> (</w:t>
      </w:r>
      <w:r w:rsidRPr="00904127">
        <w:rPr>
          <w:rFonts w:asciiTheme="minorHAnsi" w:hAnsiTheme="minorHAnsi" w:cs="Arial"/>
          <w:bCs/>
        </w:rPr>
        <w:t xml:space="preserve">Genevieve Wanucha </w:t>
      </w:r>
      <w:r w:rsidRPr="00904127">
        <w:rPr>
          <w:rStyle w:val="st1"/>
          <w:rFonts w:asciiTheme="minorHAnsi" w:hAnsiTheme="minorHAnsi" w:cs="Arial"/>
          <w:lang w:val="en"/>
        </w:rPr>
        <w:t>is the science writer for Oceans at MIT, reporting in-depth on all things ocean</w:t>
      </w:r>
      <w:r w:rsidRPr="00904127">
        <w:rPr>
          <w:rFonts w:asciiTheme="minorHAnsi" w:hAnsiTheme="minorHAnsi" w:cs="Arial"/>
          <w:bCs/>
        </w:rPr>
        <w:t>, March 21</w:t>
      </w:r>
      <w:r w:rsidRPr="00904127">
        <w:rPr>
          <w:rFonts w:asciiTheme="minorHAnsi" w:hAnsiTheme="minorHAnsi" w:cs="Arial"/>
          <w:bCs/>
          <w:vertAlign w:val="superscript"/>
        </w:rPr>
        <w:t>st</w:t>
      </w:r>
      <w:r w:rsidRPr="00904127">
        <w:rPr>
          <w:rFonts w:asciiTheme="minorHAnsi" w:hAnsiTheme="minorHAnsi" w:cs="Arial"/>
          <w:bCs/>
        </w:rPr>
        <w:t>, 2014</w:t>
      </w:r>
      <w:r w:rsidRPr="00904127">
        <w:rPr>
          <w:rFonts w:asciiTheme="minorHAnsi" w:hAnsiTheme="minorHAnsi" w:cs="Arial"/>
          <w:kern w:val="36"/>
        </w:rPr>
        <w:t>,“How the ocean reins in global warming”,</w:t>
      </w:r>
    </w:p>
    <w:p w:rsidR="003C5AA7" w:rsidRPr="00904127" w:rsidRDefault="001E0622" w:rsidP="003C5AA7">
      <w:pPr>
        <w:shd w:val="clear" w:color="auto" w:fill="FFFFFF"/>
        <w:rPr>
          <w:rFonts w:asciiTheme="minorHAnsi" w:hAnsiTheme="minorHAnsi" w:cs="Arial"/>
        </w:rPr>
      </w:pPr>
      <w:hyperlink r:id="rId151" w:history="1">
        <w:r w:rsidR="003C5AA7" w:rsidRPr="00904127">
          <w:rPr>
            <w:rStyle w:val="Hyperlink"/>
            <w:rFonts w:asciiTheme="minorHAnsi" w:hAnsiTheme="minorHAnsi" w:cs="Arial"/>
          </w:rPr>
          <w:t>http://newsoffice.mit.edu/2014/how-the-ocean-reins-in-global-warming</w:t>
        </w:r>
      </w:hyperlink>
      <w:r w:rsidR="003C5AA7" w:rsidRPr="00904127">
        <w:rPr>
          <w:rFonts w:asciiTheme="minorHAnsi" w:hAnsiTheme="minorHAnsi" w:cs="Arial"/>
        </w:rPr>
        <w:t>) GS</w:t>
      </w:r>
    </w:p>
    <w:p w:rsidR="003C5AA7" w:rsidRPr="00904127" w:rsidRDefault="003C5AA7" w:rsidP="003C5AA7">
      <w:pPr>
        <w:shd w:val="clear" w:color="auto" w:fill="FFFFFF"/>
        <w:rPr>
          <w:rFonts w:asciiTheme="minorHAnsi" w:hAnsiTheme="minorHAnsi" w:cs="Arial"/>
        </w:rPr>
      </w:pPr>
    </w:p>
    <w:p w:rsidR="003C5AA7" w:rsidRPr="00904127" w:rsidRDefault="003C5AA7" w:rsidP="003C5AA7">
      <w:pPr>
        <w:shd w:val="clear" w:color="auto" w:fill="FFFFFF"/>
        <w:rPr>
          <w:rFonts w:asciiTheme="minorHAnsi" w:hAnsiTheme="minorHAnsi" w:cs="Arial"/>
        </w:rPr>
      </w:pPr>
      <w:r w:rsidRPr="00904127">
        <w:rPr>
          <w:rStyle w:val="StyleBoldUnderline"/>
          <w:rFonts w:asciiTheme="minorHAnsi" w:hAnsiTheme="minorHAnsi"/>
        </w:rPr>
        <w:t>The ocean plays a critical role in climate change</w:t>
      </w:r>
      <w:r w:rsidRPr="0092066C">
        <w:rPr>
          <w:rFonts w:asciiTheme="minorHAnsi" w:hAnsiTheme="minorHAnsi" w:cs="Arial"/>
        </w:rPr>
        <w:t>, especially in setting the climate's response to increasing anthropogenic emissions of greenhouse gases. A</w:t>
      </w:r>
      <w:r w:rsidRPr="00904127">
        <w:rPr>
          <w:rStyle w:val="StyleBoldUnderline"/>
          <w:rFonts w:asciiTheme="minorHAnsi" w:hAnsiTheme="minorHAnsi"/>
        </w:rPr>
        <w:t>s excess heat accumulates in various parts of the Earth system, most of that thermal energy goes into the ocean instead of into the lower atmosphere and land</w:t>
      </w:r>
      <w:r w:rsidRPr="0092066C">
        <w:rPr>
          <w:rFonts w:asciiTheme="minorHAnsi" w:hAnsiTheme="minorHAnsi" w:cs="Arial"/>
        </w:rPr>
        <w:t>.</w:t>
      </w:r>
      <w:r w:rsidRPr="00904127">
        <w:rPr>
          <w:rFonts w:asciiTheme="minorHAnsi" w:hAnsiTheme="minorHAnsi" w:cs="Arial"/>
        </w:rPr>
        <w:t xml:space="preserve"> </w:t>
      </w:r>
      <w:r w:rsidRPr="0092066C">
        <w:rPr>
          <w:rFonts w:asciiTheme="minorHAnsi" w:hAnsiTheme="minorHAnsi" w:cs="Arial"/>
        </w:rPr>
        <w:t xml:space="preserve">“We can compare the ocean to a cold compress that a parent applies to the forehead of a child with a fever,” says </w:t>
      </w:r>
      <w:r w:rsidR="001E0622">
        <w:fldChar w:fldCharType="begin"/>
      </w:r>
      <w:r w:rsidR="001E0622">
        <w:instrText xml:space="preserve"> HYPERLINK "http://eaps-www.mit.edu/paoc/people/yavor-kostov" \t "_blank" </w:instrText>
      </w:r>
      <w:r w:rsidR="001E0622">
        <w:fldChar w:fldCharType="separate"/>
      </w:r>
      <w:r w:rsidRPr="0092066C">
        <w:rPr>
          <w:rFonts w:asciiTheme="minorHAnsi" w:hAnsiTheme="minorHAnsi" w:cs="Arial"/>
        </w:rPr>
        <w:t>Yavor Kostov</w:t>
      </w:r>
      <w:r w:rsidR="001E0622">
        <w:rPr>
          <w:rFonts w:asciiTheme="minorHAnsi" w:hAnsiTheme="minorHAnsi" w:cs="Arial"/>
        </w:rPr>
        <w:fldChar w:fldCharType="end"/>
      </w:r>
      <w:r w:rsidRPr="0092066C">
        <w:rPr>
          <w:rFonts w:asciiTheme="minorHAnsi" w:hAnsiTheme="minorHAnsi" w:cs="Arial"/>
        </w:rPr>
        <w:t xml:space="preserve">, a graduate student in the </w:t>
      </w:r>
      <w:hyperlink r:id="rId152" w:history="1">
        <w:r w:rsidRPr="0092066C">
          <w:rPr>
            <w:rFonts w:asciiTheme="minorHAnsi" w:hAnsiTheme="minorHAnsi" w:cs="Arial"/>
          </w:rPr>
          <w:t>Program</w:t>
        </w:r>
      </w:hyperlink>
      <w:r w:rsidRPr="0092066C">
        <w:rPr>
          <w:rFonts w:asciiTheme="minorHAnsi" w:hAnsiTheme="minorHAnsi" w:cs="Arial"/>
        </w:rPr>
        <w:t xml:space="preserve"> in Atmospheres, Oceans, and Climate (PAOC) within MIT’s Department of Earth, Atmospheric and Planetary Sciences (EAPS). “In that this wet towel can absorb some of the heat, giving partial relief until the towel itself becomes saturated with heat.” Similarly, the </w:t>
      </w:r>
      <w:r w:rsidRPr="00904127">
        <w:rPr>
          <w:rStyle w:val="StyleBoldUnderline"/>
          <w:rFonts w:asciiTheme="minorHAnsi" w:hAnsiTheme="minorHAnsi"/>
        </w:rPr>
        <w:t xml:space="preserve">ocean’s enormous capacity to </w:t>
      </w:r>
      <w:hyperlink r:id="rId153" w:history="1">
        <w:r w:rsidRPr="00904127">
          <w:rPr>
            <w:rStyle w:val="StyleBoldUnderline"/>
            <w:rFonts w:asciiTheme="minorHAnsi" w:hAnsiTheme="minorHAnsi"/>
          </w:rPr>
          <w:t>store</w:t>
        </w:r>
      </w:hyperlink>
      <w:r w:rsidRPr="00904127">
        <w:rPr>
          <w:rStyle w:val="StyleBoldUnderline"/>
          <w:rFonts w:asciiTheme="minorHAnsi" w:hAnsiTheme="minorHAnsi"/>
        </w:rPr>
        <w:t xml:space="preserve"> heat temporarily slows down global warming</w:t>
      </w:r>
      <w:r w:rsidRPr="0092066C">
        <w:rPr>
          <w:rFonts w:asciiTheme="minorHAnsi" w:hAnsiTheme="minorHAnsi" w:cs="Arial"/>
        </w:rPr>
        <w:t>.</w:t>
      </w:r>
      <w:r w:rsidRPr="00904127">
        <w:rPr>
          <w:rFonts w:asciiTheme="minorHAnsi" w:hAnsiTheme="minorHAnsi" w:cs="Arial"/>
        </w:rPr>
        <w:t xml:space="preserve"> </w:t>
      </w:r>
      <w:r w:rsidRPr="0092066C">
        <w:rPr>
          <w:rFonts w:asciiTheme="minorHAnsi" w:hAnsiTheme="minorHAnsi" w:cs="Arial"/>
        </w:rPr>
        <w:t xml:space="preserve">In recent years, a hot topic in climate science has arisen over the fact </w:t>
      </w:r>
      <w:r w:rsidRPr="00904127">
        <w:rPr>
          <w:rStyle w:val="StyleBoldUnderline"/>
          <w:rFonts w:asciiTheme="minorHAnsi" w:hAnsiTheme="minorHAnsi"/>
        </w:rPr>
        <w:t>that climate models vary widely in their representation of ocean heat uptake</w:t>
      </w:r>
      <w:r w:rsidRPr="0092066C">
        <w:rPr>
          <w:rFonts w:asciiTheme="minorHAnsi" w:hAnsiTheme="minorHAnsi" w:cs="Arial"/>
        </w:rPr>
        <w:t xml:space="preserve">. The oceans in some models absorb more or less heat in high-latitude regions such as the North Atlantic and Southern Ocean; some store heat at different depths. According to two new papers published in </w:t>
      </w:r>
      <w:r w:rsidRPr="0092066C">
        <w:rPr>
          <w:rFonts w:asciiTheme="minorHAnsi" w:hAnsiTheme="minorHAnsi" w:cs="Arial"/>
          <w:i/>
          <w:iCs/>
        </w:rPr>
        <w:t>Geophysical Research Letters</w:t>
      </w:r>
      <w:r w:rsidRPr="0092066C">
        <w:rPr>
          <w:rFonts w:asciiTheme="minorHAnsi" w:hAnsiTheme="minorHAnsi" w:cs="Arial"/>
        </w:rPr>
        <w:t>, those details matter a great deal to the predictions of global warming over the coming centuries.</w:t>
      </w:r>
      <w:r w:rsidRPr="00904127">
        <w:rPr>
          <w:rFonts w:asciiTheme="minorHAnsi" w:hAnsiTheme="minorHAnsi" w:cs="Arial"/>
        </w:rPr>
        <w:t xml:space="preserve"> </w:t>
      </w:r>
      <w:r w:rsidR="001E0622">
        <w:fldChar w:fldCharType="begin"/>
      </w:r>
      <w:r w:rsidR="001E0622">
        <w:instrText xml:space="preserve"> HYPERLINK "http://onlinelibra</w:instrText>
      </w:r>
      <w:r w:rsidR="001E0622">
        <w:instrText xml:space="preserve">ry.wiley.com/doi/10.1002/2013GL058998/abstract" \t "_blank" </w:instrText>
      </w:r>
      <w:r w:rsidR="001E0622">
        <w:fldChar w:fldCharType="separate"/>
      </w:r>
      <w:r w:rsidRPr="0092066C">
        <w:rPr>
          <w:rFonts w:asciiTheme="minorHAnsi" w:hAnsiTheme="minorHAnsi" w:cs="Arial"/>
        </w:rPr>
        <w:t>One of these papers</w:t>
      </w:r>
      <w:r w:rsidR="001E0622">
        <w:rPr>
          <w:rFonts w:asciiTheme="minorHAnsi" w:hAnsiTheme="minorHAnsi" w:cs="Arial"/>
        </w:rPr>
        <w:fldChar w:fldCharType="end"/>
      </w:r>
      <w:r w:rsidRPr="0092066C">
        <w:rPr>
          <w:rFonts w:asciiTheme="minorHAnsi" w:hAnsiTheme="minorHAnsi" w:cs="Arial"/>
        </w:rPr>
        <w:t xml:space="preserve"> focuses on t</w:t>
      </w:r>
      <w:r w:rsidRPr="00904127">
        <w:rPr>
          <w:rStyle w:val="StyleBoldUnderline"/>
          <w:rFonts w:asciiTheme="minorHAnsi" w:hAnsiTheme="minorHAnsi"/>
        </w:rPr>
        <w:t>he deep overturning circulation in the North Atlantic Ocean, better known as AMOC, which transports and buries atmospheric heat in the ocean</w:t>
      </w:r>
      <w:r w:rsidRPr="0092066C">
        <w:rPr>
          <w:rFonts w:asciiTheme="minorHAnsi" w:hAnsiTheme="minorHAnsi" w:cs="Arial"/>
        </w:rPr>
        <w:t xml:space="preserve">. Kostov, working with </w:t>
      </w:r>
      <w:r w:rsidR="001E0622">
        <w:fldChar w:fldCharType="begin"/>
      </w:r>
      <w:r w:rsidR="001E0622">
        <w:instrText xml:space="preserve"> HYPERLINK "http://web.mit.edu/karmour/www/" \t "_blank" </w:instrText>
      </w:r>
      <w:r w:rsidR="001E0622">
        <w:fldChar w:fldCharType="separate"/>
      </w:r>
      <w:r w:rsidRPr="0092066C">
        <w:rPr>
          <w:rFonts w:asciiTheme="minorHAnsi" w:hAnsiTheme="minorHAnsi" w:cs="Arial"/>
        </w:rPr>
        <w:t>Kyle Armour</w:t>
      </w:r>
      <w:r w:rsidR="001E0622">
        <w:rPr>
          <w:rFonts w:asciiTheme="minorHAnsi" w:hAnsiTheme="minorHAnsi" w:cs="Arial"/>
        </w:rPr>
        <w:fldChar w:fldCharType="end"/>
      </w:r>
      <w:r w:rsidRPr="0092066C">
        <w:rPr>
          <w:rFonts w:asciiTheme="minorHAnsi" w:hAnsiTheme="minorHAnsi" w:cs="Arial"/>
        </w:rPr>
        <w:t xml:space="preserve">, an EAPS postdoc, and </w:t>
      </w:r>
      <w:r w:rsidR="001E0622">
        <w:fldChar w:fldCharType="begin"/>
      </w:r>
      <w:r w:rsidR="001E0622">
        <w:instrText xml:space="preserve"> HYPERLINK "http://oceans.mit.edu/JohnMarshall/" \t "_blank" </w:instrText>
      </w:r>
      <w:r w:rsidR="001E0622">
        <w:fldChar w:fldCharType="separate"/>
      </w:r>
      <w:r w:rsidRPr="0092066C">
        <w:rPr>
          <w:rFonts w:asciiTheme="minorHAnsi" w:hAnsiTheme="minorHAnsi" w:cs="Arial"/>
        </w:rPr>
        <w:t>John Marshall</w:t>
      </w:r>
      <w:r w:rsidR="001E0622">
        <w:rPr>
          <w:rFonts w:asciiTheme="minorHAnsi" w:hAnsiTheme="minorHAnsi" w:cs="Arial"/>
        </w:rPr>
        <w:fldChar w:fldCharType="end"/>
      </w:r>
      <w:r w:rsidRPr="0092066C">
        <w:rPr>
          <w:rFonts w:asciiTheme="minorHAnsi" w:hAnsiTheme="minorHAnsi" w:cs="Arial"/>
        </w:rPr>
        <w:t>, MIT professor of oceanography, investigated how the various assumptions about this major ocean feature affect model predictions. To do so, he compared a set of new-generation models that the Intergovernmental Panel on Climate Change (IPCC) uses in their projections.</w:t>
      </w:r>
      <w:r w:rsidRPr="00904127">
        <w:rPr>
          <w:rFonts w:asciiTheme="minorHAnsi" w:hAnsiTheme="minorHAnsi" w:cs="Arial"/>
        </w:rPr>
        <w:t xml:space="preserve"> </w:t>
      </w:r>
      <w:r w:rsidRPr="0092066C">
        <w:rPr>
          <w:rFonts w:asciiTheme="minorHAnsi" w:hAnsiTheme="minorHAnsi" w:cs="Arial"/>
        </w:rPr>
        <w:t xml:space="preserve">Kostov found that </w:t>
      </w:r>
      <w:r w:rsidRPr="00904127">
        <w:rPr>
          <w:rStyle w:val="StyleBoldUnderline"/>
          <w:rFonts w:asciiTheme="minorHAnsi" w:hAnsiTheme="minorHAnsi"/>
        </w:rPr>
        <w:t>models featuring a deeper and stronger AMOC have a greater capacity to store heat and delay long-term global warming due to increasing levels of carbon dioxide</w:t>
      </w:r>
      <w:r w:rsidRPr="0092066C">
        <w:rPr>
          <w:rFonts w:asciiTheme="minorHAnsi" w:hAnsiTheme="minorHAnsi" w:cs="Arial"/>
        </w:rPr>
        <w:t xml:space="preserve">. In other words, </w:t>
      </w:r>
      <w:r w:rsidRPr="00904127">
        <w:rPr>
          <w:rStyle w:val="StyleBoldUnderline"/>
          <w:rFonts w:asciiTheme="minorHAnsi" w:hAnsiTheme="minorHAnsi"/>
        </w:rPr>
        <w:t>a stronger overturning circulation in a model tends to promise a cooler world in one hundred years</w:t>
      </w:r>
      <w:r w:rsidRPr="0092066C">
        <w:rPr>
          <w:rFonts w:asciiTheme="minorHAnsi" w:hAnsiTheme="minorHAnsi" w:cs="Arial"/>
        </w:rPr>
        <w:t>.</w:t>
      </w:r>
      <w:r w:rsidRPr="00904127">
        <w:rPr>
          <w:rFonts w:asciiTheme="minorHAnsi" w:hAnsiTheme="minorHAnsi" w:cs="Arial"/>
        </w:rPr>
        <w:t xml:space="preserve"> </w:t>
      </w:r>
      <w:r w:rsidRPr="0092066C">
        <w:rPr>
          <w:rFonts w:asciiTheme="minorHAnsi" w:hAnsiTheme="minorHAnsi" w:cs="Arial"/>
        </w:rPr>
        <w:t xml:space="preserve">There are other even greater sources for the differences in climate predictions across models, such as cloud responses to greenhouse gases, Kostov notes, “but </w:t>
      </w:r>
      <w:r w:rsidRPr="00904127">
        <w:rPr>
          <w:rStyle w:val="StyleBoldUnderline"/>
          <w:rFonts w:asciiTheme="minorHAnsi" w:hAnsiTheme="minorHAnsi"/>
        </w:rPr>
        <w:t xml:space="preserve">all aspects of the climate system are important, and we have to take into </w:t>
      </w:r>
      <w:hyperlink r:id="rId154" w:history="1">
        <w:r w:rsidRPr="00904127">
          <w:rPr>
            <w:rStyle w:val="StyleBoldUnderline"/>
            <w:rFonts w:asciiTheme="minorHAnsi" w:hAnsiTheme="minorHAnsi"/>
          </w:rPr>
          <w:t>account</w:t>
        </w:r>
      </w:hyperlink>
      <w:r w:rsidRPr="00904127">
        <w:rPr>
          <w:rStyle w:val="StyleBoldUnderline"/>
          <w:rFonts w:asciiTheme="minorHAnsi" w:hAnsiTheme="minorHAnsi"/>
        </w:rPr>
        <w:t xml:space="preserve"> the role of the ocean in order to improve our predictions for future warming</w:t>
      </w:r>
      <w:r w:rsidRPr="0092066C">
        <w:rPr>
          <w:rFonts w:asciiTheme="minorHAnsi" w:hAnsiTheme="minorHAnsi" w:cs="Arial"/>
        </w:rPr>
        <w:t>.”</w:t>
      </w:r>
      <w:r w:rsidRPr="00904127">
        <w:rPr>
          <w:rFonts w:asciiTheme="minorHAnsi" w:hAnsiTheme="minorHAnsi" w:cs="Arial"/>
        </w:rPr>
        <w:t xml:space="preserve"> </w:t>
      </w:r>
      <w:r w:rsidRPr="0092066C">
        <w:rPr>
          <w:rFonts w:asciiTheme="minorHAnsi" w:hAnsiTheme="minorHAnsi" w:cs="Arial"/>
        </w:rPr>
        <w:t xml:space="preserve">These results led the MIT group to conclude that </w:t>
      </w:r>
      <w:r w:rsidRPr="00904127">
        <w:rPr>
          <w:rStyle w:val="StyleBoldUnderline"/>
          <w:rFonts w:asciiTheme="minorHAnsi" w:hAnsiTheme="minorHAnsi"/>
        </w:rPr>
        <w:t xml:space="preserve">models must better represent the AMOC and its future changes, based on real-world measurements that extend over time and geographical </w:t>
      </w:r>
      <w:hyperlink r:id="rId155" w:history="1">
        <w:r w:rsidRPr="00904127">
          <w:rPr>
            <w:rStyle w:val="StyleBoldUnderline"/>
            <w:rFonts w:asciiTheme="minorHAnsi" w:hAnsiTheme="minorHAnsi"/>
          </w:rPr>
          <w:t>location</w:t>
        </w:r>
      </w:hyperlink>
      <w:r w:rsidRPr="00904127">
        <w:rPr>
          <w:rStyle w:val="StyleBoldUnderline"/>
          <w:rFonts w:asciiTheme="minorHAnsi" w:hAnsiTheme="minorHAnsi"/>
        </w:rPr>
        <w:t>.</w:t>
      </w:r>
      <w:r w:rsidRPr="0092066C">
        <w:rPr>
          <w:rFonts w:asciiTheme="minorHAnsi" w:hAnsiTheme="minorHAnsi" w:cs="Arial"/>
        </w:rPr>
        <w:t xml:space="preserve"> Unfortunately, there is not a long record of observations in the AMOC, thanks to the enormous technical difficulty of probing the ocean’s deep layers. However, Kostov notes his excitement that a few large-scale oceanographic projects, including U.K. RAPID and U.S. CLIVAR, have started to continuously monitor how the circulation varies with depth in an effort to fill this scientific void.</w:t>
      </w:r>
      <w:r w:rsidRPr="00904127">
        <w:rPr>
          <w:rFonts w:asciiTheme="minorHAnsi" w:hAnsiTheme="minorHAnsi" w:cs="Arial"/>
        </w:rPr>
        <w:t xml:space="preserve"> </w:t>
      </w:r>
    </w:p>
    <w:p w:rsidR="003C5AA7" w:rsidRPr="003C5AA7" w:rsidRDefault="003C5AA7" w:rsidP="003C5AA7"/>
    <w:p w:rsidR="00C464ED" w:rsidRDefault="00C464ED" w:rsidP="00C464ED">
      <w:pPr>
        <w:pStyle w:val="Heading2"/>
      </w:pPr>
      <w:bookmarkStart w:id="56" w:name="_Toc391753479"/>
      <w:r>
        <w:lastRenderedPageBreak/>
        <w:t>AT: warming hurts the economy</w:t>
      </w:r>
      <w:bookmarkEnd w:id="56"/>
    </w:p>
    <w:p w:rsidR="00C464ED" w:rsidRDefault="00C464ED" w:rsidP="00C464ED"/>
    <w:p w:rsidR="00C464ED" w:rsidRDefault="00C464ED" w:rsidP="00C464ED">
      <w:pPr>
        <w:pStyle w:val="Heading4"/>
      </w:pPr>
      <w:r>
        <w:t>Warming is good for the economy</w:t>
      </w:r>
    </w:p>
    <w:p w:rsidR="00C464ED" w:rsidRDefault="00C464ED" w:rsidP="00C464ED"/>
    <w:p w:rsidR="00C464ED" w:rsidRPr="00C464ED" w:rsidRDefault="00C464ED" w:rsidP="00C464ED">
      <w:pPr>
        <w:rPr>
          <w:rStyle w:val="StyleStyleBold12pt"/>
        </w:rPr>
      </w:pPr>
      <w:r w:rsidRPr="00C464ED">
        <w:rPr>
          <w:rStyle w:val="StyleStyleBold12pt"/>
        </w:rPr>
        <w:t>Campell, 2008</w:t>
      </w:r>
    </w:p>
    <w:p w:rsidR="00C464ED" w:rsidRPr="00C464ED" w:rsidRDefault="00C464ED" w:rsidP="00C464ED">
      <w:r>
        <w:t>(</w:t>
      </w:r>
      <w:r w:rsidRPr="00C464ED">
        <w:t>Campell, Colin, 2008, “How To Profit From Global Warming”, Maclean’s; Vol. 121 Issue 3, pg39</w:t>
      </w:r>
      <w:r>
        <w:t>)</w:t>
      </w:r>
    </w:p>
    <w:p w:rsidR="00C464ED" w:rsidRPr="00C464ED" w:rsidRDefault="00C464ED" w:rsidP="00C464ED">
      <w:pPr>
        <w:rPr>
          <w:sz w:val="18"/>
        </w:rPr>
      </w:pPr>
      <w:r w:rsidRPr="00BC534A">
        <w:t xml:space="preserve">For those people who have been busy planting trees and buying carbon offsets to help save the world from greenhouse gases, </w:t>
      </w:r>
      <w:r w:rsidRPr="00BC534A">
        <w:rPr>
          <w:u w:val="single"/>
        </w:rPr>
        <w:t>you might consider hedging your bets on the future of global warming</w:t>
      </w:r>
      <w:r w:rsidRPr="00C464ED">
        <w:rPr>
          <w:sz w:val="18"/>
        </w:rPr>
        <w:t>. One recent international study found that carbon dioxide emissions went up by 35 per cent between 1990 and 2006. And looking ahead, the evidence suggests that emissions will keep rising for the foreseeable future. As the saying goes, hope for the best, but prepare for the worst</w:t>
      </w:r>
      <w:r>
        <w:t xml:space="preserve">. </w:t>
      </w:r>
      <w:r w:rsidRPr="00BC534A">
        <w:rPr>
          <w:u w:val="single"/>
        </w:rPr>
        <w:t>That's where the UBS Greenhouse Index might come in handy</w:t>
      </w:r>
      <w:r>
        <w:t xml:space="preserve">. </w:t>
      </w:r>
      <w:r w:rsidRPr="00BC534A">
        <w:t xml:space="preserve">Last week, </w:t>
      </w:r>
      <w:r w:rsidRPr="00BC534A">
        <w:rPr>
          <w:u w:val="single"/>
        </w:rPr>
        <w:t>the investment bank UBS said it will launch the first index that will allow investors to bet on greenhouse gas emissions and their effect on the weather</w:t>
      </w:r>
      <w:r w:rsidRPr="00BC534A">
        <w:t xml:space="preserve">. </w:t>
      </w:r>
      <w:r w:rsidRPr="00BC534A">
        <w:rPr>
          <w:u w:val="single"/>
        </w:rPr>
        <w:t>The index will track existing markets where emissions futures contracts and weather derivatives are traded.</w:t>
      </w:r>
      <w:r w:rsidRPr="00BC534A">
        <w:t xml:space="preserve"> </w:t>
      </w:r>
      <w:r w:rsidRPr="00C464ED">
        <w:rPr>
          <w:sz w:val="18"/>
        </w:rPr>
        <w:t>The aim is to make it easier for not only institutional investors, but for individuals to gain some exposure to these growing markets, and to gain some measure of protection against the economic costs of a warming planet</w:t>
      </w:r>
      <w:r w:rsidRPr="00BC534A">
        <w:rPr>
          <w:u w:val="single"/>
        </w:rPr>
        <w:t>. As emissions rise, so too will the value of the index.</w:t>
      </w:r>
      <w:r>
        <w:rPr>
          <w:u w:val="single"/>
        </w:rPr>
        <w:t xml:space="preserve"> </w:t>
      </w:r>
      <w:r w:rsidRPr="00BC534A">
        <w:rPr>
          <w:u w:val="single"/>
        </w:rPr>
        <w:t>The index will be made up largely of futures contracts on the Chicago Mercantile Exchange, where weather contracts are traded, and the European Climate Exchange, where carbon dioxide emissions are traded</w:t>
      </w:r>
      <w:r w:rsidRPr="00BC534A">
        <w:t xml:space="preserve">. </w:t>
      </w:r>
      <w:r w:rsidRPr="00BC534A">
        <w:rPr>
          <w:u w:val="single"/>
        </w:rPr>
        <w:t>It builds on the UBS Global Warming Index launched last year, which has already drawn about $100 million from investors.</w:t>
      </w:r>
      <w:r w:rsidRPr="00BC534A">
        <w:t xml:space="preserve"> </w:t>
      </w:r>
      <w:r w:rsidRPr="00C464ED">
        <w:rPr>
          <w:sz w:val="18"/>
        </w:rPr>
        <w:t>"If clients feel like they want to get into this, they can at least track what's going on in the market," says Graeme Harris, a spokesman with UBS. It will also help smaller investors follow these markets without having to deal with all the complexities and regulations that go with them, he adds.</w:t>
      </w:r>
    </w:p>
    <w:p w:rsidR="00C464ED" w:rsidRDefault="00C464ED" w:rsidP="00C464ED">
      <w:pPr>
        <w:rPr>
          <w:sz w:val="18"/>
        </w:rPr>
      </w:pPr>
    </w:p>
    <w:p w:rsidR="00C464ED" w:rsidRDefault="004D75AA" w:rsidP="004D75AA">
      <w:pPr>
        <w:pStyle w:val="Heading2"/>
      </w:pPr>
      <w:bookmarkStart w:id="57" w:name="_Toc391753480"/>
      <w:r>
        <w:lastRenderedPageBreak/>
        <w:t>Ice Age</w:t>
      </w:r>
      <w:bookmarkEnd w:id="57"/>
    </w:p>
    <w:p w:rsidR="004D75AA" w:rsidRDefault="004D75AA" w:rsidP="004D75AA"/>
    <w:p w:rsidR="004D75AA" w:rsidRDefault="004D75AA" w:rsidP="004D75AA">
      <w:pPr>
        <w:pStyle w:val="Heading4"/>
      </w:pPr>
      <w:r w:rsidRPr="004D75AA">
        <w:t>Warming is holding off an ice age that will cause extinction</w:t>
      </w:r>
    </w:p>
    <w:p w:rsidR="004D75AA" w:rsidRDefault="004D75AA" w:rsidP="004D75AA"/>
    <w:p w:rsidR="004D75AA" w:rsidRPr="004D75AA" w:rsidRDefault="004D75AA" w:rsidP="004D75AA">
      <w:pPr>
        <w:rPr>
          <w:rStyle w:val="StyleStyleBold12pt"/>
        </w:rPr>
      </w:pPr>
      <w:r w:rsidRPr="004D75AA">
        <w:rPr>
          <w:rStyle w:val="StyleStyleBold12pt"/>
        </w:rPr>
        <w:t>Business Wire, 91</w:t>
      </w:r>
    </w:p>
    <w:p w:rsidR="004D75AA" w:rsidRPr="004D75AA" w:rsidRDefault="004D75AA" w:rsidP="004D75AA">
      <w:r>
        <w:t>(</w:t>
      </w:r>
      <w:r w:rsidRPr="004D75AA">
        <w:t>Business Wire, 2-14-1991, "Study: global warming may be beneficial," pl/n</w:t>
      </w:r>
      <w:r>
        <w:t>)</w:t>
      </w:r>
      <w:r w:rsidRPr="00FE177C">
        <w:rPr>
          <w:szCs w:val="20"/>
          <w:u w:val="single"/>
        </w:rPr>
        <w:t>Global warming may be needed in order to prevent the next ice age, which is long overdue on nature's timetable, according to a study</w:t>
      </w:r>
      <w:r w:rsidRPr="00FE177C">
        <w:rPr>
          <w:szCs w:val="20"/>
        </w:rPr>
        <w:t xml:space="preserve"> produced </w:t>
      </w:r>
      <w:r w:rsidRPr="00FE177C">
        <w:rPr>
          <w:szCs w:val="20"/>
          <w:u w:val="single"/>
        </w:rPr>
        <w:t>by the National Center for Policy Analysis</w:t>
      </w:r>
      <w:r w:rsidRPr="00FE177C">
        <w:rPr>
          <w:szCs w:val="20"/>
        </w:rPr>
        <w:t xml:space="preserve">. </w:t>
      </w:r>
      <w:r w:rsidRPr="00FE177C">
        <w:rPr>
          <w:szCs w:val="20"/>
          <w:u w:val="single"/>
        </w:rPr>
        <w:t>''The costs of global warming are being exaggerated and the benefits are being ignored,'' said the</w:t>
      </w:r>
      <w:r w:rsidRPr="00FE177C">
        <w:rPr>
          <w:szCs w:val="20"/>
        </w:rPr>
        <w:t xml:space="preserve"> study's </w:t>
      </w:r>
      <w:r w:rsidRPr="00FE177C">
        <w:rPr>
          <w:szCs w:val="20"/>
          <w:u w:val="single"/>
        </w:rPr>
        <w:t>author</w:t>
      </w:r>
      <w:r w:rsidRPr="00FE177C">
        <w:rPr>
          <w:szCs w:val="20"/>
        </w:rPr>
        <w:t xml:space="preserve">, Kent </w:t>
      </w:r>
      <w:r w:rsidRPr="00FE177C">
        <w:rPr>
          <w:szCs w:val="20"/>
          <w:u w:val="single"/>
        </w:rPr>
        <w:t>Jeffreys</w:t>
      </w:r>
      <w:r w:rsidRPr="00FE177C">
        <w:rPr>
          <w:szCs w:val="20"/>
        </w:rPr>
        <w:t xml:space="preserve">, who is </w:t>
      </w:r>
      <w:r w:rsidRPr="00FE177C">
        <w:rPr>
          <w:szCs w:val="20"/>
          <w:u w:val="single"/>
        </w:rPr>
        <w:t>director of environmental studies at the Competitive Enterprise Institute</w:t>
      </w:r>
      <w:r w:rsidRPr="00FE177C">
        <w:rPr>
          <w:szCs w:val="20"/>
        </w:rPr>
        <w:t xml:space="preserve"> in Washington. </w:t>
      </w:r>
      <w:r w:rsidRPr="00FE177C">
        <w:rPr>
          <w:szCs w:val="20"/>
          <w:u w:val="single"/>
        </w:rPr>
        <w:t>Drawing on scientific evidence which Jeffreys says has been overlooked in the global warming policy debate, the study says that</w:t>
      </w:r>
      <w:r w:rsidRPr="00FE177C">
        <w:rPr>
          <w:szCs w:val="20"/>
        </w:rPr>
        <w:t xml:space="preserve">: -- </w:t>
      </w:r>
      <w:r w:rsidRPr="00FE177C">
        <w:rPr>
          <w:szCs w:val="20"/>
          <w:u w:val="single"/>
        </w:rPr>
        <w:t>In the past two</w:t>
      </w:r>
      <w:r w:rsidRPr="00FE177C">
        <w:rPr>
          <w:szCs w:val="20"/>
        </w:rPr>
        <w:t xml:space="preserve"> to three </w:t>
      </w:r>
      <w:r w:rsidRPr="00FE177C">
        <w:rPr>
          <w:szCs w:val="20"/>
          <w:u w:val="single"/>
        </w:rPr>
        <w:t>million years, the earth</w:t>
      </w:r>
      <w:r w:rsidRPr="00FE177C">
        <w:rPr>
          <w:szCs w:val="20"/>
        </w:rPr>
        <w:t>'s temperature</w:t>
      </w:r>
      <w:r w:rsidRPr="00FE177C">
        <w:rPr>
          <w:szCs w:val="20"/>
          <w:u w:val="single"/>
        </w:rPr>
        <w:t xml:space="preserve"> has gone through at least 17 climate cycles, with ice ages lasting about 100,000 years interrupted by warm periods lasting about 10,000 years</w:t>
      </w:r>
      <w:r w:rsidRPr="00FE177C">
        <w:rPr>
          <w:szCs w:val="20"/>
        </w:rPr>
        <w:t xml:space="preserve">. -- </w:t>
      </w:r>
      <w:r w:rsidRPr="00FE177C">
        <w:rPr>
          <w:szCs w:val="20"/>
          <w:u w:val="single"/>
        </w:rPr>
        <w:t>Since the current warm period is about 13,000 years old, the next ice age is long overdue</w:t>
      </w:r>
      <w:r w:rsidRPr="00FE177C">
        <w:rPr>
          <w:szCs w:val="20"/>
        </w:rPr>
        <w:t xml:space="preserve">. -- During the coldest period of the last ice age, about 25,000 years ago, most of North America was completely covered by ice. </w:t>
      </w:r>
      <w:r w:rsidRPr="00FE177C">
        <w:rPr>
          <w:szCs w:val="20"/>
          <w:u w:val="single"/>
        </w:rPr>
        <w:t>''The natural temperature of the earth is cold, not warm,''</w:t>
      </w:r>
      <w:r w:rsidRPr="00FE177C">
        <w:rPr>
          <w:szCs w:val="20"/>
        </w:rPr>
        <w:t xml:space="preserve"> </w:t>
      </w:r>
      <w:r w:rsidRPr="004D75AA">
        <w:rPr>
          <w:sz w:val="18"/>
          <w:szCs w:val="20"/>
        </w:rPr>
        <w:t xml:space="preserve">said Jeffreys. ''The warm temperature we now enjoy has existed only 10 percent of the time over the last three million years and only 2 percent of the time over the last 15 million years.'' Jeffreys said there is no hard evidence that we are experiencing a global warming. But it may be just what is needed. </w:t>
      </w:r>
      <w:r w:rsidRPr="00FE177C">
        <w:rPr>
          <w:szCs w:val="20"/>
          <w:u w:val="single"/>
        </w:rPr>
        <w:t>''Enhancing the greenhouse effect may be necessary for our survival,''</w:t>
      </w:r>
      <w:r w:rsidRPr="00FE177C">
        <w:rPr>
          <w:szCs w:val="20"/>
        </w:rPr>
        <w:t xml:space="preserve"> </w:t>
      </w:r>
      <w:r w:rsidRPr="004D75AA">
        <w:rPr>
          <w:sz w:val="18"/>
          <w:szCs w:val="20"/>
        </w:rPr>
        <w:t xml:space="preserve">he said. The study said that human emissions of carbon dioxide (CO2) from the use of carbon-based fuels may have other benefits for the planet. According to Jeffreys: -- </w:t>
      </w:r>
      <w:r w:rsidRPr="00FE177C">
        <w:rPr>
          <w:szCs w:val="20"/>
          <w:u w:val="single"/>
        </w:rPr>
        <w:t>Humans contribute only 5 percent of the CO2 in the atmosphere</w:t>
      </w:r>
      <w:r w:rsidRPr="00FE177C">
        <w:rPr>
          <w:szCs w:val="20"/>
        </w:rPr>
        <w:t xml:space="preserve">, while nature contributes 95 percent. -- </w:t>
      </w:r>
      <w:r w:rsidRPr="00FE177C">
        <w:rPr>
          <w:szCs w:val="20"/>
          <w:u w:val="single"/>
        </w:rPr>
        <w:t>Throughout the earth's 4.5 billion year history there have been wide swings in the amount of CO2 in the atmosphere, but the long-term trend is toward less CO2</w:t>
      </w:r>
      <w:r w:rsidRPr="00FE177C">
        <w:rPr>
          <w:szCs w:val="20"/>
        </w:rPr>
        <w:t xml:space="preserve">. -- </w:t>
      </w:r>
      <w:r w:rsidRPr="00FE177C">
        <w:rPr>
          <w:szCs w:val="20"/>
          <w:u w:val="single"/>
        </w:rPr>
        <w:t>If the long-term trend continues, and there is no scientific reason why it should not, the earth will eventually become a lifeless planet</w:t>
      </w:r>
      <w:r w:rsidRPr="00FE177C">
        <w:rPr>
          <w:szCs w:val="20"/>
        </w:rPr>
        <w:t xml:space="preserve">. </w:t>
      </w:r>
      <w:r w:rsidRPr="004D75AA">
        <w:rPr>
          <w:sz w:val="18"/>
          <w:szCs w:val="20"/>
        </w:rPr>
        <w:t>''The Darwinian ancestors of today's plant life evolved at a time when there was far more CO2 in the atmosphere than there is today,'' said Jeffreys. ''Some</w:t>
      </w:r>
      <w:r w:rsidRPr="00FE177C">
        <w:rPr>
          <w:szCs w:val="20"/>
        </w:rPr>
        <w:t xml:space="preserve"> </w:t>
      </w:r>
      <w:r w:rsidRPr="00FE177C">
        <w:rPr>
          <w:szCs w:val="20"/>
          <w:u w:val="single"/>
        </w:rPr>
        <w:t>scientists think today's plants are starved for CO2, and that may explain why plants respond so well to CO2 enhancement in green houses.</w:t>
      </w:r>
      <w:r w:rsidRPr="004D75AA">
        <w:rPr>
          <w:sz w:val="18"/>
          <w:szCs w:val="20"/>
          <w:u w:val="single"/>
        </w:rPr>
        <w:t>'</w:t>
      </w:r>
      <w:r w:rsidRPr="004D75AA">
        <w:rPr>
          <w:sz w:val="18"/>
          <w:szCs w:val="20"/>
        </w:rPr>
        <w:t>' The study said that although most of the CO2 in the atmosphere comes from natural sources, over time nature has become less generous. As a result</w:t>
      </w:r>
      <w:r w:rsidRPr="00FE177C">
        <w:rPr>
          <w:szCs w:val="20"/>
        </w:rPr>
        <w:t xml:space="preserve">, </w:t>
      </w:r>
      <w:r w:rsidRPr="00FE177C">
        <w:rPr>
          <w:szCs w:val="20"/>
          <w:u w:val="single"/>
        </w:rPr>
        <w:t>''human emissions of CO2 may be necessary as a replacement for nature's stinginess.'</w:t>
      </w:r>
      <w:r w:rsidRPr="00FE177C">
        <w:rPr>
          <w:szCs w:val="20"/>
        </w:rPr>
        <w:t xml:space="preserve">' ''Adjusting to temperature changes can be costly,'' said Jeffreys. ''But </w:t>
      </w:r>
      <w:r w:rsidRPr="00FE177C">
        <w:rPr>
          <w:szCs w:val="20"/>
          <w:u w:val="single"/>
        </w:rPr>
        <w:t>the history of the earth's climate brings us one clear message: Warmth and CO2 are life-sustaining and life-enhancing.</w:t>
      </w:r>
      <w:r w:rsidRPr="00FE177C">
        <w:rPr>
          <w:szCs w:val="20"/>
        </w:rPr>
        <w:t xml:space="preserve"> </w:t>
      </w:r>
      <w:r w:rsidRPr="004D75AA">
        <w:rPr>
          <w:sz w:val="18"/>
          <w:szCs w:val="20"/>
        </w:rPr>
        <w:t>Jeffreys said that when dinosaurs walked the earth the temperature was from five degrees C to ten degrees warmer than it now is and there was from five to ten times as much CO2 in the atmosphere. ''Those conditions must have been extremely life-enhancing,'' said Jeffreys</w:t>
      </w:r>
      <w:r w:rsidRPr="00FE177C">
        <w:rPr>
          <w:szCs w:val="20"/>
        </w:rPr>
        <w:t xml:space="preserve">. </w:t>
      </w:r>
      <w:r w:rsidRPr="00FE177C">
        <w:rPr>
          <w:szCs w:val="20"/>
          <w:u w:val="single"/>
        </w:rPr>
        <w:t>''If dinosaurs were alive today, they would die of starvation because of lack of food.'</w:t>
      </w:r>
      <w:r w:rsidRPr="00FE177C">
        <w:rPr>
          <w:szCs w:val="20"/>
        </w:rPr>
        <w:t>'</w:t>
      </w:r>
    </w:p>
    <w:p w:rsidR="004D75AA" w:rsidRDefault="004D75AA" w:rsidP="004D75AA"/>
    <w:p w:rsidR="004D75AA" w:rsidRPr="004D75AA" w:rsidRDefault="004D75AA" w:rsidP="004D75AA">
      <w:pPr>
        <w:pStyle w:val="Heading4"/>
      </w:pPr>
      <w:r w:rsidRPr="004D75AA">
        <w:t>Carbon emissions from warming are key to prevent the next ice age.</w:t>
      </w:r>
    </w:p>
    <w:p w:rsidR="004D75AA" w:rsidRDefault="004D75AA" w:rsidP="004D75AA"/>
    <w:p w:rsidR="004D75AA" w:rsidRPr="004D75AA" w:rsidRDefault="004D75AA" w:rsidP="004D75AA">
      <w:pPr>
        <w:rPr>
          <w:rStyle w:val="StyleStyleBold12pt"/>
        </w:rPr>
      </w:pPr>
      <w:r w:rsidRPr="004D75AA">
        <w:rPr>
          <w:rStyle w:val="StyleStyleBold12pt"/>
        </w:rPr>
        <w:t>Pearce, 7</w:t>
      </w:r>
    </w:p>
    <w:p w:rsidR="004D75AA" w:rsidRDefault="004D75AA" w:rsidP="004D75AA">
      <w:r>
        <w:t>(</w:t>
      </w:r>
      <w:r w:rsidRPr="004D75AA">
        <w:t>Pearce, Fred, 2007, New Scientist, Vol. 195 Issue 2618 p16</w:t>
      </w:r>
      <w:r>
        <w:t>)</w:t>
      </w:r>
    </w:p>
    <w:p w:rsidR="004D75AA" w:rsidRDefault="004D75AA" w:rsidP="004D75AA">
      <w:r w:rsidRPr="00CB4260">
        <w:t xml:space="preserve">The </w:t>
      </w:r>
      <w:r w:rsidRPr="00CB4260">
        <w:rPr>
          <w:u w:val="single"/>
        </w:rPr>
        <w:t>fossil fuels we burn today may leave an atmospheric "hangover" lasting hundreds of thousands of years, which may cause enough residual warming to prevent the onset of the next ice age</w:t>
      </w:r>
      <w:r w:rsidRPr="00CB4260">
        <w:t>. This is the most far-reaching disruption of long-term planetary processes yet suggested for human activity.</w:t>
      </w:r>
      <w:r>
        <w:t xml:space="preserve"> </w:t>
      </w:r>
      <w:r w:rsidRPr="00CB5042">
        <w:rPr>
          <w:sz w:val="16"/>
          <w:szCs w:val="16"/>
        </w:rPr>
        <w:t xml:space="preserve">The UN's Intergovernmental Panel on Climate Change describes carbon dioxide as having a lifetime in the atmosphere of between five and 200 years </w:t>
      </w:r>
      <w:r w:rsidRPr="00CB5042">
        <w:rPr>
          <w:sz w:val="16"/>
          <w:szCs w:val="16"/>
        </w:rPr>
        <w:lastRenderedPageBreak/>
        <w:t>before it is ultimately absorbed by the oceans. In fact, as much as one-tenth of the CO2 we are emitting now will linger in the air for at least 100,000 years, and perhaps much longer, says Toby Tyrrell of the UK's National Oceanography Centre in Southampton.</w:t>
      </w:r>
      <w:r>
        <w:rPr>
          <w:sz w:val="16"/>
          <w:szCs w:val="16"/>
        </w:rPr>
        <w:t xml:space="preserve"> </w:t>
      </w:r>
      <w:r w:rsidRPr="00CB5042">
        <w:rPr>
          <w:sz w:val="16"/>
          <w:szCs w:val="16"/>
        </w:rPr>
        <w:t>"It is often assumed that the Earth will always recover from perturbations. But our research shows that it doesn't necessarily behave like this," says Tyrrell. "It isn't always inherently self-rectifying."</w:t>
      </w:r>
      <w:r>
        <w:rPr>
          <w:sz w:val="16"/>
          <w:szCs w:val="16"/>
        </w:rPr>
        <w:t xml:space="preserve"> </w:t>
      </w:r>
      <w:r w:rsidRPr="00CB5042">
        <w:rPr>
          <w:sz w:val="16"/>
          <w:szCs w:val="16"/>
        </w:rPr>
        <w:t>Tyrrell and his colleagues used mathematical models to study what would happen to marine chemistry in a greenhouse world. As the ocean absorbs ever more CO2 from the atmosphere, it becomes more acid and so dissolves more calcium carbonate from the shells of marine organisms. This in turn reduces the oceans' ability to absorb more CO2, leaving more greenhouse gas in the atmosphere.</w:t>
      </w:r>
      <w:r>
        <w:rPr>
          <w:sz w:val="16"/>
          <w:szCs w:val="16"/>
        </w:rPr>
        <w:t xml:space="preserve"> </w:t>
      </w:r>
      <w:r w:rsidRPr="00CB5042">
        <w:rPr>
          <w:sz w:val="16"/>
          <w:szCs w:val="16"/>
        </w:rPr>
        <w:t>This complication has been suggested before, notably by David Archer of the University of Chicago. Tyrrell's analysis substantiates Archer's suspicions, providing a firm estimate of just how big, and how long-lasting, the fossil-fuel hangover is likely to be (Tellus B, vol 59, p 664).</w:t>
      </w:r>
      <w:r>
        <w:rPr>
          <w:sz w:val="16"/>
          <w:szCs w:val="16"/>
        </w:rPr>
        <w:t xml:space="preserve"> </w:t>
      </w:r>
      <w:r w:rsidRPr="00CB4260">
        <w:t xml:space="preserve">The effect may be great enough to prevent the next ice age, Tyrrell found. Ice ages occur roughly every 100,000 years. </w:t>
      </w:r>
      <w:r w:rsidRPr="00CB4260">
        <w:rPr>
          <w:u w:val="single"/>
        </w:rPr>
        <w:t>The chill begins when wobbles in the planet's orbit marginally change where solar radiation hits the Earth.</w:t>
      </w:r>
      <w:r w:rsidRPr="00CB4260">
        <w:t xml:space="preserve"> This is enough to trigger the growth of ice caps. But for reasons that are not yet clear, </w:t>
      </w:r>
      <w:r w:rsidRPr="00CB4260">
        <w:rPr>
          <w:u w:val="single"/>
        </w:rPr>
        <w:t>this initial cooling also causes the oceans to draw CO2 out of the air. Starved of this greenhouse gas, the atmosphere's temperature nosedives until much of the planet is covered in ice.</w:t>
      </w:r>
      <w:r>
        <w:rPr>
          <w:u w:val="single"/>
        </w:rPr>
        <w:t xml:space="preserve"> </w:t>
      </w:r>
      <w:r w:rsidRPr="00CB4260">
        <w:rPr>
          <w:u w:val="single"/>
        </w:rPr>
        <w:t>Atmospheric CO2 is now at 380 parts per million</w:t>
      </w:r>
      <w:r w:rsidRPr="00CB4260">
        <w:t xml:space="preserve">, up from a pre-industrial level of 280 ppm. An analysis by Archer two years ago, using models linking climate and ice sheets, suggested that </w:t>
      </w:r>
      <w:r w:rsidRPr="00CB4260">
        <w:rPr>
          <w:u w:val="single"/>
        </w:rPr>
        <w:t>atmospheric CO2 levels above 560 ppm would almost certainly be enough to prevent the global cooling that now triggers an ice age</w:t>
      </w:r>
      <w:r w:rsidRPr="00CB4260">
        <w:t xml:space="preserve"> every 100,000 years or so. Even levels of 400 ppm would make such cooling less likely.</w:t>
      </w:r>
    </w:p>
    <w:p w:rsidR="004D75AA" w:rsidRDefault="004D75AA" w:rsidP="004D75AA"/>
    <w:p w:rsidR="004D75AA" w:rsidRDefault="004D75AA" w:rsidP="004D75AA">
      <w:pPr>
        <w:pStyle w:val="Heading3"/>
      </w:pPr>
      <w:bookmarkStart w:id="58" w:name="_Toc391753481"/>
      <w:r>
        <w:lastRenderedPageBreak/>
        <w:t>Coming Now</w:t>
      </w:r>
      <w:bookmarkEnd w:id="58"/>
    </w:p>
    <w:p w:rsidR="004D75AA" w:rsidRDefault="00F65D6E" w:rsidP="00F65D6E">
      <w:pPr>
        <w:pStyle w:val="Heading3"/>
      </w:pPr>
      <w:bookmarkStart w:id="59" w:name="_Toc391753482"/>
      <w:r>
        <w:lastRenderedPageBreak/>
        <w:t>Impacts</w:t>
      </w:r>
      <w:bookmarkEnd w:id="59"/>
    </w:p>
    <w:p w:rsidR="00F65D6E" w:rsidRPr="00F65D6E" w:rsidRDefault="00F65D6E" w:rsidP="00F65D6E"/>
    <w:p w:rsidR="00F65D6E" w:rsidRDefault="00F65D6E" w:rsidP="00F65D6E">
      <w:pPr>
        <w:autoSpaceDE w:val="0"/>
        <w:autoSpaceDN w:val="0"/>
        <w:adjustRightInd w:val="0"/>
        <w:rPr>
          <w:b/>
        </w:rPr>
      </w:pPr>
      <w:r>
        <w:rPr>
          <w:b/>
        </w:rPr>
        <w:t>Ice Age will be worse than warming</w:t>
      </w:r>
    </w:p>
    <w:p w:rsidR="00F65D6E" w:rsidRDefault="00F65D6E" w:rsidP="00F65D6E">
      <w:pPr>
        <w:autoSpaceDE w:val="0"/>
        <w:autoSpaceDN w:val="0"/>
        <w:adjustRightInd w:val="0"/>
        <w:rPr>
          <w:b/>
        </w:rPr>
      </w:pPr>
    </w:p>
    <w:p w:rsidR="00F65D6E" w:rsidRDefault="00F65D6E" w:rsidP="00F65D6E">
      <w:pPr>
        <w:autoSpaceDE w:val="0"/>
        <w:autoSpaceDN w:val="0"/>
        <w:adjustRightInd w:val="0"/>
        <w:rPr>
          <w:b/>
        </w:rPr>
      </w:pPr>
      <w:r>
        <w:rPr>
          <w:b/>
        </w:rPr>
        <w:t>D’Aleo, 7</w:t>
      </w:r>
    </w:p>
    <w:p w:rsidR="00F65D6E" w:rsidRPr="00F65D6E" w:rsidRDefault="00164CFB" w:rsidP="00F65D6E">
      <w:r>
        <w:t>(</w:t>
      </w:r>
      <w:r w:rsidR="00F65D6E" w:rsidRPr="00F65D6E">
        <w:t xml:space="preserve">D’Aleo, Joseph, Meteorologist at Weather Services International Corporation, 2007, “Global Warming—Is Carbon Dioxide Getting a Bad Rap?” Energy Tribune, 7/09/2007, </w:t>
      </w:r>
      <w:hyperlink r:id="rId156" w:history="1">
        <w:r w:rsidR="00F65D6E" w:rsidRPr="00F65D6E">
          <w:rPr>
            <w:rStyle w:val="Hyperlink"/>
          </w:rPr>
          <w:t>http://www.energytribune.com/articles.cfm?aid=544#</w:t>
        </w:r>
      </w:hyperlink>
      <w:r w:rsidR="00F65D6E" w:rsidRPr="00F65D6E">
        <w:t>)</w:t>
      </w:r>
    </w:p>
    <w:p w:rsidR="00F65D6E" w:rsidRPr="00F65D6E" w:rsidRDefault="00F65D6E" w:rsidP="00F65D6E">
      <w:pPr>
        <w:autoSpaceDE w:val="0"/>
        <w:autoSpaceDN w:val="0"/>
        <w:adjustRightInd w:val="0"/>
      </w:pPr>
      <w:r w:rsidRPr="0062206D">
        <w:t xml:space="preserve">Lost in all of this is the fact that </w:t>
      </w:r>
      <w:r w:rsidRPr="0062206D">
        <w:rPr>
          <w:u w:val="single"/>
        </w:rPr>
        <w:t>we have had an optimum climate the last 30 years – with warmer temperatures, more rainfall, and increased CO2 – that has enabled us to grow more food in more places, and consume less energy</w:t>
      </w:r>
      <w:r w:rsidRPr="0062206D">
        <w:t xml:space="preserve"> than had the cold weather of the 60s and 70s persisted. </w:t>
      </w:r>
      <w:r w:rsidRPr="0062206D">
        <w:rPr>
          <w:u w:val="single"/>
        </w:rPr>
        <w:t>Descending back into a little Ice Age has far greater negative consequences than a slow and relative minor warming</w:t>
      </w:r>
      <w:r w:rsidRPr="0062206D">
        <w:t xml:space="preserve">. </w:t>
      </w:r>
      <w:r w:rsidRPr="0062206D">
        <w:rPr>
          <w:u w:val="single"/>
        </w:rPr>
        <w:t xml:space="preserve">Crop failures and famines are more common due to dryness and cold, and the world would consume more energy for heating. </w:t>
      </w:r>
      <w:r w:rsidRPr="0062206D">
        <w:t>We may look back at the late 20th and early 21</w:t>
      </w:r>
      <w:r w:rsidRPr="0062206D">
        <w:rPr>
          <w:vertAlign w:val="superscript"/>
        </w:rPr>
        <w:t>st</w:t>
      </w:r>
      <w:r w:rsidRPr="0062206D">
        <w:t xml:space="preserve"> centuries as the golden years.</w:t>
      </w:r>
      <w:r>
        <w:t xml:space="preserve"> </w:t>
      </w:r>
      <w:r w:rsidRPr="0062206D">
        <w:rPr>
          <w:u w:val="single"/>
        </w:rPr>
        <w:t>Future generations will shake their heads over how we failed to recognize a good thing</w:t>
      </w:r>
      <w:r w:rsidRPr="0062206D">
        <w:t xml:space="preserve"> </w:t>
      </w:r>
      <w:r w:rsidRPr="0062206D">
        <w:rPr>
          <w:u w:val="single"/>
        </w:rPr>
        <w:t>when we had it</w:t>
      </w:r>
      <w:r w:rsidRPr="0062206D">
        <w:t xml:space="preserve"> and how science was hijacked by politics, environmentalism, and greed. </w:t>
      </w:r>
      <w:r w:rsidRPr="0062206D">
        <w:rPr>
          <w:u w:val="single"/>
        </w:rPr>
        <w:t>We would be better off spending all our dollars and efforts on maximizing energy sources, new and old, than trying to eliminate a gas that does far more good than harm.</w:t>
      </w:r>
    </w:p>
    <w:p w:rsidR="004D75AA" w:rsidRPr="004D75AA" w:rsidRDefault="004D75AA" w:rsidP="004D75AA"/>
    <w:sectPr w:rsidR="004D75AA" w:rsidRPr="004D75AA">
      <w:headerReference w:type="default" r:id="rId1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53A2" w:rsidRDefault="001D53A2" w:rsidP="005F5576">
      <w:r>
        <w:separator/>
      </w:r>
    </w:p>
  </w:endnote>
  <w:endnote w:type="continuationSeparator" w:id="0">
    <w:p w:rsidR="001D53A2" w:rsidRDefault="001D53A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abon-Roman">
    <w:altName w:val="Cambria"/>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l-ApresRegular">
    <w:altName w:val="Times New Roman"/>
    <w:panose1 w:val="00000000000000000000"/>
    <w:charset w:val="00"/>
    <w:family w:val="roman"/>
    <w:notTrueType/>
    <w:pitch w:val="default"/>
  </w:font>
  <w:font w:name="sl-ApresBold">
    <w:altName w:val="Times New Roman"/>
    <w:panose1 w:val="00000000000000000000"/>
    <w:charset w:val="00"/>
    <w:family w:val="roman"/>
    <w:notTrueType/>
    <w:pitch w:val="default"/>
  </w:font>
  <w:font w:name="sl-ApresLight">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MS Mincho">
    <w:altName w:val="ＭＳ 明朝"/>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53A2" w:rsidRDefault="001D53A2" w:rsidP="005F5576">
      <w:r>
        <w:separator/>
      </w:r>
    </w:p>
  </w:footnote>
  <w:footnote w:type="continuationSeparator" w:id="0">
    <w:p w:rsidR="001D53A2" w:rsidRDefault="001D53A2"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9795301"/>
      <w:docPartObj>
        <w:docPartGallery w:val="Page Numbers (Top of Page)"/>
        <w:docPartUnique/>
      </w:docPartObj>
    </w:sdtPr>
    <w:sdtEndPr>
      <w:rPr>
        <w:noProof/>
      </w:rPr>
    </w:sdtEndPr>
    <w:sdtContent>
      <w:p w:rsidR="0081435D" w:rsidRDefault="0081435D">
        <w:pPr>
          <w:pStyle w:val="Header"/>
          <w:jc w:val="right"/>
        </w:pPr>
        <w:r>
          <w:fldChar w:fldCharType="begin"/>
        </w:r>
        <w:r>
          <w:instrText xml:space="preserve"> PAGE   \* MERGEFORMAT </w:instrText>
        </w:r>
        <w:r>
          <w:fldChar w:fldCharType="separate"/>
        </w:r>
        <w:r w:rsidR="001E0622">
          <w:rPr>
            <w:noProof/>
          </w:rPr>
          <w:t>88</w:t>
        </w:r>
        <w:r>
          <w:rPr>
            <w:noProof/>
          </w:rPr>
          <w:fldChar w:fldCharType="end"/>
        </w:r>
      </w:p>
    </w:sdtContent>
  </w:sdt>
  <w:p w:rsidR="0081435D" w:rsidRDefault="0081435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52D56"/>
    <w:multiLevelType w:val="multilevel"/>
    <w:tmpl w:val="EB6E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1A1AA0"/>
    <w:multiLevelType w:val="multilevel"/>
    <w:tmpl w:val="46DA79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1"/>
  </w:num>
  <w:num w:numId="4">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7D8"/>
    <w:rsid w:val="000022F2"/>
    <w:rsid w:val="0000459F"/>
    <w:rsid w:val="00004EB4"/>
    <w:rsid w:val="00016F91"/>
    <w:rsid w:val="0002196C"/>
    <w:rsid w:val="00021F29"/>
    <w:rsid w:val="00027EED"/>
    <w:rsid w:val="0003041D"/>
    <w:rsid w:val="000323DB"/>
    <w:rsid w:val="00033028"/>
    <w:rsid w:val="000360A7"/>
    <w:rsid w:val="00051D24"/>
    <w:rsid w:val="00052A1D"/>
    <w:rsid w:val="00055E12"/>
    <w:rsid w:val="00064A59"/>
    <w:rsid w:val="0007162E"/>
    <w:rsid w:val="00073B9A"/>
    <w:rsid w:val="00090287"/>
    <w:rsid w:val="00090BA2"/>
    <w:rsid w:val="0009314E"/>
    <w:rsid w:val="000978A3"/>
    <w:rsid w:val="00097D7E"/>
    <w:rsid w:val="000A1D39"/>
    <w:rsid w:val="000A4FA5"/>
    <w:rsid w:val="000B61C8"/>
    <w:rsid w:val="000B6DBF"/>
    <w:rsid w:val="000C000C"/>
    <w:rsid w:val="000C767D"/>
    <w:rsid w:val="000D0B76"/>
    <w:rsid w:val="000D2AE5"/>
    <w:rsid w:val="000D3A26"/>
    <w:rsid w:val="000D3D8D"/>
    <w:rsid w:val="000E41A3"/>
    <w:rsid w:val="000F37E7"/>
    <w:rsid w:val="00106F8E"/>
    <w:rsid w:val="00106FD5"/>
    <w:rsid w:val="00113C68"/>
    <w:rsid w:val="00114663"/>
    <w:rsid w:val="0012057B"/>
    <w:rsid w:val="00121C0A"/>
    <w:rsid w:val="00126D92"/>
    <w:rsid w:val="001301AC"/>
    <w:rsid w:val="001304DF"/>
    <w:rsid w:val="00140397"/>
    <w:rsid w:val="0014072D"/>
    <w:rsid w:val="00140F0C"/>
    <w:rsid w:val="00141F7D"/>
    <w:rsid w:val="00141FBF"/>
    <w:rsid w:val="00164CF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0FE2"/>
    <w:rsid w:val="001D53A2"/>
    <w:rsid w:val="001E0622"/>
    <w:rsid w:val="001F7572"/>
    <w:rsid w:val="0020006E"/>
    <w:rsid w:val="002009AE"/>
    <w:rsid w:val="002101DA"/>
    <w:rsid w:val="00217499"/>
    <w:rsid w:val="00223F83"/>
    <w:rsid w:val="002249ED"/>
    <w:rsid w:val="00230D43"/>
    <w:rsid w:val="0024023F"/>
    <w:rsid w:val="00240C4E"/>
    <w:rsid w:val="00241A6D"/>
    <w:rsid w:val="00243DC0"/>
    <w:rsid w:val="00250E16"/>
    <w:rsid w:val="00254A03"/>
    <w:rsid w:val="00257696"/>
    <w:rsid w:val="0026382E"/>
    <w:rsid w:val="00272786"/>
    <w:rsid w:val="002760AA"/>
    <w:rsid w:val="0027743A"/>
    <w:rsid w:val="00287AB7"/>
    <w:rsid w:val="00293CBF"/>
    <w:rsid w:val="00294AD2"/>
    <w:rsid w:val="00294D00"/>
    <w:rsid w:val="002A1385"/>
    <w:rsid w:val="002A213E"/>
    <w:rsid w:val="002A612B"/>
    <w:rsid w:val="002B68A4"/>
    <w:rsid w:val="002C571D"/>
    <w:rsid w:val="002C5772"/>
    <w:rsid w:val="002C7458"/>
    <w:rsid w:val="002D0374"/>
    <w:rsid w:val="002D2946"/>
    <w:rsid w:val="002D529E"/>
    <w:rsid w:val="002D6BD6"/>
    <w:rsid w:val="002E4DD9"/>
    <w:rsid w:val="002E6E63"/>
    <w:rsid w:val="002F0314"/>
    <w:rsid w:val="003016A8"/>
    <w:rsid w:val="00307219"/>
    <w:rsid w:val="0031182D"/>
    <w:rsid w:val="00314B9D"/>
    <w:rsid w:val="00315CA2"/>
    <w:rsid w:val="00316FEB"/>
    <w:rsid w:val="00326EEB"/>
    <w:rsid w:val="0033078A"/>
    <w:rsid w:val="00331559"/>
    <w:rsid w:val="00340C93"/>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38E6"/>
    <w:rsid w:val="003A440C"/>
    <w:rsid w:val="003B024E"/>
    <w:rsid w:val="003B0C84"/>
    <w:rsid w:val="003B183E"/>
    <w:rsid w:val="003B2F3E"/>
    <w:rsid w:val="003B55B7"/>
    <w:rsid w:val="003C5AA7"/>
    <w:rsid w:val="003C756E"/>
    <w:rsid w:val="003D2C33"/>
    <w:rsid w:val="003E4831"/>
    <w:rsid w:val="003E48DE"/>
    <w:rsid w:val="003E7E8B"/>
    <w:rsid w:val="003F3030"/>
    <w:rsid w:val="003F47AE"/>
    <w:rsid w:val="00402B61"/>
    <w:rsid w:val="00403971"/>
    <w:rsid w:val="00407386"/>
    <w:rsid w:val="004138EF"/>
    <w:rsid w:val="00421C3A"/>
    <w:rsid w:val="004319DE"/>
    <w:rsid w:val="00435232"/>
    <w:rsid w:val="0043701D"/>
    <w:rsid w:val="004400EA"/>
    <w:rsid w:val="00450882"/>
    <w:rsid w:val="00451C20"/>
    <w:rsid w:val="00452001"/>
    <w:rsid w:val="0045442E"/>
    <w:rsid w:val="004564E2"/>
    <w:rsid w:val="00462180"/>
    <w:rsid w:val="00462418"/>
    <w:rsid w:val="00471A70"/>
    <w:rsid w:val="00473A79"/>
    <w:rsid w:val="00475E03"/>
    <w:rsid w:val="00476723"/>
    <w:rsid w:val="0047798D"/>
    <w:rsid w:val="00490692"/>
    <w:rsid w:val="004931DE"/>
    <w:rsid w:val="004A6083"/>
    <w:rsid w:val="004A6E81"/>
    <w:rsid w:val="004A7806"/>
    <w:rsid w:val="004B0545"/>
    <w:rsid w:val="004B7E46"/>
    <w:rsid w:val="004D3745"/>
    <w:rsid w:val="004D3987"/>
    <w:rsid w:val="004D75AA"/>
    <w:rsid w:val="004E294C"/>
    <w:rsid w:val="004E3132"/>
    <w:rsid w:val="004E552E"/>
    <w:rsid w:val="004E64F4"/>
    <w:rsid w:val="004E656D"/>
    <w:rsid w:val="004F0849"/>
    <w:rsid w:val="004F173C"/>
    <w:rsid w:val="004F1B8C"/>
    <w:rsid w:val="004F33F3"/>
    <w:rsid w:val="004F45B0"/>
    <w:rsid w:val="005020C3"/>
    <w:rsid w:val="005111F8"/>
    <w:rsid w:val="00513FA2"/>
    <w:rsid w:val="00514387"/>
    <w:rsid w:val="00516459"/>
    <w:rsid w:val="00520153"/>
    <w:rsid w:val="00523AFF"/>
    <w:rsid w:val="00525AB9"/>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1507"/>
    <w:rsid w:val="00582676"/>
    <w:rsid w:val="00590731"/>
    <w:rsid w:val="005A506B"/>
    <w:rsid w:val="005A701C"/>
    <w:rsid w:val="005B2444"/>
    <w:rsid w:val="005B2D14"/>
    <w:rsid w:val="005B3140"/>
    <w:rsid w:val="005B5980"/>
    <w:rsid w:val="005C0B05"/>
    <w:rsid w:val="005C6447"/>
    <w:rsid w:val="005D1156"/>
    <w:rsid w:val="005E0681"/>
    <w:rsid w:val="005E170D"/>
    <w:rsid w:val="005E3B08"/>
    <w:rsid w:val="005E3FE4"/>
    <w:rsid w:val="005E572E"/>
    <w:rsid w:val="005F015D"/>
    <w:rsid w:val="005F5576"/>
    <w:rsid w:val="00600757"/>
    <w:rsid w:val="006014AB"/>
    <w:rsid w:val="00605F20"/>
    <w:rsid w:val="0061680A"/>
    <w:rsid w:val="00623B70"/>
    <w:rsid w:val="0063578B"/>
    <w:rsid w:val="00636B3D"/>
    <w:rsid w:val="00641025"/>
    <w:rsid w:val="00650E98"/>
    <w:rsid w:val="00651BBC"/>
    <w:rsid w:val="00656C61"/>
    <w:rsid w:val="006672D8"/>
    <w:rsid w:val="00670D96"/>
    <w:rsid w:val="00672877"/>
    <w:rsid w:val="00683154"/>
    <w:rsid w:val="00690115"/>
    <w:rsid w:val="00690898"/>
    <w:rsid w:val="00693039"/>
    <w:rsid w:val="00693A5A"/>
    <w:rsid w:val="006B302F"/>
    <w:rsid w:val="006C5D51"/>
    <w:rsid w:val="006C64D4"/>
    <w:rsid w:val="006C7247"/>
    <w:rsid w:val="006E53F0"/>
    <w:rsid w:val="006F46C3"/>
    <w:rsid w:val="006F7CDF"/>
    <w:rsid w:val="00700BDB"/>
    <w:rsid w:val="0070121B"/>
    <w:rsid w:val="00701E73"/>
    <w:rsid w:val="007038F2"/>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766"/>
    <w:rsid w:val="007B383B"/>
    <w:rsid w:val="007C350D"/>
    <w:rsid w:val="007C3689"/>
    <w:rsid w:val="007C3C9B"/>
    <w:rsid w:val="007D2CF8"/>
    <w:rsid w:val="007D3012"/>
    <w:rsid w:val="007D65A7"/>
    <w:rsid w:val="007E3F59"/>
    <w:rsid w:val="007E5043"/>
    <w:rsid w:val="007E5183"/>
    <w:rsid w:val="008060AE"/>
    <w:rsid w:val="008133F9"/>
    <w:rsid w:val="0081435D"/>
    <w:rsid w:val="00823AAC"/>
    <w:rsid w:val="00854C66"/>
    <w:rsid w:val="008553E1"/>
    <w:rsid w:val="0087586B"/>
    <w:rsid w:val="0087643B"/>
    <w:rsid w:val="00877669"/>
    <w:rsid w:val="00891DF3"/>
    <w:rsid w:val="0089454D"/>
    <w:rsid w:val="00897F92"/>
    <w:rsid w:val="008A64C9"/>
    <w:rsid w:val="008B180A"/>
    <w:rsid w:val="008B24B7"/>
    <w:rsid w:val="008C2CD8"/>
    <w:rsid w:val="008C5743"/>
    <w:rsid w:val="008C68EE"/>
    <w:rsid w:val="008C7F44"/>
    <w:rsid w:val="008D4273"/>
    <w:rsid w:val="008D4EF3"/>
    <w:rsid w:val="008E0E4F"/>
    <w:rsid w:val="008E1FD5"/>
    <w:rsid w:val="008E4139"/>
    <w:rsid w:val="008E4791"/>
    <w:rsid w:val="008E7EFF"/>
    <w:rsid w:val="008F322F"/>
    <w:rsid w:val="00907DFE"/>
    <w:rsid w:val="00914431"/>
    <w:rsid w:val="00914596"/>
    <w:rsid w:val="009146BF"/>
    <w:rsid w:val="00915AD4"/>
    <w:rsid w:val="00915EF1"/>
    <w:rsid w:val="00924C08"/>
    <w:rsid w:val="00927D88"/>
    <w:rsid w:val="00930D1F"/>
    <w:rsid w:val="00935127"/>
    <w:rsid w:val="00935A71"/>
    <w:rsid w:val="0094025E"/>
    <w:rsid w:val="0094256C"/>
    <w:rsid w:val="00953F11"/>
    <w:rsid w:val="00956037"/>
    <w:rsid w:val="009706C1"/>
    <w:rsid w:val="00976675"/>
    <w:rsid w:val="00976FBF"/>
    <w:rsid w:val="00984B38"/>
    <w:rsid w:val="009A0636"/>
    <w:rsid w:val="009A6FF5"/>
    <w:rsid w:val="009B2B47"/>
    <w:rsid w:val="009B35DB"/>
    <w:rsid w:val="009B3950"/>
    <w:rsid w:val="009C4298"/>
    <w:rsid w:val="009D318C"/>
    <w:rsid w:val="009E3903"/>
    <w:rsid w:val="00A10B8B"/>
    <w:rsid w:val="00A154E3"/>
    <w:rsid w:val="00A20D78"/>
    <w:rsid w:val="00A2141B"/>
    <w:rsid w:val="00A2174A"/>
    <w:rsid w:val="00A26733"/>
    <w:rsid w:val="00A35245"/>
    <w:rsid w:val="00A3595E"/>
    <w:rsid w:val="00A40049"/>
    <w:rsid w:val="00A46C7F"/>
    <w:rsid w:val="00A73245"/>
    <w:rsid w:val="00A77145"/>
    <w:rsid w:val="00A82989"/>
    <w:rsid w:val="00A904FE"/>
    <w:rsid w:val="00A9262C"/>
    <w:rsid w:val="00AA1B6F"/>
    <w:rsid w:val="00AB3B76"/>
    <w:rsid w:val="00AB61DD"/>
    <w:rsid w:val="00AC222F"/>
    <w:rsid w:val="00AC2CC7"/>
    <w:rsid w:val="00AC7B3B"/>
    <w:rsid w:val="00AD3CE6"/>
    <w:rsid w:val="00AD5375"/>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7D8"/>
    <w:rsid w:val="00B908D1"/>
    <w:rsid w:val="00B940D1"/>
    <w:rsid w:val="00BB46BD"/>
    <w:rsid w:val="00BB4FA7"/>
    <w:rsid w:val="00BB58BD"/>
    <w:rsid w:val="00BB6A26"/>
    <w:rsid w:val="00BB7DB8"/>
    <w:rsid w:val="00BC1034"/>
    <w:rsid w:val="00BC210A"/>
    <w:rsid w:val="00BE2408"/>
    <w:rsid w:val="00BE3EC6"/>
    <w:rsid w:val="00BE5BEB"/>
    <w:rsid w:val="00BE5CB7"/>
    <w:rsid w:val="00BE6528"/>
    <w:rsid w:val="00C0087A"/>
    <w:rsid w:val="00C05F9D"/>
    <w:rsid w:val="00C27212"/>
    <w:rsid w:val="00C34185"/>
    <w:rsid w:val="00C42DD6"/>
    <w:rsid w:val="00C464ED"/>
    <w:rsid w:val="00C545E7"/>
    <w:rsid w:val="00C66858"/>
    <w:rsid w:val="00C72E69"/>
    <w:rsid w:val="00C7411E"/>
    <w:rsid w:val="00C8433E"/>
    <w:rsid w:val="00C84988"/>
    <w:rsid w:val="00C868BE"/>
    <w:rsid w:val="00CA4AF6"/>
    <w:rsid w:val="00CA59CA"/>
    <w:rsid w:val="00CB0B34"/>
    <w:rsid w:val="00CB2356"/>
    <w:rsid w:val="00CB4075"/>
    <w:rsid w:val="00CB4E6D"/>
    <w:rsid w:val="00CC23DE"/>
    <w:rsid w:val="00CD3E3A"/>
    <w:rsid w:val="00CD702E"/>
    <w:rsid w:val="00CD7459"/>
    <w:rsid w:val="00CE55A6"/>
    <w:rsid w:val="00CF13FC"/>
    <w:rsid w:val="00CF4AAF"/>
    <w:rsid w:val="00CF561A"/>
    <w:rsid w:val="00CF6C18"/>
    <w:rsid w:val="00CF7EA8"/>
    <w:rsid w:val="00D004DA"/>
    <w:rsid w:val="00D01673"/>
    <w:rsid w:val="00D0309A"/>
    <w:rsid w:val="00D07BA4"/>
    <w:rsid w:val="00D109BA"/>
    <w:rsid w:val="00D1464B"/>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5FB"/>
    <w:rsid w:val="00D66ABC"/>
    <w:rsid w:val="00D71CFC"/>
    <w:rsid w:val="00D858A1"/>
    <w:rsid w:val="00D86024"/>
    <w:rsid w:val="00D94CA3"/>
    <w:rsid w:val="00D96595"/>
    <w:rsid w:val="00DA018C"/>
    <w:rsid w:val="00DA3C9D"/>
    <w:rsid w:val="00DA5424"/>
    <w:rsid w:val="00DB0F7E"/>
    <w:rsid w:val="00DB5489"/>
    <w:rsid w:val="00DB6C98"/>
    <w:rsid w:val="00DC701C"/>
    <w:rsid w:val="00DD7F91"/>
    <w:rsid w:val="00E00376"/>
    <w:rsid w:val="00E01016"/>
    <w:rsid w:val="00E043B1"/>
    <w:rsid w:val="00E0761F"/>
    <w:rsid w:val="00E14EBD"/>
    <w:rsid w:val="00E16734"/>
    <w:rsid w:val="00E23260"/>
    <w:rsid w:val="00E2367A"/>
    <w:rsid w:val="00E27BC7"/>
    <w:rsid w:val="00E35FC9"/>
    <w:rsid w:val="00E377A4"/>
    <w:rsid w:val="00E41346"/>
    <w:rsid w:val="00E420E9"/>
    <w:rsid w:val="00E4635D"/>
    <w:rsid w:val="00E56192"/>
    <w:rsid w:val="00E61D76"/>
    <w:rsid w:val="00E674DB"/>
    <w:rsid w:val="00E70912"/>
    <w:rsid w:val="00E75F28"/>
    <w:rsid w:val="00E81408"/>
    <w:rsid w:val="00E90AA6"/>
    <w:rsid w:val="00E977B8"/>
    <w:rsid w:val="00E97AD1"/>
    <w:rsid w:val="00EA109B"/>
    <w:rsid w:val="00EA15A8"/>
    <w:rsid w:val="00EA2926"/>
    <w:rsid w:val="00EB2CDE"/>
    <w:rsid w:val="00EC1A81"/>
    <w:rsid w:val="00EC337D"/>
    <w:rsid w:val="00EC7E5C"/>
    <w:rsid w:val="00ED78F1"/>
    <w:rsid w:val="00ED7D4B"/>
    <w:rsid w:val="00EE4DCA"/>
    <w:rsid w:val="00EE58EC"/>
    <w:rsid w:val="00EE5F04"/>
    <w:rsid w:val="00EF0F62"/>
    <w:rsid w:val="00EF169B"/>
    <w:rsid w:val="00F007E1"/>
    <w:rsid w:val="00F0134E"/>
    <w:rsid w:val="00F057C6"/>
    <w:rsid w:val="00F126FB"/>
    <w:rsid w:val="00F13D55"/>
    <w:rsid w:val="00F17D96"/>
    <w:rsid w:val="00F22565"/>
    <w:rsid w:val="00F32163"/>
    <w:rsid w:val="00F32C70"/>
    <w:rsid w:val="00F3380E"/>
    <w:rsid w:val="00F34D61"/>
    <w:rsid w:val="00F34E2C"/>
    <w:rsid w:val="00F40837"/>
    <w:rsid w:val="00F42F79"/>
    <w:rsid w:val="00F47773"/>
    <w:rsid w:val="00F5019D"/>
    <w:rsid w:val="00F56308"/>
    <w:rsid w:val="00F634D6"/>
    <w:rsid w:val="00F64385"/>
    <w:rsid w:val="00F6473F"/>
    <w:rsid w:val="00F65D6E"/>
    <w:rsid w:val="00F76366"/>
    <w:rsid w:val="00F805C0"/>
    <w:rsid w:val="00F95214"/>
    <w:rsid w:val="00FB4261"/>
    <w:rsid w:val="00FB43B1"/>
    <w:rsid w:val="00FC0608"/>
    <w:rsid w:val="00FC2155"/>
    <w:rsid w:val="00FC41A7"/>
    <w:rsid w:val="00FC53A0"/>
    <w:rsid w:val="00FC6B72"/>
    <w:rsid w:val="00FD675B"/>
    <w:rsid w:val="00FD7483"/>
    <w:rsid w:val="00FD7F9D"/>
    <w:rsid w:val="00FE352F"/>
    <w:rsid w:val="00FE380E"/>
    <w:rsid w:val="00FE4404"/>
    <w:rsid w:val="00FF1AA9"/>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143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143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43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43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143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143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435D"/>
    <w:rPr>
      <w:rFonts w:ascii="Calibri" w:eastAsiaTheme="majorEastAsia" w:hAnsi="Calibri" w:cstheme="majorBidi"/>
      <w:b/>
      <w:bCs/>
      <w:sz w:val="44"/>
      <w:szCs w:val="26"/>
      <w:u w:val="double"/>
    </w:rPr>
  </w:style>
  <w:style w:type="character" w:styleId="Emphasis">
    <w:name w:val="Emphasis"/>
    <w:basedOn w:val="DefaultParagraphFont"/>
    <w:uiPriority w:val="7"/>
    <w:qFormat/>
    <w:rsid w:val="008143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1435D"/>
    <w:rPr>
      <w:b/>
      <w:bCs/>
    </w:rPr>
  </w:style>
  <w:style w:type="character" w:customStyle="1" w:styleId="Heading3Char">
    <w:name w:val="Heading 3 Char"/>
    <w:aliases w:val="Block Char"/>
    <w:basedOn w:val="DefaultParagraphFont"/>
    <w:link w:val="Heading3"/>
    <w:uiPriority w:val="3"/>
    <w:rsid w:val="0081435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81435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81435D"/>
    <w:rPr>
      <w:b/>
      <w:bCs/>
      <w:sz w:val="26"/>
      <w:u w:val="none"/>
    </w:rPr>
  </w:style>
  <w:style w:type="paragraph" w:styleId="Header">
    <w:name w:val="header"/>
    <w:basedOn w:val="Normal"/>
    <w:link w:val="HeaderChar"/>
    <w:uiPriority w:val="99"/>
    <w:rsid w:val="0081435D"/>
    <w:pPr>
      <w:tabs>
        <w:tab w:val="center" w:pos="4680"/>
        <w:tab w:val="right" w:pos="9360"/>
      </w:tabs>
    </w:pPr>
  </w:style>
  <w:style w:type="character" w:customStyle="1" w:styleId="HeaderChar">
    <w:name w:val="Header Char"/>
    <w:basedOn w:val="DefaultParagraphFont"/>
    <w:link w:val="Header"/>
    <w:uiPriority w:val="99"/>
    <w:rsid w:val="0081435D"/>
    <w:rPr>
      <w:rFonts w:ascii="Calibri" w:hAnsi="Calibri" w:cs="Calibri"/>
    </w:rPr>
  </w:style>
  <w:style w:type="paragraph" w:styleId="Footer">
    <w:name w:val="footer"/>
    <w:basedOn w:val="Normal"/>
    <w:link w:val="FooterChar"/>
    <w:uiPriority w:val="99"/>
    <w:semiHidden/>
    <w:rsid w:val="0081435D"/>
    <w:pPr>
      <w:tabs>
        <w:tab w:val="center" w:pos="4680"/>
        <w:tab w:val="right" w:pos="9360"/>
      </w:tabs>
    </w:pPr>
  </w:style>
  <w:style w:type="character" w:customStyle="1" w:styleId="FooterChar">
    <w:name w:val="Footer Char"/>
    <w:basedOn w:val="DefaultParagraphFont"/>
    <w:link w:val="Footer"/>
    <w:uiPriority w:val="99"/>
    <w:semiHidden/>
    <w:rsid w:val="0081435D"/>
    <w:rPr>
      <w:rFonts w:ascii="Calibri" w:hAnsi="Calibri" w:cs="Calibri"/>
    </w:rPr>
  </w:style>
  <w:style w:type="character" w:styleId="Hyperlink">
    <w:name w:val="Hyperlink"/>
    <w:aliases w:val="heading 1 (block title),Card Text,Read,Important"/>
    <w:basedOn w:val="DefaultParagraphFont"/>
    <w:uiPriority w:val="99"/>
    <w:rsid w:val="0081435D"/>
    <w:rPr>
      <w:color w:val="auto"/>
      <w:u w:val="none"/>
    </w:rPr>
  </w:style>
  <w:style w:type="character" w:styleId="FollowedHyperlink">
    <w:name w:val="FollowedHyperlink"/>
    <w:basedOn w:val="DefaultParagraphFont"/>
    <w:uiPriority w:val="99"/>
    <w:semiHidden/>
    <w:rsid w:val="0081435D"/>
    <w:rPr>
      <w:color w:val="auto"/>
      <w:u w:val="none"/>
    </w:rPr>
  </w:style>
  <w:style w:type="character" w:customStyle="1" w:styleId="Heading4Char">
    <w:name w:val="Heading 4 Char"/>
    <w:aliases w:val="Tag Char"/>
    <w:basedOn w:val="DefaultParagraphFont"/>
    <w:link w:val="Heading4"/>
    <w:uiPriority w:val="4"/>
    <w:rsid w:val="0081435D"/>
    <w:rPr>
      <w:rFonts w:ascii="Calibri" w:eastAsiaTheme="majorEastAsia" w:hAnsi="Calibri" w:cstheme="majorBidi"/>
      <w:b/>
      <w:bCs/>
      <w:iCs/>
      <w:sz w:val="26"/>
    </w:rPr>
  </w:style>
  <w:style w:type="paragraph" w:styleId="NormalWeb">
    <w:name w:val="Normal (Web)"/>
    <w:basedOn w:val="Normal"/>
    <w:uiPriority w:val="99"/>
    <w:unhideWhenUsed/>
    <w:rsid w:val="00935A7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B0B34"/>
  </w:style>
  <w:style w:type="paragraph" w:customStyle="1" w:styleId="normalChar">
    <w:name w:val="normal Char"/>
    <w:basedOn w:val="Normal"/>
    <w:link w:val="normalCharChar"/>
    <w:rsid w:val="009E3903"/>
    <w:rPr>
      <w:rFonts w:ascii="Times New Roman" w:eastAsia="Times New Roman" w:hAnsi="Times New Roman" w:cs="Times New Roman"/>
      <w:sz w:val="20"/>
      <w:szCs w:val="24"/>
    </w:rPr>
  </w:style>
  <w:style w:type="character" w:customStyle="1" w:styleId="underline">
    <w:name w:val="underline"/>
    <w:basedOn w:val="DefaultParagraphFont"/>
    <w:rsid w:val="009E3903"/>
    <w:rPr>
      <w:u w:val="single"/>
    </w:rPr>
  </w:style>
  <w:style w:type="character" w:customStyle="1" w:styleId="author">
    <w:name w:val="author"/>
    <w:basedOn w:val="DefaultParagraphFont"/>
    <w:rsid w:val="009E3903"/>
    <w:rPr>
      <w:rFonts w:ascii="Times New Roman" w:hAnsi="Times New Roman"/>
      <w:b/>
      <w:sz w:val="24"/>
    </w:rPr>
  </w:style>
  <w:style w:type="character" w:customStyle="1" w:styleId="normalCharChar">
    <w:name w:val="normal Char Char"/>
    <w:basedOn w:val="DefaultParagraphFont"/>
    <w:link w:val="normalChar"/>
    <w:rsid w:val="009E3903"/>
    <w:rPr>
      <w:rFonts w:ascii="Times New Roman" w:eastAsia="Times New Roman" w:hAnsi="Times New Roman" w:cs="Times New Roman"/>
      <w:sz w:val="20"/>
      <w:szCs w:val="24"/>
    </w:rPr>
  </w:style>
  <w:style w:type="paragraph" w:customStyle="1" w:styleId="Normal1">
    <w:name w:val="Normal1"/>
    <w:basedOn w:val="Normal"/>
    <w:rsid w:val="00223F83"/>
    <w:pPr>
      <w:spacing w:before="100" w:beforeAutospacing="1" w:after="100" w:afterAutospacing="1"/>
    </w:pPr>
    <w:rPr>
      <w:rFonts w:ascii="Times New Roman" w:eastAsia="Times New Roman" w:hAnsi="Times New Roman" w:cs="Times New Roman"/>
      <w:sz w:val="24"/>
      <w:szCs w:val="24"/>
    </w:rPr>
  </w:style>
  <w:style w:type="paragraph" w:customStyle="1" w:styleId="body-paragraph">
    <w:name w:val="body-paragraph"/>
    <w:basedOn w:val="Normal"/>
    <w:rsid w:val="00462180"/>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A2141B"/>
    <w:rPr>
      <w:b/>
      <w:bCs/>
    </w:rPr>
  </w:style>
  <w:style w:type="character" w:customStyle="1" w:styleId="st1">
    <w:name w:val="st1"/>
    <w:basedOn w:val="DefaultParagraphFont"/>
    <w:rsid w:val="003C5AA7"/>
  </w:style>
  <w:style w:type="paragraph" w:styleId="TOCHeading">
    <w:name w:val="TOC Heading"/>
    <w:basedOn w:val="Heading1"/>
    <w:next w:val="Normal"/>
    <w:uiPriority w:val="39"/>
    <w:unhideWhenUsed/>
    <w:qFormat/>
    <w:rsid w:val="0081435D"/>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81435D"/>
    <w:pPr>
      <w:spacing w:after="100"/>
    </w:pPr>
  </w:style>
  <w:style w:type="paragraph" w:styleId="TOC2">
    <w:name w:val="toc 2"/>
    <w:basedOn w:val="Normal"/>
    <w:next w:val="Normal"/>
    <w:autoRedefine/>
    <w:uiPriority w:val="39"/>
    <w:unhideWhenUsed/>
    <w:rsid w:val="0081435D"/>
    <w:pPr>
      <w:spacing w:after="100"/>
      <w:ind w:left="220"/>
    </w:pPr>
  </w:style>
  <w:style w:type="paragraph" w:styleId="TOC3">
    <w:name w:val="toc 3"/>
    <w:basedOn w:val="Normal"/>
    <w:next w:val="Normal"/>
    <w:autoRedefine/>
    <w:uiPriority w:val="39"/>
    <w:unhideWhenUsed/>
    <w:rsid w:val="0081435D"/>
    <w:pPr>
      <w:spacing w:after="100"/>
      <w:ind w:left="440"/>
    </w:pPr>
  </w:style>
  <w:style w:type="paragraph" w:styleId="DocumentMap">
    <w:name w:val="Document Map"/>
    <w:basedOn w:val="Normal"/>
    <w:link w:val="DocumentMapChar"/>
    <w:uiPriority w:val="99"/>
    <w:semiHidden/>
    <w:unhideWhenUsed/>
    <w:rsid w:val="001E062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E062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143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143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143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143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143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143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1435D"/>
    <w:rPr>
      <w:rFonts w:ascii="Calibri" w:eastAsiaTheme="majorEastAsia" w:hAnsi="Calibri" w:cstheme="majorBidi"/>
      <w:b/>
      <w:bCs/>
      <w:sz w:val="44"/>
      <w:szCs w:val="26"/>
      <w:u w:val="double"/>
    </w:rPr>
  </w:style>
  <w:style w:type="character" w:styleId="Emphasis">
    <w:name w:val="Emphasis"/>
    <w:basedOn w:val="DefaultParagraphFont"/>
    <w:uiPriority w:val="7"/>
    <w:qFormat/>
    <w:rsid w:val="008143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1435D"/>
    <w:rPr>
      <w:b/>
      <w:bCs/>
    </w:rPr>
  </w:style>
  <w:style w:type="character" w:customStyle="1" w:styleId="Heading3Char">
    <w:name w:val="Heading 3 Char"/>
    <w:aliases w:val="Block Char"/>
    <w:basedOn w:val="DefaultParagraphFont"/>
    <w:link w:val="Heading3"/>
    <w:uiPriority w:val="3"/>
    <w:rsid w:val="0081435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81435D"/>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81435D"/>
    <w:rPr>
      <w:b/>
      <w:bCs/>
      <w:sz w:val="26"/>
      <w:u w:val="none"/>
    </w:rPr>
  </w:style>
  <w:style w:type="paragraph" w:styleId="Header">
    <w:name w:val="header"/>
    <w:basedOn w:val="Normal"/>
    <w:link w:val="HeaderChar"/>
    <w:uiPriority w:val="99"/>
    <w:rsid w:val="0081435D"/>
    <w:pPr>
      <w:tabs>
        <w:tab w:val="center" w:pos="4680"/>
        <w:tab w:val="right" w:pos="9360"/>
      </w:tabs>
    </w:pPr>
  </w:style>
  <w:style w:type="character" w:customStyle="1" w:styleId="HeaderChar">
    <w:name w:val="Header Char"/>
    <w:basedOn w:val="DefaultParagraphFont"/>
    <w:link w:val="Header"/>
    <w:uiPriority w:val="99"/>
    <w:rsid w:val="0081435D"/>
    <w:rPr>
      <w:rFonts w:ascii="Calibri" w:hAnsi="Calibri" w:cs="Calibri"/>
    </w:rPr>
  </w:style>
  <w:style w:type="paragraph" w:styleId="Footer">
    <w:name w:val="footer"/>
    <w:basedOn w:val="Normal"/>
    <w:link w:val="FooterChar"/>
    <w:uiPriority w:val="99"/>
    <w:semiHidden/>
    <w:rsid w:val="0081435D"/>
    <w:pPr>
      <w:tabs>
        <w:tab w:val="center" w:pos="4680"/>
        <w:tab w:val="right" w:pos="9360"/>
      </w:tabs>
    </w:pPr>
  </w:style>
  <w:style w:type="character" w:customStyle="1" w:styleId="FooterChar">
    <w:name w:val="Footer Char"/>
    <w:basedOn w:val="DefaultParagraphFont"/>
    <w:link w:val="Footer"/>
    <w:uiPriority w:val="99"/>
    <w:semiHidden/>
    <w:rsid w:val="0081435D"/>
    <w:rPr>
      <w:rFonts w:ascii="Calibri" w:hAnsi="Calibri" w:cs="Calibri"/>
    </w:rPr>
  </w:style>
  <w:style w:type="character" w:styleId="Hyperlink">
    <w:name w:val="Hyperlink"/>
    <w:aliases w:val="heading 1 (block title),Card Text,Read,Important"/>
    <w:basedOn w:val="DefaultParagraphFont"/>
    <w:uiPriority w:val="99"/>
    <w:rsid w:val="0081435D"/>
    <w:rPr>
      <w:color w:val="auto"/>
      <w:u w:val="none"/>
    </w:rPr>
  </w:style>
  <w:style w:type="character" w:styleId="FollowedHyperlink">
    <w:name w:val="FollowedHyperlink"/>
    <w:basedOn w:val="DefaultParagraphFont"/>
    <w:uiPriority w:val="99"/>
    <w:semiHidden/>
    <w:rsid w:val="0081435D"/>
    <w:rPr>
      <w:color w:val="auto"/>
      <w:u w:val="none"/>
    </w:rPr>
  </w:style>
  <w:style w:type="character" w:customStyle="1" w:styleId="Heading4Char">
    <w:name w:val="Heading 4 Char"/>
    <w:aliases w:val="Tag Char"/>
    <w:basedOn w:val="DefaultParagraphFont"/>
    <w:link w:val="Heading4"/>
    <w:uiPriority w:val="4"/>
    <w:rsid w:val="0081435D"/>
    <w:rPr>
      <w:rFonts w:ascii="Calibri" w:eastAsiaTheme="majorEastAsia" w:hAnsi="Calibri" w:cstheme="majorBidi"/>
      <w:b/>
      <w:bCs/>
      <w:iCs/>
      <w:sz w:val="26"/>
    </w:rPr>
  </w:style>
  <w:style w:type="paragraph" w:styleId="NormalWeb">
    <w:name w:val="Normal (Web)"/>
    <w:basedOn w:val="Normal"/>
    <w:uiPriority w:val="99"/>
    <w:unhideWhenUsed/>
    <w:rsid w:val="00935A7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B0B34"/>
  </w:style>
  <w:style w:type="paragraph" w:customStyle="1" w:styleId="normalChar">
    <w:name w:val="normal Char"/>
    <w:basedOn w:val="Normal"/>
    <w:link w:val="normalCharChar"/>
    <w:rsid w:val="009E3903"/>
    <w:rPr>
      <w:rFonts w:ascii="Times New Roman" w:eastAsia="Times New Roman" w:hAnsi="Times New Roman" w:cs="Times New Roman"/>
      <w:sz w:val="20"/>
      <w:szCs w:val="24"/>
    </w:rPr>
  </w:style>
  <w:style w:type="character" w:customStyle="1" w:styleId="underline">
    <w:name w:val="underline"/>
    <w:basedOn w:val="DefaultParagraphFont"/>
    <w:rsid w:val="009E3903"/>
    <w:rPr>
      <w:u w:val="single"/>
    </w:rPr>
  </w:style>
  <w:style w:type="character" w:customStyle="1" w:styleId="author">
    <w:name w:val="author"/>
    <w:basedOn w:val="DefaultParagraphFont"/>
    <w:rsid w:val="009E3903"/>
    <w:rPr>
      <w:rFonts w:ascii="Times New Roman" w:hAnsi="Times New Roman"/>
      <w:b/>
      <w:sz w:val="24"/>
    </w:rPr>
  </w:style>
  <w:style w:type="character" w:customStyle="1" w:styleId="normalCharChar">
    <w:name w:val="normal Char Char"/>
    <w:basedOn w:val="DefaultParagraphFont"/>
    <w:link w:val="normalChar"/>
    <w:rsid w:val="009E3903"/>
    <w:rPr>
      <w:rFonts w:ascii="Times New Roman" w:eastAsia="Times New Roman" w:hAnsi="Times New Roman" w:cs="Times New Roman"/>
      <w:sz w:val="20"/>
      <w:szCs w:val="24"/>
    </w:rPr>
  </w:style>
  <w:style w:type="paragraph" w:customStyle="1" w:styleId="Normal1">
    <w:name w:val="Normal1"/>
    <w:basedOn w:val="Normal"/>
    <w:rsid w:val="00223F83"/>
    <w:pPr>
      <w:spacing w:before="100" w:beforeAutospacing="1" w:after="100" w:afterAutospacing="1"/>
    </w:pPr>
    <w:rPr>
      <w:rFonts w:ascii="Times New Roman" w:eastAsia="Times New Roman" w:hAnsi="Times New Roman" w:cs="Times New Roman"/>
      <w:sz w:val="24"/>
      <w:szCs w:val="24"/>
    </w:rPr>
  </w:style>
  <w:style w:type="paragraph" w:customStyle="1" w:styleId="body-paragraph">
    <w:name w:val="body-paragraph"/>
    <w:basedOn w:val="Normal"/>
    <w:rsid w:val="00462180"/>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A2141B"/>
    <w:rPr>
      <w:b/>
      <w:bCs/>
    </w:rPr>
  </w:style>
  <w:style w:type="character" w:customStyle="1" w:styleId="st1">
    <w:name w:val="st1"/>
    <w:basedOn w:val="DefaultParagraphFont"/>
    <w:rsid w:val="003C5AA7"/>
  </w:style>
  <w:style w:type="paragraph" w:styleId="TOCHeading">
    <w:name w:val="TOC Heading"/>
    <w:basedOn w:val="Heading1"/>
    <w:next w:val="Normal"/>
    <w:uiPriority w:val="39"/>
    <w:unhideWhenUsed/>
    <w:qFormat/>
    <w:rsid w:val="0081435D"/>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81435D"/>
    <w:pPr>
      <w:spacing w:after="100"/>
    </w:pPr>
  </w:style>
  <w:style w:type="paragraph" w:styleId="TOC2">
    <w:name w:val="toc 2"/>
    <w:basedOn w:val="Normal"/>
    <w:next w:val="Normal"/>
    <w:autoRedefine/>
    <w:uiPriority w:val="39"/>
    <w:unhideWhenUsed/>
    <w:rsid w:val="0081435D"/>
    <w:pPr>
      <w:spacing w:after="100"/>
      <w:ind w:left="220"/>
    </w:pPr>
  </w:style>
  <w:style w:type="paragraph" w:styleId="TOC3">
    <w:name w:val="toc 3"/>
    <w:basedOn w:val="Normal"/>
    <w:next w:val="Normal"/>
    <w:autoRedefine/>
    <w:uiPriority w:val="39"/>
    <w:unhideWhenUsed/>
    <w:rsid w:val="0081435D"/>
    <w:pPr>
      <w:spacing w:after="100"/>
      <w:ind w:left="440"/>
    </w:pPr>
  </w:style>
  <w:style w:type="paragraph" w:styleId="DocumentMap">
    <w:name w:val="Document Map"/>
    <w:basedOn w:val="Normal"/>
    <w:link w:val="DocumentMapChar"/>
    <w:uiPriority w:val="99"/>
    <w:semiHidden/>
    <w:unhideWhenUsed/>
    <w:rsid w:val="001E062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E062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32883">
      <w:bodyDiv w:val="1"/>
      <w:marLeft w:val="0"/>
      <w:marRight w:val="0"/>
      <w:marTop w:val="0"/>
      <w:marBottom w:val="0"/>
      <w:divBdr>
        <w:top w:val="none" w:sz="0" w:space="0" w:color="auto"/>
        <w:left w:val="none" w:sz="0" w:space="0" w:color="auto"/>
        <w:bottom w:val="none" w:sz="0" w:space="0" w:color="auto"/>
        <w:right w:val="none" w:sz="0" w:space="0" w:color="auto"/>
      </w:divBdr>
    </w:div>
    <w:div w:id="398329736">
      <w:bodyDiv w:val="1"/>
      <w:marLeft w:val="0"/>
      <w:marRight w:val="0"/>
      <w:marTop w:val="0"/>
      <w:marBottom w:val="0"/>
      <w:divBdr>
        <w:top w:val="none" w:sz="0" w:space="0" w:color="auto"/>
        <w:left w:val="none" w:sz="0" w:space="0" w:color="auto"/>
        <w:bottom w:val="none" w:sz="0" w:space="0" w:color="auto"/>
        <w:right w:val="none" w:sz="0" w:space="0" w:color="auto"/>
      </w:divBdr>
    </w:div>
    <w:div w:id="493954976">
      <w:bodyDiv w:val="1"/>
      <w:marLeft w:val="0"/>
      <w:marRight w:val="0"/>
      <w:marTop w:val="0"/>
      <w:marBottom w:val="0"/>
      <w:divBdr>
        <w:top w:val="none" w:sz="0" w:space="0" w:color="auto"/>
        <w:left w:val="none" w:sz="0" w:space="0" w:color="auto"/>
        <w:bottom w:val="none" w:sz="0" w:space="0" w:color="auto"/>
        <w:right w:val="none" w:sz="0" w:space="0" w:color="auto"/>
      </w:divBdr>
    </w:div>
    <w:div w:id="814448238">
      <w:bodyDiv w:val="1"/>
      <w:marLeft w:val="0"/>
      <w:marRight w:val="0"/>
      <w:marTop w:val="0"/>
      <w:marBottom w:val="0"/>
      <w:divBdr>
        <w:top w:val="none" w:sz="0" w:space="0" w:color="auto"/>
        <w:left w:val="none" w:sz="0" w:space="0" w:color="auto"/>
        <w:bottom w:val="none" w:sz="0" w:space="0" w:color="auto"/>
        <w:right w:val="none" w:sz="0" w:space="0" w:color="auto"/>
      </w:divBdr>
    </w:div>
    <w:div w:id="888685157">
      <w:bodyDiv w:val="1"/>
      <w:marLeft w:val="0"/>
      <w:marRight w:val="0"/>
      <w:marTop w:val="0"/>
      <w:marBottom w:val="0"/>
      <w:divBdr>
        <w:top w:val="none" w:sz="0" w:space="0" w:color="auto"/>
        <w:left w:val="none" w:sz="0" w:space="0" w:color="auto"/>
        <w:bottom w:val="none" w:sz="0" w:space="0" w:color="auto"/>
        <w:right w:val="none" w:sz="0" w:space="0" w:color="auto"/>
      </w:divBdr>
    </w:div>
    <w:div w:id="993723520">
      <w:bodyDiv w:val="1"/>
      <w:marLeft w:val="0"/>
      <w:marRight w:val="0"/>
      <w:marTop w:val="0"/>
      <w:marBottom w:val="0"/>
      <w:divBdr>
        <w:top w:val="none" w:sz="0" w:space="0" w:color="auto"/>
        <w:left w:val="none" w:sz="0" w:space="0" w:color="auto"/>
        <w:bottom w:val="none" w:sz="0" w:space="0" w:color="auto"/>
        <w:right w:val="none" w:sz="0" w:space="0" w:color="auto"/>
      </w:divBdr>
    </w:div>
    <w:div w:id="1184249010">
      <w:bodyDiv w:val="1"/>
      <w:marLeft w:val="0"/>
      <w:marRight w:val="0"/>
      <w:marTop w:val="0"/>
      <w:marBottom w:val="0"/>
      <w:divBdr>
        <w:top w:val="none" w:sz="0" w:space="0" w:color="auto"/>
        <w:left w:val="none" w:sz="0" w:space="0" w:color="auto"/>
        <w:bottom w:val="none" w:sz="0" w:space="0" w:color="auto"/>
        <w:right w:val="none" w:sz="0" w:space="0" w:color="auto"/>
      </w:divBdr>
      <w:divsChild>
        <w:div w:id="1450515980">
          <w:blockQuote w:val="1"/>
          <w:marLeft w:val="630"/>
          <w:marRight w:val="0"/>
          <w:marTop w:val="0"/>
          <w:marBottom w:val="336"/>
          <w:divBdr>
            <w:top w:val="none" w:sz="0" w:space="0" w:color="auto"/>
            <w:left w:val="single" w:sz="6" w:space="8" w:color="CCCCCC"/>
            <w:bottom w:val="none" w:sz="0" w:space="0" w:color="auto"/>
            <w:right w:val="none" w:sz="0" w:space="0" w:color="auto"/>
          </w:divBdr>
        </w:div>
      </w:divsChild>
    </w:div>
    <w:div w:id="1314211577">
      <w:bodyDiv w:val="1"/>
      <w:marLeft w:val="0"/>
      <w:marRight w:val="0"/>
      <w:marTop w:val="0"/>
      <w:marBottom w:val="0"/>
      <w:divBdr>
        <w:top w:val="none" w:sz="0" w:space="0" w:color="auto"/>
        <w:left w:val="none" w:sz="0" w:space="0" w:color="auto"/>
        <w:bottom w:val="none" w:sz="0" w:space="0" w:color="auto"/>
        <w:right w:val="none" w:sz="0" w:space="0" w:color="auto"/>
      </w:divBdr>
    </w:div>
    <w:div w:id="1589580667">
      <w:bodyDiv w:val="1"/>
      <w:marLeft w:val="0"/>
      <w:marRight w:val="0"/>
      <w:marTop w:val="0"/>
      <w:marBottom w:val="0"/>
      <w:divBdr>
        <w:top w:val="none" w:sz="0" w:space="0" w:color="auto"/>
        <w:left w:val="none" w:sz="0" w:space="0" w:color="auto"/>
        <w:bottom w:val="none" w:sz="0" w:space="0" w:color="auto"/>
        <w:right w:val="none" w:sz="0" w:space="0" w:color="auto"/>
      </w:divBdr>
      <w:divsChild>
        <w:div w:id="2168909">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 w:id="1670643855">
      <w:bodyDiv w:val="1"/>
      <w:marLeft w:val="0"/>
      <w:marRight w:val="0"/>
      <w:marTop w:val="0"/>
      <w:marBottom w:val="0"/>
      <w:divBdr>
        <w:top w:val="none" w:sz="0" w:space="0" w:color="auto"/>
        <w:left w:val="none" w:sz="0" w:space="0" w:color="auto"/>
        <w:bottom w:val="none" w:sz="0" w:space="0" w:color="auto"/>
        <w:right w:val="none" w:sz="0" w:space="0" w:color="auto"/>
      </w:divBdr>
    </w:div>
    <w:div w:id="1688404304">
      <w:bodyDiv w:val="1"/>
      <w:marLeft w:val="0"/>
      <w:marRight w:val="0"/>
      <w:marTop w:val="0"/>
      <w:marBottom w:val="0"/>
      <w:divBdr>
        <w:top w:val="none" w:sz="0" w:space="0" w:color="auto"/>
        <w:left w:val="none" w:sz="0" w:space="0" w:color="auto"/>
        <w:bottom w:val="none" w:sz="0" w:space="0" w:color="auto"/>
        <w:right w:val="none" w:sz="0" w:space="0" w:color="auto"/>
      </w:divBdr>
    </w:div>
    <w:div w:id="186158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agu.org/pubs/crossref/2010/2010GL042710.shtml/siteMap" TargetMode="External"/><Relationship Id="rId143" Type="http://schemas.openxmlformats.org/officeDocument/2006/relationships/hyperlink" Target="http://www.climatechange2013.org/images/uploads/WGIAR5_WGI-12Doc2b_FinalDraft_All.pdf" TargetMode="External"/><Relationship Id="rId144" Type="http://schemas.openxmlformats.org/officeDocument/2006/relationships/hyperlink" Target="http://rspa.royalsocietypublishing.org/content/464/2094/1387.short" TargetMode="External"/><Relationship Id="rId145" Type="http://schemas.openxmlformats.org/officeDocument/2006/relationships/hyperlink" Target="http://grist.org/climate-energy/why-david-brat-is-completely-wrong-about-climate-science/" TargetMode="External"/><Relationship Id="rId146" Type="http://schemas.openxmlformats.org/officeDocument/2006/relationships/hyperlink" Target="http://blogs.reuters.com/search/journalist.php?edition=us&amp;n=nina.chestney&amp;" TargetMode="External"/><Relationship Id="rId147" Type="http://schemas.openxmlformats.org/officeDocument/2006/relationships/hyperlink" Target="http://www.whitehouse.gov/sites/default/files/docs/cap_progress_report_update_062514_final.pdf" TargetMode="External"/><Relationship Id="rId148" Type="http://schemas.openxmlformats.org/officeDocument/2006/relationships/hyperlink" Target="http://ourworld.unu.edu/en/world-headed-for-irreversible-climate-change-iea" TargetMode="External"/><Relationship Id="rId149" Type="http://schemas.openxmlformats.org/officeDocument/2006/relationships/hyperlink" Target="http://www.npr.org/templates/story/story.php?storyId=99888903" TargetMode="External"/><Relationship Id="rId40" Type="http://schemas.openxmlformats.org/officeDocument/2006/relationships/hyperlink" Target="http://www.guardian.co.uk/environment/2008/apr/09/food.unitednations" TargetMode="External"/><Relationship Id="rId41" Type="http://schemas.openxmlformats.org/officeDocument/2006/relationships/hyperlink" Target="http://www.nasca.org.uk/Strange_relics_/water/water.html" TargetMode="External"/><Relationship Id="rId42" Type="http://schemas.openxmlformats.org/officeDocument/2006/relationships/hyperlink" Target="http://www.slate.com/authors.phil_plait.html" TargetMode="External"/><Relationship Id="rId43" Type="http://schemas.openxmlformats.org/officeDocument/2006/relationships/hyperlink" Target="http://www.slate.com/blogs/bad_astronomy/2014/05/05/global_warming_carbon_dioxide_hits_all_time_high.html" TargetMode="External"/><Relationship Id="rId44" Type="http://schemas.openxmlformats.org/officeDocument/2006/relationships/hyperlink" Target="http://phys.org/news/2014-06-high-co2-world-threatens-seabed-life.html" TargetMode="External"/><Relationship Id="rId45" Type="http://schemas.openxmlformats.org/officeDocument/2006/relationships/hyperlink" Target="http://www.state.gov/secretary/remarks/2014/02/221704.htm" TargetMode="External"/><Relationship Id="rId46" Type="http://schemas.openxmlformats.org/officeDocument/2006/relationships/hyperlink" Target="http://www.heatisonline.org/contentserver/objecthandlers/index.cfm?id=6342&amp;method=full" TargetMode="External"/><Relationship Id="rId47" Type="http://schemas.openxmlformats.org/officeDocument/2006/relationships/hyperlink" Target="http://www.haaretz.com/life/nature-environment/1.599802" TargetMode="External"/><Relationship Id="rId48" Type="http://schemas.openxmlformats.org/officeDocument/2006/relationships/hyperlink" Target="http://www.haaretz.com/life/nature-environment/1.596351" TargetMode="External"/><Relationship Id="rId49" Type="http://schemas.openxmlformats.org/officeDocument/2006/relationships/hyperlink" Target="http://www.theguardian.com/profile/suzannegoldenberg" TargetMode="External"/><Relationship Id="rId80" Type="http://schemas.openxmlformats.org/officeDocument/2006/relationships/hyperlink" Target="http://maps.howstuffworks.com/maps-of-europe.htm" TargetMode="External"/><Relationship Id="rId81" Type="http://schemas.openxmlformats.org/officeDocument/2006/relationships/hyperlink" Target="http://science.howstuffworks.com/nature/natural-disasters/flood.htm" TargetMode="External"/><Relationship Id="rId82" Type="http://schemas.openxmlformats.org/officeDocument/2006/relationships/hyperlink" Target="http://www.usatoday.com/weather/hurricane/2007-07-29-more-hurricanes_N.htm" TargetMode="External"/><Relationship Id="rId83" Type="http://schemas.openxmlformats.org/officeDocument/2006/relationships/hyperlink" Target="http://www.reuters.com/article/environmentNews/idUSN2364087920080123?feedType" TargetMode="External"/><Relationship Id="rId84" Type="http://schemas.openxmlformats.org/officeDocument/2006/relationships/hyperlink" Target="http://www.americanprogress.org/issues/2007/09/climate_100.html" TargetMode="External"/><Relationship Id="rId85" Type="http://schemas.openxmlformats.org/officeDocument/2006/relationships/hyperlink" Target="http://www.gettyimages.com/Home.aspx" TargetMode="External"/><Relationship Id="rId86" Type="http://schemas.openxmlformats.org/officeDocument/2006/relationships/hyperlink" Target="http://science.howstuffworks.com/environmental/earth/geophysics/h2o.htm" TargetMode="External"/><Relationship Id="rId87" Type="http://schemas.openxmlformats.org/officeDocument/2006/relationships/hyperlink" Target="http://www.sciam.com/article.cfm?id" TargetMode="External"/><Relationship Id="rId88" Type="http://schemas.openxmlformats.org/officeDocument/2006/relationships/hyperlink" Target="http://people.howstuffworks.com/population.htm" TargetMode="External"/><Relationship Id="rId89" Type="http://schemas.openxmlformats.org/officeDocument/2006/relationships/hyperlink" Target="http://maps.howstuffworks.com/maps-of-india.htm" TargetMode="External"/><Relationship Id="rId110" Type="http://schemas.openxmlformats.org/officeDocument/2006/relationships/hyperlink" Target="http://www.sciam.com/article.cfm?id" TargetMode="External"/><Relationship Id="rId111" Type="http://schemas.openxmlformats.org/officeDocument/2006/relationships/hyperlink" Target="http://maps.howstuffworks.com/maps-of-north-america.htm" TargetMode="External"/><Relationship Id="rId112" Type="http://schemas.openxmlformats.org/officeDocument/2006/relationships/hyperlink" Target="http://science.howstuffworks.com/environmental/earth/geophysics/h2o.htm" TargetMode="External"/><Relationship Id="rId113" Type="http://schemas.openxmlformats.org/officeDocument/2006/relationships/hyperlink" Target="http://animals.howstuffworks.com/marine-life/coral-reef.htm" TargetMode="External"/><Relationship Id="rId114" Type="http://schemas.openxmlformats.org/officeDocument/2006/relationships/hyperlink" Target="http://science.howstuffworks.com/nature/natural-disasters/wildfire.htm" TargetMode="External"/><Relationship Id="rId115" Type="http://schemas.openxmlformats.org/officeDocument/2006/relationships/hyperlink" Target="http://science.howstuffworks.com/environmental/earth/geophysics/earth.htm" TargetMode="External"/><Relationship Id="rId116" Type="http://schemas.openxmlformats.org/officeDocument/2006/relationships/hyperlink" Target="http://ourworld.unu.edu/en/world-headed-for-irreversible-climate-change-iea" TargetMode="External"/><Relationship Id="rId117" Type="http://schemas.openxmlformats.org/officeDocument/2006/relationships/hyperlink" Target="http://ourworld.unu.edu/en/world-headed-for-irreversible-climate-change-iea" TargetMode="External"/><Relationship Id="rId118" Type="http://schemas.openxmlformats.org/officeDocument/2006/relationships/hyperlink" Target="http://ourworld.unu.edu/en/world-headed-for-irreversible-climate-change-iea" TargetMode="External"/><Relationship Id="rId119" Type="http://schemas.openxmlformats.org/officeDocument/2006/relationships/hyperlink" Target="http://ourworld.unu.edu/en/world-headed-for-irreversible-climate-change-iea" TargetMode="External"/><Relationship Id="rId150" Type="http://schemas.openxmlformats.org/officeDocument/2006/relationships/hyperlink" Target="http://www.thenewamerican.com/reviews/opinion/item/18555-global-warming-hoax-unraveling-someone-tell-obama" TargetMode="External"/><Relationship Id="rId151" Type="http://schemas.openxmlformats.org/officeDocument/2006/relationships/hyperlink" Target="http://newsoffice.mit.edu/2014/how-the-ocean-reins-in-global-warming" TargetMode="External"/><Relationship Id="rId152" Type="http://schemas.openxmlformats.org/officeDocument/2006/relationships/hyperlink" Target="http://newsoffice.mit.edu/2014/how-the-ocean-reins-in-global-warming"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blueandgreentomorrow.com/2014/06/03/current-rate-of-ocean-acidification-eclipses-ancient-extinction-event/" TargetMode="External"/><Relationship Id="rId13" Type="http://schemas.openxmlformats.org/officeDocument/2006/relationships/hyperlink" Target="http://www.pbs.org/newshour/rundown/little-creatures-big-impact/" TargetMode="External"/><Relationship Id="rId14" Type="http://schemas.openxmlformats.org/officeDocument/2006/relationships/hyperlink" Target="http://b50ym1n8ryw31pmkr4671ui1c64.wpengine.netdna-cdn.com/wp-content/blogs.dir/11/files/2014/03/Pacific_Salmon_Carcasses.pdf" TargetMode="External"/><Relationship Id="rId15" Type="http://schemas.openxmlformats.org/officeDocument/2006/relationships/hyperlink" Target="http://education.nationalgeographic.com/education/encyclopedia/keystone-species/?ar_a=1" TargetMode="External"/><Relationship Id="rId16" Type="http://schemas.openxmlformats.org/officeDocument/2006/relationships/hyperlink" Target="http://www.sciencedaily.com/releases/2013/10/131009133216.htm" TargetMode="External"/><Relationship Id="rId17" Type="http://schemas.openxmlformats.org/officeDocument/2006/relationships/hyperlink" Target="http://www.sciencedaily.com/releases/2013/10/131009133216.htm" TargetMode="External"/><Relationship Id="rId18" Type="http://schemas.openxmlformats.org/officeDocument/2006/relationships/hyperlink" Target="http://www.nature.com/nclimate/journal/v4/n1/full/nclimate2067.html" TargetMode="External"/><Relationship Id="rId19" Type="http://schemas.openxmlformats.org/officeDocument/2006/relationships/hyperlink" Target="http://www.epa.gov/climatechange/ghgemissions/gases/co2.html" TargetMode="External"/><Relationship Id="rId153" Type="http://schemas.openxmlformats.org/officeDocument/2006/relationships/hyperlink" Target="http://newsoffice.mit.edu/2014/how-the-ocean-reins-in-global-warming" TargetMode="External"/><Relationship Id="rId154" Type="http://schemas.openxmlformats.org/officeDocument/2006/relationships/hyperlink" Target="http://newsoffice.mit.edu/2014/how-the-ocean-reins-in-global-warming" TargetMode="External"/><Relationship Id="rId155" Type="http://schemas.openxmlformats.org/officeDocument/2006/relationships/hyperlink" Target="http://newsoffice.mit.edu/2014/how-the-ocean-reins-in-global-warming" TargetMode="External"/><Relationship Id="rId156" Type="http://schemas.openxmlformats.org/officeDocument/2006/relationships/hyperlink" Target="http://www.energytribune.com/articles.cfm?aid=544" TargetMode="External"/><Relationship Id="rId157" Type="http://schemas.openxmlformats.org/officeDocument/2006/relationships/header" Target="header1.xml"/><Relationship Id="rId158" Type="http://schemas.openxmlformats.org/officeDocument/2006/relationships/fontTable" Target="fontTable.xml"/><Relationship Id="rId159" Type="http://schemas.openxmlformats.org/officeDocument/2006/relationships/theme" Target="theme/theme1.xml"/><Relationship Id="rId50" Type="http://schemas.openxmlformats.org/officeDocument/2006/relationships/hyperlink" Target="http://www.guardian.co.uk/environment" TargetMode="External"/><Relationship Id="rId51" Type="http://schemas.openxmlformats.org/officeDocument/2006/relationships/hyperlink" Target="http://www.theguardian.com/environment/2014/mar/18/climate-change-world-risk-irreversible-changes-scientists-aaas" TargetMode="External"/><Relationship Id="rId52" Type="http://schemas.openxmlformats.org/officeDocument/2006/relationships/hyperlink" Target="http://whatweknow.aaas.org/" TargetMode="External"/><Relationship Id="rId53" Type="http://schemas.openxmlformats.org/officeDocument/2006/relationships/hyperlink" Target="http://www.agprofessional.com/news/More-extreme-weather-conditions-threaten-EUs-wheat-production-263521811.html" TargetMode="External"/><Relationship Id="rId54" Type="http://schemas.openxmlformats.org/officeDocument/2006/relationships/hyperlink" Target="http://www.elsevier.com/connect/species-extinction-is-a-great-moral-wrong" TargetMode="External"/><Relationship Id="rId55" Type="http://schemas.openxmlformats.org/officeDocument/2006/relationships/hyperlink" Target="http://www.discovery.com/tv-shows/curiosity/topics/worst-effects-global-warming.htm" TargetMode="External"/><Relationship Id="rId56" Type="http://schemas.openxmlformats.org/officeDocument/2006/relationships/hyperlink" Target="http://science.howstuffworks.com/environmental/earth/geophysics/earth.htm" TargetMode="External"/><Relationship Id="rId57" Type="http://schemas.openxmlformats.org/officeDocument/2006/relationships/hyperlink" Target="http://science.howstuffworks.com/sun.htm" TargetMode="External"/><Relationship Id="rId58" Type="http://schemas.openxmlformats.org/officeDocument/2006/relationships/hyperlink" Target="http://science.howstuffworks.com/nature/climate-weather/atmospheric/weather.htm" TargetMode="External"/><Relationship Id="rId59" Type="http://schemas.openxmlformats.org/officeDocument/2006/relationships/hyperlink" Target="http://www.epa.gov/climatechange/basicinfo.html" TargetMode="External"/><Relationship Id="rId90" Type="http://schemas.openxmlformats.org/officeDocument/2006/relationships/hyperlink" Target="http://maps.howstuffworks.com/maps-of-pakistan.htm" TargetMode="External"/><Relationship Id="rId91" Type="http://schemas.openxmlformats.org/officeDocument/2006/relationships/hyperlink" Target="http://maps.howstuffworks.com/maps-of-africa.htm" TargetMode="External"/><Relationship Id="rId92" Type="http://schemas.openxmlformats.org/officeDocument/2006/relationships/hyperlink" Target="http://news.bbc.co.uk/go/pr/fr/-/2/hi/science/nature/6532323.stm" TargetMode="External"/><Relationship Id="rId93" Type="http://schemas.openxmlformats.org/officeDocument/2006/relationships/hyperlink" Target="http://science.howstuffworks.com/nature/natural-disasters/flood.htm" TargetMode="External"/><Relationship Id="rId94" Type="http://schemas.openxmlformats.org/officeDocument/2006/relationships/hyperlink" Target="http://animals.howstuffworks.com/arachnids/tick.htm" TargetMode="External"/><Relationship Id="rId95" Type="http://schemas.openxmlformats.org/officeDocument/2006/relationships/hyperlink" Target="http://health.howstuffworks.com/medicine/healthcare/who.htm" TargetMode="External"/><Relationship Id="rId96" Type="http://schemas.openxmlformats.org/officeDocument/2006/relationships/hyperlink" Target="http://www.washingtonpost.com/wp-dyn/content/article/2006/05/04/AR2006050401931.html" TargetMode="External"/><Relationship Id="rId97" Type="http://schemas.openxmlformats.org/officeDocument/2006/relationships/hyperlink" Target="http://science.howstuffworks.com/environmental/green-science/global-warming.htm" TargetMode="External"/><Relationship Id="rId98" Type="http://schemas.openxmlformats.org/officeDocument/2006/relationships/hyperlink" Target="http://science.howstuffworks.com/nature/natural-disasters/flood.htm" TargetMode="External"/><Relationship Id="rId99" Type="http://schemas.openxmlformats.org/officeDocument/2006/relationships/hyperlink" Target="http://money.howstuffworks.com/currency.htm" TargetMode="External"/><Relationship Id="rId120" Type="http://schemas.openxmlformats.org/officeDocument/2006/relationships/hyperlink" Target="http://www.cbc.ca/news/canada/british-columbia/b-c-environment-minister-warned-about-lng-greenhouse-gas-emissions-1.2616139" TargetMode="External"/><Relationship Id="rId121" Type="http://schemas.openxmlformats.org/officeDocument/2006/relationships/hyperlink" Target="http://epw.senate.gov/public/index.cfm?FuseAction=Minority.Speeches&amp;ContentRecord_id=dceb518c-802a-23ad-45bf-894a13435a08" TargetMode="External"/><Relationship Id="rId122" Type="http://schemas.openxmlformats.org/officeDocument/2006/relationships/hyperlink" Target="http://www.heatisonline.org/contentserver/objecthandlers/index.cfm?id=6342&amp;method=full" TargetMode="External"/><Relationship Id="rId123" Type="http://schemas.openxmlformats.org/officeDocument/2006/relationships/hyperlink" Target="http://articles.latimes.com/writers/amber-dance" TargetMode="External"/><Relationship Id="rId124" Type="http://schemas.openxmlformats.org/officeDocument/2006/relationships/hyperlink" Target="http://articles.latimes.com/2007/jul/26/science" TargetMode="External"/><Relationship Id="rId125" Type="http://schemas.openxmlformats.org/officeDocument/2006/relationships/hyperlink" Target="http://articles.latimes.com/2007/jul/26/science/sci-ozone26" TargetMode="External"/><Relationship Id="rId126" Type="http://schemas.openxmlformats.org/officeDocument/2006/relationships/hyperlink" Target="http://www.guardian.co.uk/environment/2008/jan/03/climatechange.carbonemissions" TargetMode="External"/><Relationship Id="rId127" Type="http://schemas.openxmlformats.org/officeDocument/2006/relationships/hyperlink" Target="http://www.guardian.co.uk/environment/2008/jan/03/climatechange.carbonemissions" TargetMode="External"/><Relationship Id="rId128" Type="http://schemas.openxmlformats.org/officeDocument/2006/relationships/hyperlink" Target="http://www.world-nuclear.org/info/energy-and-environment/climate-change---the-science/" TargetMode="External"/><Relationship Id="rId129" Type="http://schemas.openxmlformats.org/officeDocument/2006/relationships/hyperlink" Target="http://www.carbonbrief.org/blog/2013/11/solar-activity-and-the-so-called-%E2%80%9Clittle-ice-age%E2%80%9D/" TargetMode="External"/><Relationship Id="rId20" Type="http://schemas.openxmlformats.org/officeDocument/2006/relationships/hyperlink" Target="http://onlinelibrary.wiley.com/doi/10.1002/wcc.266/full" TargetMode="External"/><Relationship Id="rId21" Type="http://schemas.openxmlformats.org/officeDocument/2006/relationships/hyperlink" Target="http://www.nasa.gov/press/2014/may/nasa-uci-study-indicates-loss-of-west-antarctic-glaciers-appears-unstoppable/" TargetMode="External"/><Relationship Id="rId22" Type="http://schemas.openxmlformats.org/officeDocument/2006/relationships/hyperlink" Target="http://www.nytimes.com/2007/09/08/science/earth/08polar.html?_r=0" TargetMode="External"/><Relationship Id="rId23" Type="http://schemas.openxmlformats.org/officeDocument/2006/relationships/hyperlink" Target="http://topics.nytimes.com/top/reference/timestopics/organizations/u/united_states_geological_survey/index.html?inline=nyt-org" TargetMode="External"/><Relationship Id="rId24" Type="http://schemas.openxmlformats.org/officeDocument/2006/relationships/hyperlink" Target="http://www.wisegeek.org/why-should-we-save-polar-bears.htm" TargetMode="External"/><Relationship Id="rId25" Type="http://schemas.openxmlformats.org/officeDocument/2006/relationships/hyperlink" Target="http://www.wisegeek.com/what-is-an-ecosystem.htm" TargetMode="External"/><Relationship Id="rId26" Type="http://schemas.openxmlformats.org/officeDocument/2006/relationships/hyperlink" Target="http://www.pbs.org/wnet/nature/episodes/arctic-bears/%20the-melting-arctics-impact-on-itsecosystem/780/" TargetMode="External"/><Relationship Id="rId27" Type="http://schemas.openxmlformats.org/officeDocument/2006/relationships/hyperlink" Target="http://www.telegraph.co.uk/health/10817836/Polar-bears-could-hold-key-to-solving-obesity-crisis.html" TargetMode="External"/><Relationship Id="rId28" Type="http://schemas.openxmlformats.org/officeDocument/2006/relationships/hyperlink" Target="http://birdflubook.com/a.php?id=111" TargetMode="External"/><Relationship Id="rId29" Type="http://schemas.openxmlformats.org/officeDocument/2006/relationships/hyperlink" Target="http://birdflubook.com/foot.php?id=3146" TargetMode="External"/><Relationship Id="rId60" Type="http://schemas.openxmlformats.org/officeDocument/2006/relationships/hyperlink" Target="http://www.epa.gov/climatechange/science/futuretc.html" TargetMode="External"/><Relationship Id="rId61" Type="http://schemas.openxmlformats.org/officeDocument/2006/relationships/hyperlink" Target="http://science.howstuffworks.com/environmental/earth/geophysics/earth.htm" TargetMode="External"/><Relationship Id="rId62" Type="http://schemas.openxmlformats.org/officeDocument/2006/relationships/hyperlink" Target="http://science.howstuffworks.com/environmental/earth/geophysics/h2o.htm" TargetMode="External"/><Relationship Id="rId63" Type="http://schemas.openxmlformats.org/officeDocument/2006/relationships/hyperlink" Target="http://science.howstuffworks.com/environmental/earth/geophysics/glacier.htm" TargetMode="External"/><Relationship Id="rId64" Type="http://schemas.openxmlformats.org/officeDocument/2006/relationships/hyperlink" Target="http://geography.howstuffworks.com/greenland/geography-of-greenland.htm" TargetMode="External"/><Relationship Id="rId65" Type="http://schemas.openxmlformats.org/officeDocument/2006/relationships/hyperlink" Target="http://maps.howstuffworks.com/maps-of-united-states.htm" TargetMode="External"/><Relationship Id="rId66" Type="http://schemas.openxmlformats.org/officeDocument/2006/relationships/hyperlink" Target="http://www.sciam.com/article.cfm?id" TargetMode="External"/><Relationship Id="rId67" Type="http://schemas.openxmlformats.org/officeDocument/2006/relationships/hyperlink" Target="http://geography.howstuffworks.com/antarctica/antarctica.htm" TargetMode="External"/><Relationship Id="rId68" Type="http://schemas.openxmlformats.org/officeDocument/2006/relationships/hyperlink" Target="http://www.climatecrisis.net/thescience/" TargetMode="External"/><Relationship Id="rId69" Type="http://schemas.openxmlformats.org/officeDocument/2006/relationships/hyperlink" Target="http://maps.howstuffworks.com/maps-of-montana.htm" TargetMode="External"/><Relationship Id="rId130" Type="http://schemas.openxmlformats.org/officeDocument/2006/relationships/hyperlink" Target="http://www.live.bbc.co.uk/blogs/blogpaulhudson/posts/Real-risk-of-a-Maunder-minimum-Little-Ice-Age-says-leading-scientist%20" TargetMode="External"/><Relationship Id="rId131" Type="http://schemas.openxmlformats.org/officeDocument/2006/relationships/hyperlink" Target="http://www.bbc.co.uk/iplayer/episode/b03flj49/Inside_Out_Yorkshire_and_Lincolnshire_28_10_2013/" TargetMode="External"/><Relationship Id="rId132" Type="http://schemas.openxmlformats.org/officeDocument/2006/relationships/hyperlink" Target="http://www.express.co.uk/news/uk/439701/Now-get-ready-for-an-Ice-Age-as-experts-warn-of-Siberian-winter-ahead?utm_source=Daily+Carbon+Briefing&amp;utm_campaign=a7ff874985-DAILY_BRIEFING&amp;utm_medium=email&amp;utm_term=0_876aab4fd7-a7ff874985-303421281%20" TargetMode="External"/><Relationship Id="rId133" Type="http://schemas.openxmlformats.org/officeDocument/2006/relationships/hyperlink" Target="http://onlinelibrary.wiley.com/doi/10.1111/j.0435-3676.2005.00242.x/full" TargetMode="External"/><Relationship Id="rId134" Type="http://schemas.openxmlformats.org/officeDocument/2006/relationships/hyperlink" Target="http://www.sciencemag.org/content/326/5957/1256.short" TargetMode="External"/><Relationship Id="rId135" Type="http://schemas.openxmlformats.org/officeDocument/2006/relationships/hyperlink" Target="http://www.eiscat.rl.ac.uk/Members/mike/publications/pdfs/2012/286_Lockwood_SurvGeophys2012.pdf" TargetMode="External"/><Relationship Id="rId136" Type="http://schemas.openxmlformats.org/officeDocument/2006/relationships/hyperlink" Target="http://www.metoffice.gov.uk/hadobs/hadcet/" TargetMode="External"/><Relationship Id="rId137" Type="http://schemas.openxmlformats.org/officeDocument/2006/relationships/hyperlink" Target="http://www.eiscat.rl.ac.uk/Members/mike/publications/pdfs/2012/286_Lockwood_SurvGeophys2012.pdf" TargetMode="External"/><Relationship Id="rId138" Type="http://schemas.openxmlformats.org/officeDocument/2006/relationships/hyperlink" Target="http://iopscience.iop.org/1748-9326/5/2/024001" TargetMode="External"/><Relationship Id="rId139" Type="http://schemas.openxmlformats.org/officeDocument/2006/relationships/hyperlink" Target="http://www.nature.com/ngeo/journal/v4/n11/full/ngeo1282.html" TargetMode="External"/><Relationship Id="rId30" Type="http://schemas.openxmlformats.org/officeDocument/2006/relationships/hyperlink" Target="http://birdflubook.com/foot.php?id=3147" TargetMode="External"/><Relationship Id="rId31" Type="http://schemas.openxmlformats.org/officeDocument/2006/relationships/hyperlink" Target="http://birdflubook.com/foot.php?id=3148" TargetMode="External"/><Relationship Id="rId32" Type="http://schemas.openxmlformats.org/officeDocument/2006/relationships/hyperlink" Target="http://birdflubook.com/foot.php?id=3149" TargetMode="External"/><Relationship Id="rId33" Type="http://schemas.openxmlformats.org/officeDocument/2006/relationships/hyperlink" Target="http://birdflubook.com/foot.php?id=3150" TargetMode="External"/><Relationship Id="rId34" Type="http://schemas.openxmlformats.org/officeDocument/2006/relationships/hyperlink" Target="http://birdflubook.com/foot.php?id=3151" TargetMode="External"/><Relationship Id="rId35" Type="http://schemas.openxmlformats.org/officeDocument/2006/relationships/hyperlink" Target="http://birdflubook.com/foot.php?id=3152" TargetMode="External"/><Relationship Id="rId36" Type="http://schemas.openxmlformats.org/officeDocument/2006/relationships/hyperlink" Target="http://birdflubook.com/foot.php?id=3153" TargetMode="External"/><Relationship Id="rId37" Type="http://schemas.openxmlformats.org/officeDocument/2006/relationships/hyperlink" Target="http://birdflubook.com/foot.php?id=3154" TargetMode="External"/><Relationship Id="rId38" Type="http://schemas.openxmlformats.org/officeDocument/2006/relationships/hyperlink" Target="http://www.alternet.org/environment/33243" TargetMode="External"/><Relationship Id="rId39" Type="http://schemas.openxmlformats.org/officeDocument/2006/relationships/hyperlink" Target="http://www.foundation.bw/TheEndOfTheWorld.htm" TargetMode="External"/><Relationship Id="rId70" Type="http://schemas.openxmlformats.org/officeDocument/2006/relationships/hyperlink" Target="http://science.howstuffworks.com/environmental/earth/geophysics/glacier.htm" TargetMode="External"/><Relationship Id="rId71" Type="http://schemas.openxmlformats.org/officeDocument/2006/relationships/hyperlink" Target="http://www.discovery.com/tv-shows/curiosity/topics/worst-effects-global-warming.htm" TargetMode="External"/><Relationship Id="rId72" Type="http://schemas.openxmlformats.org/officeDocument/2006/relationships/hyperlink" Target="http://www.washingtonpost.com/wp-dyn/content/article/2007/06/16/AR2007061600461.html" TargetMode="External"/><Relationship Id="rId73" Type="http://schemas.openxmlformats.org/officeDocument/2006/relationships/hyperlink" Target="http://maps.howstuffworks.com/maps-of-europe.htm" TargetMode="External"/><Relationship Id="rId74" Type="http://schemas.openxmlformats.org/officeDocument/2006/relationships/hyperlink" Target="http://www.msnbc.msn.com/id/20607048/" TargetMode="External"/><Relationship Id="rId75" Type="http://schemas.openxmlformats.org/officeDocument/2006/relationships/hyperlink" Target="http://ase.tufts.edu/gdae/Pubs/rp/Climate-CostsofInaction.pdf" TargetMode="External"/><Relationship Id="rId76" Type="http://schemas.openxmlformats.org/officeDocument/2006/relationships/hyperlink" Target="http://science.howstuffworks.com/nature/natural-disasters/hurricane.htm" TargetMode="External"/><Relationship Id="rId77" Type="http://schemas.openxmlformats.org/officeDocument/2006/relationships/hyperlink" Target="http://www.climatecrisis.net/thescience/" TargetMode="External"/><Relationship Id="rId78" Type="http://schemas.openxmlformats.org/officeDocument/2006/relationships/hyperlink" Target="http://science.howstuffworks.com/environmental/earth/geophysics/h2o.htm" TargetMode="External"/><Relationship Id="rId79" Type="http://schemas.openxmlformats.org/officeDocument/2006/relationships/hyperlink" Target="http://maps.howstuffworks.com/maps-of-united-states.htm"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science.howstuffworks.com/nature/natural-disasters/hurricane.htm" TargetMode="External"/><Relationship Id="rId101" Type="http://schemas.openxmlformats.org/officeDocument/2006/relationships/hyperlink" Target="http://ase.tufts.edu/gdae/Pubs/rp/Climate-CostsofInaction.pdf" TargetMode="External"/><Relationship Id="rId102" Type="http://schemas.openxmlformats.org/officeDocument/2006/relationships/hyperlink" Target="http://science.howstuffworks.com/environmental/earth/geophysics/h2o.htm" TargetMode="External"/><Relationship Id="rId103" Type="http://schemas.openxmlformats.org/officeDocument/2006/relationships/hyperlink" Target="http://ase.tufts.edu/gdae/Pubs/rp/Climate-CostsofInaction.pdf" TargetMode="External"/><Relationship Id="rId104" Type="http://schemas.openxmlformats.org/officeDocument/2006/relationships/hyperlink" Target="http://geography.howstuffworks.com/africa/geography-of-sudan.htm" TargetMode="External"/><Relationship Id="rId105" Type="http://schemas.openxmlformats.org/officeDocument/2006/relationships/hyperlink" Target="http://science.howstuffworks.com/environmental/green-science/global-warming.htm" TargetMode="External"/><Relationship Id="rId106" Type="http://schemas.openxmlformats.org/officeDocument/2006/relationships/hyperlink" Target="http://seattlepi.nwsource.com/opinion/320929_secured.html" TargetMode="External"/><Relationship Id="rId107" Type="http://schemas.openxmlformats.org/officeDocument/2006/relationships/hyperlink" Target="http://www.gettyimages.com/Home.aspx" TargetMode="External"/><Relationship Id="rId108" Type="http://schemas.openxmlformats.org/officeDocument/2006/relationships/hyperlink" Target="http://science.howstuffworks.com/life/evolution/extinction.htm" TargetMode="External"/><Relationship Id="rId109" Type="http://schemas.openxmlformats.org/officeDocument/2006/relationships/hyperlink" Target="http://www.epa.gov/climatechange/science/futuretc.html"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solarphysics.livingreviews.org/Articles/lrsp-2013-4/" TargetMode="External"/><Relationship Id="rId141" Type="http://schemas.openxmlformats.org/officeDocument/2006/relationships/hyperlink" Target="http://www.leif.org/EOS/2011JD0170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7FD20BB-16E8-1E4E-B1AF-EEDF7AA4D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\Users\Alexandria\AppData\Roaming\Microsoft\Templates\Debate.dotm</Template>
  <TotalTime>1</TotalTime>
  <Pages>88</Pages>
  <Words>42332</Words>
  <Characters>241297</Characters>
  <Application>Microsoft Macintosh Word</Application>
  <DocSecurity>0</DocSecurity>
  <Lines>2010</Lines>
  <Paragraphs>566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283063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Alexandria</dc:creator>
  <cp:keywords>Verbatim</cp:keywords>
  <dc:description>Verbatim 4.6</dc:description>
  <cp:lastModifiedBy>Brian Box</cp:lastModifiedBy>
  <cp:revision>2</cp:revision>
  <dcterms:created xsi:type="dcterms:W3CDTF">2014-06-29T20:01:00Z</dcterms:created>
  <dcterms:modified xsi:type="dcterms:W3CDTF">2014-06-29T20:01:00Z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