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6561F8"/>
    <w:p w:rsidR="00554057" w:rsidRDefault="00554057" w:rsidP="006561F8"/>
    <w:p w:rsidR="00554057" w:rsidRDefault="00554057" w:rsidP="006561F8"/>
    <w:p w:rsidR="00554057" w:rsidRDefault="00554057" w:rsidP="006561F8"/>
    <w:p w:rsidR="004D2D30" w:rsidRDefault="004D2D30" w:rsidP="006561F8"/>
    <w:p w:rsidR="004D2D30" w:rsidRDefault="004D2D30" w:rsidP="006561F8"/>
    <w:p w:rsidR="004D2D30" w:rsidRDefault="00CF57DA" w:rsidP="004D2D30">
      <w:pPr>
        <w:pStyle w:val="Heading1"/>
      </w:pPr>
      <w:r>
        <w:t>Strategy</w:t>
      </w:r>
      <w:r w:rsidR="00D10421">
        <w:t xml:space="preserve"> PAge</w:t>
      </w:r>
    </w:p>
    <w:p w:rsidR="004D2D30" w:rsidRDefault="004D2D30" w:rsidP="004D2D30"/>
    <w:p w:rsidR="004D2D30" w:rsidRDefault="004D2D30" w:rsidP="004D2D30"/>
    <w:p w:rsidR="00CF57DA" w:rsidRDefault="00CF57DA" w:rsidP="004D2D30"/>
    <w:p w:rsidR="00CF57DA" w:rsidRDefault="00CF57DA" w:rsidP="004D2D30"/>
    <w:p w:rsidR="00CF57DA" w:rsidRDefault="00CF57DA" w:rsidP="004D2D30">
      <w:r>
        <w:t>For the NEG:</w:t>
      </w:r>
    </w:p>
    <w:p w:rsidR="00D10421" w:rsidRDefault="00D10421" w:rsidP="004D2D30"/>
    <w:p w:rsidR="00D10421" w:rsidRDefault="00D10421" w:rsidP="004D2D30">
      <w:r>
        <w:t xml:space="preserve">Thesis to this </w:t>
      </w:r>
    </w:p>
    <w:p w:rsidR="00C13B14" w:rsidRDefault="00C13B14" w:rsidP="004D2D30"/>
    <w:p w:rsidR="00C13B14" w:rsidRDefault="00C13B14" w:rsidP="004D2D30">
      <w:r>
        <w:t>The DA is best against affs that claim leadership advantages ---- this is essentially the link claim that you’re going for</w:t>
      </w:r>
    </w:p>
    <w:p w:rsidR="00C13B14" w:rsidRDefault="00C13B14" w:rsidP="004D2D30">
      <w:r>
        <w:t>The CP tries to remedy all of the advantages that are not intrinsic to leadership. So any “exploration/development” based advantage, the CP should resolve. If you think there’s a “US key” advantage, the DA should turn it because China will always play the spoiler (Rajput card)</w:t>
      </w:r>
    </w:p>
    <w:p w:rsidR="00CF57DA" w:rsidRDefault="00CF57DA" w:rsidP="004D2D30"/>
    <w:p w:rsidR="00CF57DA" w:rsidRDefault="00CF57DA" w:rsidP="004D2D30">
      <w:r>
        <w:t>For the AFF:</w:t>
      </w:r>
    </w:p>
    <w:p w:rsidR="00D10421" w:rsidRDefault="00D10421" w:rsidP="004D2D30"/>
    <w:p w:rsidR="00D10421" w:rsidRDefault="00D10421" w:rsidP="004D2D30">
      <w:r>
        <w:t>The CP fiats an international government – don’t let them do that! International fiat is bad, and you should argue that the neg can’t fiat an actor that is not part of the USFG because the judge does not have jurisdiction over such claims, making it an illogical option</w:t>
      </w:r>
    </w:p>
    <w:p w:rsidR="00D10421" w:rsidRDefault="00D10421" w:rsidP="004D2D30"/>
    <w:p w:rsidR="00D10421" w:rsidRDefault="00D10421" w:rsidP="004D2D30">
      <w:r>
        <w:t>The permutation arguable resolves the link to the DA because it can boost cooperation</w:t>
      </w:r>
    </w:p>
    <w:p w:rsidR="00D10421" w:rsidRDefault="00D10421" w:rsidP="004D2D30"/>
    <w:p w:rsidR="00D10421" w:rsidRDefault="00D10421" w:rsidP="004D2D30">
      <w:r>
        <w:t>The DA relies on the argument that the ocean is always a zero-sum geopolitical hotspot, but decades of ocean cooperation disproves this. LOST even disproves this claim – so you should point out that your leadership advantage resolves the cooperative mechanism to the link</w:t>
      </w:r>
      <w:bookmarkStart w:id="0" w:name="_GoBack"/>
      <w:bookmarkEnd w:id="0"/>
    </w:p>
    <w:p w:rsidR="00D10421" w:rsidRDefault="00D10421" w:rsidP="004D2D30"/>
    <w:p w:rsidR="00CF57DA" w:rsidRDefault="00CF57DA" w:rsidP="004D2D30"/>
    <w:p w:rsidR="00CF57DA" w:rsidRDefault="00CF57DA" w:rsidP="004D2D30"/>
    <w:p w:rsidR="00CF57DA" w:rsidRDefault="00CF57DA" w:rsidP="004D2D30"/>
    <w:p w:rsidR="00C151C0" w:rsidRDefault="00C151C0" w:rsidP="00C151C0">
      <w:pPr>
        <w:pStyle w:val="Heading1"/>
      </w:pPr>
      <w:r>
        <w:t>CHINA DA</w:t>
      </w:r>
    </w:p>
    <w:p w:rsidR="00C57F6D" w:rsidRDefault="00C57F6D" w:rsidP="004D2D30"/>
    <w:p w:rsidR="00C57F6D" w:rsidRDefault="00C57F6D" w:rsidP="00C57F6D">
      <w:pPr>
        <w:pStyle w:val="Heading3"/>
      </w:pPr>
      <w:r>
        <w:t>china da – 1nc</w:t>
      </w:r>
    </w:p>
    <w:p w:rsidR="00C57F6D" w:rsidRDefault="00C57F6D" w:rsidP="00C57F6D"/>
    <w:p w:rsidR="00A7784C" w:rsidRDefault="00A7784C" w:rsidP="00C57F6D"/>
    <w:p w:rsidR="00A7784C" w:rsidRDefault="00A7784C" w:rsidP="00A7784C">
      <w:pPr>
        <w:pStyle w:val="Heading4"/>
      </w:pPr>
      <w:r>
        <w:t>china’s eyeing</w:t>
      </w:r>
      <w:r w:rsidR="005426C0">
        <w:t xml:space="preserve"> political and economic</w:t>
      </w:r>
      <w:r>
        <w:t xml:space="preserve"> </w:t>
      </w:r>
      <w:r w:rsidRPr="005426C0">
        <w:rPr>
          <w:u w:val="single"/>
        </w:rPr>
        <w:t>leadership</w:t>
      </w:r>
      <w:r>
        <w:t xml:space="preserve"> in ocean exploration and development now</w:t>
      </w:r>
      <w:r w:rsidR="005426C0">
        <w:t xml:space="preserve"> </w:t>
      </w:r>
      <w:r w:rsidR="00210114">
        <w:t>--- perception of safe leadership guarantees stability over its a</w:t>
      </w:r>
      <w:r w:rsidR="00294B2E">
        <w:t>c</w:t>
      </w:r>
      <w:r w:rsidR="00210114">
        <w:t>cess to resources</w:t>
      </w:r>
    </w:p>
    <w:p w:rsidR="00A7784C" w:rsidRDefault="00A7784C" w:rsidP="00A7784C"/>
    <w:p w:rsidR="00A7784C" w:rsidRPr="00A7784C" w:rsidRDefault="005426C0" w:rsidP="00A7784C">
      <w:r w:rsidRPr="005426C0">
        <w:rPr>
          <w:rStyle w:val="StyleStyleBold12pt"/>
          <w:u w:val="single"/>
        </w:rPr>
        <w:t>MARLOW 12/30/2013</w:t>
      </w:r>
      <w:r>
        <w:t xml:space="preserve"> - Geological and Planetary Sciences at the California Institute of Technology (Marlow, Jeffrey, “</w:t>
      </w:r>
      <w:r w:rsidR="00A7784C">
        <w:t>China’s Deep Sea Ambitions</w:t>
      </w:r>
      <w:r>
        <w:t xml:space="preserve">”, </w:t>
      </w:r>
      <w:r w:rsidR="00A7784C">
        <w:t>12.30.</w:t>
      </w:r>
      <w:r>
        <w:t xml:space="preserve">13, </w:t>
      </w:r>
      <w:r w:rsidR="00A7784C">
        <w:t>http://www.wired.com/2013/12/chinas-deep-sea-ambitions/</w:t>
      </w:r>
      <w:r>
        <w:t>)</w:t>
      </w:r>
    </w:p>
    <w:p w:rsidR="00C57F6D" w:rsidRDefault="00C57F6D" w:rsidP="00C57F6D"/>
    <w:p w:rsidR="00305C7F" w:rsidRPr="005426C0" w:rsidRDefault="00A7784C" w:rsidP="00C57F6D">
      <w:pPr>
        <w:rPr>
          <w:sz w:val="12"/>
        </w:rPr>
      </w:pPr>
      <w:r w:rsidRPr="00AF155C">
        <w:rPr>
          <w:rStyle w:val="StyleBoldUnderline"/>
        </w:rPr>
        <w:t xml:space="preserve">Recently, </w:t>
      </w:r>
      <w:r w:rsidRPr="00C13B14">
        <w:rPr>
          <w:rStyle w:val="StyleBoldUnderline"/>
          <w:highlight w:val="cyan"/>
        </w:rPr>
        <w:t>China’s</w:t>
      </w:r>
      <w:r w:rsidRPr="00AF155C">
        <w:rPr>
          <w:rStyle w:val="StyleBoldUnderline"/>
        </w:rPr>
        <w:t xml:space="preserve"> Jiaolong manned </w:t>
      </w:r>
      <w:r w:rsidRPr="00C13B14">
        <w:rPr>
          <w:rStyle w:val="StyleBoldUnderline"/>
          <w:highlight w:val="cyan"/>
        </w:rPr>
        <w:t>submersible became the world’s deepest-diving</w:t>
      </w:r>
      <w:r w:rsidRPr="00AF155C">
        <w:rPr>
          <w:rStyle w:val="StyleBoldUnderline"/>
        </w:rPr>
        <w:t xml:space="preserve"> state-sponsored research </w:t>
      </w:r>
      <w:r w:rsidRPr="00C13B14">
        <w:rPr>
          <w:rStyle w:val="StyleBoldUnderline"/>
          <w:highlight w:val="cyan"/>
        </w:rPr>
        <w:t>vessel</w:t>
      </w:r>
      <w:r w:rsidRPr="00AF155C">
        <w:rPr>
          <w:rStyle w:val="StyleBoldUnderline"/>
        </w:rPr>
        <w:t xml:space="preserve">, with four trips to 7,000 meters depth. </w:t>
      </w:r>
      <w:r w:rsidRPr="00C13B14">
        <w:rPr>
          <w:rStyle w:val="StyleBoldUnderline"/>
          <w:highlight w:val="cyan"/>
        </w:rPr>
        <w:t>Around the same time, news broke of plans for a National Deep Sea Center,</w:t>
      </w:r>
      <w:r w:rsidRPr="00AF155C">
        <w:rPr>
          <w:rStyle w:val="StyleBoldUnderline"/>
        </w:rPr>
        <w:t xml:space="preserve"> a $78 million facility that will operate the sea-going fleet and serve as a central base for oceanographic research and technology development.</w:t>
      </w:r>
      <w:r w:rsidRPr="005426C0">
        <w:rPr>
          <w:sz w:val="12"/>
        </w:rPr>
        <w:t xml:space="preserve"> Months later, </w:t>
      </w:r>
      <w:r w:rsidRPr="00C13B14">
        <w:rPr>
          <w:rStyle w:val="StyleBoldUnderline"/>
          <w:highlight w:val="cyan"/>
        </w:rPr>
        <w:t>the center’s director</w:t>
      </w:r>
      <w:r w:rsidRPr="005426C0">
        <w:rPr>
          <w:sz w:val="12"/>
        </w:rPr>
        <w:t xml:space="preserve">, Liu Baohua, </w:t>
      </w:r>
      <w:r w:rsidRPr="00C13B14">
        <w:rPr>
          <w:rStyle w:val="StyleBoldUnderline"/>
          <w:highlight w:val="cyan"/>
        </w:rPr>
        <w:t>announced a nationwide search for oceanauts</w:t>
      </w:r>
      <w:r w:rsidRPr="005426C0">
        <w:rPr>
          <w:sz w:val="12"/>
        </w:rPr>
        <w:t xml:space="preserve">, men and women who will pilot Jiaolong and its planned sister sub around the ocean’s </w:t>
      </w:r>
      <w:r w:rsidRPr="00294B2E">
        <w:rPr>
          <w:sz w:val="12"/>
        </w:rPr>
        <w:t>depths</w:t>
      </w:r>
      <w:r w:rsidRPr="00C13B14">
        <w:rPr>
          <w:sz w:val="12"/>
          <w:highlight w:val="cyan"/>
        </w:rPr>
        <w:t>.</w:t>
      </w:r>
      <w:r w:rsidR="005426C0" w:rsidRPr="00C13B14">
        <w:rPr>
          <w:sz w:val="12"/>
          <w:highlight w:val="cyan"/>
        </w:rPr>
        <w:t xml:space="preserve"> </w:t>
      </w:r>
      <w:r w:rsidRPr="00C13B14">
        <w:rPr>
          <w:rStyle w:val="StyleBoldUnderline"/>
          <w:highlight w:val="cyan"/>
        </w:rPr>
        <w:t xml:space="preserve">It’s all part of </w:t>
      </w:r>
      <w:r w:rsidRPr="00C13B14">
        <w:rPr>
          <w:rStyle w:val="Emphasis"/>
          <w:highlight w:val="cyan"/>
        </w:rPr>
        <w:t>China’s rhetorical, financial, and strategic return to the sea</w:t>
      </w:r>
      <w:r w:rsidRPr="00C13B14">
        <w:rPr>
          <w:sz w:val="12"/>
          <w:highlight w:val="cyan"/>
        </w:rPr>
        <w:t>,</w:t>
      </w:r>
      <w:r w:rsidRPr="005426C0">
        <w:rPr>
          <w:sz w:val="12"/>
        </w:rPr>
        <w:t xml:space="preserve"> a realm that it dominated several centuries ago.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w:t>
      </w:r>
      <w:r w:rsidR="005426C0" w:rsidRPr="005426C0">
        <w:rPr>
          <w:sz w:val="12"/>
        </w:rPr>
        <w:t xml:space="preserve"> </w:t>
      </w:r>
      <w:r w:rsidRPr="00136ED1">
        <w:rPr>
          <w:rStyle w:val="StyleBoldUnderline"/>
        </w:rPr>
        <w:t xml:space="preserve">So why the resurgence in sea-based activity? Dean </w:t>
      </w:r>
      <w:r w:rsidRPr="00C13B14">
        <w:rPr>
          <w:rStyle w:val="StyleBoldUnderline"/>
          <w:highlight w:val="cyan"/>
        </w:rPr>
        <w:t>Cheng</w:t>
      </w:r>
      <w:r w:rsidRPr="00136ED1">
        <w:rPr>
          <w:rStyle w:val="StyleBoldUnderline"/>
        </w:rPr>
        <w:t xml:space="preserve"> is a Research Fellow at The Heritage Foundation and </w:t>
      </w:r>
      <w:r w:rsidRPr="00C13B14">
        <w:rPr>
          <w:rStyle w:val="StyleBoldUnderline"/>
          <w:highlight w:val="cyan"/>
        </w:rPr>
        <w:t>an expert on China’s technological ambitions</w:t>
      </w:r>
      <w:r w:rsidRPr="00136ED1">
        <w:rPr>
          <w:rStyle w:val="StyleBoldUnderline"/>
        </w:rPr>
        <w:t xml:space="preserve">. He </w:t>
      </w:r>
      <w:r w:rsidRPr="00C13B14">
        <w:rPr>
          <w:rStyle w:val="StyleBoldUnderline"/>
          <w:highlight w:val="cyan"/>
        </w:rPr>
        <w:t>points to the</w:t>
      </w:r>
      <w:r w:rsidRPr="00136ED1">
        <w:rPr>
          <w:rStyle w:val="StyleBoldUnderline"/>
        </w:rPr>
        <w:t xml:space="preserve"> innocuously named “</w:t>
      </w:r>
      <w:r w:rsidRPr="00C13B14">
        <w:rPr>
          <w:rStyle w:val="Emphasis"/>
          <w:highlight w:val="cyan"/>
        </w:rPr>
        <w:t>863 Program” as an underappreciated game changer</w:t>
      </w:r>
      <w:r w:rsidRPr="00136ED1">
        <w:rPr>
          <w:rStyle w:val="StyleBoldUnderline"/>
        </w:rPr>
        <w:t xml:space="preserve"> that reconfigured the country’s relationship with technology across a number of disciplines</w:t>
      </w:r>
      <w:r w:rsidRPr="005426C0">
        <w:rPr>
          <w:sz w:val="12"/>
        </w:rPr>
        <w:t>.</w:t>
      </w:r>
      <w:r w:rsidR="005426C0" w:rsidRPr="005426C0">
        <w:rPr>
          <w:sz w:val="12"/>
        </w:rPr>
        <w:t xml:space="preserve"> </w:t>
      </w:r>
      <w:r w:rsidRPr="005426C0">
        <w:rPr>
          <w:sz w:val="12"/>
        </w:rPr>
        <w:t>In March of 1986 (hence the “863” title), four prominent engineers wrote to then-Chairman Deng Xiaoping, warning of impending doom for civil society’s scientific institutions. A long-standing focus on military might had neglected other aims of technological development, and if China didn’t redistribute its resources soon, it would be fated to watch the “new technological revolution” from the outside.</w:t>
      </w:r>
      <w:r w:rsidR="005426C0" w:rsidRPr="005426C0">
        <w:rPr>
          <w:sz w:val="12"/>
        </w:rPr>
        <w:t xml:space="preserve"> </w:t>
      </w:r>
      <w:r w:rsidRPr="005426C0">
        <w:rPr>
          <w:sz w:val="12"/>
        </w:rPr>
        <w:t>Xiaoping took the argument to heart, initiating research and exploration programs focused on seven key fields: biotechnology, space, information technology, lasers, automation, energy, and materials science.</w:t>
      </w:r>
      <w:r w:rsidR="005426C0" w:rsidRPr="005426C0">
        <w:rPr>
          <w:sz w:val="12"/>
        </w:rPr>
        <w:t xml:space="preserve"> </w:t>
      </w:r>
      <w:r w:rsidRPr="005426C0">
        <w:rPr>
          <w:sz w:val="12"/>
        </w:rPr>
        <w:t xml:space="preserve">Marine Technology was added to the roster in 1996, well coordinated </w:t>
      </w:r>
      <w:r w:rsidRPr="00C13B14">
        <w:rPr>
          <w:rStyle w:val="StyleBoldUnderline"/>
          <w:highlight w:val="cyan"/>
        </w:rPr>
        <w:t>with the country’s broadening regional influence and growing appetite for sea-based resources. “</w:t>
      </w:r>
      <w:r w:rsidRPr="00C13B14">
        <w:rPr>
          <w:rStyle w:val="Emphasis"/>
          <w:highlight w:val="cyan"/>
        </w:rPr>
        <w:t>China has become much more dependent on the oceans and ocean-based trade for food and commerce</w:t>
      </w:r>
      <w:r w:rsidRPr="005426C0">
        <w:rPr>
          <w:rStyle w:val="StyleBoldUnderline"/>
        </w:rPr>
        <w:t>,” notes Cheng. “They’d also like to know what’s off the coast; there are vast unexplored swaths of their seabed as well as deeper ocean reaches that could prove useful.</w:t>
      </w:r>
      <w:r w:rsidRPr="005426C0">
        <w:rPr>
          <w:sz w:val="12"/>
        </w:rPr>
        <w:t>”</w:t>
      </w:r>
      <w:r w:rsidR="005426C0" w:rsidRPr="005426C0">
        <w:rPr>
          <w:sz w:val="12"/>
        </w:rPr>
        <w:t xml:space="preserve"> </w:t>
      </w:r>
      <w:r w:rsidRPr="005426C0">
        <w:rPr>
          <w:sz w:val="12"/>
        </w:rPr>
        <w:t xml:space="preserve">And while Plan 863 indicates a formal commitment to oceanographic exploration, </w:t>
      </w:r>
      <w:r w:rsidRPr="00C13B14">
        <w:rPr>
          <w:rStyle w:val="Emphasis"/>
          <w:highlight w:val="cyan"/>
        </w:rPr>
        <w:t>China’s movement has been measured and deliberate,</w:t>
      </w:r>
      <w:r w:rsidRPr="005426C0">
        <w:rPr>
          <w:rStyle w:val="StyleBoldUnderline"/>
        </w:rPr>
        <w:t xml:space="preserve"> similar to its spacefaring progress</w:t>
      </w:r>
      <w:r w:rsidRPr="005426C0">
        <w:rPr>
          <w:sz w:val="12"/>
        </w:rPr>
        <w:t>.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w:t>
      </w:r>
      <w:r w:rsidR="005426C0" w:rsidRPr="005426C0">
        <w:rPr>
          <w:sz w:val="12"/>
        </w:rPr>
        <w:t xml:space="preserve"> </w:t>
      </w:r>
      <w:r w:rsidRPr="005426C0">
        <w:rPr>
          <w:rStyle w:val="StyleBoldUnderline"/>
        </w:rPr>
        <w:t xml:space="preserve">It seems likely, then, that </w:t>
      </w:r>
      <w:r w:rsidRPr="00C13B14">
        <w:rPr>
          <w:rStyle w:val="StyleBoldUnderline"/>
          <w:highlight w:val="cyan"/>
        </w:rPr>
        <w:t>the oceanaut program will be</w:t>
      </w:r>
      <w:r w:rsidRPr="005426C0">
        <w:rPr>
          <w:sz w:val="12"/>
        </w:rPr>
        <w:t xml:space="preserve"> a slow burning initiative, </w:t>
      </w:r>
      <w:r w:rsidRPr="00C13B14">
        <w:rPr>
          <w:rStyle w:val="Emphasis"/>
          <w:highlight w:val="cyan"/>
        </w:rPr>
        <w:t>the leading edge of a larger oceanic strategy</w:t>
      </w:r>
      <w:r w:rsidRPr="005426C0">
        <w:rPr>
          <w:sz w:val="12"/>
        </w:rPr>
        <w:t xml:space="preserve">. Going forward, </w:t>
      </w:r>
      <w:r w:rsidRPr="00C13B14">
        <w:rPr>
          <w:rStyle w:val="Emphasis"/>
          <w:highlight w:val="cyan"/>
        </w:rPr>
        <w:t>China will continue to consolidate its strategic interests and look to secure access to resources, whether in the form of deep ocean minerals or coastal fish</w:t>
      </w:r>
      <w:r w:rsidRPr="005426C0">
        <w:rPr>
          <w:sz w:val="12"/>
        </w:rPr>
        <w:t>. As Cheng explains, “</w:t>
      </w:r>
      <w:r w:rsidRPr="00C13B14">
        <w:rPr>
          <w:rStyle w:val="StyleBoldUnderline"/>
          <w:highlight w:val="cyan"/>
        </w:rPr>
        <w:t xml:space="preserve">there are </w:t>
      </w:r>
      <w:r w:rsidRPr="00C13B14">
        <w:rPr>
          <w:rStyle w:val="Emphasis"/>
          <w:highlight w:val="cyan"/>
        </w:rPr>
        <w:t xml:space="preserve">relatively few sudden interests </w:t>
      </w:r>
      <w:r w:rsidRPr="00C13B14">
        <w:rPr>
          <w:rStyle w:val="StyleBoldUnderline"/>
          <w:highlight w:val="cyan"/>
        </w:rPr>
        <w:t>in Chinese politics</w:t>
      </w:r>
      <w:r w:rsidRPr="005426C0">
        <w:rPr>
          <w:sz w:val="12"/>
        </w:rPr>
        <w:t>. The broader set of research areas tend to be methodical in the development process – it’s been true for outer space and it’s true for inner space too.”</w:t>
      </w:r>
    </w:p>
    <w:p w:rsidR="00305C7F" w:rsidRDefault="00305C7F" w:rsidP="00970105">
      <w:pPr>
        <w:jc w:val="center"/>
      </w:pPr>
    </w:p>
    <w:p w:rsidR="00305C7F" w:rsidRDefault="005426C0" w:rsidP="005426C0">
      <w:pPr>
        <w:pStyle w:val="Heading4"/>
      </w:pPr>
      <w:r>
        <w:t>&lt;insert specific link</w:t>
      </w:r>
      <w:r w:rsidR="00970105">
        <w:t xml:space="preserve"> or leave blank</w:t>
      </w:r>
      <w:r>
        <w:t>&gt;</w:t>
      </w:r>
    </w:p>
    <w:p w:rsidR="005426C0" w:rsidRPr="005426C0" w:rsidRDefault="005426C0" w:rsidP="005426C0"/>
    <w:p w:rsidR="00C57F6D" w:rsidRDefault="00C57F6D" w:rsidP="00C57F6D">
      <w:pPr>
        <w:pStyle w:val="Heading4"/>
      </w:pPr>
      <w:r>
        <w:t xml:space="preserve">volatility </w:t>
      </w:r>
      <w:r w:rsidR="00970105">
        <w:t xml:space="preserve">of the plan </w:t>
      </w:r>
      <w:r w:rsidR="00305C7F">
        <w:t>guarantees economic and geopolitical competition</w:t>
      </w:r>
      <w:r>
        <w:t xml:space="preserve"> --- </w:t>
      </w:r>
      <w:r w:rsidR="00305C7F">
        <w:t>encroaching in China’s sphere risks global conflict</w:t>
      </w:r>
    </w:p>
    <w:p w:rsidR="00C57F6D" w:rsidRDefault="00C57F6D" w:rsidP="00C57F6D"/>
    <w:p w:rsidR="00C57F6D" w:rsidRDefault="005426C0" w:rsidP="00C57F6D">
      <w:r>
        <w:rPr>
          <w:rStyle w:val="StyleStyleBold12pt"/>
          <w:u w:val="single"/>
        </w:rPr>
        <w:t>XIAOYU 20</w:t>
      </w:r>
      <w:r w:rsidR="00C57F6D" w:rsidRPr="00C57F6D">
        <w:rPr>
          <w:rStyle w:val="StyleStyleBold12pt"/>
          <w:u w:val="single"/>
        </w:rPr>
        <w:t>14</w:t>
      </w:r>
      <w:r w:rsidR="00C57F6D">
        <w:t xml:space="preserve"> - China Institute of international Studies (CIIS) since 2012. She is a research assistant specialized in global macroeconomic situation as well as European economy (Xiaoyu, Li, “China-US Cooperation: Key to the Global Future”, January 13, 2014, </w:t>
      </w:r>
      <w:hyperlink r:id="rId9" w:history="1">
        <w:r w:rsidR="00C57F6D" w:rsidRPr="008B33CF">
          <w:rPr>
            <w:rStyle w:val="Hyperlink"/>
          </w:rPr>
          <w:t>http://www.ciis.org.cn/english/2014-01/13/content_6606656.htm</w:t>
        </w:r>
      </w:hyperlink>
      <w:r w:rsidR="00C57F6D">
        <w:t>)</w:t>
      </w:r>
    </w:p>
    <w:p w:rsidR="00C57F6D" w:rsidRDefault="00C57F6D" w:rsidP="00C57F6D">
      <w:r>
        <w:t xml:space="preserve"> </w:t>
      </w:r>
    </w:p>
    <w:p w:rsidR="00C57F6D" w:rsidRPr="00741AC5" w:rsidRDefault="00C57F6D" w:rsidP="00C57F6D">
      <w:pPr>
        <w:rPr>
          <w:sz w:val="14"/>
        </w:rPr>
      </w:pPr>
      <w:r w:rsidRPr="004D4691">
        <w:rPr>
          <w:rStyle w:val="StyleBoldUnderline"/>
        </w:rPr>
        <w:t>The world has achieved unprecedented peace, prosperity, and inter-dependence, but past achievements — and further progress — are threatened by a host of looming challenges</w:t>
      </w:r>
      <w:r w:rsidRPr="00741AC5">
        <w:rPr>
          <w:sz w:val="14"/>
        </w:rPr>
        <w:t xml:space="preserve">. </w:t>
      </w:r>
      <w:r w:rsidRPr="001C381A">
        <w:rPr>
          <w:rStyle w:val="StyleBoldUnderline"/>
        </w:rPr>
        <w:t xml:space="preserve">Global </w:t>
      </w:r>
      <w:r w:rsidRPr="00C13B14">
        <w:rPr>
          <w:rStyle w:val="StyleBoldUnderline"/>
          <w:highlight w:val="cyan"/>
        </w:rPr>
        <w:t>institutions</w:t>
      </w:r>
      <w:r w:rsidRPr="004D4691">
        <w:rPr>
          <w:rStyle w:val="StyleBoldUnderline"/>
        </w:rPr>
        <w:t xml:space="preserve"> that served us well and transformed the world </w:t>
      </w:r>
      <w:r w:rsidRPr="00C13B14">
        <w:rPr>
          <w:rStyle w:val="StyleBoldUnderline"/>
          <w:highlight w:val="cyan"/>
        </w:rPr>
        <w:t>are becoming</w:t>
      </w:r>
      <w:r w:rsidRPr="004D4691">
        <w:rPr>
          <w:rStyle w:val="StyleBoldUnderline"/>
        </w:rPr>
        <w:t xml:space="preserve"> </w:t>
      </w:r>
      <w:r w:rsidRPr="00C13B14">
        <w:rPr>
          <w:rStyle w:val="StyleBoldUnderline"/>
          <w:highlight w:val="cyan"/>
        </w:rPr>
        <w:t xml:space="preserve">victims of their own success </w:t>
      </w:r>
      <w:r w:rsidRPr="001C381A">
        <w:rPr>
          <w:rStyle w:val="StyleBoldUnderline"/>
        </w:rPr>
        <w:t>and must be</w:t>
      </w:r>
      <w:r w:rsidRPr="004D4691">
        <w:rPr>
          <w:rStyle w:val="StyleBoldUnderline"/>
        </w:rPr>
        <w:t xml:space="preserve"> reformed or replaced to deal with new challenges and take advantage of new opportunities. Governments everywhere face rising expectations and increasing demands but find themselves less able to manage the challenges they face</w:t>
      </w:r>
      <w:r w:rsidRPr="00741AC5">
        <w:rPr>
          <w:sz w:val="14"/>
        </w:rPr>
        <w:t xml:space="preserve">. The next round of challenges can only be managed successfully if nations, especially major powers, cooperate. Moreover, </w:t>
      </w:r>
      <w:r w:rsidRPr="00692848">
        <w:rPr>
          <w:rStyle w:val="StyleBoldUnderline"/>
        </w:rPr>
        <w:t>the most difficult and most consequential challenges cannot be managed effectively without sustained cooperation between</w:t>
      </w:r>
      <w:r w:rsidRPr="00741AC5">
        <w:rPr>
          <w:sz w:val="14"/>
        </w:rPr>
        <w:t xml:space="preserve"> the largest developing country, </w:t>
      </w:r>
      <w:r w:rsidRPr="00692848">
        <w:rPr>
          <w:rStyle w:val="StyleBoldUnderline"/>
        </w:rPr>
        <w:t>China, and</w:t>
      </w:r>
      <w:r w:rsidRPr="00741AC5">
        <w:rPr>
          <w:sz w:val="14"/>
        </w:rPr>
        <w:t xml:space="preserve"> the largest developed country, </w:t>
      </w:r>
      <w:r w:rsidRPr="00692848">
        <w:rPr>
          <w:rStyle w:val="StyleBoldUnderline"/>
        </w:rPr>
        <w:t>the U</w:t>
      </w:r>
      <w:r w:rsidRPr="00741AC5">
        <w:rPr>
          <w:sz w:val="14"/>
        </w:rPr>
        <w:t xml:space="preserve">nited </w:t>
      </w:r>
      <w:r w:rsidRPr="00692848">
        <w:rPr>
          <w:rStyle w:val="StyleBoldUnderline"/>
        </w:rPr>
        <w:t>S</w:t>
      </w:r>
      <w:r w:rsidRPr="00741AC5">
        <w:rPr>
          <w:sz w:val="14"/>
        </w:rPr>
        <w:t xml:space="preserve">tates. Stated another way, the ability of China and the United States </w:t>
      </w:r>
      <w:r w:rsidRPr="009C3F3C">
        <w:rPr>
          <w:rStyle w:val="StyleBoldUnderline"/>
        </w:rPr>
        <w:t>to work together on critical global challenges will determine whether the world is able to sustain and enhance mutually beneficial developments or fails to cope with the issues critical to the global future and to the security and prosperity</w:t>
      </w:r>
      <w:r w:rsidRPr="00741AC5">
        <w:rPr>
          <w:sz w:val="14"/>
        </w:rPr>
        <w:t xml:space="preserve"> of the United States and China. This shared conviction persuades us that we must do more than just hope that our countries will find ways to cooperate. </w:t>
      </w:r>
      <w:r w:rsidRPr="001C641A">
        <w:rPr>
          <w:rStyle w:val="StyleBoldUnderline"/>
        </w:rPr>
        <w:t>This report represents a joint effort to develop both the rationale and concrete mechanisms for sustained, proactive collaboration to address challenges resulting from long-term global trends and consequential uncertainties. 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w:t>
      </w:r>
      <w:r w:rsidRPr="00741AC5">
        <w:rPr>
          <w:sz w:val="14"/>
        </w:rPr>
        <w:t xml:space="preserve">. The Joint Working Group recognizes that </w:t>
      </w:r>
      <w:r w:rsidRPr="00C13B14">
        <w:rPr>
          <w:rStyle w:val="StyleBoldUnderline"/>
          <w:highlight w:val="cyan"/>
        </w:rPr>
        <w:t>China and the U</w:t>
      </w:r>
      <w:r w:rsidRPr="00741AC5">
        <w:rPr>
          <w:sz w:val="14"/>
        </w:rPr>
        <w:t xml:space="preserve">nited </w:t>
      </w:r>
      <w:r w:rsidRPr="00C13B14">
        <w:rPr>
          <w:rStyle w:val="StyleBoldUnderline"/>
          <w:highlight w:val="cyan"/>
        </w:rPr>
        <w:t>S</w:t>
      </w:r>
      <w:r w:rsidRPr="00C13B14">
        <w:rPr>
          <w:sz w:val="14"/>
          <w:highlight w:val="cyan"/>
        </w:rPr>
        <w:t xml:space="preserve">tates </w:t>
      </w:r>
      <w:r w:rsidRPr="00C13B14">
        <w:rPr>
          <w:rStyle w:val="StyleBoldUnderline"/>
          <w:highlight w:val="cyan"/>
        </w:rPr>
        <w:t xml:space="preserve">hold different views on many bilateral and international issues, and that </w:t>
      </w:r>
      <w:r w:rsidRPr="00C13B14">
        <w:rPr>
          <w:rStyle w:val="Emphasis2"/>
          <w:highlight w:val="cyan"/>
        </w:rPr>
        <w:t>our relationship is constrained</w:t>
      </w:r>
      <w:r w:rsidRPr="00C13B14">
        <w:rPr>
          <w:rStyle w:val="StyleBoldUnderline"/>
          <w:highlight w:val="cyan"/>
        </w:rPr>
        <w:t xml:space="preserve"> by </w:t>
      </w:r>
      <w:r w:rsidRPr="00C13B14">
        <w:rPr>
          <w:rStyle w:val="Emphasis2"/>
          <w:highlight w:val="cyan"/>
        </w:rPr>
        <w:t>mutual suspicion</w:t>
      </w:r>
      <w:r w:rsidRPr="00C13B14">
        <w:rPr>
          <w:rStyle w:val="StyleBoldUnderline"/>
          <w:highlight w:val="cyan"/>
        </w:rPr>
        <w:t xml:space="preserve"> and </w:t>
      </w:r>
      <w:r w:rsidRPr="00C13B14">
        <w:rPr>
          <w:rStyle w:val="Emphasis2"/>
          <w:highlight w:val="cyan"/>
        </w:rPr>
        <w:t>strategic mistrust</w:t>
      </w:r>
      <w:r w:rsidRPr="00741AC5">
        <w:rPr>
          <w:sz w:val="14"/>
        </w:rPr>
        <w:t xml:space="preserve">. Nevertheless, our common strategic interests and responsibility as major powers are more important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ability to cooperate on key challenges to global security and our increasingly intertwined futures. We must cooperate on global challenges not as a favor to one another or because other nations expect us to exercise leadership in the international system. We must do it because failure to cooperate on key global challenges will have profoundly negative consequences for the citizens of our own countries. The Joint Working Group has no illusions about how difficult the task ahead will be. </w:t>
      </w:r>
      <w:r w:rsidRPr="005A16B1">
        <w:rPr>
          <w:rStyle w:val="StyleBoldUnderline"/>
        </w:rPr>
        <w:t xml:space="preserve">Leaders in </w:t>
      </w:r>
      <w:r w:rsidRPr="00C13B14">
        <w:rPr>
          <w:rStyle w:val="Underline2"/>
          <w:highlight w:val="cyan"/>
        </w:rPr>
        <w:t>both countries face relentless</w:t>
      </w:r>
      <w:r w:rsidRPr="005A16B1">
        <w:rPr>
          <w:rStyle w:val="StyleBoldUnderline"/>
        </w:rPr>
        <w:t xml:space="preserve"> domestic </w:t>
      </w:r>
      <w:r w:rsidRPr="00C13B14">
        <w:rPr>
          <w:rStyle w:val="Underline2"/>
          <w:highlight w:val="cyan"/>
        </w:rPr>
        <w:t>pressures to focus on near-term issues, often to the detriment of long-term interests</w:t>
      </w:r>
      <w:r w:rsidRPr="005A16B1">
        <w:rPr>
          <w:rStyle w:val="StyleBoldUnderline"/>
        </w:rPr>
        <w:t>, as well as on looming US-China bilateral differences and mutual suspicions</w:t>
      </w:r>
      <w:r w:rsidRPr="00741AC5">
        <w:rPr>
          <w:sz w:val="14"/>
        </w:rPr>
        <w:t xml:space="preserve">. </w:t>
      </w:r>
      <w:r w:rsidRPr="00741AC5">
        <w:rPr>
          <w:sz w:val="6"/>
        </w:rPr>
        <w:t>This report seeks to illustrate why it is imperative and how it is possible to pursue long- and short-term interests at the same time. How We Reached Key Assessments and Recommendations Generous support from the China-United States Exchange Foundation enabled the Atlantic Council and the China Institute of International Studies (CIIS) to establish a Joint Working Group of experts from both countries. The members of the group met in Beijing and Washington in the spring and summer of 2012 to compare and integrate the findings of separate Chinese and US draft reports on global trends. The Chinese projection of trends, entitled Global Trends to 2030 and the Prospects for China-US Relations, was prepared by CIIS with contributions from the School of International Studies at Peking University. The US report, Global Trends 2030: Alternative Worlds, was prepared by the US National Intelligence Council (NIC).[1] The Atlantic Council contributed to the NIC report and members of the NIC team attended (as observers) the joint assessment meetings. This review confirmed that the independently developed reports were generally consistent in their assessments of global trends and provided a solid basis for development of scenarios to illustrate what might happen under different assumptions about cooperation between China and the United States. The scenarios in both analyses depict markedly different outcomes for China, the United States, and the world. When China and the United States cooperate to meet looming challenges, both countries benefit. When they fail to cooperate and pursue narrow interests or win-lose or zero-sum outcomes, both countries lose. Continuing down the path of drift and episodic cooperation that we are on now also leads to lose-lose outcomes. The obvious advantages of win-win outcomes and dangerous implications of behaviors that eschew or minimize cooperation create strong incentives to focus on megatrends, critical challenges, and enhancing the likelihood of success and mutual benefit through close and continuous collaboration. This report outlines the case for collaboration and makes several specific recommendations to make cooperation both possible and fruitful. It was drafted and circulated among group members for revisions and to ensure consensus. China and the United States have different interests, objectives, and perspectives on many matters, and the number of issues in dispute may well grow as we broaden our bilateral relationship and at times disagree with one another on the world stage. Resolving some of these issues will be difficult and require much time and effort. The resolution of these contentious issues in the US-China relationship, however, must not be made a prerequisite for cooperation on a limited but arguably more important set of issues with the clear potential to harm both of our interests. Continued drift toward strategic competition and failure to find a balance of interests on core issues will undermine support in both countries for cooperation on major global issues of mutual interest and benefit. Cooperation on shared global challenges may build trust and make it easier to resolve nettlesome bilateral issues. But that would be an ancillary benefit and should not be the primary reason for collaboration on the global challenges identified in the independently prepared studies and summarized elsewhere in this report</w:t>
      </w:r>
      <w:r w:rsidRPr="00741AC5">
        <w:rPr>
          <w:sz w:val="14"/>
        </w:rPr>
        <w:t xml:space="preserve">. </w:t>
      </w:r>
      <w:r w:rsidRPr="005A16B1">
        <w:rPr>
          <w:rStyle w:val="StyleBoldUnderline"/>
        </w:rPr>
        <w:t xml:space="preserve">The primary reasons we need to work together on the global challenges are that they cannot be addressed successfully unless we do, and that failure to deal effectively with consequential megatrends will have deleterious consequences for China, the United States, and the world. </w:t>
      </w:r>
      <w:r w:rsidRPr="00C13B14">
        <w:rPr>
          <w:rStyle w:val="StyleBoldUnderline"/>
          <w:highlight w:val="cyan"/>
        </w:rPr>
        <w:t>It is difficult to envision a stable,</w:t>
      </w:r>
      <w:r w:rsidRPr="005A16B1">
        <w:rPr>
          <w:rStyle w:val="StyleBoldUnderline"/>
        </w:rPr>
        <w:t xml:space="preserve"> prosperous </w:t>
      </w:r>
      <w:r w:rsidRPr="00C13B14">
        <w:rPr>
          <w:rStyle w:val="StyleBoldUnderline"/>
          <w:highlight w:val="cyan"/>
        </w:rPr>
        <w:t>global system absent a</w:t>
      </w:r>
      <w:r w:rsidRPr="005A16B1">
        <w:rPr>
          <w:rStyle w:val="StyleBoldUnderline"/>
        </w:rPr>
        <w:t xml:space="preserve"> US-China </w:t>
      </w:r>
      <w:r w:rsidRPr="00C13B14">
        <w:rPr>
          <w:rStyle w:val="StyleBoldUnderline"/>
          <w:highlight w:val="cyan"/>
        </w:rPr>
        <w:t>relationship that is</w:t>
      </w:r>
      <w:r w:rsidRPr="005A16B1">
        <w:rPr>
          <w:rStyle w:val="StyleBoldUnderline"/>
        </w:rPr>
        <w:t xml:space="preserve"> largely a </w:t>
      </w:r>
      <w:r w:rsidRPr="00C13B14">
        <w:rPr>
          <w:rStyle w:val="StyleBoldUnderline"/>
          <w:highlight w:val="cyan"/>
        </w:rPr>
        <w:t>cooperative</w:t>
      </w:r>
      <w:r w:rsidRPr="005A16B1">
        <w:rPr>
          <w:rStyle w:val="StyleBoldUnderline"/>
        </w:rPr>
        <w:t xml:space="preserve"> one</w:t>
      </w:r>
      <w:r w:rsidRPr="00741AC5">
        <w:rPr>
          <w:sz w:val="14"/>
        </w:rPr>
        <w:t xml:space="preserve">. </w:t>
      </w:r>
      <w:r w:rsidRPr="00C13B14">
        <w:rPr>
          <w:rStyle w:val="StyleBoldUnderline"/>
          <w:highlight w:val="cyan"/>
        </w:rPr>
        <w:t>Forces and megatrends that</w:t>
      </w:r>
      <w:r w:rsidRPr="005A16B1">
        <w:rPr>
          <w:rStyle w:val="StyleBoldUnderline"/>
        </w:rPr>
        <w:t xml:space="preserve"> are visible but not well understood today </w:t>
      </w:r>
      <w:r w:rsidRPr="00C13B14">
        <w:rPr>
          <w:rStyle w:val="StyleBoldUnderline"/>
          <w:highlight w:val="cyan"/>
        </w:rPr>
        <w:t>will shape the futures</w:t>
      </w:r>
      <w:r w:rsidRPr="005A16B1">
        <w:rPr>
          <w:rStyle w:val="StyleBoldUnderline"/>
        </w:rPr>
        <w:t xml:space="preserve"> of people </w:t>
      </w:r>
      <w:r w:rsidRPr="00C13B14">
        <w:rPr>
          <w:rStyle w:val="StyleBoldUnderline"/>
          <w:highlight w:val="cyan"/>
        </w:rPr>
        <w:t>everywhere</w:t>
      </w:r>
      <w:r w:rsidRPr="005A16B1">
        <w:rPr>
          <w:rStyle w:val="StyleBoldUnderline"/>
        </w:rPr>
        <w:t xml:space="preserve">. The list </w:t>
      </w:r>
      <w:r w:rsidRPr="00C13B14">
        <w:rPr>
          <w:rStyle w:val="StyleBoldUnderline"/>
          <w:highlight w:val="cyan"/>
        </w:rPr>
        <w:t>include</w:t>
      </w:r>
      <w:r>
        <w:rPr>
          <w:rStyle w:val="StyleBoldUnderline"/>
        </w:rPr>
        <w:t>(</w:t>
      </w:r>
      <w:r w:rsidRPr="007E3027">
        <w:rPr>
          <w:rStyle w:val="StyleBoldUnderline"/>
        </w:rPr>
        <w:t>s</w:t>
      </w:r>
      <w:r>
        <w:rPr>
          <w:rStyle w:val="StyleBoldUnderline"/>
        </w:rPr>
        <w:t>)</w:t>
      </w:r>
      <w:r w:rsidRPr="005A16B1">
        <w:rPr>
          <w:rStyle w:val="StyleBoldUnderline"/>
        </w:rPr>
        <w:t xml:space="preserve"> consequences of globalization that increase prosperity but also increase demand for water, food, and energy. It also includes demographic change and effects of climate change that will intensify the consequences of other megatrends and make them more difficult to manage</w:t>
      </w:r>
      <w:r w:rsidRPr="00741AC5">
        <w:rPr>
          <w:sz w:val="14"/>
        </w:rPr>
        <w:t xml:space="preserve">. </w:t>
      </w:r>
      <w:r w:rsidRPr="00741AC5">
        <w:rPr>
          <w:sz w:val="6"/>
        </w:rPr>
        <w:t xml:space="preserve">Some of the megatrends and the way they interact will threaten social and political stability unless managed effectively. All have profound implications for governance and global stability. How effectively governments meet and manage these challenges in the next ten to twenty years will determine how beneficial or detrimental they will be for our countries and our children. Successfully navigating the turbulent waters ahead will require understanding the challenges we face and foresight about the implications of alternative paths. Our common goal must be to avert or ameliorate negative outcomes, and to maximize the chances of achieving desirable outcomes. To accomplish this goal, China and the United States must establish and draw on a continuing dialogue on the evolution, implications, and possible policy responses to the most consequential megatrends, key uncertainties, and disruptive change. The framework and policy recommendations of this report seek to jumpstart that process by suggesting mechanisms for collaboration that begin bilaterally but eventually include other nations critical to finding paths to a better future for all. I. Critical Importance of China-US Cooperation 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No country, and certainly not those with the largest populations and largest economies, will be immune. Global challenges like climate change, food and water shortages, and resource scarcities will shape the strategic context for all nations and require reconsideration of traditional national concerns such as sovereignty and maximizing the ability of national leaders to control their country’s destiny. What China and the United States do, individually and together, will have a major impact on the future of the global system. As importantly, our individual fates will be inextricably linked to how that future plays out. The three illustrative scenarios sketched out below underscore how critical the future of the US-China relationship is to each country and to the world. • Global Drift and Erosion (the present world trajectory): In a world in which nations fail to resolve global problems and strengthen mechanisms of global cooperation, governments gradually turn inward.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w:t>
      </w:r>
      <w:r w:rsidRPr="005A16B1">
        <w:rPr>
          <w:rStyle w:val="StyleBoldUnderline"/>
        </w:rPr>
        <w:t xml:space="preserve">Zero-Sum World: </w:t>
      </w:r>
      <w:r w:rsidRPr="00C13B14">
        <w:rPr>
          <w:rStyle w:val="Emphasis2"/>
          <w:highlight w:val="cyan"/>
        </w:rPr>
        <w:t>Unsustainable drift</w:t>
      </w:r>
      <w:r w:rsidRPr="00C13B14">
        <w:rPr>
          <w:rStyle w:val="StyleBoldUnderline"/>
          <w:highlight w:val="cyan"/>
        </w:rPr>
        <w:t xml:space="preserve"> leads to a world of predominantly zero-sum competition and conflict in the </w:t>
      </w:r>
      <w:r w:rsidRPr="00C13B14">
        <w:rPr>
          <w:rStyle w:val="Emphasis2"/>
          <w:highlight w:val="cyan"/>
        </w:rPr>
        <w:t>face of severe resource constraints</w:t>
      </w:r>
      <w:r w:rsidRPr="005A16B1">
        <w:rPr>
          <w:rStyle w:val="StyleBoldUnderline"/>
        </w:rPr>
        <w:t xml:space="preserve">. The result is economic crises and internal instability as well as interstate confrontation. </w:t>
      </w:r>
      <w:r w:rsidRPr="00C13B14">
        <w:rPr>
          <w:rStyle w:val="StyleBoldUnderline"/>
          <w:highlight w:val="cyan"/>
        </w:rPr>
        <w:t xml:space="preserve">There is </w:t>
      </w:r>
      <w:r w:rsidRPr="00C13B14">
        <w:rPr>
          <w:rStyle w:val="Emphasis"/>
          <w:highlight w:val="cyan"/>
        </w:rPr>
        <w:t>risk of military conflict between major powers</w:t>
      </w:r>
      <w:r w:rsidRPr="005A16B1">
        <w:rPr>
          <w:rStyle w:val="StyleBoldUnderline"/>
        </w:rPr>
        <w:t xml:space="preserve">, </w:t>
      </w:r>
      <w:r w:rsidRPr="00C13B14">
        <w:rPr>
          <w:rStyle w:val="StyleBoldUnderline"/>
          <w:highlight w:val="cyan"/>
        </w:rPr>
        <w:t>which increases global mistrust and uncertainty</w:t>
      </w:r>
      <w:r w:rsidRPr="005A16B1">
        <w:rPr>
          <w:rStyle w:val="StyleBoldUnderline"/>
        </w:rPr>
        <w:t xml:space="preserve"> and fosters an “each nation for itself” mentality </w:t>
      </w:r>
      <w:r w:rsidRPr="00C13B14">
        <w:rPr>
          <w:rStyle w:val="StyleBoldUnderline"/>
          <w:highlight w:val="cyan"/>
        </w:rPr>
        <w:t xml:space="preserve">that </w:t>
      </w:r>
      <w:r w:rsidRPr="00C13B14">
        <w:rPr>
          <w:rStyle w:val="Emphasis2"/>
          <w:highlight w:val="cyan"/>
        </w:rPr>
        <w:t>further undermines the ability</w:t>
      </w:r>
      <w:r w:rsidRPr="005A16B1">
        <w:rPr>
          <w:rStyle w:val="StyleBoldUnderline"/>
        </w:rPr>
        <w:t xml:space="preserve"> of </w:t>
      </w:r>
      <w:r w:rsidRPr="00C13B14">
        <w:rPr>
          <w:rStyle w:val="Emphasis2"/>
          <w:highlight w:val="cyan"/>
        </w:rPr>
        <w:t>states to cooperate in the face of growing common challenges</w:t>
      </w:r>
      <w:r w:rsidRPr="00741AC5">
        <w:rPr>
          <w:sz w:val="14"/>
        </w:rPr>
        <w:t xml:space="preserve">. • </w:t>
      </w:r>
      <w:r w:rsidRPr="00741AC5">
        <w:rPr>
          <w:sz w:val="6"/>
        </w:rPr>
        <w:t>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 The possible futures sketched out above (and developed at greater length below) are intended to stimulate thinking about how current trends and uncertainties could lead to very different global and national outcomes. For many reasons, the United States and China will have greater ability and incentives than other countries to cooperate in determining and shaping developments over the next two decades. 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 — and the character of the US-China relationship — will be critical.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 II. Critical Megatrends There are many global trends that are positive, including greater prosperity; global economic reconvergence after two centuries of Western economic preponderance; profound social changes driven by rapid scientific and technological changes; a growing global middle class; widespread improvement in global health and life expectancy; and overall reduction in war and violent deaths. The great advances in human prosperity over the last several decades and the potential for greater gains in the future are to be celebrated, but they also create new challenges shaped by megatrends in the “global operating environment”. These megatrends include: • Individual empowerment is an increasingly important factor both within states and internationally. The empowerment of individuals is fueled by education, rising prosperity, and a host of technologies. Empowered individuals, the growing middle class, and domestic NGOs are more willing to engage in political activities as well as to make more demands on government. The sense of national identity is becoming stronger in many places but so too are social identities based on ethnicity, religion, culture, political concerns, and shared causes such as the environment and public health. This trend sometimes also fuels extremism and separatism. • Power will be increasingly diffused as the number of players with actual or nascent capacity to influence international deve-lopments is increasing. The international system evinces increasing signs of fragmentation and stratification. In addition to the rise of China, India, and Brazil, middle powers such as Turkey, Indonesia, South Africa, and Mexico are playing an ever more important role in the international arena. Further, the growing numbers and types of non-state actors such as international NGOs, multinational enterprises, and regional organizations mean states themselves no longer control the system. • Aging and urbanizing populations, accompanied by waves of domestic and international migration, will transform societies and strain capabilities. More than one billion people will be added to the global population by 2030 and an equal or greater number will move to cities. Rising incomes will enable as many as two billion more people to join the global middle class. Nearly all of the growth in the global population, urban dwellers, and the middle class will occur in developing countries. Critical demographic shifts will age populations and shrink the percentage of working-age cohorts in most of the developed and, increasingly, in parts of the developing world as well. China will be one of the developing countries with an aging population. Waves of immigration will create or exacerbate significant social problems, but there also will be a huge international marketplace for skilled and talented workers</w:t>
      </w:r>
      <w:r w:rsidRPr="00741AC5">
        <w:rPr>
          <w:sz w:val="14"/>
        </w:rPr>
        <w:t xml:space="preserve">. </w:t>
      </w:r>
      <w:r w:rsidRPr="005A16B1">
        <w:rPr>
          <w:rStyle w:val="StyleBoldUnderline"/>
        </w:rPr>
        <w:t xml:space="preserve">• There will be increasing stresses and strains on the global commons. </w:t>
      </w:r>
      <w:r w:rsidRPr="00C13B14">
        <w:rPr>
          <w:rStyle w:val="StyleBoldUnderline"/>
          <w:highlight w:val="cyan"/>
        </w:rPr>
        <w:t>Many challenges</w:t>
      </w:r>
      <w:r w:rsidRPr="005A16B1">
        <w:rPr>
          <w:rStyle w:val="StyleBoldUnderline"/>
        </w:rPr>
        <w:t xml:space="preserve"> to the environment and human security </w:t>
      </w:r>
      <w:r w:rsidRPr="00C13B14">
        <w:rPr>
          <w:rStyle w:val="StyleBoldUnderline"/>
          <w:highlight w:val="cyan"/>
        </w:rPr>
        <w:t>will be intensified by rapid</w:t>
      </w:r>
      <w:r w:rsidRPr="005A16B1">
        <w:rPr>
          <w:rStyle w:val="StyleBoldUnderline"/>
        </w:rPr>
        <w:t xml:space="preserve">ly increased food, water, and natural </w:t>
      </w:r>
      <w:r w:rsidRPr="00C13B14">
        <w:rPr>
          <w:rStyle w:val="StyleBoldUnderline"/>
          <w:highlight w:val="cyan"/>
        </w:rPr>
        <w:t>resource consumption</w:t>
      </w:r>
      <w:r w:rsidRPr="005A16B1">
        <w:rPr>
          <w:rStyle w:val="StyleBoldUnderline"/>
        </w:rPr>
        <w:t xml:space="preserve"> due to growing population, urbanization, and rapid expansion of the middle class. If not managed well, these challenges could have a significant and long-term adverse impact on all nations and the global system</w:t>
      </w:r>
      <w:r w:rsidRPr="00741AC5">
        <w:rPr>
          <w:sz w:val="14"/>
        </w:rPr>
        <w:t xml:space="preserve">. • There is increasing concern that global climate change poses an existential threat to humanity. Climate change exacerbates water shortages and food production challenges; sparks greater migration and social conflict; acidifies the oceans; and leads to more extreme weather events, including sea-level rises magnifying the impact of storm surges threatening coastal cities and infrastructure. There is likely to be more focus by the international community on climate change consequence management, adaptation, and mitigation. III. Key Uncertainties The megatrends summarized above constitute a relatively predictable set of challenges facing individuals and nations, especially China and the United States. But they are not the only factors that will influence developments in the next two decades. The relatively predictable megatrends will interact with a number of critical uncertainties. Examples include: </w:t>
      </w:r>
      <w:r w:rsidRPr="005A16B1">
        <w:rPr>
          <w:rStyle w:val="StyleBoldUnderline"/>
        </w:rPr>
        <w:t xml:space="preserve">• The future of </w:t>
      </w:r>
      <w:r w:rsidRPr="00C13B14">
        <w:rPr>
          <w:rStyle w:val="Emphasis"/>
          <w:highlight w:val="cyan"/>
        </w:rPr>
        <w:t>the global economy is volatile</w:t>
      </w:r>
      <w:r w:rsidRPr="005A16B1">
        <w:rPr>
          <w:rStyle w:val="StyleBoldUnderline"/>
        </w:rPr>
        <w:t>. The developed countries, especially in the Eurozone, may face a prolonged period of recovery. The developing countries, including China</w:t>
      </w:r>
      <w:r w:rsidRPr="00741AC5">
        <w:rPr>
          <w:sz w:val="14"/>
        </w:rPr>
        <w:t xml:space="preserve"> and India, </w:t>
      </w:r>
      <w:r w:rsidRPr="005A16B1">
        <w:rPr>
          <w:rStyle w:val="StyleBoldUnderline"/>
        </w:rPr>
        <w:t xml:space="preserve">face a “middle income trap”. </w:t>
      </w:r>
      <w:r w:rsidRPr="00C13B14">
        <w:rPr>
          <w:rStyle w:val="StyleBoldUnderline"/>
          <w:highlight w:val="cyan"/>
        </w:rPr>
        <w:t>The world could experience growing economic nationalism and trade protectionism as well as an accelerating adjustment of international industrial division of labor</w:t>
      </w:r>
      <w:r w:rsidRPr="005A16B1">
        <w:rPr>
          <w:rStyle w:val="StyleBoldUnderline"/>
        </w:rPr>
        <w:t xml:space="preserve"> as China refocuses on domestic consumption-led growth, other nations increasingly displace China as the low-cost provider, and new manufacturing technologies and lower energy costs encourage the return of manufacturing to the United States and other developed countries</w:t>
      </w:r>
      <w:r w:rsidRPr="00741AC5">
        <w:rPr>
          <w:sz w:val="14"/>
        </w:rPr>
        <w:t xml:space="preserve">. </w:t>
      </w:r>
      <w:r w:rsidRPr="00741AC5">
        <w:rPr>
          <w:sz w:val="6"/>
        </w:rPr>
        <w:t xml:space="preserve">In addition, major economic crises could result from the increasing pressure on resource availability discussed previously. • The accelerating pace of technological development is likely to change the global operating environment for foreign policy and national security over the next two decades with uncertain consequences. A wide range of emerging technologies will affect the political, social, economic and security trajectories of states, international relations, and the international system, as have the Internet, mobile communications technology, and social media. These technologies range from new energy systems and manufacturing technologies such as 3D printing to bio- and nanotechnology breakthroughs affecting agricultural productivity, human enhancement, robotics, and information availability. On the negative side of the ledger, cyber hacking, cyber warfare, and genomics-enabled bioterrorism have the potential to be highly disruptive. • Nationalistic responses to increasing mutual vulnerability are likely as growing global interconnectedness and interdependence ensure that developments anywhere in the world, from slowly-developing threats like climate change to short-term crises like the 2008 financial crisis, can affect most nations and citizens yet be largely, if not completely, outside the control of individual states. National responses to common challenges and threats could be “each nation for itself” actions to achieve narrow national interests at the expense of other states and the common good. • Unpredictable events such as natural disasters, extreme weather events, pandemics, or nuclear weapon use by terrorists could be game-changers. An H5N1 or similar pandemic could shut down global transportation and kill tens of millions or more with a huge impact on the global economy, politics, and security. A series of extreme weather events, foreshadowed by Hurricane Sandy’s impact on the United States, could change the trajectories of global political efforts to deal with the consequences of climate change. • The future of both China and the United States is uncertain. China has many internal challenges that could limit its willingness to be a “joint responsible stakeholder” with the United States to meet global challenges and resolve regional conflicts. Similarly, the United States faces major economic challenges that could lead to long-term slow growth, a more inward focus, and a less active and influential role in catalyzing cooperation on global challenges. Conversely, one or both countries could achieve considerable success in its/their domestic arena(s) and feel emboldened to lead the transformation of the global system. • Conflicts could become more common and more intense as a result of social unrest, religious extremism, reduced provision of public goods, power shifts, and individual empowerment. The world’s security and stability may become increasingly fragile as a result of state failure, nuclear proliferation, or dramatic acts of terrorism, especially in unstable regions like the Middle East and South Asia. • Regional instability may have global impact. A major conflict in the Middle East, including over Iran’s nuclear weapons, could draw in outside powers, disrupt oil supplies, and send the global economy into recession. Failure to resolve or indefinitely shelve territorial disputes in East and Southeast Asia could limit the ability of regional states to cooperate in global as well as regional efforts to cope with global challenges. Military conflict over these disputes also could destabilize the Asia-Pacific region with grave consequences for the global economy and international stability. An existential crisis of the European Union could disrupt the cohesiveness of what is now the world’s largest economy. IV. Governance and Cooperation Challenges of Megatrends and Uncertainties </w:t>
      </w:r>
      <w:r w:rsidRPr="00884EF3">
        <w:rPr>
          <w:rStyle w:val="StyleBoldUnderline"/>
        </w:rPr>
        <w:t xml:space="preserve">Although no one can predict with confidence exactly how events will play out in the years ahead, </w:t>
      </w:r>
      <w:r w:rsidRPr="00C13B14">
        <w:rPr>
          <w:rStyle w:val="Underline2"/>
          <w:highlight w:val="cyan"/>
        </w:rPr>
        <w:t>we can be confident that the challenges and choices facing decision-makers at all levels</w:t>
      </w:r>
      <w:r w:rsidRPr="00884EF3">
        <w:rPr>
          <w:rStyle w:val="StyleBoldUnderline"/>
        </w:rPr>
        <w:t xml:space="preserve"> and in all countries </w:t>
      </w:r>
      <w:r w:rsidRPr="00C13B14">
        <w:rPr>
          <w:rStyle w:val="Underline2"/>
          <w:highlight w:val="cyan"/>
        </w:rPr>
        <w:t>will be shaped by the interplay of megatrends</w:t>
      </w:r>
      <w:r w:rsidRPr="00006F8E">
        <w:rPr>
          <w:rStyle w:val="Underline2"/>
        </w:rPr>
        <w:t xml:space="preserve">, </w:t>
      </w:r>
      <w:r w:rsidRPr="00C13B14">
        <w:rPr>
          <w:rStyle w:val="Underline2"/>
          <w:highlight w:val="cyan"/>
        </w:rPr>
        <w:t>known uncertainties, unexpected “black swan” events, and</w:t>
      </w:r>
      <w:r w:rsidRPr="00884EF3">
        <w:rPr>
          <w:rStyle w:val="StyleBoldUnderline"/>
        </w:rPr>
        <w:t xml:space="preserve"> the decisions of </w:t>
      </w:r>
      <w:r w:rsidRPr="00C13B14">
        <w:rPr>
          <w:rStyle w:val="Underline2"/>
          <w:highlight w:val="cyan"/>
        </w:rPr>
        <w:t>governments and nongovernmental actors</w:t>
      </w:r>
      <w:r w:rsidRPr="00741AC5">
        <w:rPr>
          <w:sz w:val="14"/>
        </w:rPr>
        <w:t xml:space="preserve">. </w:t>
      </w:r>
      <w:r w:rsidRPr="00741AC5">
        <w:rPr>
          <w:sz w:val="6"/>
        </w:rPr>
        <w:t>Waiting to see how events unfold is a possible but undesirable choice because waiting is, in effect, a decision to do nothing and hope for the best. We can and must do better than that by working to shape events in ways that reduce uncertainty, avoid or ameliorate undesirable trajectories, and increase the likelihood of win-win outcomes. Some of the challenges posed include: • Volatile global economy: Slower economic growth and potential crises such as a Eurozone meltdown, another global financial crisis, or a sustained spike in food prices could slow or reverse progress toward greater prosperity and better lives for more people. Growing inequality (worsening GINI coefficients[2]) could further compound the challenges. Although the rich and the poor alike may become richer, the absolute gaps between them likely will widen, both within and among countries and regions. Moreover, the middle class may continue to be squeezed not only in developed countries but also in developing countries despite more rapid economic growth, especially as the gap widens between the middle class and the super rich. • Increasing internal pressures on governments: Demands on governments at all levels likely will increase faster than the availability of resources required to satisfy them. More people with rising expectations and greater awareness of conditions at home and elsewhere will have more tools, especially social media, to organize and put pressure on governments to provide more services and opportunities. The rising middle class in the emerging economies likely will expect and demand more and better quality food and water, more reliable supplies of cleaner energy, improved infrastructure, and healthier environments. Governments could find it difficult to meet rising expectations, however, especially growing demand for increasingly limited resources, which will push prices upward and exacerbate economic and social instability. At the same time, some of the poorest countries with ineffective governments may be pushed into internal conflict and state failure by tribal, ethnic, and religious strife as well as economic and environmental stresses. These internal conflicts could lead to regional instability as environmental and economic migrants spill into neighboring states. Global cooperation gap widening: Increasing globalization and interdependence could make it more difficult for national govern-ments to manage new challenges on their own, but transnational institutions will be increasingly ill-suited or even incapable of meeting twenty-first century challenges. To meet the growing challenges, existing global mechanisms, most of which are legacy institutions from the post-World War II era designed to solve problems from the inter-war period, must be reformed or replaced. That will not be easy. There are 140 more countries today than there were when the global system was last reformed in the 1940s and all feel entitled to a seat at the table when decisions are made that will affect their own destinies. This widely shared ethos of democratic participation of all nations makes it difficult to strike a balance between equity of representation and efficacy of decision-making. • Domestic pressures and weak national governments: Gov-ernments may become less willing or able to cooperate with other nations as a result of domestic pressures on leaders to pursue narrow national interests. This will increase the likelihood of nations engaging in zero-sum behavior that will make it even more difficult to deal with the most challenging megatrends. • Extremism and fracturing of the nation-state: Extremism and separatism are likely to be fueled by individual empowerment and tribal, ethnic, religious, and other identities, strengthened by ubiquitous social media. The power and authority of the nation-state is likely to be increasingly circumscribed by the rising power of non-state actors and the growing importance of transnational challenges beyond the state’s control. The state is being challenged in many cases by separatist and extremist forces, including religious fundamentalists in Waziristan and Dagestan and regional nationalists in Catalonia and Scotland. • “Black swans” and lack of robust international institutions: Failure to establish robust international institutions and habits of cooperation could reduce the international community’s ability to respond to major crises, including black swan events. The latter are high impact but either improbable or simply unpredictable calamities such as pandemics, nuclear weapon or biological warfare attacks, or cyber meltdowns. If China and the United States act as rivals and give priority to parochial interests, it may be impossible for the international community to successfully confront the major challenges of the next twenty years. Owing to their size and importance in the global system, what China and the US do together as well as individually will profoundly affect the international community’s ability to engage in robust international cooperation in science and technology to find solutions to the world’s most pressing problems. V. Scenarios Illustrate Interconnections and Alternative Outcomes As the megatrends and uncertainties evolve over the coming two decades and beyond, China and the United States, along with the rest of the world, will face unprecedented challenges and unpredictable, disruptive change. We offer three global scenarios to illustrate how the complex megatrends, key uncertainties, and disruptive changes could play out, depending in large part on whether the relationship between China and the United States is primarily cooperative or conflictual. • Global Drift and Erosion: This scenario is characterized by the inability of China and the United States to work together effectively, if at all, to address key global challenges and to resolve regional conflicts. Problems created or exacerbated by the megatrends, key uncertainties, and their interactions worsen, creating a world that is less peaceful, less stable, and less prosperous. The debacle of the 2009 Copenhagen UN climate change conference demonstrated the global impact of the failure of the United States and China to agree on far-reaching steps to reduce greenhouse gas emissions. In this future, the US and China again fail to respond adequately to continuing problems such as economic imbalances associated with the efforts of many countries to break into and then move from middle income status to that of high income. There is disruptive socio-political change related in part to both economic and demographic transitions, and environmental problems involving inadequate energy, water, and food resources. Washington and Beijing could be too preoccupied with political and military competition and territorial disputes in the Western Pacific, as well as by bilateral differences over intellectual property and other trade issues, to tackle these pressing problems. Among possible developments, US-China tensions could adversely affect global responses to energy challenges. These range from threats to security of supplies resulting from conflict in the Middle East and Persian Gulf to the need for a global energy transition away from fossil fuels to minimize carbon emissions and the impact of energy price volatility on global economic growth. Further, China and the United States also could fail to cooperate in efforts to mitigate the potentially disruptive impact of greatly increased demand for food, water, and other resources created by the addition of more than one billion people to the global population by 2030 as well as possibly two billion or more people to the developing world middle class. Without adequate international cooperation and global governmental mechanisms, this could lead to deeper economic crises, unresolved political conflicts, and worsening environmental conditions</w:t>
      </w:r>
      <w:r w:rsidRPr="00006F8E">
        <w:rPr>
          <w:sz w:val="6"/>
          <w:szCs w:val="6"/>
        </w:rPr>
        <w:t xml:space="preserve">. • Zero-Sum World: A second possible trajectory could lead to the emergence of an even more competitive and dangerous zero-sum world, in which nations pursue narrow national interests. </w:t>
      </w:r>
      <w:r w:rsidRPr="00741AC5">
        <w:rPr>
          <w:rStyle w:val="StyleBoldUnderline"/>
        </w:rPr>
        <w:t>For example, the world could experience intense monetary and trade protectionism, with countries seeking geopolitical advantage at the expense of international cooperation for the common good</w:t>
      </w:r>
      <w:r w:rsidRPr="00C13B14">
        <w:rPr>
          <w:rStyle w:val="StyleBoldUnderline"/>
          <w:highlight w:val="cyan"/>
        </w:rPr>
        <w:t xml:space="preserve">. It could see intensifying rivalries, creating hostilities and </w:t>
      </w:r>
      <w:r w:rsidRPr="00C13B14">
        <w:rPr>
          <w:rStyle w:val="Emphasis"/>
          <w:highlight w:val="cyan"/>
        </w:rPr>
        <w:t>rendering cooperation on global challenges</w:t>
      </w:r>
      <w:r w:rsidRPr="00741AC5">
        <w:rPr>
          <w:rStyle w:val="StyleBoldUnderline"/>
        </w:rPr>
        <w:t xml:space="preserve"> nearly </w:t>
      </w:r>
      <w:r w:rsidRPr="00C13B14">
        <w:rPr>
          <w:rStyle w:val="Emphasis"/>
          <w:highlight w:val="cyan"/>
        </w:rPr>
        <w:t>impossible as global governmental mechanisms break down</w:t>
      </w:r>
      <w:r w:rsidRPr="00741AC5">
        <w:rPr>
          <w:rStyle w:val="StyleBoldUnderline"/>
        </w:rPr>
        <w:t xml:space="preserve"> or are marginalized</w:t>
      </w:r>
      <w:r w:rsidRPr="00741AC5">
        <w:rPr>
          <w:sz w:val="14"/>
        </w:rPr>
        <w:t>.</w:t>
      </w:r>
    </w:p>
    <w:p w:rsidR="00C57F6D" w:rsidRPr="00C57F6D" w:rsidRDefault="00C57F6D" w:rsidP="00C57F6D"/>
    <w:p w:rsidR="00C57F6D" w:rsidRDefault="00C57F6D" w:rsidP="004D2D30"/>
    <w:p w:rsidR="00B76825" w:rsidRDefault="00B76825" w:rsidP="00B76825">
      <w:pPr>
        <w:pStyle w:val="Heading2"/>
      </w:pPr>
      <w:r>
        <w:t>***UNIQUENESS WORK***</w:t>
      </w:r>
    </w:p>
    <w:p w:rsidR="004D2D30" w:rsidRDefault="004D2D30" w:rsidP="004D2D30"/>
    <w:p w:rsidR="00B76825" w:rsidRDefault="00B76825" w:rsidP="004D2D30"/>
    <w:p w:rsidR="0000064F" w:rsidRDefault="0000064F" w:rsidP="0000064F">
      <w:pPr>
        <w:pStyle w:val="Heading3"/>
      </w:pPr>
      <w:r>
        <w:t>china da – uniqueness wall 2nc</w:t>
      </w:r>
    </w:p>
    <w:p w:rsidR="0000064F" w:rsidRDefault="0000064F" w:rsidP="004D2D30"/>
    <w:p w:rsidR="000F707C" w:rsidRPr="00CE4512" w:rsidRDefault="00CE4512" w:rsidP="000F707C">
      <w:pPr>
        <w:pStyle w:val="Heading4"/>
      </w:pPr>
      <w:r>
        <w:t xml:space="preserve">china’s looking to the ocean exploration and development as the </w:t>
      </w:r>
      <w:r>
        <w:rPr>
          <w:u w:val="single"/>
        </w:rPr>
        <w:t>final frontier</w:t>
      </w:r>
      <w:r>
        <w:t xml:space="preserve"> for economic growth and geopolitical leadership ---- that’s 1nc marlow --- frame this through </w:t>
      </w:r>
      <w:r>
        <w:rPr>
          <w:u w:val="single"/>
        </w:rPr>
        <w:t>long-term</w:t>
      </w:r>
      <w:r>
        <w:t xml:space="preserve"> trends because it’s predictive of the overall structure of decision-makers</w:t>
      </w:r>
    </w:p>
    <w:p w:rsidR="000F707C" w:rsidRDefault="000F707C" w:rsidP="004D2D30"/>
    <w:p w:rsidR="000F707C" w:rsidRDefault="000F707C" w:rsidP="000F707C">
      <w:pPr>
        <w:pStyle w:val="Heading4"/>
      </w:pPr>
      <w:r>
        <w:t>LACK of us leadership is uniqueness for the DA --- proves a zero-sum nature to the game</w:t>
      </w:r>
    </w:p>
    <w:p w:rsidR="000F707C" w:rsidRDefault="000F707C" w:rsidP="000F707C"/>
    <w:p w:rsidR="000F707C" w:rsidRDefault="00CE4512" w:rsidP="004D2D30">
      <w:r w:rsidRPr="00CE4512">
        <w:rPr>
          <w:rStyle w:val="StyleStyleBold12pt"/>
          <w:u w:val="single"/>
        </w:rPr>
        <w:t>CONATHAN 2013</w:t>
      </w:r>
      <w:r>
        <w:t xml:space="preserve"> – Director of Ocean Policy at the Center for American Progress (Conathan, Michael, Rockets Top Submarines: Space Exploration Dollars Dwarf Ocean Spending, </w:t>
      </w:r>
      <w:r w:rsidR="000F707C">
        <w:t>June 18, 2013</w:t>
      </w:r>
      <w:r>
        <w:t xml:space="preserve">, </w:t>
      </w:r>
      <w:hyperlink r:id="rId10" w:history="1">
        <w:r w:rsidR="000F707C" w:rsidRPr="008B33CF">
          <w:rPr>
            <w:rStyle w:val="Hyperlink"/>
          </w:rPr>
          <w:t>http://www.americanprogress.org/issues/green/news/2013/06/18/66956/rockets-top-submarines-space-exploration-dollars-dwarf-ocean-spending/</w:t>
        </w:r>
      </w:hyperlink>
      <w:r>
        <w:t>)</w:t>
      </w:r>
    </w:p>
    <w:p w:rsidR="00CE4512" w:rsidRDefault="00CE4512" w:rsidP="004D2D30"/>
    <w:p w:rsidR="000F707C" w:rsidRPr="00CE4512" w:rsidRDefault="000F707C" w:rsidP="00CE4512">
      <w:pPr>
        <w:rPr>
          <w:sz w:val="10"/>
        </w:rPr>
      </w:pPr>
      <w:r w:rsidRPr="00CE4512">
        <w:rPr>
          <w:sz w:val="10"/>
        </w:rPr>
        <w:t xml:space="preserve">“Star Trek” would have us believe that space is the final frontier, but with apologies to the armies of Trekkies, their oracle might be a tad off base. </w:t>
      </w:r>
      <w:r w:rsidRPr="00CE4512">
        <w:rPr>
          <w:rStyle w:val="StyleBoldUnderline"/>
        </w:rPr>
        <w:t>Though we know little about outer space</w:t>
      </w:r>
      <w:r w:rsidRPr="00C13B14">
        <w:rPr>
          <w:rStyle w:val="StyleBoldUnderline"/>
          <w:highlight w:val="cyan"/>
        </w:rPr>
        <w:t>, we still have plenty of frontiers to explore here on our home planet. And they’re losing the race of discovery</w:t>
      </w:r>
      <w:r w:rsidRPr="00CE4512">
        <w:rPr>
          <w:sz w:val="10"/>
        </w:rPr>
        <w:t>.</w:t>
      </w:r>
      <w:r w:rsidR="00CE4512" w:rsidRPr="00CE4512">
        <w:rPr>
          <w:sz w:val="10"/>
        </w:rPr>
        <w:t xml:space="preserve"> </w:t>
      </w:r>
      <w:r w:rsidRPr="00CE4512">
        <w:rPr>
          <w:sz w:val="10"/>
        </w:rPr>
        <w:t>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w:t>
      </w:r>
      <w:r w:rsidR="00CE4512" w:rsidRPr="00CE4512">
        <w:rPr>
          <w:sz w:val="10"/>
        </w:rPr>
        <w:t xml:space="preserve"> </w:t>
      </w:r>
      <w:r w:rsidRPr="00CE4512">
        <w:rPr>
          <w:sz w:val="10"/>
        </w:rPr>
        <w:t>All it takes is a quick comparison of the budgets for NASA and the National Oceanic and Atmospheric Administration, or NOAA, to understand why space exploration is outpacing its ocean counterpart by such a wide margin.</w:t>
      </w:r>
      <w:r w:rsidR="00CE4512" w:rsidRPr="00CE4512">
        <w:rPr>
          <w:sz w:val="10"/>
        </w:rPr>
        <w:t xml:space="preserve"> </w:t>
      </w:r>
      <w:r w:rsidRPr="00CE4512">
        <w:rPr>
          <w:sz w:val="10"/>
        </w:rPr>
        <w:t>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 Something is wrong with this picture.</w:t>
      </w:r>
      <w:r w:rsidR="00CE4512" w:rsidRPr="00CE4512">
        <w:rPr>
          <w:sz w:val="10"/>
        </w:rPr>
        <w:t xml:space="preserve"> </w:t>
      </w:r>
      <w:r w:rsidRPr="00CE4512">
        <w:rPr>
          <w:sz w:val="10"/>
        </w:rPr>
        <w:t>Space travel is certainly expensive. But as Cameron proved with his dive that cost approximately $8 million, deep-sea exploration is pricey as well. And that’s not the only similarity between space and ocean travel: Both are dark, cold, and completely inhospitable to human life.</w:t>
      </w:r>
      <w:r w:rsidR="00CE4512" w:rsidRPr="00CE4512">
        <w:rPr>
          <w:sz w:val="10"/>
        </w:rPr>
        <w:t xml:space="preserve"> </w:t>
      </w:r>
      <w:r w:rsidRPr="00CE4512">
        <w:rPr>
          <w:sz w:val="10"/>
        </w:rPr>
        <w:t xml:space="preserve">Yet </w:t>
      </w:r>
      <w:r w:rsidRPr="00C13B14">
        <w:rPr>
          <w:rStyle w:val="StyleBoldUnderline"/>
          <w:highlight w:val="cyan"/>
        </w:rPr>
        <w:t>space travel excites Americans’ imaginations in a way ocean exploration never has</w:t>
      </w:r>
      <w:r w:rsidRPr="00CE4512">
        <w:rPr>
          <w:sz w:val="10"/>
        </w:rPr>
        <w:t>. To put this in terms Cameron may be familiar with, just think of how stories are told on screens both big and small: Space dominates,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w:t>
      </w:r>
      <w:r w:rsidR="00CE4512" w:rsidRPr="00CE4512">
        <w:rPr>
          <w:sz w:val="10"/>
        </w:rPr>
        <w:t xml:space="preserve"> </w:t>
      </w:r>
      <w:r w:rsidRPr="00CE4512">
        <w:rPr>
          <w:sz w:val="10"/>
        </w:rPr>
        <w:t>When it comes to the ocean, we have “20,000 Leagues Under the Sea,” “SpongeBob SquarePants,” and Cameron’s somewhat lesser-known film “The Abyss.” And that’s about it.</w:t>
      </w:r>
      <w:r w:rsidR="00CE4512" w:rsidRPr="00CE4512">
        <w:rPr>
          <w:sz w:val="10"/>
        </w:rPr>
        <w:t xml:space="preserve"> </w:t>
      </w:r>
      <w:r w:rsidRPr="00CE4512">
        <w:rPr>
          <w:sz w:val="10"/>
        </w:rPr>
        <w:t>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w:t>
      </w:r>
      <w:r w:rsidR="00CE4512" w:rsidRPr="00CE4512">
        <w:rPr>
          <w:sz w:val="10"/>
        </w:rPr>
        <w:t xml:space="preserve"> </w:t>
      </w:r>
      <w:r w:rsidRPr="00CE4512">
        <w:rPr>
          <w:sz w:val="10"/>
        </w:rPr>
        <w:t>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w:t>
      </w:r>
      <w:r w:rsidR="00CE4512" w:rsidRPr="00CE4512">
        <w:rPr>
          <w:sz w:val="10"/>
        </w:rPr>
        <w:t xml:space="preserve"> </w:t>
      </w:r>
      <w:r w:rsidRPr="00CE4512">
        <w:rPr>
          <w:sz w:val="10"/>
        </w:rPr>
        <w:t>As a result, the facts about ocean exploration are pretty bleak. Humans have laid eyes on less than 5 percent of the ocean, and we have better maps of the surface of Mars than we do of America’s exclusive economic zone—the undersea territory reaching out 200 miles from our shores.</w:t>
      </w:r>
      <w:r w:rsidR="00CE4512" w:rsidRPr="00CE4512">
        <w:rPr>
          <w:sz w:val="10"/>
        </w:rPr>
        <w:t xml:space="preserve"> </w:t>
      </w:r>
      <w:r w:rsidRPr="00CE4512">
        <w:rPr>
          <w:sz w:val="10"/>
        </w:rPr>
        <w:t>Sure, space is sexy. But the oceans are too. To those intrigued by the quest for alien life, consider this: Scientists estimate that we still have not discovered 91 percent of the species that live in our oceans. And some of them look pretty outlandish. Go ahead and Google the deepsea hatchetfish, frill shark, or Bathynomus giganteus.</w:t>
      </w:r>
      <w:r w:rsidR="00CE4512" w:rsidRPr="00CE4512">
        <w:rPr>
          <w:sz w:val="10"/>
        </w:rPr>
        <w:t xml:space="preserve"> </w:t>
      </w:r>
      <w:r w:rsidRPr="00C13B14">
        <w:rPr>
          <w:rStyle w:val="StyleBoldUnderline"/>
          <w:highlight w:val="cyan"/>
        </w:rPr>
        <w:t>In a time of shrinking budgets</w:t>
      </w:r>
      <w:r w:rsidRPr="00CE4512">
        <w:rPr>
          <w:rStyle w:val="StyleBoldUnderline"/>
        </w:rPr>
        <w:t xml:space="preserve"> and increased scrutiny on the return for our investments, we should be taking a long, hard look at how we are prioritizing our exploration dollars</w:t>
      </w:r>
      <w:r w:rsidRPr="00CE4512">
        <w:rPr>
          <w:sz w:val="10"/>
        </w:rPr>
        <w:t>.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w:t>
      </w:r>
      <w:r w:rsidR="00CE4512" w:rsidRPr="00CE4512">
        <w:rPr>
          <w:sz w:val="10"/>
        </w:rPr>
        <w:t xml:space="preserve"> </w:t>
      </w:r>
      <w:r w:rsidRPr="00CE4512">
        <w:rPr>
          <w:sz w:val="10"/>
        </w:rPr>
        <w:t>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w:t>
      </w:r>
      <w:r w:rsidR="00CE4512" w:rsidRPr="00CE4512">
        <w:rPr>
          <w:sz w:val="10"/>
        </w:rPr>
        <w:t xml:space="preserve"> </w:t>
      </w:r>
      <w:r w:rsidRPr="00CE4512">
        <w:rPr>
          <w:sz w:val="10"/>
        </w:rPr>
        <w:t xml:space="preserve">The deep seabed is a much more likely source of so-called rare-earth metals than distant asteroids. Earlier this year the United Nations published its first plan for management of mineral resources beneath the high seas that are outside the jurisdiction of any individual country. </w:t>
      </w:r>
      <w:r w:rsidRPr="00C13B14">
        <w:rPr>
          <w:rStyle w:val="StyleBoldUnderline"/>
          <w:highlight w:val="cyan"/>
        </w:rPr>
        <w:t xml:space="preserve">The United States </w:t>
      </w:r>
      <w:r w:rsidRPr="00C13B14">
        <w:rPr>
          <w:rStyle w:val="Emphasis"/>
          <w:highlight w:val="cyan"/>
        </w:rPr>
        <w:t>has not been able to participate</w:t>
      </w:r>
      <w:r w:rsidRPr="00C13B14">
        <w:rPr>
          <w:rStyle w:val="StyleBoldUnderline"/>
          <w:highlight w:val="cyan"/>
        </w:rPr>
        <w:t xml:space="preserve"> in negotiations</w:t>
      </w:r>
      <w:r w:rsidRPr="00CE4512">
        <w:rPr>
          <w:rStyle w:val="StyleBoldUnderline"/>
        </w:rPr>
        <w:t xml:space="preserve"> around this policy </w:t>
      </w:r>
      <w:r w:rsidRPr="00C13B14">
        <w:rPr>
          <w:rStyle w:val="StyleBoldUnderline"/>
          <w:highlight w:val="cyan"/>
        </w:rPr>
        <w:t>because we are not among</w:t>
      </w:r>
      <w:r w:rsidRPr="00CE4512">
        <w:rPr>
          <w:rStyle w:val="StyleBoldUnderline"/>
        </w:rPr>
        <w:t xml:space="preserve"> the 185 nations that have ratified the U.N. Convention on </w:t>
      </w:r>
      <w:r w:rsidRPr="00C13B14">
        <w:rPr>
          <w:rStyle w:val="StyleBoldUnderline"/>
          <w:highlight w:val="cyan"/>
        </w:rPr>
        <w:t>the Law of the Sea</w:t>
      </w:r>
      <w:r w:rsidRPr="00C13B14">
        <w:rPr>
          <w:sz w:val="10"/>
          <w:highlight w:val="cyan"/>
        </w:rPr>
        <w:t>,</w:t>
      </w:r>
      <w:r w:rsidRPr="00CE4512">
        <w:rPr>
          <w:sz w:val="10"/>
        </w:rPr>
        <w:t xml:space="preserve"> which governs such activity.</w:t>
      </w:r>
      <w:r w:rsidR="00CE4512" w:rsidRPr="00CE4512">
        <w:rPr>
          <w:sz w:val="10"/>
        </w:rPr>
        <w:t xml:space="preserve"> </w:t>
      </w:r>
      <w:r w:rsidRPr="00C13B14">
        <w:rPr>
          <w:rStyle w:val="Emphasis"/>
          <w:highlight w:val="cyan"/>
        </w:rPr>
        <w:t>With or without the United States on board, the potential for economic development in the most remote places on the planet is vast and about to leap to the next level</w:t>
      </w:r>
      <w:r w:rsidRPr="00CE4512">
        <w:rPr>
          <w:sz w:val="10"/>
        </w:rPr>
        <w:t xml:space="preserve">. Earlier this year Japan announced that it has discovered a massive supply of rare earth both within its exclusive economic zone and in international waters. This follows reports in 2011 that </w:t>
      </w:r>
      <w:r w:rsidRPr="00C13B14">
        <w:rPr>
          <w:rStyle w:val="StyleBoldUnderline"/>
          <w:highlight w:val="cyan"/>
        </w:rPr>
        <w:t>China sent at least one exploratory mission to the seabed beneath international waters in the Pacific Ocean</w:t>
      </w:r>
      <w:r w:rsidRPr="00C13B14">
        <w:rPr>
          <w:sz w:val="10"/>
          <w:highlight w:val="cyan"/>
        </w:rPr>
        <w:t xml:space="preserve">. </w:t>
      </w:r>
      <w:r w:rsidRPr="00C13B14">
        <w:rPr>
          <w:rStyle w:val="Emphasis"/>
          <w:highlight w:val="cyan"/>
        </w:rPr>
        <w:t>There is a real opportunity for our nation to lead in this area</w:t>
      </w:r>
      <w:r w:rsidRPr="00C13B14">
        <w:rPr>
          <w:sz w:val="10"/>
          <w:highlight w:val="cyan"/>
        </w:rPr>
        <w:t xml:space="preserve">, </w:t>
      </w:r>
      <w:r w:rsidRPr="00C13B14">
        <w:rPr>
          <w:rStyle w:val="StyleBoldUnderline"/>
          <w:highlight w:val="cyan"/>
        </w:rPr>
        <w:t>but we must invest and join the rest of the world</w:t>
      </w:r>
      <w:r w:rsidRPr="00CE4512">
        <w:rPr>
          <w:rStyle w:val="StyleBoldUnderline"/>
        </w:rPr>
        <w:t xml:space="preserve"> in creating the governance structure for these activities</w:t>
      </w:r>
      <w:r w:rsidRPr="00CE4512">
        <w:rPr>
          <w:sz w:val="10"/>
        </w:rPr>
        <w:t>.</w:t>
      </w:r>
    </w:p>
    <w:p w:rsidR="000F707C" w:rsidRDefault="000F707C" w:rsidP="004D2D30"/>
    <w:p w:rsidR="0000064F" w:rsidRDefault="0000064F" w:rsidP="004D2D30"/>
    <w:p w:rsidR="0000064F" w:rsidRPr="000F707C" w:rsidRDefault="000F707C" w:rsidP="000F707C">
      <w:pPr>
        <w:pStyle w:val="Heading4"/>
        <w:rPr>
          <w:rStyle w:val="StyleStyleBold12pt"/>
          <w:b/>
        </w:rPr>
      </w:pPr>
      <w:r w:rsidRPr="000F707C">
        <w:rPr>
          <w:rStyle w:val="StyleStyleBold12pt"/>
          <w:b/>
        </w:rPr>
        <w:t>ocean exploration is the final frontier for countries ---- china wants to win the race</w:t>
      </w:r>
    </w:p>
    <w:p w:rsidR="0000064F" w:rsidRDefault="0000064F" w:rsidP="004D2D30"/>
    <w:p w:rsidR="0000064F" w:rsidRDefault="00C6716E" w:rsidP="004D2D30">
      <w:r w:rsidRPr="00C6716E">
        <w:rPr>
          <w:rStyle w:val="StyleStyleBold12pt"/>
          <w:u w:val="single"/>
        </w:rPr>
        <w:t>MARLOW 2013</w:t>
      </w:r>
      <w:r w:rsidR="0000064F">
        <w:t xml:space="preserve"> - geobiologist at the California Institute of Technology </w:t>
      </w:r>
      <w:r>
        <w:t xml:space="preserve">(Marlow, Jeffrey, Ocean exploration: the deep space age, March 2013, </w:t>
      </w:r>
      <w:hyperlink r:id="rId11" w:history="1">
        <w:r w:rsidRPr="008B33CF">
          <w:rPr>
            <w:rStyle w:val="Hyperlink"/>
          </w:rPr>
          <w:t>http://vision.ae/en/life/articles/ocean_exploration_the_deep_space_age</w:t>
        </w:r>
      </w:hyperlink>
      <w:r>
        <w:t>)</w:t>
      </w:r>
    </w:p>
    <w:p w:rsidR="0000064F" w:rsidRDefault="0000064F" w:rsidP="004D2D30"/>
    <w:p w:rsidR="0000064F" w:rsidRPr="00C6716E" w:rsidRDefault="0000064F" w:rsidP="004D2D30">
      <w:pPr>
        <w:rPr>
          <w:sz w:val="14"/>
        </w:rPr>
      </w:pPr>
      <w:r w:rsidRPr="00C13B14">
        <w:rPr>
          <w:rStyle w:val="Emphasis"/>
          <w:highlight w:val="cyan"/>
        </w:rPr>
        <w:t>The race is on</w:t>
      </w:r>
      <w:r w:rsidRPr="0000064F">
        <w:rPr>
          <w:rStyle w:val="StyleBoldUnderline"/>
        </w:rPr>
        <w:t xml:space="preserve"> </w:t>
      </w:r>
      <w:r w:rsidRPr="00C13B14">
        <w:rPr>
          <w:rStyle w:val="StyleBoldUnderline"/>
          <w:highlight w:val="cyan"/>
        </w:rPr>
        <w:t>to discover what lies at the bottom of the</w:t>
      </w:r>
      <w:r w:rsidRPr="0000064F">
        <w:rPr>
          <w:rStyle w:val="StyleBoldUnderline"/>
        </w:rPr>
        <w:t xml:space="preserve"> world’s final undiscovered frontier: its </w:t>
      </w:r>
      <w:r w:rsidRPr="00C13B14">
        <w:rPr>
          <w:rStyle w:val="StyleBoldUnderline"/>
          <w:highlight w:val="cyan"/>
        </w:rPr>
        <w:t>seas</w:t>
      </w:r>
      <w:r w:rsidRPr="0000064F">
        <w:rPr>
          <w:rStyle w:val="StyleBoldUnderline"/>
        </w:rPr>
        <w:t xml:space="preserve">. Far from being a pursuit of wealthy celebrities or curious scientists, </w:t>
      </w:r>
      <w:r w:rsidRPr="00C13B14">
        <w:rPr>
          <w:rStyle w:val="Emphasis"/>
          <w:highlight w:val="cyan"/>
        </w:rPr>
        <w:t>oceanography has become a key geopolitical consideration</w:t>
      </w:r>
      <w:r w:rsidRPr="00C13B14">
        <w:rPr>
          <w:rStyle w:val="StyleBoldUnderline"/>
          <w:highlight w:val="cyan"/>
        </w:rPr>
        <w:t xml:space="preserve">, with marine conservation and </w:t>
      </w:r>
      <w:r w:rsidRPr="00C13B14">
        <w:rPr>
          <w:rStyle w:val="Emphasis"/>
          <w:highlight w:val="cyan"/>
        </w:rPr>
        <w:t>the securing of resources new priorities for global powers</w:t>
      </w:r>
      <w:r w:rsidRPr="0000064F">
        <w:rPr>
          <w:rStyle w:val="Emphasis"/>
        </w:rPr>
        <w:t>.</w:t>
      </w:r>
      <w:r w:rsidR="00C6716E">
        <w:rPr>
          <w:rStyle w:val="Emphasis"/>
        </w:rPr>
        <w:t xml:space="preserve"> </w:t>
      </w:r>
      <w:r w:rsidRPr="00C6716E">
        <w:rPr>
          <w:sz w:val="14"/>
        </w:rPr>
        <w:t>On 26 March of last year, a large green submersible touched down gently on the sea floor. Plumes of silt billowed across the surface – which had likely been undisturbed for centuries – while spindly crabs and slithering eels peered out warily at their unusual visitor. On the water’s surface, 11,000 metres above the isolated sea craft, the visit to the ocean bottom was creating substantially more attention. After all, the pilot was Hollywood mogul James Cameron, and he had just become the first man to glide solo to the world’s deepest point.</w:t>
      </w:r>
      <w:r w:rsidR="00C6716E" w:rsidRPr="00C6716E">
        <w:rPr>
          <w:sz w:val="14"/>
        </w:rPr>
        <w:t xml:space="preserve"> </w:t>
      </w:r>
      <w:r w:rsidRPr="00C6716E">
        <w:rPr>
          <w:sz w:val="14"/>
        </w:rPr>
        <w:t xml:space="preserve">Cameron may be the most high-profile deep-ocean explorer of recent years, but he’s certainly not alone among billionaires in pursuit of glory, adventure and scientific discovery on the sea floor. Virgin Oceanic – funded by Virgin Group founder Sir Richard Branson – is developing a submersible to visit the deepest point in each of the planet’s five oceans. Amazon’s CEO, Jeff Bezos, used advanced deep-sea sonar instruments to locate the discarded engines of Nasa’s Apollo 11 spacecraft, and is planning an expedition to retrieve them from the bottom of the Atlantic Ocean. Eric Schmidt, the Executive Chairman of Google, who is estimated to be worth US$7bn, is bankrolling the Schmidt Ocean Institute. </w:t>
      </w:r>
      <w:r w:rsidRPr="0000064F">
        <w:rPr>
          <w:rStyle w:val="StyleBoldUnderline"/>
        </w:rPr>
        <w:t xml:space="preserve">The ocean’s depths – </w:t>
      </w:r>
      <w:r w:rsidRPr="00C13B14">
        <w:rPr>
          <w:rStyle w:val="Emphasis"/>
          <w:highlight w:val="cyan"/>
        </w:rPr>
        <w:t>the final unexplored frontier</w:t>
      </w:r>
      <w:r w:rsidRPr="00C13B14">
        <w:rPr>
          <w:rStyle w:val="StyleBoldUnderline"/>
          <w:highlight w:val="cyan"/>
        </w:rPr>
        <w:t xml:space="preserve"> on Earth – are suddenly getting rather crowded</w:t>
      </w:r>
      <w:r w:rsidRPr="00C6716E">
        <w:rPr>
          <w:sz w:val="14"/>
        </w:rPr>
        <w:t>.</w:t>
      </w:r>
      <w:r w:rsidR="00C6716E" w:rsidRPr="00C6716E">
        <w:rPr>
          <w:sz w:val="14"/>
        </w:rPr>
        <w:t xml:space="preserve"> </w:t>
      </w:r>
      <w:r w:rsidRPr="00C6716E">
        <w:rPr>
          <w:sz w:val="14"/>
        </w:rPr>
        <w:t>Exploration resurgence</w:t>
      </w:r>
      <w:r w:rsidR="00C6716E" w:rsidRPr="00C6716E">
        <w:rPr>
          <w:sz w:val="14"/>
        </w:rPr>
        <w:t xml:space="preserve"> </w:t>
      </w:r>
      <w:r w:rsidRPr="00C6716E">
        <w:rPr>
          <w:sz w:val="14"/>
        </w:rPr>
        <w:t xml:space="preserve">In </w:t>
      </w:r>
      <w:r w:rsidRPr="00C13B14">
        <w:rPr>
          <w:rStyle w:val="StyleBoldUnderline"/>
          <w:highlight w:val="cyan"/>
        </w:rPr>
        <w:t>China</w:t>
      </w:r>
      <w:r w:rsidRPr="00C6716E">
        <w:rPr>
          <w:sz w:val="14"/>
        </w:rPr>
        <w:t xml:space="preserve">, the Jiaolong submersible (capable of 7,000-metre dives) </w:t>
      </w:r>
      <w:r w:rsidRPr="00C13B14">
        <w:rPr>
          <w:rStyle w:val="StyleBoldUnderline"/>
          <w:highlight w:val="cyan"/>
        </w:rPr>
        <w:t>has access to a larger proportion of sea floor than all other</w:t>
      </w:r>
      <w:r w:rsidRPr="0000064F">
        <w:rPr>
          <w:rStyle w:val="StyleBoldUnderline"/>
        </w:rPr>
        <w:t xml:space="preserve"> manned research vehicles</w:t>
      </w:r>
      <w:r w:rsidRPr="00C6716E">
        <w:rPr>
          <w:sz w:val="14"/>
        </w:rPr>
        <w:t xml:space="preserve">. Last June, three Chinese oceanauts at the bottom of the Pacific Ocean placed a call to their countrymen in space, who were piloting their Shenzhou 9 spacecraft through complex docking manoeuvres. </w:t>
      </w:r>
      <w:r w:rsidRPr="00C13B14">
        <w:rPr>
          <w:rStyle w:val="Emphasis"/>
          <w:highlight w:val="cyan"/>
        </w:rPr>
        <w:t xml:space="preserve">The message was clear: China is investing significant financial and political capital in deep-sea exploration, </w:t>
      </w:r>
      <w:r w:rsidRPr="00C13B14">
        <w:rPr>
          <w:rStyle w:val="StyleBoldUnderline"/>
          <w:highlight w:val="cyan"/>
        </w:rPr>
        <w:t xml:space="preserve">which </w:t>
      </w:r>
      <w:r w:rsidRPr="00C13B14">
        <w:rPr>
          <w:rStyle w:val="Emphasis"/>
          <w:highlight w:val="cyan"/>
        </w:rPr>
        <w:t>fuels the duel fires of national pride and technological advancement</w:t>
      </w:r>
      <w:r w:rsidRPr="00C13B14">
        <w:rPr>
          <w:rStyle w:val="StyleBoldUnderline"/>
          <w:highlight w:val="cyan"/>
        </w:rPr>
        <w:t xml:space="preserve"> in</w:t>
      </w:r>
      <w:r w:rsidRPr="0000064F">
        <w:rPr>
          <w:rStyle w:val="StyleBoldUnderline"/>
        </w:rPr>
        <w:t xml:space="preserve"> much </w:t>
      </w:r>
      <w:r w:rsidRPr="00C13B14">
        <w:rPr>
          <w:rStyle w:val="StyleBoldUnderline"/>
          <w:highlight w:val="cyan"/>
        </w:rPr>
        <w:t>the same way as its</w:t>
      </w:r>
      <w:r w:rsidRPr="0000064F">
        <w:rPr>
          <w:rStyle w:val="StyleBoldUnderline"/>
        </w:rPr>
        <w:t xml:space="preserve"> fledgling </w:t>
      </w:r>
      <w:r w:rsidRPr="00C13B14">
        <w:rPr>
          <w:rStyle w:val="StyleBoldUnderline"/>
          <w:highlight w:val="cyan"/>
        </w:rPr>
        <w:t>space programme</w:t>
      </w:r>
      <w:r w:rsidRPr="00C6716E">
        <w:rPr>
          <w:sz w:val="14"/>
        </w:rPr>
        <w:t>.</w:t>
      </w:r>
      <w:r w:rsidR="00C6716E" w:rsidRPr="00C6716E">
        <w:rPr>
          <w:sz w:val="14"/>
        </w:rPr>
        <w:t xml:space="preserve"> </w:t>
      </w:r>
      <w:r w:rsidRPr="00C6716E">
        <w:rPr>
          <w:sz w:val="14"/>
        </w:rPr>
        <w:t>So why is deep-sea exploration seeing a resurgence? What is so fascinating about the darkness beneath the waves that has billionaires and governments racing to develop new capabilities?</w:t>
      </w:r>
      <w:r w:rsidR="00C6716E" w:rsidRPr="00C6716E">
        <w:rPr>
          <w:sz w:val="14"/>
        </w:rPr>
        <w:t xml:space="preserve"> </w:t>
      </w:r>
      <w:r w:rsidRPr="00C6716E">
        <w:rPr>
          <w:sz w:val="14"/>
        </w:rPr>
        <w:t>Among private oceanographic benefactors, the combination of enhanced submersible technologies and the urge to distinguish themselves from their caviar-slurping, mansion-building, peers have fuelled the race to the bottom.</w:t>
      </w:r>
      <w:r w:rsidR="00C6716E" w:rsidRPr="00C6716E">
        <w:rPr>
          <w:sz w:val="14"/>
        </w:rPr>
        <w:t xml:space="preserve"> </w:t>
      </w:r>
      <w:r w:rsidRPr="00C6716E">
        <w:rPr>
          <w:sz w:val="14"/>
        </w:rPr>
        <w:t>Sylvia Earle, the grande dame of oceanography, has rubbed neoprene-covered elbows with many of the big players through her work as an ocean researcher, ambassador and advocate. “There are some wealthy individuals who are just indulging their fantasies,” she says. “But for the most part, they get a thrill out of making a difference, by finding something really important to contribute to, and that makes it much more worthwhile.”</w:t>
      </w:r>
      <w:r w:rsidR="00C6716E" w:rsidRPr="00C6716E">
        <w:rPr>
          <w:sz w:val="14"/>
        </w:rPr>
        <w:t xml:space="preserve"> </w:t>
      </w:r>
      <w:r w:rsidRPr="00C6716E">
        <w:rPr>
          <w:sz w:val="14"/>
        </w:rPr>
        <w:t>Victor Zykov is the Director of Science Operations at the Schmidt Ocean Institute, which he believes was founded with the same world-changing intent that characterised Schmidt’s tenure as Google’s CEO. “One of the reasons Eric and his wife, Wendy, wanted to do this is that changes in the oceans are occurring, and the consequences of those changes are difficult to understand,” he explains.</w:t>
      </w:r>
      <w:r w:rsidR="00C6716E" w:rsidRPr="00C6716E">
        <w:rPr>
          <w:sz w:val="14"/>
        </w:rPr>
        <w:t xml:space="preserve"> </w:t>
      </w:r>
      <w:r w:rsidRPr="00C13B14">
        <w:rPr>
          <w:rStyle w:val="StyleBoldUnderline"/>
          <w:highlight w:val="cyan"/>
        </w:rPr>
        <w:t>Government-backed endeavours have</w:t>
      </w:r>
      <w:r w:rsidRPr="00C6716E">
        <w:rPr>
          <w:sz w:val="14"/>
        </w:rPr>
        <w:t xml:space="preserve"> different </w:t>
      </w:r>
      <w:r w:rsidRPr="00C13B14">
        <w:rPr>
          <w:rStyle w:val="StyleBoldUnderline"/>
          <w:highlight w:val="cyan"/>
        </w:rPr>
        <w:t xml:space="preserve">motivations – from </w:t>
      </w:r>
      <w:r w:rsidRPr="00C13B14">
        <w:rPr>
          <w:rStyle w:val="Emphasis"/>
          <w:highlight w:val="cyan"/>
        </w:rPr>
        <w:t>strategic defence interests to resource acquisition to national prestige</w:t>
      </w:r>
      <w:r w:rsidRPr="00C13B14">
        <w:rPr>
          <w:rStyle w:val="StyleBoldUnderline"/>
          <w:highlight w:val="cyan"/>
        </w:rPr>
        <w:t xml:space="preserve">. China’s </w:t>
      </w:r>
      <w:r w:rsidRPr="00CE4512">
        <w:rPr>
          <w:rStyle w:val="StyleBoldUnderline"/>
        </w:rPr>
        <w:t xml:space="preserve">deep-sea </w:t>
      </w:r>
      <w:r w:rsidRPr="00C13B14">
        <w:rPr>
          <w:rStyle w:val="StyleBoldUnderline"/>
          <w:highlight w:val="cyan"/>
        </w:rPr>
        <w:t xml:space="preserve">programme </w:t>
      </w:r>
      <w:r w:rsidRPr="00C13B14">
        <w:rPr>
          <w:rStyle w:val="Emphasis"/>
          <w:highlight w:val="cyan"/>
        </w:rPr>
        <w:t>embodies all three</w:t>
      </w:r>
      <w:r w:rsidRPr="0074374D">
        <w:rPr>
          <w:rStyle w:val="StyleBoldUnderline"/>
        </w:rPr>
        <w:t>,</w:t>
      </w:r>
      <w:r w:rsidRPr="00C6716E">
        <w:rPr>
          <w:sz w:val="14"/>
        </w:rPr>
        <w:t xml:space="preserve"> and while it’s a relatively recent participant on the world stage, </w:t>
      </w:r>
      <w:r w:rsidRPr="00C13B14">
        <w:rPr>
          <w:rStyle w:val="StyleBoldUnderline"/>
          <w:highlight w:val="cyan"/>
        </w:rPr>
        <w:t xml:space="preserve">oceanographic advancement has been a </w:t>
      </w:r>
      <w:r w:rsidRPr="00C13B14">
        <w:rPr>
          <w:rStyle w:val="Emphasis"/>
          <w:highlight w:val="cyan"/>
        </w:rPr>
        <w:t>deliberate, concerted effort</w:t>
      </w:r>
      <w:r w:rsidRPr="00C13B14">
        <w:rPr>
          <w:rStyle w:val="StyleBoldUnderline"/>
          <w:highlight w:val="cyan"/>
        </w:rPr>
        <w:t xml:space="preserve"> for </w:t>
      </w:r>
      <w:r w:rsidRPr="00CE4512">
        <w:rPr>
          <w:rStyle w:val="StyleBoldUnderline"/>
        </w:rPr>
        <w:t xml:space="preserve">nearly </w:t>
      </w:r>
      <w:r w:rsidRPr="00C13B14">
        <w:rPr>
          <w:rStyle w:val="Emphasis"/>
          <w:highlight w:val="cyan"/>
        </w:rPr>
        <w:t>two decades</w:t>
      </w:r>
      <w:r w:rsidRPr="00C6716E">
        <w:rPr>
          <w:sz w:val="14"/>
        </w:rPr>
        <w:t>. Dean Cheng, a Research Fellow at the Heritage Foundation’s Asian Studies Center, points to the 863 plan as the birth of China’s scientific ambitions. Initiated in 1986 by four prominent engineers, the programme focuses on investments in science and technology. In its initial configuration, 863 prioritised seven sectors (including biotechnology, space and automation), and marine technology was added to the roster in 1996.</w:t>
      </w:r>
      <w:r w:rsidR="00C6716E" w:rsidRPr="00C6716E">
        <w:rPr>
          <w:sz w:val="14"/>
        </w:rPr>
        <w:t xml:space="preserve"> </w:t>
      </w:r>
      <w:r w:rsidRPr="00C6716E">
        <w:rPr>
          <w:sz w:val="14"/>
        </w:rPr>
        <w:t>Remarkable discoveries</w:t>
      </w:r>
      <w:r w:rsidR="00C6716E" w:rsidRPr="00C6716E">
        <w:rPr>
          <w:sz w:val="14"/>
        </w:rPr>
        <w:t xml:space="preserve"> </w:t>
      </w:r>
      <w:r w:rsidRPr="00C6716E">
        <w:rPr>
          <w:sz w:val="14"/>
        </w:rPr>
        <w:t xml:space="preserve">To Cheng, </w:t>
      </w:r>
      <w:r w:rsidRPr="0074374D">
        <w:rPr>
          <w:rStyle w:val="StyleBoldUnderline"/>
        </w:rPr>
        <w:t>the addition of oceanography to the plan made perfect sense. “</w:t>
      </w:r>
      <w:r w:rsidRPr="00C13B14">
        <w:rPr>
          <w:rStyle w:val="StyleBoldUnderline"/>
          <w:highlight w:val="cyan"/>
        </w:rPr>
        <w:t>China had become</w:t>
      </w:r>
      <w:r w:rsidRPr="0074374D">
        <w:rPr>
          <w:rStyle w:val="StyleBoldUnderline"/>
        </w:rPr>
        <w:t xml:space="preserve"> more of </w:t>
      </w:r>
      <w:r w:rsidRPr="00C13B14">
        <w:rPr>
          <w:rStyle w:val="Emphasis"/>
          <w:highlight w:val="cyan"/>
        </w:rPr>
        <w:t>a maritime power</w:t>
      </w:r>
      <w:r w:rsidRPr="00C6716E">
        <w:rPr>
          <w:sz w:val="14"/>
        </w:rPr>
        <w:t>,” he says, “</w:t>
      </w:r>
      <w:r w:rsidRPr="0074374D">
        <w:rPr>
          <w:rStyle w:val="StyleBoldUnderline"/>
        </w:rPr>
        <w:t xml:space="preserve">and </w:t>
      </w:r>
      <w:r w:rsidRPr="00C13B14">
        <w:rPr>
          <w:rStyle w:val="StyleBoldUnderline"/>
          <w:highlight w:val="cyan"/>
        </w:rPr>
        <w:t xml:space="preserve">the ocean had become </w:t>
      </w:r>
      <w:r w:rsidRPr="00C13B14">
        <w:rPr>
          <w:rStyle w:val="Emphasis"/>
          <w:highlight w:val="cyan"/>
        </w:rPr>
        <w:t>more strategically important as the country’s centre of gravity moved</w:t>
      </w:r>
      <w:r w:rsidRPr="0074374D">
        <w:rPr>
          <w:rStyle w:val="StyleBoldUnderline"/>
        </w:rPr>
        <w:t xml:space="preserve"> from inland areas to the coast.</w:t>
      </w:r>
      <w:r w:rsidRPr="00C6716E">
        <w:rPr>
          <w:sz w:val="14"/>
        </w:rPr>
        <w:t>” The government recently broke ground on the National Deep Sea Center in Qingdao, which will manage an ambitious 50 dives per year, as well as a nuclear-powered deep-sea station that would create a more permanent presence on the sea floor.</w:t>
      </w:r>
      <w:r w:rsidR="00C6716E" w:rsidRPr="00C6716E">
        <w:rPr>
          <w:sz w:val="14"/>
        </w:rPr>
        <w:t xml:space="preserve"> </w:t>
      </w:r>
      <w:r w:rsidRPr="00C6716E">
        <w:rPr>
          <w:sz w:val="14"/>
        </w:rPr>
        <w:t xml:space="preserve">“This is an opportunity to kill multiple birds with one stone,” explains Cheng, “to build prestige, expand economic development, explore underwater canyons that might be useful for transporting a submarine fleet, and provide an impetus for keeping people interested in studying various sciences. It makes </w:t>
      </w:r>
      <w:r w:rsidRPr="0074374D">
        <w:rPr>
          <w:rStyle w:val="StyleBoldUnderline"/>
        </w:rPr>
        <w:t>perfect sense for China to invest in oceanographic research, and it has become a major programme</w:t>
      </w:r>
      <w:r w:rsidRPr="00C6716E">
        <w:rPr>
          <w:sz w:val="14"/>
        </w:rPr>
        <w:t>.”</w:t>
      </w:r>
    </w:p>
    <w:p w:rsidR="0000064F" w:rsidRDefault="0000064F" w:rsidP="004D2D30"/>
    <w:p w:rsidR="0000064F" w:rsidRDefault="0000064F" w:rsidP="004D2D30"/>
    <w:p w:rsidR="00B76825" w:rsidRDefault="00B76825" w:rsidP="00B76825">
      <w:pPr>
        <w:pStyle w:val="Heading2"/>
      </w:pPr>
      <w:r>
        <w:t>***LINK WORK***</w:t>
      </w:r>
    </w:p>
    <w:p w:rsidR="00B76825" w:rsidRDefault="00B76825" w:rsidP="004D2D30"/>
    <w:p w:rsidR="004D2D30" w:rsidRDefault="004D2D30" w:rsidP="004D2D30"/>
    <w:p w:rsidR="004D2D30" w:rsidRDefault="004D2D30" w:rsidP="004D2D30"/>
    <w:p w:rsidR="004D2D30" w:rsidRDefault="004D2D30" w:rsidP="004D2D30">
      <w:pPr>
        <w:pStyle w:val="Heading3"/>
      </w:pPr>
      <w:r>
        <w:t xml:space="preserve">china da – </w:t>
      </w:r>
      <w:r w:rsidR="00B76825">
        <w:t>link wall</w:t>
      </w:r>
      <w:r w:rsidR="0000064F">
        <w:t xml:space="preserve"> 2nc</w:t>
      </w:r>
    </w:p>
    <w:p w:rsidR="004D2D30" w:rsidRDefault="004D2D30" w:rsidP="004D2D30"/>
    <w:p w:rsidR="004D2D30" w:rsidRDefault="004D2D30" w:rsidP="004D2D30"/>
    <w:p w:rsidR="004D2D30" w:rsidRDefault="004D2D30" w:rsidP="004D2D30"/>
    <w:p w:rsidR="004D2D30" w:rsidRDefault="004D2D30" w:rsidP="004D2D30">
      <w:pPr>
        <w:pStyle w:val="Heading4"/>
      </w:pPr>
      <w:r>
        <w:t>Chinese businesses know it’s zero-sum</w:t>
      </w:r>
    </w:p>
    <w:p w:rsidR="00170848" w:rsidRDefault="00170848" w:rsidP="004D2D30"/>
    <w:p w:rsidR="004D2D30" w:rsidRDefault="00170848" w:rsidP="004D2D30">
      <w:r w:rsidRPr="00170848">
        <w:rPr>
          <w:rStyle w:val="StyleStyleBold12pt"/>
          <w:u w:val="single"/>
        </w:rPr>
        <w:t>HAIQING 2013</w:t>
      </w:r>
      <w:r>
        <w:t xml:space="preserve"> – PDO Editor, business and investment. Tao Haiqing, </w:t>
      </w:r>
      <w:r w:rsidR="004D2D30">
        <w:t>Establish China's Marine Economy Development Systems</w:t>
      </w:r>
      <w:r>
        <w:t xml:space="preserve">, November 6, 2013, </w:t>
      </w:r>
      <w:hyperlink r:id="rId12" w:history="1">
        <w:r w:rsidR="004D2D30" w:rsidRPr="00632739">
          <w:rPr>
            <w:rStyle w:val="Hyperlink"/>
          </w:rPr>
          <w:t>http://en.theorychina.org/xsqy_2477/201306/t20130611_270465.shtml</w:t>
        </w:r>
      </w:hyperlink>
    </w:p>
    <w:p w:rsidR="00170848" w:rsidRDefault="00170848" w:rsidP="004D2D30"/>
    <w:p w:rsidR="004D2D30" w:rsidRPr="00940AF3" w:rsidRDefault="004D2D30" w:rsidP="004D2D30">
      <w:pPr>
        <w:rPr>
          <w:sz w:val="12"/>
        </w:rPr>
      </w:pPr>
      <w:r w:rsidRPr="00940AF3">
        <w:rPr>
          <w:sz w:val="12"/>
        </w:rPr>
        <w:t>On March 7, 2012</w:t>
      </w:r>
      <w:r w:rsidRPr="00940AF3">
        <w:rPr>
          <w:rFonts w:ascii="Malgun Gothic" w:hAnsi="Malgun Gothic" w:cs="Malgun Gothic"/>
          <w:sz w:val="12"/>
        </w:rPr>
        <w:t>，</w:t>
      </w:r>
      <w:r w:rsidRPr="00C13B14">
        <w:rPr>
          <w:rStyle w:val="StyleBoldUnderline"/>
          <w:highlight w:val="cyan"/>
        </w:rPr>
        <w:t>the</w:t>
      </w:r>
      <w:r w:rsidRPr="002802DC">
        <w:rPr>
          <w:rStyle w:val="StyleBoldUnderline"/>
        </w:rPr>
        <w:t xml:space="preserve"> State Oceanic </w:t>
      </w:r>
      <w:r w:rsidRPr="00C13B14">
        <w:rPr>
          <w:rStyle w:val="StyleBoldUnderline"/>
          <w:highlight w:val="cyan"/>
        </w:rPr>
        <w:t xml:space="preserve">Administration </w:t>
      </w:r>
      <w:r w:rsidRPr="00940AF3">
        <w:rPr>
          <w:rStyle w:val="StyleBoldUnderline"/>
        </w:rPr>
        <w:t>announces that</w:t>
      </w:r>
      <w:r w:rsidRPr="002802DC">
        <w:rPr>
          <w:rStyle w:val="StyleBoldUnderline"/>
        </w:rPr>
        <w:t xml:space="preserve"> the State Council has </w:t>
      </w:r>
      <w:r w:rsidRPr="00C13B14">
        <w:rPr>
          <w:rStyle w:val="StyleBoldUnderline"/>
          <w:highlight w:val="cyan"/>
        </w:rPr>
        <w:t>formally approved the National</w:t>
      </w:r>
      <w:r w:rsidRPr="002802DC">
        <w:rPr>
          <w:rStyle w:val="StyleBoldUnderline"/>
        </w:rPr>
        <w:t xml:space="preserve"> Marine Functional Districts</w:t>
      </w:r>
      <w:r w:rsidRPr="00940AF3">
        <w:rPr>
          <w:sz w:val="12"/>
        </w:rPr>
        <w:t xml:space="preserve"> (2011-2020) </w:t>
      </w:r>
      <w:r w:rsidRPr="002802DC">
        <w:rPr>
          <w:rStyle w:val="StyleBoldUnderline"/>
        </w:rPr>
        <w:t xml:space="preserve">to determine the tone and </w:t>
      </w:r>
      <w:r w:rsidRPr="00C13B14">
        <w:rPr>
          <w:rStyle w:val="StyleBoldUnderline"/>
          <w:highlight w:val="cyan"/>
        </w:rPr>
        <w:t xml:space="preserve">goals of the </w:t>
      </w:r>
      <w:r w:rsidRPr="00C13B14">
        <w:rPr>
          <w:rStyle w:val="Emphasis2"/>
          <w:highlight w:val="cyan"/>
        </w:rPr>
        <w:t xml:space="preserve">development, control and comprehensive </w:t>
      </w:r>
      <w:r w:rsidRPr="00C13B14">
        <w:rPr>
          <w:rStyle w:val="StyleBoldUnderline"/>
          <w:highlight w:val="cyan"/>
        </w:rPr>
        <w:t>management of</w:t>
      </w:r>
      <w:r w:rsidRPr="002802DC">
        <w:rPr>
          <w:rStyle w:val="StyleBoldUnderline"/>
        </w:rPr>
        <w:t xml:space="preserve"> China</w:t>
      </w:r>
      <w:r w:rsidRPr="002802DC">
        <w:rPr>
          <w:rStyle w:val="StyleBoldUnderline"/>
          <w:rFonts w:hint="eastAsia"/>
        </w:rPr>
        <w:t>’</w:t>
      </w:r>
      <w:r w:rsidRPr="002802DC">
        <w:rPr>
          <w:rStyle w:val="StyleBoldUnderline"/>
        </w:rPr>
        <w:t xml:space="preserve">s </w:t>
      </w:r>
      <w:r w:rsidRPr="00C13B14">
        <w:rPr>
          <w:rStyle w:val="StyleBoldUnderline"/>
          <w:highlight w:val="cyan"/>
        </w:rPr>
        <w:t>ocean space</w:t>
      </w:r>
      <w:r w:rsidRPr="002802DC">
        <w:rPr>
          <w:rStyle w:val="StyleBoldUnderline"/>
        </w:rPr>
        <w:t xml:space="preserve"> in the next 10 years</w:t>
      </w:r>
      <w:r w:rsidRPr="00940AF3">
        <w:rPr>
          <w:sz w:val="12"/>
        </w:rPr>
        <w:t>.</w:t>
      </w:r>
      <w:r w:rsidR="00940AF3" w:rsidRPr="00940AF3">
        <w:rPr>
          <w:sz w:val="12"/>
        </w:rPr>
        <w:t xml:space="preserve"> </w:t>
      </w:r>
      <w:r w:rsidRPr="002802DC">
        <w:rPr>
          <w:rStyle w:val="StyleBoldUnderline"/>
        </w:rPr>
        <w:t>At present, 95 percent of China's foreign trade has been completed through sea, with more than 100 million tons of imported oil through sea being been imported into this country</w:t>
      </w:r>
      <w:r w:rsidRPr="00940AF3">
        <w:rPr>
          <w:sz w:val="12"/>
        </w:rPr>
        <w:t xml:space="preserve">. </w:t>
      </w:r>
      <w:r w:rsidRPr="00C13B14">
        <w:rPr>
          <w:rStyle w:val="Emphasis"/>
          <w:highlight w:val="cyan"/>
        </w:rPr>
        <w:t>Ocean traffic has become China's strategic economic artery</w:t>
      </w:r>
      <w:r w:rsidRPr="00940AF3">
        <w:rPr>
          <w:sz w:val="12"/>
        </w:rPr>
        <w:t>.</w:t>
      </w:r>
      <w:r w:rsidR="00940AF3" w:rsidRPr="00940AF3">
        <w:rPr>
          <w:sz w:val="12"/>
        </w:rPr>
        <w:t xml:space="preserve"> </w:t>
      </w:r>
      <w:r w:rsidRPr="00940AF3">
        <w:rPr>
          <w:sz w:val="12"/>
        </w:rPr>
        <w:t xml:space="preserve">Meanwhile, China is also an important part of the Pacific Rim Economic Circle. China Sea is a significant part of the North Pacific route via the Pacific Ocean up to five continents. In addition, </w:t>
      </w:r>
      <w:r w:rsidRPr="002802DC">
        <w:rPr>
          <w:rStyle w:val="StyleBoldUnderline"/>
        </w:rPr>
        <w:t xml:space="preserve">its offshore is a vital traffic line between Northeast Asia and Southeast Asia. </w:t>
      </w:r>
      <w:r w:rsidRPr="00C13B14">
        <w:rPr>
          <w:rStyle w:val="Underline2"/>
          <w:highlight w:val="cyan"/>
        </w:rPr>
        <w:t>Sea lanes make China's economy closely link with the world</w:t>
      </w:r>
      <w:r w:rsidRPr="00940AF3">
        <w:rPr>
          <w:rStyle w:val="Underline2"/>
        </w:rPr>
        <w:t xml:space="preserve"> </w:t>
      </w:r>
      <w:r w:rsidRPr="002802DC">
        <w:rPr>
          <w:rStyle w:val="StyleBoldUnderline"/>
        </w:rPr>
        <w:t>economy</w:t>
      </w:r>
      <w:r w:rsidRPr="00940AF3">
        <w:rPr>
          <w:sz w:val="12"/>
        </w:rPr>
        <w:t>.</w:t>
      </w:r>
      <w:r w:rsidR="00940AF3" w:rsidRPr="00940AF3">
        <w:rPr>
          <w:sz w:val="12"/>
        </w:rPr>
        <w:t xml:space="preserve"> </w:t>
      </w:r>
      <w:r w:rsidRPr="00940AF3">
        <w:rPr>
          <w:sz w:val="12"/>
        </w:rPr>
        <w:t>Statistical data shows that China's 3 million square kilometers of territorial waters contain about 24 billion tons of oil and about 14 trillion cubic meters of natural gas. As an important growth pole in the national economy, China's coastal areas, driven by marine economy, created 60 percent of the gross national product by using of its land area that accounts for 13.4 percent of the country</w:t>
      </w:r>
      <w:r w:rsidRPr="002802DC">
        <w:rPr>
          <w:rStyle w:val="StyleBoldUnderline"/>
        </w:rPr>
        <w:t xml:space="preserve">. </w:t>
      </w:r>
      <w:r w:rsidRPr="00940AF3">
        <w:rPr>
          <w:rStyle w:val="Emphasis2"/>
        </w:rPr>
        <w:t>Therefore</w:t>
      </w:r>
      <w:r w:rsidRPr="002802DC">
        <w:rPr>
          <w:rStyle w:val="StyleBoldUnderline"/>
        </w:rPr>
        <w:t xml:space="preserve">, </w:t>
      </w:r>
      <w:r w:rsidRPr="00C13B14">
        <w:rPr>
          <w:rStyle w:val="StyleBoldUnderline"/>
          <w:highlight w:val="cyan"/>
        </w:rPr>
        <w:t xml:space="preserve">China </w:t>
      </w:r>
      <w:r w:rsidRPr="00C13B14">
        <w:rPr>
          <w:rStyle w:val="Emphasis2"/>
          <w:highlight w:val="cyan"/>
        </w:rPr>
        <w:t>should construct its marine economy</w:t>
      </w:r>
      <w:r w:rsidRPr="00940AF3">
        <w:rPr>
          <w:rStyle w:val="Emphasis2"/>
        </w:rPr>
        <w:t xml:space="preserve"> development system </w:t>
      </w:r>
      <w:r w:rsidRPr="00C13B14">
        <w:rPr>
          <w:rStyle w:val="Emphasis2"/>
          <w:highlight w:val="cyan"/>
        </w:rPr>
        <w:t>by actively coordinating</w:t>
      </w:r>
      <w:r w:rsidRPr="002802DC">
        <w:rPr>
          <w:rStyle w:val="StyleBoldUnderline"/>
        </w:rPr>
        <w:t xml:space="preserve"> </w:t>
      </w:r>
      <w:r w:rsidRPr="00C13B14">
        <w:rPr>
          <w:rStyle w:val="StyleBoldUnderline"/>
          <w:highlight w:val="cyan"/>
        </w:rPr>
        <w:t xml:space="preserve">the </w:t>
      </w:r>
      <w:r w:rsidRPr="00C13B14">
        <w:rPr>
          <w:rStyle w:val="Emphasis2"/>
          <w:highlight w:val="cyan"/>
        </w:rPr>
        <w:t>exploitation</w:t>
      </w:r>
      <w:r w:rsidRPr="00C13B14">
        <w:rPr>
          <w:rStyle w:val="StyleBoldUnderline"/>
          <w:highlight w:val="cyan"/>
        </w:rPr>
        <w:t xml:space="preserve"> of </w:t>
      </w:r>
      <w:r w:rsidRPr="00C13B14">
        <w:rPr>
          <w:rStyle w:val="Emphasis2"/>
          <w:highlight w:val="cyan"/>
        </w:rPr>
        <w:t>marine resources</w:t>
      </w:r>
      <w:r w:rsidRPr="002802DC">
        <w:rPr>
          <w:rStyle w:val="StyleBoldUnderline"/>
        </w:rPr>
        <w:t xml:space="preserve"> </w:t>
      </w:r>
      <w:r w:rsidRPr="00940AF3">
        <w:rPr>
          <w:sz w:val="12"/>
        </w:rPr>
        <w:t xml:space="preserve">in accordance with people-oriented principle and </w:t>
      </w:r>
      <w:r w:rsidRPr="00C13B14">
        <w:rPr>
          <w:rStyle w:val="Emphasis"/>
          <w:highlight w:val="cyan"/>
        </w:rPr>
        <w:t>with sea as its source</w:t>
      </w:r>
      <w:r w:rsidRPr="00940AF3">
        <w:rPr>
          <w:sz w:val="12"/>
        </w:rPr>
        <w:t>.</w:t>
      </w:r>
      <w:r w:rsidR="00940AF3" w:rsidRPr="00940AF3">
        <w:rPr>
          <w:sz w:val="12"/>
        </w:rPr>
        <w:t xml:space="preserve"> </w:t>
      </w:r>
      <w:r w:rsidRPr="00940AF3">
        <w:rPr>
          <w:sz w:val="12"/>
        </w:rPr>
        <w:t>Establish an integrated management system and break the region separation</w:t>
      </w:r>
      <w:r w:rsidR="00940AF3" w:rsidRPr="00940AF3">
        <w:rPr>
          <w:sz w:val="12"/>
        </w:rPr>
        <w:t xml:space="preserve"> </w:t>
      </w:r>
      <w:r w:rsidRPr="00F5482F">
        <w:rPr>
          <w:rStyle w:val="StyleBoldUnderline"/>
        </w:rPr>
        <w:t>The ocean, a treasure trove of biological resources and a cornucopia of mineral resources, is considered to be the second space of human existence. The coastal countries, such as the United States and Japan, not only raise the ocean economy to the national strategy, but also are equipped with a Ministry-level department to co-ordinate and manage the ocean</w:t>
      </w:r>
      <w:r w:rsidRPr="00940AF3">
        <w:rPr>
          <w:sz w:val="12"/>
        </w:rPr>
        <w:t>.</w:t>
      </w:r>
      <w:r w:rsidR="00940AF3" w:rsidRPr="00940AF3">
        <w:rPr>
          <w:sz w:val="12"/>
        </w:rPr>
        <w:t xml:space="preserve"> </w:t>
      </w:r>
      <w:r w:rsidRPr="00F5482F">
        <w:rPr>
          <w:rStyle w:val="StyleBoldUnderline"/>
        </w:rPr>
        <w:t xml:space="preserve">In the 12th five-year-plan, </w:t>
      </w:r>
      <w:r w:rsidRPr="00C13B14">
        <w:rPr>
          <w:rStyle w:val="Underline2"/>
          <w:highlight w:val="cyan"/>
        </w:rPr>
        <w:t>China raised marine economy to the national strategy</w:t>
      </w:r>
      <w:r w:rsidRPr="00F5482F">
        <w:rPr>
          <w:rStyle w:val="StyleBoldUnderline"/>
        </w:rPr>
        <w:t>, and clearly states that "promote the development of marine economy, adhere to the land and sea to co-ordinate development, formulate and implement marine economy development strategy, improve marine development, control, and comprehensive management ability</w:t>
      </w:r>
      <w:r w:rsidRPr="00940AF3">
        <w:rPr>
          <w:sz w:val="12"/>
        </w:rPr>
        <w:t xml:space="preserve">. </w:t>
      </w:r>
      <w:r w:rsidRPr="00940AF3">
        <w:rPr>
          <w:sz w:val="10"/>
        </w:rPr>
        <w:t>This indicates that the economic development of China's coastal areas has exceeded its land boundaries, extending to the waters and to enter the co-ordination era of land and sea.</w:t>
      </w:r>
      <w:r w:rsidR="00940AF3" w:rsidRPr="00940AF3">
        <w:rPr>
          <w:sz w:val="10"/>
        </w:rPr>
        <w:t xml:space="preserve"> </w:t>
      </w:r>
      <w:r w:rsidRPr="00940AF3">
        <w:rPr>
          <w:sz w:val="10"/>
        </w:rPr>
        <w:t>But as to the present situation, China's existing marine management system lacks integrated management. The fragmented phenomenon in China's marine economy development is serious, such as the Bohai Bay, with 5800 km coastline and over 60 ports, owning a port on average less than 100 kilometers. Isomorphism causes regional repeat construction and significant waste of resources. Therefore, China should establish Special Coordination Committee in charge of the marine economy at the level of Central Government, intensify and draft the marine economic development plan covering all industries and regions, in order to improve the ability of marine resources exploitation, to break the region separation, so that the development of marine economy in all regions will promote in harmony, forming a new pattern of ocean management.</w:t>
      </w:r>
      <w:r w:rsidR="00940AF3" w:rsidRPr="00940AF3">
        <w:rPr>
          <w:sz w:val="10"/>
        </w:rPr>
        <w:t xml:space="preserve"> </w:t>
      </w:r>
      <w:r w:rsidRPr="00940AF3">
        <w:rPr>
          <w:sz w:val="10"/>
        </w:rPr>
        <w:t>Establish the legal protection system and publish the Basic Law of the Ocean</w:t>
      </w:r>
      <w:r w:rsidR="00940AF3" w:rsidRPr="00940AF3">
        <w:rPr>
          <w:sz w:val="10"/>
        </w:rPr>
        <w:t xml:space="preserve"> </w:t>
      </w:r>
      <w:r w:rsidRPr="00940AF3">
        <w:rPr>
          <w:sz w:val="10"/>
        </w:rPr>
        <w:t>As the world's economic center is now transferring to the Pacific, coastal states have set marine strategies and policies. Canada in 1996, the United States in 2000, and Japan in 2007, issued their National Marine Basic Law to protect its own interests.</w:t>
      </w:r>
      <w:r w:rsidR="00940AF3" w:rsidRPr="00940AF3">
        <w:rPr>
          <w:sz w:val="10"/>
        </w:rPr>
        <w:t xml:space="preserve"> </w:t>
      </w:r>
      <w:r w:rsidRPr="00940AF3">
        <w:rPr>
          <w:sz w:val="10"/>
        </w:rPr>
        <w:t>The United States comprehensive ocean legislation system has been in a leading position in the field of the world's oceans. In 2000, the U.S. Congress passed the Marine Act 2000, set up an ocean policy assessment committee to reconsider and formulate U.S. ocean policy .</w:t>
      </w:r>
      <w:r w:rsidR="00940AF3" w:rsidRPr="00940AF3">
        <w:rPr>
          <w:sz w:val="10"/>
        </w:rPr>
        <w:t xml:space="preserve"> </w:t>
      </w:r>
      <w:r w:rsidRPr="00940AF3">
        <w:rPr>
          <w:sz w:val="10"/>
        </w:rPr>
        <w:t>In 2004, the U.S. National Ocean Policy Committee submitted 21st Century Ocean Blueprint report, which made by far the most thorough assessment of U.S. ocean policy and depicting the new blueprint for the U.S. maritime industry and development in the 21st century. Subsequently, the United States released the U.S. Ocean Action Plan to put forward specific measures to implement the blueprint.</w:t>
      </w:r>
      <w:r w:rsidR="00940AF3" w:rsidRPr="00940AF3">
        <w:rPr>
          <w:sz w:val="10"/>
        </w:rPr>
        <w:t xml:space="preserve"> </w:t>
      </w:r>
      <w:r w:rsidRPr="00940AF3">
        <w:rPr>
          <w:sz w:val="10"/>
        </w:rPr>
        <w:t>Looking back at China, under The United Nations Convention on the Law of the Sea and other relevant laws, China has jurisdiction over more than 3 million square kilometers of ocean. In the Declaration on the Territorial Sea promulgated in 1958, China issued over 80 ocean-related laws and regulations for 50 years, but China still lack the basic principles throughout the entire marine legal system. Overall, China has no one similar to Japan's Basic Law of the Ocean, to the disadvantage of managing national marine affairs and safeguarding national maritime rights and interests.</w:t>
      </w:r>
      <w:r w:rsidR="00940AF3" w:rsidRPr="00940AF3">
        <w:rPr>
          <w:sz w:val="10"/>
        </w:rPr>
        <w:t xml:space="preserve"> </w:t>
      </w:r>
      <w:r w:rsidRPr="00940AF3">
        <w:rPr>
          <w:sz w:val="10"/>
        </w:rPr>
        <w:t>Wang Zhenmin, dean of Tsinghua University Law School, said that the research foundation of the current domestic marine law is weak and the talents are short. The future international competitions, whether on land or sea, will eventually be solved by legal forms.</w:t>
      </w:r>
      <w:r w:rsidR="00940AF3" w:rsidRPr="00940AF3">
        <w:rPr>
          <w:sz w:val="10"/>
        </w:rPr>
        <w:t xml:space="preserve"> </w:t>
      </w:r>
      <w:r w:rsidRPr="00940AF3">
        <w:rPr>
          <w:sz w:val="10"/>
        </w:rPr>
        <w:t>As a maritime country, to really implement marine development strategy, and to change the current sea situation segmented and controlled by many law enforcement forces, and properly handle the intricacies of maritime rights and interests disputes, China must use the Basic Law of the Ocean to manage all the things. It is an urgent task to publish the Basic Law of the Ocean as soon as possible.</w:t>
      </w:r>
      <w:r w:rsidR="00940AF3" w:rsidRPr="00940AF3">
        <w:rPr>
          <w:sz w:val="10"/>
        </w:rPr>
        <w:t xml:space="preserve"> </w:t>
      </w:r>
      <w:r w:rsidRPr="00940AF3">
        <w:rPr>
          <w:sz w:val="10"/>
        </w:rPr>
        <w:t>Establish the science and technology innovation system and seize the commanding point in the marine economy</w:t>
      </w:r>
      <w:r w:rsidR="00940AF3" w:rsidRPr="00940AF3">
        <w:rPr>
          <w:sz w:val="10"/>
        </w:rPr>
        <w:t xml:space="preserve"> </w:t>
      </w:r>
      <w:r w:rsidRPr="00940AF3">
        <w:rPr>
          <w:sz w:val="10"/>
        </w:rPr>
        <w:t>The Marine economy competition is essentially a technologic and talent competition. The Chinese government should increase investment in the marine scientific and technological innovation, establish and perfect a stable growth inputting mechanism in the financial marine science and technology. At the same time, start a project to train marine high-level innovative talent, promote the marine talent strategy. Moreover, it is a top priority of the ocean science and technology innovation to increase the research and development on key technologies of marine economy, capture research projects that has a significant impact on the development of the marine industry.</w:t>
      </w:r>
      <w:r w:rsidR="00940AF3" w:rsidRPr="00940AF3">
        <w:rPr>
          <w:sz w:val="10"/>
        </w:rPr>
        <w:t xml:space="preserve"> </w:t>
      </w:r>
      <w:r w:rsidRPr="00940AF3">
        <w:rPr>
          <w:sz w:val="10"/>
        </w:rPr>
        <w:t>Liu Cigui, director of State Oceanic Administration, believes that marine science and technology dominate the discourse of power and initiative in a new global ocean race, determine the depth and breadth where a country develops and utilizes the marine. Marine science and technology turns to lead and support the scientific development of marine economy and marine cause from the "Eleventh Five-Year" period upholding the development of marine economy and the marine-based, and actively boost the marine ecological civilization construction. In the "12th Five-Year" period, the contribution rate of the marine science and technology on the marine economy will rise by 54.5 percent in the "Eleventh Five-Year" period to 60 percent</w:t>
      </w:r>
      <w:r w:rsidRPr="00940AF3">
        <w:rPr>
          <w:sz w:val="12"/>
        </w:rPr>
        <w:t>.</w:t>
      </w:r>
      <w:r w:rsidR="00940AF3" w:rsidRPr="00940AF3">
        <w:rPr>
          <w:sz w:val="12"/>
        </w:rPr>
        <w:t xml:space="preserve"> </w:t>
      </w:r>
      <w:r w:rsidRPr="00940AF3">
        <w:rPr>
          <w:rStyle w:val="StyleBoldUnderline"/>
        </w:rPr>
        <w:t xml:space="preserve">To this end, </w:t>
      </w:r>
      <w:r w:rsidRPr="00C13B14">
        <w:rPr>
          <w:rStyle w:val="StyleBoldUnderline"/>
          <w:highlight w:val="cyan"/>
        </w:rPr>
        <w:t>China should actively</w:t>
      </w:r>
      <w:r w:rsidRPr="00940AF3">
        <w:rPr>
          <w:sz w:val="12"/>
        </w:rPr>
        <w:t xml:space="preserve"> develop biotechnology, information technology and regulatory technology to </w:t>
      </w:r>
      <w:r w:rsidRPr="00C13B14">
        <w:rPr>
          <w:rStyle w:val="StyleBoldUnderline"/>
          <w:highlight w:val="cyan"/>
        </w:rPr>
        <w:t>seize the commanding point of marine</w:t>
      </w:r>
      <w:r w:rsidRPr="00940AF3">
        <w:rPr>
          <w:rStyle w:val="StyleBoldUnderline"/>
        </w:rPr>
        <w:t xml:space="preserve"> living </w:t>
      </w:r>
      <w:r w:rsidRPr="00C13B14">
        <w:rPr>
          <w:rStyle w:val="StyleBoldUnderline"/>
          <w:highlight w:val="cyan"/>
        </w:rPr>
        <w:t>resources in</w:t>
      </w:r>
      <w:r w:rsidRPr="00940AF3">
        <w:rPr>
          <w:rStyle w:val="StyleBoldUnderline"/>
        </w:rPr>
        <w:t xml:space="preserve"> the sustainable </w:t>
      </w:r>
      <w:r w:rsidRPr="00C13B14">
        <w:rPr>
          <w:rStyle w:val="StyleBoldUnderline"/>
          <w:highlight w:val="cyan"/>
        </w:rPr>
        <w:t>development</w:t>
      </w:r>
      <w:r w:rsidRPr="00940AF3">
        <w:rPr>
          <w:rStyle w:val="StyleBoldUnderline"/>
        </w:rPr>
        <w:t xml:space="preserve">; Ocean high-tech </w:t>
      </w:r>
      <w:r w:rsidRPr="00C13B14">
        <w:rPr>
          <w:rStyle w:val="Underline2"/>
          <w:highlight w:val="cyan"/>
        </w:rPr>
        <w:t>industry development should be in priority</w:t>
      </w:r>
      <w:r w:rsidRPr="00940AF3">
        <w:rPr>
          <w:rStyle w:val="StyleBoldUnderline"/>
        </w:rPr>
        <w:t xml:space="preserve">, through developing ocean high-tech park, technology and the sea demonstration area, as well as marine science and technology business incubators, </w:t>
      </w:r>
      <w:r w:rsidRPr="00C13B14">
        <w:rPr>
          <w:rStyle w:val="Emphasis"/>
          <w:highlight w:val="cyan"/>
        </w:rPr>
        <w:t>to nurture marine high-tech leading enterprises;</w:t>
      </w:r>
      <w:r w:rsidRPr="00940AF3">
        <w:rPr>
          <w:rStyle w:val="StyleBoldUnderline"/>
        </w:rPr>
        <w:t xml:space="preserve"> especially, accelerate the high-tech industry development in the marine biology medicine, new energy, marine port advanced equipment manufacture, </w:t>
      </w:r>
      <w:r w:rsidRPr="00C13B14">
        <w:rPr>
          <w:rStyle w:val="StyleBoldUnderline"/>
          <w:highlight w:val="cyan"/>
        </w:rPr>
        <w:t>form the marine</w:t>
      </w:r>
      <w:r w:rsidRPr="00940AF3">
        <w:rPr>
          <w:rStyle w:val="StyleBoldUnderline"/>
        </w:rPr>
        <w:t xml:space="preserve"> characteristic </w:t>
      </w:r>
      <w:r w:rsidRPr="00C13B14">
        <w:rPr>
          <w:rStyle w:val="Emphasis"/>
          <w:highlight w:val="cyan"/>
        </w:rPr>
        <w:t>industry with the core competitiveness</w:t>
      </w:r>
      <w:r w:rsidRPr="00940AF3">
        <w:rPr>
          <w:rStyle w:val="StyleBoldUnderline"/>
        </w:rPr>
        <w:t xml:space="preserve">; </w:t>
      </w:r>
      <w:r w:rsidRPr="00C13B14">
        <w:rPr>
          <w:rStyle w:val="StyleBoldUnderline"/>
          <w:highlight w:val="cyan"/>
        </w:rPr>
        <w:t xml:space="preserve">by 2020, the </w:t>
      </w:r>
      <w:r w:rsidRPr="00C13B14">
        <w:rPr>
          <w:rStyle w:val="Emphasis2"/>
          <w:highlight w:val="cyan"/>
        </w:rPr>
        <w:t>overall strength</w:t>
      </w:r>
      <w:r w:rsidRPr="00C13B14">
        <w:rPr>
          <w:rStyle w:val="StyleBoldUnderline"/>
          <w:highlight w:val="cyan"/>
        </w:rPr>
        <w:t xml:space="preserve"> of China's marine science and technology will achieve </w:t>
      </w:r>
      <w:r w:rsidRPr="00C13B14">
        <w:rPr>
          <w:rStyle w:val="Emphasis2"/>
          <w:highlight w:val="cyan"/>
        </w:rPr>
        <w:t>above the average level</w:t>
      </w:r>
      <w:r w:rsidRPr="00940AF3">
        <w:rPr>
          <w:rStyle w:val="StyleBoldUnderline"/>
        </w:rPr>
        <w:t xml:space="preserve"> of developed countries, forming the system of marine science and technology development in line with the needs of the socio-economic development</w:t>
      </w:r>
      <w:r w:rsidRPr="00940AF3">
        <w:rPr>
          <w:sz w:val="12"/>
        </w:rPr>
        <w:t>.</w:t>
      </w:r>
    </w:p>
    <w:p w:rsidR="004D2D30" w:rsidRDefault="004D2D30" w:rsidP="004D2D30"/>
    <w:p w:rsidR="004D2D30" w:rsidRDefault="004D2D30" w:rsidP="004D2D30"/>
    <w:p w:rsidR="00042005" w:rsidRDefault="00042005" w:rsidP="004D2D30"/>
    <w:p w:rsidR="00042005" w:rsidRDefault="00042005" w:rsidP="004D2D30"/>
    <w:p w:rsidR="00042005" w:rsidRDefault="00042005" w:rsidP="004D2D30"/>
    <w:p w:rsidR="000A520B" w:rsidRDefault="000A520B" w:rsidP="000A520B">
      <w:pPr>
        <w:pStyle w:val="Heading3"/>
      </w:pPr>
      <w:r>
        <w:t>china da –</w:t>
      </w:r>
      <w:r w:rsidR="00B76825">
        <w:t xml:space="preserve"> </w:t>
      </w:r>
      <w:r>
        <w:t>link – arctic</w:t>
      </w:r>
    </w:p>
    <w:p w:rsidR="000A520B" w:rsidRDefault="000A520B" w:rsidP="000A520B"/>
    <w:p w:rsidR="000A520B" w:rsidRDefault="000A520B" w:rsidP="000A520B">
      <w:pPr>
        <w:pStyle w:val="Heading4"/>
      </w:pPr>
      <w:r>
        <w:t>the arctic is a key hotspot for the Chinese ---- independently triggers global great power conflict</w:t>
      </w:r>
    </w:p>
    <w:p w:rsidR="000A520B" w:rsidRDefault="000A520B" w:rsidP="000A520B"/>
    <w:p w:rsidR="000A520B" w:rsidRDefault="000A520B" w:rsidP="000A520B">
      <w:r w:rsidRPr="000A520B">
        <w:rPr>
          <w:rStyle w:val="StyleStyleBold12pt"/>
          <w:u w:val="single"/>
        </w:rPr>
        <w:t>O’SULLIVAN 4/28/2014</w:t>
      </w:r>
      <w:r>
        <w:t xml:space="preserve"> – oil journalist, </w:t>
      </w:r>
      <w:r w:rsidR="007D5ED0">
        <w:t>post-graduate student</w:t>
      </w:r>
      <w:r>
        <w:t xml:space="preserve"> at NYU’s Center for Global Affairs, International Relations Concentration. O’Sullivan, Cono. “Opinion: Arctic Development Could Ignite Next Great-Game Competition” April 28, 2014. http://breakingenergy.com/2014/04/28/opinion-arctic-development-could-ignite-next-great-game-competition/</w:t>
      </w:r>
    </w:p>
    <w:p w:rsidR="000A520B" w:rsidRDefault="000A520B" w:rsidP="000A520B"/>
    <w:p w:rsidR="000A520B" w:rsidRPr="00042005" w:rsidRDefault="000A520B" w:rsidP="000A520B">
      <w:pPr>
        <w:rPr>
          <w:sz w:val="10"/>
        </w:rPr>
      </w:pPr>
      <w:r w:rsidRPr="00C13B14">
        <w:rPr>
          <w:rStyle w:val="StyleBoldUnderline"/>
          <w:highlight w:val="cyan"/>
        </w:rPr>
        <w:t>The development of Arctic energy resources</w:t>
      </w:r>
      <w:r w:rsidRPr="007D5ED0">
        <w:rPr>
          <w:rStyle w:val="StyleBoldUnderline"/>
        </w:rPr>
        <w:t xml:space="preserve"> poses the potential for an energy security competition between the Great Powers and Arctic stakeholders that will alter the geopolitical climate</w:t>
      </w:r>
      <w:r w:rsidRPr="00042005">
        <w:rPr>
          <w:sz w:val="10"/>
        </w:rPr>
        <w:t xml:space="preserve">. </w:t>
      </w:r>
      <w:r w:rsidRPr="007D5ED0">
        <w:rPr>
          <w:rStyle w:val="StyleBoldUnderline"/>
        </w:rPr>
        <w:t>The hydrocarbon reserves</w:t>
      </w:r>
      <w:r w:rsidRPr="00042005">
        <w:rPr>
          <w:sz w:val="10"/>
        </w:rPr>
        <w:t xml:space="preserve"> – 25% of world deposits- available under the melting ice caps, and undiscovered oil and gas </w:t>
      </w:r>
      <w:r w:rsidRPr="00C13B14">
        <w:rPr>
          <w:rStyle w:val="Emphasis"/>
          <w:highlight w:val="cyan"/>
        </w:rPr>
        <w:t>will see states shifting their economic and foreign policy priorities</w:t>
      </w:r>
      <w:r w:rsidRPr="00042005">
        <w:rPr>
          <w:sz w:val="10"/>
        </w:rPr>
        <w:t xml:space="preserve">. </w:t>
      </w:r>
      <w:r w:rsidRPr="00C13B14">
        <w:rPr>
          <w:rStyle w:val="Underline2"/>
          <w:highlight w:val="cyan"/>
        </w:rPr>
        <w:t>New shipping lanes could alter the world economy</w:t>
      </w:r>
      <w:r w:rsidRPr="00042005">
        <w:rPr>
          <w:rStyle w:val="StyleBoldUnderline"/>
        </w:rPr>
        <w:t xml:space="preserve"> as trade routes become faster and safer, </w:t>
      </w:r>
      <w:r w:rsidRPr="00C13B14">
        <w:rPr>
          <w:rStyle w:val="Underline2"/>
          <w:highlight w:val="cyan"/>
        </w:rPr>
        <w:t>but will also become a source of conflict</w:t>
      </w:r>
      <w:r w:rsidRPr="00042005">
        <w:rPr>
          <w:rStyle w:val="StyleBoldUnderline"/>
        </w:rPr>
        <w:t xml:space="preserve">. </w:t>
      </w:r>
      <w:r w:rsidRPr="00C13B14">
        <w:rPr>
          <w:rStyle w:val="StyleBoldUnderline"/>
          <w:highlight w:val="cyan"/>
        </w:rPr>
        <w:t>As world populations and</w:t>
      </w:r>
      <w:r w:rsidRPr="00042005">
        <w:rPr>
          <w:rStyle w:val="StyleBoldUnderline"/>
        </w:rPr>
        <w:t xml:space="preserve"> energy </w:t>
      </w:r>
      <w:r w:rsidRPr="00C13B14">
        <w:rPr>
          <w:rStyle w:val="StyleBoldUnderline"/>
          <w:highlight w:val="cyan"/>
        </w:rPr>
        <w:t>consumption</w:t>
      </w:r>
      <w:r w:rsidRPr="00042005">
        <w:rPr>
          <w:rStyle w:val="StyleBoldUnderline"/>
        </w:rPr>
        <w:t xml:space="preserve"> </w:t>
      </w:r>
      <w:r w:rsidRPr="00C13B14">
        <w:rPr>
          <w:rStyle w:val="StyleBoldUnderline"/>
          <w:highlight w:val="cyan"/>
        </w:rPr>
        <w:t>increases</w:t>
      </w:r>
      <w:r w:rsidRPr="00042005">
        <w:rPr>
          <w:rStyle w:val="StyleBoldUnderline"/>
        </w:rPr>
        <w:t xml:space="preserve"> and supplies decrease, </w:t>
      </w:r>
      <w:r w:rsidRPr="00C13B14">
        <w:rPr>
          <w:rStyle w:val="StyleBoldUnderline"/>
          <w:highlight w:val="cyan"/>
        </w:rPr>
        <w:t>states will seek to maximize interests out of Arctic exploration</w:t>
      </w:r>
      <w:r w:rsidRPr="00042005">
        <w:rPr>
          <w:sz w:val="10"/>
        </w:rPr>
        <w:t>.</w:t>
      </w:r>
      <w:r w:rsidR="00042005" w:rsidRPr="00042005">
        <w:rPr>
          <w:sz w:val="10"/>
        </w:rPr>
        <w:t xml:space="preserve"> </w:t>
      </w:r>
      <w:r w:rsidRPr="00042005">
        <w:rPr>
          <w:sz w:val="10"/>
        </w:rPr>
        <w:t>The United States and other Arctic Council members must check the exploration and production ambitions of Russia and China to prevent a great power game developing. A cohesive policy between member states and international institutions will be vital in preventing a resource competition that could have severe economic, political, military and environmental implications.</w:t>
      </w:r>
      <w:r w:rsidR="00042005" w:rsidRPr="00042005">
        <w:rPr>
          <w:sz w:val="10"/>
        </w:rPr>
        <w:t xml:space="preserve"> </w:t>
      </w:r>
      <w:r w:rsidRPr="00042005">
        <w:rPr>
          <w:sz w:val="10"/>
        </w:rPr>
        <w:t>The flag planting by a Russian submarine in August 2007 underneath the Arctic seabed symbolized Russia’s intentions to use Arctic exploration as a means of securing its desired imperial status – pursuing a zero-sum game. The Kremlin plans to establish a new international order in which it becomes a regional hegemon. It is my opinion that Russia intends to end its role as an isolated entity in international affairs, becoming closely integrated with the global economy and dictating policy. Russian officials view the Arctic as securing its energy security ambitions for the next century. Dwindling Russian gas and energy reserves, in the underdeveloped Siberian fields, and over-reliance on European imports of its natural gas has led to a push towards the Arctic. Russia’s jurisdictional claim over the Arctic seabed will challenge the existing international law criteria, the UNCLOS, which specifies jurisdictional authority over international waters.</w:t>
      </w:r>
      <w:r w:rsidR="00042005" w:rsidRPr="00042005">
        <w:rPr>
          <w:sz w:val="10"/>
        </w:rPr>
        <w:t xml:space="preserve"> </w:t>
      </w:r>
      <w:r w:rsidRPr="00042005">
        <w:rPr>
          <w:sz w:val="10"/>
        </w:rPr>
        <w:t>Arctic stakeholders must be wary of Russian intentions over Arctic development, 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w:t>
      </w:r>
      <w:r w:rsidR="00042005" w:rsidRPr="00042005">
        <w:rPr>
          <w:sz w:val="10"/>
        </w:rPr>
        <w:t xml:space="preserve"> </w:t>
      </w:r>
      <w:r w:rsidRPr="00042005">
        <w:rPr>
          <w:sz w:val="10"/>
        </w:rPr>
        <w:t xml:space="preserve">Russia’s actions in Crimea and the Ukraine emphasize their willingness to revert to military action over issues of territorial sovereignty and that the U.S. requires an assertive foreign policy with Russia. </w:t>
      </w:r>
      <w:r w:rsidRPr="00042005">
        <w:rPr>
          <w:rStyle w:val="StyleBoldUnderline"/>
        </w:rPr>
        <w:t>Ensuing competition over Arctic energy resources and shipping lanes will increase geopolitical competition among the Great Powers</w:t>
      </w:r>
      <w:r w:rsidRPr="00042005">
        <w:rPr>
          <w:sz w:val="10"/>
        </w:rPr>
        <w:t>.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r w:rsidR="00042005" w:rsidRPr="00042005">
        <w:rPr>
          <w:sz w:val="10"/>
        </w:rPr>
        <w:t xml:space="preserve"> </w:t>
      </w:r>
      <w:r w:rsidRPr="00042005">
        <w:rPr>
          <w:sz w:val="10"/>
        </w:rPr>
        <w:t xml:space="preserve">International law and conventions can only be implemented if supported by U.S. diplomacy in international institutions. </w:t>
      </w:r>
      <w:r w:rsidRPr="00042005">
        <w:rPr>
          <w:rStyle w:val="StyleBoldUnderline"/>
        </w:rPr>
        <w:t xml:space="preserve">Domestic and multi-national energy </w:t>
      </w:r>
      <w:r w:rsidRPr="00C13B14">
        <w:rPr>
          <w:rStyle w:val="Underline2"/>
          <w:highlight w:val="cyan"/>
        </w:rPr>
        <w:t xml:space="preserve">companies must continue </w:t>
      </w:r>
      <w:r w:rsidRPr="004D4691">
        <w:rPr>
          <w:rStyle w:val="Underline2"/>
        </w:rPr>
        <w:t xml:space="preserve">their innovation in technology </w:t>
      </w:r>
      <w:r w:rsidRPr="00C13B14">
        <w:rPr>
          <w:rStyle w:val="Underline2"/>
          <w:highlight w:val="cyan"/>
        </w:rPr>
        <w:t>to finance exploration in competition with foreign NOCs</w:t>
      </w:r>
      <w:r w:rsidRPr="00042005">
        <w:rPr>
          <w:sz w:val="10"/>
        </w:rPr>
        <w:t>.</w:t>
      </w:r>
      <w:r w:rsidR="00042005" w:rsidRPr="00042005">
        <w:rPr>
          <w:sz w:val="10"/>
        </w:rPr>
        <w:t xml:space="preserve"> </w:t>
      </w:r>
      <w:r w:rsidRPr="00C13B14">
        <w:rPr>
          <w:rStyle w:val="StyleBoldUnderline"/>
          <w:highlight w:val="cyan"/>
        </w:rPr>
        <w:t>Regional competition</w:t>
      </w:r>
      <w:r w:rsidRPr="00042005">
        <w:rPr>
          <w:rStyle w:val="StyleBoldUnderline"/>
        </w:rPr>
        <w:t xml:space="preserve"> with its East Asian neighbors, South Korea and Japan, for energy security </w:t>
      </w:r>
      <w:r w:rsidRPr="00C13B14">
        <w:rPr>
          <w:rStyle w:val="Underline2"/>
          <w:highlight w:val="cyan"/>
        </w:rPr>
        <w:t>will lead to an assertive foreign policy from China to lead</w:t>
      </w:r>
      <w:r w:rsidRPr="00042005">
        <w:rPr>
          <w:rStyle w:val="StyleBoldUnderline"/>
        </w:rPr>
        <w:t xml:space="preserve"> Asian exploration in the Arctic. China’s pursuance of energy resources in the Arctic and use of new shipping lanes along Russia’s coast line will increase tensions between the two states as they strive to become naval superpowers</w:t>
      </w:r>
      <w:r w:rsidRPr="00042005">
        <w:rPr>
          <w:sz w:val="10"/>
        </w:rPr>
        <w:t>.</w:t>
      </w:r>
      <w:r w:rsidR="00042005" w:rsidRPr="00042005">
        <w:rPr>
          <w:sz w:val="10"/>
        </w:rPr>
        <w:t xml:space="preserve"> </w:t>
      </w:r>
      <w:r w:rsidRPr="00042005">
        <w:rPr>
          <w:sz w:val="10"/>
        </w:rPr>
        <w:t xml:space="preserve">The Chinese government has maintained that they have no clear agenda regarding its Arctic Policy. However, </w:t>
      </w:r>
      <w:r w:rsidRPr="00C13B14">
        <w:rPr>
          <w:rStyle w:val="StyleBoldUnderline"/>
          <w:highlight w:val="cyan"/>
        </w:rPr>
        <w:t xml:space="preserve">China still harbors </w:t>
      </w:r>
      <w:r w:rsidRPr="00C13B14">
        <w:rPr>
          <w:rStyle w:val="Emphasis2"/>
          <w:highlight w:val="cyan"/>
        </w:rPr>
        <w:t>ambitions</w:t>
      </w:r>
      <w:r w:rsidRPr="00C13B14">
        <w:rPr>
          <w:rStyle w:val="StyleBoldUnderline"/>
          <w:highlight w:val="cyan"/>
        </w:rPr>
        <w:t xml:space="preserve"> of becoming a</w:t>
      </w:r>
      <w:r w:rsidRPr="00042005">
        <w:rPr>
          <w:rStyle w:val="StyleBoldUnderline"/>
        </w:rPr>
        <w:t xml:space="preserve"> regional </w:t>
      </w:r>
      <w:r w:rsidRPr="00C13B14">
        <w:rPr>
          <w:rStyle w:val="StyleBoldUnderline"/>
          <w:highlight w:val="cyan"/>
        </w:rPr>
        <w:t>hegemon and for energy diversification</w:t>
      </w:r>
      <w:r w:rsidRPr="00042005">
        <w:rPr>
          <w:rStyle w:val="StyleBoldUnderline"/>
        </w:rPr>
        <w:t xml:space="preserve"> away from fossil fuels to satisfy its population and production demands</w:t>
      </w:r>
      <w:r w:rsidRPr="00042005">
        <w:rPr>
          <w:sz w:val="10"/>
        </w:rPr>
        <w:t>. China’s application for permanent observer status in the Arctic Council signifies their intention to influence Arctic Policy despite their inferior geographic location. Access to the Arctic shipping lanes will significantly reduce risks and costs for Chinese trade to the West via the Northern Sea Route.</w:t>
      </w:r>
      <w:r w:rsidR="00042005" w:rsidRPr="00042005">
        <w:rPr>
          <w:sz w:val="10"/>
        </w:rPr>
        <w:t xml:space="preserve"> </w:t>
      </w:r>
      <w:r w:rsidRPr="00042005">
        <w:rPr>
          <w:sz w:val="10"/>
        </w:rPr>
        <w:t xml:space="preserve">The U.S’s relatively superior military and economic resources and growing energy self-sufficiency means it must implement policies that will satisfy world energy security demands through Arctic development. The United States must use its clout within the Arctic Council to check the imperial ambitions of Russia and the vast energy demands of China through effective State and Energy Department mandates. In my opinion, an inability to do </w:t>
      </w:r>
      <w:r w:rsidRPr="00C13B14">
        <w:rPr>
          <w:rStyle w:val="Emphasis"/>
          <w:highlight w:val="cyan"/>
        </w:rPr>
        <w:t>this will threaten a return to Cold War geopolitics</w:t>
      </w:r>
      <w:r w:rsidRPr="00042005">
        <w:rPr>
          <w:rStyle w:val="StyleBoldUnderline"/>
        </w:rPr>
        <w:t xml:space="preserve">, </w:t>
      </w:r>
      <w:r w:rsidRPr="00C13B14">
        <w:rPr>
          <w:rStyle w:val="StyleBoldUnderline"/>
          <w:highlight w:val="cyan"/>
        </w:rPr>
        <w:t>increasing</w:t>
      </w:r>
      <w:r w:rsidRPr="00042005">
        <w:rPr>
          <w:rStyle w:val="StyleBoldUnderline"/>
        </w:rPr>
        <w:t xml:space="preserve"> </w:t>
      </w:r>
      <w:r w:rsidRPr="00C13B14">
        <w:rPr>
          <w:rStyle w:val="StyleBoldUnderline"/>
          <w:highlight w:val="cyan"/>
        </w:rPr>
        <w:t>the risk of</w:t>
      </w:r>
      <w:r w:rsidRPr="00042005">
        <w:rPr>
          <w:rStyle w:val="StyleBoldUnderline"/>
        </w:rPr>
        <w:t xml:space="preserve"> energy security competition and </w:t>
      </w:r>
      <w:r w:rsidRPr="00C13B14">
        <w:rPr>
          <w:rStyle w:val="StyleBoldUnderline"/>
          <w:highlight w:val="cyan"/>
        </w:rPr>
        <w:t>Great Power military conflict</w:t>
      </w:r>
      <w:r w:rsidRPr="00042005">
        <w:rPr>
          <w:sz w:val="10"/>
        </w:rPr>
        <w:t>.</w:t>
      </w:r>
    </w:p>
    <w:p w:rsidR="000A520B" w:rsidRDefault="000A520B" w:rsidP="000A520B"/>
    <w:p w:rsidR="004D4691" w:rsidRDefault="004D4691" w:rsidP="004D4691"/>
    <w:p w:rsidR="004D4691" w:rsidRDefault="004D4691" w:rsidP="000A520B"/>
    <w:p w:rsidR="004D4691" w:rsidRDefault="004D4691" w:rsidP="000A520B"/>
    <w:p w:rsidR="00D916BE" w:rsidRDefault="00D916BE" w:rsidP="00D916BE">
      <w:pPr>
        <w:pStyle w:val="Heading3"/>
      </w:pPr>
      <w:r>
        <w:t>china da –</w:t>
      </w:r>
      <w:r w:rsidR="00B76825">
        <w:t xml:space="preserve"> </w:t>
      </w:r>
      <w:r>
        <w:t>link – ocean nasa</w:t>
      </w:r>
    </w:p>
    <w:p w:rsidR="00D916BE" w:rsidRDefault="00D916BE" w:rsidP="00D916BE"/>
    <w:p w:rsidR="00D916BE" w:rsidRDefault="00D916BE" w:rsidP="00D916BE"/>
    <w:p w:rsidR="00D916BE" w:rsidRDefault="00D916BE" w:rsidP="00D916BE">
      <w:pPr>
        <w:pStyle w:val="Heading4"/>
      </w:pPr>
      <w:r>
        <w:t>EVEN NASA triggers competition between various government leaders, there’s no reason why an Ocean NASA would be any different</w:t>
      </w:r>
    </w:p>
    <w:p w:rsidR="00D916BE" w:rsidRDefault="00D916BE" w:rsidP="00D916BE"/>
    <w:p w:rsidR="00D916BE" w:rsidRDefault="00D916BE" w:rsidP="00D916BE">
      <w:pPr>
        <w:rPr>
          <w:rFonts w:eastAsia="Malgun Gothic"/>
          <w:lang w:eastAsia="ko-KR"/>
        </w:rPr>
      </w:pPr>
      <w:r w:rsidRPr="00993F51">
        <w:rPr>
          <w:rStyle w:val="StyleStyleBold12pt"/>
          <w:u w:val="single"/>
        </w:rPr>
        <w:t>JOHNSON 2014</w:t>
      </w:r>
      <w:r>
        <w:rPr>
          <w:rFonts w:eastAsia="Malgun Gothic"/>
          <w:lang w:eastAsia="ko-KR"/>
        </w:rPr>
        <w:t xml:space="preserve"> – Atimes Contributor (Johnson, Andrew M, “Time ripe for US-China space cooperation”, January 14, 2014, </w:t>
      </w:r>
      <w:hyperlink r:id="rId13" w:history="1">
        <w:r w:rsidRPr="008B33CF">
          <w:rPr>
            <w:rStyle w:val="Hyperlink"/>
            <w:rFonts w:eastAsia="Malgun Gothic"/>
            <w:lang w:eastAsia="ko-KR"/>
          </w:rPr>
          <w:t>http://www.atimes.com/atimes/China/CHIN-01-140114.html</w:t>
        </w:r>
      </w:hyperlink>
      <w:r>
        <w:rPr>
          <w:rFonts w:eastAsia="Malgun Gothic"/>
          <w:lang w:eastAsia="ko-KR"/>
        </w:rPr>
        <w:t>)</w:t>
      </w:r>
    </w:p>
    <w:p w:rsidR="00D916BE" w:rsidRDefault="00D916BE" w:rsidP="00D916BE">
      <w:pPr>
        <w:rPr>
          <w:rFonts w:eastAsia="Malgun Gothic"/>
          <w:lang w:eastAsia="ko-KR"/>
        </w:rPr>
      </w:pPr>
    </w:p>
    <w:p w:rsidR="00D916BE" w:rsidRPr="00993F51" w:rsidRDefault="00D916BE" w:rsidP="005639D0">
      <w:pPr>
        <w:tabs>
          <w:tab w:val="left" w:pos="4230"/>
        </w:tabs>
        <w:rPr>
          <w:rFonts w:eastAsia="Malgun Gothic"/>
          <w:sz w:val="14"/>
          <w:lang w:eastAsia="ko-KR"/>
        </w:rPr>
      </w:pPr>
      <w:r w:rsidRPr="00305C7F">
        <w:rPr>
          <w:rStyle w:val="StyleBoldUnderline"/>
        </w:rPr>
        <w:t>NASA restricted from working with CNSA</w:t>
      </w:r>
      <w:r>
        <w:rPr>
          <w:rStyle w:val="StyleBoldUnderline"/>
        </w:rPr>
        <w:t xml:space="preserve"> </w:t>
      </w:r>
      <w:r w:rsidRPr="00305C7F">
        <w:rPr>
          <w:rStyle w:val="StyleBoldUnderline"/>
        </w:rPr>
        <w:t xml:space="preserve">Appropriation </w:t>
      </w:r>
      <w:r w:rsidRPr="00C13B14">
        <w:rPr>
          <w:rStyle w:val="StyleBoldUnderline"/>
          <w:highlight w:val="cyan"/>
        </w:rPr>
        <w:t>bills originating in the 2011</w:t>
      </w:r>
      <w:r w:rsidRPr="00305C7F">
        <w:rPr>
          <w:rStyle w:val="StyleBoldUnderline"/>
        </w:rPr>
        <w:t xml:space="preserve"> Continuing </w:t>
      </w:r>
      <w:r w:rsidRPr="00C13B14">
        <w:rPr>
          <w:rStyle w:val="StyleBoldUnderline"/>
          <w:highlight w:val="cyan"/>
        </w:rPr>
        <w:t>Resolution</w:t>
      </w:r>
      <w:r w:rsidRPr="00305C7F">
        <w:rPr>
          <w:rStyle w:val="StyleBoldUnderline"/>
        </w:rPr>
        <w:t xml:space="preserve"> (and NASA's 2012 Fiscal Year appropriation) </w:t>
      </w:r>
      <w:r w:rsidRPr="00C13B14">
        <w:rPr>
          <w:rStyle w:val="StyleBoldUnderline"/>
          <w:highlight w:val="cyan"/>
        </w:rPr>
        <w:t>imposed</w:t>
      </w:r>
      <w:r w:rsidRPr="00305C7F">
        <w:rPr>
          <w:rStyle w:val="StyleBoldUnderline"/>
        </w:rPr>
        <w:t xml:space="preserve"> the following </w:t>
      </w:r>
      <w:r w:rsidRPr="00C13B14">
        <w:rPr>
          <w:rStyle w:val="StyleBoldUnderline"/>
          <w:highlight w:val="cyan"/>
        </w:rPr>
        <w:t>funding restrictions: NASA may not</w:t>
      </w:r>
      <w:r w:rsidRPr="00305C7F">
        <w:rPr>
          <w:rStyle w:val="StyleBoldUnderline"/>
        </w:rPr>
        <w:t xml:space="preserve"> "develop, design, plan, promulgate, implement, or execute a bilateral policy, program, order, or contract of any kind to participate, </w:t>
      </w:r>
      <w:r w:rsidRPr="00C13B14">
        <w:rPr>
          <w:rStyle w:val="StyleBoldUnderline"/>
          <w:highlight w:val="cyan"/>
        </w:rPr>
        <w:t>collaborate, or coordinate, bilaterally in any way with China or any Chinese-owned company</w:t>
      </w:r>
      <w:r w:rsidRPr="00305C7F">
        <w:rPr>
          <w:rStyle w:val="StyleBoldUnderline"/>
        </w:rPr>
        <w:t xml:space="preserve"> unless such activities are specifically authorized [by law</w:t>
      </w:r>
      <w:r w:rsidRPr="00993F51">
        <w:rPr>
          <w:rFonts w:eastAsia="Malgun Gothic"/>
          <w:sz w:val="14"/>
          <w:lang w:eastAsia="ko-KR"/>
        </w:rPr>
        <w:t xml:space="preserve">]." [4] </w:t>
      </w:r>
      <w:r w:rsidRPr="002D7B59">
        <w:rPr>
          <w:rStyle w:val="StyleBoldUnderline"/>
        </w:rPr>
        <w:t xml:space="preserve">Initially, </w:t>
      </w:r>
      <w:r w:rsidRPr="00C13B14">
        <w:rPr>
          <w:rStyle w:val="StyleBoldUnderline"/>
          <w:highlight w:val="cyan"/>
        </w:rPr>
        <w:t xml:space="preserve">the </w:t>
      </w:r>
      <w:r w:rsidRPr="00C13B14">
        <w:rPr>
          <w:rStyle w:val="Emphasis2"/>
          <w:highlight w:val="cyan"/>
        </w:rPr>
        <w:t>restrictions</w:t>
      </w:r>
      <w:r w:rsidRPr="002D7B59">
        <w:rPr>
          <w:rStyle w:val="StyleBoldUnderline"/>
        </w:rPr>
        <w:t xml:space="preserve"> evolved from legitimate concerns about sensitive technology transfer and cyber-security threats. But a strong case has been made that these concerns </w:t>
      </w:r>
      <w:r w:rsidRPr="00C13B14">
        <w:rPr>
          <w:rStyle w:val="StyleBoldUnderline"/>
          <w:highlight w:val="cyan"/>
        </w:rPr>
        <w:t>are</w:t>
      </w:r>
      <w:r w:rsidRPr="002D7B59">
        <w:rPr>
          <w:rStyle w:val="StyleBoldUnderline"/>
        </w:rPr>
        <w:t xml:space="preserve"> not only outdated, but </w:t>
      </w:r>
      <w:r w:rsidRPr="00C13B14">
        <w:rPr>
          <w:rStyle w:val="Emphasis2"/>
          <w:highlight w:val="cyan"/>
        </w:rPr>
        <w:t>ineffective and detrimental</w:t>
      </w:r>
      <w:r w:rsidRPr="00C13B14">
        <w:rPr>
          <w:rStyle w:val="StyleBoldUnderline"/>
          <w:highlight w:val="cyan"/>
        </w:rPr>
        <w:t xml:space="preserve"> to the long-term health of the US-China relationship</w:t>
      </w:r>
      <w:r w:rsidRPr="00C13B14">
        <w:rPr>
          <w:rFonts w:eastAsia="Malgun Gothic"/>
          <w:sz w:val="14"/>
          <w:highlight w:val="cyan"/>
          <w:lang w:eastAsia="ko-KR"/>
        </w:rPr>
        <w:t>.</w:t>
      </w:r>
      <w:r w:rsidRPr="00993F51">
        <w:rPr>
          <w:rFonts w:eastAsia="Malgun Gothic"/>
          <w:sz w:val="14"/>
          <w:lang w:eastAsia="ko-KR"/>
        </w:rPr>
        <w:t xml:space="preserve"> What is absent in congressional commentary on "Chinese cyber-threats" is the important distinction between cyber-threats originating from within China's borders - often perpetrated by skilled individuals and private hacking groups - as opposed to cyber-threats directly linked to the Chinese government. Convinced of the latter scenario</w:t>
      </w:r>
      <w:r w:rsidRPr="002D7B59">
        <w:rPr>
          <w:rStyle w:val="StyleBoldUnderline"/>
        </w:rPr>
        <w:t xml:space="preserve">, </w:t>
      </w:r>
      <w:r w:rsidRPr="00C13B14">
        <w:rPr>
          <w:rStyle w:val="Underline2"/>
          <w:highlight w:val="cyan"/>
        </w:rPr>
        <w:t>the House</w:t>
      </w:r>
      <w:r w:rsidRPr="002D7B59">
        <w:rPr>
          <w:rStyle w:val="StyleBoldUnderline"/>
        </w:rPr>
        <w:t xml:space="preserve"> Intelligence Committee </w:t>
      </w:r>
      <w:r w:rsidRPr="00C13B14">
        <w:rPr>
          <w:rStyle w:val="Underline2"/>
          <w:highlight w:val="cyan"/>
        </w:rPr>
        <w:t>has been</w:t>
      </w:r>
      <w:r w:rsidRPr="00C13B14">
        <w:rPr>
          <w:rStyle w:val="StyleBoldUnderline"/>
          <w:highlight w:val="cyan"/>
        </w:rPr>
        <w:t xml:space="preserve"> </w:t>
      </w:r>
      <w:r w:rsidRPr="005639D0">
        <w:rPr>
          <w:rStyle w:val="StyleBoldUnderline"/>
        </w:rPr>
        <w:t xml:space="preserve">peeking over shoulders far and wide </w:t>
      </w:r>
      <w:r w:rsidRPr="00C13B14">
        <w:rPr>
          <w:rStyle w:val="Underline2"/>
          <w:highlight w:val="cyan"/>
        </w:rPr>
        <w:t>searching for reasons to justify this kind of anti-cooperative legislation</w:t>
      </w:r>
      <w:r w:rsidRPr="00993F51">
        <w:rPr>
          <w:rFonts w:eastAsia="Malgun Gothic"/>
          <w:sz w:val="14"/>
          <w:lang w:eastAsia="ko-KR"/>
        </w:rPr>
        <w:t xml:space="preserve">. If cyber-security and sensitive technology were really the issue here, technology-intensive government agencies like Department of Energy and the National Institutes of Health would also be restricted from collaborating with China. To date, NASA is the only major technology-intensive government agency that does not cooperate bilaterally with the Chinese. Furthermore, the private technology contractors which develop most of NASA's hardware (Boeing, Lockheed, etc) do - under certain constraints - collaborate with Chinese talent and customers. Not surprisingly, a key voice opposing the NASA-CNSA restrictions is NASA administrator Charlie Bolden - who has been increasingly forthright in his attempts to convince congress to lift the restrictions. The fact that congress has maintained the restrictions without even considering the case against them by the NASA administrator himself is revealing. </w:t>
      </w:r>
      <w:r w:rsidRPr="002D7B59">
        <w:rPr>
          <w:rStyle w:val="StyleBoldUnderline"/>
        </w:rPr>
        <w:t xml:space="preserve">Furthermore, </w:t>
      </w:r>
      <w:r w:rsidRPr="00C13B14">
        <w:rPr>
          <w:rStyle w:val="StyleBoldUnderline"/>
          <w:highlight w:val="cyan"/>
        </w:rPr>
        <w:t>the restrictions undermine the primary rationale</w:t>
      </w:r>
      <w:r w:rsidRPr="00993F51">
        <w:rPr>
          <w:rFonts w:eastAsia="Malgun Gothic"/>
          <w:sz w:val="14"/>
          <w:lang w:eastAsia="ko-KR"/>
        </w:rPr>
        <w:t xml:space="preserve"> for having a space program - </w:t>
      </w:r>
      <w:r w:rsidRPr="00C13B14">
        <w:rPr>
          <w:rStyle w:val="Emphasis"/>
          <w:highlight w:val="cyan"/>
        </w:rPr>
        <w:t>to explore</w:t>
      </w:r>
      <w:r w:rsidRPr="005639D0">
        <w:rPr>
          <w:rStyle w:val="StyleBoldUnderline"/>
        </w:rPr>
        <w:t xml:space="preserve"> ambitiously, </w:t>
      </w:r>
      <w:r w:rsidRPr="00C13B14">
        <w:rPr>
          <w:rStyle w:val="Underline2"/>
          <w:highlight w:val="cyan"/>
        </w:rPr>
        <w:t>expand</w:t>
      </w:r>
      <w:r w:rsidRPr="005639D0">
        <w:rPr>
          <w:rStyle w:val="StyleBoldUnderline"/>
        </w:rPr>
        <w:t xml:space="preserve"> aggressively, </w:t>
      </w:r>
      <w:r w:rsidRPr="00C13B14">
        <w:rPr>
          <w:rStyle w:val="Underline2"/>
          <w:highlight w:val="cyan"/>
        </w:rPr>
        <w:t>and defend</w:t>
      </w:r>
      <w:r w:rsidRPr="005639D0">
        <w:rPr>
          <w:rStyle w:val="StyleBoldUnderline"/>
        </w:rPr>
        <w:t xml:space="preserve"> at all costs the single piece of </w:t>
      </w:r>
      <w:r w:rsidRPr="00C13B14">
        <w:rPr>
          <w:rStyle w:val="Underline2"/>
          <w:highlight w:val="cyan"/>
        </w:rPr>
        <w:t>common ground we all share, called Earth</w:t>
      </w:r>
      <w:r w:rsidRPr="00993F51">
        <w:rPr>
          <w:rFonts w:eastAsia="Malgun Gothic"/>
          <w:sz w:val="14"/>
          <w:lang w:eastAsia="ko-KR"/>
        </w:rPr>
        <w:t xml:space="preserve">. </w:t>
      </w:r>
      <w:r w:rsidRPr="002D7B59">
        <w:rPr>
          <w:rStyle w:val="StyleBoldUnderline"/>
        </w:rPr>
        <w:t xml:space="preserve">The real issue is that </w:t>
      </w:r>
      <w:r w:rsidRPr="00C13B14">
        <w:rPr>
          <w:rStyle w:val="StyleBoldUnderline"/>
          <w:highlight w:val="cyan"/>
        </w:rPr>
        <w:t>a few ill-informed</w:t>
      </w:r>
      <w:r w:rsidRPr="00993F51">
        <w:rPr>
          <w:rFonts w:eastAsia="Malgun Gothic"/>
          <w:sz w:val="14"/>
          <w:lang w:eastAsia="ko-KR"/>
        </w:rPr>
        <w:t xml:space="preserve"> (but nonetheless influential) </w:t>
      </w:r>
      <w:r w:rsidRPr="002D7B59">
        <w:rPr>
          <w:rStyle w:val="StyleBoldUnderline"/>
        </w:rPr>
        <w:t xml:space="preserve">congressional </w:t>
      </w:r>
      <w:r w:rsidRPr="00C13B14">
        <w:rPr>
          <w:rStyle w:val="StyleBoldUnderline"/>
          <w:highlight w:val="cyan"/>
        </w:rPr>
        <w:t>leaders</w:t>
      </w:r>
      <w:r w:rsidRPr="002D7B59">
        <w:rPr>
          <w:rStyle w:val="StyleBoldUnderline"/>
        </w:rPr>
        <w:t xml:space="preserve"> (with blatant anti-Chinese sentiment) </w:t>
      </w:r>
      <w:r w:rsidRPr="00C13B14">
        <w:rPr>
          <w:rStyle w:val="StyleBoldUnderline"/>
          <w:highlight w:val="cyan"/>
        </w:rPr>
        <w:t>have maintained their position on the issue for purely political reasons</w:t>
      </w:r>
      <w:r w:rsidRPr="002D7B59">
        <w:rPr>
          <w:rStyle w:val="StyleBoldUnderline"/>
        </w:rPr>
        <w:t>. It is clear that American public policy makers must take a new look at working shoulder to shoulder on space-related issues with China</w:t>
      </w:r>
      <w:r w:rsidRPr="00993F51">
        <w:rPr>
          <w:rFonts w:eastAsia="Malgun Gothic"/>
          <w:sz w:val="14"/>
          <w:lang w:eastAsia="ko-KR"/>
        </w:rPr>
        <w:t xml:space="preserve">. </w:t>
      </w:r>
    </w:p>
    <w:p w:rsidR="00D916BE" w:rsidRDefault="00D916BE" w:rsidP="00D916BE">
      <w:pPr>
        <w:rPr>
          <w:rFonts w:eastAsia="Malgun Gothic"/>
          <w:lang w:eastAsia="ko-KR"/>
        </w:rPr>
      </w:pPr>
    </w:p>
    <w:p w:rsidR="00D916BE" w:rsidRDefault="00D916BE" w:rsidP="00D916BE">
      <w:pPr>
        <w:rPr>
          <w:rFonts w:eastAsia="Malgun Gothic"/>
          <w:lang w:eastAsia="ko-KR"/>
        </w:rPr>
      </w:pPr>
    </w:p>
    <w:p w:rsidR="00B76825" w:rsidRDefault="00B76825" w:rsidP="00D916BE">
      <w:pPr>
        <w:rPr>
          <w:rFonts w:eastAsia="Malgun Gothic"/>
          <w:lang w:eastAsia="ko-KR"/>
        </w:rPr>
      </w:pPr>
    </w:p>
    <w:p w:rsidR="00B76825" w:rsidRDefault="00B76825" w:rsidP="00B76825">
      <w:pPr>
        <w:pStyle w:val="Heading3"/>
        <w:rPr>
          <w:lang w:eastAsia="ko-KR"/>
        </w:rPr>
      </w:pPr>
      <w:r>
        <w:rPr>
          <w:lang w:eastAsia="ko-KR"/>
        </w:rPr>
        <w:t>china da – link – nuclear</w:t>
      </w:r>
    </w:p>
    <w:p w:rsidR="00B76825" w:rsidRDefault="00B76825" w:rsidP="00B76825">
      <w:pPr>
        <w:rPr>
          <w:lang w:eastAsia="ko-KR"/>
        </w:rPr>
      </w:pPr>
    </w:p>
    <w:p w:rsidR="00B76825" w:rsidRDefault="00B76825" w:rsidP="00B76825">
      <w:pPr>
        <w:rPr>
          <w:lang w:eastAsia="ko-KR"/>
        </w:rPr>
      </w:pPr>
    </w:p>
    <w:p w:rsidR="00B76825" w:rsidRPr="0074374D" w:rsidRDefault="00B76825" w:rsidP="00B76825">
      <w:pPr>
        <w:pStyle w:val="Heading4"/>
      </w:pPr>
      <w:r>
        <w:t xml:space="preserve">alternative energy development </w:t>
      </w:r>
      <w:r w:rsidR="0074374D">
        <w:t xml:space="preserve">triggers </w:t>
      </w:r>
      <w:r w:rsidR="0074374D">
        <w:rPr>
          <w:u w:val="single"/>
        </w:rPr>
        <w:t>market fleeing</w:t>
      </w:r>
      <w:r w:rsidR="0074374D">
        <w:t xml:space="preserve"> from china --- key to their overall economic leadership</w:t>
      </w:r>
    </w:p>
    <w:p w:rsidR="0074374D" w:rsidRPr="0074374D" w:rsidRDefault="0074374D" w:rsidP="0074374D"/>
    <w:p w:rsidR="00B76825" w:rsidRDefault="0074374D" w:rsidP="00B76825">
      <w:r w:rsidRPr="0074374D">
        <w:rPr>
          <w:rStyle w:val="StyleStyleBold12pt"/>
          <w:u w:val="single"/>
        </w:rPr>
        <w:t>MCMAHON, 2013</w:t>
      </w:r>
      <w:r>
        <w:t xml:space="preserve"> </w:t>
      </w:r>
      <w:r w:rsidR="00B76825" w:rsidRPr="00984A44">
        <w:t xml:space="preserve">(Tamsin, Diploma in European Journalism from the Hogeschool van Utrecht, B.A. from Ryerson University, reporter for the National Post, “How China is going to save the world”, MacLean’s, </w:t>
      </w:r>
      <w:r w:rsidR="00B76825">
        <w:t xml:space="preserve">January 27, 2013, </w:t>
      </w:r>
      <w:hyperlink r:id="rId14" w:history="1">
        <w:r w:rsidRPr="008B33CF">
          <w:rPr>
            <w:rStyle w:val="Hyperlink"/>
          </w:rPr>
          <w:t>http://www2.macleans.ca/2013/01/27/business/</w:t>
        </w:r>
      </w:hyperlink>
      <w:r w:rsidR="00B76825" w:rsidRPr="00984A44">
        <w:t>)</w:t>
      </w:r>
    </w:p>
    <w:p w:rsidR="0074374D" w:rsidRPr="00984A44" w:rsidRDefault="0074374D" w:rsidP="00B76825"/>
    <w:p w:rsidR="00B76825" w:rsidRPr="00B76825" w:rsidRDefault="00B76825" w:rsidP="00B76825">
      <w:pPr>
        <w:rPr>
          <w:lang w:eastAsia="ko-KR"/>
        </w:rPr>
      </w:pPr>
      <w:r w:rsidRPr="00DB1A6B">
        <w:rPr>
          <w:sz w:val="8"/>
          <w:szCs w:val="8"/>
        </w:rPr>
        <w:t>Last week the U.S. Embassy in Beijing upgraded its official reading of the city’s air quality on Twitter from “hazardous” to merely “very unhealthy.” But that was scant comfort to the millions of Chinese workers who don masks for their daily commute through thick smog into “Greyjing.” Recent news that air pollution had reached its highest levels since the American government began monitoring it—roughly 44 times worse than the World Health Organization’s recommended daily levels—had ground the city’s construction industry to a halt, forced schools to cancel outdoor sports activities and even sparked several rare, critical editorials in the state-owned press. “What do we want, breathtaking growth or taking a breath amid choking air?” asked China’s state-run news agency Xinhua. It prompted two Chinese environmental activists to pay for an ad in the New York Times urging new Communist party chief Xi Jinping to pledge his commitment to the environment.</w:t>
      </w:r>
      <w:r w:rsidRPr="00DB1A6B">
        <w:rPr>
          <w:sz w:val="14"/>
        </w:rPr>
        <w:t xml:space="preserve"> </w:t>
      </w:r>
      <w:r w:rsidRPr="00494C00">
        <w:rPr>
          <w:rStyle w:val="StyleBoldUnderline"/>
        </w:rPr>
        <w:t>China’s</w:t>
      </w:r>
      <w:r w:rsidRPr="00DB1A6B">
        <w:rPr>
          <w:sz w:val="14"/>
        </w:rPr>
        <w:t xml:space="preserve"> ongoing </w:t>
      </w:r>
      <w:r w:rsidRPr="00494C00">
        <w:rPr>
          <w:rStyle w:val="StyleBoldUnderline"/>
        </w:rPr>
        <w:t>struggles with pollution have been a blight on the country’s international reputation</w:t>
      </w:r>
      <w:r w:rsidRPr="00DB1A6B">
        <w:rPr>
          <w:sz w:val="14"/>
        </w:rPr>
        <w:t xml:space="preserve">. The world’s image of </w:t>
      </w:r>
      <w:r w:rsidRPr="0074374D">
        <w:rPr>
          <w:sz w:val="14"/>
        </w:rPr>
        <w:t>China is that of an</w:t>
      </w:r>
      <w:r w:rsidRPr="0074374D">
        <w:rPr>
          <w:sz w:val="8"/>
        </w:rPr>
        <w:t xml:space="preserve"> </w:t>
      </w:r>
      <w:r w:rsidRPr="00DB1A6B">
        <w:rPr>
          <w:sz w:val="14"/>
        </w:rPr>
        <w:t xml:space="preserve">industrial behemoth fuelled by the dirtiest of energies, coal. On the surface, the reputation is well deserved. No country pumps out as much CO2 as China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w:t>
      </w:r>
      <w:r w:rsidRPr="00C13B14">
        <w:rPr>
          <w:rStyle w:val="StyleBoldUnderline"/>
          <w:highlight w:val="cyan"/>
        </w:rPr>
        <w:t>China is also emerging as the world’s biggest spender on green energy. Globally, green energy investment fell</w:t>
      </w:r>
      <w:r w:rsidRPr="00DB1A6B">
        <w:rPr>
          <w:sz w:val="14"/>
        </w:rPr>
        <w:t xml:space="preserve"> 11 per cent last year, according to a recent Bloomberg New Energy Finance report. Indebted European countries slashed subsidies, India cut its spending by more than 40 per cent and the U.S. witnessed a string of solar power manufacturer bankruptcies. </w:t>
      </w:r>
      <w:r w:rsidRPr="00C13B14">
        <w:rPr>
          <w:rStyle w:val="StyleBoldUnderline"/>
          <w:highlight w:val="cyan"/>
          <w:bdr w:val="single" w:sz="4" w:space="0" w:color="auto"/>
        </w:rPr>
        <w:t>China’s investment in renewable energy, meanwhile, was a bright spot</w:t>
      </w:r>
      <w:r w:rsidRPr="00DB1A6B">
        <w:rPr>
          <w:sz w:val="14"/>
        </w:rPr>
        <w:t xml:space="preserve">. It rose 20 per cent to nearly $68 billion, or a full quarter of the $269 billion global total. From having virtually no green energy infrastructure as recently as 2008, China has built 133 gigawatts of renewable energy—mainly wind turbines—enough to power as many as 53 million homes,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C13B14">
        <w:rPr>
          <w:rStyle w:val="StyleBoldUnderline"/>
          <w:highlight w:val="cyan"/>
        </w:rPr>
        <w:t>That investment has caught the eye of clean-tech companies in</w:t>
      </w:r>
      <w:r w:rsidRPr="00DB1A6B">
        <w:rPr>
          <w:sz w:val="14"/>
        </w:rPr>
        <w:t xml:space="preserve"> Europe and </w:t>
      </w:r>
      <w:r w:rsidRPr="001451A7">
        <w:rPr>
          <w:rStyle w:val="StyleBoldUnderline"/>
        </w:rPr>
        <w:t xml:space="preserve">North </w:t>
      </w:r>
      <w:r w:rsidRPr="00C13B14">
        <w:rPr>
          <w:rStyle w:val="StyleBoldUnderline"/>
          <w:highlight w:val="cyan"/>
        </w:rPr>
        <w:t xml:space="preserve">America, who are </w:t>
      </w:r>
      <w:r w:rsidRPr="00C13B14">
        <w:rPr>
          <w:rStyle w:val="Emphasis"/>
          <w:highlight w:val="cyan"/>
        </w:rPr>
        <w:t xml:space="preserve">flocking to China </w:t>
      </w:r>
      <w:r w:rsidRPr="00C13B14">
        <w:rPr>
          <w:rStyle w:val="StyleBoldUnderline"/>
          <w:highlight w:val="cyan"/>
        </w:rPr>
        <w:t xml:space="preserve">in hopes of selling their technologies after seeing </w:t>
      </w:r>
      <w:r w:rsidRPr="00C13B14">
        <w:rPr>
          <w:rStyle w:val="Emphasis"/>
          <w:highlight w:val="cyan"/>
        </w:rPr>
        <w:t>demand stagnate or collapse in their home markets</w:t>
      </w:r>
      <w:r w:rsidRPr="00C13B14">
        <w:rPr>
          <w:rStyle w:val="StyleBoldUnderline"/>
          <w:highlight w:val="cyan"/>
        </w:rPr>
        <w:t>. “</w:t>
      </w:r>
      <w:r w:rsidRPr="00C13B14">
        <w:rPr>
          <w:rStyle w:val="Emphasis"/>
          <w:highlight w:val="cyan"/>
        </w:rPr>
        <w:t>All the key players are going to China these days</w:t>
      </w:r>
      <w:r w:rsidRPr="00DB1A6B">
        <w:rPr>
          <w:sz w:val="14"/>
        </w:rPr>
        <w:t xml:space="preserve">,” says Changhua Wu, Greater China director of the Climate Group, a London-based agency that promotes green energy investment. “Everyone is trying to figure out what the potential for opportunity is, partly because everyone recognizes that China could potentially be the largest market for clean tech in the world.” As China takes the lead, everyone will benefit from the technology that is developed and exported. China is saving itself, but might also be saving the world in the process.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gigawatts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w:t>
      </w:r>
      <w:r w:rsidRPr="00BA00C0">
        <w:rPr>
          <w:rStyle w:val="StyleBoldUnderline"/>
        </w:rPr>
        <w:t>The country has closed</w:t>
      </w:r>
      <w:r w:rsidRPr="00DB1A6B">
        <w:rPr>
          <w:sz w:val="14"/>
        </w:rPr>
        <w:t xml:space="preserve"> more </w:t>
      </w:r>
      <w:r w:rsidRPr="00BA00C0">
        <w:rPr>
          <w:rStyle w:val="StyleBoldUnderline"/>
        </w:rPr>
        <w:t>coal-fired power plants</w:t>
      </w:r>
      <w:r w:rsidRPr="00DB1A6B">
        <w:rPr>
          <w:sz w:val="14"/>
        </w:rPr>
        <w:t xml:space="preserve"> since 2006 than the entire capacity of Australia’s electrical grid, </w:t>
      </w:r>
      <w:r w:rsidRPr="00BA00C0">
        <w:rPr>
          <w:rStyle w:val="StyleBoldUnderline"/>
        </w:rPr>
        <w:t>and exported</w:t>
      </w:r>
      <w:r w:rsidRPr="00DB1A6B">
        <w:rPr>
          <w:sz w:val="14"/>
        </w:rPr>
        <w:t xml:space="preserve"> more than </w:t>
      </w:r>
      <w:r w:rsidRPr="00BA00C0">
        <w:rPr>
          <w:rStyle w:val="StyleBoldUnderline"/>
        </w:rPr>
        <w:t>$35-billion worth of renewable energy technology</w:t>
      </w:r>
      <w:r w:rsidRPr="00DB1A6B">
        <w:rPr>
          <w:sz w:val="14"/>
        </w:rPr>
        <w:t xml:space="preserve">—equal to the total value of shoes exported from China that year. This year, China is rolling out pilot projects that could eventually lead to the world’s largest carbon trading system. “The broad scheme of things is that China believes it wants to become a resource-conserving, environmentally friendly society and that’s the way they describe it, in those exact words,”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w:t>
      </w:r>
      <w:r w:rsidRPr="002B191B">
        <w:rPr>
          <w:rStyle w:val="StyleBoldUnderline"/>
        </w:rPr>
        <w:t xml:space="preserve">Granted, </w:t>
      </w:r>
      <w:r w:rsidRPr="009B6D1A">
        <w:rPr>
          <w:rStyle w:val="StyleBoldUnderline"/>
          <w:bdr w:val="single" w:sz="4" w:space="0" w:color="auto"/>
        </w:rPr>
        <w:t>China has little choice</w:t>
      </w:r>
      <w:r w:rsidRPr="002B191B">
        <w:rPr>
          <w:rStyle w:val="StyleBoldUnderline"/>
        </w:rPr>
        <w:t xml:space="preserve"> but to invest in renewables as it seeks out more sources of energy to help power its rapidly developing economy, with GDP growth</w:t>
      </w:r>
      <w:r w:rsidRPr="00DB1A6B">
        <w:rPr>
          <w:sz w:val="14"/>
        </w:rPr>
        <w:t xml:space="preserve"> expected just shy of eight per cent this year and an urban population rising by an estimated 2.3 per cent a year. </w:t>
      </w:r>
      <w:r w:rsidRPr="00C13B14">
        <w:rPr>
          <w:rStyle w:val="StyleBoldUnderline"/>
          <w:highlight w:val="cyan"/>
        </w:rPr>
        <w:t xml:space="preserve">Green energy is also seen as a political tool for the Chinese government that can </w:t>
      </w:r>
      <w:r w:rsidRPr="00C13B14">
        <w:rPr>
          <w:rStyle w:val="StyleBoldUnderline"/>
          <w:highlight w:val="cyan"/>
          <w:bdr w:val="single" w:sz="4" w:space="0" w:color="auto"/>
        </w:rPr>
        <w:t>quell rising environmental protests and appease political dissent</w:t>
      </w:r>
      <w:r w:rsidRPr="00DB1A6B">
        <w:rPr>
          <w:sz w:val="14"/>
        </w:rPr>
        <w:t xml:space="preserve">. “The leadership in China is really recognizing that </w:t>
      </w:r>
      <w:r w:rsidRPr="002B191B">
        <w:rPr>
          <w:rStyle w:val="StyleBoldUnderline"/>
        </w:rPr>
        <w:t>in order to manage and govern the country better you need to find a universal underlying theme</w:t>
      </w:r>
      <w:r w:rsidRPr="00DB1A6B">
        <w:rPr>
          <w:sz w:val="14"/>
        </w:rPr>
        <w:t xml:space="preserve"> to make sure everyone is with you,” says Wu. “</w:t>
      </w:r>
      <w:r w:rsidRPr="002B191B">
        <w:rPr>
          <w:rStyle w:val="StyleBoldUnderline"/>
        </w:rPr>
        <w:t>Green growth</w:t>
      </w:r>
      <w:r w:rsidRPr="00DB1A6B">
        <w:rPr>
          <w:sz w:val="14"/>
        </w:rPr>
        <w:t xml:space="preserve"> or sustainable development </w:t>
      </w:r>
      <w:r w:rsidRPr="002B191B">
        <w:rPr>
          <w:rStyle w:val="StyleBoldUnderline"/>
        </w:rPr>
        <w:t xml:space="preserve">happens to be </w:t>
      </w:r>
      <w:r w:rsidRPr="002B191B">
        <w:rPr>
          <w:rStyle w:val="StyleBoldUnderline"/>
          <w:bdr w:val="single" w:sz="4" w:space="0" w:color="auto"/>
        </w:rPr>
        <w:t>the only one</w:t>
      </w:r>
      <w:r w:rsidRPr="00DB1A6B">
        <w:rPr>
          <w:sz w:val="14"/>
        </w:rPr>
        <w:t xml:space="preserve">.” But </w:t>
      </w:r>
      <w:r w:rsidRPr="00A04CC4">
        <w:rPr>
          <w:rStyle w:val="StyleBoldUnderline"/>
        </w:rPr>
        <w:t>beyond the obvious political and economic advantages of green energy, China is</w:t>
      </w:r>
      <w:r w:rsidRPr="00DB1A6B">
        <w:rPr>
          <w:sz w:val="14"/>
        </w:rPr>
        <w:t xml:space="preserve"> also </w:t>
      </w:r>
      <w:r w:rsidRPr="00A04CC4">
        <w:rPr>
          <w:rStyle w:val="StyleBoldUnderline"/>
        </w:rPr>
        <w:t>pinning</w:t>
      </w:r>
      <w:r w:rsidRPr="00DB1A6B">
        <w:rPr>
          <w:sz w:val="14"/>
        </w:rPr>
        <w:t xml:space="preserve"> its </w:t>
      </w:r>
      <w:r w:rsidRPr="00A04CC4">
        <w:rPr>
          <w:rStyle w:val="StyleBoldUnderline"/>
        </w:rPr>
        <w:t xml:space="preserve">hopes on the belief that </w:t>
      </w:r>
      <w:r w:rsidRPr="00C13B14">
        <w:rPr>
          <w:rStyle w:val="StyleBoldUnderline"/>
          <w:highlight w:val="cyan"/>
        </w:rPr>
        <w:t>global demand for clean technology will enable the country to transform</w:t>
      </w:r>
      <w:r w:rsidRPr="00C13B14">
        <w:rPr>
          <w:sz w:val="14"/>
          <w:highlight w:val="cyan"/>
        </w:rPr>
        <w:t xml:space="preserve"> both </w:t>
      </w:r>
      <w:r w:rsidRPr="00C13B14">
        <w:rPr>
          <w:rStyle w:val="StyleBoldUnderline"/>
          <w:highlight w:val="cyan"/>
        </w:rPr>
        <w:t>its domestic economy and</w:t>
      </w:r>
      <w:r w:rsidRPr="00DB1A6B">
        <w:rPr>
          <w:sz w:val="14"/>
        </w:rPr>
        <w:t xml:space="preserve"> its </w:t>
      </w:r>
      <w:r w:rsidRPr="00C13B14">
        <w:rPr>
          <w:rStyle w:val="StyleBoldUnderline"/>
          <w:highlight w:val="cyan"/>
        </w:rPr>
        <w:t>exports</w:t>
      </w:r>
      <w:r w:rsidRPr="00DB1A6B">
        <w:rPr>
          <w:sz w:val="14"/>
        </w:rPr>
        <w:t xml:space="preserve">. Until now, China’s green energy sector has largely done what the country does best: import technology developed elsewhere, reproduce it for less money and then export it back to the West. That’s changing as China pours billions into </w:t>
      </w:r>
      <w:r w:rsidRPr="00AE619E">
        <w:rPr>
          <w:rStyle w:val="StyleBoldUnderline"/>
        </w:rPr>
        <w:t>research and development</w:t>
      </w:r>
      <w:r w:rsidRPr="00DB1A6B">
        <w:rPr>
          <w:sz w:val="14"/>
        </w:rPr>
        <w:t xml:space="preserve"> and advanced education </w:t>
      </w:r>
      <w:r w:rsidRPr="00AE619E">
        <w:rPr>
          <w:rStyle w:val="StyleBoldUnderline"/>
        </w:rPr>
        <w:t>in</w:t>
      </w:r>
      <w:r w:rsidRPr="00DB1A6B">
        <w:rPr>
          <w:sz w:val="14"/>
        </w:rPr>
        <w:t xml:space="preserve"> hopes </w:t>
      </w:r>
      <w:r w:rsidRPr="00AE619E">
        <w:rPr>
          <w:rStyle w:val="StyleBoldUnderline"/>
        </w:rPr>
        <w:t xml:space="preserve">that </w:t>
      </w:r>
      <w:r w:rsidRPr="00C13B14">
        <w:rPr>
          <w:rStyle w:val="StyleBoldUnderline"/>
          <w:highlight w:val="cyan"/>
        </w:rPr>
        <w:t>clean tech can help shift China from</w:t>
      </w:r>
      <w:r w:rsidRPr="00DB1A6B">
        <w:rPr>
          <w:sz w:val="14"/>
        </w:rPr>
        <w:t xml:space="preserve"> being merely </w:t>
      </w:r>
      <w:r w:rsidRPr="00C13B14">
        <w:rPr>
          <w:rStyle w:val="StyleBoldUnderline"/>
          <w:highlight w:val="cyan"/>
        </w:rPr>
        <w:t>the low-cost factory of the world to</w:t>
      </w:r>
      <w:r w:rsidRPr="00DB1A6B">
        <w:rPr>
          <w:sz w:val="14"/>
        </w:rPr>
        <w:t xml:space="preserve"> being </w:t>
      </w:r>
      <w:r w:rsidRPr="00C13B14">
        <w:rPr>
          <w:rStyle w:val="StyleBoldUnderline"/>
          <w:highlight w:val="cyan"/>
        </w:rPr>
        <w:t xml:space="preserve">a </w:t>
      </w:r>
      <w:r w:rsidRPr="00C13B14">
        <w:rPr>
          <w:rStyle w:val="StyleBoldUnderline"/>
          <w:highlight w:val="cyan"/>
          <w:bdr w:val="single" w:sz="4" w:space="0" w:color="auto"/>
        </w:rPr>
        <w:t>global leader in developing innovative technology</w:t>
      </w:r>
      <w:r w:rsidRPr="00DB1A6B">
        <w:rPr>
          <w:rStyle w:val="StyleBoldUnderline"/>
        </w:rPr>
        <w:t>. China’s</w:t>
      </w:r>
      <w:r w:rsidRPr="00DB1A6B">
        <w:rPr>
          <w:sz w:val="14"/>
        </w:rPr>
        <w:t xml:space="preserve"> current </w:t>
      </w:r>
      <w:r w:rsidRPr="00DB1A6B">
        <w:rPr>
          <w:rStyle w:val="StyleBoldUnderline"/>
        </w:rPr>
        <w:t>five-year</w:t>
      </w:r>
      <w:r w:rsidRPr="00DB1A6B">
        <w:rPr>
          <w:sz w:val="14"/>
        </w:rPr>
        <w:t xml:space="preserve"> plan, which runs through 2015, </w:t>
      </w:r>
      <w:r w:rsidRPr="00DB1A6B">
        <w:rPr>
          <w:rStyle w:val="StyleBoldUnderline"/>
        </w:rPr>
        <w:t>includes an economic development blueprint</w:t>
      </w:r>
      <w:r w:rsidRPr="00DB1A6B">
        <w:rPr>
          <w:sz w:val="14"/>
        </w:rPr>
        <w:t xml:space="preserve"> that will see more than $1.5 trillion invested in seven industries, all of them related in some way to environmental protection and renewable energy technology</w:t>
      </w:r>
    </w:p>
    <w:p w:rsidR="00D916BE" w:rsidRDefault="00D916BE" w:rsidP="00D916BE">
      <w:pPr>
        <w:rPr>
          <w:rFonts w:eastAsia="Malgun Gothic"/>
          <w:lang w:eastAsia="ko-KR"/>
        </w:rPr>
      </w:pPr>
    </w:p>
    <w:p w:rsidR="00E7257E" w:rsidRDefault="00E7257E" w:rsidP="00D916BE">
      <w:pPr>
        <w:rPr>
          <w:rFonts w:eastAsia="Malgun Gothic"/>
          <w:lang w:eastAsia="ko-KR"/>
        </w:rPr>
      </w:pPr>
    </w:p>
    <w:p w:rsidR="00E7257E" w:rsidRDefault="00E7257E" w:rsidP="00E7257E">
      <w:pPr>
        <w:pStyle w:val="Heading3"/>
        <w:rPr>
          <w:lang w:eastAsia="ko-KR"/>
        </w:rPr>
      </w:pPr>
      <w:r>
        <w:rPr>
          <w:lang w:eastAsia="ko-KR"/>
        </w:rPr>
        <w:t>china da –</w:t>
      </w:r>
      <w:r w:rsidR="00B76825">
        <w:rPr>
          <w:lang w:eastAsia="ko-KR"/>
        </w:rPr>
        <w:t xml:space="preserve"> </w:t>
      </w:r>
      <w:r>
        <w:rPr>
          <w:lang w:eastAsia="ko-KR"/>
        </w:rPr>
        <w:t>link –</w:t>
      </w:r>
      <w:r w:rsidR="00B76825">
        <w:rPr>
          <w:lang w:eastAsia="ko-KR"/>
        </w:rPr>
        <w:t xml:space="preserve"> </w:t>
      </w:r>
      <w:r>
        <w:rPr>
          <w:lang w:eastAsia="ko-KR"/>
        </w:rPr>
        <w:t>oil exploration</w:t>
      </w:r>
    </w:p>
    <w:p w:rsidR="00E7257E" w:rsidRDefault="00E7257E" w:rsidP="00E7257E">
      <w:pPr>
        <w:rPr>
          <w:lang w:eastAsia="ko-KR"/>
        </w:rPr>
      </w:pPr>
    </w:p>
    <w:p w:rsidR="00E7257E" w:rsidRDefault="00E7257E" w:rsidP="00E7257E">
      <w:pPr>
        <w:rPr>
          <w:lang w:eastAsia="ko-KR"/>
        </w:rPr>
      </w:pPr>
    </w:p>
    <w:p w:rsidR="00E7257E" w:rsidRPr="00C151C0" w:rsidRDefault="00C151C0" w:rsidP="00C151C0">
      <w:pPr>
        <w:pStyle w:val="Heading4"/>
        <w:rPr>
          <w:lang w:eastAsia="ko-KR"/>
        </w:rPr>
      </w:pPr>
      <w:r>
        <w:rPr>
          <w:lang w:eastAsia="ko-KR"/>
        </w:rPr>
        <w:t xml:space="preserve">oil exploration is </w:t>
      </w:r>
      <w:r>
        <w:rPr>
          <w:u w:val="single"/>
          <w:lang w:eastAsia="ko-KR"/>
        </w:rPr>
        <w:t>perceived</w:t>
      </w:r>
      <w:r>
        <w:rPr>
          <w:lang w:eastAsia="ko-KR"/>
        </w:rPr>
        <w:t xml:space="preserve"> as a </w:t>
      </w:r>
      <w:r>
        <w:rPr>
          <w:u w:val="single"/>
          <w:lang w:eastAsia="ko-KR"/>
        </w:rPr>
        <w:t>zero-sum</w:t>
      </w:r>
      <w:r>
        <w:rPr>
          <w:lang w:eastAsia="ko-KR"/>
        </w:rPr>
        <w:t xml:space="preserve"> issue </w:t>
      </w:r>
    </w:p>
    <w:p w:rsidR="00E7257E" w:rsidRDefault="00E7257E" w:rsidP="00E7257E">
      <w:pPr>
        <w:rPr>
          <w:lang w:eastAsia="ko-KR"/>
        </w:rPr>
      </w:pPr>
    </w:p>
    <w:p w:rsidR="00E7257E" w:rsidRDefault="00E7257E" w:rsidP="00E7257E">
      <w:pPr>
        <w:rPr>
          <w:lang w:eastAsia="ko-KR"/>
        </w:rPr>
      </w:pPr>
      <w:r w:rsidRPr="003B1B5D">
        <w:rPr>
          <w:rStyle w:val="StyleStyleBold12pt"/>
          <w:u w:val="single"/>
        </w:rPr>
        <w:t>BODEEN</w:t>
      </w:r>
      <w:r w:rsidR="003B1B5D" w:rsidRPr="003B1B5D">
        <w:rPr>
          <w:rStyle w:val="StyleStyleBold12pt"/>
          <w:u w:val="single"/>
        </w:rPr>
        <w:t xml:space="preserve"> 5/8/2014</w:t>
      </w:r>
      <w:r w:rsidR="003B1B5D">
        <w:rPr>
          <w:lang w:eastAsia="ko-KR"/>
        </w:rPr>
        <w:t xml:space="preserve"> – AP Contributor (Bodeen, Christopher, Why China is putting an oil rig off Vietnam coast, May 8, 2014, </w:t>
      </w:r>
      <w:hyperlink r:id="rId15" w:history="1">
        <w:r w:rsidR="003B1B5D" w:rsidRPr="008B33CF">
          <w:rPr>
            <w:rStyle w:val="Hyperlink"/>
            <w:lang w:eastAsia="ko-KR"/>
          </w:rPr>
          <w:t>http://news.yahoo.com/why-china-putting-oil-rig-off-vietnam-coast-120339861.html</w:t>
        </w:r>
      </w:hyperlink>
      <w:r w:rsidR="003B1B5D">
        <w:rPr>
          <w:lang w:eastAsia="ko-KR"/>
        </w:rPr>
        <w:t>)</w:t>
      </w:r>
    </w:p>
    <w:p w:rsidR="00E7257E" w:rsidRDefault="00E7257E" w:rsidP="00E7257E">
      <w:pPr>
        <w:rPr>
          <w:lang w:eastAsia="ko-KR"/>
        </w:rPr>
      </w:pPr>
    </w:p>
    <w:p w:rsidR="00E7257E" w:rsidRPr="00F87B45" w:rsidRDefault="00E7257E" w:rsidP="00E7257E">
      <w:pPr>
        <w:rPr>
          <w:sz w:val="14"/>
          <w:lang w:eastAsia="ko-KR"/>
        </w:rPr>
      </w:pPr>
      <w:r w:rsidRPr="00F87B45">
        <w:rPr>
          <w:sz w:val="14"/>
          <w:lang w:eastAsia="ko-KR"/>
        </w:rPr>
        <w:t xml:space="preserve">Q: Why is China doing this? A: </w:t>
      </w:r>
      <w:r w:rsidRPr="00C13B14">
        <w:rPr>
          <w:rStyle w:val="StyleBoldUnderline"/>
          <w:highlight w:val="cyan"/>
        </w:rPr>
        <w:t>China claims virtually the entire South China Sea and has begun acting on announced plans to drill</w:t>
      </w:r>
      <w:r w:rsidRPr="005639D0">
        <w:rPr>
          <w:rStyle w:val="StyleBoldUnderline"/>
        </w:rPr>
        <w:t xml:space="preserve"> for what is thought to be a wealth of </w:t>
      </w:r>
      <w:r w:rsidRPr="00C13B14">
        <w:rPr>
          <w:rStyle w:val="StyleBoldUnderline"/>
          <w:highlight w:val="cyan"/>
        </w:rPr>
        <w:t>oil and natural gas</w:t>
      </w:r>
      <w:r w:rsidRPr="005639D0">
        <w:rPr>
          <w:rStyle w:val="StyleBoldUnderline"/>
        </w:rPr>
        <w:t xml:space="preserve"> beneath those waters. </w:t>
      </w:r>
      <w:r w:rsidRPr="00C13B14">
        <w:rPr>
          <w:rStyle w:val="StyleBoldUnderline"/>
          <w:highlight w:val="cyan"/>
        </w:rPr>
        <w:t>The moves may</w:t>
      </w:r>
      <w:r w:rsidRPr="005639D0">
        <w:rPr>
          <w:rStyle w:val="StyleBoldUnderline"/>
        </w:rPr>
        <w:t xml:space="preserve"> also </w:t>
      </w:r>
      <w:r w:rsidRPr="00C13B14">
        <w:rPr>
          <w:rStyle w:val="Emphasis2"/>
          <w:highlight w:val="cyan"/>
        </w:rPr>
        <w:t>be a test of</w:t>
      </w:r>
      <w:r w:rsidRPr="00C151C0">
        <w:rPr>
          <w:rStyle w:val="Emphasis2"/>
        </w:rPr>
        <w:t xml:space="preserve"> </w:t>
      </w:r>
      <w:r w:rsidRPr="005639D0">
        <w:rPr>
          <w:rStyle w:val="StyleBoldUnderline"/>
        </w:rPr>
        <w:t xml:space="preserve">Vietnam's ability and resolve to defend its own claims, along with </w:t>
      </w:r>
      <w:r w:rsidRPr="00C13B14">
        <w:rPr>
          <w:rStyle w:val="Emphasis2"/>
          <w:highlight w:val="cyan"/>
        </w:rPr>
        <w:t xml:space="preserve">Washington's insistence </w:t>
      </w:r>
      <w:r w:rsidRPr="00C13B14">
        <w:rPr>
          <w:rStyle w:val="StyleBoldUnderline"/>
          <w:highlight w:val="cyan"/>
        </w:rPr>
        <w:t>on freedom of navigation</w:t>
      </w:r>
      <w:r w:rsidRPr="005639D0">
        <w:rPr>
          <w:rStyle w:val="StyleBoldUnderline"/>
        </w:rPr>
        <w:t xml:space="preserve"> there</w:t>
      </w:r>
      <w:r w:rsidRPr="00F87B45">
        <w:rPr>
          <w:sz w:val="14"/>
          <w:lang w:eastAsia="ko-KR"/>
        </w:rPr>
        <w:t>.</w:t>
      </w:r>
      <w:r w:rsidR="00F87B45" w:rsidRPr="00F87B45">
        <w:rPr>
          <w:sz w:val="14"/>
          <w:lang w:eastAsia="ko-KR"/>
        </w:rPr>
        <w:t xml:space="preserve"> </w:t>
      </w:r>
      <w:r w:rsidRPr="00F87B45">
        <w:rPr>
          <w:sz w:val="14"/>
          <w:lang w:eastAsia="ko-KR"/>
        </w:rPr>
        <w:t>Q: Where is the rig? A: China has placed its oil rig about 130 nautical miles off Vietnam's coast in waters already identified by Hanoi for exploration but not yet offered to foreign petroleum companies. Vietnam argues the territory is clearly within its continental shelf. China's argument is based on its historic claim to most of the South China Sea and on the rig's proximity to nearby Paracel Islands, which are also disputed.</w:t>
      </w:r>
      <w:r w:rsidR="00F87B45" w:rsidRPr="00F87B45">
        <w:rPr>
          <w:sz w:val="14"/>
          <w:lang w:eastAsia="ko-KR"/>
        </w:rPr>
        <w:t xml:space="preserve"> </w:t>
      </w:r>
      <w:r w:rsidRPr="00F87B45">
        <w:rPr>
          <w:sz w:val="14"/>
          <w:lang w:eastAsia="ko-KR"/>
        </w:rPr>
        <w:t xml:space="preserve">Q: What are the legal arguments? A: </w:t>
      </w:r>
      <w:r w:rsidRPr="00F87B45">
        <w:rPr>
          <w:rStyle w:val="StyleBoldUnderline"/>
        </w:rPr>
        <w:t>China's move appears to go against the spirit of both U.N. conventions and agreements Beijing has with Southeast Asian nations that call for nations not to unilaterally engage in conduct that escalates disputes or jeopardizes a resolution to competing claims of sovereignty</w:t>
      </w:r>
      <w:r w:rsidRPr="00F87B45">
        <w:rPr>
          <w:sz w:val="14"/>
          <w:lang w:eastAsia="ko-KR"/>
        </w:rPr>
        <w:t xml:space="preserve">. The agreements, however, are hazy and unenforceable and </w:t>
      </w:r>
      <w:r w:rsidRPr="00C13B14">
        <w:rPr>
          <w:rStyle w:val="StyleBoldUnderline"/>
          <w:highlight w:val="cyan"/>
        </w:rPr>
        <w:t>China has ignored past commitments while rejecting calls for international mediation</w:t>
      </w:r>
      <w:r w:rsidRPr="00F87B45">
        <w:rPr>
          <w:sz w:val="14"/>
          <w:lang w:eastAsia="ko-KR"/>
        </w:rPr>
        <w:t>.</w:t>
      </w:r>
      <w:r w:rsidR="00F87B45" w:rsidRPr="00F87B45">
        <w:rPr>
          <w:sz w:val="14"/>
          <w:lang w:eastAsia="ko-KR"/>
        </w:rPr>
        <w:t xml:space="preserve"> </w:t>
      </w:r>
      <w:r w:rsidRPr="00F87B45">
        <w:rPr>
          <w:sz w:val="14"/>
          <w:lang w:eastAsia="ko-KR"/>
        </w:rPr>
        <w:t>Q: What about the timing? A: China said the rig is a routine and logical outgrowth of a long-developing oil exploration program. However</w:t>
      </w:r>
      <w:r w:rsidRPr="00F87B45">
        <w:rPr>
          <w:rStyle w:val="StyleBoldUnderline"/>
        </w:rPr>
        <w:t xml:space="preserve">, </w:t>
      </w:r>
      <w:r w:rsidRPr="00C13B14">
        <w:rPr>
          <w:rStyle w:val="Underline2"/>
          <w:highlight w:val="cyan"/>
        </w:rPr>
        <w:t>its deployment follows a visit</w:t>
      </w:r>
      <w:r w:rsidRPr="00C151C0">
        <w:rPr>
          <w:rStyle w:val="Underline2"/>
        </w:rPr>
        <w:t xml:space="preserve"> </w:t>
      </w:r>
      <w:r w:rsidRPr="00F87B45">
        <w:rPr>
          <w:rStyle w:val="StyleBoldUnderline"/>
        </w:rPr>
        <w:t xml:space="preserve">to the region </w:t>
      </w:r>
      <w:r w:rsidRPr="00C13B14">
        <w:rPr>
          <w:rStyle w:val="StyleBoldUnderline"/>
          <w:highlight w:val="cyan"/>
        </w:rPr>
        <w:t>by</w:t>
      </w:r>
      <w:r w:rsidRPr="00F87B45">
        <w:rPr>
          <w:rStyle w:val="StyleBoldUnderline"/>
        </w:rPr>
        <w:t xml:space="preserve"> President Barack </w:t>
      </w:r>
      <w:r w:rsidRPr="00C13B14">
        <w:rPr>
          <w:rStyle w:val="StyleBoldUnderline"/>
          <w:highlight w:val="cyan"/>
        </w:rPr>
        <w:t>Obama during which he criticized China's moves to back its claims in the South China Sea and reaffirmed U.S. support for ally Japan</w:t>
      </w:r>
      <w:r w:rsidRPr="00F87B45">
        <w:rPr>
          <w:rStyle w:val="StyleBoldUnderline"/>
        </w:rPr>
        <w:t xml:space="preserve"> in another territorial dispute in the East China Sea. Coming on top of U.S. plans to bulk-up its Asian presence, </w:t>
      </w:r>
      <w:r w:rsidRPr="00C13B14">
        <w:rPr>
          <w:rStyle w:val="StyleBoldUnderline"/>
          <w:highlight w:val="cyan"/>
        </w:rPr>
        <w:t>the remarks left China thoroughly displeased</w:t>
      </w:r>
      <w:r w:rsidRPr="00F87B45">
        <w:rPr>
          <w:sz w:val="14"/>
          <w:lang w:eastAsia="ko-KR"/>
        </w:rPr>
        <w:t>. It also comes ahead of this weekend's summit of the 10-nation Association of Southeast Asian Nations that includes both Vietnam and the Philippines, with whom China is also feuding over maritime claims. Beijing has been accused of meddling in the fragile grouping before, mainly to further its strategy of preventing the bloc from putting up a united front against China's territorial claims.</w:t>
      </w:r>
      <w:r w:rsidR="00F87B45" w:rsidRPr="00F87B45">
        <w:rPr>
          <w:sz w:val="14"/>
          <w:lang w:eastAsia="ko-KR"/>
        </w:rPr>
        <w:t xml:space="preserve"> </w:t>
      </w:r>
      <w:r w:rsidRPr="00F87B45">
        <w:rPr>
          <w:sz w:val="14"/>
          <w:lang w:eastAsia="ko-KR"/>
        </w:rPr>
        <w:t xml:space="preserve">Q: What is China's end game? A: </w:t>
      </w:r>
      <w:r w:rsidRPr="00C13B14">
        <w:rPr>
          <w:rStyle w:val="Emphasis"/>
          <w:highlight w:val="cyan"/>
        </w:rPr>
        <w:t>China's ultimate goal is to displace the United States</w:t>
      </w:r>
      <w:r w:rsidRPr="00F87B45">
        <w:rPr>
          <w:rStyle w:val="StyleBoldUnderline"/>
        </w:rPr>
        <w:t xml:space="preserve"> as the region's dominant military power and draw its neighbors further into its economic and cultural orbit</w:t>
      </w:r>
      <w:r w:rsidRPr="00F87B45">
        <w:rPr>
          <w:sz w:val="14"/>
          <w:lang w:eastAsia="ko-KR"/>
        </w:rPr>
        <w:t>. Forceful measures to assert its South China Sea claims help build its clout, and there appears little likelihood of China backing away in the face of complaints, much less making concessions on territorial matters.</w:t>
      </w:r>
    </w:p>
    <w:p w:rsidR="00E7257E" w:rsidRDefault="00E7257E" w:rsidP="00E7257E">
      <w:pPr>
        <w:rPr>
          <w:lang w:eastAsia="ko-KR"/>
        </w:rPr>
      </w:pPr>
    </w:p>
    <w:p w:rsidR="00D916BE" w:rsidRPr="00305C7F" w:rsidRDefault="00D916BE" w:rsidP="00D916BE">
      <w:pPr>
        <w:rPr>
          <w:rFonts w:eastAsia="Malgun Gothic"/>
          <w:lang w:eastAsia="ko-KR"/>
        </w:rPr>
      </w:pPr>
    </w:p>
    <w:p w:rsidR="00D916BE" w:rsidRDefault="00D916BE" w:rsidP="00D916BE"/>
    <w:p w:rsidR="00D916BE" w:rsidRPr="00305C7F" w:rsidRDefault="00D916BE" w:rsidP="00D916BE"/>
    <w:p w:rsidR="00D916BE" w:rsidRDefault="00D916BE" w:rsidP="00D916BE"/>
    <w:p w:rsidR="009348D4" w:rsidRDefault="00536A34" w:rsidP="009348D4">
      <w:pPr>
        <w:pStyle w:val="Heading2"/>
      </w:pPr>
      <w:r>
        <w:t>***IMPACT WORK***</w:t>
      </w:r>
    </w:p>
    <w:p w:rsidR="009348D4" w:rsidRDefault="009348D4" w:rsidP="009348D4"/>
    <w:p w:rsidR="009348D4" w:rsidRDefault="009348D4" w:rsidP="009348D4"/>
    <w:p w:rsidR="00B76825" w:rsidRDefault="0000064F" w:rsidP="00B76825">
      <w:pPr>
        <w:pStyle w:val="Heading3"/>
      </w:pPr>
      <w:r>
        <w:t>china da – i</w:t>
      </w:r>
      <w:r w:rsidR="005426C0">
        <w:t xml:space="preserve">mpact </w:t>
      </w:r>
      <w:r>
        <w:t>wall 2nc</w:t>
      </w:r>
    </w:p>
    <w:p w:rsidR="00B76825" w:rsidRDefault="00B76825" w:rsidP="00B76825">
      <w:pPr>
        <w:pStyle w:val="Heading4"/>
      </w:pPr>
      <w:r>
        <w:t>Disad outweighs and turns the case –</w:t>
      </w:r>
      <w:r w:rsidR="005426C0">
        <w:t xml:space="preserve"> even the </w:t>
      </w:r>
      <w:r w:rsidR="005426C0">
        <w:rPr>
          <w:u w:val="single"/>
        </w:rPr>
        <w:t>perception of</w:t>
      </w:r>
      <w:r>
        <w:t xml:space="preserve"> </w:t>
      </w:r>
      <w:r w:rsidR="005426C0">
        <w:t>sapping away market competition from china</w:t>
      </w:r>
      <w:r>
        <w:t xml:space="preserve"> causes </w:t>
      </w:r>
      <w:r w:rsidR="005426C0" w:rsidRPr="005426C0">
        <w:rPr>
          <w:u w:val="single"/>
        </w:rPr>
        <w:t>economic decline and lashout</w:t>
      </w:r>
      <w:r>
        <w:t xml:space="preserve"> – that’s </w:t>
      </w:r>
      <w:r w:rsidR="005426C0">
        <w:t>the 1nc Xiaoyu</w:t>
      </w:r>
    </w:p>
    <w:p w:rsidR="005426C0" w:rsidRPr="005426C0" w:rsidRDefault="005426C0" w:rsidP="005426C0"/>
    <w:p w:rsidR="00B76825" w:rsidRDefault="00B76825" w:rsidP="00B76825">
      <w:pPr>
        <w:pStyle w:val="Heading4"/>
      </w:pPr>
      <w:r>
        <w:t xml:space="preserve">And – our </w:t>
      </w:r>
      <w:r w:rsidR="005426C0">
        <w:t>Xiaoyu</w:t>
      </w:r>
      <w:r>
        <w:t xml:space="preserve"> evidence indicates it would collapse the CCP – </w:t>
      </w:r>
    </w:p>
    <w:p w:rsidR="00B76825" w:rsidRPr="00CC0E6C" w:rsidRDefault="00B76825" w:rsidP="00B76825">
      <w:pPr>
        <w:pStyle w:val="Heading4"/>
        <w:rPr>
          <w:rFonts w:eastAsia="SimSun"/>
          <w:lang w:eastAsia="zh-CN"/>
        </w:rPr>
      </w:pPr>
      <w:r>
        <w:rPr>
          <w:rFonts w:eastAsia="SimSun"/>
          <w:lang w:eastAsia="zh-CN"/>
        </w:rPr>
        <w:t>Causes bioweapon use</w:t>
      </w:r>
      <w:r w:rsidR="005426C0">
        <w:rPr>
          <w:rFonts w:eastAsia="SimSun"/>
          <w:lang w:eastAsia="zh-CN"/>
        </w:rPr>
        <w:t xml:space="preserve"> and extinction</w:t>
      </w:r>
    </w:p>
    <w:p w:rsidR="00B76825" w:rsidRPr="00CC0E6C" w:rsidRDefault="00B76825" w:rsidP="00B76825">
      <w:pPr>
        <w:rPr>
          <w:rFonts w:eastAsia="SimSun"/>
          <w:szCs w:val="24"/>
          <w:lang w:eastAsia="zh-CN"/>
        </w:rPr>
      </w:pPr>
      <w:r w:rsidRPr="00CC0E6C">
        <w:rPr>
          <w:rFonts w:eastAsia="SimSun"/>
          <w:b/>
          <w:bCs/>
          <w:iCs/>
          <w:szCs w:val="28"/>
          <w:lang w:eastAsia="zh-CN"/>
        </w:rPr>
        <w:t>Rexing 5</w:t>
      </w:r>
      <w:r w:rsidRPr="00CC0E6C">
        <w:rPr>
          <w:rFonts w:eastAsia="SimSun"/>
          <w:szCs w:val="24"/>
          <w:lang w:eastAsia="zh-CN"/>
        </w:rPr>
        <w:t xml:space="preserve"> (San, Staff – Epoch Times, The CCP’s Last Ditch Gamble: Biological and Nuclear War, 8-5, http://english.epochtimes.com/news/5-8-5/30975.html)</w:t>
      </w:r>
    </w:p>
    <w:p w:rsidR="00B76825" w:rsidRPr="00CC0E6C" w:rsidRDefault="00B76825" w:rsidP="00B76825">
      <w:pPr>
        <w:widowControl w:val="0"/>
        <w:rPr>
          <w:rFonts w:eastAsia="SimSun"/>
          <w:szCs w:val="24"/>
          <w:u w:val="single"/>
          <w:lang w:eastAsia="zh-CN"/>
        </w:rPr>
      </w:pPr>
    </w:p>
    <w:p w:rsidR="00B76825" w:rsidRDefault="00B76825" w:rsidP="00B76825">
      <w:pPr>
        <w:widowControl w:val="0"/>
        <w:rPr>
          <w:rFonts w:eastAsia="SimSun"/>
          <w:sz w:val="16"/>
          <w:szCs w:val="24"/>
          <w:lang w:eastAsia="zh-CN"/>
        </w:rPr>
      </w:pPr>
      <w:r w:rsidRPr="00CC0E6C">
        <w:rPr>
          <w:rFonts w:eastAsia="SimSun"/>
          <w:szCs w:val="24"/>
          <w:u w:val="single"/>
          <w:lang w:eastAsia="zh-CN"/>
        </w:rPr>
        <w:t xml:space="preserve">Since the Party’s life is “above all else,” </w:t>
      </w:r>
      <w:r w:rsidRPr="00C13B14">
        <w:rPr>
          <w:rFonts w:eastAsia="SimSun"/>
          <w:szCs w:val="24"/>
          <w:highlight w:val="cyan"/>
          <w:u w:val="single"/>
          <w:lang w:eastAsia="zh-CN"/>
        </w:rPr>
        <w:t xml:space="preserve">it would not be surprising if the CCP resorts to the use of </w:t>
      </w:r>
      <w:r w:rsidRPr="00C13B14">
        <w:rPr>
          <w:rStyle w:val="Emphasis"/>
          <w:highlight w:val="cyan"/>
          <w:lang w:eastAsia="zh-CN"/>
        </w:rPr>
        <w:t>biological,</w:t>
      </w:r>
      <w:r w:rsidRPr="00CC0E6C">
        <w:rPr>
          <w:rFonts w:eastAsia="SimSun"/>
          <w:szCs w:val="24"/>
          <w:u w:val="single"/>
          <w:lang w:eastAsia="zh-CN"/>
        </w:rPr>
        <w:t xml:space="preserve"> </w:t>
      </w:r>
      <w:r w:rsidRPr="00C13B14">
        <w:rPr>
          <w:rStyle w:val="StyleBoldUnderline"/>
          <w:highlight w:val="cyan"/>
          <w:lang w:eastAsia="zh-CN"/>
        </w:rPr>
        <w:t>che</w:t>
      </w:r>
      <w:r w:rsidRPr="00C13B14">
        <w:rPr>
          <w:rFonts w:eastAsia="SimSun"/>
          <w:szCs w:val="24"/>
          <w:highlight w:val="cyan"/>
          <w:u w:val="single"/>
          <w:lang w:eastAsia="zh-CN"/>
        </w:rPr>
        <w:t xml:space="preserve">mical, </w:t>
      </w:r>
      <w:r w:rsidRPr="00C13B14">
        <w:rPr>
          <w:rStyle w:val="Emphasis"/>
          <w:highlight w:val="cyan"/>
          <w:lang w:eastAsia="zh-CN"/>
        </w:rPr>
        <w:t>and nuclear weapons</w:t>
      </w:r>
      <w:r w:rsidRPr="00C13B14">
        <w:rPr>
          <w:rFonts w:eastAsia="SimSun"/>
          <w:szCs w:val="24"/>
          <w:highlight w:val="cyan"/>
          <w:u w:val="single"/>
          <w:lang w:eastAsia="zh-CN"/>
        </w:rPr>
        <w:t xml:space="preserve"> </w:t>
      </w:r>
      <w:r w:rsidRPr="00CC0E6C">
        <w:rPr>
          <w:rFonts w:eastAsia="SimSun"/>
          <w:szCs w:val="24"/>
          <w:u w:val="single"/>
          <w:lang w:eastAsia="zh-CN"/>
        </w:rPr>
        <w:t xml:space="preserve">in its attempt </w:t>
      </w:r>
      <w:r w:rsidRPr="00C13B14">
        <w:rPr>
          <w:rFonts w:eastAsia="SimSun"/>
          <w:szCs w:val="24"/>
          <w:highlight w:val="cyan"/>
          <w:u w:val="single"/>
          <w:lang w:eastAsia="zh-CN"/>
        </w:rPr>
        <w:t>to extend its life.</w:t>
      </w:r>
      <w:r w:rsidRPr="00C13B14">
        <w:rPr>
          <w:rFonts w:eastAsia="SimSun"/>
          <w:sz w:val="16"/>
          <w:szCs w:val="24"/>
          <w:highlight w:val="cyan"/>
          <w:lang w:eastAsia="zh-CN"/>
        </w:rPr>
        <w:t xml:space="preserve"> </w:t>
      </w:r>
      <w:r w:rsidRPr="00C13B14">
        <w:rPr>
          <w:rFonts w:eastAsia="SimSun"/>
          <w:szCs w:val="24"/>
          <w:highlight w:val="cyan"/>
          <w:u w:val="single"/>
          <w:lang w:eastAsia="zh-CN"/>
        </w:rPr>
        <w:t>The CCP</w:t>
      </w:r>
      <w:r w:rsidRPr="00CC0E6C">
        <w:rPr>
          <w:rFonts w:eastAsia="SimSun"/>
          <w:sz w:val="16"/>
          <w:szCs w:val="24"/>
          <w:lang w:eastAsia="zh-CN"/>
        </w:rPr>
        <w:t xml:space="preserve">, which disregards human life, </w:t>
      </w:r>
      <w:r w:rsidRPr="00C13B14">
        <w:rPr>
          <w:rFonts w:eastAsia="SimSun"/>
          <w:sz w:val="16"/>
          <w:szCs w:val="24"/>
          <w:highlight w:val="cyan"/>
          <w:lang w:eastAsia="zh-CN"/>
        </w:rPr>
        <w:t>w</w:t>
      </w:r>
      <w:r w:rsidRPr="00C13B14">
        <w:rPr>
          <w:rFonts w:eastAsia="SimSun"/>
          <w:szCs w:val="24"/>
          <w:highlight w:val="cyan"/>
          <w:u w:val="single"/>
          <w:lang w:eastAsia="zh-CN"/>
        </w:rPr>
        <w:t>ould not hesitate to kill</w:t>
      </w:r>
      <w:r w:rsidRPr="00CC0E6C">
        <w:rPr>
          <w:rFonts w:eastAsia="SimSun"/>
          <w:szCs w:val="24"/>
          <w:u w:val="single"/>
          <w:lang w:eastAsia="zh-CN"/>
        </w:rPr>
        <w:t xml:space="preserve"> two hundred million </w:t>
      </w:r>
      <w:r w:rsidRPr="00C13B14">
        <w:rPr>
          <w:rFonts w:eastAsia="SimSun"/>
          <w:szCs w:val="24"/>
          <w:highlight w:val="cyan"/>
          <w:u w:val="single"/>
          <w:lang w:eastAsia="zh-CN"/>
        </w:rPr>
        <w:t>Americans</w:t>
      </w:r>
      <w:r w:rsidRPr="00CC0E6C">
        <w:rPr>
          <w:rFonts w:eastAsia="SimSun"/>
          <w:szCs w:val="24"/>
          <w:u w:val="single"/>
          <w:lang w:eastAsia="zh-CN"/>
        </w:rPr>
        <w:t>, along with seven or eight hundred million Chinese</w:t>
      </w:r>
      <w:r w:rsidRPr="00CC0E6C">
        <w:rPr>
          <w:rFonts w:eastAsia="SimSun"/>
          <w:sz w:val="16"/>
          <w:szCs w:val="24"/>
          <w:lang w:eastAsia="zh-CN"/>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w:t>
      </w:r>
      <w:smartTag w:uri="urn:schemas-microsoft-com:office:smarttags" w:element="country-region">
        <w:smartTag w:uri="urn:schemas-microsoft-com:office:smarttags" w:element="place">
          <w:r w:rsidRPr="00CC0E6C">
            <w:rPr>
              <w:rFonts w:eastAsia="SimSun"/>
              <w:sz w:val="16"/>
              <w:szCs w:val="24"/>
              <w:lang w:eastAsia="zh-CN"/>
            </w:rPr>
            <w:t>China</w:t>
          </w:r>
        </w:smartTag>
      </w:smartTag>
      <w:r w:rsidRPr="00CC0E6C">
        <w:rPr>
          <w:rFonts w:eastAsia="SimSun"/>
          <w:sz w:val="16"/>
          <w:szCs w:val="24"/>
          <w:lang w:eastAsia="zh-CN"/>
        </w:rPr>
        <w:t xml:space="preserve">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 This bloody confession has confirmed </w:t>
      </w:r>
      <w:r w:rsidRPr="00C13B14">
        <w:rPr>
          <w:rFonts w:eastAsia="SimSun"/>
          <w:szCs w:val="24"/>
          <w:highlight w:val="cyan"/>
          <w:u w:val="single"/>
          <w:lang w:eastAsia="zh-CN"/>
        </w:rPr>
        <w:t>the CCP</w:t>
      </w:r>
      <w:r w:rsidRPr="00CC0E6C">
        <w:rPr>
          <w:rFonts w:eastAsia="SimSun"/>
          <w:szCs w:val="24"/>
          <w:u w:val="single"/>
          <w:lang w:eastAsia="zh-CN"/>
        </w:rPr>
        <w:t>’s nature</w:t>
      </w:r>
      <w:r w:rsidRPr="00CC0E6C">
        <w:rPr>
          <w:rFonts w:eastAsia="SimSun"/>
          <w:sz w:val="16"/>
          <w:szCs w:val="24"/>
          <w:lang w:eastAsia="zh-CN"/>
        </w:rPr>
        <w:t xml:space="preserve">: That of </w:t>
      </w:r>
      <w:r w:rsidRPr="00CC0E6C">
        <w:rPr>
          <w:rFonts w:eastAsia="SimSun"/>
          <w:szCs w:val="24"/>
          <w:u w:val="single"/>
          <w:lang w:eastAsia="zh-CN"/>
        </w:rPr>
        <w:t xml:space="preserve">a monstrous murderer who has killed 80 million Chinese people and who now </w:t>
      </w:r>
      <w:r w:rsidRPr="00C13B14">
        <w:rPr>
          <w:rFonts w:eastAsia="SimSun"/>
          <w:szCs w:val="24"/>
          <w:highlight w:val="cyan"/>
          <w:u w:val="single"/>
          <w:lang w:eastAsia="zh-CN"/>
        </w:rPr>
        <w:t xml:space="preserve">plans to hold </w:t>
      </w:r>
      <w:r w:rsidRPr="00C13B14">
        <w:rPr>
          <w:rStyle w:val="Emphasis"/>
          <w:highlight w:val="cyan"/>
          <w:lang w:eastAsia="zh-CN"/>
        </w:rPr>
        <w:t>one billion</w:t>
      </w:r>
      <w:r w:rsidRPr="00C13B14">
        <w:rPr>
          <w:rFonts w:eastAsia="SimSun"/>
          <w:szCs w:val="24"/>
          <w:highlight w:val="cyan"/>
          <w:u w:val="single"/>
          <w:lang w:eastAsia="zh-CN"/>
        </w:rPr>
        <w:t xml:space="preserve"> </w:t>
      </w:r>
      <w:r w:rsidRPr="00CC0E6C">
        <w:rPr>
          <w:rFonts w:eastAsia="SimSun"/>
          <w:szCs w:val="24"/>
          <w:u w:val="single"/>
          <w:lang w:eastAsia="zh-CN"/>
        </w:rPr>
        <w:t xml:space="preserve">people </w:t>
      </w:r>
      <w:r w:rsidRPr="00C13B14">
        <w:rPr>
          <w:rFonts w:eastAsia="SimSun"/>
          <w:szCs w:val="24"/>
          <w:highlight w:val="cyan"/>
          <w:u w:val="single"/>
          <w:lang w:eastAsia="zh-CN"/>
        </w:rPr>
        <w:t>hostage and gamble with their lives</w:t>
      </w:r>
      <w:r w:rsidRPr="00CC0E6C">
        <w:rPr>
          <w:rFonts w:eastAsia="SimSun"/>
          <w:sz w:val="16"/>
          <w:szCs w:val="24"/>
          <w:lang w:eastAsia="zh-CN"/>
        </w:rPr>
        <w:t xml:space="preserve">. </w:t>
      </w:r>
    </w:p>
    <w:p w:rsidR="00B76825" w:rsidRDefault="00B76825" w:rsidP="005426C0"/>
    <w:p w:rsidR="009348D4" w:rsidRDefault="005426C0" w:rsidP="009348D4">
      <w:pPr>
        <w:pStyle w:val="Heading4"/>
        <w:rPr>
          <w:rStyle w:val="StyleStyleBold12pt"/>
        </w:rPr>
      </w:pPr>
      <w:r>
        <w:rPr>
          <w:rStyle w:val="StyleStyleBold12pt"/>
          <w:b/>
        </w:rPr>
        <w:t>Specifically, DA turns case: C</w:t>
      </w:r>
      <w:r w:rsidR="009348D4">
        <w:rPr>
          <w:rStyle w:val="StyleStyleBold12pt"/>
          <w:b/>
        </w:rPr>
        <w:t>hinese growth prevents global economic collapse, war over Taiwan and CCP collapse</w:t>
      </w:r>
    </w:p>
    <w:p w:rsidR="009348D4" w:rsidRPr="003121DB" w:rsidRDefault="009348D4" w:rsidP="009348D4">
      <w:pPr>
        <w:rPr>
          <w:sz w:val="16"/>
          <w:szCs w:val="16"/>
        </w:rPr>
      </w:pPr>
      <w:r w:rsidRPr="003121DB">
        <w:rPr>
          <w:rStyle w:val="StyleStyleBold12pt"/>
        </w:rPr>
        <w:t>Lewis 8.</w:t>
      </w:r>
      <w:r>
        <w:t xml:space="preserve"> </w:t>
      </w:r>
      <w:r w:rsidRPr="003121DB">
        <w:rPr>
          <w:sz w:val="16"/>
          <w:szCs w:val="16"/>
        </w:rPr>
        <w:t>[Dan, Research Director – Economic Research Council, “The Nightmare of a Chinese Economic Collapse,” World Finance, 5/13, http://www.worldfinance.com/news/home/finalbell/article117.html]</w:t>
      </w:r>
    </w:p>
    <w:p w:rsidR="009348D4" w:rsidRDefault="009348D4" w:rsidP="009348D4">
      <w:pPr>
        <w:ind w:left="360"/>
      </w:pPr>
    </w:p>
    <w:p w:rsidR="009348D4" w:rsidRPr="00440F17" w:rsidRDefault="009348D4" w:rsidP="009348D4">
      <w:pPr>
        <w:pStyle w:val="card"/>
        <w:ind w:left="0"/>
        <w:rPr>
          <w:rStyle w:val="StyleBoldUnderline"/>
          <w:rFonts w:ascii="Times New Roman" w:eastAsia="Calibri" w:hAnsi="Times New Roman" w:cs="Times New Roman"/>
        </w:rPr>
      </w:pPr>
      <w:r w:rsidRPr="00440F17">
        <w:rPr>
          <w:rFonts w:ascii="Times New Roman" w:hAnsi="Times New Roman" w:cs="Times New Roman"/>
          <w:sz w:val="14"/>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440F17">
        <w:rPr>
          <w:rStyle w:val="StyleBoldUnderline"/>
          <w:rFonts w:ascii="Times New Roman" w:eastAsia="Calibri" w:hAnsi="Times New Roman" w:cs="Times New Roman"/>
        </w:rPr>
        <w:t>China’s expansion has continued over the last six years without a hitch</w:t>
      </w:r>
      <w:r w:rsidRPr="00440F17">
        <w:rPr>
          <w:rStyle w:val="StyleBoldUnderline"/>
          <w:rFonts w:ascii="Times New Roman" w:hAnsi="Times New Roman" w:cs="Times New Roman"/>
        </w:rPr>
        <w:t>.</w:t>
      </w:r>
      <w:r w:rsidRPr="00440F17">
        <w:rPr>
          <w:rFonts w:ascii="Times New Roman" w:hAnsi="Times New Roman" w:cs="Times New Roman"/>
          <w:sz w:val="14"/>
          <w:szCs w:val="22"/>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440F17">
        <w:rPr>
          <w:rStyle w:val="StyleBoldUnderline"/>
          <w:rFonts w:ascii="Times New Roman" w:eastAsia="Calibri" w:hAnsi="Times New Roman" w:cs="Times New Roman"/>
        </w:rPr>
        <w:t>Meanwhile, rural unrest in China is on the rise – fuelled not only by an accelerating income gap with the coastal cities, but by an oft-reported appropriation of their land for little or no compensation by the state</w:t>
      </w:r>
      <w:r w:rsidRPr="00440F17">
        <w:rPr>
          <w:rFonts w:ascii="Times New Roman" w:hAnsi="Times New Roman" w:cs="Times New Roman"/>
          <w:sz w:val="14"/>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440F17">
        <w:rPr>
          <w:rStyle w:val="StyleBoldUnderline"/>
          <w:rFonts w:ascii="Times New Roman" w:eastAsia="Calibri" w:hAnsi="Times New Roman" w:cs="Times New Roman"/>
        </w:rPr>
        <w:t xml:space="preserve">It has been calculated that </w:t>
      </w:r>
      <w:r w:rsidRPr="00C13B14">
        <w:rPr>
          <w:rStyle w:val="StyleBoldUnderline"/>
          <w:rFonts w:ascii="Times New Roman" w:eastAsia="Calibri" w:hAnsi="Times New Roman" w:cs="Times New Roman"/>
          <w:highlight w:val="cyan"/>
        </w:rPr>
        <w:t>to keep China</w:t>
      </w:r>
      <w:r w:rsidRPr="00440F17">
        <w:rPr>
          <w:rStyle w:val="StyleBoldUnderline"/>
          <w:rFonts w:ascii="Times New Roman" w:eastAsia="Calibri" w:hAnsi="Times New Roman" w:cs="Times New Roman"/>
        </w:rPr>
        <w:t xml:space="preserve">’s society </w:t>
      </w:r>
      <w:r w:rsidRPr="00C13B14">
        <w:rPr>
          <w:rStyle w:val="StyleBoldUnderline"/>
          <w:rFonts w:ascii="Times New Roman" w:eastAsia="Calibri" w:hAnsi="Times New Roman" w:cs="Times New Roman"/>
          <w:highlight w:val="cyan"/>
        </w:rPr>
        <w:t>stable</w:t>
      </w:r>
      <w:r w:rsidRPr="00440F17">
        <w:rPr>
          <w:rStyle w:val="StyleBoldUnderline"/>
          <w:rFonts w:ascii="Times New Roman" w:eastAsia="Calibri" w:hAnsi="Times New Roman" w:cs="Times New Roman"/>
        </w:rPr>
        <w:t xml:space="preserve"> – ie to manage the</w:t>
      </w:r>
      <w:r w:rsidRPr="00C13B14">
        <w:rPr>
          <w:rStyle w:val="StyleBoldUnderline"/>
          <w:rFonts w:ascii="Times New Roman" w:eastAsia="Calibri" w:hAnsi="Times New Roman" w:cs="Times New Roman"/>
          <w:highlight w:val="cyan"/>
        </w:rPr>
        <w:t xml:space="preserve"> transition</w:t>
      </w:r>
      <w:r w:rsidRPr="00440F17">
        <w:rPr>
          <w:rStyle w:val="StyleBoldUnderline"/>
          <w:rFonts w:ascii="Times New Roman" w:eastAsia="Calibri" w:hAnsi="Times New Roman" w:cs="Times New Roman"/>
        </w:rPr>
        <w:t xml:space="preserve"> from a rural to an urban society </w:t>
      </w:r>
      <w:r w:rsidRPr="00C13B14">
        <w:rPr>
          <w:rStyle w:val="StyleBoldUnderline"/>
          <w:rFonts w:ascii="Times New Roman" w:eastAsia="Calibri" w:hAnsi="Times New Roman" w:cs="Times New Roman"/>
          <w:highlight w:val="cyan"/>
        </w:rPr>
        <w:t>without devastating unemployment</w:t>
      </w:r>
      <w:r w:rsidRPr="00440F17">
        <w:rPr>
          <w:rStyle w:val="StyleBoldUnderline"/>
          <w:rFonts w:ascii="Times New Roman" w:eastAsia="Calibri" w:hAnsi="Times New Roman" w:cs="Times New Roman"/>
        </w:rPr>
        <w:t xml:space="preserve"> - </w:t>
      </w:r>
      <w:r w:rsidRPr="00C13B14">
        <w:rPr>
          <w:rStyle w:val="StyleBoldUnderline"/>
          <w:rFonts w:ascii="Times New Roman" w:eastAsia="Calibri" w:hAnsi="Times New Roman" w:cs="Times New Roman"/>
          <w:highlight w:val="cyan"/>
        </w:rPr>
        <w:t>the minimum growth rate is 7.2 percent</w:t>
      </w:r>
      <w:r w:rsidRPr="00440F17">
        <w:rPr>
          <w:rStyle w:val="StyleBoldUnderline"/>
          <w:rFonts w:ascii="Times New Roman" w:eastAsia="Calibri" w:hAnsi="Times New Roman" w:cs="Times New Roman"/>
        </w:rPr>
        <w:t xml:space="preserve">. </w:t>
      </w:r>
      <w:r w:rsidRPr="00C13B14">
        <w:rPr>
          <w:rStyle w:val="StyleBoldUnderline"/>
          <w:rFonts w:ascii="Times New Roman" w:eastAsia="Calibri" w:hAnsi="Times New Roman" w:cs="Times New Roman"/>
          <w:highlight w:val="cyan"/>
        </w:rPr>
        <w:t>Anything less</w:t>
      </w:r>
      <w:r w:rsidRPr="00440F17">
        <w:rPr>
          <w:rStyle w:val="StyleBoldUnderline"/>
          <w:rFonts w:ascii="Times New Roman" w:eastAsia="Calibri" w:hAnsi="Times New Roman" w:cs="Times New Roman"/>
        </w:rPr>
        <w:t xml:space="preserve"> than that </w:t>
      </w:r>
      <w:r w:rsidRPr="00C13B14">
        <w:rPr>
          <w:rStyle w:val="StyleBoldUnderline"/>
          <w:rFonts w:ascii="Times New Roman" w:eastAsia="Calibri" w:hAnsi="Times New Roman" w:cs="Times New Roman"/>
          <w:highlight w:val="cyan"/>
        </w:rPr>
        <w:t>and unemployment will rise</w:t>
      </w:r>
      <w:r w:rsidRPr="00440F17">
        <w:rPr>
          <w:rStyle w:val="StyleBoldUnderline"/>
          <w:rFonts w:ascii="Times New Roman" w:eastAsia="Calibri" w:hAnsi="Times New Roman" w:cs="Times New Roman"/>
        </w:rPr>
        <w:t xml:space="preserve"> and the massive shift in population from the country to the cities becomes unsustainable. </w:t>
      </w:r>
      <w:r w:rsidRPr="00C13B14">
        <w:rPr>
          <w:rStyle w:val="StyleBoldUnderline"/>
          <w:rFonts w:ascii="Times New Roman" w:eastAsia="Calibri" w:hAnsi="Times New Roman" w:cs="Times New Roman"/>
          <w:highlight w:val="cyan"/>
        </w:rPr>
        <w:t>This is when</w:t>
      </w:r>
      <w:r w:rsidRPr="00440F17">
        <w:rPr>
          <w:rStyle w:val="StyleBoldUnderline"/>
          <w:rFonts w:ascii="Times New Roman" w:eastAsia="Calibri" w:hAnsi="Times New Roman" w:cs="Times New Roman"/>
        </w:rPr>
        <w:t xml:space="preserve"> real </w:t>
      </w:r>
      <w:r w:rsidRPr="00C13B14">
        <w:rPr>
          <w:rStyle w:val="StyleBoldUnderline"/>
          <w:rFonts w:ascii="Times New Roman" w:eastAsia="Calibri" w:hAnsi="Times New Roman" w:cs="Times New Roman"/>
          <w:highlight w:val="cyan"/>
        </w:rPr>
        <w:t xml:space="preserve">discontent with </w:t>
      </w:r>
      <w:r w:rsidRPr="00440F17">
        <w:rPr>
          <w:rStyle w:val="StyleBoldUnderline"/>
          <w:rFonts w:ascii="Times New Roman" w:eastAsia="Calibri" w:hAnsi="Times New Roman" w:cs="Times New Roman"/>
        </w:rPr>
        <w:t xml:space="preserve">communist </w:t>
      </w:r>
      <w:r w:rsidRPr="00C13B14">
        <w:rPr>
          <w:rStyle w:val="StyleBoldUnderline"/>
          <w:rFonts w:ascii="Times New Roman" w:eastAsia="Calibri" w:hAnsi="Times New Roman" w:cs="Times New Roman"/>
          <w:highlight w:val="cyan"/>
        </w:rPr>
        <w:t>party rule</w:t>
      </w:r>
      <w:r w:rsidRPr="00440F17">
        <w:rPr>
          <w:rStyle w:val="StyleBoldUnderline"/>
          <w:rFonts w:ascii="Times New Roman" w:eastAsia="Calibri" w:hAnsi="Times New Roman" w:cs="Times New Roman"/>
        </w:rPr>
        <w:t xml:space="preserve"> </w:t>
      </w:r>
      <w:r w:rsidRPr="00C13B14">
        <w:rPr>
          <w:rStyle w:val="StyleBoldUnderline"/>
          <w:rFonts w:ascii="Times New Roman" w:eastAsia="Calibri" w:hAnsi="Times New Roman" w:cs="Times New Roman"/>
          <w:highlight w:val="cyan"/>
        </w:rPr>
        <w:t>becomes</w:t>
      </w:r>
      <w:r w:rsidRPr="00440F17">
        <w:rPr>
          <w:rStyle w:val="StyleBoldUnderline"/>
          <w:rFonts w:ascii="Times New Roman" w:eastAsia="Calibri" w:hAnsi="Times New Roman" w:cs="Times New Roman"/>
        </w:rPr>
        <w:t xml:space="preserve"> vocal and </w:t>
      </w:r>
      <w:r w:rsidRPr="00C13B14">
        <w:rPr>
          <w:rStyle w:val="StyleBoldUnderline"/>
          <w:rFonts w:ascii="Times New Roman" w:eastAsia="Calibri" w:hAnsi="Times New Roman" w:cs="Times New Roman"/>
          <w:highlight w:val="cyan"/>
        </w:rPr>
        <w:t>hard to ignore</w:t>
      </w:r>
      <w:r w:rsidRPr="00440F17">
        <w:rPr>
          <w:rStyle w:val="StyleBoldUnderline"/>
          <w:rFonts w:ascii="Times New Roman" w:eastAsia="Calibri" w:hAnsi="Times New Roman" w:cs="Times New Roman"/>
        </w:rPr>
        <w:t xml:space="preserve">. It doesn’t end there. </w:t>
      </w:r>
      <w:r w:rsidRPr="00C13B14">
        <w:rPr>
          <w:rStyle w:val="StyleBoldUnderline"/>
          <w:rFonts w:ascii="Times New Roman" w:eastAsia="Calibri" w:hAnsi="Times New Roman" w:cs="Times New Roman"/>
          <w:highlight w:val="cyan"/>
        </w:rPr>
        <w:t>That will</w:t>
      </w:r>
      <w:r w:rsidRPr="00440F17">
        <w:rPr>
          <w:rStyle w:val="StyleBoldUnderline"/>
          <w:rFonts w:ascii="Times New Roman" w:eastAsia="Calibri" w:hAnsi="Times New Roman" w:cs="Times New Roman"/>
        </w:rPr>
        <w:t xml:space="preserve"> at best </w:t>
      </w:r>
      <w:r w:rsidRPr="00C13B14">
        <w:rPr>
          <w:rStyle w:val="StyleBoldUnderline"/>
          <w:rFonts w:ascii="Times New Roman" w:eastAsia="Calibri" w:hAnsi="Times New Roman" w:cs="Times New Roman"/>
          <w:highlight w:val="cyan"/>
        </w:rPr>
        <w:t>bring a global recession</w:t>
      </w:r>
      <w:r w:rsidRPr="00440F17">
        <w:rPr>
          <w:rStyle w:val="StyleBoldUnderline"/>
          <w:rFonts w:ascii="Times New Roman" w:eastAsia="Calibri" w:hAnsi="Times New Roman" w:cs="Times New Roman"/>
        </w:rPr>
        <w:t xml:space="preserve">. The crucial point is that communist authoritarian states have at least had some success in keeping a lid on ethnic tensions – so far. But </w:t>
      </w:r>
      <w:r w:rsidRPr="00C13B14">
        <w:rPr>
          <w:rStyle w:val="StyleBoldUnderline"/>
          <w:rFonts w:ascii="Times New Roman" w:eastAsia="Calibri" w:hAnsi="Times New Roman" w:cs="Times New Roman"/>
          <w:highlight w:val="cyan"/>
        </w:rPr>
        <w:t>when multi-ethnic communist countries fall apart</w:t>
      </w:r>
      <w:r w:rsidRPr="00440F17">
        <w:rPr>
          <w:rStyle w:val="StyleBoldUnderline"/>
          <w:rFonts w:ascii="Times New Roman" w:eastAsia="Calibri" w:hAnsi="Times New Roman" w:cs="Times New Roman"/>
        </w:rPr>
        <w:t xml:space="preserve"> </w:t>
      </w:r>
      <w:r w:rsidRPr="00C13B14">
        <w:rPr>
          <w:rStyle w:val="StyleBoldUnderline"/>
          <w:rFonts w:ascii="Times New Roman" w:eastAsia="Calibri" w:hAnsi="Times New Roman" w:cs="Times New Roman"/>
          <w:highlight w:val="cyan"/>
        </w:rPr>
        <w:t>from economic stress</w:t>
      </w:r>
      <w:r w:rsidRPr="00440F17">
        <w:rPr>
          <w:rStyle w:val="StyleBoldUnderline"/>
          <w:rFonts w:ascii="Times New Roman" w:eastAsia="Calibri" w:hAnsi="Times New Roman" w:cs="Times New Roman"/>
        </w:rPr>
        <w:t xml:space="preserve"> and the implosion of central power, </w:t>
      </w:r>
      <w:r w:rsidRPr="00C13B14">
        <w:rPr>
          <w:rStyle w:val="StyleBoldUnderline"/>
          <w:rFonts w:ascii="Times New Roman" w:eastAsia="Calibri" w:hAnsi="Times New Roman" w:cs="Times New Roman"/>
          <w:highlight w:val="cyan"/>
        </w:rPr>
        <w:t>history suggests</w:t>
      </w:r>
      <w:r w:rsidRPr="00440F17">
        <w:rPr>
          <w:rStyle w:val="StyleBoldUnderline"/>
          <w:rFonts w:ascii="Times New Roman" w:eastAsia="Calibri" w:hAnsi="Times New Roman" w:cs="Times New Roman"/>
        </w:rPr>
        <w:t xml:space="preserve"> that </w:t>
      </w:r>
      <w:r w:rsidRPr="00C13B14">
        <w:rPr>
          <w:rStyle w:val="StyleBoldUnderline"/>
          <w:rFonts w:ascii="Times New Roman" w:eastAsia="Calibri" w:hAnsi="Times New Roman" w:cs="Times New Roman"/>
          <w:highlight w:val="cyan"/>
        </w:rPr>
        <w:t>they don’t become</w:t>
      </w:r>
      <w:r w:rsidRPr="00440F17">
        <w:rPr>
          <w:rStyle w:val="StyleBoldUnderline"/>
          <w:rFonts w:ascii="Times New Roman" w:eastAsia="Calibri" w:hAnsi="Times New Roman" w:cs="Times New Roman"/>
        </w:rPr>
        <w:t xml:space="preserve"> successful </w:t>
      </w:r>
      <w:r w:rsidRPr="00C13B14">
        <w:rPr>
          <w:rStyle w:val="StyleBoldUnderline"/>
          <w:rFonts w:ascii="Times New Roman" w:eastAsia="Calibri" w:hAnsi="Times New Roman" w:cs="Times New Roman"/>
          <w:highlight w:val="cyan"/>
        </w:rPr>
        <w:t>democracies</w:t>
      </w:r>
      <w:r w:rsidRPr="00440F17">
        <w:rPr>
          <w:rStyle w:val="StyleBoldUnderline"/>
          <w:rFonts w:ascii="Times New Roman" w:eastAsia="Calibri" w:hAnsi="Times New Roman" w:cs="Times New Roman"/>
        </w:rPr>
        <w:t xml:space="preserve"> overnight. Far from it. There’s a very real chance that </w:t>
      </w:r>
      <w:r w:rsidRPr="00C13B14">
        <w:rPr>
          <w:rStyle w:val="StyleBoldUnderline"/>
          <w:rFonts w:ascii="Times New Roman" w:eastAsia="Calibri" w:hAnsi="Times New Roman" w:cs="Times New Roman"/>
          <w:highlight w:val="cyan"/>
        </w:rPr>
        <w:t>China might go the way of Yugoloslavia or the Soviet Union</w:t>
      </w:r>
      <w:r w:rsidRPr="00440F17">
        <w:rPr>
          <w:rStyle w:val="StyleBoldUnderline"/>
          <w:rFonts w:ascii="Times New Roman" w:eastAsia="Calibri" w:hAnsi="Times New Roman" w:cs="Times New Roman"/>
        </w:rPr>
        <w:t xml:space="preserve"> – </w:t>
      </w:r>
      <w:r w:rsidRPr="00C13B14">
        <w:rPr>
          <w:rStyle w:val="StyleBoldUnderline"/>
          <w:rFonts w:ascii="Times New Roman" w:eastAsia="Calibri" w:hAnsi="Times New Roman" w:cs="Times New Roman"/>
          <w:highlight w:val="cyan"/>
        </w:rPr>
        <w:t>chaos, civil unrest</w:t>
      </w:r>
      <w:r w:rsidRPr="00440F17">
        <w:rPr>
          <w:rStyle w:val="StyleBoldUnderline"/>
          <w:rFonts w:ascii="Times New Roman" w:eastAsia="Calibri" w:hAnsi="Times New Roman" w:cs="Times New Roman"/>
        </w:rPr>
        <w:t xml:space="preserve"> </w:t>
      </w:r>
      <w:r w:rsidRPr="00C13B14">
        <w:rPr>
          <w:rStyle w:val="StyleBoldUnderline"/>
          <w:rFonts w:ascii="Times New Roman" w:eastAsia="Calibri" w:hAnsi="Times New Roman" w:cs="Times New Roman"/>
          <w:highlight w:val="cyan"/>
        </w:rPr>
        <w:t>and</w:t>
      </w:r>
      <w:r w:rsidRPr="00440F17">
        <w:rPr>
          <w:rStyle w:val="StyleBoldUnderline"/>
          <w:rFonts w:ascii="Times New Roman" w:eastAsia="Calibri" w:hAnsi="Times New Roman" w:cs="Times New Roman"/>
        </w:rPr>
        <w:t xml:space="preserve"> internecine </w:t>
      </w:r>
      <w:r w:rsidRPr="00C13B14">
        <w:rPr>
          <w:rStyle w:val="StyleBoldUnderline"/>
          <w:rFonts w:ascii="Times New Roman" w:eastAsia="Calibri" w:hAnsi="Times New Roman" w:cs="Times New Roman"/>
          <w:highlight w:val="cyan"/>
        </w:rPr>
        <w:t>war</w:t>
      </w:r>
      <w:r w:rsidRPr="00440F17">
        <w:rPr>
          <w:rStyle w:val="StyleBoldUnderline"/>
          <w:rFonts w:ascii="Times New Roman" w:hAnsi="Times New Roman" w:cs="Times New Roman"/>
        </w:rPr>
        <w:t>. In the very worst case scenario,</w:t>
      </w:r>
      <w:r w:rsidRPr="00440F17">
        <w:rPr>
          <w:rStyle w:val="StyleBoldUnderline"/>
          <w:rFonts w:ascii="Times New Roman" w:eastAsia="Calibri" w:hAnsi="Times New Roman" w:cs="Times New Roman"/>
        </w:rPr>
        <w:t xml:space="preserve"> </w:t>
      </w:r>
      <w:r w:rsidRPr="00C13B14">
        <w:rPr>
          <w:rStyle w:val="StyleBoldUnderline"/>
          <w:rFonts w:ascii="Times New Roman" w:eastAsia="Calibri" w:hAnsi="Times New Roman" w:cs="Times New Roman"/>
          <w:highlight w:val="cyan"/>
        </w:rPr>
        <w:t>a Chinese government might seek to maintain national cohesion by going to war with Taiwan</w:t>
      </w:r>
      <w:r w:rsidRPr="00440F17">
        <w:rPr>
          <w:rStyle w:val="StyleBoldUnderline"/>
          <w:rFonts w:ascii="Times New Roman" w:eastAsia="Calibri" w:hAnsi="Times New Roman" w:cs="Times New Roman"/>
        </w:rPr>
        <w:t xml:space="preserve"> – </w:t>
      </w:r>
      <w:r w:rsidRPr="00C13B14">
        <w:rPr>
          <w:rStyle w:val="StyleBoldUnderline"/>
          <w:rFonts w:ascii="Times New Roman" w:eastAsia="Calibri" w:hAnsi="Times New Roman" w:cs="Times New Roman"/>
          <w:highlight w:val="cyan"/>
        </w:rPr>
        <w:t>who</w:t>
      </w:r>
      <w:r w:rsidRPr="00440F17">
        <w:rPr>
          <w:rStyle w:val="StyleBoldUnderline"/>
          <w:rFonts w:ascii="Times New Roman" w:eastAsia="Calibri" w:hAnsi="Times New Roman" w:cs="Times New Roman"/>
        </w:rPr>
        <w:t xml:space="preserve">m </w:t>
      </w:r>
      <w:r w:rsidRPr="00C13B14">
        <w:rPr>
          <w:rStyle w:val="StyleBoldUnderline"/>
          <w:rFonts w:ascii="Times New Roman" w:eastAsia="Calibri" w:hAnsi="Times New Roman" w:cs="Times New Roman"/>
          <w:highlight w:val="cyan"/>
        </w:rPr>
        <w:t>America is pledged to defend</w:t>
      </w:r>
      <w:r w:rsidRPr="00440F17">
        <w:rPr>
          <w:rStyle w:val="StyleBoldUnderline"/>
          <w:rFonts w:ascii="Times New Roman" w:eastAsia="Calibri" w:hAnsi="Times New Roman" w:cs="Times New Roman"/>
        </w:rPr>
        <w:t>.</w:t>
      </w:r>
    </w:p>
    <w:p w:rsidR="009348D4" w:rsidRDefault="009348D4" w:rsidP="009348D4"/>
    <w:p w:rsidR="005B1664" w:rsidRDefault="005B1664" w:rsidP="009348D4"/>
    <w:p w:rsidR="005B1664" w:rsidRDefault="005B1664" w:rsidP="005B1664">
      <w:pPr>
        <w:pStyle w:val="Heading3"/>
      </w:pPr>
      <w:r>
        <w:t xml:space="preserve">Turns US Econ </w:t>
      </w:r>
    </w:p>
    <w:p w:rsidR="005B1664" w:rsidRDefault="005B1664" w:rsidP="005B1664"/>
    <w:p w:rsidR="005B1664" w:rsidRDefault="005B1664" w:rsidP="005B1664">
      <w:pPr>
        <w:pStyle w:val="Heading4"/>
      </w:pPr>
      <w:r>
        <w:t xml:space="preserve">Chinese economic decline tanks the US economy </w:t>
      </w:r>
    </w:p>
    <w:p w:rsidR="005B1664" w:rsidRPr="0055075B" w:rsidRDefault="005B1664" w:rsidP="005B1664">
      <w:pPr>
        <w:rPr>
          <w:sz w:val="16"/>
          <w:szCs w:val="16"/>
        </w:rPr>
      </w:pPr>
      <w:r w:rsidRPr="0055075B">
        <w:rPr>
          <w:rStyle w:val="StyleStyleBold12pt"/>
        </w:rPr>
        <w:t>Manning and Garrett 13.</w:t>
      </w:r>
      <w:r w:rsidRPr="0055075B">
        <w:t xml:space="preserve"> </w:t>
      </w:r>
      <w:r w:rsidRPr="0055075B">
        <w:rPr>
          <w:sz w:val="16"/>
          <w:szCs w:val="16"/>
        </w:rPr>
        <w:t>[Robert A., Senior Fellow in the Brent Scowcroft Center on International Stability, Banning, Strategic Foresight Senior Fellow for Global Trends Strategic Foresight Initiative, “Does Beijing Have a Strategy? China’s Alternative Futures” Atlantic Council -- March 19 -- http://www.acus.org/publication/does-beijing-have-strategy-chinas-alternative-futures]</w:t>
      </w:r>
    </w:p>
    <w:p w:rsidR="005B1664" w:rsidRPr="0055075B" w:rsidRDefault="005B1664" w:rsidP="005B1664"/>
    <w:p w:rsidR="005B1664" w:rsidRPr="0055075B" w:rsidRDefault="005B1664" w:rsidP="005B1664">
      <w:pPr>
        <w:rPr>
          <w:sz w:val="16"/>
        </w:rPr>
      </w:pPr>
      <w:r w:rsidRPr="00C13B14">
        <w:rPr>
          <w:rStyle w:val="StyleBoldUnderline"/>
          <w:highlight w:val="cyan"/>
        </w:rPr>
        <w:t>The United States needs to avoid schadenfreude</w:t>
      </w:r>
      <w:r w:rsidRPr="0055075B">
        <w:rPr>
          <w:sz w:val="16"/>
        </w:rPr>
        <w:t xml:space="preserve"> as China faces increasing difficulties in the future and recognize that </w:t>
      </w:r>
      <w:r w:rsidRPr="00C13B14">
        <w:rPr>
          <w:rStyle w:val="StyleBoldUnderline"/>
          <w:highlight w:val="cyan"/>
        </w:rPr>
        <w:t>US interests are best served by a successful,</w:t>
      </w:r>
      <w:r w:rsidRPr="0055075B">
        <w:rPr>
          <w:sz w:val="16"/>
        </w:rPr>
        <w:t xml:space="preserve"> not failing, </w:t>
      </w:r>
      <w:r w:rsidRPr="00C13B14">
        <w:rPr>
          <w:rStyle w:val="StyleBoldUnderline"/>
          <w:highlight w:val="cyan"/>
        </w:rPr>
        <w:t>China</w:t>
      </w:r>
      <w:r w:rsidRPr="0055075B">
        <w:rPr>
          <w:sz w:val="16"/>
        </w:rPr>
        <w:t xml:space="preserve">, and that </w:t>
      </w:r>
      <w:r w:rsidRPr="00C13B14">
        <w:rPr>
          <w:rStyle w:val="StyleBoldUnderline"/>
          <w:highlight w:val="cyan"/>
        </w:rPr>
        <w:t>a successful China is more likely to eschew extreme nationalism in favor</w:t>
      </w:r>
      <w:r w:rsidRPr="0055075B">
        <w:rPr>
          <w:sz w:val="16"/>
        </w:rPr>
        <w:t xml:space="preserve"> of bilateral and global </w:t>
      </w:r>
      <w:r w:rsidRPr="00C13B14">
        <w:rPr>
          <w:rStyle w:val="StyleBoldUnderline"/>
          <w:highlight w:val="cyan"/>
        </w:rPr>
        <w:t>cooperation</w:t>
      </w:r>
      <w:r w:rsidRPr="0055075B">
        <w:rPr>
          <w:sz w:val="16"/>
        </w:rPr>
        <w:t xml:space="preserve"> with the United States. </w:t>
      </w:r>
      <w:r w:rsidRPr="00C13B14">
        <w:rPr>
          <w:rStyle w:val="StyleBoldUnderline"/>
          <w:highlight w:val="cyan"/>
        </w:rPr>
        <w:t>China experiencing a sharp economic decline</w:t>
      </w:r>
      <w:r w:rsidRPr="0055075B">
        <w:rPr>
          <w:sz w:val="16"/>
        </w:rPr>
        <w:t xml:space="preserve"> </w:t>
      </w:r>
      <w:r w:rsidRPr="00C13B14">
        <w:rPr>
          <w:rStyle w:val="StyleBoldUnderline"/>
          <w:highlight w:val="cyan"/>
        </w:rPr>
        <w:t>and resulting political and social instability, would likely have a devastating effect on the global economy and on international stability</w:t>
      </w:r>
      <w:r w:rsidRPr="0055075B">
        <w:rPr>
          <w:sz w:val="16"/>
        </w:rPr>
        <w:t xml:space="preserve"> and security. In short, </w:t>
      </w:r>
      <w:r w:rsidRPr="00C13B14">
        <w:rPr>
          <w:rStyle w:val="StyleBoldUnderline"/>
          <w:highlight w:val="cyan"/>
        </w:rPr>
        <w:t xml:space="preserve">hoping for </w:t>
      </w:r>
      <w:r w:rsidRPr="00354055">
        <w:rPr>
          <w:rStyle w:val="StyleBoldUnderline"/>
        </w:rPr>
        <w:t>or seeking to promote failure</w:t>
      </w:r>
      <w:r w:rsidRPr="0055075B">
        <w:rPr>
          <w:sz w:val="16"/>
        </w:rPr>
        <w:t xml:space="preserve"> or </w:t>
      </w:r>
      <w:r w:rsidRPr="00C13B14">
        <w:rPr>
          <w:rStyle w:val="StyleBoldUnderline"/>
          <w:highlight w:val="cyan"/>
        </w:rPr>
        <w:t>a sharp decline in China’s fortunes</w:t>
      </w:r>
      <w:r w:rsidRPr="0055075B">
        <w:rPr>
          <w:sz w:val="16"/>
        </w:rPr>
        <w:t xml:space="preserve"> </w:t>
      </w:r>
      <w:r w:rsidRPr="00C13B14">
        <w:rPr>
          <w:rStyle w:val="Emphasis"/>
          <w:highlight w:val="cyan"/>
        </w:rPr>
        <w:t>could lead to mutual assured economic destruction</w:t>
      </w:r>
      <w:r w:rsidRPr="00354055">
        <w:rPr>
          <w:rStyle w:val="Emphasis"/>
        </w:rPr>
        <w:t xml:space="preserve"> </w:t>
      </w:r>
      <w:r w:rsidRPr="00C13B14">
        <w:rPr>
          <w:rStyle w:val="StyleBoldUnderline"/>
          <w:highlight w:val="cyan"/>
        </w:rPr>
        <w:t>as w</w:t>
      </w:r>
      <w:r w:rsidRPr="00C13B14">
        <w:rPr>
          <w:rStyle w:val="Emphasis"/>
          <w:highlight w:val="cyan"/>
        </w:rPr>
        <w:t>ell as to global governance gridlock i</w:t>
      </w:r>
      <w:r w:rsidRPr="0055075B">
        <w:rPr>
          <w:sz w:val="16"/>
        </w:rPr>
        <w:t>n the face of mounting global challenges threatening the prosperity and security of China, the United States and all other nations.</w:t>
      </w:r>
    </w:p>
    <w:p w:rsidR="005B1664" w:rsidRDefault="005B1664" w:rsidP="005B1664"/>
    <w:p w:rsidR="005B1664" w:rsidRDefault="005B1664" w:rsidP="005B1664"/>
    <w:p w:rsidR="005B1664" w:rsidRPr="00836F66" w:rsidRDefault="005B1664" w:rsidP="005B1664"/>
    <w:p w:rsidR="005B1664" w:rsidRPr="00836F66" w:rsidRDefault="005B1664" w:rsidP="005B1664"/>
    <w:p w:rsidR="00B031CE" w:rsidRDefault="00B031CE" w:rsidP="00B031CE">
      <w:pPr>
        <w:pStyle w:val="Heading3"/>
      </w:pPr>
      <w:r>
        <w:t>Ext – China War</w:t>
      </w:r>
    </w:p>
    <w:p w:rsidR="00B031CE" w:rsidRPr="00D91DB0" w:rsidRDefault="00B031CE" w:rsidP="00B031CE">
      <w:pPr>
        <w:pStyle w:val="Heading4"/>
      </w:pPr>
      <w:r>
        <w:t xml:space="preserve">Energy is the </w:t>
      </w:r>
      <w:r>
        <w:rPr>
          <w:u w:val="single"/>
        </w:rPr>
        <w:t>core issue</w:t>
      </w:r>
      <w:r>
        <w:t xml:space="preserve"> of island disputes</w:t>
      </w:r>
    </w:p>
    <w:p w:rsidR="00B031CE" w:rsidRDefault="00B031CE" w:rsidP="00B031CE">
      <w:r w:rsidRPr="007B0216">
        <w:rPr>
          <w:b/>
        </w:rPr>
        <w:t>Jackson</w:t>
      </w:r>
      <w:r>
        <w:t>, 1/31/</w:t>
      </w:r>
      <w:r w:rsidRPr="007B0216">
        <w:rPr>
          <w:b/>
        </w:rPr>
        <w:t>2013</w:t>
      </w:r>
      <w:r>
        <w:t xml:space="preserve"> (Allison, The Senkaku Islands Dispute Is Forcing Japan to Rethink How It Trades With the World, Business Insider, p. </w:t>
      </w:r>
      <w:hyperlink r:id="rId16" w:history="1">
        <w:r w:rsidRPr="00C97E56">
          <w:rPr>
            <w:rStyle w:val="Hyperlink"/>
          </w:rPr>
          <w:t>http://www.businessinsider.com/diaoyu-dispute-hurts-sino-japanese-trade-2013-1</w:t>
        </w:r>
      </w:hyperlink>
      <w:r>
        <w:t>)</w:t>
      </w:r>
    </w:p>
    <w:p w:rsidR="00B031CE" w:rsidRPr="009C3F33" w:rsidRDefault="00B031CE" w:rsidP="00B031CE">
      <w:pPr>
        <w:rPr>
          <w:sz w:val="16"/>
        </w:rPr>
      </w:pPr>
      <w:r w:rsidRPr="0076462C">
        <w:rPr>
          <w:sz w:val="16"/>
        </w:rPr>
        <w:t xml:space="preserve">Nevertheless, </w:t>
      </w:r>
      <w:r w:rsidRPr="00F72C53">
        <w:rPr>
          <w:rStyle w:val="StyleBoldUnderline"/>
        </w:rPr>
        <w:t xml:space="preserve">the </w:t>
      </w:r>
      <w:r w:rsidRPr="00C13B14">
        <w:rPr>
          <w:rStyle w:val="StyleBoldUnderline"/>
          <w:highlight w:val="cyan"/>
        </w:rPr>
        <w:t xml:space="preserve">dispute over the islands will continue to cause </w:t>
      </w:r>
      <w:r w:rsidRPr="00C13B14">
        <w:rPr>
          <w:rStyle w:val="Emphasis"/>
          <w:highlight w:val="cyan"/>
        </w:rPr>
        <w:t>political</w:t>
      </w:r>
      <w:r w:rsidRPr="0076462C">
        <w:rPr>
          <w:sz w:val="16"/>
        </w:rPr>
        <w:t xml:space="preserve"> and economic </w:t>
      </w:r>
      <w:r w:rsidRPr="00C13B14">
        <w:rPr>
          <w:rStyle w:val="Emphasis"/>
          <w:highlight w:val="cyan"/>
        </w:rPr>
        <w:t>headaches</w:t>
      </w:r>
      <w:r w:rsidRPr="00C13B14">
        <w:rPr>
          <w:rStyle w:val="StyleBoldUnderline"/>
          <w:highlight w:val="cyan"/>
        </w:rPr>
        <w:t xml:space="preserve"> for China</w:t>
      </w:r>
      <w:r w:rsidRPr="00F72C53">
        <w:rPr>
          <w:rStyle w:val="StyleBoldUnderline"/>
        </w:rPr>
        <w:t xml:space="preserve"> </w:t>
      </w:r>
      <w:r w:rsidRPr="00C13B14">
        <w:rPr>
          <w:rStyle w:val="StyleBoldUnderline"/>
          <w:highlight w:val="cyan"/>
        </w:rPr>
        <w:t xml:space="preserve">and Japan, with </w:t>
      </w:r>
      <w:r w:rsidRPr="00C13B14">
        <w:rPr>
          <w:rStyle w:val="Emphasis"/>
          <w:highlight w:val="cyan"/>
        </w:rPr>
        <w:t>neither acting to defuse the tensions</w:t>
      </w:r>
      <w:r w:rsidRPr="00F72C53">
        <w:rPr>
          <w:rStyle w:val="StyleBoldUnderline"/>
        </w:rPr>
        <w:t>.</w:t>
      </w:r>
      <w:r>
        <w:rPr>
          <w:rStyle w:val="StyleBoldUnderline"/>
        </w:rPr>
        <w:t xml:space="preserve"> </w:t>
      </w:r>
      <w:r w:rsidRPr="00F72C53">
        <w:rPr>
          <w:rStyle w:val="StyleBoldUnderline"/>
        </w:rPr>
        <w:t>Abe warned</w:t>
      </w:r>
      <w:r w:rsidRPr="0076462C">
        <w:rPr>
          <w:sz w:val="16"/>
        </w:rPr>
        <w:t xml:space="preserve"> recently </w:t>
      </w:r>
      <w:r w:rsidRPr="00F72C53">
        <w:rPr>
          <w:rStyle w:val="StyleBoldUnderline"/>
        </w:rPr>
        <w:t>that there was “</w:t>
      </w:r>
      <w:r w:rsidRPr="00F72C53">
        <w:rPr>
          <w:rStyle w:val="Emphasis"/>
        </w:rPr>
        <w:t>no room for negotiations</w:t>
      </w:r>
      <w:r w:rsidRPr="00F72C53">
        <w:rPr>
          <w:rStyle w:val="StyleBoldUnderline"/>
        </w:rPr>
        <w:t>” with China</w:t>
      </w:r>
      <w:r w:rsidRPr="0076462C">
        <w:rPr>
          <w:sz w:val="16"/>
        </w:rPr>
        <w:t xml:space="preserve"> over the islands. “My resolve to defend our waters and territories has not changed at all,” the hawkish Abe said, according to The Daily Yomiuri, shortly after announcing the first increase in Japanese defense spending in more than a decade. </w:t>
      </w:r>
      <w:r w:rsidRPr="00F72C53">
        <w:rPr>
          <w:rStyle w:val="StyleBoldUnderline"/>
        </w:rPr>
        <w:t>The Chinese</w:t>
      </w:r>
      <w:r w:rsidRPr="0076462C">
        <w:rPr>
          <w:sz w:val="16"/>
        </w:rPr>
        <w:t xml:space="preserve"> also </w:t>
      </w:r>
      <w:r w:rsidRPr="00F72C53">
        <w:rPr>
          <w:rStyle w:val="StyleBoldUnderline"/>
        </w:rPr>
        <w:t xml:space="preserve">have taken a </w:t>
      </w:r>
      <w:r w:rsidRPr="00F72C53">
        <w:rPr>
          <w:rStyle w:val="Emphasis"/>
        </w:rPr>
        <w:t>hard line</w:t>
      </w:r>
      <w:r w:rsidRPr="0076462C">
        <w:rPr>
          <w:sz w:val="16"/>
        </w:rPr>
        <w:t xml:space="preserve">. Last week, an editorial in the state-controlled Global Times warned its readers to “prepare for the worst” and said the Chinese military “shouldn’t be hesitant to take military revenge” in response to Japanese provocations. </w:t>
      </w:r>
      <w:r w:rsidRPr="00C13B14">
        <w:rPr>
          <w:rStyle w:val="StyleBoldUnderline"/>
          <w:highlight w:val="cyan"/>
        </w:rPr>
        <w:t xml:space="preserve">A mixture of historical animosity, </w:t>
      </w:r>
      <w:r w:rsidRPr="00C8519A">
        <w:rPr>
          <w:rStyle w:val="StyleBoldUnderline"/>
        </w:rPr>
        <w:t xml:space="preserve">self-serving politics </w:t>
      </w:r>
      <w:r w:rsidRPr="00C13B14">
        <w:rPr>
          <w:rStyle w:val="StyleBoldUnderline"/>
          <w:highlight w:val="cyan"/>
        </w:rPr>
        <w:t xml:space="preserve">and </w:t>
      </w:r>
      <w:r w:rsidRPr="00C13B14">
        <w:rPr>
          <w:rStyle w:val="Emphasis"/>
          <w:highlight w:val="cyan"/>
        </w:rPr>
        <w:t>energy security</w:t>
      </w:r>
      <w:r w:rsidRPr="00C13B14">
        <w:rPr>
          <w:rStyle w:val="StyleBoldUnderline"/>
          <w:highlight w:val="cyan"/>
        </w:rPr>
        <w:t xml:space="preserve"> is </w:t>
      </w:r>
      <w:r w:rsidRPr="00C13B14">
        <w:rPr>
          <w:rStyle w:val="Emphasis"/>
          <w:highlight w:val="cyan"/>
        </w:rPr>
        <w:t>fueling the dispute</w:t>
      </w:r>
      <w:r w:rsidRPr="0076462C">
        <w:rPr>
          <w:sz w:val="16"/>
        </w:rPr>
        <w:t xml:space="preserve">. As the US increases its strategic engagement in the Asia-Pacific region, China is eager to use the spat with Japan as an opportunity to show off its strength and boost its influence in the region. But </w:t>
      </w:r>
      <w:r w:rsidRPr="00F72C53">
        <w:rPr>
          <w:rStyle w:val="StyleBoldUnderline"/>
        </w:rPr>
        <w:t xml:space="preserve">energy and the control of </w:t>
      </w:r>
      <w:r w:rsidRPr="0076462C">
        <w:rPr>
          <w:sz w:val="16"/>
        </w:rPr>
        <w:t xml:space="preserve">potentially large </w:t>
      </w:r>
      <w:r w:rsidRPr="00C13B14">
        <w:rPr>
          <w:rStyle w:val="StyleBoldUnderline"/>
          <w:highlight w:val="cyan"/>
        </w:rPr>
        <w:t xml:space="preserve">hydrocarbon reserves are at the </w:t>
      </w:r>
      <w:r w:rsidRPr="00C13B14">
        <w:rPr>
          <w:rStyle w:val="Emphasis"/>
          <w:highlight w:val="cyan"/>
        </w:rPr>
        <w:t xml:space="preserve">core </w:t>
      </w:r>
      <w:r w:rsidRPr="00C8519A">
        <w:rPr>
          <w:rStyle w:val="Emphasis"/>
        </w:rPr>
        <w:t>of the dispute</w:t>
      </w:r>
      <w:r w:rsidRPr="00C8519A">
        <w:rPr>
          <w:rStyle w:val="StyleBoldUnderline"/>
        </w:rPr>
        <w:t xml:space="preserve"> which</w:t>
      </w:r>
      <w:r w:rsidRPr="00F72C53">
        <w:rPr>
          <w:rStyle w:val="StyleBoldUnderline"/>
        </w:rPr>
        <w:t xml:space="preserve"> ensures lasting tensions between Asia’s economic giants.</w:t>
      </w:r>
      <w:r>
        <w:rPr>
          <w:rStyle w:val="StyleBoldUnderline"/>
        </w:rPr>
        <w:t xml:space="preserve"> </w:t>
      </w:r>
      <w:r w:rsidRPr="00F72C53">
        <w:rPr>
          <w:rStyle w:val="StyleBoldUnderline"/>
        </w:rPr>
        <w:t>“</w:t>
      </w:r>
      <w:r w:rsidRPr="00C13B14">
        <w:rPr>
          <w:rStyle w:val="StyleBoldUnderline"/>
          <w:highlight w:val="cyan"/>
        </w:rPr>
        <w:t xml:space="preserve">They will give </w:t>
      </w:r>
      <w:r w:rsidRPr="00C8519A">
        <w:rPr>
          <w:rStyle w:val="StyleBoldUnderline"/>
        </w:rPr>
        <w:t xml:space="preserve">you a long, historical explanation of their sovereignty claim. But </w:t>
      </w:r>
      <w:r w:rsidRPr="00C13B14">
        <w:rPr>
          <w:rStyle w:val="StyleBoldUnderline"/>
          <w:highlight w:val="cyan"/>
        </w:rPr>
        <w:t>the idea that there are vast resources</w:t>
      </w:r>
      <w:r w:rsidRPr="00F72C53">
        <w:rPr>
          <w:rStyle w:val="StyleBoldUnderline"/>
        </w:rPr>
        <w:t xml:space="preserve"> under the East China Sea</w:t>
      </w:r>
      <w:r w:rsidRPr="0076462C">
        <w:rPr>
          <w:sz w:val="16"/>
        </w:rPr>
        <w:t xml:space="preserve"> just off their coast </w:t>
      </w:r>
      <w:r w:rsidRPr="00C13B14">
        <w:rPr>
          <w:rStyle w:val="StyleBoldUnderline"/>
          <w:highlight w:val="cyan"/>
        </w:rPr>
        <w:t xml:space="preserve">is a </w:t>
      </w:r>
      <w:r w:rsidRPr="00C13B14">
        <w:rPr>
          <w:rStyle w:val="Emphasis"/>
          <w:highlight w:val="cyan"/>
        </w:rPr>
        <w:t>tremendous motivation</w:t>
      </w:r>
      <w:r w:rsidRPr="00C13B14">
        <w:rPr>
          <w:rStyle w:val="StyleBoldUnderline"/>
          <w:highlight w:val="cyan"/>
        </w:rPr>
        <w:t xml:space="preserve"> for the </w:t>
      </w:r>
      <w:r w:rsidRPr="00C13B14">
        <w:rPr>
          <w:rStyle w:val="Emphasis"/>
          <w:highlight w:val="cyan"/>
        </w:rPr>
        <w:t>intensity</w:t>
      </w:r>
      <w:r w:rsidRPr="00F72C53">
        <w:rPr>
          <w:rStyle w:val="StyleBoldUnderline"/>
        </w:rPr>
        <w:t xml:space="preserve"> of their territorial dispute</w:t>
      </w:r>
      <w:r w:rsidRPr="0076462C">
        <w:rPr>
          <w:sz w:val="16"/>
        </w:rPr>
        <w:t xml:space="preserve">,” Sheila </w:t>
      </w:r>
      <w:r w:rsidRPr="00C13B14">
        <w:rPr>
          <w:rStyle w:val="StyleBoldUnderline"/>
          <w:highlight w:val="cyan"/>
        </w:rPr>
        <w:t xml:space="preserve">Smith, a senior fellow at the </w:t>
      </w:r>
      <w:r w:rsidRPr="00C13B14">
        <w:rPr>
          <w:rStyle w:val="Emphasis"/>
          <w:b w:val="0"/>
          <w:highlight w:val="cyan"/>
        </w:rPr>
        <w:t>C</w:t>
      </w:r>
      <w:r w:rsidRPr="0076462C">
        <w:rPr>
          <w:sz w:val="16"/>
        </w:rPr>
        <w:t xml:space="preserve">ouncil on </w:t>
      </w:r>
      <w:r w:rsidRPr="00C13B14">
        <w:rPr>
          <w:rStyle w:val="Emphasis"/>
          <w:b w:val="0"/>
          <w:highlight w:val="cyan"/>
        </w:rPr>
        <w:t>F</w:t>
      </w:r>
      <w:r w:rsidRPr="0076462C">
        <w:rPr>
          <w:sz w:val="16"/>
        </w:rPr>
        <w:t xml:space="preserve">oreign </w:t>
      </w:r>
      <w:r w:rsidRPr="00C13B14">
        <w:rPr>
          <w:rStyle w:val="Emphasis"/>
          <w:b w:val="0"/>
          <w:highlight w:val="cyan"/>
        </w:rPr>
        <w:t>R</w:t>
      </w:r>
      <w:r w:rsidRPr="0076462C">
        <w:rPr>
          <w:sz w:val="16"/>
        </w:rPr>
        <w:t xml:space="preserve">elations in Washington, D.C, </w:t>
      </w:r>
      <w:r w:rsidRPr="00C13B14">
        <w:rPr>
          <w:rStyle w:val="StyleBoldUnderline"/>
          <w:highlight w:val="cyan"/>
        </w:rPr>
        <w:t>told National Geographic</w:t>
      </w:r>
      <w:r>
        <w:rPr>
          <w:sz w:val="16"/>
        </w:rPr>
        <w:t xml:space="preserve"> late last year.</w:t>
      </w:r>
    </w:p>
    <w:p w:rsidR="00B031CE" w:rsidRDefault="00B031CE" w:rsidP="00B031CE">
      <w:pPr>
        <w:pStyle w:val="Heading4"/>
      </w:pPr>
      <w:r>
        <w:t>They escalate.</w:t>
      </w:r>
    </w:p>
    <w:p w:rsidR="00B031CE" w:rsidRDefault="00B031CE" w:rsidP="00B031CE">
      <w:r w:rsidRPr="00355182">
        <w:rPr>
          <w:b/>
        </w:rPr>
        <w:t>Auslin</w:t>
      </w:r>
      <w:r>
        <w:t>, 1/28/</w:t>
      </w:r>
      <w:r w:rsidRPr="00355182">
        <w:rPr>
          <w:b/>
        </w:rPr>
        <w:t>2013</w:t>
      </w:r>
      <w:r>
        <w:t xml:space="preserve"> (Michael – scholar at the American Enterprise Institute, The Sino-Japanese Standoff, National Review, p. http://www.nationalreview.com/articles/338852/sinondashjapanese-standoff-michael-auslin?pg=2)</w:t>
      </w:r>
    </w:p>
    <w:p w:rsidR="00B031CE" w:rsidRPr="009C3F33" w:rsidRDefault="00B031CE" w:rsidP="00B031CE">
      <w:pPr>
        <w:rPr>
          <w:sz w:val="14"/>
        </w:rPr>
      </w:pPr>
      <w:r w:rsidRPr="009C3F33">
        <w:rPr>
          <w:sz w:val="14"/>
        </w:rPr>
        <w:t xml:space="preserve">This Sino–Japanese standoff also is a problem for the United States, which has a defense treaty with Tokyo and is pledged to come to the aid of Japanese forces under attack. There are also mechanisms for U.S.–Japanese consultations during a crisis, and if Tokyo requests such military talks, Washington would be forced into a difficult spot, since Beijing would undoubtedly perceive the holding of such talks as a serious provocation. The Obama administration has so far taken pains to stay neutral in the dispute; despite its rhetoric of “pivoting” to the Pacific, it has urged both sides to resolve the issue peacefully. Washington also has avoided any stance on the sovereignty of the Senkakus, supporting instead the status quo of Japanese administration of the islands. That may no longer suffice for Japan, however, since its government saw China’s taking to the air over the Senkakus as a significant escalation and proof that Beijing is in no mind to back down from its claims. </w:t>
      </w:r>
      <w:r w:rsidRPr="00C13B14">
        <w:rPr>
          <w:rStyle w:val="Emphasis"/>
          <w:highlight w:val="cyan"/>
        </w:rPr>
        <w:t>One does not have to be an alarmist to see</w:t>
      </w:r>
      <w:r w:rsidRPr="00EA7397">
        <w:rPr>
          <w:rStyle w:val="Emphasis"/>
        </w:rPr>
        <w:t xml:space="preserve"> real </w:t>
      </w:r>
      <w:r w:rsidRPr="00C13B14">
        <w:rPr>
          <w:rStyle w:val="Emphasis"/>
          <w:highlight w:val="cyan"/>
        </w:rPr>
        <w:t>dangers</w:t>
      </w:r>
      <w:r w:rsidRPr="00EA7397">
        <w:rPr>
          <w:rStyle w:val="Emphasis"/>
        </w:rPr>
        <w:t xml:space="preserve"> in play here</w:t>
      </w:r>
      <w:r w:rsidRPr="009C3F33">
        <w:rPr>
          <w:sz w:val="14"/>
        </w:rPr>
        <w:t xml:space="preserve">. As Barbara Tuchman showed in her classic The Guns of August, events have a way of taking on a life of their own (and one doesn’t need a Schlieffen Plan to feel trapped into acting). </w:t>
      </w:r>
      <w:r w:rsidRPr="00EA7397">
        <w:rPr>
          <w:rStyle w:val="StyleBoldUnderline"/>
        </w:rPr>
        <w:t xml:space="preserve">The </w:t>
      </w:r>
      <w:r w:rsidRPr="00C13B14">
        <w:rPr>
          <w:rStyle w:val="StyleBoldUnderline"/>
          <w:highlight w:val="cyan"/>
        </w:rPr>
        <w:t xml:space="preserve">enmity between Japan and China is </w:t>
      </w:r>
      <w:r w:rsidRPr="00C13B14">
        <w:rPr>
          <w:rStyle w:val="Emphasis"/>
          <w:highlight w:val="cyan"/>
        </w:rPr>
        <w:t>deep</w:t>
      </w:r>
      <w:r w:rsidRPr="00C13B14">
        <w:rPr>
          <w:rStyle w:val="StyleBoldUnderline"/>
          <w:highlight w:val="cyan"/>
        </w:rPr>
        <w:t xml:space="preserve"> </w:t>
      </w:r>
      <w:r w:rsidRPr="008A7938">
        <w:rPr>
          <w:rStyle w:val="StyleBoldUnderline"/>
        </w:rPr>
        <w:t xml:space="preserve">and </w:t>
      </w:r>
      <w:r w:rsidRPr="008A7938">
        <w:rPr>
          <w:rStyle w:val="Emphasis"/>
        </w:rPr>
        <w:t>pervasive</w:t>
      </w:r>
      <w:r w:rsidRPr="00C13B14">
        <w:rPr>
          <w:rStyle w:val="StyleBoldUnderline"/>
          <w:highlight w:val="cyan"/>
        </w:rPr>
        <w:t xml:space="preserve">; there is </w:t>
      </w:r>
      <w:r w:rsidRPr="00C13B14">
        <w:rPr>
          <w:rStyle w:val="Emphasis"/>
          <w:highlight w:val="cyan"/>
        </w:rPr>
        <w:t xml:space="preserve">little good will to </w:t>
      </w:r>
      <w:r w:rsidRPr="008A7938">
        <w:rPr>
          <w:rStyle w:val="Emphasis"/>
        </w:rPr>
        <w:t xml:space="preserve">try and </w:t>
      </w:r>
      <w:r w:rsidRPr="00C13B14">
        <w:rPr>
          <w:rStyle w:val="Emphasis"/>
          <w:highlight w:val="cyan"/>
        </w:rPr>
        <w:t>avert conflict</w:t>
      </w:r>
      <w:r w:rsidRPr="009C3F33">
        <w:rPr>
          <w:sz w:val="14"/>
        </w:rPr>
        <w:t xml:space="preserve">. Indeed, the people </w:t>
      </w:r>
      <w:r w:rsidRPr="000448C1">
        <w:rPr>
          <w:sz w:val="14"/>
        </w:rPr>
        <w:t xml:space="preserve">of </w:t>
      </w:r>
      <w:r w:rsidRPr="000448C1">
        <w:rPr>
          <w:rStyle w:val="StyleBoldUnderline"/>
        </w:rPr>
        <w:t xml:space="preserve">both countries have </w:t>
      </w:r>
      <w:r w:rsidRPr="000448C1">
        <w:rPr>
          <w:rStyle w:val="Emphasis"/>
        </w:rPr>
        <w:t>abysmally low perceptions of the other</w:t>
      </w:r>
      <w:r w:rsidRPr="000448C1">
        <w:rPr>
          <w:rStyle w:val="StyleBoldUnderline"/>
        </w:rPr>
        <w:t>. Since they are the two most advanced militaries in</w:t>
      </w:r>
      <w:r w:rsidRPr="00EA7397">
        <w:rPr>
          <w:rStyle w:val="StyleBoldUnderline"/>
        </w:rPr>
        <w:t xml:space="preserve"> Asia, </w:t>
      </w:r>
      <w:r w:rsidRPr="00C13B14">
        <w:rPr>
          <w:rStyle w:val="StyleBoldUnderline"/>
          <w:highlight w:val="cyan"/>
        </w:rPr>
        <w:t>any tension</w:t>
      </w:r>
      <w:r w:rsidRPr="00EA7397">
        <w:rPr>
          <w:rStyle w:val="StyleBoldUnderline"/>
        </w:rPr>
        <w:t xml:space="preserve">-driven military </w:t>
      </w:r>
      <w:r w:rsidRPr="000448C1">
        <w:rPr>
          <w:rStyle w:val="StyleBoldUnderline"/>
        </w:rPr>
        <w:t xml:space="preserve">jockeying </w:t>
      </w:r>
      <w:r w:rsidRPr="00C13B14">
        <w:rPr>
          <w:rStyle w:val="StyleBoldUnderline"/>
          <w:highlight w:val="cyan"/>
        </w:rPr>
        <w:t xml:space="preserve">between them is </w:t>
      </w:r>
      <w:r w:rsidRPr="008A7938">
        <w:rPr>
          <w:rStyle w:val="Emphasis"/>
        </w:rPr>
        <w:t xml:space="preserve">inherently </w:t>
      </w:r>
      <w:r w:rsidRPr="00C13B14">
        <w:rPr>
          <w:rStyle w:val="Emphasis"/>
          <w:highlight w:val="cyan"/>
        </w:rPr>
        <w:t>destabilizing</w:t>
      </w:r>
      <w:r w:rsidRPr="00EA7397">
        <w:rPr>
          <w:rStyle w:val="StyleBoldUnderline"/>
        </w:rPr>
        <w:t xml:space="preserve"> to the entire region</w:t>
      </w:r>
      <w:r w:rsidRPr="009C3F33">
        <w:rPr>
          <w:sz w:val="14"/>
        </w:rPr>
        <w:t xml:space="preserve">. Perhaps of even greater concern, </w:t>
      </w:r>
      <w:r w:rsidRPr="00C13B14">
        <w:rPr>
          <w:rStyle w:val="StyleBoldUnderline"/>
          <w:highlight w:val="cyan"/>
        </w:rPr>
        <w:t>neither</w:t>
      </w:r>
      <w:r w:rsidRPr="00EA7397">
        <w:rPr>
          <w:rStyle w:val="StyleBoldUnderline"/>
        </w:rPr>
        <w:t xml:space="preserve"> government </w:t>
      </w:r>
      <w:r w:rsidRPr="00487A32">
        <w:rPr>
          <w:rStyle w:val="StyleBoldUnderline"/>
        </w:rPr>
        <w:t xml:space="preserve">has </w:t>
      </w:r>
      <w:r w:rsidRPr="00C13B14">
        <w:rPr>
          <w:rStyle w:val="Emphasis"/>
          <w:highlight w:val="cyan"/>
        </w:rPr>
        <w:t>shied away</w:t>
      </w:r>
      <w:r w:rsidRPr="00C13B14">
        <w:rPr>
          <w:rStyle w:val="StyleBoldUnderline"/>
          <w:highlight w:val="cyan"/>
        </w:rPr>
        <w:t xml:space="preserve"> from</w:t>
      </w:r>
      <w:r w:rsidRPr="00EA7397">
        <w:rPr>
          <w:rStyle w:val="StyleBoldUnderline"/>
        </w:rPr>
        <w:t xml:space="preserve"> its </w:t>
      </w:r>
      <w:r w:rsidRPr="00C13B14">
        <w:rPr>
          <w:rStyle w:val="Emphasis"/>
          <w:highlight w:val="cyan"/>
        </w:rPr>
        <w:t>hardline tactics</w:t>
      </w:r>
      <w:r w:rsidRPr="00EA7397">
        <w:rPr>
          <w:rStyle w:val="StyleBoldUnderline"/>
        </w:rPr>
        <w:t xml:space="preserve"> over the Senkakus, </w:t>
      </w:r>
      <w:r w:rsidRPr="00C13B14">
        <w:rPr>
          <w:rStyle w:val="Emphasis"/>
          <w:highlight w:val="cyan"/>
        </w:rPr>
        <w:t>despite</w:t>
      </w:r>
      <w:r w:rsidRPr="00EA7397">
        <w:rPr>
          <w:rStyle w:val="Emphasis"/>
        </w:rPr>
        <w:t xml:space="preserve"> the fact </w:t>
      </w:r>
      <w:r w:rsidRPr="003939D7">
        <w:rPr>
          <w:rStyle w:val="Emphasis"/>
        </w:rPr>
        <w:t xml:space="preserve">that </w:t>
      </w:r>
      <w:r w:rsidRPr="00C13B14">
        <w:rPr>
          <w:rStyle w:val="Emphasis"/>
          <w:highlight w:val="cyan"/>
        </w:rPr>
        <w:t>trade</w:t>
      </w:r>
      <w:r w:rsidRPr="00EA7397">
        <w:rPr>
          <w:rStyle w:val="Emphasis"/>
        </w:rPr>
        <w:t xml:space="preserve"> between the two h</w:t>
      </w:r>
      <w:r w:rsidRPr="008A7938">
        <w:rPr>
          <w:rStyle w:val="Emphasis"/>
        </w:rPr>
        <w:t xml:space="preserve">as </w:t>
      </w:r>
      <w:r w:rsidRPr="00C13B14">
        <w:rPr>
          <w:rStyle w:val="Emphasis"/>
          <w:highlight w:val="cyan"/>
        </w:rPr>
        <w:t>dropped</w:t>
      </w:r>
      <w:r w:rsidRPr="003939D7">
        <w:rPr>
          <w:rStyle w:val="Emphasis"/>
        </w:rPr>
        <w:t xml:space="preserve"> nearly 4 percent</w:t>
      </w:r>
      <w:r w:rsidRPr="009C3F33">
        <w:rPr>
          <w:sz w:val="14"/>
        </w:rPr>
        <w:t xml:space="preserve"> since the crisis began in September. Most worrying, if the two sides don’t agree to return to the status quo ante, </w:t>
      </w:r>
      <w:r w:rsidRPr="00487A32">
        <w:rPr>
          <w:rStyle w:val="StyleBoldUnderline"/>
        </w:rPr>
        <w:t xml:space="preserve">there are </w:t>
      </w:r>
      <w:r w:rsidRPr="00C13B14">
        <w:rPr>
          <w:rStyle w:val="StyleBoldUnderline"/>
          <w:highlight w:val="cyan"/>
        </w:rPr>
        <w:t xml:space="preserve">only </w:t>
      </w:r>
      <w:r w:rsidRPr="00C13B14">
        <w:rPr>
          <w:rStyle w:val="Emphasis"/>
          <w:highlight w:val="cyan"/>
        </w:rPr>
        <w:t xml:space="preserve">one </w:t>
      </w:r>
      <w:r w:rsidRPr="00487A32">
        <w:rPr>
          <w:rStyle w:val="Emphasis"/>
        </w:rPr>
        <w:t xml:space="preserve">or two </w:t>
      </w:r>
      <w:r w:rsidRPr="00C13B14">
        <w:rPr>
          <w:rStyle w:val="Emphasis"/>
          <w:highlight w:val="cyan"/>
        </w:rPr>
        <w:t>more rung</w:t>
      </w:r>
      <w:r w:rsidRPr="00487A32">
        <w:rPr>
          <w:rStyle w:val="Emphasis"/>
        </w:rPr>
        <w:t>s</w:t>
      </w:r>
      <w:r w:rsidRPr="00EA7397">
        <w:rPr>
          <w:rStyle w:val="StyleBoldUnderline"/>
        </w:rPr>
        <w:t xml:space="preserve"> on the ladder </w:t>
      </w:r>
      <w:r w:rsidRPr="00C13B14">
        <w:rPr>
          <w:rStyle w:val="StyleBoldUnderline"/>
          <w:highlight w:val="cyan"/>
        </w:rPr>
        <w:t>of</w:t>
      </w:r>
      <w:r w:rsidRPr="00EA7397">
        <w:rPr>
          <w:rStyle w:val="StyleBoldUnderline"/>
        </w:rPr>
        <w:t xml:space="preserve"> military </w:t>
      </w:r>
      <w:r w:rsidRPr="00C13B14">
        <w:rPr>
          <w:rStyle w:val="StyleBoldUnderline"/>
          <w:highlight w:val="cyan"/>
        </w:rPr>
        <w:t>escalation</w:t>
      </w:r>
      <w:r w:rsidRPr="00EA7397">
        <w:rPr>
          <w:rStyle w:val="StyleBoldUnderline"/>
        </w:rPr>
        <w:t xml:space="preserve"> before someone has</w:t>
      </w:r>
      <w:r w:rsidRPr="009C3F33">
        <w:rPr>
          <w:sz w:val="14"/>
        </w:rPr>
        <w:t xml:space="preserve"> to back down or decide </w:t>
      </w:r>
      <w:r w:rsidRPr="00EA7397">
        <w:rPr>
          <w:rStyle w:val="StyleBoldUnderline"/>
        </w:rPr>
        <w:t>to initiate hostilities</w:t>
      </w:r>
      <w:r w:rsidRPr="009C3F33">
        <w:rPr>
          <w:sz w:val="14"/>
        </w:rPr>
        <w:t xml:space="preserve"> when challenged. </w:t>
      </w:r>
      <w:r w:rsidRPr="00C13B14">
        <w:rPr>
          <w:rStyle w:val="StyleBoldUnderline"/>
          <w:highlight w:val="cyan"/>
        </w:rPr>
        <w:t>Whoever does back down will lose</w:t>
      </w:r>
      <w:r w:rsidRPr="00EA7397">
        <w:rPr>
          <w:rStyle w:val="StyleBoldUnderline"/>
        </w:rPr>
        <w:t xml:space="preserve"> an </w:t>
      </w:r>
      <w:r w:rsidRPr="00C13B14">
        <w:rPr>
          <w:rStyle w:val="Emphasis"/>
          <w:highlight w:val="cyan"/>
        </w:rPr>
        <w:t>enormous</w:t>
      </w:r>
      <w:r w:rsidRPr="00EA7397">
        <w:rPr>
          <w:rStyle w:val="Emphasis"/>
        </w:rPr>
        <w:t xml:space="preserve"> amount of </w:t>
      </w:r>
      <w:r w:rsidRPr="00C13B14">
        <w:rPr>
          <w:rStyle w:val="Emphasis"/>
          <w:highlight w:val="cyan"/>
        </w:rPr>
        <w:t>credibility</w:t>
      </w:r>
      <w:r w:rsidRPr="00EA7397">
        <w:rPr>
          <w:rStyle w:val="Emphasis"/>
        </w:rPr>
        <w:t xml:space="preserve"> in Asia</w:t>
      </w:r>
      <w:r w:rsidRPr="00EA7397">
        <w:rPr>
          <w:rStyle w:val="StyleBoldUnderline"/>
        </w:rPr>
        <w:t xml:space="preserve">, </w:t>
      </w:r>
      <w:r w:rsidRPr="00C13B14">
        <w:rPr>
          <w:rStyle w:val="StyleBoldUnderline"/>
          <w:highlight w:val="cyan"/>
        </w:rPr>
        <w:t>and</w:t>
      </w:r>
      <w:r w:rsidRPr="00EA7397">
        <w:rPr>
          <w:rStyle w:val="StyleBoldUnderline"/>
        </w:rPr>
        <w:t xml:space="preserve"> the possibility of </w:t>
      </w:r>
      <w:r w:rsidRPr="00C13B14">
        <w:rPr>
          <w:rStyle w:val="Emphasis"/>
          <w:highlight w:val="cyan"/>
        </w:rPr>
        <w:t>major</w:t>
      </w:r>
      <w:r w:rsidRPr="00EA7397">
        <w:rPr>
          <w:rStyle w:val="Emphasis"/>
        </w:rPr>
        <w:t xml:space="preserve"> domestic </w:t>
      </w:r>
      <w:r w:rsidRPr="00C13B14">
        <w:rPr>
          <w:rStyle w:val="Emphasis"/>
          <w:highlight w:val="cyan"/>
        </w:rPr>
        <w:t>demonstrations</w:t>
      </w:r>
      <w:r w:rsidRPr="009C3F33">
        <w:rPr>
          <w:sz w:val="14"/>
        </w:rPr>
        <w:t xml:space="preserve"> in response. </w:t>
      </w:r>
      <w:r w:rsidRPr="00355182">
        <w:rPr>
          <w:rStyle w:val="StyleBoldUnderline"/>
        </w:rPr>
        <w:t xml:space="preserve">The prospect of an armed clash between Asia’s two largest countries is one that should bring both sides to their senses, but instead the two seem to be maneuvering themselves into a corner from which it will be </w:t>
      </w:r>
      <w:r w:rsidRPr="00355182">
        <w:rPr>
          <w:rStyle w:val="Emphasis"/>
        </w:rPr>
        <w:t>difficult to escape</w:t>
      </w:r>
      <w:r w:rsidRPr="00355182">
        <w:rPr>
          <w:rStyle w:val="StyleBoldUnderline"/>
        </w:rPr>
        <w:t xml:space="preserve">. </w:t>
      </w:r>
      <w:r w:rsidRPr="00C13B14">
        <w:rPr>
          <w:rStyle w:val="StyleBoldUnderline"/>
          <w:highlight w:val="cyan"/>
        </w:rPr>
        <w:t>One trigger-happy</w:t>
      </w:r>
      <w:r w:rsidRPr="009C3F33">
        <w:rPr>
          <w:sz w:val="14"/>
        </w:rPr>
        <w:t xml:space="preserve"> or nervous </w:t>
      </w:r>
      <w:r w:rsidRPr="00C13B14">
        <w:rPr>
          <w:rStyle w:val="StyleBoldUnderline"/>
          <w:highlight w:val="cyan"/>
        </w:rPr>
        <w:t xml:space="preserve">pilot, and Asia could face its </w:t>
      </w:r>
      <w:r w:rsidRPr="00C13B14">
        <w:rPr>
          <w:rStyle w:val="Emphasis"/>
          <w:highlight w:val="cyan"/>
        </w:rPr>
        <w:t>gravest crisis</w:t>
      </w:r>
      <w:r w:rsidRPr="00355182">
        <w:rPr>
          <w:rStyle w:val="StyleBoldUnderline"/>
        </w:rPr>
        <w:t xml:space="preserve"> </w:t>
      </w:r>
      <w:r w:rsidRPr="003939D7">
        <w:rPr>
          <w:rStyle w:val="StyleBoldUnderline"/>
        </w:rPr>
        <w:t>perhaps since World War II</w:t>
      </w:r>
      <w:r w:rsidRPr="009C3F33">
        <w:rPr>
          <w:sz w:val="14"/>
        </w:rPr>
        <w:t>.</w:t>
      </w:r>
    </w:p>
    <w:p w:rsidR="00B031CE" w:rsidRDefault="00B031CE" w:rsidP="00B031CE"/>
    <w:p w:rsidR="00B031CE" w:rsidRDefault="00B031CE" w:rsidP="00B031CE"/>
    <w:p w:rsidR="00B031CE" w:rsidRDefault="00B031CE" w:rsidP="00B031CE"/>
    <w:p w:rsidR="00B031CE" w:rsidRDefault="00B031CE" w:rsidP="00B031CE">
      <w:pPr>
        <w:pStyle w:val="Heading3"/>
      </w:pPr>
      <w:r>
        <w:t>chinese oil – 2nc</w:t>
      </w:r>
    </w:p>
    <w:p w:rsidR="00B031CE" w:rsidRDefault="00B031CE" w:rsidP="00B031CE"/>
    <w:p w:rsidR="00B031CE" w:rsidRPr="00CE1E25" w:rsidRDefault="00210114" w:rsidP="00B031CE">
      <w:pPr>
        <w:pStyle w:val="Heading4"/>
        <w:rPr>
          <w:lang w:eastAsia="zh-CN"/>
        </w:rPr>
      </w:pPr>
      <w:r>
        <w:rPr>
          <w:lang w:eastAsia="zh-CN"/>
        </w:rPr>
        <w:t>perception of chinese</w:t>
      </w:r>
      <w:r w:rsidR="00B031CE">
        <w:rPr>
          <w:lang w:eastAsia="zh-CN"/>
        </w:rPr>
        <w:t xml:space="preserve"> energy insecurity causes Asia war </w:t>
      </w:r>
    </w:p>
    <w:p w:rsidR="00B031CE" w:rsidRDefault="00B031CE" w:rsidP="00B031CE">
      <w:r w:rsidRPr="000E46B6">
        <w:rPr>
          <w:b/>
        </w:rPr>
        <w:t>Brandenburg</w:t>
      </w:r>
      <w:r>
        <w:t xml:space="preserve"> , 3/24/</w:t>
      </w:r>
      <w:r w:rsidRPr="000E46B6">
        <w:rPr>
          <w:b/>
        </w:rPr>
        <w:t>2011</w:t>
      </w:r>
      <w:r>
        <w:t xml:space="preserve"> (Colonel James A. – United States Air Force, China’s Energy Insecurity and the South China Sea Dispute, USAWC Strategy Research Project, p. 6-7)</w:t>
      </w:r>
    </w:p>
    <w:p w:rsidR="00B031CE" w:rsidRPr="000E46B6" w:rsidRDefault="00B031CE" w:rsidP="00B031CE">
      <w:pPr>
        <w:rPr>
          <w:sz w:val="16"/>
        </w:rPr>
      </w:pPr>
      <w:r w:rsidRPr="000E46B6">
        <w:rPr>
          <w:sz w:val="16"/>
        </w:rPr>
        <w:t xml:space="preserve">In 2010, </w:t>
      </w:r>
      <w:r w:rsidRPr="009660B5">
        <w:rPr>
          <w:rStyle w:val="StyleBoldUnderline"/>
        </w:rPr>
        <w:t>China reasserted ownership</w:t>
      </w:r>
      <w:r w:rsidRPr="000E46B6">
        <w:rPr>
          <w:sz w:val="16"/>
        </w:rPr>
        <w:t xml:space="preserve"> to nearly 80 percent </w:t>
      </w:r>
      <w:r w:rsidRPr="000E46B6">
        <w:rPr>
          <w:rStyle w:val="StyleBoldUnderline"/>
        </w:rPr>
        <w:t xml:space="preserve">of the </w:t>
      </w:r>
      <w:r w:rsidRPr="000E46B6">
        <w:rPr>
          <w:rStyle w:val="Emphasis"/>
          <w:b w:val="0"/>
        </w:rPr>
        <w:t>S</w:t>
      </w:r>
      <w:r w:rsidRPr="000E46B6">
        <w:rPr>
          <w:sz w:val="16"/>
        </w:rPr>
        <w:t xml:space="preserve">outh </w:t>
      </w:r>
      <w:r w:rsidRPr="000E46B6">
        <w:rPr>
          <w:rStyle w:val="Emphasis"/>
          <w:b w:val="0"/>
        </w:rPr>
        <w:t>C</w:t>
      </w:r>
      <w:r w:rsidRPr="000E46B6">
        <w:rPr>
          <w:sz w:val="16"/>
        </w:rPr>
        <w:t xml:space="preserve">hina </w:t>
      </w:r>
      <w:r w:rsidRPr="000E46B6">
        <w:rPr>
          <w:rStyle w:val="Emphasis"/>
          <w:b w:val="0"/>
        </w:rPr>
        <w:t>S</w:t>
      </w:r>
      <w:r w:rsidRPr="000E46B6">
        <w:rPr>
          <w:sz w:val="16"/>
        </w:rPr>
        <w:t xml:space="preserve">ea, </w:t>
      </w:r>
      <w:r w:rsidRPr="000E46B6">
        <w:rPr>
          <w:rStyle w:val="StyleBoldUnderline"/>
        </w:rPr>
        <w:t xml:space="preserve">supplementing its claims to the Spratly and Paracel Islands. </w:t>
      </w:r>
      <w:r w:rsidRPr="00C13B14">
        <w:rPr>
          <w:rStyle w:val="StyleBoldUnderline"/>
          <w:highlight w:val="cyan"/>
        </w:rPr>
        <w:t>For China</w:t>
      </w:r>
      <w:r w:rsidRPr="000E46B6">
        <w:rPr>
          <w:sz w:val="16"/>
        </w:rPr>
        <w:t xml:space="preserve"> and its neighbors, </w:t>
      </w:r>
      <w:r w:rsidRPr="00C13B14">
        <w:rPr>
          <w:rStyle w:val="StyleBoldUnderline"/>
          <w:highlight w:val="cyan"/>
        </w:rPr>
        <w:t xml:space="preserve">territorial ownership is </w:t>
      </w:r>
      <w:r w:rsidRPr="00C13B14">
        <w:rPr>
          <w:rStyle w:val="Emphasis"/>
          <w:highlight w:val="cyan"/>
        </w:rPr>
        <w:t>integral</w:t>
      </w:r>
      <w:r w:rsidRPr="00C13B14">
        <w:rPr>
          <w:rStyle w:val="StyleBoldUnderline"/>
          <w:highlight w:val="cyan"/>
        </w:rPr>
        <w:t xml:space="preserve"> to</w:t>
      </w:r>
      <w:r w:rsidRPr="000E46B6">
        <w:rPr>
          <w:rStyle w:val="StyleBoldUnderline"/>
        </w:rPr>
        <w:t xml:space="preserve"> state sovereignty and </w:t>
      </w:r>
      <w:r w:rsidRPr="00C13B14">
        <w:rPr>
          <w:rStyle w:val="StyleBoldUnderline"/>
          <w:highlight w:val="cyan"/>
        </w:rPr>
        <w:t>security</w:t>
      </w:r>
      <w:r w:rsidRPr="000E46B6">
        <w:rPr>
          <w:sz w:val="16"/>
        </w:rPr>
        <w:t xml:space="preserve">. However, overlapping EEZs, disputes over ownership of the Spratly and Paracel Islands, and </w:t>
      </w:r>
      <w:r w:rsidRPr="00C13B14">
        <w:rPr>
          <w:rStyle w:val="StyleBoldUnderline"/>
          <w:highlight w:val="cyan"/>
        </w:rPr>
        <w:t xml:space="preserve">China’s </w:t>
      </w:r>
      <w:r w:rsidRPr="00C13B14">
        <w:rPr>
          <w:rStyle w:val="Emphasis"/>
          <w:highlight w:val="cyan"/>
        </w:rPr>
        <w:t>mercantilist approach</w:t>
      </w:r>
      <w:r w:rsidRPr="000E46B6">
        <w:rPr>
          <w:rStyle w:val="StyleBoldUnderline"/>
        </w:rPr>
        <w:t xml:space="preserve"> </w:t>
      </w:r>
      <w:r w:rsidRPr="00C13B14">
        <w:rPr>
          <w:rStyle w:val="StyleBoldUnderline"/>
          <w:highlight w:val="cyan"/>
        </w:rPr>
        <w:t>to securing resources</w:t>
      </w:r>
      <w:r w:rsidRPr="000E46B6">
        <w:rPr>
          <w:rStyle w:val="StyleBoldUnderline"/>
        </w:rPr>
        <w:t xml:space="preserve"> stand to </w:t>
      </w:r>
      <w:r w:rsidRPr="00C13B14">
        <w:rPr>
          <w:rStyle w:val="Emphasis"/>
          <w:highlight w:val="cyan"/>
        </w:rPr>
        <w:t>raise the energy security stakes</w:t>
      </w:r>
      <w:r w:rsidRPr="000E46B6">
        <w:rPr>
          <w:rStyle w:val="StyleBoldUnderline"/>
        </w:rPr>
        <w:t xml:space="preserve"> of interested parties </w:t>
      </w:r>
      <w:r w:rsidRPr="00C13B14">
        <w:rPr>
          <w:rStyle w:val="Emphasis"/>
          <w:highlight w:val="cyan"/>
        </w:rPr>
        <w:t>including the US</w:t>
      </w:r>
      <w:r w:rsidRPr="000E46B6">
        <w:rPr>
          <w:sz w:val="16"/>
        </w:rPr>
        <w:t xml:space="preserve">.16 Feelings of insecurity of those with competing interests in either the EEZ or the Spratly or Paracel Islands could prove challenging especially if China expands its offshore production of oil/natural gas and extends its control over the vessels or pipelines that deliver them via the South China Sea. </w:t>
      </w:r>
      <w:r w:rsidRPr="00FC3D5E">
        <w:rPr>
          <w:rStyle w:val="StyleBoldUnderline"/>
        </w:rPr>
        <w:t xml:space="preserve">Experts suggest </w:t>
      </w:r>
      <w:r w:rsidRPr="00C13B14">
        <w:rPr>
          <w:rStyle w:val="StyleBoldUnderline"/>
          <w:highlight w:val="cyan"/>
        </w:rPr>
        <w:t xml:space="preserve">energy shortages provide the </w:t>
      </w:r>
      <w:r w:rsidRPr="00C13B14">
        <w:rPr>
          <w:rStyle w:val="Emphasis"/>
          <w:highlight w:val="cyan"/>
        </w:rPr>
        <w:t>necessary catalyst</w:t>
      </w:r>
      <w:r w:rsidRPr="00C13B14">
        <w:rPr>
          <w:rStyle w:val="StyleBoldUnderline"/>
          <w:highlight w:val="cyan"/>
        </w:rPr>
        <w:t xml:space="preserve"> for </w:t>
      </w:r>
      <w:r w:rsidRPr="00C13B14">
        <w:rPr>
          <w:rStyle w:val="Emphasis"/>
          <w:highlight w:val="cyan"/>
        </w:rPr>
        <w:t>arms races</w:t>
      </w:r>
      <w:r w:rsidRPr="00FC3D5E">
        <w:rPr>
          <w:rStyle w:val="StyleBoldUnderline"/>
        </w:rPr>
        <w:t xml:space="preserve">, </w:t>
      </w:r>
      <w:r w:rsidRPr="00FC3D5E">
        <w:rPr>
          <w:rStyle w:val="Emphasis"/>
        </w:rPr>
        <w:t xml:space="preserve">nuclear </w:t>
      </w:r>
      <w:r w:rsidRPr="00C13B14">
        <w:rPr>
          <w:rStyle w:val="Emphasis"/>
          <w:highlight w:val="cyan"/>
        </w:rPr>
        <w:t>proliferation</w:t>
      </w:r>
      <w:r w:rsidRPr="00C13B14">
        <w:rPr>
          <w:rStyle w:val="StyleBoldUnderline"/>
          <w:highlight w:val="cyan"/>
        </w:rPr>
        <w:t>, and</w:t>
      </w:r>
      <w:r w:rsidRPr="00FC3D5E">
        <w:rPr>
          <w:rStyle w:val="StyleBoldUnderline"/>
        </w:rPr>
        <w:t xml:space="preserve"> </w:t>
      </w:r>
      <w:r w:rsidRPr="00FC3D5E">
        <w:rPr>
          <w:rStyle w:val="Emphasis"/>
        </w:rPr>
        <w:t xml:space="preserve">other forms of </w:t>
      </w:r>
      <w:r w:rsidRPr="00C13B14">
        <w:rPr>
          <w:rStyle w:val="Emphasis"/>
          <w:highlight w:val="cyan"/>
        </w:rPr>
        <w:t>instability</w:t>
      </w:r>
      <w:r w:rsidRPr="000E46B6">
        <w:rPr>
          <w:sz w:val="16"/>
        </w:rPr>
        <w:t xml:space="preserve">… in essence, </w:t>
      </w:r>
      <w:r w:rsidRPr="00C13B14">
        <w:rPr>
          <w:rStyle w:val="Emphasis"/>
          <w:highlight w:val="cyan"/>
        </w:rPr>
        <w:t>greater</w:t>
      </w:r>
      <w:r w:rsidRPr="00FC3D5E">
        <w:rPr>
          <w:rStyle w:val="Emphasis"/>
        </w:rPr>
        <w:t xml:space="preserve"> energy </w:t>
      </w:r>
      <w:r w:rsidRPr="00C13B14">
        <w:rPr>
          <w:rStyle w:val="Emphasis"/>
          <w:highlight w:val="cyan"/>
        </w:rPr>
        <w:t>insecurity equates to the greater probability of geopolitical rivalry</w:t>
      </w:r>
      <w:r w:rsidRPr="000E46B6">
        <w:rPr>
          <w:sz w:val="16"/>
        </w:rPr>
        <w:t xml:space="preserve">.17 Like the US, as China becomes more dependent on oil imports, its ability to ensure access to energy at an affordable price becomes even more critical and could prove difficult given increasing global market uncertainty. Ultimately, </w:t>
      </w:r>
      <w:r w:rsidRPr="00C13B14">
        <w:rPr>
          <w:rStyle w:val="StyleBoldUnderline"/>
          <w:highlight w:val="cyan"/>
        </w:rPr>
        <w:t>China’s dependence on imports</w:t>
      </w:r>
      <w:r w:rsidRPr="00FC3D5E">
        <w:rPr>
          <w:rStyle w:val="StyleBoldUnderline"/>
        </w:rPr>
        <w:t xml:space="preserve"> </w:t>
      </w:r>
      <w:r w:rsidRPr="00C13B14">
        <w:rPr>
          <w:rStyle w:val="StyleBoldUnderline"/>
          <w:highlight w:val="cyan"/>
        </w:rPr>
        <w:t>could lead to</w:t>
      </w:r>
      <w:r w:rsidRPr="00FC3D5E">
        <w:rPr>
          <w:rStyle w:val="StyleBoldUnderline"/>
        </w:rPr>
        <w:t xml:space="preserve"> </w:t>
      </w:r>
      <w:r w:rsidRPr="00C13B14">
        <w:rPr>
          <w:rStyle w:val="StyleBoldUnderline"/>
          <w:highlight w:val="cyan"/>
        </w:rPr>
        <w:t xml:space="preserve">a </w:t>
      </w:r>
      <w:r w:rsidRPr="00C13B14">
        <w:rPr>
          <w:rStyle w:val="Emphasis"/>
          <w:highlight w:val="cyan"/>
        </w:rPr>
        <w:t>vicious cycle</w:t>
      </w:r>
      <w:r w:rsidRPr="00FC3D5E">
        <w:rPr>
          <w:rStyle w:val="StyleBoldUnderline"/>
        </w:rPr>
        <w:t xml:space="preserve"> as it struggles to find ways to mitigate risks and protect its investments in order </w:t>
      </w:r>
      <w:r w:rsidRPr="00C13B14">
        <w:rPr>
          <w:rStyle w:val="StyleBoldUnderline"/>
          <w:highlight w:val="cyan"/>
        </w:rPr>
        <w:t>to offset its insecurity</w:t>
      </w:r>
      <w:r w:rsidRPr="000E46B6">
        <w:rPr>
          <w:sz w:val="16"/>
        </w:rPr>
        <w:t>.18 Given global dependence on China’s economy and the potential impact of shrinking energy supplies, this warrants special consideration in the geo-political realm.</w:t>
      </w:r>
    </w:p>
    <w:p w:rsidR="00B031CE" w:rsidRPr="00E808EE" w:rsidRDefault="00B031CE" w:rsidP="00B031CE">
      <w:pPr>
        <w:pStyle w:val="Heading4"/>
      </w:pPr>
      <w:r>
        <w:t xml:space="preserve">Goes nuclear </w:t>
      </w:r>
    </w:p>
    <w:p w:rsidR="00B031CE" w:rsidRPr="00E808EE" w:rsidRDefault="00B031CE" w:rsidP="00B031CE">
      <w:pPr>
        <w:widowControl w:val="0"/>
        <w:rPr>
          <w:rFonts w:eastAsia="Times New Roman"/>
          <w:szCs w:val="20"/>
        </w:rPr>
      </w:pPr>
      <w:r w:rsidRPr="00E808EE">
        <w:rPr>
          <w:rFonts w:eastAsia="Times New Roman" w:cs="Arial"/>
          <w:b/>
          <w:bCs/>
          <w:iCs/>
          <w:szCs w:val="28"/>
        </w:rPr>
        <w:t xml:space="preserve">Cirincione </w:t>
      </w:r>
      <w:r>
        <w:rPr>
          <w:rFonts w:eastAsia="Times New Roman" w:cs="Arial"/>
          <w:b/>
          <w:bCs/>
          <w:iCs/>
          <w:szCs w:val="28"/>
        </w:rPr>
        <w:t>20</w:t>
      </w:r>
      <w:r w:rsidRPr="00E808EE">
        <w:rPr>
          <w:rFonts w:eastAsia="Times New Roman" w:cs="Arial"/>
          <w:b/>
          <w:bCs/>
          <w:iCs/>
          <w:szCs w:val="28"/>
        </w:rPr>
        <w:t>00</w:t>
      </w:r>
      <w:r w:rsidRPr="00E808EE">
        <w:rPr>
          <w:rFonts w:eastAsia="Times New Roman"/>
          <w:szCs w:val="20"/>
        </w:rPr>
        <w:t xml:space="preserve"> (Joseph, Director of the Non-Proliferation Project – CEIP, Foreign Policy, 3-22, Lexis)</w:t>
      </w:r>
    </w:p>
    <w:p w:rsidR="00B031CE" w:rsidRPr="00E808EE" w:rsidRDefault="00B031CE" w:rsidP="00B031CE">
      <w:pPr>
        <w:widowControl w:val="0"/>
        <w:rPr>
          <w:rFonts w:eastAsia="Times New Roman"/>
          <w:sz w:val="16"/>
          <w:szCs w:val="20"/>
        </w:rPr>
      </w:pPr>
      <w:r w:rsidRPr="00E808EE">
        <w:rPr>
          <w:rFonts w:eastAsia="Times New Roman"/>
          <w:sz w:val="16"/>
          <w:szCs w:val="20"/>
        </w:rPr>
        <w:t xml:space="preserve">The blocks would fall quickest and hardest in Asia, where proliferation pressures are already building more quickly than anywhere else in the world. </w:t>
      </w:r>
      <w:r w:rsidRPr="00C13B14">
        <w:rPr>
          <w:rFonts w:eastAsia="Times New Roman" w:cs="Arial"/>
          <w:bCs/>
          <w:szCs w:val="26"/>
          <w:highlight w:val="cyan"/>
          <w:u w:val="single"/>
        </w:rPr>
        <w:t>If</w:t>
      </w:r>
      <w:r w:rsidRPr="00C13B14">
        <w:rPr>
          <w:rFonts w:eastAsia="Times New Roman"/>
          <w:sz w:val="16"/>
          <w:szCs w:val="20"/>
          <w:highlight w:val="cyan"/>
        </w:rPr>
        <w:t xml:space="preserve"> </w:t>
      </w:r>
      <w:r w:rsidRPr="00E808EE">
        <w:rPr>
          <w:rFonts w:eastAsia="Times New Roman"/>
          <w:sz w:val="16"/>
          <w:szCs w:val="20"/>
        </w:rPr>
        <w:t xml:space="preserve">a </w:t>
      </w:r>
      <w:r w:rsidRPr="00E808EE">
        <w:rPr>
          <w:rFonts w:eastAsia="Times New Roman" w:cs="Arial"/>
          <w:bCs/>
          <w:szCs w:val="26"/>
          <w:u w:val="single"/>
        </w:rPr>
        <w:t xml:space="preserve">nuclear </w:t>
      </w:r>
      <w:r w:rsidRPr="00C13B14">
        <w:rPr>
          <w:rStyle w:val="Emphasis"/>
          <w:highlight w:val="cyan"/>
        </w:rPr>
        <w:t>breakout</w:t>
      </w:r>
      <w:r w:rsidRPr="00C13B14">
        <w:rPr>
          <w:rFonts w:eastAsia="Times New Roman" w:cs="Arial"/>
          <w:bCs/>
          <w:szCs w:val="26"/>
          <w:highlight w:val="cyan"/>
          <w:u w:val="single"/>
        </w:rPr>
        <w:t xml:space="preserve"> takes place in </w:t>
      </w:r>
      <w:smartTag w:uri="urn:schemas-microsoft-com:office:smarttags" w:element="place">
        <w:r w:rsidRPr="00C13B14">
          <w:rPr>
            <w:rFonts w:eastAsia="Times New Roman" w:cs="Arial"/>
            <w:bCs/>
            <w:szCs w:val="26"/>
            <w:highlight w:val="cyan"/>
            <w:u w:val="single"/>
          </w:rPr>
          <w:t>Asia</w:t>
        </w:r>
      </w:smartTag>
      <w:r w:rsidRPr="00E808EE">
        <w:rPr>
          <w:rFonts w:eastAsia="Times New Roman"/>
          <w:sz w:val="16"/>
          <w:szCs w:val="20"/>
        </w:rPr>
        <w:t xml:space="preserve">, then the </w:t>
      </w:r>
      <w:r w:rsidRPr="00E808EE">
        <w:rPr>
          <w:rFonts w:eastAsia="Times New Roman" w:cs="Arial"/>
          <w:bCs/>
          <w:szCs w:val="26"/>
          <w:u w:val="single"/>
        </w:rPr>
        <w:t xml:space="preserve">international </w:t>
      </w:r>
      <w:r w:rsidRPr="00C13B14">
        <w:rPr>
          <w:rStyle w:val="Emphasis"/>
          <w:highlight w:val="cyan"/>
        </w:rPr>
        <w:t>arms control agreements</w:t>
      </w:r>
      <w:r w:rsidRPr="00C13B14">
        <w:rPr>
          <w:rFonts w:eastAsia="Times New Roman"/>
          <w:sz w:val="16"/>
          <w:szCs w:val="20"/>
          <w:highlight w:val="cyan"/>
        </w:rPr>
        <w:t xml:space="preserve"> </w:t>
      </w:r>
      <w:r w:rsidRPr="00E808EE">
        <w:rPr>
          <w:rFonts w:eastAsia="Times New Roman"/>
          <w:sz w:val="16"/>
          <w:szCs w:val="20"/>
        </w:rPr>
        <w:t xml:space="preserve">that have been painstakingly negotiated over the past 40 years </w:t>
      </w:r>
      <w:r w:rsidRPr="00C13B14">
        <w:rPr>
          <w:rFonts w:eastAsia="Times New Roman" w:cs="Arial"/>
          <w:bCs/>
          <w:szCs w:val="26"/>
          <w:highlight w:val="cyan"/>
          <w:u w:val="single"/>
        </w:rPr>
        <w:t>will crumble</w:t>
      </w:r>
      <w:r w:rsidRPr="00E808EE">
        <w:rPr>
          <w:rFonts w:eastAsia="Times New Roman"/>
          <w:sz w:val="16"/>
          <w:szCs w:val="20"/>
        </w:rPr>
        <w:t xml:space="preserve">. Moreover, </w:t>
      </w:r>
      <w:r w:rsidRPr="00C13B14">
        <w:rPr>
          <w:rFonts w:eastAsia="Times New Roman" w:cs="Arial"/>
          <w:bCs/>
          <w:szCs w:val="26"/>
          <w:highlight w:val="cyan"/>
          <w:u w:val="single"/>
        </w:rPr>
        <w:t>the</w:t>
      </w:r>
      <w:r w:rsidRPr="00C13B14">
        <w:rPr>
          <w:rFonts w:eastAsia="Times New Roman"/>
          <w:sz w:val="16"/>
          <w:szCs w:val="20"/>
          <w:highlight w:val="cyan"/>
        </w:rPr>
        <w:t xml:space="preserve"> </w:t>
      </w:r>
      <w:smartTag w:uri="urn:schemas-microsoft-com:office:smarttags" w:element="country-region">
        <w:r w:rsidRPr="00C13B14">
          <w:rPr>
            <w:rFonts w:eastAsia="Times New Roman" w:cs="Arial"/>
            <w:bCs/>
            <w:szCs w:val="26"/>
            <w:highlight w:val="cyan"/>
            <w:u w:val="single"/>
            <w:bdr w:val="single" w:sz="4" w:space="0" w:color="auto"/>
          </w:rPr>
          <w:t>U</w:t>
        </w:r>
        <w:r w:rsidRPr="00E808EE">
          <w:rPr>
            <w:rFonts w:eastAsia="Times New Roman"/>
            <w:sz w:val="16"/>
            <w:szCs w:val="20"/>
          </w:rPr>
          <w:t xml:space="preserve">nited </w:t>
        </w:r>
        <w:r w:rsidRPr="00C13B14">
          <w:rPr>
            <w:rFonts w:eastAsia="Times New Roman" w:cs="Arial"/>
            <w:bCs/>
            <w:szCs w:val="26"/>
            <w:highlight w:val="cyan"/>
            <w:u w:val="single"/>
            <w:bdr w:val="single" w:sz="4" w:space="0" w:color="auto"/>
          </w:rPr>
          <w:t>S</w:t>
        </w:r>
        <w:r w:rsidRPr="00E808EE">
          <w:rPr>
            <w:rFonts w:eastAsia="Times New Roman"/>
            <w:sz w:val="16"/>
            <w:szCs w:val="20"/>
          </w:rPr>
          <w:t>tates</w:t>
        </w:r>
      </w:smartTag>
      <w:r w:rsidRPr="00E808EE">
        <w:rPr>
          <w:rFonts w:eastAsia="Times New Roman"/>
          <w:sz w:val="16"/>
          <w:szCs w:val="20"/>
        </w:rPr>
        <w:t xml:space="preserve"> </w:t>
      </w:r>
      <w:r w:rsidRPr="00C13B14">
        <w:rPr>
          <w:rFonts w:eastAsia="Times New Roman" w:cs="Arial"/>
          <w:bCs/>
          <w:szCs w:val="26"/>
          <w:highlight w:val="cyan"/>
          <w:u w:val="single"/>
        </w:rPr>
        <w:t>could find itself embroiled in</w:t>
      </w:r>
      <w:r w:rsidRPr="00C13B14">
        <w:rPr>
          <w:rFonts w:eastAsia="Times New Roman"/>
          <w:sz w:val="16"/>
          <w:szCs w:val="20"/>
          <w:highlight w:val="cyan"/>
        </w:rPr>
        <w:t xml:space="preserve"> </w:t>
      </w:r>
      <w:r w:rsidRPr="00E808EE">
        <w:rPr>
          <w:rFonts w:eastAsia="Times New Roman"/>
          <w:sz w:val="16"/>
          <w:szCs w:val="20"/>
        </w:rPr>
        <w:t xml:space="preserve">its fourth </w:t>
      </w:r>
      <w:r w:rsidRPr="00C13B14">
        <w:rPr>
          <w:rFonts w:eastAsia="Times New Roman" w:cs="Arial"/>
          <w:bCs/>
          <w:szCs w:val="26"/>
          <w:highlight w:val="cyan"/>
          <w:u w:val="single"/>
        </w:rPr>
        <w:t>war</w:t>
      </w:r>
      <w:r w:rsidRPr="00C13B14">
        <w:rPr>
          <w:rFonts w:eastAsia="Times New Roman"/>
          <w:sz w:val="16"/>
          <w:szCs w:val="20"/>
          <w:highlight w:val="cyan"/>
        </w:rPr>
        <w:t xml:space="preserve"> </w:t>
      </w:r>
      <w:r w:rsidRPr="00E808EE">
        <w:rPr>
          <w:rFonts w:eastAsia="Times New Roman"/>
          <w:sz w:val="16"/>
          <w:szCs w:val="20"/>
        </w:rPr>
        <w:t xml:space="preserve">on the Asian continent in six decades--a costly rebuke to those who seek the safety of Fortress </w:t>
      </w:r>
      <w:smartTag w:uri="urn:schemas-microsoft-com:office:smarttags" w:element="country-region">
        <w:smartTag w:uri="urn:schemas-microsoft-com:office:smarttags" w:element="place">
          <w:r w:rsidRPr="00E808EE">
            <w:rPr>
              <w:rFonts w:eastAsia="Times New Roman"/>
              <w:sz w:val="16"/>
              <w:szCs w:val="20"/>
            </w:rPr>
            <w:t>America</w:t>
          </w:r>
        </w:smartTag>
      </w:smartTag>
      <w:r w:rsidRPr="00E808EE">
        <w:rPr>
          <w:rFonts w:eastAsia="Times New Roman"/>
          <w:sz w:val="16"/>
          <w:szCs w:val="20"/>
        </w:rPr>
        <w:t xml:space="preserve"> by hiding behind national missile defenses. Consider what is already happening: </w:t>
      </w:r>
      <w:r w:rsidRPr="00E808EE">
        <w:rPr>
          <w:rFonts w:eastAsia="Times New Roman" w:cs="Arial"/>
          <w:bCs/>
          <w:szCs w:val="26"/>
          <w:u w:val="single"/>
        </w:rPr>
        <w:t>North Korea continues to play</w:t>
      </w:r>
      <w:r w:rsidRPr="00E808EE">
        <w:rPr>
          <w:rFonts w:eastAsia="Times New Roman"/>
          <w:sz w:val="16"/>
          <w:szCs w:val="20"/>
        </w:rPr>
        <w:t xml:space="preserve"> guessing </w:t>
      </w:r>
      <w:r w:rsidRPr="00E808EE">
        <w:rPr>
          <w:rFonts w:eastAsia="Times New Roman" w:cs="Arial"/>
          <w:bCs/>
          <w:szCs w:val="26"/>
          <w:u w:val="single"/>
        </w:rPr>
        <w:t>games</w:t>
      </w:r>
      <w:r w:rsidRPr="00E808EE">
        <w:rPr>
          <w:rFonts w:eastAsia="Times New Roman"/>
          <w:sz w:val="16"/>
          <w:szCs w:val="20"/>
        </w:rPr>
        <w:t xml:space="preserve"> with its nuclear and missile programs; South Korea wants its own missiles to match Pyongyang's; </w:t>
      </w:r>
      <w:r w:rsidRPr="00BD1949">
        <w:rPr>
          <w:rStyle w:val="Emphasis"/>
        </w:rPr>
        <w:t>India and Pakistan</w:t>
      </w:r>
      <w:r w:rsidRPr="00BD1949">
        <w:rPr>
          <w:rFonts w:eastAsia="Times New Roman" w:cs="Arial"/>
          <w:bCs/>
          <w:szCs w:val="26"/>
          <w:u w:val="single"/>
        </w:rPr>
        <w:t xml:space="preserve"> shoot across borders</w:t>
      </w:r>
      <w:r w:rsidRPr="00BD1949">
        <w:rPr>
          <w:rFonts w:eastAsia="Times New Roman"/>
          <w:sz w:val="16"/>
          <w:szCs w:val="20"/>
        </w:rPr>
        <w:t xml:space="preserve"> while</w:t>
      </w:r>
      <w:r w:rsidRPr="00E808EE">
        <w:rPr>
          <w:rFonts w:eastAsia="Times New Roman"/>
          <w:sz w:val="16"/>
          <w:szCs w:val="20"/>
        </w:rPr>
        <w:t xml:space="preserve"> running a slow-motion nuclear arms race; </w:t>
      </w:r>
      <w:r w:rsidRPr="00C13B14">
        <w:rPr>
          <w:rFonts w:eastAsia="Times New Roman" w:cs="Arial"/>
          <w:bCs/>
          <w:szCs w:val="26"/>
          <w:highlight w:val="cyan"/>
          <w:u w:val="single"/>
        </w:rPr>
        <w:t>China modernizes</w:t>
      </w:r>
      <w:r w:rsidRPr="00C13B14">
        <w:rPr>
          <w:rFonts w:eastAsia="Times New Roman"/>
          <w:sz w:val="16"/>
          <w:szCs w:val="20"/>
          <w:highlight w:val="cyan"/>
        </w:rPr>
        <w:t xml:space="preserve"> </w:t>
      </w:r>
      <w:r w:rsidRPr="00E808EE">
        <w:rPr>
          <w:rFonts w:eastAsia="Times New Roman"/>
          <w:sz w:val="16"/>
          <w:szCs w:val="20"/>
        </w:rPr>
        <w:t xml:space="preserve">its nuclear arsenal </w:t>
      </w:r>
      <w:r w:rsidRPr="00E808EE">
        <w:rPr>
          <w:rFonts w:eastAsia="Times New Roman" w:cs="Arial"/>
          <w:bCs/>
          <w:szCs w:val="26"/>
          <w:u w:val="single"/>
        </w:rPr>
        <w:t>amid tensions with Taiwan</w:t>
      </w:r>
      <w:r w:rsidRPr="00E808EE">
        <w:rPr>
          <w:rFonts w:eastAsia="Times New Roman"/>
          <w:sz w:val="16"/>
          <w:szCs w:val="20"/>
        </w:rPr>
        <w:t xml:space="preserve"> and the United States; Japan's vice defense minister is forced to resign after extolling the benefits of nuclear weapons; </w:t>
      </w:r>
      <w:r w:rsidRPr="00C13B14">
        <w:rPr>
          <w:rFonts w:eastAsia="Times New Roman" w:cs="Arial"/>
          <w:bCs/>
          <w:szCs w:val="26"/>
          <w:highlight w:val="cyan"/>
          <w:u w:val="single"/>
        </w:rPr>
        <w:t>and Russia</w:t>
      </w:r>
      <w:r w:rsidRPr="00E808EE">
        <w:rPr>
          <w:rFonts w:eastAsia="Times New Roman"/>
          <w:sz w:val="16"/>
          <w:szCs w:val="20"/>
        </w:rPr>
        <w:t>--whose Far East nuclear deployments alone make it the largest Asian nuclear power--</w:t>
      </w:r>
      <w:r w:rsidRPr="00C13B14">
        <w:rPr>
          <w:rFonts w:eastAsia="Times New Roman" w:cs="Arial"/>
          <w:bCs/>
          <w:szCs w:val="26"/>
          <w:highlight w:val="cyan"/>
          <w:u w:val="single"/>
        </w:rPr>
        <w:t xml:space="preserve">struggles to maintain </w:t>
      </w:r>
      <w:r w:rsidRPr="00E808EE">
        <w:rPr>
          <w:rFonts w:eastAsia="Times New Roman" w:cs="Arial"/>
          <w:bCs/>
          <w:szCs w:val="26"/>
          <w:u w:val="single"/>
        </w:rPr>
        <w:t xml:space="preserve">territorial </w:t>
      </w:r>
      <w:r w:rsidRPr="00C13B14">
        <w:rPr>
          <w:rFonts w:eastAsia="Times New Roman" w:cs="Arial"/>
          <w:bCs/>
          <w:szCs w:val="26"/>
          <w:highlight w:val="cyan"/>
          <w:u w:val="single"/>
        </w:rPr>
        <w:t>coherence</w:t>
      </w:r>
      <w:r w:rsidRPr="00E808EE">
        <w:rPr>
          <w:rFonts w:eastAsia="Times New Roman"/>
          <w:sz w:val="16"/>
          <w:szCs w:val="20"/>
        </w:rPr>
        <w:t xml:space="preserve">. </w:t>
      </w:r>
      <w:r w:rsidRPr="00E808EE">
        <w:rPr>
          <w:rFonts w:eastAsia="Times New Roman" w:cs="Arial"/>
          <w:bCs/>
          <w:szCs w:val="26"/>
          <w:u w:val="single"/>
        </w:rPr>
        <w:t>Five of these</w:t>
      </w:r>
      <w:r w:rsidRPr="00E808EE">
        <w:rPr>
          <w:rFonts w:eastAsia="Times New Roman"/>
          <w:sz w:val="16"/>
          <w:szCs w:val="20"/>
        </w:rPr>
        <w:t xml:space="preserve"> states </w:t>
      </w:r>
      <w:r w:rsidRPr="00E808EE">
        <w:rPr>
          <w:rFonts w:eastAsia="Times New Roman" w:cs="Arial"/>
          <w:bCs/>
          <w:szCs w:val="26"/>
          <w:u w:val="single"/>
        </w:rPr>
        <w:t>have nuclear weapons</w:t>
      </w:r>
      <w:r w:rsidRPr="00E808EE">
        <w:rPr>
          <w:rFonts w:eastAsia="Times New Roman"/>
          <w:sz w:val="16"/>
          <w:szCs w:val="20"/>
        </w:rPr>
        <w:t xml:space="preserve">; the others are capable of constructing them. Like neutrons firing from a split atom, </w:t>
      </w:r>
      <w:r w:rsidRPr="00E808EE">
        <w:rPr>
          <w:rFonts w:eastAsia="Times New Roman" w:cs="Arial"/>
          <w:bCs/>
          <w:szCs w:val="26"/>
          <w:u w:val="single"/>
        </w:rPr>
        <w:t>one nation's actions can trigger reactions throughout the region</w:t>
      </w:r>
      <w:r w:rsidRPr="00E808EE">
        <w:rPr>
          <w:rFonts w:eastAsia="Times New Roman"/>
          <w:sz w:val="16"/>
          <w:szCs w:val="20"/>
        </w:rPr>
        <w:t xml:space="preserve">, which in turn, stimulate additional actions. </w:t>
      </w:r>
      <w:r w:rsidRPr="00E808EE">
        <w:rPr>
          <w:rFonts w:eastAsia="Times New Roman" w:cs="Arial"/>
          <w:bCs/>
          <w:szCs w:val="26"/>
          <w:u w:val="single"/>
        </w:rPr>
        <w:t>These nations form an interlocking Asian nuclear reaction chain that vibrates dangerously</w:t>
      </w:r>
      <w:r w:rsidRPr="00E808EE">
        <w:rPr>
          <w:rFonts w:eastAsia="Times New Roman"/>
          <w:sz w:val="16"/>
          <w:szCs w:val="20"/>
        </w:rPr>
        <w:t xml:space="preserve"> with each new development. If the frequency and intensity of this reaction cycle increase, </w:t>
      </w:r>
      <w:r w:rsidRPr="00C13B14">
        <w:rPr>
          <w:rFonts w:eastAsia="Times New Roman" w:cs="Arial"/>
          <w:bCs/>
          <w:szCs w:val="26"/>
          <w:highlight w:val="cyan"/>
          <w:u w:val="single"/>
        </w:rPr>
        <w:t>critical decisions</w:t>
      </w:r>
      <w:r w:rsidRPr="00C13B14">
        <w:rPr>
          <w:rFonts w:eastAsia="Times New Roman"/>
          <w:sz w:val="16"/>
          <w:szCs w:val="20"/>
          <w:highlight w:val="cyan"/>
        </w:rPr>
        <w:t xml:space="preserve"> </w:t>
      </w:r>
      <w:r w:rsidRPr="00E808EE">
        <w:rPr>
          <w:rFonts w:eastAsia="Times New Roman"/>
          <w:sz w:val="16"/>
          <w:szCs w:val="20"/>
        </w:rPr>
        <w:t xml:space="preserve">taken by any one of these governments </w:t>
      </w:r>
      <w:r w:rsidRPr="00C13B14">
        <w:rPr>
          <w:rFonts w:eastAsia="Times New Roman" w:cs="Arial"/>
          <w:bCs/>
          <w:szCs w:val="26"/>
          <w:highlight w:val="cyan"/>
          <w:u w:val="single"/>
        </w:rPr>
        <w:t xml:space="preserve">could cascade into the </w:t>
      </w:r>
      <w:r w:rsidRPr="00E808EE">
        <w:rPr>
          <w:rFonts w:eastAsia="Times New Roman" w:cs="Arial"/>
          <w:bCs/>
          <w:szCs w:val="26"/>
          <w:u w:val="single"/>
        </w:rPr>
        <w:t xml:space="preserve">second </w:t>
      </w:r>
      <w:r w:rsidRPr="00C13B14">
        <w:rPr>
          <w:rStyle w:val="Emphasis"/>
          <w:highlight w:val="cyan"/>
        </w:rPr>
        <w:t>great wave</w:t>
      </w:r>
      <w:r w:rsidRPr="00C13B14">
        <w:rPr>
          <w:rFonts w:eastAsia="Times New Roman" w:cs="Arial"/>
          <w:bCs/>
          <w:szCs w:val="26"/>
          <w:highlight w:val="cyan"/>
          <w:u w:val="single"/>
        </w:rPr>
        <w:t xml:space="preserve"> of</w:t>
      </w:r>
      <w:r w:rsidRPr="00C13B14">
        <w:rPr>
          <w:rFonts w:eastAsia="Times New Roman"/>
          <w:sz w:val="16"/>
          <w:szCs w:val="20"/>
          <w:highlight w:val="cyan"/>
        </w:rPr>
        <w:t xml:space="preserve"> </w:t>
      </w:r>
      <w:r w:rsidRPr="00E808EE">
        <w:rPr>
          <w:rFonts w:eastAsia="Times New Roman"/>
          <w:sz w:val="16"/>
          <w:szCs w:val="20"/>
        </w:rPr>
        <w:t xml:space="preserve">nuclear-weapon </w:t>
      </w:r>
      <w:r w:rsidRPr="00C13B14">
        <w:rPr>
          <w:rFonts w:eastAsia="Times New Roman" w:cs="Arial"/>
          <w:bCs/>
          <w:szCs w:val="26"/>
          <w:highlight w:val="cyan"/>
          <w:u w:val="single"/>
        </w:rPr>
        <w:t>proliferation, bringing</w:t>
      </w:r>
      <w:r w:rsidRPr="00E808EE">
        <w:rPr>
          <w:rFonts w:eastAsia="Times New Roman"/>
          <w:sz w:val="16"/>
          <w:szCs w:val="20"/>
        </w:rPr>
        <w:t xml:space="preserve"> regional and </w:t>
      </w:r>
      <w:r w:rsidRPr="00C13B14">
        <w:rPr>
          <w:rStyle w:val="Emphasis"/>
          <w:highlight w:val="cyan"/>
        </w:rPr>
        <w:t>global</w:t>
      </w:r>
      <w:r w:rsidRPr="00C13B14">
        <w:rPr>
          <w:rFonts w:eastAsia="Times New Roman"/>
          <w:sz w:val="16"/>
          <w:szCs w:val="20"/>
          <w:highlight w:val="cyan"/>
        </w:rPr>
        <w:t xml:space="preserve"> </w:t>
      </w:r>
      <w:r w:rsidRPr="00E808EE">
        <w:rPr>
          <w:rFonts w:eastAsia="Times New Roman"/>
          <w:sz w:val="16"/>
          <w:szCs w:val="20"/>
        </w:rPr>
        <w:t xml:space="preserve">economic and political </w:t>
      </w:r>
      <w:r w:rsidRPr="00C13B14">
        <w:rPr>
          <w:rStyle w:val="Emphasis"/>
          <w:highlight w:val="cyan"/>
        </w:rPr>
        <w:t xml:space="preserve">instability </w:t>
      </w:r>
      <w:r w:rsidRPr="00C13B14">
        <w:rPr>
          <w:rFonts w:eastAsia="Times New Roman" w:cs="Arial"/>
          <w:bCs/>
          <w:szCs w:val="26"/>
          <w:highlight w:val="cyan"/>
          <w:u w:val="single"/>
        </w:rPr>
        <w:t>and</w:t>
      </w:r>
      <w:r w:rsidRPr="00E808EE">
        <w:rPr>
          <w:rFonts w:eastAsia="Times New Roman"/>
          <w:sz w:val="16"/>
          <w:szCs w:val="20"/>
        </w:rPr>
        <w:t xml:space="preserve">, perhaps, the first combat </w:t>
      </w:r>
      <w:r w:rsidRPr="00C13B14">
        <w:rPr>
          <w:rStyle w:val="Emphasis"/>
          <w:highlight w:val="cyan"/>
        </w:rPr>
        <w:t>use of a nuclear weapon</w:t>
      </w:r>
      <w:r w:rsidRPr="00E808EE">
        <w:rPr>
          <w:rFonts w:eastAsia="Times New Roman"/>
          <w:sz w:val="16"/>
          <w:szCs w:val="20"/>
        </w:rPr>
        <w:t xml:space="preserve"> since 1945.</w:t>
      </w:r>
    </w:p>
    <w:p w:rsidR="00B031CE" w:rsidRPr="008619CB" w:rsidRDefault="00B031CE" w:rsidP="00B031CE"/>
    <w:p w:rsidR="009348D4" w:rsidRDefault="009348D4" w:rsidP="009348D4">
      <w:pPr>
        <w:pStyle w:val="Heading3"/>
      </w:pPr>
      <w:r>
        <w:t xml:space="preserve">2NC: Impact Booster – US-China War = Existential Risk </w:t>
      </w:r>
    </w:p>
    <w:p w:rsidR="009348D4" w:rsidRDefault="009348D4" w:rsidP="009348D4"/>
    <w:p w:rsidR="009348D4" w:rsidRDefault="009348D4" w:rsidP="009348D4">
      <w:pPr>
        <w:pStyle w:val="Heading4"/>
      </w:pPr>
      <w:r>
        <w:t xml:space="preserve">US-China war causes extinction – existential risk outweighs. </w:t>
      </w:r>
    </w:p>
    <w:p w:rsidR="009348D4" w:rsidRPr="00FB07D5" w:rsidRDefault="009348D4" w:rsidP="009348D4">
      <w:pPr>
        <w:rPr>
          <w:sz w:val="16"/>
          <w:szCs w:val="16"/>
        </w:rPr>
      </w:pPr>
      <w:r w:rsidRPr="00FB07D5">
        <w:rPr>
          <w:rStyle w:val="StyleStyleBold12pt"/>
        </w:rPr>
        <w:t xml:space="preserve">Wittner 11 </w:t>
      </w:r>
      <w:r w:rsidRPr="00FB07D5">
        <w:rPr>
          <w:sz w:val="16"/>
          <w:szCs w:val="16"/>
        </w:rPr>
        <w:t xml:space="preserve">(11/30/11 Dr. Lawrence, Prof of History Emeritus at SUNY Albany, “Is a Nuclear War with China Possible?”) </w:t>
      </w:r>
    </w:p>
    <w:p w:rsidR="009348D4" w:rsidRPr="00FB07D5" w:rsidRDefault="009348D4" w:rsidP="009348D4">
      <w:pPr>
        <w:rPr>
          <w:sz w:val="16"/>
        </w:rPr>
      </w:pPr>
      <w:r w:rsidRPr="00FB07D5">
        <w:rPr>
          <w:sz w:val="16"/>
        </w:rPr>
        <w:t xml:space="preserve">But what would that "victory" entail? </w:t>
      </w:r>
      <w:r w:rsidRPr="00C13B14">
        <w:rPr>
          <w:rStyle w:val="StyleBoldUnderline"/>
          <w:highlight w:val="cyan"/>
        </w:rPr>
        <w:t>An attack with</w:t>
      </w:r>
      <w:r w:rsidRPr="001B6AB4">
        <w:rPr>
          <w:rStyle w:val="StyleBoldUnderline"/>
        </w:rPr>
        <w:t xml:space="preserve"> these </w:t>
      </w:r>
      <w:r w:rsidRPr="00C13B14">
        <w:rPr>
          <w:rStyle w:val="StyleBoldUnderline"/>
          <w:highlight w:val="cyan"/>
        </w:rPr>
        <w:t>Chinese nuclear weapons would immediately slaughter</w:t>
      </w:r>
      <w:r w:rsidRPr="001B6AB4">
        <w:rPr>
          <w:rStyle w:val="StyleBoldUnderline"/>
        </w:rPr>
        <w:t xml:space="preserve"> at least </w:t>
      </w:r>
      <w:r w:rsidRPr="00C13B14">
        <w:rPr>
          <w:rStyle w:val="StyleBoldUnderline"/>
          <w:highlight w:val="cyan"/>
        </w:rPr>
        <w:t>10 million Americans</w:t>
      </w:r>
      <w:r w:rsidRPr="001B6AB4">
        <w:rPr>
          <w:rStyle w:val="StyleBoldUnderline"/>
        </w:rPr>
        <w:t xml:space="preserve"> in a great storm of blast and fire,</w:t>
      </w:r>
      <w:r w:rsidRPr="00FB07D5">
        <w:rPr>
          <w:sz w:val="16"/>
        </w:rPr>
        <w:t xml:space="preserve"> </w:t>
      </w:r>
      <w:r w:rsidRPr="00C13B14">
        <w:rPr>
          <w:rStyle w:val="StyleBoldUnderline"/>
          <w:highlight w:val="cyan"/>
        </w:rPr>
        <w:t>while leaving many more dying horribly of</w:t>
      </w:r>
      <w:r w:rsidRPr="001B6AB4">
        <w:rPr>
          <w:rStyle w:val="StyleBoldUnderline"/>
        </w:rPr>
        <w:t xml:space="preserve"> sickness and </w:t>
      </w:r>
      <w:r w:rsidRPr="00C13B14">
        <w:rPr>
          <w:rStyle w:val="StyleBoldUnderline"/>
          <w:highlight w:val="cyan"/>
        </w:rPr>
        <w:t>radiation</w:t>
      </w:r>
      <w:r w:rsidRPr="001B6AB4">
        <w:rPr>
          <w:rStyle w:val="StyleBoldUnderline"/>
        </w:rPr>
        <w:t xml:space="preserve"> poisoning. </w:t>
      </w:r>
      <w:r w:rsidRPr="00C13B14">
        <w:rPr>
          <w:rStyle w:val="StyleBoldUnderline"/>
          <w:highlight w:val="cyan"/>
        </w:rPr>
        <w:t>The Chinese death toll</w:t>
      </w:r>
      <w:r w:rsidRPr="001B6AB4">
        <w:rPr>
          <w:rStyle w:val="StyleBoldUnderline"/>
        </w:rPr>
        <w:t xml:space="preserve"> in a nuclear war </w:t>
      </w:r>
      <w:r w:rsidRPr="00C13B14">
        <w:rPr>
          <w:rStyle w:val="StyleBoldUnderline"/>
          <w:highlight w:val="cyan"/>
        </w:rPr>
        <w:t>would be</w:t>
      </w:r>
      <w:r w:rsidRPr="001B6AB4">
        <w:rPr>
          <w:rStyle w:val="StyleBoldUnderline"/>
        </w:rPr>
        <w:t xml:space="preserve"> far </w:t>
      </w:r>
      <w:r w:rsidRPr="00C13B14">
        <w:rPr>
          <w:rStyle w:val="StyleBoldUnderline"/>
          <w:highlight w:val="cyan"/>
        </w:rPr>
        <w:t>higher</w:t>
      </w:r>
      <w:r w:rsidRPr="00FB07D5">
        <w:rPr>
          <w:sz w:val="16"/>
        </w:rPr>
        <w:t xml:space="preserve">. Both nations would be reduced to smoldering, radioactive wastelands. Also, </w:t>
      </w:r>
      <w:r w:rsidRPr="00C13B14">
        <w:rPr>
          <w:rStyle w:val="StyleBoldUnderline"/>
          <w:highlight w:val="cyan"/>
        </w:rPr>
        <w:t>radioactive debris</w:t>
      </w:r>
      <w:r w:rsidRPr="001B6AB4">
        <w:rPr>
          <w:rStyle w:val="StyleBoldUnderline"/>
        </w:rPr>
        <w:t xml:space="preserve"> </w:t>
      </w:r>
      <w:r w:rsidRPr="00C13B14">
        <w:rPr>
          <w:rStyle w:val="StyleBoldUnderline"/>
          <w:highlight w:val="cyan"/>
        </w:rPr>
        <w:t>sent aloft by the nuclear explosions would blot out the sun and bring on a "nuclear winter" around the globe</w:t>
      </w:r>
      <w:r w:rsidRPr="00FB07D5">
        <w:rPr>
          <w:sz w:val="16"/>
        </w:rPr>
        <w:t xml:space="preserve"> -- </w:t>
      </w:r>
      <w:r w:rsidRPr="00C13B14">
        <w:rPr>
          <w:rStyle w:val="StyleBoldUnderline"/>
          <w:highlight w:val="cyan"/>
        </w:rPr>
        <w:t>destroying agriculture</w:t>
      </w:r>
      <w:r w:rsidRPr="001B6AB4">
        <w:rPr>
          <w:rStyle w:val="StyleBoldUnderline"/>
        </w:rPr>
        <w:t xml:space="preserve">, creating worldwide </w:t>
      </w:r>
      <w:r w:rsidRPr="00C13B14">
        <w:rPr>
          <w:rStyle w:val="StyleBoldUnderline"/>
          <w:highlight w:val="cyan"/>
        </w:rPr>
        <w:t>famine, and generating</w:t>
      </w:r>
      <w:r w:rsidRPr="001B6AB4">
        <w:rPr>
          <w:rStyle w:val="StyleBoldUnderline"/>
        </w:rPr>
        <w:t xml:space="preserve"> chaos and </w:t>
      </w:r>
      <w:r w:rsidRPr="00C13B14">
        <w:rPr>
          <w:rStyle w:val="StyleBoldUnderline"/>
          <w:highlight w:val="cyan"/>
        </w:rPr>
        <w:t>destruction</w:t>
      </w:r>
      <w:r w:rsidRPr="00FB07D5">
        <w:rPr>
          <w:sz w:val="16"/>
        </w:rPr>
        <w:t>. Moreover, in another decade the extent of this catastrophe would be far worse. The Chinese government is currently expanding its nuclear arsenal, and by the year 2020 it is </w:t>
      </w:r>
      <w:hyperlink r:id="rId17" w:tgtFrame="_hplink" w:history="1">
        <w:r w:rsidRPr="00FB07D5">
          <w:rPr>
            <w:sz w:val="16"/>
          </w:rPr>
          <w:t>expected</w:t>
        </w:r>
      </w:hyperlink>
      <w:r w:rsidRPr="00FB07D5">
        <w:rPr>
          <w:sz w:val="16"/>
        </w:rPr>
        <w:t> to more than double its number of nuclear weapons that can hit the United States. The U.S. government, in turn, has </w:t>
      </w:r>
      <w:hyperlink r:id="rId18" w:tgtFrame="_hplink" w:history="1">
        <w:r w:rsidRPr="00FB07D5">
          <w:rPr>
            <w:sz w:val="16"/>
          </w:rPr>
          <w:t>plans</w:t>
        </w:r>
      </w:hyperlink>
      <w:r w:rsidRPr="00FB07D5">
        <w:rPr>
          <w:sz w:val="16"/>
        </w:rPr>
        <w:t xml:space="preserve"> to spend hundreds of billions of dollars "modernizing" its nuclear weapons and nuclear production facilities over the next decade. </w:t>
      </w:r>
    </w:p>
    <w:p w:rsidR="009348D4" w:rsidRPr="00FB07D5" w:rsidRDefault="009348D4" w:rsidP="009348D4"/>
    <w:p w:rsidR="009348D4" w:rsidRDefault="009348D4" w:rsidP="009348D4">
      <w:pPr>
        <w:pStyle w:val="Heading3"/>
      </w:pPr>
      <w:r>
        <w:t>2NC: CCP Collapse Impact</w:t>
      </w:r>
    </w:p>
    <w:p w:rsidR="009348D4" w:rsidRDefault="009348D4" w:rsidP="009348D4"/>
    <w:p w:rsidR="009348D4" w:rsidRDefault="009348D4" w:rsidP="009348D4">
      <w:pPr>
        <w:pStyle w:val="Heading4"/>
      </w:pPr>
      <w:r>
        <w:t xml:space="preserve">Economic decline causes CCP collapse. </w:t>
      </w:r>
    </w:p>
    <w:p w:rsidR="009348D4" w:rsidRPr="00D24C78" w:rsidRDefault="009348D4" w:rsidP="009348D4">
      <w:pPr>
        <w:rPr>
          <w:sz w:val="16"/>
          <w:szCs w:val="16"/>
        </w:rPr>
      </w:pPr>
      <w:r w:rsidRPr="00D24C78">
        <w:rPr>
          <w:rStyle w:val="StyleStyleBold12pt"/>
        </w:rPr>
        <w:t>Cheng 9</w:t>
      </w:r>
      <w:r w:rsidRPr="00D24C78">
        <w:rPr>
          <w:sz w:val="16"/>
          <w:szCs w:val="16"/>
        </w:rPr>
        <w:t>. [Li, research director and senior fellow at the Brookings Institution’s John L. Thornton China Center, "China's Team of Rivals" Foreign Policy -- March 1 -- www.foreignpolicy.com/articles/2009/02/16/china_s_team_of_rivals]</w:t>
      </w:r>
    </w:p>
    <w:p w:rsidR="009348D4" w:rsidRPr="00D24C78" w:rsidRDefault="009348D4" w:rsidP="009348D4"/>
    <w:p w:rsidR="009348D4" w:rsidRDefault="009348D4" w:rsidP="009348D4">
      <w:pPr>
        <w:rPr>
          <w:rStyle w:val="StyleBoldUnderline"/>
        </w:rPr>
      </w:pPr>
      <w:r w:rsidRPr="00D24C78">
        <w:rPr>
          <w:sz w:val="14"/>
        </w:rPr>
        <w:t xml:space="preserve">The two dozen senior politicians who walk the halls of Zhongnanhai, the compound of the Chinese Communist Party’s leadership in Beijing, are worried. </w:t>
      </w:r>
      <w:r w:rsidRPr="00C13B14">
        <w:rPr>
          <w:rStyle w:val="StyleBoldUnderline"/>
          <w:highlight w:val="cyan"/>
        </w:rPr>
        <w:t>What was inconceivable a year ago now threatens their rule: an economy in freefall</w:t>
      </w:r>
      <w:r>
        <w:rPr>
          <w:rStyle w:val="underline"/>
        </w:rPr>
        <w:t xml:space="preserve">. </w:t>
      </w:r>
      <w:r w:rsidRPr="00D24C78">
        <w:rPr>
          <w:sz w:val="14"/>
        </w:rPr>
        <w:t xml:space="preserve">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 this rapid downturn, </w:t>
      </w:r>
      <w:r w:rsidRPr="00D24C78">
        <w:rPr>
          <w:rStyle w:val="StyleBoldUnderline"/>
        </w:rPr>
        <w:t>t</w:t>
      </w:r>
      <w:r w:rsidRPr="00C13B14">
        <w:rPr>
          <w:rStyle w:val="StyleBoldUnderline"/>
          <w:highlight w:val="cyan"/>
        </w:rPr>
        <w:t>he Chinese Communist</w:t>
      </w:r>
      <w:r w:rsidRPr="00D24C78">
        <w:rPr>
          <w:rStyle w:val="StyleBoldUnderline"/>
        </w:rPr>
        <w:t xml:space="preserve"> </w:t>
      </w:r>
      <w:r w:rsidRPr="00C13B14">
        <w:rPr>
          <w:rStyle w:val="StyleBoldUnderline"/>
          <w:highlight w:val="cyan"/>
        </w:rPr>
        <w:t>Party</w:t>
      </w:r>
      <w:r w:rsidRPr="00D24C78">
        <w:rPr>
          <w:rStyle w:val="StyleBoldUnderline"/>
        </w:rPr>
        <w:t xml:space="preserve"> suddenly </w:t>
      </w:r>
      <w:r w:rsidRPr="00C13B14">
        <w:rPr>
          <w:rStyle w:val="StyleBoldUnderline"/>
          <w:highlight w:val="cyan"/>
        </w:rPr>
        <w:t>looks vulnerable</w:t>
      </w:r>
      <w:r>
        <w:rPr>
          <w:rStyle w:val="underline"/>
        </w:rPr>
        <w:t>.</w:t>
      </w:r>
      <w:r w:rsidRPr="00D24C78">
        <w:rPr>
          <w:sz w:val="14"/>
        </w:rPr>
        <w:t xml:space="preserve"> Since Deng Xiaoping initiated economic reforms three decades ago, </w:t>
      </w:r>
      <w:r w:rsidRPr="00C13B14">
        <w:rPr>
          <w:rStyle w:val="StyleBoldUnderline"/>
          <w:highlight w:val="cyan"/>
        </w:rPr>
        <w:t>the party’s legitimacy has relied upon its ability to keep the economy running at breakneck pace</w:t>
      </w:r>
      <w:r w:rsidRPr="00D24C78">
        <w:rPr>
          <w:rStyle w:val="StyleBoldUnderline"/>
        </w:rPr>
        <w:t xml:space="preserve">. </w:t>
      </w:r>
      <w:r w:rsidRPr="00C13B14">
        <w:rPr>
          <w:rStyle w:val="StyleBoldUnderline"/>
          <w:highlight w:val="cyan"/>
        </w:rPr>
        <w:t>If China is no longer able to maintain a high growth rate or provide jobs</w:t>
      </w:r>
      <w:r w:rsidRPr="00D24C78">
        <w:rPr>
          <w:rStyle w:val="StyleBoldUnderline"/>
        </w:rPr>
        <w:t xml:space="preserve"> for its ever growing labor force, </w:t>
      </w:r>
      <w:r w:rsidRPr="00C13B14">
        <w:rPr>
          <w:rStyle w:val="StyleBoldUnderline"/>
          <w:highlight w:val="cyan"/>
        </w:rPr>
        <w:t>massive public dissatisfaction and social unrest could erupt</w:t>
      </w:r>
      <w:r w:rsidRPr="00C13B14">
        <w:rPr>
          <w:sz w:val="14"/>
          <w:highlight w:val="cyan"/>
        </w:rPr>
        <w:t>.</w:t>
      </w:r>
      <w:r w:rsidRPr="00D24C78">
        <w:rPr>
          <w:sz w:val="14"/>
        </w:rPr>
        <w:t xml:space="preserve"> No one realizes this possibility more than the handful of people who steer China’s massive economy. Double-digit growth has sheltered them through a SARS epidemic, massive earthquakes, and contamination scandals. Now, </w:t>
      </w:r>
      <w:r w:rsidRPr="00D24C78">
        <w:rPr>
          <w:rStyle w:val="StyleBoldUnderline"/>
        </w:rPr>
        <w:t>the crucial question is whether they are equipped to</w:t>
      </w:r>
      <w:r w:rsidRPr="00D24C78">
        <w:rPr>
          <w:sz w:val="14"/>
        </w:rPr>
        <w:t xml:space="preserve"> handle an economic crisis of this magnitude—and </w:t>
      </w:r>
      <w:r w:rsidRPr="00D24C78">
        <w:rPr>
          <w:rStyle w:val="StyleBoldUnderline"/>
        </w:rPr>
        <w:t>survive the political challenges it will bring.</w:t>
      </w:r>
      <w:r>
        <w:rPr>
          <w:rStyle w:val="underline"/>
        </w:rPr>
        <w:t xml:space="preserve">  </w:t>
      </w:r>
      <w:r w:rsidRPr="00D24C78">
        <w:rPr>
          <w:sz w:val="14"/>
        </w:rPr>
        <w:t xml:space="preserve">This year marks the 60th anniversary of the People’s Republic, and </w:t>
      </w:r>
      <w:r w:rsidRPr="00C13B14">
        <w:rPr>
          <w:rStyle w:val="StyleBoldUnderline"/>
          <w:highlight w:val="cyan"/>
        </w:rPr>
        <w:t>the ruling party is no longer led by one strongman,</w:t>
      </w:r>
      <w:r w:rsidRPr="00D24C78">
        <w:rPr>
          <w:rStyle w:val="StyleBoldUnderline"/>
        </w:rPr>
        <w:t xml:space="preserve"> like Mao Zedong</w:t>
      </w:r>
      <w:r w:rsidRPr="00D24C78">
        <w:rPr>
          <w:sz w:val="14"/>
        </w:rPr>
        <w:t xml:space="preserve"> or Deng Xiaoping. Instead, the Politburo and its Standing Committee, </w:t>
      </w:r>
      <w:r w:rsidRPr="00D24C78">
        <w:rPr>
          <w:rStyle w:val="StyleBoldUnderline"/>
        </w:rPr>
        <w:t>China’s most powerful body, are run by two informal coalitions</w:t>
      </w:r>
      <w:r w:rsidRPr="00D24C78">
        <w:rPr>
          <w:sz w:val="14"/>
        </w:rPr>
        <w:t xml:space="preserve"> that compete against each other for power, influence, and control over policy. Competition in the Communist Party is, of course, nothing new. But the </w:t>
      </w:r>
      <w:r w:rsidRPr="00D24C78">
        <w:rPr>
          <w:rStyle w:val="StyleBoldUnderline"/>
        </w:rPr>
        <w:t>jockeying today is no longer a zero-sum game in which a winner takes all.</w:t>
      </w:r>
      <w:r w:rsidRPr="00D24C78">
        <w:rPr>
          <w:sz w:val="14"/>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D24C78">
        <w:rPr>
          <w:rStyle w:val="StyleBoldUnderline"/>
        </w:rPr>
        <w:t>post-Deng China has been run by a team of rivals</w:t>
      </w:r>
      <w:r w:rsidRPr="00D24C78">
        <w:rPr>
          <w:sz w:val="14"/>
        </w:rPr>
        <w:t xml:space="preserve">. This internal competition was enshrined as party practice a little more than a year ago. In October 2007, President </w:t>
      </w:r>
      <w:r w:rsidRPr="00D24C78">
        <w:rPr>
          <w:rStyle w:val="StyleBoldUnderline"/>
        </w:rPr>
        <w:t>Hu surprised many China watchers by</w:t>
      </w:r>
      <w:r w:rsidRPr="00D24C78">
        <w:rPr>
          <w:sz w:val="14"/>
        </w:rPr>
        <w:t xml:space="preserve"> abandoning the party’s normally straightforward succession procedure and </w:t>
      </w:r>
      <w:r w:rsidRPr="00D24C78">
        <w:rPr>
          <w:rStyle w:val="StyleBoldUnderline"/>
        </w:rPr>
        <w:t>designating</w:t>
      </w:r>
      <w:r w:rsidRPr="00D24C78">
        <w:rPr>
          <w:sz w:val="14"/>
        </w:rPr>
        <w:t xml:space="preserve"> not one but </w:t>
      </w:r>
      <w:r w:rsidRPr="00D24C78">
        <w:rPr>
          <w:rStyle w:val="StyleBoldUnderline"/>
        </w:rPr>
        <w:t>two heirs</w:t>
      </w:r>
      <w:r w:rsidRPr="00D24C78">
        <w:rPr>
          <w:sz w:val="14"/>
        </w:rPr>
        <w:t xml:space="preserve"> apparent. The Central Committee named </w:t>
      </w:r>
      <w:r w:rsidRPr="00D24C78">
        <w:rPr>
          <w:rStyle w:val="StyleBoldUnderline"/>
        </w:rPr>
        <w:t>Xi Jinping and Li Keqiang—two very different leaders in their early 50s</w:t>
      </w:r>
      <w:r w:rsidRPr="00D24C78">
        <w:rPr>
          <w:sz w:val="14"/>
        </w:rPr>
        <w:t xml:space="preserve">—to the nine-member Politburo Standing Committee, where the rulers of China are groomed. The future roles of these two men, who will essentially share power after the next party congress meets in 2012, have since been refined: </w:t>
      </w:r>
      <w:r w:rsidRPr="00D24C78">
        <w:rPr>
          <w:rStyle w:val="StyleBoldUnderline"/>
        </w:rPr>
        <w:t>Xi will be the</w:t>
      </w:r>
      <w:r w:rsidRPr="00D24C78">
        <w:rPr>
          <w:sz w:val="14"/>
        </w:rPr>
        <w:t xml:space="preserve"> candidate to succeed the </w:t>
      </w:r>
      <w:r w:rsidRPr="00D24C78">
        <w:rPr>
          <w:rStyle w:val="StyleBoldUnderline"/>
        </w:rPr>
        <w:t xml:space="preserve">president, and Li will succeed Premier </w:t>
      </w:r>
      <w:r w:rsidRPr="00D24C78">
        <w:rPr>
          <w:sz w:val="14"/>
        </w:rPr>
        <w:t xml:space="preserve">Wen Jiabao. The two rising stars share little in terms of family background, political association, leadership skills, and policy orientation. But they are each heavily involved in shaping economic policy—and </w:t>
      </w:r>
      <w:r w:rsidRPr="00D24C78">
        <w:rPr>
          <w:rStyle w:val="StyleBoldUnderline"/>
        </w:rPr>
        <w:t>they are expected to lead the two competing coalitions that will be relied upon to craft China’s political and economic trajectory in the next decade and beyond.</w:t>
      </w:r>
    </w:p>
    <w:p w:rsidR="009348D4" w:rsidRDefault="009348D4" w:rsidP="009348D4">
      <w:pPr>
        <w:rPr>
          <w:rStyle w:val="StyleBoldUnderline"/>
        </w:rPr>
      </w:pPr>
    </w:p>
    <w:p w:rsidR="009348D4" w:rsidRPr="00D24C78" w:rsidRDefault="009348D4" w:rsidP="009348D4">
      <w:pPr>
        <w:pStyle w:val="Heading4"/>
      </w:pPr>
      <w:r w:rsidRPr="00D24C78">
        <w:t xml:space="preserve">Causes nuclear war. </w:t>
      </w:r>
    </w:p>
    <w:p w:rsidR="009348D4" w:rsidRPr="00D24C78" w:rsidRDefault="009348D4" w:rsidP="009348D4">
      <w:pPr>
        <w:rPr>
          <w:sz w:val="16"/>
          <w:szCs w:val="16"/>
        </w:rPr>
      </w:pPr>
      <w:r w:rsidRPr="00D24C78">
        <w:rPr>
          <w:rStyle w:val="StyleStyleBold12pt"/>
        </w:rPr>
        <w:t>Yee and Storey 2</w:t>
      </w:r>
      <w:r w:rsidRPr="00D24C78">
        <w:rPr>
          <w:sz w:val="16"/>
          <w:szCs w:val="16"/>
        </w:rPr>
        <w:t>. [Professor of Politics and International Relations at Hong Kong Baptist University and Lecturer in Defence Studies at Deakin University, “The China Threat: Perceptions, Myths and Reality,” p. 5]</w:t>
      </w:r>
    </w:p>
    <w:p w:rsidR="009348D4" w:rsidRDefault="009348D4" w:rsidP="009348D4"/>
    <w:p w:rsidR="009348D4" w:rsidRDefault="009348D4" w:rsidP="009348D4">
      <w:pPr>
        <w:rPr>
          <w:rStyle w:val="StyleBoldUnderline"/>
        </w:rPr>
      </w:pPr>
      <w:r w:rsidRPr="00D24C78">
        <w:rPr>
          <w:sz w:val="16"/>
        </w:rPr>
        <w:t xml:space="preserve">The fourth factor contributing to the perception of a China threat is </w:t>
      </w:r>
      <w:r w:rsidRPr="00C13B14">
        <w:rPr>
          <w:rStyle w:val="StyleBoldUnderline"/>
          <w:highlight w:val="cyan"/>
        </w:rPr>
        <w:t>the fear of</w:t>
      </w:r>
      <w:r w:rsidRPr="00D24C78">
        <w:rPr>
          <w:sz w:val="16"/>
        </w:rPr>
        <w:t xml:space="preserve"> political and </w:t>
      </w:r>
      <w:r w:rsidRPr="00C13B14">
        <w:rPr>
          <w:rStyle w:val="StyleBoldUnderline"/>
          <w:highlight w:val="cyan"/>
        </w:rPr>
        <w:t>economic collapse in the PRC</w:t>
      </w:r>
      <w:r w:rsidRPr="00C13B14">
        <w:rPr>
          <w:sz w:val="16"/>
          <w:highlight w:val="cyan"/>
        </w:rPr>
        <w:t xml:space="preserve">, </w:t>
      </w:r>
      <w:r w:rsidRPr="00C13B14">
        <w:rPr>
          <w:rStyle w:val="StyleBoldUnderline"/>
          <w:highlight w:val="cyan"/>
        </w:rPr>
        <w:t>resulting in territorial fragmentation</w:t>
      </w:r>
      <w:r w:rsidRPr="00C13B14">
        <w:rPr>
          <w:sz w:val="16"/>
          <w:highlight w:val="cyan"/>
        </w:rPr>
        <w:t xml:space="preserve">, </w:t>
      </w:r>
      <w:r w:rsidRPr="00C13B14">
        <w:rPr>
          <w:rStyle w:val="StyleBoldUnderline"/>
          <w:highlight w:val="cyan"/>
        </w:rPr>
        <w:t>civil war and waves of refugees pouring into neighbouring countries</w:t>
      </w:r>
      <w:r w:rsidRPr="00D24C78">
        <w:rPr>
          <w:sz w:val="16"/>
        </w:rPr>
        <w:t xml:space="preserve">. Naturally, </w:t>
      </w:r>
      <w:r w:rsidRPr="00C13B14">
        <w:rPr>
          <w:rStyle w:val="StyleBoldUnderline"/>
          <w:highlight w:val="cyan"/>
        </w:rPr>
        <w:t>any</w:t>
      </w:r>
      <w:r w:rsidRPr="00D24C78">
        <w:rPr>
          <w:sz w:val="16"/>
        </w:rPr>
        <w:t xml:space="preserve"> or all </w:t>
      </w:r>
      <w:r w:rsidRPr="00C13B14">
        <w:rPr>
          <w:rStyle w:val="StyleBoldUnderline"/>
          <w:highlight w:val="cyan"/>
        </w:rPr>
        <w:t>of these scenarios would have</w:t>
      </w:r>
      <w:r w:rsidRPr="00D24C78">
        <w:rPr>
          <w:rStyle w:val="StyleBoldUnderline"/>
        </w:rPr>
        <w:t xml:space="preserve"> </w:t>
      </w:r>
      <w:r w:rsidRPr="00C13B14">
        <w:rPr>
          <w:rStyle w:val="StyleBoldUnderline"/>
          <w:highlight w:val="cyan"/>
        </w:rPr>
        <w:t>a</w:t>
      </w:r>
      <w:r w:rsidRPr="00D24C78">
        <w:rPr>
          <w:rStyle w:val="StyleBoldUnderline"/>
        </w:rPr>
        <w:t xml:space="preserve"> profoundly </w:t>
      </w:r>
      <w:r w:rsidRPr="00C13B14">
        <w:rPr>
          <w:rStyle w:val="StyleBoldUnderline"/>
          <w:highlight w:val="cyan"/>
        </w:rPr>
        <w:t>negative impact on</w:t>
      </w:r>
      <w:r w:rsidRPr="00D24C78">
        <w:rPr>
          <w:rStyle w:val="StyleBoldUnderline"/>
        </w:rPr>
        <w:t xml:space="preserve"> regional </w:t>
      </w:r>
      <w:r w:rsidRPr="00C13B14">
        <w:rPr>
          <w:rStyle w:val="StyleBoldUnderline"/>
          <w:highlight w:val="cyan"/>
        </w:rPr>
        <w:t>stability</w:t>
      </w:r>
      <w:r w:rsidRPr="00D24C78">
        <w:rPr>
          <w:sz w:val="16"/>
        </w:rPr>
        <w:t xml:space="preserve">. Today </w:t>
      </w:r>
      <w:r w:rsidRPr="00D24C78">
        <w:rPr>
          <w:rStyle w:val="StyleBoldUnderline"/>
        </w:rPr>
        <w:t>the Chinese leadership faces a raft of internal problem</w:t>
      </w:r>
      <w:r w:rsidRPr="00D24C78">
        <w:rPr>
          <w:sz w:val="16"/>
        </w:rPr>
        <w:t xml:space="preserve">s, including the increasing political demands of its citizens, a growing population, a shortage of natural resources and a deterioration in the natural environment caused by rapid industrialization and pollution. </w:t>
      </w:r>
      <w:r w:rsidRPr="00D24C78">
        <w:rPr>
          <w:rStyle w:val="StyleBoldUnderline"/>
        </w:rPr>
        <w:t>These problems are putting a strain on the central government’s ability to govern effectivel</w:t>
      </w:r>
      <w:r w:rsidRPr="00D24C78">
        <w:rPr>
          <w:sz w:val="16"/>
        </w:rPr>
        <w:t xml:space="preserve">y. </w:t>
      </w:r>
      <w:r w:rsidRPr="00D24C78">
        <w:rPr>
          <w:rStyle w:val="StyleBoldUnderline"/>
        </w:rPr>
        <w:t>Political disintegration or a Chinese civil war might result in millions of Chinese refugees seeking asylum in neighbouring countries</w:t>
      </w:r>
      <w:r w:rsidRPr="00D24C78">
        <w:rPr>
          <w:sz w:val="16"/>
        </w:rPr>
        <w:t xml:space="preserve">. </w:t>
      </w:r>
      <w:r w:rsidRPr="00D24C78">
        <w:rPr>
          <w:rStyle w:val="StyleBoldUnderline"/>
        </w:rPr>
        <w:t>Such an unprecedented exodus of refugees from a collapsed PRC would no doubt put a severe strain on the limited resources of China’s neighbours</w:t>
      </w:r>
      <w:r w:rsidRPr="00D24C78">
        <w:rPr>
          <w:sz w:val="16"/>
        </w:rPr>
        <w:t xml:space="preserve">. </w:t>
      </w:r>
      <w:r w:rsidRPr="00C13B14">
        <w:rPr>
          <w:sz w:val="16"/>
          <w:highlight w:val="cyan"/>
        </w:rPr>
        <w:t xml:space="preserve">A </w:t>
      </w:r>
      <w:r w:rsidRPr="00C13B14">
        <w:rPr>
          <w:rStyle w:val="StyleBoldUnderline"/>
          <w:highlight w:val="cyan"/>
        </w:rPr>
        <w:t>fragmented China could also result in another nightmare scenario</w:t>
      </w:r>
      <w:r w:rsidRPr="00C13B14">
        <w:rPr>
          <w:sz w:val="16"/>
          <w:highlight w:val="cyan"/>
        </w:rPr>
        <w:t xml:space="preserve"> – </w:t>
      </w:r>
      <w:r w:rsidRPr="00C13B14">
        <w:rPr>
          <w:rStyle w:val="StyleBoldUnderline"/>
          <w:highlight w:val="cyan"/>
        </w:rPr>
        <w:t>nuclear weapons falling into the hands of irresponsible</w:t>
      </w:r>
      <w:r w:rsidRPr="00D24C78">
        <w:rPr>
          <w:sz w:val="16"/>
        </w:rPr>
        <w:t xml:space="preserve"> local provincial </w:t>
      </w:r>
      <w:r w:rsidRPr="00C13B14">
        <w:rPr>
          <w:rStyle w:val="StyleBoldUnderline"/>
          <w:highlight w:val="cyan"/>
        </w:rPr>
        <w:t>leaders</w:t>
      </w:r>
      <w:r w:rsidRPr="00D24C78">
        <w:rPr>
          <w:sz w:val="16"/>
        </w:rPr>
        <w:t xml:space="preserve"> or warlords.12 From this perspective, </w:t>
      </w:r>
      <w:r w:rsidRPr="00C13B14">
        <w:rPr>
          <w:rStyle w:val="StyleBoldUnderline"/>
          <w:highlight w:val="cyan"/>
        </w:rPr>
        <w:t>a disintegrating China would also pose a threat to</w:t>
      </w:r>
      <w:r w:rsidRPr="00D24C78">
        <w:rPr>
          <w:sz w:val="16"/>
        </w:rPr>
        <w:t xml:space="preserve"> its neighbours and </w:t>
      </w:r>
      <w:r w:rsidRPr="00C13B14">
        <w:rPr>
          <w:rStyle w:val="StyleBoldUnderline"/>
          <w:highlight w:val="cyan"/>
        </w:rPr>
        <w:t>the world.</w:t>
      </w:r>
    </w:p>
    <w:p w:rsidR="009348D4" w:rsidRDefault="009348D4" w:rsidP="009348D4">
      <w:pPr>
        <w:rPr>
          <w:rStyle w:val="StyleBoldUnderline"/>
        </w:rPr>
      </w:pPr>
    </w:p>
    <w:p w:rsidR="009348D4" w:rsidRPr="00816DF8" w:rsidRDefault="009348D4" w:rsidP="009348D4">
      <w:pPr>
        <w:pStyle w:val="Heading3"/>
      </w:pPr>
      <w:r w:rsidRPr="00816DF8">
        <w:t xml:space="preserve">CCP Collapse </w:t>
      </w:r>
      <w:r w:rsidRPr="00816DF8">
        <w:sym w:font="Wingdings" w:char="F0E0"/>
      </w:r>
      <w:r w:rsidRPr="00816DF8">
        <w:t xml:space="preserve"> Nuclear Lashout </w:t>
      </w:r>
    </w:p>
    <w:p w:rsidR="009348D4" w:rsidRDefault="009348D4" w:rsidP="009348D4"/>
    <w:p w:rsidR="009348D4" w:rsidRDefault="009348D4" w:rsidP="009348D4">
      <w:pPr>
        <w:pStyle w:val="Heading4"/>
      </w:pPr>
      <w:r>
        <w:t xml:space="preserve">CCP collapse sparks nuclear lashout. </w:t>
      </w:r>
    </w:p>
    <w:p w:rsidR="009348D4" w:rsidRPr="00163A5D" w:rsidRDefault="009348D4" w:rsidP="009348D4">
      <w:pPr>
        <w:rPr>
          <w:sz w:val="14"/>
          <w:szCs w:val="14"/>
        </w:rPr>
      </w:pPr>
      <w:r w:rsidRPr="00816DF8">
        <w:rPr>
          <w:rStyle w:val="StyleStyleBold12pt"/>
        </w:rPr>
        <w:t>Rexing 5.</w:t>
      </w:r>
      <w:r>
        <w:rPr>
          <w:sz w:val="18"/>
          <w:szCs w:val="18"/>
        </w:rPr>
        <w:t xml:space="preserve"> </w:t>
      </w:r>
      <w:r w:rsidRPr="00163A5D">
        <w:rPr>
          <w:sz w:val="14"/>
          <w:szCs w:val="14"/>
        </w:rPr>
        <w:t>(San – Epoch Times International – August 3</w:t>
      </w:r>
      <w:r w:rsidRPr="00163A5D">
        <w:rPr>
          <w:sz w:val="14"/>
          <w:szCs w:val="14"/>
          <w:vertAlign w:val="superscript"/>
        </w:rPr>
        <w:t>rd</w:t>
      </w:r>
      <w:r w:rsidRPr="00163A5D">
        <w:rPr>
          <w:sz w:val="14"/>
          <w:szCs w:val="14"/>
        </w:rPr>
        <w:t xml:space="preserve"> -- http://www.theepochtimes.com/news/5-8-3/30931.html)</w:t>
      </w:r>
    </w:p>
    <w:p w:rsidR="009348D4" w:rsidRPr="00163A5D" w:rsidRDefault="009348D4" w:rsidP="009348D4">
      <w:pPr>
        <w:rPr>
          <w:sz w:val="18"/>
          <w:szCs w:val="18"/>
        </w:rPr>
      </w:pPr>
    </w:p>
    <w:p w:rsidR="009348D4" w:rsidRPr="00163A5D" w:rsidRDefault="009348D4" w:rsidP="009348D4">
      <w:pPr>
        <w:rPr>
          <w:sz w:val="18"/>
          <w:szCs w:val="18"/>
        </w:rPr>
      </w:pPr>
      <w:r w:rsidRPr="00163A5D">
        <w:rPr>
          <w:u w:val="single"/>
        </w:rPr>
        <w:t xml:space="preserve">Since </w:t>
      </w:r>
      <w:r w:rsidRPr="00C13B14">
        <w:rPr>
          <w:highlight w:val="cyan"/>
          <w:u w:val="single"/>
        </w:rPr>
        <w:t>the Party’s life is “above all else,”</w:t>
      </w:r>
      <w:r w:rsidRPr="00163A5D">
        <w:rPr>
          <w:u w:val="single"/>
        </w:rPr>
        <w:t xml:space="preserve"> </w:t>
      </w:r>
      <w:r w:rsidRPr="00C13B14">
        <w:rPr>
          <w:highlight w:val="cyan"/>
          <w:u w:val="single"/>
        </w:rPr>
        <w:t>it would not be surprising if the CCP resorts to the use of biological, chemical, and nuclear weapons in its attempt to postpone its life</w:t>
      </w:r>
      <w:r w:rsidRPr="00163A5D">
        <w:rPr>
          <w:sz w:val="18"/>
          <w:szCs w:val="18"/>
        </w:rPr>
        <w:t xml:space="preserve">. </w:t>
      </w:r>
      <w:r w:rsidRPr="00C13B14">
        <w:rPr>
          <w:highlight w:val="cyan"/>
          <w:u w:val="single"/>
        </w:rPr>
        <w:t>The CCP,</w:t>
      </w:r>
      <w:r w:rsidRPr="00163A5D">
        <w:rPr>
          <w:sz w:val="18"/>
          <w:szCs w:val="18"/>
        </w:rPr>
        <w:t xml:space="preserve"> that disregards human life, </w:t>
      </w:r>
      <w:r w:rsidRPr="00163A5D">
        <w:rPr>
          <w:u w:val="single"/>
        </w:rPr>
        <w:t>would not hesitate to kill two hundred million Americans, coupled with seven or eight hundred million Chinese, to achieve its ends</w:t>
      </w:r>
      <w:r w:rsidRPr="00163A5D">
        <w:rPr>
          <w:sz w:val="18"/>
          <w:szCs w:val="18"/>
        </w:rPr>
        <w:t xml:space="preserve">. The “speech,” free of all disguises, lets the public see the CCP for what it really is: with evil filling its every cell, the </w:t>
      </w:r>
      <w:r w:rsidRPr="00C13B14">
        <w:rPr>
          <w:highlight w:val="cyan"/>
          <w:u w:val="single"/>
        </w:rPr>
        <w:t>CCP intends to fight</w:t>
      </w:r>
      <w:r w:rsidRPr="00163A5D">
        <w:rPr>
          <w:sz w:val="18"/>
          <w:szCs w:val="18"/>
        </w:rPr>
        <w:t xml:space="preserve"> all of mankind </w:t>
      </w:r>
      <w:r w:rsidRPr="00C13B14">
        <w:rPr>
          <w:highlight w:val="cyan"/>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C13B14">
        <w:rPr>
          <w:highlight w:val="cyan"/>
          <w:u w:val="single"/>
        </w:rPr>
        <w:t>the</w:t>
      </w:r>
      <w:r w:rsidRPr="00163A5D">
        <w:rPr>
          <w:u w:val="single"/>
        </w:rPr>
        <w:t xml:space="preserve"> </w:t>
      </w:r>
      <w:r w:rsidRPr="00163A5D">
        <w:rPr>
          <w:sz w:val="18"/>
          <w:szCs w:val="18"/>
        </w:rPr>
        <w:t xml:space="preserve">bloody </w:t>
      </w:r>
      <w:r w:rsidRPr="00C13B14">
        <w:rPr>
          <w:highlight w:val="cyan"/>
          <w:u w:val="single"/>
        </w:rPr>
        <w:t>confession affirmed the CCP</w:t>
      </w:r>
      <w:r w:rsidRPr="00C13B14">
        <w:rPr>
          <w:sz w:val="18"/>
          <w:szCs w:val="18"/>
          <w:highlight w:val="cyan"/>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C13B14">
        <w:rPr>
          <w:highlight w:val="cyan"/>
          <w:u w:val="single"/>
        </w:rPr>
        <w:t>now plans to hold one billion people hostage and gamble with their lives</w:t>
      </w:r>
      <w:r w:rsidRPr="00163A5D">
        <w:rPr>
          <w:u w:val="single"/>
        </w:rPr>
        <w:t>.</w:t>
      </w:r>
    </w:p>
    <w:p w:rsidR="009348D4" w:rsidRPr="00816DF8" w:rsidRDefault="009348D4" w:rsidP="009348D4"/>
    <w:p w:rsidR="009348D4" w:rsidRDefault="00B031CE" w:rsidP="009348D4">
      <w:pPr>
        <w:pStyle w:val="Heading3"/>
      </w:pPr>
      <w:r>
        <w:t>C</w:t>
      </w:r>
      <w:r w:rsidR="009348D4">
        <w:t xml:space="preserve">CP Collapse </w:t>
      </w:r>
      <w:r w:rsidR="009348D4">
        <w:sym w:font="Wingdings" w:char="F0E0"/>
      </w:r>
      <w:r w:rsidR="009348D4">
        <w:t xml:space="preserve"> China-India War </w:t>
      </w:r>
    </w:p>
    <w:p w:rsidR="009348D4" w:rsidRDefault="009348D4" w:rsidP="009348D4"/>
    <w:p w:rsidR="009348D4" w:rsidRDefault="009348D4" w:rsidP="009348D4">
      <w:pPr>
        <w:pStyle w:val="Heading4"/>
      </w:pPr>
      <w:r>
        <w:t xml:space="preserve">CCP collapse causes China-India war. </w:t>
      </w:r>
    </w:p>
    <w:p w:rsidR="009348D4" w:rsidRPr="00816DF8" w:rsidRDefault="009348D4" w:rsidP="009348D4">
      <w:pPr>
        <w:rPr>
          <w:rStyle w:val="SmallText-New"/>
          <w:sz w:val="16"/>
          <w:szCs w:val="16"/>
        </w:rPr>
      </w:pPr>
      <w:r w:rsidRPr="00816DF8">
        <w:rPr>
          <w:rStyle w:val="StyleStyleBold12pt"/>
        </w:rPr>
        <w:t>Cohen 2.</w:t>
      </w:r>
      <w:r w:rsidRPr="00816DF8">
        <w:rPr>
          <w:rStyle w:val="Taggin-New"/>
          <w:rFonts w:ascii="Times New Roman" w:hAnsi="Times New Roman"/>
          <w:sz w:val="16"/>
          <w:szCs w:val="16"/>
        </w:rPr>
        <w:t xml:space="preserve"> </w:t>
      </w:r>
      <w:r w:rsidRPr="00816DF8">
        <w:rPr>
          <w:rStyle w:val="SmallText-New"/>
          <w:sz w:val="16"/>
          <w:szCs w:val="16"/>
        </w:rPr>
        <w:t>(Stephen, Senior Fellow – Brookings Institution, “Nuclear Weapons and Nuclear War in South Asia: An Unknowable Future”, May, http://www.brookings.edu/dybdocroot/views/speeches/cohens20020501.pdf)</w:t>
      </w:r>
    </w:p>
    <w:p w:rsidR="009348D4" w:rsidRPr="00816DF8" w:rsidRDefault="009348D4" w:rsidP="009348D4">
      <w:pPr>
        <w:rPr>
          <w:rStyle w:val="SmallText-New"/>
          <w:sz w:val="22"/>
        </w:rPr>
      </w:pPr>
    </w:p>
    <w:p w:rsidR="009348D4" w:rsidRPr="00816DF8" w:rsidRDefault="009348D4" w:rsidP="009348D4">
      <w:pPr>
        <w:rPr>
          <w:rStyle w:val="SmallText-New"/>
          <w:sz w:val="16"/>
        </w:rPr>
      </w:pPr>
      <w:r w:rsidRPr="00816DF8">
        <w:rPr>
          <w:rStyle w:val="SmallText-New"/>
          <w:sz w:val="16"/>
        </w:rPr>
        <w:t xml:space="preserve">A similar argument may be made with respect to China. China is a country that has had its share of upheavals in the past. While there is no expectation today of renewed internal turmoil, it is important to remember that </w:t>
      </w:r>
      <w:r w:rsidRPr="00C13B14">
        <w:rPr>
          <w:rStyle w:val="Underlined-New"/>
          <w:sz w:val="22"/>
          <w:highlight w:val="cyan"/>
        </w:rPr>
        <w:t>closed</w:t>
      </w:r>
      <w:r w:rsidRPr="00816DF8">
        <w:rPr>
          <w:rStyle w:val="Underlined-New"/>
          <w:sz w:val="22"/>
        </w:rPr>
        <w:t xml:space="preserve"> authoritarian societ</w:t>
      </w:r>
      <w:r w:rsidRPr="00C13B14">
        <w:rPr>
          <w:rStyle w:val="Underlined-New"/>
          <w:sz w:val="22"/>
          <w:highlight w:val="cyan"/>
        </w:rPr>
        <w:t>ies are subject to deep crisis in moments of sudden change</w:t>
      </w:r>
      <w:r w:rsidRPr="00816DF8">
        <w:rPr>
          <w:rStyle w:val="SmallText-New"/>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816DF8">
        <w:rPr>
          <w:rStyle w:val="Underlined-New"/>
          <w:sz w:val="22"/>
        </w:rPr>
        <w:t xml:space="preserve">A </w:t>
      </w:r>
      <w:r w:rsidRPr="00C13B14">
        <w:rPr>
          <w:rStyle w:val="Underlined-New"/>
          <w:sz w:val="22"/>
          <w:highlight w:val="cyan"/>
        </w:rPr>
        <w:t>vulnerable Chinese leadership</w:t>
      </w:r>
      <w:r w:rsidRPr="00816DF8">
        <w:rPr>
          <w:rStyle w:val="Underlined-New"/>
          <w:sz w:val="22"/>
        </w:rPr>
        <w:t xml:space="preserve"> </w:t>
      </w:r>
      <w:r w:rsidRPr="00C13B14">
        <w:rPr>
          <w:rStyle w:val="Underlined-New"/>
          <w:sz w:val="22"/>
          <w:highlight w:val="cyan"/>
        </w:rPr>
        <w:t>determined to bolster its</w:t>
      </w:r>
      <w:r w:rsidRPr="00816DF8">
        <w:rPr>
          <w:rStyle w:val="Underlined-New"/>
          <w:sz w:val="22"/>
        </w:rPr>
        <w:t xml:space="preserve"> shaky </w:t>
      </w:r>
      <w:r w:rsidRPr="00C13B14">
        <w:rPr>
          <w:rStyle w:val="Underlined-New"/>
          <w:sz w:val="22"/>
          <w:highlight w:val="cyan"/>
        </w:rPr>
        <w:t>position by an aggressive policy toward India</w:t>
      </w:r>
      <w:r w:rsidRPr="00816DF8">
        <w:rPr>
          <w:rStyle w:val="SmallText-New"/>
          <w:sz w:val="16"/>
        </w:rPr>
        <w:t xml:space="preserve"> or the United States or both </w:t>
      </w:r>
      <w:r w:rsidRPr="00C13B14">
        <w:rPr>
          <w:rStyle w:val="SmallText-New"/>
          <w:sz w:val="16"/>
          <w:highlight w:val="cyan"/>
        </w:rPr>
        <w:t>migh</w:t>
      </w:r>
      <w:r w:rsidRPr="00C13B14">
        <w:rPr>
          <w:rStyle w:val="Underlined-New"/>
          <w:sz w:val="22"/>
          <w:highlight w:val="cyan"/>
        </w:rPr>
        <w:t>t become involved in a major crisis</w:t>
      </w:r>
      <w:r w:rsidRPr="00816DF8">
        <w:rPr>
          <w:rStyle w:val="Underlined-New"/>
          <w:sz w:val="22"/>
        </w:rPr>
        <w:t xml:space="preserve"> with India</w:t>
      </w:r>
      <w:r w:rsidRPr="00816DF8">
        <w:rPr>
          <w:rStyle w:val="SmallText-New"/>
          <w:sz w:val="16"/>
        </w:rPr>
        <w:t xml:space="preserve">, perhaps </w:t>
      </w:r>
      <w:r w:rsidRPr="00816DF8">
        <w:rPr>
          <w:rStyle w:val="Underlined-New"/>
          <w:sz w:val="22"/>
        </w:rPr>
        <w:t xml:space="preserve">engage in nuclear saber-rattling. </w:t>
      </w:r>
      <w:r w:rsidRPr="00C13B14">
        <w:rPr>
          <w:rStyle w:val="Underlined-New"/>
          <w:sz w:val="22"/>
          <w:highlight w:val="cyan"/>
        </w:rPr>
        <w:t>That would encourage India to adopt a stronger nuclear posture</w:t>
      </w:r>
      <w:r w:rsidRPr="00816DF8">
        <w:rPr>
          <w:rStyle w:val="SmallText-New"/>
          <w:sz w:val="16"/>
        </w:rPr>
        <w:t xml:space="preserve">, possibly with American assistance. </w:t>
      </w:r>
    </w:p>
    <w:p w:rsidR="009348D4" w:rsidRPr="00816DF8" w:rsidRDefault="009348D4" w:rsidP="009348D4"/>
    <w:p w:rsidR="009348D4" w:rsidRPr="009A7149" w:rsidRDefault="009348D4" w:rsidP="009348D4">
      <w:pPr>
        <w:pStyle w:val="Heading4"/>
      </w:pPr>
      <w:r>
        <w:t>G</w:t>
      </w:r>
      <w:r w:rsidRPr="009A7149">
        <w:t xml:space="preserve">oes nuclear and draws in </w:t>
      </w:r>
      <w:r>
        <w:t xml:space="preserve">the US. </w:t>
      </w:r>
    </w:p>
    <w:p w:rsidR="009348D4" w:rsidRPr="00987FF7" w:rsidRDefault="009348D4" w:rsidP="009348D4">
      <w:pPr>
        <w:rPr>
          <w:sz w:val="16"/>
          <w:szCs w:val="16"/>
        </w:rPr>
      </w:pPr>
      <w:r w:rsidRPr="00987FF7">
        <w:rPr>
          <w:rStyle w:val="StyleStyleBold12pt"/>
        </w:rPr>
        <w:t xml:space="preserve">Fisher 11 </w:t>
      </w:r>
      <w:r w:rsidRPr="00987FF7">
        <w:rPr>
          <w:sz w:val="16"/>
          <w:szCs w:val="16"/>
        </w:rPr>
        <w:t>(Max, Associate Editor at the Atlantic, Editor of the International Channel, “5 Most Likely Ways the US and China Could Spark Accidental Nuclear War”)</w:t>
      </w:r>
    </w:p>
    <w:p w:rsidR="009348D4" w:rsidRPr="00987FF7" w:rsidRDefault="009348D4" w:rsidP="009348D4">
      <w:pPr>
        <w:rPr>
          <w:sz w:val="16"/>
        </w:rPr>
      </w:pPr>
      <w:r w:rsidRPr="00987FF7">
        <w:rPr>
          <w:sz w:val="16"/>
        </w:rPr>
        <w:t xml:space="preserve">(4) China or India occupies disputed territory. In 1962, China seized a disputed district called Tawang along its border with India. Since then, China hasn't shown much interest in using military force to invade disputed territory. </w:t>
      </w:r>
      <w:r w:rsidRPr="009A7149">
        <w:rPr>
          <w:rStyle w:val="StyleBoldUnderline"/>
        </w:rPr>
        <w:t xml:space="preserve">But </w:t>
      </w:r>
      <w:r w:rsidRPr="00C13B14">
        <w:rPr>
          <w:rStyle w:val="StyleBoldUnderline"/>
          <w:highlight w:val="cyan"/>
        </w:rPr>
        <w:t>Indian politics have become</w:t>
      </w:r>
      <w:r w:rsidRPr="009A7149">
        <w:rPr>
          <w:rStyle w:val="StyleBoldUnderline"/>
        </w:rPr>
        <w:t xml:space="preserve"> increasingly </w:t>
      </w:r>
      <w:r w:rsidRPr="00C13B14">
        <w:rPr>
          <w:rStyle w:val="StyleBoldUnderline"/>
          <w:highlight w:val="cyan"/>
        </w:rPr>
        <w:t>nationalist and its leaders insecure about the rising Chinese power</w:t>
      </w:r>
      <w:r w:rsidRPr="00C13B14">
        <w:rPr>
          <w:sz w:val="16"/>
          <w:highlight w:val="cyan"/>
        </w:rPr>
        <w:t>.</w:t>
      </w:r>
      <w:r w:rsidRPr="00987FF7">
        <w:rPr>
          <w:sz w:val="16"/>
        </w:rPr>
        <w:t xml:space="preserve"> </w:t>
      </w:r>
      <w:r w:rsidRPr="009A7149">
        <w:rPr>
          <w:rStyle w:val="StyleBoldUnderline"/>
        </w:rPr>
        <w:t>India's decades-long territorial dispute with Pakistan over Kashmir</w:t>
      </w:r>
      <w:r w:rsidRPr="00987FF7">
        <w:rPr>
          <w:sz w:val="16"/>
        </w:rPr>
        <w:t xml:space="preserve"> -- which came very close to sparking nuclear war in the 1990s -- </w:t>
      </w:r>
      <w:r w:rsidRPr="009A7149">
        <w:rPr>
          <w:rStyle w:val="StyleBoldUnderline"/>
        </w:rPr>
        <w:t xml:space="preserve">means that </w:t>
      </w:r>
      <w:r w:rsidRPr="00C13B14">
        <w:rPr>
          <w:rStyle w:val="StyleBoldUnderline"/>
          <w:highlight w:val="cyan"/>
        </w:rPr>
        <w:t>India is extremely sensitive about its borders. It's not hard to foresee an erratic Indian politician or a twitchy general trying to preempt some imagined Chinese invasion</w:t>
      </w:r>
      <w:r w:rsidRPr="009A7149">
        <w:rPr>
          <w:rStyle w:val="StyleBoldUnderline"/>
        </w:rPr>
        <w:t xml:space="preserve"> of a disputed territory</w:t>
      </w:r>
      <w:r w:rsidRPr="00987FF7">
        <w:rPr>
          <w:sz w:val="16"/>
        </w:rPr>
        <w:t xml:space="preserve">. If that happens, </w:t>
      </w:r>
      <w:r w:rsidRPr="00C13B14">
        <w:rPr>
          <w:rStyle w:val="StyleBoldUnderline"/>
          <w:highlight w:val="cyan"/>
        </w:rPr>
        <w:t>China's response could easily escalate</w:t>
      </w:r>
      <w:r w:rsidRPr="009A7149">
        <w:rPr>
          <w:rStyle w:val="StyleBoldUnderline"/>
        </w:rPr>
        <w:t xml:space="preserve"> the stand-off</w:t>
      </w:r>
      <w:r w:rsidRPr="00987FF7">
        <w:rPr>
          <w:sz w:val="16"/>
        </w:rPr>
        <w:t xml:space="preserve">, whether intentionally or not. India, like China, not yet clarified precisely when it will and will not consider using nuclear weapons. </w:t>
      </w:r>
      <w:r w:rsidRPr="00C13B14">
        <w:rPr>
          <w:rStyle w:val="StyleBoldUnderline"/>
          <w:highlight w:val="cyan"/>
        </w:rPr>
        <w:t>The U.S., a close ally of India, would</w:t>
      </w:r>
      <w:r w:rsidRPr="009A7149">
        <w:rPr>
          <w:rStyle w:val="StyleBoldUnderline"/>
        </w:rPr>
        <w:t xml:space="preserve"> probably </w:t>
      </w:r>
      <w:r w:rsidRPr="00C13B14">
        <w:rPr>
          <w:rStyle w:val="StyleBoldUnderline"/>
          <w:highlight w:val="cyan"/>
        </w:rPr>
        <w:t>be compelled to step in</w:t>
      </w:r>
      <w:r w:rsidRPr="00987FF7">
        <w:rPr>
          <w:sz w:val="16"/>
        </w:rPr>
        <w:t xml:space="preserve"> -- as it has between India and Pakistan. But </w:t>
      </w:r>
      <w:r w:rsidRPr="009A7149">
        <w:rPr>
          <w:rStyle w:val="StyleBoldUnderline"/>
        </w:rPr>
        <w:t xml:space="preserve">that might add to the volatility and the ways </w:t>
      </w:r>
      <w:r w:rsidRPr="00C13B14">
        <w:rPr>
          <w:rStyle w:val="StyleBoldUnderline"/>
          <w:highlight w:val="cyan"/>
        </w:rPr>
        <w:t>things could spiral out of control</w:t>
      </w:r>
      <w:r w:rsidRPr="00987FF7">
        <w:rPr>
          <w:sz w:val="16"/>
        </w:rPr>
        <w:t>.Photo: Indian army Brahmos missile launcher passes on a flotilla towards the India Gate memorial during rehearsal for the Republic Day parade in New Delhi.</w:t>
      </w:r>
    </w:p>
    <w:p w:rsidR="009348D4" w:rsidRPr="00D24C78" w:rsidRDefault="009348D4" w:rsidP="009348D4"/>
    <w:p w:rsidR="009348D4" w:rsidRDefault="009348D4" w:rsidP="009348D4">
      <w:pPr>
        <w:pStyle w:val="Heading3"/>
      </w:pPr>
      <w:r>
        <w:t xml:space="preserve">2NC: Laundry List </w:t>
      </w:r>
    </w:p>
    <w:p w:rsidR="009348D4" w:rsidRDefault="009348D4" w:rsidP="009348D4"/>
    <w:p w:rsidR="009348D4" w:rsidRDefault="009348D4" w:rsidP="009348D4">
      <w:pPr>
        <w:pStyle w:val="Heading4"/>
      </w:pPr>
      <w:r>
        <w:t xml:space="preserve">Strong Chinese growth key to solve Asian stability, North Korea, prolif, and terrorism. </w:t>
      </w:r>
    </w:p>
    <w:p w:rsidR="009348D4" w:rsidRPr="00DC6B30" w:rsidRDefault="009348D4" w:rsidP="009348D4">
      <w:pPr>
        <w:rPr>
          <w:sz w:val="16"/>
          <w:szCs w:val="16"/>
        </w:rPr>
      </w:pPr>
      <w:r w:rsidRPr="00DC6B30">
        <w:rPr>
          <w:rStyle w:val="StyleStyleBold12pt"/>
        </w:rPr>
        <w:t>Krawitz 10</w:t>
      </w:r>
      <w:r>
        <w:rPr>
          <w:rStyle w:val="StyleStyleBold12pt"/>
        </w:rPr>
        <w:t>.</w:t>
      </w:r>
      <w:r w:rsidRPr="00DC6B30">
        <w:rPr>
          <w:rStyle w:val="StyleStyleBold12pt"/>
        </w:rPr>
        <w:t xml:space="preserve"> </w:t>
      </w:r>
      <w:r w:rsidRPr="00DC6B30">
        <w:rPr>
          <w:sz w:val="16"/>
          <w:szCs w:val="16"/>
        </w:rPr>
        <w:t xml:space="preserve">[Howard M., </w:t>
      </w:r>
      <w:r>
        <w:rPr>
          <w:sz w:val="16"/>
          <w:szCs w:val="16"/>
        </w:rPr>
        <w:t xml:space="preserve">Visiting Senior Fellow @ NDU, former </w:t>
      </w:r>
      <w:r w:rsidRPr="00D24C78">
        <w:rPr>
          <w:sz w:val="16"/>
          <w:szCs w:val="16"/>
        </w:rPr>
        <w:t>Chief of Staff, U.S. Army</w:t>
      </w:r>
      <w:r>
        <w:rPr>
          <w:sz w:val="16"/>
          <w:szCs w:val="16"/>
        </w:rPr>
        <w:t xml:space="preserve">, </w:t>
      </w:r>
      <w:r w:rsidRPr="00DC6B30">
        <w:rPr>
          <w:sz w:val="16"/>
          <w:szCs w:val="16"/>
        </w:rPr>
        <w:t xml:space="preserve">“China’s trade opening and implications for regional stability” </w:t>
      </w:r>
      <w:r w:rsidRPr="00DC6B30">
        <w:rPr>
          <w:sz w:val="16"/>
          <w:szCs w:val="16"/>
          <w:u w:val="single"/>
        </w:rPr>
        <w:t>The People’s Liberation Army and China in Transition</w:t>
      </w:r>
      <w:r>
        <w:rPr>
          <w:sz w:val="16"/>
          <w:szCs w:val="16"/>
        </w:rPr>
        <w:t xml:space="preserve"> – National Defense University Press -- </w:t>
      </w:r>
      <w:r w:rsidRPr="00DC6B30">
        <w:rPr>
          <w:sz w:val="16"/>
          <w:szCs w:val="16"/>
        </w:rPr>
        <w:t>http://www.scribd.com/doc/3099389/the-peoples-liberation-army-and-china-in-transition]</w:t>
      </w:r>
    </w:p>
    <w:p w:rsidR="009348D4" w:rsidRPr="00DC6B30" w:rsidRDefault="009348D4" w:rsidP="009348D4"/>
    <w:p w:rsidR="009348D4" w:rsidRPr="00DC6B30" w:rsidRDefault="009348D4" w:rsidP="009348D4">
      <w:pPr>
        <w:rPr>
          <w:rStyle w:val="cardChar"/>
          <w:rFonts w:eastAsiaTheme="minorHAnsi"/>
          <w:sz w:val="16"/>
        </w:rPr>
      </w:pPr>
      <w:r w:rsidRPr="00C13B14">
        <w:rPr>
          <w:rStyle w:val="StyleBoldUnderline"/>
          <w:highlight w:val="cyan"/>
        </w:rPr>
        <w:t>A strong services sector</w:t>
      </w:r>
      <w:r w:rsidRPr="00DC6B30">
        <w:rPr>
          <w:sz w:val="16"/>
        </w:rPr>
        <w:t xml:space="preserve">, and the millions of jobs it will create, </w:t>
      </w:r>
      <w:r w:rsidRPr="00C13B14">
        <w:rPr>
          <w:rStyle w:val="StyleBoldUnderline"/>
          <w:highlight w:val="cyan"/>
        </w:rPr>
        <w:t>would</w:t>
      </w:r>
      <w:r w:rsidRPr="00DC6B30">
        <w:rPr>
          <w:sz w:val="16"/>
        </w:rPr>
        <w:t xml:space="preserve"> not only </w:t>
      </w:r>
      <w:r w:rsidRPr="00C13B14">
        <w:rPr>
          <w:rStyle w:val="StyleBoldUnderline"/>
          <w:highlight w:val="cyan"/>
        </w:rPr>
        <w:t>support a real middle class</w:t>
      </w:r>
      <w:r w:rsidRPr="00DC6B30">
        <w:rPr>
          <w:sz w:val="16"/>
        </w:rPr>
        <w:t xml:space="preserve"> but also slow growth in China’s chronically unemployed underclass, </w:t>
      </w:r>
      <w:r w:rsidRPr="00C13B14">
        <w:rPr>
          <w:rStyle w:val="StyleBoldUnderline"/>
          <w:highlight w:val="cyan"/>
        </w:rPr>
        <w:t>a worrisome source of destabilizing social pres- sure</w:t>
      </w:r>
      <w:r w:rsidRPr="00DC6B30">
        <w:rPr>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C13B14">
        <w:rPr>
          <w:rStyle w:val="StyleBoldUnderline"/>
          <w:highlight w:val="cyan"/>
        </w:rPr>
        <w:t>.  Domestic stability in China benefits America</w:t>
      </w:r>
      <w:r w:rsidRPr="00DC6B30">
        <w:rPr>
          <w:sz w:val="16"/>
        </w:rPr>
        <w:t xml:space="preserve">. Comfortable, prosperous Chinese citizens are more likely to share concerns similar to those Americans have and be more willing to cooperate on the range of issues relating to such concerns. For example, </w:t>
      </w:r>
      <w:r w:rsidRPr="00C13B14">
        <w:rPr>
          <w:rStyle w:val="StyleBoldUnderline"/>
          <w:highlight w:val="cyan"/>
        </w:rPr>
        <w:t>China already shows increased interest in working with U.S.</w:t>
      </w:r>
      <w:r w:rsidRPr="009A25BF">
        <w:rPr>
          <w:rStyle w:val="StyleBoldUnderline"/>
        </w:rPr>
        <w:t xml:space="preserve"> officials and private experts </w:t>
      </w:r>
      <w:r w:rsidRPr="00C13B14">
        <w:rPr>
          <w:rStyle w:val="StyleBoldUnderline"/>
          <w:highlight w:val="cyan"/>
        </w:rPr>
        <w:t>on environmental problems</w:t>
      </w:r>
      <w:r w:rsidRPr="009A25BF">
        <w:rPr>
          <w:rStyle w:val="StyleBoldUnderline"/>
        </w:rPr>
        <w:t xml:space="preserve"> (</w:t>
      </w:r>
      <w:r w:rsidRPr="00DC6B30">
        <w:rPr>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Dialogue on matters of mutual interest promotes communication, increased cooperation, and, ultimately, trust. </w:t>
      </w:r>
      <w:bookmarkStart w:id="1" w:name="_Toc140318045"/>
      <w:bookmarkStart w:id="2" w:name="_Toc140333174"/>
      <w:r w:rsidRPr="00C13B14">
        <w:rPr>
          <w:rStyle w:val="StyleBoldUnderline"/>
          <w:highlight w:val="cyan"/>
        </w:rPr>
        <w:t>A wealthy, stable China can serve U.S. regional security interests</w:t>
      </w:r>
      <w:r w:rsidRPr="00DC6B30">
        <w:rPr>
          <w:sz w:val="16"/>
        </w:rPr>
        <w:t xml:space="preserve">. A </w:t>
      </w:r>
      <w:r w:rsidRPr="009A25BF">
        <w:rPr>
          <w:rStyle w:val="StyleBoldUnderline"/>
        </w:rPr>
        <w:t>China that risks tangible loss from aggressive and confrontational behavior should be less likely to favor precipitous action and conflic</w:t>
      </w:r>
      <w:r w:rsidRPr="00DC6B30">
        <w:rPr>
          <w:sz w:val="16"/>
        </w:rPr>
        <w:t xml:space="preserve">t. It </w:t>
      </w:r>
      <w:r w:rsidRPr="00C13B14">
        <w:rPr>
          <w:rStyle w:val="StyleBoldUnderline"/>
          <w:highlight w:val="cyan"/>
        </w:rPr>
        <w:t>should be more likely to be interested in preserving regional peace and stability, more open to consulting with Pacific Rim neighbors,</w:t>
      </w:r>
      <w:r w:rsidRPr="00DC6B30">
        <w:rPr>
          <w:sz w:val="16"/>
        </w:rPr>
        <w:t xml:space="preserve"> and more willing </w:t>
      </w:r>
      <w:r w:rsidRPr="00DC6B30">
        <w:rPr>
          <w:rStyle w:val="cardChar"/>
          <w:rFonts w:eastAsiaTheme="minorHAnsi"/>
          <w:sz w:val="16"/>
        </w:rPr>
        <w:t xml:space="preserve">to cooperate on regional security issues, strategies, and disputes. </w:t>
      </w:r>
      <w:r w:rsidRPr="009A25BF">
        <w:rPr>
          <w:rStyle w:val="StyleBoldUnderline"/>
        </w:rPr>
        <w:t>Speaking from a vantage point of growing economic strength and military capability would give Beijing the respect, prestige, and diplomatic stature it craves</w:t>
      </w:r>
      <w:r w:rsidRPr="00DC6B30">
        <w:rPr>
          <w:rStyle w:val="cardChar"/>
          <w:rFonts w:eastAsiaTheme="minorHAnsi"/>
          <w:sz w:val="16"/>
        </w:rPr>
        <w:t xml:space="preserve">, making it easier for China to see itself as a player whose opinion is given serious weight by peers. </w:t>
      </w:r>
      <w:r w:rsidRPr="00C13B14">
        <w:rPr>
          <w:rStyle w:val="StyleBoldUnderline"/>
          <w:highlight w:val="cyan"/>
        </w:rPr>
        <w:t>This could calm Chinese fears of being marginalized</w:t>
      </w:r>
      <w:r w:rsidRPr="009A25BF">
        <w:rPr>
          <w:rStyle w:val="StyleBoldUnderline"/>
        </w:rPr>
        <w:t xml:space="preserve"> or contained, </w:t>
      </w:r>
      <w:r w:rsidRPr="00C13B14">
        <w:rPr>
          <w:rStyle w:val="StyleBoldUnderline"/>
          <w:highlight w:val="cyan"/>
        </w:rPr>
        <w:t>making it easier for China to find common cause</w:t>
      </w:r>
      <w:r w:rsidRPr="009A25BF">
        <w:rPr>
          <w:rStyle w:val="StyleBoldUnderline"/>
        </w:rPr>
        <w:t xml:space="preserve"> with the United States, Japan, and others </w:t>
      </w:r>
      <w:r w:rsidRPr="00C13B14">
        <w:rPr>
          <w:rStyle w:val="StyleBoldUnderline"/>
          <w:highlight w:val="cyan"/>
        </w:rPr>
        <w:t>in the</w:t>
      </w:r>
      <w:r w:rsidRPr="009A25BF">
        <w:rPr>
          <w:rStyle w:val="StyleBoldUnderline"/>
        </w:rPr>
        <w:t xml:space="preserve"> region in maintaining calm and promoting dialogue on </w:t>
      </w:r>
      <w:r w:rsidRPr="00C13B14">
        <w:rPr>
          <w:rStyle w:val="StyleBoldUnderline"/>
          <w:highlight w:val="cyan"/>
        </w:rPr>
        <w:t>Korean Peninsula</w:t>
      </w:r>
      <w:r w:rsidRPr="009A25BF">
        <w:rPr>
          <w:rStyle w:val="StyleBoldUnderline"/>
        </w:rPr>
        <w:t xml:space="preserve"> security issues, </w:t>
      </w:r>
      <w:r w:rsidRPr="00C13B14">
        <w:rPr>
          <w:rStyle w:val="StyleBoldUnderline"/>
          <w:highlight w:val="cyan"/>
        </w:rPr>
        <w:t>combating</w:t>
      </w:r>
      <w:r w:rsidRPr="009A25BF">
        <w:rPr>
          <w:rStyle w:val="StyleBoldUnderline"/>
        </w:rPr>
        <w:t xml:space="preserve"> international </w:t>
      </w:r>
      <w:r w:rsidRPr="00C13B14">
        <w:rPr>
          <w:rStyle w:val="StyleBoldUnderline"/>
          <w:highlight w:val="cyan"/>
        </w:rPr>
        <w:t>terrorism</w:t>
      </w:r>
      <w:r w:rsidRPr="009A25BF">
        <w:rPr>
          <w:rStyle w:val="StyleBoldUnderline"/>
        </w:rPr>
        <w:t xml:space="preserve"> and piracy, and perhaps </w:t>
      </w:r>
      <w:r w:rsidRPr="00C13B14">
        <w:rPr>
          <w:rStyle w:val="StyleBoldUnderline"/>
          <w:highlight w:val="cyan"/>
        </w:rPr>
        <w:t>even</w:t>
      </w:r>
      <w:r w:rsidRPr="009A25BF">
        <w:rPr>
          <w:rStyle w:val="StyleBoldUnderline"/>
        </w:rPr>
        <w:t xml:space="preserve"> </w:t>
      </w:r>
      <w:r w:rsidRPr="00C13B14">
        <w:rPr>
          <w:rStyle w:val="StyleBoldUnderline"/>
          <w:highlight w:val="cyan"/>
        </w:rPr>
        <w:t>becoming</w:t>
      </w:r>
      <w:r w:rsidRPr="009A25BF">
        <w:rPr>
          <w:rStyle w:val="StyleBoldUnderline"/>
        </w:rPr>
        <w:t xml:space="preserve"> </w:t>
      </w:r>
      <w:r w:rsidRPr="00C13B14">
        <w:rPr>
          <w:rStyle w:val="StyleBoldUnderline"/>
          <w:highlight w:val="cyan"/>
        </w:rPr>
        <w:t>more</w:t>
      </w:r>
      <w:r w:rsidRPr="009A25BF">
        <w:rPr>
          <w:rStyle w:val="StyleBoldUnderline"/>
        </w:rPr>
        <w:t xml:space="preserve"> </w:t>
      </w:r>
      <w:r w:rsidRPr="00C13B14">
        <w:rPr>
          <w:rStyle w:val="StyleBoldUnderline"/>
          <w:highlight w:val="cyan"/>
        </w:rPr>
        <w:t>involved</w:t>
      </w:r>
      <w:r w:rsidRPr="009A25BF">
        <w:rPr>
          <w:rStyle w:val="StyleBoldUnderline"/>
        </w:rPr>
        <w:t xml:space="preserve"> </w:t>
      </w:r>
      <w:r w:rsidRPr="00C13B14">
        <w:rPr>
          <w:rStyle w:val="StyleBoldUnderline"/>
          <w:highlight w:val="cyan"/>
        </w:rPr>
        <w:t>in</w:t>
      </w:r>
      <w:r w:rsidRPr="009A25BF">
        <w:rPr>
          <w:rStyle w:val="StyleBoldUnderline"/>
        </w:rPr>
        <w:t xml:space="preserve"> </w:t>
      </w:r>
      <w:r w:rsidRPr="00C13B14">
        <w:rPr>
          <w:rStyle w:val="StyleBoldUnderline"/>
          <w:highlight w:val="cyan"/>
        </w:rPr>
        <w:t>curbing</w:t>
      </w:r>
      <w:r w:rsidRPr="009A25BF">
        <w:rPr>
          <w:rStyle w:val="StyleBoldUnderline"/>
        </w:rPr>
        <w:t xml:space="preserve"> the </w:t>
      </w:r>
      <w:r w:rsidRPr="00C13B14">
        <w:rPr>
          <w:rStyle w:val="StyleBoldUnderline"/>
          <w:highlight w:val="cyan"/>
        </w:rPr>
        <w:t>proliferation</w:t>
      </w:r>
      <w:r w:rsidRPr="009A25BF">
        <w:rPr>
          <w:rStyle w:val="StyleBoldUnderline"/>
        </w:rPr>
        <w:t xml:space="preserve"> of weapons of mass destruction.</w:t>
      </w:r>
      <w:bookmarkEnd w:id="1"/>
      <w:bookmarkEnd w:id="2"/>
    </w:p>
    <w:p w:rsidR="009348D4" w:rsidRDefault="009348D4" w:rsidP="009348D4"/>
    <w:p w:rsidR="009348D4" w:rsidRDefault="009348D4" w:rsidP="009348D4">
      <w:pPr>
        <w:pStyle w:val="Heading3"/>
      </w:pPr>
      <w:r>
        <w:t xml:space="preserve">2NC: Taiwan Impact </w:t>
      </w:r>
    </w:p>
    <w:p w:rsidR="009348D4" w:rsidRDefault="009348D4" w:rsidP="009348D4"/>
    <w:p w:rsidR="009348D4" w:rsidRDefault="009348D4" w:rsidP="009348D4">
      <w:pPr>
        <w:pStyle w:val="Heading4"/>
      </w:pPr>
      <w:r>
        <w:t xml:space="preserve">Chinese economic downturn sparks Taiwan war. </w:t>
      </w:r>
    </w:p>
    <w:p w:rsidR="009348D4" w:rsidRPr="00816DF8" w:rsidRDefault="009348D4" w:rsidP="009348D4">
      <w:pPr>
        <w:rPr>
          <w:sz w:val="16"/>
          <w:szCs w:val="16"/>
        </w:rPr>
      </w:pPr>
      <w:r w:rsidRPr="00816DF8">
        <w:rPr>
          <w:rStyle w:val="StyleStyleBold12pt"/>
        </w:rPr>
        <w:t xml:space="preserve">Lewis 10 </w:t>
      </w:r>
      <w:r w:rsidRPr="00816DF8">
        <w:rPr>
          <w:sz w:val="16"/>
          <w:szCs w:val="16"/>
        </w:rPr>
        <w:t>(Dan, Research Director of Economic Research Council, “The nightmare of a Chinese economic collapse” World Finance, http://www.worldfinance.com/news/home/finalbell/article117.html)</w:t>
      </w:r>
    </w:p>
    <w:p w:rsidR="009348D4" w:rsidRDefault="009348D4" w:rsidP="009348D4">
      <w:pPr>
        <w:pStyle w:val="card"/>
        <w:ind w:left="0"/>
        <w:rPr>
          <w:rStyle w:val="underline"/>
          <w:b w:val="0"/>
        </w:rPr>
      </w:pPr>
      <w:r>
        <w:rPr>
          <w:sz w:val="16"/>
        </w:rPr>
        <w:t xml:space="preserve"> </w:t>
      </w:r>
    </w:p>
    <w:p w:rsidR="009348D4" w:rsidRPr="00816DF8" w:rsidRDefault="009348D4" w:rsidP="009348D4">
      <w:pPr>
        <w:rPr>
          <w:sz w:val="16"/>
        </w:rPr>
      </w:pPr>
      <w:r w:rsidRPr="00816DF8">
        <w:rPr>
          <w:sz w:val="16"/>
        </w:rPr>
        <w:t xml:space="preserve">It has been calculated that to </w:t>
      </w:r>
      <w:r w:rsidRPr="00C13B14">
        <w:rPr>
          <w:rStyle w:val="StyleBoldUnderline"/>
          <w:highlight w:val="cyan"/>
        </w:rPr>
        <w:t>keep China’s society stable</w:t>
      </w:r>
      <w:r w:rsidRPr="00816DF8">
        <w:rPr>
          <w:sz w:val="16"/>
        </w:rPr>
        <w:t xml:space="preserve"> – ie to manage the transition from a rural to an urban society without devastating unemployment - </w:t>
      </w:r>
      <w:r w:rsidRPr="00C13B14">
        <w:rPr>
          <w:rStyle w:val="StyleBoldUnderline"/>
          <w:highlight w:val="cyan"/>
        </w:rPr>
        <w:t>the minimum growth rate is 7.2 percent</w:t>
      </w:r>
      <w:r w:rsidRPr="00816DF8">
        <w:rPr>
          <w:sz w:val="16"/>
        </w:rPr>
        <w:t xml:space="preserve">. </w:t>
      </w:r>
      <w:r w:rsidRPr="00C13B14">
        <w:rPr>
          <w:rStyle w:val="StyleBoldUnderline"/>
          <w:highlight w:val="cyan"/>
        </w:rPr>
        <w:t>Anything less than that and unemployment will rise and the massive shift in population</w:t>
      </w:r>
      <w:r w:rsidRPr="00816DF8">
        <w:rPr>
          <w:sz w:val="16"/>
        </w:rPr>
        <w:t xml:space="preserve"> from the country to the cities </w:t>
      </w:r>
      <w:r w:rsidRPr="00C13B14">
        <w:rPr>
          <w:rStyle w:val="StyleBoldUnderline"/>
          <w:highlight w:val="cyan"/>
        </w:rPr>
        <w:t>becomes unsustainable</w:t>
      </w:r>
      <w:r w:rsidRPr="00816DF8">
        <w:rPr>
          <w:sz w:val="16"/>
        </w:rPr>
        <w:t xml:space="preserve">. </w:t>
      </w:r>
      <w:r w:rsidRPr="00C13B14">
        <w:rPr>
          <w:rStyle w:val="StyleBoldUnderline"/>
          <w:highlight w:val="cyan"/>
        </w:rPr>
        <w:t>This is when real discontent with communist party rule becomes vocal</w:t>
      </w:r>
      <w:r w:rsidRPr="00816DF8">
        <w:rPr>
          <w:sz w:val="16"/>
        </w:rPr>
        <w:t xml:space="preserve">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w:t>
      </w:r>
      <w:r w:rsidRPr="00C13B14">
        <w:rPr>
          <w:rStyle w:val="StyleBoldUnderline"/>
          <w:highlight w:val="cyan"/>
        </w:rPr>
        <w:t>There’s a very real chance that China might go the way of Yugoloslavia or the Soviet Union</w:t>
      </w:r>
      <w:r w:rsidRPr="00816DF8">
        <w:rPr>
          <w:sz w:val="16"/>
        </w:rPr>
        <w:t xml:space="preserve"> – </w:t>
      </w:r>
      <w:r w:rsidRPr="00C13B14">
        <w:rPr>
          <w:rStyle w:val="StyleBoldUnderline"/>
          <w:highlight w:val="cyan"/>
        </w:rPr>
        <w:t>chaos, civil unrest and internecine war</w:t>
      </w:r>
      <w:r w:rsidRPr="00816DF8">
        <w:rPr>
          <w:sz w:val="16"/>
        </w:rPr>
        <w:t xml:space="preserve">. In the very worst case scenario, </w:t>
      </w:r>
      <w:r w:rsidRPr="00C13B14">
        <w:rPr>
          <w:rStyle w:val="StyleBoldUnderline"/>
          <w:highlight w:val="cyan"/>
        </w:rPr>
        <w:t>a Chinese government might seek to maintain national cohesion by going to war with Taiwan</w:t>
      </w:r>
      <w:r w:rsidRPr="00816DF8">
        <w:rPr>
          <w:sz w:val="16"/>
        </w:rPr>
        <w:t xml:space="preserve"> – </w:t>
      </w:r>
      <w:r w:rsidRPr="00C13B14">
        <w:rPr>
          <w:rStyle w:val="StyleBoldUnderline"/>
          <w:highlight w:val="cyan"/>
        </w:rPr>
        <w:t>whom America is pledged to defend</w:t>
      </w:r>
      <w:r w:rsidRPr="00816DF8">
        <w:rPr>
          <w:sz w:val="16"/>
        </w:rPr>
        <w:t>.</w:t>
      </w:r>
    </w:p>
    <w:p w:rsidR="009348D4" w:rsidRDefault="009348D4" w:rsidP="009348D4"/>
    <w:p w:rsidR="009348D4" w:rsidRDefault="009348D4" w:rsidP="009348D4">
      <w:pPr>
        <w:pStyle w:val="Heading4"/>
      </w:pPr>
      <w:r>
        <w:t xml:space="preserve">Taiwan war causes extinction. </w:t>
      </w:r>
    </w:p>
    <w:p w:rsidR="009348D4" w:rsidRDefault="009348D4" w:rsidP="009348D4">
      <w:r w:rsidRPr="00F20405">
        <w:rPr>
          <w:rStyle w:val="StyleStyleBold12pt"/>
        </w:rPr>
        <w:t>Straits Times ’00</w:t>
      </w:r>
      <w:r w:rsidRPr="00F20405">
        <w:t xml:space="preserve"> (6-25, Lexis</w:t>
      </w:r>
      <w:r w:rsidRPr="00F20405">
        <w:rPr>
          <w:rFonts w:hint="eastAsia"/>
        </w:rPr>
        <w:t xml:space="preserve">, </w:t>
      </w:r>
      <w:r w:rsidRPr="00F20405">
        <w:t>No one gains in war over Taiwan)</w:t>
      </w:r>
    </w:p>
    <w:p w:rsidR="009348D4" w:rsidRPr="00F20405" w:rsidRDefault="009348D4" w:rsidP="009348D4"/>
    <w:p w:rsidR="009348D4" w:rsidRPr="00F20405" w:rsidRDefault="009348D4" w:rsidP="009348D4">
      <w:pPr>
        <w:rPr>
          <w:sz w:val="16"/>
        </w:rPr>
      </w:pPr>
      <w:r w:rsidRPr="00C13B14">
        <w:rPr>
          <w:rStyle w:val="StyleBoldUnderline"/>
          <w:highlight w:val="cyan"/>
        </w:rPr>
        <w:t>THE DOOMSDAY SCENARIO</w:t>
      </w:r>
      <w:r w:rsidRPr="00A75D39">
        <w:rPr>
          <w:sz w:val="16"/>
        </w:rPr>
        <w:t xml:space="preserve"> </w:t>
      </w:r>
      <w:r w:rsidRPr="00F20405">
        <w:rPr>
          <w:sz w:val="16"/>
        </w:rPr>
        <w:t xml:space="preserve">THE high-intensity scenario </w:t>
      </w:r>
      <w:r w:rsidRPr="00C13B14">
        <w:rPr>
          <w:rStyle w:val="StyleBoldUnderline"/>
          <w:highlight w:val="cyan"/>
        </w:rPr>
        <w:t>postulates a cross-strait war escalating into a</w:t>
      </w:r>
      <w:r w:rsidRPr="00A75D39">
        <w:rPr>
          <w:rStyle w:val="StyleBoldUnderline"/>
        </w:rPr>
        <w:t xml:space="preserve"> full-scale </w:t>
      </w:r>
      <w:r w:rsidRPr="00C13B14">
        <w:rPr>
          <w:rStyle w:val="StyleBoldUnderline"/>
          <w:highlight w:val="cyan"/>
        </w:rPr>
        <w:t>war between the US and China</w:t>
      </w:r>
      <w:r w:rsidRPr="00F20405">
        <w:rPr>
          <w:sz w:val="16"/>
        </w:rPr>
        <w:t xml:space="preserve">. If Washington were to conclude that splitting China would better serve its national interests, then </w:t>
      </w:r>
      <w:r w:rsidRPr="00A75D39">
        <w:rPr>
          <w:rStyle w:val="StyleBoldUnderline"/>
        </w:rPr>
        <w:t xml:space="preserve">a full-scale war becomes unavoidable. </w:t>
      </w:r>
      <w:r w:rsidRPr="00C13B14">
        <w:rPr>
          <w:rStyle w:val="StyleBoldUnderline"/>
          <w:highlight w:val="cyan"/>
        </w:rPr>
        <w:t>Conflict</w:t>
      </w:r>
      <w:r w:rsidRPr="00C13B14">
        <w:rPr>
          <w:sz w:val="16"/>
          <w:highlight w:val="cyan"/>
        </w:rPr>
        <w:t xml:space="preserve"> </w:t>
      </w:r>
      <w:r w:rsidRPr="00F20405">
        <w:rPr>
          <w:sz w:val="16"/>
        </w:rPr>
        <w:t xml:space="preserve">on such a scale </w:t>
      </w:r>
      <w:r w:rsidRPr="00C13B14">
        <w:rPr>
          <w:rStyle w:val="StyleBoldUnderline"/>
          <w:highlight w:val="cyan"/>
        </w:rPr>
        <w:t>would embroil other countries</w:t>
      </w:r>
      <w:r w:rsidRPr="00C13B14">
        <w:rPr>
          <w:sz w:val="16"/>
          <w:highlight w:val="cyan"/>
        </w:rPr>
        <w:t xml:space="preserve"> </w:t>
      </w:r>
      <w:r w:rsidRPr="00F20405">
        <w:rPr>
          <w:sz w:val="16"/>
        </w:rPr>
        <w:t xml:space="preserve">far </w:t>
      </w:r>
      <w:r w:rsidRPr="00C13B14">
        <w:rPr>
          <w:rStyle w:val="StyleBoldUnderline"/>
          <w:highlight w:val="cyan"/>
        </w:rPr>
        <w:t>and</w:t>
      </w:r>
      <w:r w:rsidRPr="00A75D39">
        <w:rPr>
          <w:sz w:val="16"/>
        </w:rPr>
        <w:t xml:space="preserve"> </w:t>
      </w:r>
      <w:r w:rsidRPr="00F20405">
        <w:rPr>
          <w:sz w:val="16"/>
        </w:rPr>
        <w:t xml:space="preserve">near and -- horror of horrors -- </w:t>
      </w:r>
      <w:r w:rsidRPr="00C13B14">
        <w:rPr>
          <w:rStyle w:val="StyleBoldUnderline"/>
          <w:highlight w:val="cyan"/>
        </w:rPr>
        <w:t>raise the possibility of a nuclear war</w:t>
      </w:r>
      <w:r w:rsidRPr="00F20405">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C13B14">
        <w:rPr>
          <w:rStyle w:val="StyleBoldUnderline"/>
          <w:highlight w:val="cyan"/>
        </w:rPr>
        <w:t>east Asia will be set on fire</w:t>
      </w:r>
      <w:r w:rsidRPr="00F20405">
        <w:rPr>
          <w:sz w:val="16"/>
        </w:rPr>
        <w:t xml:space="preserve">. And the conflagration may not end there as opportunistic powers elsewhere may try to overturn the existing world order. With the US distracted, </w:t>
      </w:r>
      <w:r w:rsidRPr="00C13B14">
        <w:rPr>
          <w:rStyle w:val="StyleBoldUnderline"/>
          <w:highlight w:val="cyan"/>
        </w:rPr>
        <w:t>Russia may</w:t>
      </w:r>
      <w:r w:rsidRPr="00C13B14">
        <w:rPr>
          <w:sz w:val="16"/>
          <w:highlight w:val="cyan"/>
        </w:rPr>
        <w:t xml:space="preserve"> seek to </w:t>
      </w:r>
      <w:r w:rsidRPr="00C13B14">
        <w:rPr>
          <w:rStyle w:val="StyleBoldUnderline"/>
          <w:highlight w:val="cyan"/>
        </w:rPr>
        <w:t>redefine Europe's</w:t>
      </w:r>
      <w:r w:rsidRPr="00C13B14">
        <w:rPr>
          <w:sz w:val="16"/>
          <w:highlight w:val="cyan"/>
        </w:rPr>
        <w:t xml:space="preserve"> political </w:t>
      </w:r>
      <w:r w:rsidRPr="00C13B14">
        <w:rPr>
          <w:rStyle w:val="StyleBoldUnderline"/>
          <w:highlight w:val="cyan"/>
        </w:rPr>
        <w:t>landscape</w:t>
      </w:r>
      <w:r w:rsidRPr="00C13B14">
        <w:rPr>
          <w:sz w:val="16"/>
          <w:highlight w:val="cyan"/>
        </w:rPr>
        <w:t>.</w:t>
      </w:r>
      <w:r w:rsidRPr="00F20405">
        <w:rPr>
          <w:sz w:val="16"/>
        </w:rPr>
        <w:t xml:space="preserve"> The balance of power in the Middle East may be similarly upset by the likes of Iraq. In south Asia, </w:t>
      </w:r>
      <w:r w:rsidRPr="00C13B14">
        <w:rPr>
          <w:rStyle w:val="StyleBoldUnderline"/>
          <w:highlight w:val="cyan"/>
        </w:rPr>
        <w:t>hostilities between India and Pakistan</w:t>
      </w:r>
      <w:r w:rsidRPr="00C13B14">
        <w:rPr>
          <w:sz w:val="16"/>
          <w:highlight w:val="cyan"/>
        </w:rPr>
        <w:t xml:space="preserve">, each armed with its own nuclear arsenal, </w:t>
      </w:r>
      <w:r w:rsidRPr="00C13B14">
        <w:rPr>
          <w:rStyle w:val="StyleBoldUnderline"/>
          <w:highlight w:val="cyan"/>
        </w:rPr>
        <w:t>could enter a new and dangerous phase</w:t>
      </w:r>
      <w:r w:rsidRPr="00C13B14">
        <w:rPr>
          <w:sz w:val="16"/>
          <w:highlight w:val="cyan"/>
        </w:rPr>
        <w:t>. Will a full-scale</w:t>
      </w:r>
      <w:r w:rsidRPr="00F20405">
        <w:rPr>
          <w:sz w:val="16"/>
        </w:rPr>
        <w:t xml:space="preserv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75D39">
        <w:rPr>
          <w:rStyle w:val="StyleBoldUnderline"/>
        </w:rPr>
        <w:t>there is little hope of winning a war against China</w:t>
      </w:r>
      <w:r w:rsidRPr="00A75D39">
        <w:rPr>
          <w:sz w:val="16"/>
        </w:rPr>
        <w:t xml:space="preserve"> 50 years later, </w:t>
      </w:r>
      <w:r w:rsidRPr="00A75D39">
        <w:rPr>
          <w:rStyle w:val="StyleBoldUnderline"/>
        </w:rPr>
        <w:t>short of using nuclear weapons</w:t>
      </w:r>
      <w:r w:rsidRPr="00F20405">
        <w:rPr>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75D39">
        <w:rPr>
          <w:u w:val="single"/>
        </w:rPr>
        <w:t>s</w:t>
      </w:r>
      <w:r w:rsidRPr="00A75D39">
        <w:rPr>
          <w:rStyle w:val="StyleBoldUnderline"/>
        </w:rPr>
        <w:t xml:space="preserve">hould that come to pass, </w:t>
      </w:r>
      <w:r w:rsidRPr="00C13B14">
        <w:rPr>
          <w:rStyle w:val="StyleBoldUnderline"/>
          <w:highlight w:val="cyan"/>
        </w:rPr>
        <w:t>we would see the destruction of civilisation</w:t>
      </w:r>
      <w:r w:rsidRPr="00F20405">
        <w:rPr>
          <w:sz w:val="16"/>
        </w:rPr>
        <w:t xml:space="preserve">. There would be no victors in such a war. While </w:t>
      </w:r>
      <w:r w:rsidRPr="00C13B14">
        <w:rPr>
          <w:rStyle w:val="StyleBoldUnderline"/>
          <w:highlight w:val="cyan"/>
        </w:rPr>
        <w:t xml:space="preserve">the prospect of a </w:t>
      </w:r>
      <w:r w:rsidRPr="00C13B14">
        <w:rPr>
          <w:rStyle w:val="Emphasis"/>
          <w:highlight w:val="cyan"/>
        </w:rPr>
        <w:t>nuclear Armaggedon</w:t>
      </w:r>
      <w:r w:rsidRPr="00C13B14">
        <w:rPr>
          <w:rStyle w:val="StyleBoldUnderline"/>
          <w:highlight w:val="cyan"/>
        </w:rPr>
        <w:t xml:space="preserve"> over Taiwan</w:t>
      </w:r>
      <w:r w:rsidRPr="00A75D39">
        <w:rPr>
          <w:sz w:val="16"/>
        </w:rPr>
        <w:t xml:space="preserve"> might seem inconceivable, it </w:t>
      </w:r>
      <w:r w:rsidRPr="00C13B14">
        <w:rPr>
          <w:rStyle w:val="StyleBoldUnderline"/>
          <w:highlight w:val="cyan"/>
        </w:rPr>
        <w:t>cannot be ruled out</w:t>
      </w:r>
      <w:r w:rsidRPr="00A75D39">
        <w:rPr>
          <w:sz w:val="16"/>
        </w:rPr>
        <w:t xml:space="preserve"> </w:t>
      </w:r>
      <w:r w:rsidRPr="00F20405">
        <w:rPr>
          <w:sz w:val="16"/>
        </w:rPr>
        <w:t>entirely, for China puts sovereignty above everything else.</w:t>
      </w:r>
    </w:p>
    <w:p w:rsidR="009348D4" w:rsidRDefault="009348D4" w:rsidP="009348D4">
      <w:pPr>
        <w:pStyle w:val="Heading1"/>
      </w:pPr>
      <w:r>
        <w:t>CHINA CP</w:t>
      </w:r>
    </w:p>
    <w:p w:rsidR="009348D4" w:rsidRDefault="009348D4" w:rsidP="009348D4"/>
    <w:p w:rsidR="009348D4" w:rsidRPr="009348D4" w:rsidRDefault="009348D4" w:rsidP="009348D4"/>
    <w:p w:rsidR="00170848" w:rsidRDefault="00170848" w:rsidP="004D2D30"/>
    <w:p w:rsidR="009348D4" w:rsidRDefault="009348D4" w:rsidP="009348D4">
      <w:pPr>
        <w:pStyle w:val="Heading3"/>
      </w:pPr>
      <w:r>
        <w:t>china cp – 1nc</w:t>
      </w:r>
    </w:p>
    <w:p w:rsidR="00210114" w:rsidRDefault="00210114" w:rsidP="00210114"/>
    <w:p w:rsidR="00210114" w:rsidRDefault="00210114" w:rsidP="00210114">
      <w:pPr>
        <w:pStyle w:val="Heading4"/>
      </w:pPr>
      <w:r>
        <w:t>text: the People’s Republic of China should ______</w:t>
      </w:r>
    </w:p>
    <w:p w:rsidR="00210114" w:rsidRDefault="00210114" w:rsidP="00210114"/>
    <w:p w:rsidR="00210114" w:rsidRDefault="00210114" w:rsidP="00210114"/>
    <w:p w:rsidR="00210114" w:rsidRDefault="00210114" w:rsidP="00210114">
      <w:pPr>
        <w:pStyle w:val="Heading4"/>
      </w:pPr>
      <w:r>
        <w:t>this solves the case and gives china a springboard for ocean leadership</w:t>
      </w:r>
    </w:p>
    <w:p w:rsidR="00210114" w:rsidRDefault="00210114" w:rsidP="00210114"/>
    <w:p w:rsidR="00E321FD" w:rsidRDefault="00841E67" w:rsidP="009348D4">
      <w:r w:rsidRPr="00841E67">
        <w:rPr>
          <w:rStyle w:val="StyleStyleBold12pt"/>
          <w:u w:val="single"/>
        </w:rPr>
        <w:t xml:space="preserve">TSERING </w:t>
      </w:r>
      <w:r w:rsidR="00210114" w:rsidRPr="00841E67">
        <w:rPr>
          <w:rStyle w:val="StyleStyleBold12pt"/>
          <w:u w:val="single"/>
        </w:rPr>
        <w:t>2012</w:t>
      </w:r>
      <w:r w:rsidR="00210114">
        <w:t xml:space="preserve"> – National Maritime Foundation (Tsering, Dolma, “China’s Deep Sea Exploration Research and Capacity Building”, June 28, 2012, </w:t>
      </w:r>
      <w:hyperlink r:id="rId19" w:history="1">
        <w:r w:rsidR="00E321FD" w:rsidRPr="008B33CF">
          <w:rPr>
            <w:rStyle w:val="Hyperlink"/>
          </w:rPr>
          <w:t>http://www.maritimeindia.org/china’s-deep-sea-exploration-research-and-capacity-building.html</w:t>
        </w:r>
      </w:hyperlink>
      <w:r w:rsidR="00210114">
        <w:t>)</w:t>
      </w:r>
    </w:p>
    <w:p w:rsidR="00210114" w:rsidRDefault="00210114" w:rsidP="009348D4"/>
    <w:p w:rsidR="009348D4" w:rsidRPr="00A7784C" w:rsidRDefault="009348D4" w:rsidP="009348D4">
      <w:pPr>
        <w:rPr>
          <w:sz w:val="12"/>
        </w:rPr>
      </w:pPr>
      <w:r w:rsidRPr="00A7784C">
        <w:rPr>
          <w:sz w:val="12"/>
        </w:rPr>
        <w:t xml:space="preserve">The significance of deep sea exploration was evident when first discovery of hydrothermal vents (Hydrothermal (hot-water) vents are formed on the ocean floor when seawater circulates through hot volcanic rocks that are often located where new oceanic crust is being formed. Vents also occur on submarine volcanoes. In either case, the hot solution emerging into cold seawater precipitates mineral deposits that are rich in iron, copper, zinc, and other metals) was made in 1976 and first samples to verify them were collected by a manned submersible vehicle in 1977. Since then countries have intensified their quest for commercial exploitation of resources on the ocean floor. Like other countries, China has committed substantial finances on deep sea exploration. In 1984, China drew its oceanic mine resources plan. This plan gained further traction with the establishment of COMRA in 1990. It is governmental organizations to coordinate the activities of deep-sea bed exploration and exploitation in China as well in the international sea and is currently responsible for China’s deep sea exploration project at SWIR. </w:t>
      </w:r>
      <w:r w:rsidRPr="00A7784C">
        <w:rPr>
          <w:rStyle w:val="StyleBoldUnderline"/>
        </w:rPr>
        <w:t>The Chinese deep sea exploration capacity can be said to have evolved in three phases</w:t>
      </w:r>
      <w:r w:rsidRPr="00A7784C">
        <w:rPr>
          <w:sz w:val="12"/>
        </w:rPr>
        <w:t>.</w:t>
      </w:r>
      <w:r w:rsidR="00A7784C" w:rsidRPr="00A7784C">
        <w:rPr>
          <w:sz w:val="12"/>
        </w:rPr>
        <w:t xml:space="preserve"> </w:t>
      </w:r>
      <w:r w:rsidRPr="00A7784C">
        <w:rPr>
          <w:sz w:val="12"/>
        </w:rPr>
        <w:t>Phase I: (1995-2005)</w:t>
      </w:r>
      <w:r w:rsidR="00A7784C" w:rsidRPr="00A7784C">
        <w:rPr>
          <w:sz w:val="12"/>
        </w:rPr>
        <w:t xml:space="preserve"> </w:t>
      </w:r>
      <w:r w:rsidRPr="00A7784C">
        <w:rPr>
          <w:sz w:val="12"/>
        </w:rPr>
        <w:t>The first major development for China’s deep sea exploration effort was the launch of its most advanced scientific research vessel ‘Dayang Yihao’ in 1995. ‘Dayang Yihao’ is the only open-ocean going vessel designated and equipped for deep sea research in China. This vessel is equipped with the most advanced global positioning and communication systems and scientific research equipment. It conducts deep sea sampling, drilling and videotaping at the depth of over thousand meters.</w:t>
      </w:r>
      <w:r w:rsidR="00A7784C" w:rsidRPr="00A7784C">
        <w:rPr>
          <w:sz w:val="12"/>
        </w:rPr>
        <w:t xml:space="preserve"> </w:t>
      </w:r>
      <w:r w:rsidRPr="00A7784C">
        <w:rPr>
          <w:sz w:val="12"/>
        </w:rPr>
        <w:t xml:space="preserve">In 1996, the research on oceanography was strengthened with an allocation of more than 800 million yuan under the ‘Ninth Five Year Plan’ (1996-2000). </w:t>
      </w:r>
      <w:r w:rsidRPr="00A7784C">
        <w:rPr>
          <w:rStyle w:val="StyleBoldUnderline"/>
        </w:rPr>
        <w:t xml:space="preserve">During this period, </w:t>
      </w:r>
      <w:r w:rsidRPr="00C13B14">
        <w:rPr>
          <w:rStyle w:val="StyleBoldUnderline"/>
          <w:highlight w:val="cyan"/>
        </w:rPr>
        <w:t>the Chinese government formulated the national plan for implementing the ‘program for marine development by reliance on science and technology’</w:t>
      </w:r>
      <w:r w:rsidRPr="00A7784C">
        <w:rPr>
          <w:rStyle w:val="StyleBoldUnderline"/>
        </w:rPr>
        <w:t>. This program laid emphasis on research, development and assimilation of marine reproduction technologies, fine processing of marine biological resources, exploration and extraction of marine pharmaceuticals and exploitation of chemical resources in seawater</w:t>
      </w:r>
      <w:r w:rsidRPr="00A7784C">
        <w:rPr>
          <w:sz w:val="12"/>
        </w:rPr>
        <w:t>.</w:t>
      </w:r>
      <w:r w:rsidR="00A7784C" w:rsidRPr="00A7784C">
        <w:rPr>
          <w:sz w:val="12"/>
        </w:rPr>
        <w:t xml:space="preserve"> </w:t>
      </w:r>
      <w:r w:rsidRPr="00A7784C">
        <w:rPr>
          <w:sz w:val="12"/>
        </w:rPr>
        <w:t>Another major development during this period was the launch of ‘Jiaolong’ manned submersible in 2002. China unveiled this advanced submersible in August 2010 after eight years of secretive development. Like other submersibles, the ‘Jiaolong’ manned submersible operates with a mother ship, ‘Xiangyanghong 09’, an oceanographic research ship subordinate to the North Sea branch of State Oceanic Administration (SOA). With its designed dive capability up to 7,000 meters, it is capable of reaching 99.8 percent of the world’s under-sea areas. ‘Jiaolong’ manned submersible has completed 17 dives in the Pacific Ocean, including dive till 5,188 meters in South China Sea and the latest with 7020 meters at Mariana Trench. ‘Jioalong’ manned submersible has become an integral tool for China’s scientific expedition on deep sea resources.</w:t>
      </w:r>
      <w:r w:rsidR="00A7784C" w:rsidRPr="00A7784C">
        <w:rPr>
          <w:sz w:val="12"/>
        </w:rPr>
        <w:t xml:space="preserve"> </w:t>
      </w:r>
      <w:r w:rsidRPr="00A7784C">
        <w:rPr>
          <w:sz w:val="12"/>
        </w:rPr>
        <w:t>Phase II: 2005-2012</w:t>
      </w:r>
      <w:r w:rsidR="00A7784C" w:rsidRPr="00A7784C">
        <w:rPr>
          <w:sz w:val="12"/>
        </w:rPr>
        <w:t xml:space="preserve"> </w:t>
      </w:r>
      <w:r w:rsidRPr="00A7784C">
        <w:rPr>
          <w:rStyle w:val="StyleBoldUnderline"/>
        </w:rPr>
        <w:t>A milestone in China’s project on deep sea exploration was achieved when China embarked on its first around-the-world oceanographic sailing mission</w:t>
      </w:r>
      <w:r w:rsidRPr="00A7784C">
        <w:rPr>
          <w:sz w:val="12"/>
        </w:rPr>
        <w:t xml:space="preserve"> by ‘Dayang Yihao’ oceanographic research ship in 2005-06. During this global expedition, scientists found tantalizing evidence of active hydrothermal vents at SWIR. They gathered critical data that led them back to the site in 2007. A remarkable breakthrough was made in 2007 when Chinese scientists aboard ‘Dayang Yihao’ discovered hot liquid at SWIR independently for the first time.</w:t>
      </w:r>
      <w:r w:rsidR="00A7784C" w:rsidRPr="00A7784C">
        <w:rPr>
          <w:sz w:val="12"/>
        </w:rPr>
        <w:t xml:space="preserve"> </w:t>
      </w:r>
      <w:r w:rsidRPr="00A7784C">
        <w:rPr>
          <w:sz w:val="12"/>
        </w:rPr>
        <w:t>In 2010-2011 ‘Dayang Yihao’ attempted China’s largest and most expansive global expedition in all the three oceans. The scientists discovered 16 hydrothermal vents, of which five were found in South Atlantic Ocean and 11 in the East Pacific Ocean. China has now discovered 33 hydrothermal deposits comprising one tenth of the discovered submarine hydrothermal deposits, in the last three decades.</w:t>
      </w:r>
      <w:r w:rsidR="00A7784C" w:rsidRPr="00A7784C">
        <w:rPr>
          <w:sz w:val="12"/>
        </w:rPr>
        <w:t xml:space="preserve"> </w:t>
      </w:r>
      <w:r w:rsidRPr="00C13B14">
        <w:rPr>
          <w:rStyle w:val="StyleBoldUnderline"/>
          <w:highlight w:val="cyan"/>
        </w:rPr>
        <w:t xml:space="preserve">A </w:t>
      </w:r>
      <w:r w:rsidRPr="00C13B14">
        <w:rPr>
          <w:rStyle w:val="Emphasis"/>
          <w:highlight w:val="cyan"/>
        </w:rPr>
        <w:t>significant development</w:t>
      </w:r>
      <w:r w:rsidRPr="00C13B14">
        <w:rPr>
          <w:rStyle w:val="StyleBoldUnderline"/>
          <w:highlight w:val="cyan"/>
        </w:rPr>
        <w:t xml:space="preserve"> occurred</w:t>
      </w:r>
      <w:r w:rsidRPr="00A7784C">
        <w:rPr>
          <w:rStyle w:val="StyleBoldUnderline"/>
        </w:rPr>
        <w:t xml:space="preserve"> on November, 2011 </w:t>
      </w:r>
      <w:r w:rsidRPr="00C13B14">
        <w:rPr>
          <w:rStyle w:val="StyleBoldUnderline"/>
          <w:highlight w:val="cyan"/>
        </w:rPr>
        <w:t>when China launched another state-of-art comprehensive oceanographic research vessel</w:t>
      </w:r>
      <w:r w:rsidRPr="00A7784C">
        <w:rPr>
          <w:rStyle w:val="StyleBoldUnderline"/>
        </w:rPr>
        <w:t xml:space="preserve"> the ‘Kexue’</w:t>
      </w:r>
      <w:r w:rsidRPr="00A7784C">
        <w:rPr>
          <w:sz w:val="12"/>
        </w:rPr>
        <w:t xml:space="preserve">. The vessel displacing 4000 tonnes is equipped with a padded electric propulsion system, the first for a research ship anywhere in the world. According to the chief engineer of the project, the ship can be equated with world-class facilities for water body detection, atmospheric exploration, deep sea environment exploration and remote sensing information research. </w:t>
      </w:r>
      <w:r w:rsidRPr="00C13B14">
        <w:rPr>
          <w:rStyle w:val="StyleBoldUnderline"/>
          <w:highlight w:val="cyan"/>
        </w:rPr>
        <w:t>China considers that the ship will</w:t>
      </w:r>
      <w:r w:rsidRPr="00A7784C">
        <w:rPr>
          <w:rStyle w:val="StyleBoldUnderline"/>
        </w:rPr>
        <w:t xml:space="preserve"> definitely </w:t>
      </w:r>
      <w:r w:rsidRPr="00C13B14">
        <w:rPr>
          <w:rStyle w:val="StyleBoldUnderline"/>
          <w:highlight w:val="cyan"/>
        </w:rPr>
        <w:t xml:space="preserve">boost its capability in oceanographic surveying and </w:t>
      </w:r>
      <w:r w:rsidRPr="00C13B14">
        <w:rPr>
          <w:rStyle w:val="Emphasis"/>
          <w:highlight w:val="cyan"/>
        </w:rPr>
        <w:t>bridge the gap between China and western marine powers</w:t>
      </w:r>
      <w:r w:rsidRPr="00C13B14">
        <w:rPr>
          <w:sz w:val="12"/>
          <w:highlight w:val="cyan"/>
        </w:rPr>
        <w:t>.</w:t>
      </w:r>
      <w:r w:rsidR="00A7784C" w:rsidRPr="00A7784C">
        <w:rPr>
          <w:sz w:val="12"/>
        </w:rPr>
        <w:t xml:space="preserve"> </w:t>
      </w:r>
      <w:r w:rsidRPr="00A7784C">
        <w:rPr>
          <w:sz w:val="12"/>
        </w:rPr>
        <w:t>Further the Chinese media has pointed out that China has plans for the construction of a deep sea scientific research base in eastern Shandong province. According to a report, the base will cover 26 hectares of land and 62.7 hectares of sea. The total constructed area is 24,526 square meters. Investment for the first phase of the project is 495 million yuan and it will become a national-level public service platform for deep sea scientific research, ocean resources investigation and deep sea equipment development. This base will also serve as the ground support station for ‘Jiaolong’ manned submersible.</w:t>
      </w:r>
      <w:r w:rsidR="00A7784C" w:rsidRPr="00A7784C">
        <w:rPr>
          <w:sz w:val="12"/>
        </w:rPr>
        <w:t xml:space="preserve"> </w:t>
      </w:r>
      <w:r w:rsidRPr="00A7784C">
        <w:rPr>
          <w:sz w:val="12"/>
        </w:rPr>
        <w:t>Phase III-2012 onwards</w:t>
      </w:r>
      <w:r w:rsidR="00A7784C" w:rsidRPr="00A7784C">
        <w:rPr>
          <w:sz w:val="12"/>
        </w:rPr>
        <w:t xml:space="preserve"> </w:t>
      </w:r>
      <w:r w:rsidRPr="00A7784C">
        <w:rPr>
          <w:sz w:val="12"/>
        </w:rPr>
        <w:t xml:space="preserve">The third phase of China’s research and capacity building on deep sea exploration began in 2012. On 18 April </w:t>
      </w:r>
      <w:r w:rsidRPr="00A7784C">
        <w:rPr>
          <w:rStyle w:val="StyleBoldUnderline"/>
        </w:rPr>
        <w:t xml:space="preserve">2012, </w:t>
      </w:r>
      <w:r w:rsidRPr="00C13B14">
        <w:rPr>
          <w:rStyle w:val="StyleBoldUnderline"/>
          <w:highlight w:val="cyan"/>
        </w:rPr>
        <w:t>the</w:t>
      </w:r>
      <w:r w:rsidRPr="00A7784C">
        <w:rPr>
          <w:rStyle w:val="StyleBoldUnderline"/>
        </w:rPr>
        <w:t xml:space="preserve"> State Oceanic Administration (</w:t>
      </w:r>
      <w:r w:rsidRPr="00C13B14">
        <w:rPr>
          <w:rStyle w:val="StyleBoldUnderline"/>
          <w:highlight w:val="cyan"/>
        </w:rPr>
        <w:t>SOA) announced the establishment of a national maritime survey fleet in an effort to improve China's ability to conduct maritime survey and research</w:t>
      </w:r>
      <w:r w:rsidRPr="00A7784C">
        <w:rPr>
          <w:sz w:val="12"/>
        </w:rPr>
        <w:t>. The fleet consists of 19 survey vessels, 11 of which are oceangoing research ships with a displacement of more than 1,500 tonnes. The ships are separately owned by the SOA, the Chinese Academy of Sciences (CAS), the Ministry of Education (MOE) and other government sectors and institutes with maritime interests</w:t>
      </w:r>
      <w:r w:rsidRPr="00A7784C">
        <w:rPr>
          <w:rStyle w:val="StyleBoldUnderline"/>
        </w:rPr>
        <w:t xml:space="preserve">. According to the SOA, </w:t>
      </w:r>
      <w:r w:rsidRPr="00C13B14">
        <w:rPr>
          <w:rStyle w:val="StyleBoldUnderline"/>
          <w:highlight w:val="cyan"/>
        </w:rPr>
        <w:t>the main task</w:t>
      </w:r>
      <w:r w:rsidRPr="00A7784C">
        <w:rPr>
          <w:rStyle w:val="StyleBoldUnderline"/>
        </w:rPr>
        <w:t xml:space="preserve"> of the fleet </w:t>
      </w:r>
      <w:r w:rsidRPr="00C13B14">
        <w:rPr>
          <w:rStyle w:val="StyleBoldUnderline"/>
          <w:highlight w:val="cyan"/>
        </w:rPr>
        <w:t xml:space="preserve">is to </w:t>
      </w:r>
      <w:r w:rsidRPr="00AF155C">
        <w:rPr>
          <w:rStyle w:val="StyleBoldUnderline"/>
        </w:rPr>
        <w:t>undertake</w:t>
      </w:r>
      <w:r w:rsidRPr="00A7784C">
        <w:rPr>
          <w:rStyle w:val="StyleBoldUnderline"/>
        </w:rPr>
        <w:t xml:space="preserve"> comprehensive maritime survey and </w:t>
      </w:r>
      <w:r w:rsidRPr="00C13B14">
        <w:rPr>
          <w:rStyle w:val="StyleBoldUnderline"/>
          <w:highlight w:val="cyan"/>
        </w:rPr>
        <w:t xml:space="preserve">complete research tasks as part of </w:t>
      </w:r>
      <w:r w:rsidRPr="00C13B14">
        <w:rPr>
          <w:rStyle w:val="Emphasis"/>
          <w:highlight w:val="cyan"/>
        </w:rPr>
        <w:t>major national research projects</w:t>
      </w:r>
      <w:r w:rsidRPr="00C13B14">
        <w:rPr>
          <w:rStyle w:val="StyleBoldUnderline"/>
          <w:highlight w:val="cyan"/>
        </w:rPr>
        <w:t xml:space="preserve">, </w:t>
      </w:r>
      <w:r w:rsidRPr="00C13B14">
        <w:rPr>
          <w:rStyle w:val="Emphasis"/>
          <w:highlight w:val="cyan"/>
        </w:rPr>
        <w:t>international maritime research cooperation</w:t>
      </w:r>
      <w:r w:rsidRPr="00C13B14">
        <w:rPr>
          <w:rStyle w:val="StyleBoldUnderline"/>
          <w:highlight w:val="cyan"/>
        </w:rPr>
        <w:t xml:space="preserve"> and </w:t>
      </w:r>
      <w:r w:rsidRPr="00C13B14">
        <w:rPr>
          <w:rStyle w:val="Emphasis"/>
          <w:highlight w:val="cyan"/>
        </w:rPr>
        <w:t>inter-governmental cooperative projects</w:t>
      </w:r>
      <w:r w:rsidRPr="00A7784C">
        <w:rPr>
          <w:sz w:val="12"/>
        </w:rPr>
        <w:t>.</w:t>
      </w:r>
      <w:r w:rsidR="00A7784C" w:rsidRPr="00A7784C">
        <w:rPr>
          <w:sz w:val="12"/>
        </w:rPr>
        <w:t xml:space="preserve"> </w:t>
      </w:r>
      <w:r w:rsidRPr="00A7784C">
        <w:rPr>
          <w:sz w:val="12"/>
        </w:rPr>
        <w:t>On 28 April, 2012, Chinese research vessel ‘Dayang Yihao’ again departed from Sanya port in Hainan Province for the 26th oceanic expedition mission. Further, China has reportedly spent $1 billion for ultra-deepwater rig. China intends to use this rig for the exploration of oil and gas resources in the disputed South China Sea. This development is another indication of China progressing towards building its deep sea exploration capabilities.</w:t>
      </w:r>
      <w:r w:rsidR="00A7784C" w:rsidRPr="00A7784C">
        <w:rPr>
          <w:sz w:val="12"/>
        </w:rPr>
        <w:t xml:space="preserve"> </w:t>
      </w:r>
      <w:r w:rsidRPr="00A7784C">
        <w:rPr>
          <w:sz w:val="12"/>
        </w:rPr>
        <w:t>Conclusion</w:t>
      </w:r>
      <w:r w:rsidR="00A7784C" w:rsidRPr="00A7784C">
        <w:rPr>
          <w:sz w:val="12"/>
        </w:rPr>
        <w:t xml:space="preserve"> </w:t>
      </w:r>
      <w:r w:rsidRPr="00C13B14">
        <w:rPr>
          <w:rStyle w:val="StyleBoldUnderline"/>
          <w:highlight w:val="cyan"/>
        </w:rPr>
        <w:t xml:space="preserve">China is </w:t>
      </w:r>
      <w:r w:rsidRPr="00C13B14">
        <w:rPr>
          <w:rStyle w:val="Emphasis"/>
          <w:highlight w:val="cyan"/>
        </w:rPr>
        <w:t xml:space="preserve">paying great attention to oceanic exploration </w:t>
      </w:r>
      <w:r w:rsidRPr="00C13B14">
        <w:rPr>
          <w:rStyle w:val="StyleBoldUnderline"/>
          <w:highlight w:val="cyan"/>
        </w:rPr>
        <w:t xml:space="preserve">in fulfilment of its </w:t>
      </w:r>
      <w:r w:rsidRPr="00C13B14">
        <w:rPr>
          <w:rStyle w:val="Emphasis"/>
          <w:highlight w:val="cyan"/>
        </w:rPr>
        <w:t>broad policy objective</w:t>
      </w:r>
      <w:r w:rsidRPr="00A7784C">
        <w:rPr>
          <w:rStyle w:val="StyleBoldUnderline"/>
        </w:rPr>
        <w:t xml:space="preserve"> of ‘reasonably utilizing oceanic resources’ as laid down in its ninth Five Year Plan</w:t>
      </w:r>
      <w:r w:rsidRPr="00A7784C">
        <w:rPr>
          <w:sz w:val="12"/>
        </w:rPr>
        <w:t>. It is looking at the East Pacific Ocean and Indian Ocean for future mining resources. Moreover China is looking forward to build at least 10 more advanced research vessels in the next five to ten years to meet the country’s rising demand for marine exploration. With the successful dive of ‘Jiaolong’ manned submersible till 7020 meters, China now occupies a leading position in this ocean exploration realm.</w:t>
      </w:r>
      <w:r w:rsidR="00A7784C" w:rsidRPr="00A7784C">
        <w:rPr>
          <w:sz w:val="12"/>
        </w:rPr>
        <w:t xml:space="preserve"> </w:t>
      </w:r>
      <w:r w:rsidRPr="00A7784C">
        <w:rPr>
          <w:rStyle w:val="StyleBoldUnderline"/>
        </w:rPr>
        <w:t>However, this development has also caused some speculation about the possible military and security implications in Indian Ocean region. The ‘Jioalong’ manned submersible, which is said to be for civilian exploitation, could be used for dual purposes too</w:t>
      </w:r>
      <w:r w:rsidRPr="00A7784C">
        <w:rPr>
          <w:sz w:val="12"/>
        </w:rPr>
        <w:t>. The submersible has the capability to intercept undersea communication cables, retrieve foreign weaponry on the ocean floor and repair or rescue submarines. It may also be used for clandestine military tasks and special operations.</w:t>
      </w:r>
      <w:r w:rsidR="00A7784C" w:rsidRPr="00A7784C">
        <w:rPr>
          <w:sz w:val="12"/>
        </w:rPr>
        <w:t xml:space="preserve"> </w:t>
      </w:r>
      <w:r w:rsidRPr="00A7784C">
        <w:rPr>
          <w:rStyle w:val="StyleBoldUnderline"/>
        </w:rPr>
        <w:t xml:space="preserve">Taking the dual use connotation also into account, it is considered </w:t>
      </w:r>
      <w:r w:rsidRPr="00C13B14">
        <w:rPr>
          <w:rStyle w:val="StyleBoldUnderline"/>
          <w:highlight w:val="cyan"/>
        </w:rPr>
        <w:t xml:space="preserve">that </w:t>
      </w:r>
      <w:r w:rsidRPr="00C13B14">
        <w:rPr>
          <w:rStyle w:val="Emphasis"/>
          <w:highlight w:val="cyan"/>
        </w:rPr>
        <w:t>the success of this comprehensive maritime research capability will substantively contribute in realisation of the Chinese aspiration of becoming a great maritime power</w:t>
      </w:r>
      <w:r w:rsidRPr="00A7784C">
        <w:rPr>
          <w:rStyle w:val="Emphasis"/>
        </w:rPr>
        <w:t>.</w:t>
      </w:r>
    </w:p>
    <w:p w:rsidR="009348D4" w:rsidRDefault="009348D4" w:rsidP="004D2D30"/>
    <w:p w:rsidR="00AF155C" w:rsidRDefault="00AF155C" w:rsidP="004D2D30"/>
    <w:p w:rsidR="005B1664" w:rsidRDefault="005B1664" w:rsidP="005B1664">
      <w:pPr>
        <w:pStyle w:val="Heading3"/>
      </w:pPr>
      <w:r>
        <w:t>china cp – solves multilateral/global issues</w:t>
      </w:r>
    </w:p>
    <w:p w:rsidR="005B1664" w:rsidRDefault="005B1664" w:rsidP="005B1664"/>
    <w:p w:rsidR="005B1664" w:rsidRDefault="005B1664" w:rsidP="005B1664">
      <w:pPr>
        <w:pStyle w:val="Heading4"/>
      </w:pPr>
      <w:r>
        <w:t>chinese action solves the case better: they’re key to global stability and US interests</w:t>
      </w:r>
    </w:p>
    <w:p w:rsidR="005B1664" w:rsidRDefault="005B1664" w:rsidP="005B1664">
      <w:r w:rsidRPr="00FC59BB">
        <w:rPr>
          <w:b/>
        </w:rPr>
        <w:t>Christensen ’08</w:t>
      </w:r>
      <w:r>
        <w:t xml:space="preserve"> [Thomas J. Christensen, Deputy Assistant, Secretary of State, Bureau of East Asian and Pacific Affairs, “China’s Expanding Global Influence: Foreign Policy Goals, Practices, and Tools,” Hearing before the U.S.-China Economic and Security Review Commission, </w:t>
      </w:r>
      <w:hyperlink r:id="rId20" w:history="1">
        <w:r w:rsidRPr="00FC59BB">
          <w:rPr>
            <w:color w:val="0000FF"/>
            <w:u w:val="single"/>
          </w:rPr>
          <w:t>http://origin.www.uscc.gov/sites/default/files/transcripts/3.18.08HearingTranscript.pdf</w:t>
        </w:r>
      </w:hyperlink>
      <w:r>
        <w:t>]</w:t>
      </w:r>
    </w:p>
    <w:p w:rsidR="005B1664" w:rsidRDefault="005B1664" w:rsidP="005B1664"/>
    <w:p w:rsidR="005B1664" w:rsidRDefault="005B1664" w:rsidP="005B1664">
      <w:pPr>
        <w:rPr>
          <w:sz w:val="16"/>
        </w:rPr>
      </w:pPr>
      <w:r w:rsidRPr="00C13B14">
        <w:rPr>
          <w:highlight w:val="cyan"/>
          <w:u w:val="single"/>
        </w:rPr>
        <w:t>China has shown great initiative in</w:t>
      </w:r>
      <w:r w:rsidRPr="008763D2">
        <w:rPr>
          <w:u w:val="single"/>
        </w:rPr>
        <w:t xml:space="preserve"> its </w:t>
      </w:r>
      <w:r w:rsidRPr="002D3A44">
        <w:rPr>
          <w:u w:val="single"/>
        </w:rPr>
        <w:t xml:space="preserve">multilateral </w:t>
      </w:r>
      <w:r w:rsidRPr="00C13B14">
        <w:rPr>
          <w:highlight w:val="cyan"/>
          <w:u w:val="single"/>
        </w:rPr>
        <w:t>diplomacy</w:t>
      </w:r>
      <w:r w:rsidRPr="001155A3">
        <w:rPr>
          <w:sz w:val="16"/>
        </w:rPr>
        <w:t xml:space="preserve"> over the past decade, </w:t>
      </w:r>
      <w:r w:rsidRPr="00C13B14">
        <w:rPr>
          <w:highlight w:val="cyan"/>
          <w:u w:val="single"/>
        </w:rPr>
        <w:t>proving</w:t>
      </w:r>
      <w:r w:rsidRPr="001155A3">
        <w:rPr>
          <w:sz w:val="16"/>
        </w:rPr>
        <w:t xml:space="preserve"> itself </w:t>
      </w:r>
      <w:r w:rsidRPr="00C13B14">
        <w:rPr>
          <w:highlight w:val="cyan"/>
          <w:u w:val="single"/>
        </w:rPr>
        <w:t>adept at using its rising profile in multilateral institutions</w:t>
      </w:r>
      <w:r w:rsidRPr="008763D2">
        <w:rPr>
          <w:u w:val="single"/>
        </w:rPr>
        <w:t xml:space="preserve"> to pursue its national economic and political objectives. </w:t>
      </w:r>
      <w:r w:rsidRPr="00C13B14">
        <w:rPr>
          <w:highlight w:val="cyan"/>
          <w:u w:val="single"/>
        </w:rPr>
        <w:t>China has</w:t>
      </w:r>
      <w:r w:rsidRPr="008763D2">
        <w:rPr>
          <w:u w:val="single"/>
        </w:rPr>
        <w:t xml:space="preserve"> not only </w:t>
      </w:r>
      <w:r w:rsidRPr="001155A3">
        <w:rPr>
          <w:sz w:val="12"/>
        </w:rPr>
        <w:t>¶</w:t>
      </w:r>
      <w:r w:rsidRPr="008763D2">
        <w:rPr>
          <w:sz w:val="12"/>
          <w:u w:val="single"/>
        </w:rPr>
        <w:t xml:space="preserve"> </w:t>
      </w:r>
      <w:r w:rsidRPr="00C13B14">
        <w:rPr>
          <w:highlight w:val="cyan"/>
          <w:u w:val="single"/>
        </w:rPr>
        <w:t>been</w:t>
      </w:r>
      <w:r w:rsidRPr="008763D2">
        <w:rPr>
          <w:u w:val="single"/>
        </w:rPr>
        <w:t xml:space="preserve"> increasingly </w:t>
      </w:r>
      <w:r w:rsidRPr="00C13B14">
        <w:rPr>
          <w:highlight w:val="cyan"/>
          <w:u w:val="single"/>
        </w:rPr>
        <w:t>active in existing institutions of which the U</w:t>
      </w:r>
      <w:r w:rsidRPr="001155A3">
        <w:rPr>
          <w:sz w:val="16"/>
        </w:rPr>
        <w:t xml:space="preserve">nited </w:t>
      </w:r>
      <w:r w:rsidRPr="00C13B14">
        <w:rPr>
          <w:highlight w:val="cyan"/>
          <w:u w:val="single"/>
        </w:rPr>
        <w:t>S</w:t>
      </w:r>
      <w:r w:rsidRPr="001155A3">
        <w:rPr>
          <w:sz w:val="16"/>
        </w:rPr>
        <w:t xml:space="preserve">tates </w:t>
      </w:r>
      <w:r w:rsidRPr="00C13B14">
        <w:rPr>
          <w:highlight w:val="cyan"/>
          <w:u w:val="single"/>
        </w:rPr>
        <w:t>is a member</w:t>
      </w:r>
      <w:r w:rsidRPr="001155A3">
        <w:rPr>
          <w:sz w:val="16"/>
        </w:rPr>
        <w:t xml:space="preserve">, most prominently the U.N. </w:t>
      </w:r>
      <w:r w:rsidRPr="001155A3">
        <w:rPr>
          <w:sz w:val="12"/>
        </w:rPr>
        <w:t>¶</w:t>
      </w:r>
      <w:r w:rsidRPr="001155A3">
        <w:rPr>
          <w:sz w:val="16"/>
        </w:rPr>
        <w:t xml:space="preserve"> Security Council and APEC, </w:t>
      </w:r>
      <w:r w:rsidRPr="008763D2">
        <w:rPr>
          <w:u w:val="single"/>
        </w:rPr>
        <w:t xml:space="preserve">but also institutions and groupings of which China itself has been a prime architect but </w:t>
      </w:r>
      <w:r w:rsidRPr="001155A3">
        <w:rPr>
          <w:sz w:val="12"/>
        </w:rPr>
        <w:t>¶</w:t>
      </w:r>
      <w:r w:rsidRPr="008763D2">
        <w:rPr>
          <w:sz w:val="12"/>
          <w:u w:val="single"/>
        </w:rPr>
        <w:t xml:space="preserve"> </w:t>
      </w:r>
      <w:r w:rsidRPr="008763D2">
        <w:rPr>
          <w:u w:val="single"/>
        </w:rPr>
        <w:t>that do not include the U</w:t>
      </w:r>
      <w:r w:rsidRPr="001155A3">
        <w:rPr>
          <w:sz w:val="16"/>
        </w:rPr>
        <w:t xml:space="preserve">nited </w:t>
      </w:r>
      <w:r w:rsidRPr="008763D2">
        <w:rPr>
          <w:u w:val="single"/>
        </w:rPr>
        <w:t>S</w:t>
      </w:r>
      <w:r w:rsidRPr="001155A3">
        <w:rPr>
          <w:sz w:val="16"/>
        </w:rPr>
        <w:t xml:space="preserve">tates, </w:t>
      </w:r>
      <w:r w:rsidRPr="008763D2">
        <w:rPr>
          <w:u w:val="single"/>
        </w:rPr>
        <w:t>such as the S</w:t>
      </w:r>
      <w:r w:rsidRPr="001155A3">
        <w:rPr>
          <w:sz w:val="16"/>
        </w:rPr>
        <w:t xml:space="preserve">hanghai </w:t>
      </w:r>
      <w:r w:rsidRPr="008763D2">
        <w:rPr>
          <w:u w:val="single"/>
        </w:rPr>
        <w:t>C</w:t>
      </w:r>
      <w:r w:rsidRPr="001155A3">
        <w:rPr>
          <w:sz w:val="16"/>
        </w:rPr>
        <w:t xml:space="preserve">ooperation </w:t>
      </w:r>
      <w:r w:rsidRPr="008763D2">
        <w:rPr>
          <w:u w:val="single"/>
        </w:rPr>
        <w:t>O</w:t>
      </w:r>
      <w:r w:rsidRPr="001155A3">
        <w:rPr>
          <w:sz w:val="16"/>
        </w:rPr>
        <w:t xml:space="preserve">rganization </w:t>
      </w:r>
      <w:r w:rsidRPr="008763D2">
        <w:rPr>
          <w:u w:val="single"/>
        </w:rPr>
        <w:t>or</w:t>
      </w:r>
      <w:r w:rsidRPr="001155A3">
        <w:rPr>
          <w:sz w:val="16"/>
        </w:rPr>
        <w:t xml:space="preserve"> the </w:t>
      </w:r>
      <w:r w:rsidRPr="008763D2">
        <w:rPr>
          <w:u w:val="single"/>
        </w:rPr>
        <w:t>ASEAN</w:t>
      </w:r>
      <w:r w:rsidRPr="001155A3">
        <w:rPr>
          <w:sz w:val="16"/>
        </w:rPr>
        <w:t xml:space="preserve"> + 3. While </w:t>
      </w:r>
      <w:r w:rsidRPr="001155A3">
        <w:rPr>
          <w:sz w:val="12"/>
        </w:rPr>
        <w:t>¶</w:t>
      </w:r>
      <w:r w:rsidRPr="001155A3">
        <w:rPr>
          <w:sz w:val="16"/>
        </w:rPr>
        <w:t xml:space="preserve"> some worry that these latter groupings are designed to drive the United States from the region, in general we do not </w:t>
      </w:r>
      <w:r w:rsidRPr="001155A3">
        <w:rPr>
          <w:sz w:val="12"/>
        </w:rPr>
        <w:t>¶</w:t>
      </w:r>
      <w:r w:rsidRPr="001155A3">
        <w:rPr>
          <w:sz w:val="16"/>
        </w:rPr>
        <w:t xml:space="preserve"> view them in that light. We have confidence in the strength of our presence in Asia, based firmly upon our multiple </w:t>
      </w:r>
      <w:r w:rsidRPr="001155A3">
        <w:rPr>
          <w:sz w:val="12"/>
        </w:rPr>
        <w:t>¶</w:t>
      </w:r>
      <w:r w:rsidRPr="001155A3">
        <w:rPr>
          <w:sz w:val="16"/>
        </w:rPr>
        <w:t xml:space="preserve"> alliances, security relationships and economic engagement, and have communicated to the Chinese and others that </w:t>
      </w:r>
      <w:r w:rsidRPr="001155A3">
        <w:rPr>
          <w:sz w:val="12"/>
        </w:rPr>
        <w:t>¶</w:t>
      </w:r>
      <w:r w:rsidRPr="001155A3">
        <w:rPr>
          <w:sz w:val="16"/>
        </w:rPr>
        <w:t xml:space="preserve"> the various regional groupings should be transparent and should complement, rather than undercut, existing </w:t>
      </w:r>
      <w:r w:rsidRPr="001155A3">
        <w:rPr>
          <w:sz w:val="12"/>
        </w:rPr>
        <w:t>¶</w:t>
      </w:r>
      <w:r w:rsidRPr="001155A3">
        <w:rPr>
          <w:sz w:val="16"/>
        </w:rPr>
        <w:t xml:space="preserve"> institutions and security relationships. Neither we nor the regional actors view the healthy competition in the region </w:t>
      </w:r>
      <w:r w:rsidRPr="001155A3">
        <w:rPr>
          <w:sz w:val="12"/>
        </w:rPr>
        <w:t>¶</w:t>
      </w:r>
      <w:r w:rsidRPr="001155A3">
        <w:rPr>
          <w:sz w:val="16"/>
        </w:rPr>
        <w:t xml:space="preserve"> for beneficial economic opportunities and diplomatic influence as a zero-sum game, and all regional actors prefer to </w:t>
      </w:r>
      <w:r w:rsidRPr="001155A3">
        <w:rPr>
          <w:sz w:val="12"/>
        </w:rPr>
        <w:t>¶</w:t>
      </w:r>
      <w:r w:rsidRPr="001155A3">
        <w:rPr>
          <w:sz w:val="16"/>
        </w:rPr>
        <w:t xml:space="preserve"> maintain positive relations with both China and the United States. In general we view China’s greater participation and assertiveness in multilateral institutions as a positive signal that </w:t>
      </w:r>
      <w:r w:rsidRPr="001155A3">
        <w:rPr>
          <w:sz w:val="12"/>
        </w:rPr>
        <w:t>¶</w:t>
      </w:r>
      <w:r w:rsidRPr="001155A3">
        <w:rPr>
          <w:sz w:val="16"/>
        </w:rPr>
        <w:t xml:space="preserve"> China intends to address its concerns through dialogue and building consensus within these institutions rather than </w:t>
      </w:r>
      <w:r w:rsidRPr="001155A3">
        <w:rPr>
          <w:sz w:val="12"/>
        </w:rPr>
        <w:t>¶</w:t>
      </w:r>
      <w:r w:rsidRPr="001155A3">
        <w:rPr>
          <w:sz w:val="16"/>
        </w:rPr>
        <w:t xml:space="preserve"> outside of them. We believe that </w:t>
      </w:r>
      <w:r w:rsidRPr="00C13B14">
        <w:rPr>
          <w:highlight w:val="cyan"/>
          <w:u w:val="single"/>
        </w:rPr>
        <w:t>this</w:t>
      </w:r>
      <w:r w:rsidRPr="003F3C06">
        <w:rPr>
          <w:u w:val="single"/>
        </w:rPr>
        <w:t xml:space="preserve"> </w:t>
      </w:r>
      <w:r w:rsidRPr="001155A3">
        <w:rPr>
          <w:sz w:val="16"/>
        </w:rPr>
        <w:t xml:space="preserve">approach </w:t>
      </w:r>
      <w:r w:rsidRPr="00C13B14">
        <w:rPr>
          <w:highlight w:val="cyan"/>
          <w:u w:val="single"/>
        </w:rPr>
        <w:t>has helped stabilize East Asia to the benefit of all, including the U</w:t>
      </w:r>
      <w:r w:rsidRPr="001155A3">
        <w:rPr>
          <w:sz w:val="16"/>
        </w:rPr>
        <w:t xml:space="preserve">nited </w:t>
      </w:r>
      <w:r w:rsidRPr="00C13B14">
        <w:rPr>
          <w:highlight w:val="cyan"/>
          <w:u w:val="single"/>
        </w:rPr>
        <w:t>S</w:t>
      </w:r>
      <w:r w:rsidRPr="001155A3">
        <w:rPr>
          <w:sz w:val="16"/>
        </w:rPr>
        <w:t xml:space="preserve">tates. </w:t>
      </w:r>
      <w:r w:rsidRPr="00C13B14">
        <w:rPr>
          <w:highlight w:val="cyan"/>
          <w:u w:val="single"/>
        </w:rPr>
        <w:t>East Asia is essential to the</w:t>
      </w:r>
      <w:r w:rsidRPr="003F3C06">
        <w:rPr>
          <w:u w:val="single"/>
        </w:rPr>
        <w:t xml:space="preserve"> health of the U</w:t>
      </w:r>
      <w:r w:rsidRPr="00C13B14">
        <w:rPr>
          <w:highlight w:val="cyan"/>
          <w:u w:val="single"/>
        </w:rPr>
        <w:t>.S. economy. East Asia is also an important front in the war on terror and a region where our counter-terror efforts have been successful. Fostering a positive multilateral policy by China is</w:t>
      </w:r>
      <w:r w:rsidRPr="003F3C06">
        <w:rPr>
          <w:u w:val="single"/>
        </w:rPr>
        <w:t xml:space="preserve">, thus, </w:t>
      </w:r>
      <w:r w:rsidRPr="00C13B14">
        <w:rPr>
          <w:highlight w:val="cyan"/>
          <w:u w:val="single"/>
        </w:rPr>
        <w:t>key to U.S. interests</w:t>
      </w:r>
      <w:r w:rsidRPr="001155A3">
        <w:rPr>
          <w:sz w:val="16"/>
        </w:rPr>
        <w:t xml:space="preserve">. </w:t>
      </w:r>
    </w:p>
    <w:p w:rsidR="005B1664" w:rsidRDefault="005B1664" w:rsidP="005B1664"/>
    <w:p w:rsidR="001F23B1" w:rsidRDefault="001F23B1" w:rsidP="005B1664"/>
    <w:p w:rsidR="001F23B1" w:rsidRPr="005B1664" w:rsidRDefault="001F23B1" w:rsidP="005B1664"/>
    <w:p w:rsidR="005B1664" w:rsidRDefault="005B1664" w:rsidP="005B1664"/>
    <w:p w:rsidR="00AF155C" w:rsidRDefault="005B1664" w:rsidP="005B1664">
      <w:pPr>
        <w:pStyle w:val="Heading3"/>
      </w:pPr>
      <w:r>
        <w:t>china cp – leadership 2nc</w:t>
      </w:r>
    </w:p>
    <w:p w:rsidR="005B1664" w:rsidRDefault="005B1664" w:rsidP="005B1664"/>
    <w:p w:rsidR="005B1664" w:rsidRDefault="005B1664" w:rsidP="005B1664">
      <w:pPr>
        <w:pStyle w:val="Heading4"/>
      </w:pPr>
      <w:r>
        <w:t>ocean development is critical for Chinese leadership --- china keeping the whole region stable for resources</w:t>
      </w:r>
    </w:p>
    <w:p w:rsidR="005B1664" w:rsidRDefault="005B1664" w:rsidP="005B1664"/>
    <w:p w:rsidR="005B1664" w:rsidRDefault="005B1664" w:rsidP="005B1664">
      <w:r w:rsidRPr="009C4D2B">
        <w:rPr>
          <w:b/>
        </w:rPr>
        <w:t>Rajput ’12</w:t>
      </w:r>
      <w:r>
        <w:t xml:space="preserve"> [Owais, PhD from the University of Bradford, MA in International Politics &amp; Security Studies with International Terrorism from the University of Bradford, Researcher for the UK Islamic Studies Network, “The Rise of China is likely to result in military conflicts in East Asia,” </w:t>
      </w:r>
      <w:hyperlink r:id="rId21" w:history="1">
        <w:r w:rsidRPr="009C4D2B">
          <w:rPr>
            <w:color w:val="0000FF"/>
            <w:u w:val="single"/>
          </w:rPr>
          <w:t>https://www.academia.edu/1380094/The_Rise_of_China_is_likely_to_result_in_military_conflicts_in_East_Asia</w:t>
        </w:r>
      </w:hyperlink>
      <w:r>
        <w:t>]</w:t>
      </w:r>
    </w:p>
    <w:p w:rsidR="005B1664" w:rsidRPr="009C4D2B" w:rsidRDefault="005B1664" w:rsidP="005B1664"/>
    <w:p w:rsidR="005B1664" w:rsidRPr="008E3114" w:rsidRDefault="005B1664" w:rsidP="005B1664">
      <w:pPr>
        <w:rPr>
          <w:sz w:val="16"/>
        </w:rPr>
      </w:pPr>
      <w:r w:rsidRPr="008E3114">
        <w:rPr>
          <w:sz w:val="16"/>
        </w:rPr>
        <w:t xml:space="preserve">The </w:t>
      </w:r>
      <w:r w:rsidRPr="00C13B14">
        <w:rPr>
          <w:highlight w:val="cyan"/>
          <w:u w:val="single"/>
        </w:rPr>
        <w:t>East Asian</w:t>
      </w:r>
      <w:r w:rsidRPr="008E3114">
        <w:rPr>
          <w:sz w:val="16"/>
        </w:rPr>
        <w:t xml:space="preserve"> </w:t>
      </w:r>
      <w:r w:rsidRPr="008E3114">
        <w:rPr>
          <w:sz w:val="12"/>
          <w:szCs w:val="12"/>
        </w:rPr>
        <w:t xml:space="preserve">region is the most economically dynamic in the world. China, a major nuclear power and possessing the largest army in the region, is experiencing explosive economic growth coupled with an increase in military modernization; this situation has created concern among her neighbours. There is the complex pattern of rising tensions between china and Taiwan; increasing militarism in the South China Sea; ongoing hostilities between North and South Korea and anxiety over North Korea’s stability and its nuclear capability. ¶ Thus the </w:t>
      </w:r>
      <w:r w:rsidRPr="00C13B14">
        <w:rPr>
          <w:highlight w:val="cyan"/>
          <w:u w:val="single"/>
        </w:rPr>
        <w:t>nations</w:t>
      </w:r>
      <w:r w:rsidRPr="008E3114">
        <w:rPr>
          <w:sz w:val="16"/>
        </w:rPr>
        <w:t xml:space="preserve"> in this region </w:t>
      </w:r>
      <w:r w:rsidRPr="00C13B14">
        <w:rPr>
          <w:highlight w:val="cyan"/>
          <w:u w:val="single"/>
        </w:rPr>
        <w:t>face many obstacles over disputed territories that could hinder</w:t>
      </w:r>
      <w:r w:rsidRPr="000F60E8">
        <w:rPr>
          <w:u w:val="single"/>
        </w:rPr>
        <w:t xml:space="preserve"> their </w:t>
      </w:r>
      <w:r w:rsidRPr="00C13B14">
        <w:rPr>
          <w:highlight w:val="cyan"/>
          <w:u w:val="single"/>
        </w:rPr>
        <w:t>co-operation in</w:t>
      </w:r>
      <w:r w:rsidRPr="008E3114">
        <w:rPr>
          <w:sz w:val="16"/>
        </w:rPr>
        <w:t xml:space="preserve"> regional economic and </w:t>
      </w:r>
      <w:r w:rsidRPr="00C13B14">
        <w:rPr>
          <w:highlight w:val="cyan"/>
          <w:u w:val="single"/>
        </w:rPr>
        <w:t>security</w:t>
      </w:r>
      <w:r w:rsidRPr="005C25EA">
        <w:rPr>
          <w:u w:val="single"/>
        </w:rPr>
        <w:t xml:space="preserve"> problems</w:t>
      </w:r>
      <w:r w:rsidRPr="008E3114">
        <w:rPr>
          <w:sz w:val="12"/>
          <w:szCs w:val="12"/>
        </w:rPr>
        <w:t xml:space="preserve">; these disputes remain sources of tension, suspicion, and misunderstandings. China’s rapid economic development is accompanied by an increasingly active foreign policy and growing military might. Because of the defence modernization, the increase of the defence budget and disputes in the region, for some China is a military threat.¶ In this paper I will look at whether the rise of china will increase the risk of conflict or whether it would improve stability in the region. I will look briefly at the disputes in this region, the arms build-up and better relationship institutions.¶ Conflict Zones </w:t>
      </w:r>
      <w:r w:rsidRPr="00C13B14">
        <w:rPr>
          <w:highlight w:val="cyan"/>
          <w:u w:val="single"/>
        </w:rPr>
        <w:t>Three key trouble spots</w:t>
      </w:r>
      <w:r w:rsidRPr="0074517C">
        <w:rPr>
          <w:u w:val="single"/>
        </w:rPr>
        <w:t xml:space="preserve"> in East Asia </w:t>
      </w:r>
      <w:r w:rsidRPr="00C13B14">
        <w:rPr>
          <w:highlight w:val="cyan"/>
          <w:u w:val="single"/>
        </w:rPr>
        <w:t>are</w:t>
      </w:r>
      <w:r w:rsidRPr="0074517C">
        <w:rPr>
          <w:u w:val="single"/>
        </w:rPr>
        <w:t xml:space="preserve"> the </w:t>
      </w:r>
      <w:r w:rsidRPr="00C13B14">
        <w:rPr>
          <w:highlight w:val="cyan"/>
          <w:u w:val="single"/>
        </w:rPr>
        <w:t>Taiwan</w:t>
      </w:r>
      <w:r w:rsidRPr="0074517C">
        <w:rPr>
          <w:u w:val="single"/>
        </w:rPr>
        <w:t xml:space="preserve"> Strait, </w:t>
      </w:r>
      <w:r w:rsidRPr="000F60E8">
        <w:rPr>
          <w:u w:val="single"/>
        </w:rPr>
        <w:t xml:space="preserve">the </w:t>
      </w:r>
      <w:r w:rsidRPr="00C13B14">
        <w:rPr>
          <w:highlight w:val="cyan"/>
          <w:u w:val="single"/>
        </w:rPr>
        <w:t>Korea</w:t>
      </w:r>
      <w:r w:rsidRPr="000F60E8">
        <w:rPr>
          <w:u w:val="single"/>
        </w:rPr>
        <w:t xml:space="preserve">n Peninsula, </w:t>
      </w:r>
      <w:r w:rsidRPr="00C13B14">
        <w:rPr>
          <w:highlight w:val="cyan"/>
          <w:u w:val="single"/>
        </w:rPr>
        <w:t>and the S</w:t>
      </w:r>
      <w:r w:rsidRPr="0074517C">
        <w:rPr>
          <w:u w:val="single"/>
        </w:rPr>
        <w:t xml:space="preserve">outh </w:t>
      </w:r>
      <w:r w:rsidRPr="00C13B14">
        <w:rPr>
          <w:highlight w:val="cyan"/>
          <w:u w:val="single"/>
        </w:rPr>
        <w:t>C</w:t>
      </w:r>
      <w:r w:rsidRPr="0074517C">
        <w:rPr>
          <w:u w:val="single"/>
        </w:rPr>
        <w:t xml:space="preserve">hina </w:t>
      </w:r>
      <w:r w:rsidRPr="00C13B14">
        <w:rPr>
          <w:highlight w:val="cyan"/>
          <w:u w:val="single"/>
        </w:rPr>
        <w:t>S</w:t>
      </w:r>
      <w:r w:rsidRPr="0074517C">
        <w:rPr>
          <w:u w:val="single"/>
        </w:rPr>
        <w:t>ea</w:t>
      </w:r>
      <w:r w:rsidRPr="008E3114">
        <w:rPr>
          <w:sz w:val="16"/>
        </w:rPr>
        <w:t xml:space="preserve">. South Asia has also emerged as a dangerous flashpoint. </w:t>
      </w:r>
      <w:r w:rsidRPr="00C13B14">
        <w:rPr>
          <w:rStyle w:val="Emphasis"/>
          <w:highlight w:val="cyan"/>
        </w:rPr>
        <w:t>The balance could easily be tipped towards war in these areas, with disastrous implications for the world at large</w:t>
      </w:r>
      <w:r w:rsidRPr="00A37DA9">
        <w:rPr>
          <w:u w:val="single"/>
        </w:rPr>
        <w:t>. The Taiwan Strait</w:t>
      </w:r>
      <w:r w:rsidRPr="008E3114">
        <w:rPr>
          <w:sz w:val="16"/>
        </w:rPr>
        <w:t xml:space="preserve"> presents a particularly tricky situation and </w:t>
      </w:r>
      <w:r w:rsidRPr="00A37DA9">
        <w:rPr>
          <w:u w:val="single"/>
        </w:rPr>
        <w:t>is the most likely scenario for a direct confrontation between the U</w:t>
      </w:r>
      <w:r w:rsidRPr="008E3114">
        <w:rPr>
          <w:sz w:val="16"/>
        </w:rPr>
        <w:t xml:space="preserve">nited </w:t>
      </w:r>
      <w:r w:rsidRPr="00A37DA9">
        <w:rPr>
          <w:u w:val="single"/>
        </w:rPr>
        <w:t>S</w:t>
      </w:r>
      <w:r w:rsidRPr="008E3114">
        <w:rPr>
          <w:sz w:val="16"/>
        </w:rPr>
        <w:t xml:space="preserve">tates </w:t>
      </w:r>
      <w:r w:rsidRPr="00A37DA9">
        <w:rPr>
          <w:u w:val="single"/>
        </w:rPr>
        <w:t>and China</w:t>
      </w:r>
      <w:r w:rsidRPr="008E3114">
        <w:rPr>
          <w:sz w:val="16"/>
        </w:rPr>
        <w:t xml:space="preserve">. </w:t>
      </w:r>
      <w:r w:rsidRPr="008E3114">
        <w:rPr>
          <w:sz w:val="12"/>
          <w:szCs w:val="12"/>
        </w:rPr>
        <w:t xml:space="preserve">China claims Taiwan is part of China and has refused to renounce the use of force. Taiwan has become a more assertive actor in the past 2 decades, emerging as a mature democracy and economic dynamo that is eager to take on a greater role in world affairs. China, for its part, has grown increasingly frustrated with this greater assertiveness by Taiwan and at the lack of progress toward a cross-Strait rapprochement. The United States has responded with a policy of "strategic ambiguity."¶ </w:t>
      </w:r>
      <w:r w:rsidRPr="009312F5">
        <w:rPr>
          <w:u w:val="single"/>
        </w:rPr>
        <w:t>Korea remains the flashpoint</w:t>
      </w:r>
      <w:r w:rsidRPr="008E3114">
        <w:rPr>
          <w:sz w:val="16"/>
        </w:rPr>
        <w:t xml:space="preserve"> with the most obvious potential </w:t>
      </w:r>
      <w:r w:rsidRPr="009312F5">
        <w:rPr>
          <w:u w:val="single"/>
        </w:rPr>
        <w:t>to involve the U</w:t>
      </w:r>
      <w:r w:rsidRPr="008E3114">
        <w:rPr>
          <w:sz w:val="16"/>
        </w:rPr>
        <w:t xml:space="preserve">nited </w:t>
      </w:r>
      <w:r w:rsidRPr="009312F5">
        <w:rPr>
          <w:u w:val="single"/>
        </w:rPr>
        <w:t>S</w:t>
      </w:r>
      <w:r w:rsidRPr="008E3114">
        <w:rPr>
          <w:sz w:val="16"/>
        </w:rPr>
        <w:t xml:space="preserve">tates </w:t>
      </w:r>
      <w:r w:rsidRPr="009312F5">
        <w:rPr>
          <w:u w:val="single"/>
        </w:rPr>
        <w:t>into a conflict</w:t>
      </w:r>
      <w:r w:rsidRPr="00DB4C28">
        <w:rPr>
          <w:sz w:val="12"/>
          <w:szCs w:val="12"/>
        </w:rPr>
        <w:t>. Others believe this is merely a tactical ploy, and North Korea is still focused on seizing South Korea militarily. Whether or not this change is for real, for the foreseeable future the Pyongyang regime will continue to confront the United States with serious challenges. A major theater war on the peninsula appears less likely than any number of smaller-scale contingencies.</w:t>
      </w:r>
      <w:r w:rsidRPr="008E3114">
        <w:rPr>
          <w:sz w:val="16"/>
        </w:rPr>
        <w:t xml:space="preserve"> </w:t>
      </w:r>
      <w:r w:rsidRPr="00C13B14">
        <w:rPr>
          <w:highlight w:val="cyan"/>
          <w:u w:val="single"/>
        </w:rPr>
        <w:t>China appears to be a force for stability on the peninsula</w:t>
      </w:r>
      <w:r w:rsidRPr="00594E97">
        <w:rPr>
          <w:u w:val="single"/>
        </w:rPr>
        <w:t>. Beijing would prefer</w:t>
      </w:r>
      <w:r w:rsidRPr="008E3114">
        <w:rPr>
          <w:sz w:val="16"/>
        </w:rPr>
        <w:t xml:space="preserve"> the status quo or gradual, </w:t>
      </w:r>
      <w:r w:rsidRPr="00594E97">
        <w:rPr>
          <w:u w:val="single"/>
        </w:rPr>
        <w:t>peaceful change in North Korea</w:t>
      </w:r>
      <w:r w:rsidRPr="008E3114">
        <w:rPr>
          <w:sz w:val="16"/>
        </w:rPr>
        <w:t xml:space="preserve">. </w:t>
      </w:r>
      <w:r w:rsidRPr="008E3114">
        <w:rPr>
          <w:sz w:val="12"/>
          <w:szCs w:val="12"/>
        </w:rPr>
        <w:t xml:space="preserve">¶ The South China Sea presents a very different kind of flashpoint --one quite unlikely to be the location of a major conflict. Most of the disputed islands there are uninhabited and remote, and rival claimants to the area all have very limited power projection capabilities. China, Vietnam, the Philippines, Malaysia, and Brunei are among the states that claim some or all of the reefs, islets, and atolls that dot the area. China has the largest and most insistent claim. Beijing is very concerned with the sea lanes of communication and the natural resources of the region. China is increasingly dependent on Middle East oil that is shipped via the Strait of Malacca and through the South China¶ Sea. Moreover, China is keen on tapping the fisheries and any energy reserves discovered in the area.¶ Spratly Islands Since the re-engagement in both economic and political ways, China has continued to develop its position in the international community. China pays much more attention to economics as a key factor of its interests and as a key factor to tie its relations with other countries. ¶ Due to its distinctive ecosystem, repository of vital natural resources, and maritime superhighway in the world economy, many islands in the South China Sea have been claimed by many countries ;for example, China, Taiwan, Vietnam , the Philippines, Malaysia and Brunei . However, </w:t>
      </w:r>
      <w:r w:rsidRPr="00B70E26">
        <w:rPr>
          <w:u w:val="single"/>
        </w:rPr>
        <w:t>China claim almost all islands in the South China Sea; therefore it may have conflict with many claimants</w:t>
      </w:r>
      <w:r w:rsidRPr="008E3114">
        <w:rPr>
          <w:sz w:val="12"/>
          <w:szCs w:val="12"/>
        </w:rPr>
        <w:t xml:space="preserve">. The most complex and potentially most dangerous territorial dispute areas in the South China Sea are the Paracel and Spratly islands which are disputed by China, Taiwan, Vietnam , the Philippines, Malaysia and Brunei. China, Taiwan, and Vietnam claim the whole group of islands, the Philippines almost of it, and Malaysia a small portion of the southern part. ¶ Since the re-engagement, China has consumed more energy especially form coal and oil. </w:t>
      </w:r>
      <w:r w:rsidRPr="00070D10">
        <w:t xml:space="preserve">As the statistic shows that ‘ </w:t>
      </w:r>
      <w:r w:rsidRPr="005B1664">
        <w:rPr>
          <w:rStyle w:val="StyleBoldUnderline"/>
        </w:rPr>
        <w:t xml:space="preserve">By tripling its energy demand by 2010-2015, China will become the world’s second largest oil consumer behind the United States as the leading consumer of energy.’ As a result, the China’s governments have considered the South China Sea as the important sources of energy for its people. In the other word, resources in the South China Sea can be directly linked to the national China’s interests and it can be regarded as a vitality for China’s survival. Due to the fact that the South China Sea has been the main corridor for China’s trade, principal gateway to the outside world and it also provides access to the economic heartlands of southern China.¶ </w:t>
      </w:r>
      <w:r w:rsidRPr="00C13B14">
        <w:rPr>
          <w:rStyle w:val="StyleBoldUnderline"/>
          <w:highlight w:val="cyan"/>
        </w:rPr>
        <w:t xml:space="preserve">The South China Sea disputes refer to conflicting territorial and maritime jurisdiction claims by China, Taiwan, Vietnam, the Philippines, Malaysia and Brunei over rocks, islands, reefs, water and resources of this ocean that connects China with Southeast ¶ Asia. At stake is not only sovereignty, but access to </w:t>
      </w:r>
      <w:r w:rsidRPr="005B1664">
        <w:rPr>
          <w:rStyle w:val="StyleBoldUnderline"/>
        </w:rPr>
        <w:t xml:space="preserve">living </w:t>
      </w:r>
      <w:r w:rsidRPr="00C13B14">
        <w:rPr>
          <w:rStyle w:val="StyleBoldUnderline"/>
          <w:highlight w:val="cyan"/>
        </w:rPr>
        <w:t>resources</w:t>
      </w:r>
      <w:r w:rsidRPr="005B1664">
        <w:rPr>
          <w:rStyle w:val="StyleBoldUnderline"/>
        </w:rPr>
        <w:t xml:space="preserve"> (fisheries and aquatic plants and animals) and non –living resources (oil and other hydrocarbon deposits) </w:t>
      </w:r>
      <w:r w:rsidRPr="00C13B14">
        <w:rPr>
          <w:rStyle w:val="StyleBoldUnderline"/>
          <w:highlight w:val="cyan"/>
        </w:rPr>
        <w:t>in the ocean’s water column seabed</w:t>
      </w:r>
      <w:r w:rsidRPr="005B1664">
        <w:rPr>
          <w:rStyle w:val="StyleBoldUnderline"/>
        </w:rPr>
        <w:t>.</w:t>
      </w:r>
      <w:r w:rsidRPr="008E3114">
        <w:rPr>
          <w:sz w:val="12"/>
          <w:szCs w:val="12"/>
        </w:rPr>
        <w:t xml:space="preserve"> Moreover, whoever has control of the South China Sea obtains considerable strategic influence over the Straits of Malacca and other crucial navigational chokepoints upon which the freedom of trade and military movement depend’.¶ In regard to the military, all Southeast Asian armed forces have only very limited power projection capabilities balance despite their own military modernisation programs by incorporating high-tech weapons and developing indigenous defence industries in recent years. China’s armed forces as the “next superpower”, have by contrast, so far faced no cuts due to the relative economic stability. In this light, the pace of China’s military reforms and modernisation contributes to the security perception of a looming Chinese threat that might come true for its neighbours much earlier than previously assumed.’ ¶ China’s Military Modernization The reasons for China's force modernization are numerous. First and foremost is the PLA's desire to address its problem of antiquated and obsolescent military equipment. Many of the current weapon systems are tied to 1950's and 1960's technology. Other factors include: China's ability to cope with a variety of largely new and specific post-Cold War threats and concerns, including possible threats to claimed territories along China's periphery in Asia as well as potential long term threats from major powers; and to support China's overall power ambitions and augment its growing political and economic influence in East-Asia and beyond. ¶ The PLA is slowly modernizing its naval, air and ground forces. Although the PLA today remains at least 10 to 15 years behind the state-of-the-art in almost all weapon systems, it has markedly improved its defense posture during the past decade. It appears that the PLA is principally procuring weapons technologies which provide China with an enhanced maritime, air and naval capability. This modernization strategy would give the PRC a power projection capability, thereby allowing China the ability to reassert her proclaimed sovereignty in the South China Sea and also pose a credible threat against Taiwan. ¶ The extent to which China will become a major regional power, and potentially a world power, will greatly depend on the success of its economy and the way it deals with its neighbours and to the community at large. China clearly understands that an effective military can only be realized if a strong, vibrant economy can be sustained well into the future. The ability of China to fully develop and exercise a power projection capability to achieve its overall power ambitions in East-Asia will have significant impact on security relationships among other Asian countries as well as U.S. foreign policy interests in the region. ¶ Besides economic growth, there are other indicators showing China's growing national might, some of which could generate concern in other countries. Publicly released figures reveal a surprising 15% annual increase in defense expenditures. There have also been press reports of China eagerly buying up a vast supply of the weapons that Russia has been selling off since the end of the Cold War. Its activities in the Spratly Islands have sparked anxiety among the countries in Southeast Asia. ¶ The Military Balance Between China and Other Countries There is no method of describing or analyzing the balance of military power that will be suitably applicable in all cases. The balance will differ depending on the two countries being weighed against each other, while considerations of the ways in which these countries utilize military force leaves one comparing apples and oranges. Including into the mix comprehensive assessments of war-making capabilities (dynamic balance) makes the issue even more complex. Measuring the balance of military power between China and Vietnam or between China and the Philippines is far different from measuring the balance between China and Taiwan. Furthermore, US involvement on behalf of one side could change these bilateral balances considerably, and much could depend on how the Japan-US and US-South Korea alliances would function in light of such involvement.¶ However, Chinese military capability with regard to Taiwan, the US, Japan, and other countries does not seem to have been enhanced to the degree suggested in the mid-1990s by those observers who view China as a threat. Were China to resort to the use of nuclear weapons, of course, there would clearly be an overwhelming asymmetry in the military balance between China and Taiwan or between China and Japan, but this is not a factor that has only just arisen in the 1990s. In the area of nuclear weapons, though, there is also a tremendous imbalance between the US and China which has not changed for the past several decades.¶ There have admittedly been some changes in the balance between Taiwan and China. The purchase of sophisticated state of the art combat aircraft from Russia, such as the Su-30 Flanker and MIG-31 Foxhound fighters without doubt improved China's air capabilities, but the F-16 Fighting Falcon (American) and Mirage 2000 (French) fighters introduced by Taiwan are far greater in number and importance. That China has begun extensive deployment of short- and medium-range ballistic missiles is noteworthy, but in cases where the option of employing weapons of mass destruction has been ruled out, the use of ballistic missiles would be of questionable significance and accomplish little.¶ With regard to capabilities that have not changed, there have been no demonstrable improvements made in China's amphibious assault capabilities. This means that, unless it could achieve overwhelming air superiority, China would find it extremely difficult to execute an amphibious assault across the Taiwan Strait; this fact has not changed. Any operation designed to land forces on Taiwan would require months of advance preparation, and with such build-ups almost immediately discernible in the modern age, the Taiwanese side would have plenty of time to prepare.¶ This analysis has thus far only looked at the military balance between China and Taiwan. Were the US to offer its assistance to Taiwan, the inconsequential degree to which the military balance has changed would become even more apparent. US involvement has made, and will continue for some time into the future to make, an amphibious assault on Taiwan by China a practical impossibility. China could still launch a ballistic missile offensive against Taiwan, but the counterstrike capability of the US - in cruise missiles and other weapons - greatly exceeds that of Taiwan.¶ Given the considerable possibility that the US would indeed stand on the side of Taiwan in a crisis, the military balance in the area of the Taiwan Strait is in no way clearly advantageous for China, i.e., China would have a low probability of achieving its objectives. ¶ Patterns of Behaviour in Chinese Diplomacy How should one regard the patterns of behavior in China's diplomacy in the midst of a growing perception of China as a threat? The analysis of military balance given above presumes to a great degree that </w:t>
      </w:r>
      <w:r w:rsidRPr="00442768">
        <w:rPr>
          <w:u w:val="single"/>
        </w:rPr>
        <w:t xml:space="preserve">military rationality would be the determining factor in China's course of action. </w:t>
      </w:r>
      <w:r w:rsidRPr="00C13B14">
        <w:rPr>
          <w:highlight w:val="cyan"/>
          <w:u w:val="single"/>
        </w:rPr>
        <w:t>Should</w:t>
      </w:r>
      <w:r w:rsidRPr="00442768">
        <w:rPr>
          <w:u w:val="single"/>
        </w:rPr>
        <w:t xml:space="preserve"> the actual behavior of </w:t>
      </w:r>
      <w:r w:rsidRPr="00C13B14">
        <w:rPr>
          <w:highlight w:val="cyan"/>
          <w:u w:val="single"/>
        </w:rPr>
        <w:t>Chinese leaders diverge from military rationality</w:t>
      </w:r>
      <w:r w:rsidRPr="008E3114">
        <w:rPr>
          <w:sz w:val="16"/>
        </w:rPr>
        <w:t xml:space="preserve">, however, </w:t>
      </w:r>
      <w:r w:rsidRPr="00C13B14">
        <w:rPr>
          <w:highlight w:val="cyan"/>
          <w:u w:val="single"/>
        </w:rPr>
        <w:t>even a stable military balance would not eliminate the possibility of war</w:t>
      </w:r>
      <w:r w:rsidRPr="008E3114">
        <w:rPr>
          <w:sz w:val="12"/>
          <w:szCs w:val="12"/>
        </w:rPr>
        <w:t xml:space="preserve">. Consequently, analyses of the balance of military power must be combined with analyses of the actual conduct of affairs by China in considering the prospects for the future¶ With its attention primarily on domestic policies, China has in the 1990s exhibited a passive and reactionary pattern of behavior in foreign affairs. In actual fact, its preoccupation with domestic matters has been a quite consistent policy since efforts towards reform and liberalization begin in 1978. </w:t>
      </w:r>
      <w:r w:rsidRPr="00C13B14">
        <w:rPr>
          <w:highlight w:val="cyan"/>
          <w:u w:val="single"/>
        </w:rPr>
        <w:t>China has been very cautious</w:t>
      </w:r>
      <w:r w:rsidRPr="00CC1007">
        <w:rPr>
          <w:u w:val="single"/>
        </w:rPr>
        <w:t xml:space="preserve">, in action if not in rhetoric, </w:t>
      </w:r>
      <w:r w:rsidRPr="00C13B14">
        <w:rPr>
          <w:highlight w:val="cyan"/>
          <w:u w:val="single"/>
        </w:rPr>
        <w:t>about pursuing confrontation with other countries</w:t>
      </w:r>
      <w:r w:rsidRPr="008E3114">
        <w:rPr>
          <w:sz w:val="16"/>
        </w:rPr>
        <w:t xml:space="preserve"> </w:t>
      </w:r>
      <w:r w:rsidRPr="008E3114">
        <w:rPr>
          <w:sz w:val="12"/>
          <w:szCs w:val="12"/>
        </w:rPr>
        <w:t xml:space="preserve">since its failure in the China-Vietnam War. This focus on domestic affairs has become an ingrained part of national policy because of the need for a peaceful international environment in order to implement reform and liberalization measures. ¶ Nevertheless, external relations cannot be utterly ignored, any action by an outside party that might adversely affect the unity of China must therefore be met with a swift response. In light of this, the Taiwan issue is likely to become the most acute problem to be addressed. Looking at China's pattern of behavior in the 1990s, though, one can see that even in such nationalist issues as this, China has been passive and reactive. A careful inquiry into the Taiwan Strait crisis of 1996 reveals a reaction against the US visit of President Lee Teng-hui in the summer of 1995 and a reaction against moves towards "independence" within Taiwan. These reactions were tempered, however, as China could not take an overly hard line and still successfully implement its own domestic policies. Calculating the strength sufficient enough to send a message to Taiwan and to the US Congress but not so great as to subject China to condemnation by the international community as a whole, the Chinese opted for military exercises and a missile test¶ Those who see China as a threat frequently claim that China is a power seeking to "change the status quo". No doubt it does wish to change the status quo in the Taiwan Strait. It also wants to end the "hegemony" of the US within the international community. Given these wishes, there is some evidence supporting a view of China as a force trying to "change the status quo". It is also true, however, that maintaining a peaceful international environment that will allow its reform and liberalization efforts to succeed is also an important objective of China. Essential in such an environment is ensuring that capital and technology from countries worldwide are able to flow into China and that Chinese goods can be exported to other trading partners around the globe, and especially to the American and Japanese markets. China, in wishing to maintain this international environment, is a force supporting the status quo. The </w:t>
      </w:r>
      <w:r w:rsidRPr="00C13B14">
        <w:rPr>
          <w:highlight w:val="cyan"/>
          <w:u w:val="single"/>
        </w:rPr>
        <w:t>overall pattern of behavior</w:t>
      </w:r>
      <w:r w:rsidRPr="000F60E8">
        <w:rPr>
          <w:u w:val="single"/>
        </w:rPr>
        <w:t xml:space="preserve"> of China</w:t>
      </w:r>
      <w:r w:rsidRPr="008E3114">
        <w:rPr>
          <w:sz w:val="16"/>
        </w:rPr>
        <w:t xml:space="preserve"> in the 1990s, overlooking the rhetoric, </w:t>
      </w:r>
      <w:r w:rsidRPr="00C13B14">
        <w:rPr>
          <w:highlight w:val="cyan"/>
          <w:u w:val="single"/>
        </w:rPr>
        <w:t>shows China acting to maintain the status quo</w:t>
      </w:r>
      <w:r w:rsidRPr="008E3114">
        <w:rPr>
          <w:sz w:val="12"/>
          <w:szCs w:val="12"/>
        </w:rPr>
        <w:t>.¶ The most representative example of this can be found in China's policy towards North Korea. China's behavior indicates that its leaders do not particularly welcome the idea of North Korea either possessing nuclear weapons or developing missiles, nor do they have any desire to witness North Korea collapse as a nation. On the other hand, they do not wish to see North Korea at the mercy of the US. Consequently, in its policy towards North Korea, China has been basically cooperative towards the US, but not so cooperative as to allow US influence to grow overly strong. U.S.-China Relations¶ Security issues also exist: while the United States is concerned about Chinese efforts to¶ modernize and upgrade its military, the Chinese are alarmed because they perceive they are falling further behind the United States in the Revolution in Military Affairs. Beijing is also concerned about U.S. missile defense initiatives. China currently has approximately two dozen missiles capable of hitting the United States. Beijing views deployment of National Missile Defense as threatening because it would effectively cancel out Beijing's deterrent capability. Taiwan is also a particularly challenging issue for both Washington and Beijing. But if all sides are creative and flexible, the situation can be managed. China must be more restrained in terms of the deployment of weaponry in the Taiwan Strait, and the United States must be moderate in its level of arms sales to Taiwan. Perhaps the best check against raising tensions is Taiwan itself. Taipei can be restrained in its rhetoric and actions and convince its supporters on Capitol Hill not to provide weaponry that Taiwan either does not need or is guaranteed to inflame China.¶ Perhaps one of the greatest challenges for U.S.-China ties is to overcome the mutualsuspicion and animosity that tends to pervade the relationship. Both sides tend to assume the worst of each other. The positive and constructive steps each side makes are frequently interpreted by the other to be isolated responses to pressure rather than initiatives made in good faith. Meanwhile, negative acts are read as being in character. ¶ Conflict Prevention¶ Because of the anxiety of threat, Southeast Asian countries have tended to solve any conflicts between China and a Southeast Asian country through the ASEAN because acting as a group, a Southeast Asian country will have more power to negotiate with China. It can be seen from the last invasion of China to Vietnam in 1997 as an ASEAN diplomat stated: “Automatically ASEAN will support Vietnam. It’s all for one and one for all”. ¶ ‘Though the ASEAN states often seem to accommodate rather than to confront China’s strategic power, they had seen Beijing’s exploration vessel drill as yet another litmus test which forced them to react. Finally, the repeated calls on China to withdraw the oil exploration vessel mounted in a diplomatic defeat for Beijing that further damaged its international image’ ¶ The ASEAN Regional forum was established in 1994. It was not only the first truly ‘multilateral’ security forum that spans the whole of the Asia Pacific region, it was also the only ‘regional’ security framework in the world which great powers (including the US, Japan, China, the UK, Germany and others) were represented. The goals of the ARF is to create a more predictable and constructive pattern of relations for the Asia Pacific region under the notion of cooperative security. One of the five ways that ASEAN sought to influence and manage the regional order through the ARF was to ‘engage’ China in a system of regional order to weaken the threat to regional stability posed by China’s unprecedented economic growth and military build-up. However, China viewed the ARF as another multilateral organization that could help rising up the China’s position in the international security system. Conclusion The ascendancy of China in the 1990s has had a major impact on the international political situation in modern East Asia. The</w:t>
      </w:r>
      <w:r w:rsidRPr="008E3114">
        <w:rPr>
          <w:sz w:val="16"/>
        </w:rPr>
        <w:t xml:space="preserve"> </w:t>
      </w:r>
      <w:r w:rsidRPr="00FE2D1F">
        <w:rPr>
          <w:u w:val="single"/>
        </w:rPr>
        <w:t>military balance</w:t>
      </w:r>
      <w:r w:rsidRPr="008E3114">
        <w:rPr>
          <w:sz w:val="16"/>
        </w:rPr>
        <w:t xml:space="preserve">, however, </w:t>
      </w:r>
      <w:r w:rsidRPr="00FE2D1F">
        <w:rPr>
          <w:u w:val="single"/>
        </w:rPr>
        <w:t>makes it unlikely that China will become a threat. China's recent patterns of behavior internationally also constitute no particular threat</w:t>
      </w:r>
      <w:r w:rsidRPr="00DB4C28">
        <w:rPr>
          <w:sz w:val="12"/>
          <w:szCs w:val="12"/>
        </w:rPr>
        <w:t>, as the country is focused primarily on its own internal matters, and is passive and reactive towards external developments. Nevertheless,</w:t>
      </w:r>
      <w:r w:rsidRPr="008E3114">
        <w:rPr>
          <w:sz w:val="16"/>
        </w:rPr>
        <w:t xml:space="preserve"> </w:t>
      </w:r>
      <w:r w:rsidRPr="00E8566D">
        <w:rPr>
          <w:u w:val="single"/>
        </w:rPr>
        <w:t>one cannot disregard totally the potential use of military force by China</w:t>
      </w:r>
      <w:r w:rsidRPr="008E3114">
        <w:rPr>
          <w:sz w:val="12"/>
        </w:rPr>
        <w:t xml:space="preserve">. It is possible that military action could be triggered by factors not directly related to military balance, especially in the Taiwan Strait, and </w:t>
      </w:r>
      <w:r w:rsidRPr="00B71589">
        <w:rPr>
          <w:u w:val="single"/>
        </w:rPr>
        <w:t>caution is necessary. Leaders on both sides of the Strait must seek out creative ways of improving relations</w:t>
      </w:r>
      <w:r w:rsidRPr="008E3114">
        <w:rPr>
          <w:sz w:val="12"/>
        </w:rPr>
        <w:t xml:space="preserve"> without being shackled by approaches employed thus far. </w:t>
      </w:r>
      <w:r w:rsidRPr="008E3114">
        <w:rPr>
          <w:sz w:val="8"/>
        </w:rPr>
        <w:t>¶</w:t>
      </w:r>
      <w:r w:rsidRPr="008E3114">
        <w:rPr>
          <w:sz w:val="12"/>
        </w:rPr>
        <w:t xml:space="preserve"> The rise of China presents a myriad of challenges for the East Asian region and to the United States. </w:t>
      </w:r>
      <w:r w:rsidRPr="00F12DDC">
        <w:rPr>
          <w:u w:val="single"/>
        </w:rPr>
        <w:t>At present China only constitutes a limited security threat</w:t>
      </w:r>
      <w:r w:rsidRPr="008E3114">
        <w:rPr>
          <w:sz w:val="16"/>
        </w:rPr>
        <w:t xml:space="preserve">, although its great power ambitions and ever-improving capabilities merit close monitoring. </w:t>
      </w:r>
      <w:r w:rsidRPr="00C13B14">
        <w:rPr>
          <w:highlight w:val="cyan"/>
          <w:u w:val="single"/>
        </w:rPr>
        <w:t>The most serious potential flashpoint</w:t>
      </w:r>
      <w:r w:rsidRPr="00F12DDC">
        <w:rPr>
          <w:u w:val="single"/>
        </w:rPr>
        <w:t xml:space="preserve"> involving China </w:t>
      </w:r>
      <w:r w:rsidRPr="00C13B14">
        <w:rPr>
          <w:highlight w:val="cyan"/>
          <w:u w:val="single"/>
        </w:rPr>
        <w:t>is</w:t>
      </w:r>
      <w:r w:rsidRPr="00F12DDC">
        <w:rPr>
          <w:u w:val="single"/>
        </w:rPr>
        <w:t xml:space="preserve"> the </w:t>
      </w:r>
      <w:r w:rsidRPr="00C13B14">
        <w:rPr>
          <w:highlight w:val="cyan"/>
          <w:u w:val="single"/>
        </w:rPr>
        <w:t>Taiwan</w:t>
      </w:r>
      <w:r w:rsidRPr="00F12DDC">
        <w:rPr>
          <w:u w:val="single"/>
        </w:rPr>
        <w:t xml:space="preserve"> Strait, while the Asia-Pacific flashpoint of greatest relevance to the U.S. military remains the Korean Peninsula</w:t>
      </w:r>
      <w:r w:rsidRPr="008E3114">
        <w:rPr>
          <w:sz w:val="12"/>
        </w:rPr>
        <w:t xml:space="preserve">. U.S.-China relations are likely to be fraught with problems, but even the thorniest problems </w:t>
      </w:r>
      <w:r w:rsidRPr="008E3114">
        <w:rPr>
          <w:sz w:val="8"/>
        </w:rPr>
        <w:t>¶</w:t>
      </w:r>
      <w:r w:rsidRPr="008E3114">
        <w:rPr>
          <w:sz w:val="12"/>
        </w:rPr>
        <w:t xml:space="preserve"> However, the re-engagement of China’s military has created suspicion among Southeast Asian countries to China’s position in the region. The South China Sea conflicts between China and Southeast Asian nations ,particularly, Vietnam and the Philippines can lead to the conflicts between China and the other Southeast Asian countries as a group of ASEAN. Consequently, the South China Sea problems have been settled by the multilateral security under the ASEAN Regional Forum (ARF) which members are both ASEAN and major powers; for instance, the United States , Japan and Germany. The ARF has tried to balance the influence of China and the other powers in the region. However, China views that the ARF as its another step of multilateral cooperation in the world community. Nevertheless, the ARF seems to be unsuccessful in dealing with the regional conflicts due to the ASEAN way that limits the role of the ARF in settling problems.</w:t>
      </w:r>
      <w:r w:rsidRPr="008E3114">
        <w:rPr>
          <w:sz w:val="8"/>
        </w:rPr>
        <w:t>¶</w:t>
      </w:r>
      <w:r w:rsidRPr="008E3114">
        <w:rPr>
          <w:sz w:val="12"/>
        </w:rPr>
        <w:t xml:space="preserve"> Altogether, </w:t>
      </w:r>
      <w:r w:rsidRPr="00F12DDC">
        <w:rPr>
          <w:u w:val="single"/>
        </w:rPr>
        <w:t>China desires to be a major regional power</w:t>
      </w:r>
      <w:r w:rsidRPr="008E3114">
        <w:rPr>
          <w:sz w:val="16"/>
        </w:rPr>
        <w:t xml:space="preserve"> in the Asia-Pacific region. </w:t>
      </w:r>
      <w:r w:rsidRPr="00F12DDC">
        <w:rPr>
          <w:u w:val="single"/>
        </w:rPr>
        <w:t>She</w:t>
      </w:r>
      <w:r w:rsidRPr="008E3114">
        <w:rPr>
          <w:sz w:val="16"/>
        </w:rPr>
        <w:t xml:space="preserve"> also </w:t>
      </w:r>
      <w:r w:rsidRPr="00F12DDC">
        <w:rPr>
          <w:u w:val="single"/>
        </w:rPr>
        <w:t>understands that this can only be accomplished by achieving a strong economy and a military that possesses the ability to cope with a variety of largely new and specific post-Cold War threats</w:t>
      </w:r>
      <w:r w:rsidRPr="008E3114">
        <w:rPr>
          <w:sz w:val="12"/>
        </w:rPr>
        <w:t xml:space="preserve">. China has embarked on a military modernization program which emphasizes an offensive power projection capability. This capability increases the level of anxiety among China's East-Asia neighbors and specifically poses a potential future threat to Taiwan. </w:t>
      </w:r>
      <w:r w:rsidRPr="00A96139">
        <w:rPr>
          <w:u w:val="single"/>
        </w:rPr>
        <w:t>China’s indicates its desire to establish good ties with its neighbours</w:t>
      </w:r>
      <w:r w:rsidRPr="008E3114">
        <w:rPr>
          <w:sz w:val="16"/>
        </w:rPr>
        <w:t xml:space="preserve"> </w:t>
      </w:r>
      <w:r w:rsidRPr="00DB4C28">
        <w:rPr>
          <w:sz w:val="12"/>
          <w:szCs w:val="12"/>
        </w:rPr>
        <w:t>but also to keep a well oiled military machine in case any dispute goes out of control.</w:t>
      </w:r>
      <w:r w:rsidRPr="008E3114">
        <w:rPr>
          <w:sz w:val="16"/>
        </w:rPr>
        <w:t xml:space="preserve"> </w:t>
      </w:r>
    </w:p>
    <w:p w:rsidR="005B1664" w:rsidRDefault="005B1664" w:rsidP="005B1664"/>
    <w:p w:rsidR="005B1664" w:rsidRDefault="005B1664" w:rsidP="005B1664"/>
    <w:p w:rsidR="005B1664" w:rsidRDefault="005B1664" w:rsidP="005B1664"/>
    <w:p w:rsidR="005B1664" w:rsidRDefault="005B1664" w:rsidP="005B1664">
      <w:pPr>
        <w:pStyle w:val="Heading3"/>
      </w:pPr>
      <w:r>
        <w:t>A2 perm</w:t>
      </w:r>
    </w:p>
    <w:p w:rsidR="005B1664" w:rsidRDefault="005B1664" w:rsidP="005B1664"/>
    <w:p w:rsidR="005B1664" w:rsidRDefault="005B1664" w:rsidP="005B1664"/>
    <w:p w:rsidR="005B1664" w:rsidRDefault="005B1664" w:rsidP="005B1664">
      <w:pPr>
        <w:pStyle w:val="Heading4"/>
      </w:pPr>
      <w:r>
        <w:t>No permutation --- china won’t follow the US interests</w:t>
      </w:r>
    </w:p>
    <w:p w:rsidR="005B1664" w:rsidRDefault="005B1664" w:rsidP="005B1664"/>
    <w:p w:rsidR="005B1664" w:rsidRDefault="005B1664" w:rsidP="005B1664">
      <w:r w:rsidRPr="008427EA">
        <w:rPr>
          <w:b/>
        </w:rPr>
        <w:t>Cropsey 11-25</w:t>
      </w:r>
      <w:r>
        <w:t xml:space="preserve">-13 [Seth Cropsey is a Senior Fellow at Hudson Institute.  He served as a naval officer from 1985 to 2004 and as undersecretary of the Navy in the Reagan and George H. W. Bush administrations, “America Has No Military Strategy for China,” </w:t>
      </w:r>
      <w:hyperlink r:id="rId22" w:history="1">
        <w:r>
          <w:rPr>
            <w:rStyle w:val="Hyperlink"/>
          </w:rPr>
          <w:t>http://www.realcleardefense.com/articles/2013/11/25/america_has_no_military_strategy_for_china_106978.html</w:t>
        </w:r>
      </w:hyperlink>
      <w:r>
        <w:t>]</w:t>
      </w:r>
    </w:p>
    <w:p w:rsidR="005B1664" w:rsidRPr="008427EA" w:rsidRDefault="005B1664" w:rsidP="005B1664"/>
    <w:p w:rsidR="005B1664" w:rsidRPr="00B15C4D" w:rsidRDefault="005B1664" w:rsidP="005B1664">
      <w:pPr>
        <w:rPr>
          <w:u w:val="single"/>
        </w:rPr>
      </w:pPr>
      <w:r w:rsidRPr="00DB1195">
        <w:rPr>
          <w:sz w:val="16"/>
        </w:rPr>
        <w:t xml:space="preserve">A miscalculation that drew fire has the potential to enmesh us in a dispute that serves no one’s interest.  An escalation of such a dispute would be disastrous.  Yet </w:t>
      </w:r>
      <w:r w:rsidRPr="00C13B14">
        <w:rPr>
          <w:highlight w:val="cyan"/>
          <w:u w:val="single"/>
        </w:rPr>
        <w:t>the U.S. has no strategy for a conflict with China.  The sole</w:t>
      </w:r>
      <w:r w:rsidRPr="00BB34F9">
        <w:rPr>
          <w:u w:val="single"/>
        </w:rPr>
        <w:t xml:space="preserve"> U.S. </w:t>
      </w:r>
      <w:r w:rsidRPr="00C13B14">
        <w:rPr>
          <w:highlight w:val="cyan"/>
          <w:u w:val="single"/>
        </w:rPr>
        <w:t>preparation</w:t>
      </w:r>
      <w:r w:rsidRPr="00C13B14">
        <w:rPr>
          <w:sz w:val="16"/>
          <w:highlight w:val="cyan"/>
        </w:rPr>
        <w:t xml:space="preserve"> </w:t>
      </w:r>
      <w:r w:rsidRPr="00DB1195">
        <w:rPr>
          <w:sz w:val="16"/>
        </w:rPr>
        <w:t xml:space="preserve">for such an outcome </w:t>
      </w:r>
      <w:r w:rsidRPr="00C13B14">
        <w:rPr>
          <w:highlight w:val="cyan"/>
          <w:u w:val="single"/>
        </w:rPr>
        <w:t>is</w:t>
      </w:r>
      <w:r w:rsidRPr="00C13B14">
        <w:rPr>
          <w:sz w:val="16"/>
          <w:highlight w:val="cyan"/>
        </w:rPr>
        <w:t xml:space="preserve"> </w:t>
      </w:r>
      <w:r w:rsidRPr="00DB1195">
        <w:rPr>
          <w:sz w:val="16"/>
        </w:rPr>
        <w:t xml:space="preserve">a set of ideas known as the </w:t>
      </w:r>
      <w:r w:rsidRPr="00C13B14">
        <w:rPr>
          <w:highlight w:val="cyan"/>
          <w:u w:val="single"/>
        </w:rPr>
        <w:t>AirSea Battle</w:t>
      </w:r>
      <w:r w:rsidRPr="00DB1195">
        <w:rPr>
          <w:sz w:val="16"/>
        </w:rPr>
        <w:t xml:space="preserve">, (ASB). The ASB is a concept that has taken root in the U.S. Defense Department as the Obama administration talks about rebalancing forces from the Middle East to Asia, and as </w:t>
      </w:r>
      <w:r w:rsidRPr="00C72209">
        <w:rPr>
          <w:u w:val="single"/>
        </w:rPr>
        <w:t>the American high command gradually accepts the possibility that China may be a strategic competitor to the U.S.</w:t>
      </w:r>
      <w:r w:rsidRPr="00DB1195">
        <w:rPr>
          <w:sz w:val="16"/>
        </w:rPr>
        <w:t xml:space="preserve">  The idea of ASB—a new approach to coordinating military services’ roles in combat, and not a strategy—comes in two parts: to preserve large American forces’ ability to bring power to bear by destroying an enemy’s command and control infrastructure;  and to defeat the defenses that allow the launch of low-cost, proliferating, and increasingly accurate missiles. ASB means to accomplish this by new, almost revolutionary, cross-Service combinations of command, control, communications, computers, intelligence, surveillance and reconnaissance, that are reflected in equally coordinated operations. On October 10th the House Armed Services Committee’s Seapower and Projection Forces Subcommittee, chaired by Representative J. Randy Forbes (R-VA) held a public hearing on the Air-Sea Battle concept at which senior admirals and generals from all the military services testified.  The discussion between the knowledgeable elected representative and high-level officers was congenial, informed, and—in unanswered questions—alarming. Representative </w:t>
      </w:r>
      <w:r w:rsidRPr="006760B7">
        <w:rPr>
          <w:u w:val="single"/>
        </w:rPr>
        <w:t>Forbes asked</w:t>
      </w:r>
      <w:r w:rsidRPr="00DB1195">
        <w:rPr>
          <w:sz w:val="16"/>
        </w:rPr>
        <w:t xml:space="preserve"> the </w:t>
      </w:r>
      <w:r w:rsidRPr="006760B7">
        <w:rPr>
          <w:u w:val="single"/>
        </w:rPr>
        <w:t>officers to explain the strategy on which the AirSea Battle concept is based. They couldn’t</w:t>
      </w:r>
      <w:r w:rsidRPr="00DB1195">
        <w:rPr>
          <w:sz w:val="16"/>
        </w:rPr>
        <w:t xml:space="preserve">. Forbes noted the challenges to East Asia’s stability and America’s historic position as a defender of this stability raised by China’s growing military power. He observed that these challenges deserve a strategy worthy of the name, and warned against one that is determined by today’s weapons or the reduced force that will exist in the future. </w:t>
      </w:r>
      <w:r w:rsidRPr="00DB1195">
        <w:rPr>
          <w:sz w:val="12"/>
        </w:rPr>
        <w:t>¶</w:t>
      </w:r>
      <w:r w:rsidRPr="00DB1195">
        <w:rPr>
          <w:sz w:val="16"/>
        </w:rPr>
        <w:t xml:space="preserve"> Forbes’ point is solid. Fleet Admiral Chester Nimitz famously remarked that because “the enemy (at war games played at the Naval War College) was always Japan, and the courses were so thorough…nothing that happened in the Pacific was strange or unexpected” in the war that followed. Nimitz was on target: surprise is part of warfare, and Japan certainly surprised us at the war’s beginning. </w:t>
      </w:r>
      <w:r w:rsidRPr="00DB1195">
        <w:rPr>
          <w:sz w:val="12"/>
        </w:rPr>
        <w:t>¶</w:t>
      </w:r>
      <w:r w:rsidRPr="00DB1195">
        <w:rPr>
          <w:sz w:val="16"/>
        </w:rPr>
        <w:t xml:space="preserve"> However, our surprise was strategic readiness. The island-hopping campaign, amphibious warfare, the role of aircraft carriers—all had been anticipated and rehearsed as elements of the strategy to defeat Japan. Even unrestricted submarine warfare, illegal on the day the war started, had been contemplated and quickly became part of an effective interdiction, rollback, and suppression strategy. The strategy and the organizational tools and the force structure and levels necessary to make it work had been envisioned and were under construction when the war began—largely thanks to Congressman Forbes’s predecessor Carl Vinson, the “Father of the Two-Ocean Navy."</w:t>
      </w:r>
      <w:r w:rsidRPr="00DB1195">
        <w:rPr>
          <w:sz w:val="12"/>
        </w:rPr>
        <w:t>¶</w:t>
      </w:r>
      <w:r w:rsidRPr="00DB1195">
        <w:rPr>
          <w:sz w:val="16"/>
        </w:rPr>
        <w:t xml:space="preserve"> </w:t>
      </w:r>
      <w:r w:rsidRPr="00C13B14">
        <w:rPr>
          <w:highlight w:val="cyan"/>
          <w:u w:val="single"/>
        </w:rPr>
        <w:t>China</w:t>
      </w:r>
      <w:r w:rsidRPr="00DB1195">
        <w:rPr>
          <w:sz w:val="16"/>
        </w:rPr>
        <w:t xml:space="preserve"> is not an enemy of the U.S. However, its ambition for regional hegemony, </w:t>
      </w:r>
      <w:r w:rsidRPr="00C13B14">
        <w:rPr>
          <w:highlight w:val="cyan"/>
          <w:u w:val="single"/>
        </w:rPr>
        <w:t>increasing armed strength, active effort to deny U.S. forces’ access to the Western Pacific, and</w:t>
      </w:r>
      <w:r w:rsidRPr="00DB1195">
        <w:rPr>
          <w:sz w:val="16"/>
        </w:rPr>
        <w:t xml:space="preserve"> increasingly troublesome </w:t>
      </w:r>
      <w:r w:rsidRPr="00C13B14">
        <w:rPr>
          <w:highlight w:val="cyan"/>
          <w:u w:val="single"/>
        </w:rPr>
        <w:t>disputes with its neighbors</w:t>
      </w:r>
      <w:r w:rsidRPr="00DB1195">
        <w:rPr>
          <w:sz w:val="16"/>
        </w:rPr>
        <w:t xml:space="preserve">—in several cases, our allies—over territorial claims in the South China Sea </w:t>
      </w:r>
      <w:r w:rsidRPr="00C13B14">
        <w:rPr>
          <w:highlight w:val="cyan"/>
          <w:u w:val="single"/>
        </w:rPr>
        <w:t>all point to substantial difficulties</w:t>
      </w:r>
      <w:r w:rsidRPr="00DB1195">
        <w:rPr>
          <w:sz w:val="16"/>
        </w:rPr>
        <w:t xml:space="preserve"> ahead in relations between Washington and Beijing. China’s challenges to the rule of law, the global commons, liberal capitalism, and human rights are worth defending, and we need a strategy to do so. </w:t>
      </w:r>
      <w:r w:rsidRPr="000A285C">
        <w:rPr>
          <w:u w:val="single"/>
        </w:rPr>
        <w:t>Miscalculation</w:t>
      </w:r>
      <w:r w:rsidRPr="00DB1195">
        <w:rPr>
          <w:sz w:val="16"/>
        </w:rPr>
        <w:t xml:space="preserve">, the escalation of what began as a minor incident, and rising Chinese nationalism </w:t>
      </w:r>
      <w:r w:rsidRPr="000A285C">
        <w:rPr>
          <w:u w:val="single"/>
        </w:rPr>
        <w:t>press the question of potential conflict</w:t>
      </w:r>
      <w:r w:rsidRPr="00DB1195">
        <w:rPr>
          <w:sz w:val="16"/>
        </w:rPr>
        <w:t xml:space="preserve">. Preventing conflict is key: strategy, operational posture, readiness, resilience, and sustainability are its essential elements. We should be prepared, and we are not. </w:t>
      </w:r>
      <w:r w:rsidRPr="00763C6C">
        <w:rPr>
          <w:u w:val="single"/>
        </w:rPr>
        <w:t>Warfare</w:t>
      </w:r>
      <w:r w:rsidRPr="00DB1195">
        <w:rPr>
          <w:sz w:val="16"/>
        </w:rPr>
        <w:t xml:space="preserve">, like life itself, </w:t>
      </w:r>
      <w:r w:rsidRPr="00763C6C">
        <w:rPr>
          <w:u w:val="single"/>
        </w:rPr>
        <w:t>changes constantly.</w:t>
      </w:r>
      <w:r>
        <w:rPr>
          <w:u w:val="single"/>
        </w:rPr>
        <w:t xml:space="preserve"> </w:t>
      </w:r>
      <w:r w:rsidRPr="00763C6C">
        <w:rPr>
          <w:u w:val="single"/>
        </w:rPr>
        <w:t>Success requires adaptation</w:t>
      </w:r>
      <w:r w:rsidRPr="00DB1195">
        <w:rPr>
          <w:sz w:val="16"/>
        </w:rPr>
        <w:t xml:space="preserve">. Where adaptation falters consequences follow. In our own Civil War, the industrialized manufacture of repeating weapons, breech-loading naval guns, steam-propulsion, and armor-plating transformed the technology of warfare globally, but not its strategies, operations, or tactics. But not soon enough. Indeed, until virtually the end of World War I, commanders “came on in the same old way,” as Wellington commented on Napoleon’s conduct of Waterloo. The machine gunfire of World War I pushed men into defensive trenches from which they emerged to be cut down by the millions. The tank, which protected its operators from enemy fire while simultaneously attacking an enemy, did not appear on the battlefield until late 1916, and not in numbers nor accompanied by tactics to end the carnage. </w:t>
      </w:r>
      <w:r w:rsidRPr="00DB1195">
        <w:rPr>
          <w:sz w:val="12"/>
        </w:rPr>
        <w:t>¶</w:t>
      </w:r>
      <w:r w:rsidRPr="00DB1195">
        <w:rPr>
          <w:sz w:val="16"/>
        </w:rPr>
        <w:t xml:space="preserve"> </w:t>
      </w:r>
      <w:r w:rsidRPr="00A6345F">
        <w:rPr>
          <w:u w:val="single"/>
        </w:rPr>
        <w:t>Today</w:t>
      </w:r>
      <w:r w:rsidRPr="00DB1195">
        <w:rPr>
          <w:sz w:val="16"/>
        </w:rPr>
        <w:t xml:space="preserve">, the </w:t>
      </w:r>
      <w:r w:rsidRPr="00C13B14">
        <w:rPr>
          <w:highlight w:val="cyan"/>
          <w:u w:val="single"/>
        </w:rPr>
        <w:t>expanding accessibility of</w:t>
      </w:r>
      <w:r w:rsidRPr="008F6998">
        <w:rPr>
          <w:u w:val="single"/>
        </w:rPr>
        <w:t xml:space="preserve"> relatively </w:t>
      </w:r>
      <w:r w:rsidRPr="00C13B14">
        <w:rPr>
          <w:highlight w:val="cyan"/>
          <w:u w:val="single"/>
        </w:rPr>
        <w:t>low-cost</w:t>
      </w:r>
      <w:r w:rsidRPr="00DB1195">
        <w:rPr>
          <w:sz w:val="16"/>
        </w:rPr>
        <w:t xml:space="preserve"> and increasingly </w:t>
      </w:r>
      <w:r w:rsidRPr="00C13B14">
        <w:rPr>
          <w:highlight w:val="cyan"/>
          <w:u w:val="single"/>
        </w:rPr>
        <w:t>accurate missiles questions</w:t>
      </w:r>
      <w:r w:rsidRPr="00A6345F">
        <w:rPr>
          <w:u w:val="single"/>
        </w:rPr>
        <w:t xml:space="preserve"> a long-standing assumption of </w:t>
      </w:r>
      <w:r w:rsidRPr="00C13B14">
        <w:rPr>
          <w:highlight w:val="cyan"/>
          <w:u w:val="single"/>
        </w:rPr>
        <w:t>American strategy</w:t>
      </w:r>
      <w:r w:rsidRPr="00DB1195">
        <w:rPr>
          <w:sz w:val="16"/>
        </w:rPr>
        <w:t xml:space="preserve">, that we could bring to bear land and naval power at a great distance from the U.S. in forward and en route sanctuaries, thus exploiting the strategic depth of two great oceans. If a million dollar missile can incapacitate or sink an aircraft carrier or a large amphibious ship that costs many billions—or destroy a U.S./allied base within missile range—we must either respond or accept the possibility that </w:t>
      </w:r>
      <w:r w:rsidRPr="00C13B14">
        <w:rPr>
          <w:highlight w:val="cyan"/>
          <w:u w:val="single"/>
        </w:rPr>
        <w:t>large parts of our military will become vulnerable or irrelevant</w:t>
      </w:r>
      <w:r w:rsidRPr="00DB1195">
        <w:rPr>
          <w:sz w:val="16"/>
        </w:rPr>
        <w:t xml:space="preserve">, and in the loss of their regional punch grow weak in their usefulness to the nation’s position as a global power. </w:t>
      </w:r>
      <w:r w:rsidRPr="00DB1195">
        <w:rPr>
          <w:sz w:val="12"/>
        </w:rPr>
        <w:t>¶</w:t>
      </w:r>
      <w:r w:rsidRPr="00DB1195">
        <w:rPr>
          <w:sz w:val="16"/>
        </w:rPr>
        <w:t xml:space="preserve"> This is where the AirSea Battle comes in. </w:t>
      </w:r>
      <w:r w:rsidRPr="00C13B14">
        <w:rPr>
          <w:highlight w:val="cyan"/>
          <w:u w:val="single"/>
        </w:rPr>
        <w:t>With</w:t>
      </w:r>
      <w:r w:rsidRPr="00DB1195">
        <w:rPr>
          <w:sz w:val="16"/>
        </w:rPr>
        <w:t xml:space="preserve"> is </w:t>
      </w:r>
      <w:r w:rsidRPr="00C13B14">
        <w:rPr>
          <w:highlight w:val="cyan"/>
          <w:u w:val="single"/>
        </w:rPr>
        <w:t>anti-access and area denial strategy, China is challenging our strengths</w:t>
      </w:r>
      <w:r w:rsidRPr="00757BBE">
        <w:rPr>
          <w:u w:val="single"/>
        </w:rPr>
        <w:t xml:space="preserve"> on her maritime approaches</w:t>
      </w:r>
      <w:r w:rsidRPr="00DB1195">
        <w:rPr>
          <w:sz w:val="16"/>
        </w:rPr>
        <w:t xml:space="preserve">. ASB’s notion of integrating forces especially naval and air capabilities to destroy or otherwise reduce an enemy’s ability to keep us out of the area we require for applying power has great merit. But the ASB office devotes itself more to large changes in technical jointness than to crafting a strategy based on what integrated U.S. and allied forces can achieve. </w:t>
      </w:r>
      <w:r w:rsidRPr="00DB1195">
        <w:rPr>
          <w:sz w:val="12"/>
        </w:rPr>
        <w:t>¶</w:t>
      </w:r>
      <w:r w:rsidRPr="00DB1195">
        <w:rPr>
          <w:sz w:val="16"/>
        </w:rPr>
        <w:t xml:space="preserve"> An analogy is useful here. While coordination between an operating surgeon, anesthesiologist, nurses, and post-operative care are essential to surgery, perfecting such coordination offers no guidance about how to perform a difficult surgical procedure, much less what strategy a patient should use to preserve or improve health. </w:t>
      </w:r>
      <w:r w:rsidRPr="00DB1195">
        <w:rPr>
          <w:sz w:val="12"/>
        </w:rPr>
        <w:t>¶</w:t>
      </w:r>
      <w:r w:rsidRPr="00DB1195">
        <w:rPr>
          <w:sz w:val="16"/>
        </w:rPr>
        <w:t xml:space="preserve"> The ideas offered by </w:t>
      </w:r>
      <w:r w:rsidRPr="00920BF8">
        <w:rPr>
          <w:u w:val="single"/>
        </w:rPr>
        <w:t>the ASB</w:t>
      </w:r>
      <w:r w:rsidRPr="00DB1195">
        <w:rPr>
          <w:sz w:val="16"/>
        </w:rPr>
        <w:t xml:space="preserve">, while necessary, </w:t>
      </w:r>
      <w:r w:rsidRPr="00920BF8">
        <w:rPr>
          <w:u w:val="single"/>
        </w:rPr>
        <w:t xml:space="preserve">are neither based upon, nor do they serve as the basis of, strategy for any region of the world where </w:t>
      </w:r>
      <w:r w:rsidRPr="008F6998">
        <w:rPr>
          <w:u w:val="single"/>
        </w:rPr>
        <w:t>countries</w:t>
      </w:r>
      <w:r w:rsidRPr="00920BF8">
        <w:rPr>
          <w:u w:val="single"/>
        </w:rPr>
        <w:t xml:space="preserve">, most notably </w:t>
      </w:r>
      <w:r w:rsidRPr="00C13B14">
        <w:rPr>
          <w:highlight w:val="cyan"/>
          <w:u w:val="single"/>
        </w:rPr>
        <w:t>China, are</w:t>
      </w:r>
      <w:r w:rsidRPr="00920BF8">
        <w:rPr>
          <w:u w:val="single"/>
        </w:rPr>
        <w:t xml:space="preserve"> actively </w:t>
      </w:r>
      <w:r w:rsidRPr="00C13B14">
        <w:rPr>
          <w:highlight w:val="cyan"/>
          <w:u w:val="single"/>
        </w:rPr>
        <w:t>building</w:t>
      </w:r>
      <w:r w:rsidRPr="00920BF8">
        <w:rPr>
          <w:u w:val="single"/>
        </w:rPr>
        <w:t xml:space="preserve"> the </w:t>
      </w:r>
      <w:r w:rsidRPr="00C13B14">
        <w:rPr>
          <w:highlight w:val="cyan"/>
          <w:u w:val="single"/>
        </w:rPr>
        <w:t>command and control</w:t>
      </w:r>
      <w:r w:rsidRPr="00920BF8">
        <w:rPr>
          <w:u w:val="single"/>
        </w:rPr>
        <w:t xml:space="preserve">, intelligence, reconnaissance, surveillance, </w:t>
      </w:r>
      <w:r w:rsidRPr="00C13B14">
        <w:rPr>
          <w:highlight w:val="cyan"/>
          <w:u w:val="single"/>
        </w:rPr>
        <w:t>and offensive capability to deny the U.S. and its allies access to the seas</w:t>
      </w:r>
      <w:r w:rsidRPr="00920BF8">
        <w:rPr>
          <w:u w:val="single"/>
        </w:rPr>
        <w:t xml:space="preserve"> far off its coast.</w:t>
      </w:r>
      <w:r>
        <w:rPr>
          <w:u w:val="single"/>
        </w:rPr>
        <w:t xml:space="preserve"> </w:t>
      </w:r>
      <w:r w:rsidRPr="00920BF8">
        <w:rPr>
          <w:u w:val="single"/>
        </w:rPr>
        <w:t>The ASB</w:t>
      </w:r>
      <w:r w:rsidRPr="00DB1195">
        <w:rPr>
          <w:sz w:val="16"/>
        </w:rPr>
        <w:t xml:space="preserve"> office public </w:t>
      </w:r>
      <w:r w:rsidRPr="00920BF8">
        <w:rPr>
          <w:u w:val="single"/>
        </w:rPr>
        <w:t>document does not include the word “China.”</w:t>
      </w:r>
      <w:r w:rsidRPr="00DB1195">
        <w:rPr>
          <w:sz w:val="16"/>
        </w:rPr>
        <w:t xml:space="preserve"> So, </w:t>
      </w:r>
      <w:r w:rsidRPr="00B15C4D">
        <w:rPr>
          <w:u w:val="single"/>
        </w:rPr>
        <w:t xml:space="preserve">although </w:t>
      </w:r>
      <w:r w:rsidRPr="00C13B14">
        <w:rPr>
          <w:highlight w:val="cyan"/>
          <w:u w:val="single"/>
        </w:rPr>
        <w:t>the U.S. Defense Department acknowledges the challenge of China’s anti-access efforts, we have no strategy to defeat it</w:t>
      </w:r>
      <w:r w:rsidRPr="00B15C4D">
        <w:rPr>
          <w:u w:val="single"/>
        </w:rPr>
        <w:t xml:space="preserve"> nor does there appear to be a plan to construct one. </w:t>
      </w:r>
      <w:r w:rsidRPr="00C13B14">
        <w:rPr>
          <w:highlight w:val="cyan"/>
          <w:u w:val="single"/>
        </w:rPr>
        <w:t>The U.S. military faces a growing problem in securing the access that would be needed to project power</w:t>
      </w:r>
      <w:r w:rsidRPr="00A96B79">
        <w:rPr>
          <w:u w:val="single"/>
        </w:rPr>
        <w:t xml:space="preserve"> as China’s expanding reach threatens our bases or treaty allies in the Western Pacific</w:t>
      </w:r>
      <w:r w:rsidRPr="00DB1195">
        <w:rPr>
          <w:sz w:val="16"/>
        </w:rPr>
        <w:t xml:space="preserve">.  The House Armed Services Committee’s expressions of concern were bipartisan and serious. </w:t>
      </w:r>
      <w:r w:rsidRPr="00C13B14">
        <w:rPr>
          <w:highlight w:val="cyan"/>
          <w:u w:val="single"/>
        </w:rPr>
        <w:t>The ASB</w:t>
      </w:r>
      <w:r w:rsidRPr="00DB1195">
        <w:rPr>
          <w:sz w:val="16"/>
        </w:rPr>
        <w:t xml:space="preserve"> is one of several approaches to managing risk, but </w:t>
      </w:r>
      <w:r w:rsidRPr="0088712B">
        <w:rPr>
          <w:u w:val="single"/>
        </w:rPr>
        <w:t>by its authors’ own admission</w:t>
      </w:r>
      <w:r w:rsidRPr="00DB1195">
        <w:rPr>
          <w:sz w:val="16"/>
        </w:rPr>
        <w:t xml:space="preserve">, it </w:t>
      </w:r>
      <w:r w:rsidRPr="00C13B14">
        <w:rPr>
          <w:highlight w:val="cyan"/>
          <w:u w:val="single"/>
        </w:rPr>
        <w:t>is a concept, not a plan. We have no strategy</w:t>
      </w:r>
      <w:r w:rsidRPr="00A42A03">
        <w:rPr>
          <w:u w:val="single"/>
        </w:rPr>
        <w:t xml:space="preserve"> on which to base the design of weapons or tactics </w:t>
      </w:r>
      <w:r w:rsidRPr="00C13B14">
        <w:rPr>
          <w:highlight w:val="cyan"/>
          <w:u w:val="single"/>
        </w:rPr>
        <w:t>to meet this challenge</w:t>
      </w:r>
      <w:r w:rsidRPr="00DB1195">
        <w:rPr>
          <w:sz w:val="16"/>
        </w:rPr>
        <w:t xml:space="preserve">.  We should.  A sensible one would be based upon forward defense in a long war; command of the air and seas; close integration of ground forces to dominate the littorals, islands, archipelagoes, and straits; and building and deploying the forces required to assure a potential adversary that taking on the U.S. is a fool’s errand.  </w:t>
      </w:r>
    </w:p>
    <w:p w:rsidR="005B1664" w:rsidRDefault="005B1664" w:rsidP="005B1664"/>
    <w:p w:rsidR="005B1664" w:rsidRDefault="005B1664" w:rsidP="005B1664"/>
    <w:p w:rsidR="005B1664" w:rsidRDefault="001F23B1" w:rsidP="001F23B1">
      <w:pPr>
        <w:pStyle w:val="Heading3"/>
      </w:pPr>
      <w:r>
        <w:t>A2 international fiat theory</w:t>
      </w:r>
    </w:p>
    <w:p w:rsidR="001F23B1" w:rsidRDefault="001F23B1" w:rsidP="001F23B1"/>
    <w:p w:rsidR="001F23B1" w:rsidRDefault="001F23B1" w:rsidP="001F23B1"/>
    <w:p w:rsidR="001F23B1" w:rsidRDefault="001F23B1" w:rsidP="001F23B1">
      <w:pPr>
        <w:pStyle w:val="Heading4"/>
      </w:pPr>
      <w:r>
        <w:t>Counter Interpretation – one international actor with a solvency advocate</w:t>
      </w:r>
    </w:p>
    <w:p w:rsidR="001F23B1" w:rsidRPr="001F23B1" w:rsidRDefault="001F23B1" w:rsidP="001F23B1"/>
    <w:p w:rsidR="001F23B1" w:rsidRDefault="001F23B1" w:rsidP="001F23B1"/>
    <w:p w:rsidR="001F23B1" w:rsidRDefault="001F23B1" w:rsidP="001F23B1"/>
    <w:p w:rsidR="001F23B1" w:rsidRPr="001F23B1" w:rsidRDefault="001F23B1" w:rsidP="001F23B1"/>
    <w:p w:rsidR="001F23B1" w:rsidRPr="005B1664" w:rsidRDefault="001F23B1" w:rsidP="001F23B1"/>
    <w:p w:rsidR="001F23B1" w:rsidRDefault="001F23B1" w:rsidP="001F23B1"/>
    <w:p w:rsidR="001F23B1" w:rsidRDefault="001F23B1" w:rsidP="001F23B1">
      <w:pPr>
        <w:pStyle w:val="Heading4"/>
      </w:pPr>
      <w:r>
        <w:t>It’s negative ground – the aff gets the entire topic, and we get everything outside it for counterplans and other arguments – that’s fair.</w:t>
      </w:r>
    </w:p>
    <w:p w:rsidR="001F23B1" w:rsidRDefault="001F23B1" w:rsidP="001F23B1"/>
    <w:p w:rsidR="001F23B1" w:rsidRDefault="001F23B1" w:rsidP="001F23B1">
      <w:pPr>
        <w:pStyle w:val="Heading4"/>
      </w:pPr>
      <w:r>
        <w:t>Best policy option – learn analytic decision-making if we look to other countries as well as the United States.</w:t>
      </w:r>
    </w:p>
    <w:p w:rsidR="001F23B1" w:rsidRDefault="001F23B1" w:rsidP="001F23B1"/>
    <w:p w:rsidR="001F23B1" w:rsidRDefault="001F23B1" w:rsidP="001F23B1">
      <w:pPr>
        <w:pStyle w:val="Heading4"/>
      </w:pPr>
      <w:r>
        <w:t xml:space="preserve">Real World-organizations like the UN Security Council determine which country should act all the time </w:t>
      </w:r>
    </w:p>
    <w:p w:rsidR="001F23B1" w:rsidRDefault="001F23B1" w:rsidP="001F23B1"/>
    <w:p w:rsidR="001F23B1" w:rsidRDefault="001F23B1" w:rsidP="001F23B1">
      <w:pPr>
        <w:pStyle w:val="Heading4"/>
      </w:pPr>
      <w:r>
        <w:t>Lit Solves infinite regress-ev saying Swaziland should do the plan doesn’t exist</w:t>
      </w:r>
    </w:p>
    <w:p w:rsidR="001F23B1" w:rsidRDefault="001F23B1" w:rsidP="001F23B1"/>
    <w:p w:rsidR="00AF155C" w:rsidRDefault="00AF155C" w:rsidP="00AF155C">
      <w:pPr>
        <w:pStyle w:val="Heading1"/>
      </w:pPr>
      <w:r>
        <w:t>AFF SECTION</w:t>
      </w:r>
    </w:p>
    <w:p w:rsidR="00AF155C" w:rsidRDefault="00AF155C" w:rsidP="00AF155C"/>
    <w:p w:rsidR="00AF155C" w:rsidRPr="00AF155C" w:rsidRDefault="00AF155C" w:rsidP="00AF155C"/>
    <w:p w:rsidR="009348D4" w:rsidRDefault="009348D4" w:rsidP="004D2D30"/>
    <w:p w:rsidR="00170848" w:rsidRDefault="00170848" w:rsidP="00170848">
      <w:pPr>
        <w:pStyle w:val="Heading3"/>
      </w:pPr>
      <w:r>
        <w:t xml:space="preserve">china cp – AFF – cant solve </w:t>
      </w:r>
    </w:p>
    <w:p w:rsidR="00170848" w:rsidRDefault="00170848" w:rsidP="00170848"/>
    <w:p w:rsidR="00170848" w:rsidRDefault="00170848" w:rsidP="00170848">
      <w:pPr>
        <w:pStyle w:val="Heading4"/>
      </w:pPr>
      <w:r>
        <w:t>china fails – multiple factors have crushed capacity</w:t>
      </w:r>
      <w:r w:rsidR="008535C7">
        <w:t xml:space="preserve"> which makes the US key</w:t>
      </w:r>
    </w:p>
    <w:p w:rsidR="00170848" w:rsidRDefault="00170848" w:rsidP="00170848"/>
    <w:p w:rsidR="00170848" w:rsidRDefault="00170848" w:rsidP="00170848">
      <w:r w:rsidRPr="00170848">
        <w:rPr>
          <w:rStyle w:val="StyleStyleBold12pt"/>
          <w:u w:val="single"/>
        </w:rPr>
        <w:t>HAIQING 2013</w:t>
      </w:r>
      <w:r>
        <w:t xml:space="preserve"> – PDO Editor, business and investment. Tao Haiqing, Establish China's Marine Economy Development Systems, November 6, 2013, </w:t>
      </w:r>
      <w:hyperlink r:id="rId23" w:history="1">
        <w:r w:rsidRPr="00632739">
          <w:rPr>
            <w:rStyle w:val="Hyperlink"/>
          </w:rPr>
          <w:t>http://en.theorychina.org/xsqy_2477/201306/t20130611_270465.shtml</w:t>
        </w:r>
      </w:hyperlink>
    </w:p>
    <w:p w:rsidR="00170848" w:rsidRDefault="00170848" w:rsidP="00170848"/>
    <w:p w:rsidR="00170848" w:rsidRPr="00101F6C" w:rsidRDefault="00170848" w:rsidP="00170848">
      <w:pPr>
        <w:rPr>
          <w:sz w:val="14"/>
        </w:rPr>
      </w:pPr>
      <w:r w:rsidRPr="00101F6C">
        <w:rPr>
          <w:sz w:val="14"/>
        </w:rPr>
        <w:t xml:space="preserve">But as to the present situation, </w:t>
      </w:r>
      <w:r w:rsidRPr="00C13B14">
        <w:rPr>
          <w:rStyle w:val="StyleBoldUnderline"/>
          <w:highlight w:val="cyan"/>
        </w:rPr>
        <w:t>China's</w:t>
      </w:r>
      <w:r w:rsidRPr="00F33D38">
        <w:rPr>
          <w:rStyle w:val="StyleBoldUnderline"/>
        </w:rPr>
        <w:t xml:space="preserve"> existing </w:t>
      </w:r>
      <w:r w:rsidRPr="00C13B14">
        <w:rPr>
          <w:rStyle w:val="StyleBoldUnderline"/>
          <w:highlight w:val="cyan"/>
        </w:rPr>
        <w:t xml:space="preserve">marine management system </w:t>
      </w:r>
      <w:r w:rsidRPr="00C13B14">
        <w:rPr>
          <w:rStyle w:val="Emphasis2"/>
          <w:highlight w:val="cyan"/>
        </w:rPr>
        <w:t>lacks integrated management</w:t>
      </w:r>
      <w:r w:rsidRPr="00101F6C">
        <w:rPr>
          <w:sz w:val="14"/>
        </w:rPr>
        <w:t xml:space="preserve">. </w:t>
      </w:r>
      <w:r w:rsidRPr="00C13B14">
        <w:rPr>
          <w:rStyle w:val="Underline2"/>
          <w:highlight w:val="cyan"/>
        </w:rPr>
        <w:t>The fragmented phenomenon</w:t>
      </w:r>
      <w:r w:rsidRPr="00F33D38">
        <w:rPr>
          <w:rStyle w:val="StyleBoldUnderline"/>
        </w:rPr>
        <w:t xml:space="preserve"> </w:t>
      </w:r>
      <w:r w:rsidRPr="008535C7">
        <w:rPr>
          <w:rStyle w:val="Underline2"/>
        </w:rPr>
        <w:t xml:space="preserve">in China's marine economy development </w:t>
      </w:r>
      <w:r w:rsidRPr="00C13B14">
        <w:rPr>
          <w:rStyle w:val="Underline2"/>
          <w:highlight w:val="cyan"/>
        </w:rPr>
        <w:t>is serious</w:t>
      </w:r>
      <w:r w:rsidRPr="008535C7">
        <w:rPr>
          <w:rStyle w:val="Underline2"/>
        </w:rPr>
        <w:t>,</w:t>
      </w:r>
      <w:r w:rsidRPr="00101F6C">
        <w:rPr>
          <w:sz w:val="14"/>
        </w:rPr>
        <w:t xml:space="preserve"> such as the Bohai Bay, with 5800 km coastline and over 60 ports, owning a port on average less than 100 kilometers. </w:t>
      </w:r>
      <w:r w:rsidRPr="00C13B14">
        <w:rPr>
          <w:rStyle w:val="StyleBoldUnderline"/>
          <w:highlight w:val="cyan"/>
        </w:rPr>
        <w:t>Isomorphism causes</w:t>
      </w:r>
      <w:r w:rsidRPr="00F33D38">
        <w:rPr>
          <w:rStyle w:val="StyleBoldUnderline"/>
        </w:rPr>
        <w:t xml:space="preserve"> regional repeat construction and </w:t>
      </w:r>
      <w:r w:rsidRPr="00C13B14">
        <w:rPr>
          <w:rStyle w:val="Emphasis2"/>
          <w:highlight w:val="cyan"/>
        </w:rPr>
        <w:t>significant</w:t>
      </w:r>
      <w:r w:rsidRPr="00C13B14">
        <w:rPr>
          <w:rStyle w:val="StyleBoldUnderline"/>
          <w:highlight w:val="cyan"/>
        </w:rPr>
        <w:t xml:space="preserve"> waste of resources</w:t>
      </w:r>
      <w:r w:rsidRPr="00F33D38">
        <w:rPr>
          <w:rStyle w:val="StyleBoldUnderline"/>
        </w:rPr>
        <w:t>.</w:t>
      </w:r>
      <w:r w:rsidRPr="00101F6C">
        <w:rPr>
          <w:sz w:val="14"/>
        </w:rPr>
        <w:t xml:space="preserve"> Therefore, China should establish Special Coordination Committee in charge of the marine economy at the level of Central Government, intensify and draft the marine economic development plan covering all industries and regions, in order to improve the ability of marine resources exploitation, to break the region separation, so that the development of marine economy in all regions will promote in harmony, forming a new pattern of ocean management.</w:t>
      </w:r>
      <w:r w:rsidR="00101F6C" w:rsidRPr="00101F6C">
        <w:rPr>
          <w:sz w:val="14"/>
        </w:rPr>
        <w:t xml:space="preserve"> </w:t>
      </w:r>
      <w:r w:rsidRPr="00101F6C">
        <w:rPr>
          <w:sz w:val="14"/>
        </w:rPr>
        <w:t>Establish the legal protection system and publish the Basic Law of the Ocean</w:t>
      </w:r>
      <w:r w:rsidR="00101F6C" w:rsidRPr="00101F6C">
        <w:rPr>
          <w:sz w:val="14"/>
        </w:rPr>
        <w:t xml:space="preserve"> </w:t>
      </w:r>
      <w:r w:rsidRPr="00101F6C">
        <w:rPr>
          <w:sz w:val="14"/>
        </w:rPr>
        <w:t>As the world's economic center is now transferring to the Pacific, coastal states have set marine strategies and policies. Canada in 1996, the United States in 2000, and Japan in 2007, issued their National Marine Basic Law to protect its own interests.</w:t>
      </w:r>
      <w:r w:rsidR="00101F6C" w:rsidRPr="00101F6C">
        <w:rPr>
          <w:sz w:val="14"/>
        </w:rPr>
        <w:t xml:space="preserve"> </w:t>
      </w:r>
      <w:r w:rsidRPr="00C13B14">
        <w:rPr>
          <w:rStyle w:val="StyleBoldUnderline"/>
          <w:highlight w:val="cyan"/>
        </w:rPr>
        <w:t>The U</w:t>
      </w:r>
      <w:r w:rsidRPr="00EC3B3C">
        <w:rPr>
          <w:rStyle w:val="StyleBoldUnderline"/>
        </w:rPr>
        <w:t xml:space="preserve">nited </w:t>
      </w:r>
      <w:r w:rsidRPr="00C13B14">
        <w:rPr>
          <w:rStyle w:val="StyleBoldUnderline"/>
          <w:highlight w:val="cyan"/>
        </w:rPr>
        <w:t>S</w:t>
      </w:r>
      <w:r w:rsidRPr="00EC3B3C">
        <w:rPr>
          <w:rStyle w:val="StyleBoldUnderline"/>
        </w:rPr>
        <w:t xml:space="preserve">tates comprehensive </w:t>
      </w:r>
      <w:r w:rsidRPr="00C13B14">
        <w:rPr>
          <w:rStyle w:val="StyleBoldUnderline"/>
          <w:highlight w:val="cyan"/>
        </w:rPr>
        <w:t>ocean</w:t>
      </w:r>
      <w:r w:rsidRPr="00EC3B3C">
        <w:rPr>
          <w:rStyle w:val="StyleBoldUnderline"/>
        </w:rPr>
        <w:t xml:space="preserve"> legislation </w:t>
      </w:r>
      <w:r w:rsidRPr="00C13B14">
        <w:rPr>
          <w:rStyle w:val="StyleBoldUnderline"/>
          <w:highlight w:val="cyan"/>
        </w:rPr>
        <w:t>system has been in a leading position in</w:t>
      </w:r>
      <w:r w:rsidRPr="00EC3B3C">
        <w:rPr>
          <w:rStyle w:val="StyleBoldUnderline"/>
        </w:rPr>
        <w:t xml:space="preserve"> the field of </w:t>
      </w:r>
      <w:r w:rsidRPr="00C13B14">
        <w:rPr>
          <w:rStyle w:val="StyleBoldUnderline"/>
          <w:highlight w:val="cyan"/>
        </w:rPr>
        <w:t>the world's oceans</w:t>
      </w:r>
      <w:r w:rsidRPr="00EC3B3C">
        <w:rPr>
          <w:rStyle w:val="StyleBoldUnderline"/>
        </w:rPr>
        <w:t>. In 2000, the U.S. Congress passed the Marine Act 2000, set up an ocean policy assessment committee to reconsider and formulate U.S. ocean policy</w:t>
      </w:r>
      <w:r w:rsidRPr="00101F6C">
        <w:rPr>
          <w:sz w:val="14"/>
        </w:rPr>
        <w:t xml:space="preserve"> .</w:t>
      </w:r>
      <w:r w:rsidR="00101F6C" w:rsidRPr="00101F6C">
        <w:rPr>
          <w:sz w:val="14"/>
        </w:rPr>
        <w:t xml:space="preserve"> </w:t>
      </w:r>
      <w:r w:rsidRPr="00101F6C">
        <w:rPr>
          <w:sz w:val="14"/>
        </w:rPr>
        <w:t>In 2004, the U.S. National Ocean Policy Committee submitted 21st Century Ocean Blueprint report, which made by far the most thorough assessment of U.S. ocean policy and depicting the new blueprint for the U.S. maritime industry and development in the 21st century. Subsequently, the United States released the U.S. Ocean Action Plan to put forward specific measures to implement the blueprint.</w:t>
      </w:r>
      <w:r w:rsidR="00101F6C" w:rsidRPr="00101F6C">
        <w:rPr>
          <w:sz w:val="14"/>
        </w:rPr>
        <w:t xml:space="preserve"> </w:t>
      </w:r>
      <w:r w:rsidRPr="00101F6C">
        <w:rPr>
          <w:sz w:val="14"/>
        </w:rPr>
        <w:t xml:space="preserve">Looking back at China, under The United Nations Convention on the Law of the Sea and other relevant laws, China has jurisdiction over more than 3 million square kilometers of ocean. In the Declaration on the Territorial Sea promulgated in 1958, China issued over 80 ocean-related laws and regulations for 50 years, </w:t>
      </w:r>
      <w:r w:rsidRPr="00C13B14">
        <w:rPr>
          <w:rStyle w:val="Emphasis"/>
          <w:highlight w:val="cyan"/>
        </w:rPr>
        <w:t>but China still lack the basic principles throughout the entire marine legal system</w:t>
      </w:r>
      <w:r w:rsidRPr="00683CFF">
        <w:rPr>
          <w:rStyle w:val="StyleBoldUnderline"/>
        </w:rPr>
        <w:t xml:space="preserve">. Overall, China has no one similar to Japan's Basic Law of the Ocean, </w:t>
      </w:r>
      <w:r w:rsidRPr="00C13B14">
        <w:rPr>
          <w:rStyle w:val="StyleBoldUnderline"/>
          <w:highlight w:val="cyan"/>
        </w:rPr>
        <w:t>to the disadvantage of managing national marine affairs and safeguarding national maritime rights and interests</w:t>
      </w:r>
      <w:r w:rsidRPr="00101F6C">
        <w:rPr>
          <w:sz w:val="14"/>
        </w:rPr>
        <w:t>.</w:t>
      </w:r>
      <w:r w:rsidR="00101F6C" w:rsidRPr="00101F6C">
        <w:rPr>
          <w:sz w:val="14"/>
        </w:rPr>
        <w:t xml:space="preserve"> </w:t>
      </w:r>
      <w:r w:rsidRPr="00101F6C">
        <w:rPr>
          <w:sz w:val="14"/>
        </w:rPr>
        <w:t xml:space="preserve">Wang </w:t>
      </w:r>
      <w:r w:rsidRPr="00C13B14">
        <w:rPr>
          <w:rStyle w:val="StyleBoldUnderline"/>
          <w:highlight w:val="cyan"/>
        </w:rPr>
        <w:t>Zhenmin, dean</w:t>
      </w:r>
      <w:r w:rsidRPr="00101F6C">
        <w:rPr>
          <w:rStyle w:val="StyleBoldUnderline"/>
        </w:rPr>
        <w:t xml:space="preserve"> of Tsinghua University Law School, </w:t>
      </w:r>
      <w:r w:rsidRPr="00C13B14">
        <w:rPr>
          <w:rStyle w:val="StyleBoldUnderline"/>
          <w:highlight w:val="cyan"/>
        </w:rPr>
        <w:t>said that the research foundation</w:t>
      </w:r>
      <w:r w:rsidRPr="00101F6C">
        <w:rPr>
          <w:rStyle w:val="StyleBoldUnderline"/>
        </w:rPr>
        <w:t xml:space="preserve"> of the current domestic marine law is </w:t>
      </w:r>
      <w:r w:rsidRPr="00C13B14">
        <w:rPr>
          <w:rStyle w:val="StyleBoldUnderline"/>
          <w:highlight w:val="cyan"/>
        </w:rPr>
        <w:t>weak and the talents are short</w:t>
      </w:r>
      <w:r w:rsidRPr="00101F6C">
        <w:rPr>
          <w:sz w:val="14"/>
        </w:rPr>
        <w:t xml:space="preserve">. </w:t>
      </w:r>
      <w:r w:rsidRPr="00101F6C">
        <w:rPr>
          <w:rStyle w:val="StyleBoldUnderline"/>
        </w:rPr>
        <w:t>The future international competitions, whether on land or sea, will eventually be solved by legal forms</w:t>
      </w:r>
      <w:r w:rsidRPr="00101F6C">
        <w:rPr>
          <w:sz w:val="14"/>
        </w:rPr>
        <w:t>.</w:t>
      </w:r>
    </w:p>
    <w:p w:rsidR="00170848" w:rsidRDefault="00170848" w:rsidP="00170848"/>
    <w:p w:rsidR="000F707C" w:rsidRDefault="000F707C" w:rsidP="00170848"/>
    <w:p w:rsidR="001F23B1" w:rsidRDefault="001F23B1" w:rsidP="001F23B1">
      <w:pPr>
        <w:pStyle w:val="Heading3"/>
      </w:pPr>
      <w:r>
        <w:t>china cp – AFF – international fiat bad theory</w:t>
      </w:r>
    </w:p>
    <w:p w:rsidR="001F23B1" w:rsidRDefault="001F23B1" w:rsidP="001F23B1"/>
    <w:p w:rsidR="001F23B1" w:rsidRDefault="001F23B1" w:rsidP="001F23B1"/>
    <w:p w:rsidR="001F23B1" w:rsidRDefault="001F23B1" w:rsidP="001F23B1"/>
    <w:p w:rsidR="001F23B1" w:rsidRDefault="001F23B1" w:rsidP="001F23B1">
      <w:pPr>
        <w:pStyle w:val="Heading4"/>
      </w:pPr>
      <w:r>
        <w:t>International Fiat is a reason to vote against the team to set a precedent – Our Interp is the USFG can persuade or pressure other countries to act</w:t>
      </w:r>
    </w:p>
    <w:p w:rsidR="001F23B1" w:rsidRDefault="001F23B1" w:rsidP="001F23B1"/>
    <w:p w:rsidR="001F23B1" w:rsidRDefault="001F23B1" w:rsidP="001F23B1">
      <w:pPr>
        <w:pStyle w:val="Heading4"/>
      </w:pPr>
      <w:r>
        <w:t>Mistakes the role of the decision maker – No US policymaker determines other countries’ actions – We create knowledge relevant outside debate and it is a jurisdictional question</w:t>
      </w:r>
    </w:p>
    <w:p w:rsidR="001F23B1" w:rsidRDefault="001F23B1" w:rsidP="001F23B1"/>
    <w:p w:rsidR="001F23B1" w:rsidRDefault="001F23B1" w:rsidP="001F23B1">
      <w:pPr>
        <w:pStyle w:val="Heading4"/>
      </w:pPr>
      <w:r>
        <w:t>Infinitely Regressive – There are hundreds of countries and international organizations that we can’t predict or prepare for – This destroys argumentative resolution</w:t>
      </w:r>
    </w:p>
    <w:p w:rsidR="001F23B1" w:rsidRDefault="001F23B1" w:rsidP="001F23B1"/>
    <w:p w:rsidR="001F23B1" w:rsidRDefault="001F23B1" w:rsidP="001F23B1">
      <w:pPr>
        <w:pStyle w:val="Heading4"/>
      </w:pPr>
      <w:r>
        <w:t>Legitimizes Object Fiat – It conceptually authorizes fiating that countries won’t go to war and will stop committing genocide – No Counter-interp delineates between object and international fiat – object fiat is bad, it solves every impact and produces socially useless debates</w:t>
      </w:r>
    </w:p>
    <w:p w:rsidR="001F23B1" w:rsidRPr="001F23B1" w:rsidRDefault="001F23B1" w:rsidP="001F23B1"/>
    <w:p w:rsidR="001F23B1" w:rsidRDefault="001F23B1" w:rsidP="00170848"/>
    <w:p w:rsidR="00305C7F" w:rsidRDefault="00305C7F" w:rsidP="00170848"/>
    <w:p w:rsidR="007D5ED0" w:rsidRDefault="007D5ED0" w:rsidP="007D5ED0">
      <w:pPr>
        <w:pStyle w:val="Heading3"/>
      </w:pPr>
      <w:r>
        <w:t xml:space="preserve">china da – AFF – a2 </w:t>
      </w:r>
      <w:r w:rsidR="00536A34">
        <w:t>ocean</w:t>
      </w:r>
      <w:r>
        <w:t xml:space="preserve"> competition</w:t>
      </w:r>
    </w:p>
    <w:p w:rsidR="007D5ED0" w:rsidRDefault="007D5ED0" w:rsidP="007D5ED0"/>
    <w:p w:rsidR="007D5ED0" w:rsidRPr="00B75DB4" w:rsidRDefault="00536A34" w:rsidP="007D5ED0">
      <w:pPr>
        <w:pStyle w:val="Heading4"/>
      </w:pPr>
      <w:r>
        <w:t>cooperation is more likely ---- studies confirm</w:t>
      </w:r>
    </w:p>
    <w:p w:rsidR="007D5ED0" w:rsidRPr="00B75DB4" w:rsidRDefault="00D10421" w:rsidP="007D5ED0">
      <w:pPr>
        <w:rPr>
          <w:sz w:val="18"/>
          <w:szCs w:val="18"/>
        </w:rPr>
      </w:pPr>
      <w:hyperlink r:id="rId24" w:history="1">
        <w:r w:rsidR="007D5ED0" w:rsidRPr="00B75DB4">
          <w:rPr>
            <w:sz w:val="18"/>
            <w:szCs w:val="18"/>
          </w:rPr>
          <w:t xml:space="preserve">Will </w:t>
        </w:r>
        <w:r w:rsidR="007D5ED0" w:rsidRPr="00B75DB4">
          <w:rPr>
            <w:b/>
            <w:bCs/>
          </w:rPr>
          <w:t>Rogers</w:t>
        </w:r>
      </w:hyperlink>
      <w:r w:rsidR="007D5ED0" w:rsidRPr="00B75DB4">
        <w:rPr>
          <w:sz w:val="18"/>
          <w:szCs w:val="18"/>
        </w:rPr>
        <w:t>, 4/5/</w:t>
      </w:r>
      <w:r w:rsidR="007D5ED0" w:rsidRPr="00B75DB4">
        <w:rPr>
          <w:b/>
          <w:bCs/>
        </w:rPr>
        <w:t>2012</w:t>
      </w:r>
      <w:r w:rsidR="007D5ED0" w:rsidRPr="00B75DB4">
        <w:rPr>
          <w:sz w:val="18"/>
          <w:szCs w:val="18"/>
        </w:rPr>
        <w:t>. Bacevich Fellow at the Center for a New American Security. “New Study Highlights Military Capabilities in the Arctic,” CNAS, http://www.cnas.org/blogs/naturalsecurity/2012/04/new-study-highlights-military-capabilities-arctic.html.</w:t>
      </w:r>
    </w:p>
    <w:p w:rsidR="007D5ED0" w:rsidRPr="00B75DB4" w:rsidRDefault="007D5ED0" w:rsidP="007D5ED0"/>
    <w:p w:rsidR="007D5ED0" w:rsidRPr="00B75DB4" w:rsidRDefault="007D5ED0" w:rsidP="007D5ED0">
      <w:pPr>
        <w:rPr>
          <w:sz w:val="18"/>
          <w:szCs w:val="18"/>
        </w:rPr>
      </w:pPr>
      <w:r w:rsidRPr="00C13B14">
        <w:rPr>
          <w:highlight w:val="cyan"/>
          <w:u w:val="single"/>
        </w:rPr>
        <w:t xml:space="preserve">A </w:t>
      </w:r>
      <w:hyperlink r:id="rId25" w:history="1">
        <w:r w:rsidRPr="00C13B14">
          <w:rPr>
            <w:highlight w:val="cyan"/>
            <w:u w:val="single"/>
          </w:rPr>
          <w:t>new report</w:t>
        </w:r>
      </w:hyperlink>
      <w:r w:rsidRPr="00C13B14">
        <w:rPr>
          <w:highlight w:val="cyan"/>
          <w:u w:val="single"/>
        </w:rPr>
        <w:t xml:space="preserve"> from</w:t>
      </w:r>
      <w:r w:rsidRPr="00B75DB4">
        <w:rPr>
          <w:sz w:val="18"/>
          <w:szCs w:val="18"/>
        </w:rPr>
        <w:t xml:space="preserve"> the Stockholm International Peace Research Institute (</w:t>
      </w:r>
      <w:r w:rsidRPr="00C13B14">
        <w:rPr>
          <w:highlight w:val="cyan"/>
          <w:u w:val="single"/>
        </w:rPr>
        <w:t>SIPRI</w:t>
      </w:r>
      <w:r w:rsidRPr="00B75DB4">
        <w:rPr>
          <w:sz w:val="18"/>
          <w:szCs w:val="18"/>
        </w:rPr>
        <w:t xml:space="preserve">) </w:t>
      </w:r>
      <w:r w:rsidRPr="00B75DB4">
        <w:rPr>
          <w:u w:val="single"/>
        </w:rPr>
        <w:t xml:space="preserve">finds that </w:t>
      </w:r>
      <w:r w:rsidRPr="00C13B14">
        <w:rPr>
          <w:highlight w:val="cyan"/>
          <w:u w:val="single"/>
        </w:rPr>
        <w:t>the build-up of Arctic military capabilities is limited</w:t>
      </w:r>
      <w:r w:rsidRPr="00B75DB4">
        <w:rPr>
          <w:u w:val="single"/>
        </w:rPr>
        <w:t xml:space="preserve">, </w:t>
      </w:r>
      <w:r w:rsidRPr="00C13B14">
        <w:rPr>
          <w:highlight w:val="cyan"/>
          <w:u w:val="single"/>
        </w:rPr>
        <w:t xml:space="preserve">with </w:t>
      </w:r>
      <w:r w:rsidRPr="00C13B14">
        <w:rPr>
          <w:b/>
          <w:highlight w:val="cyan"/>
          <w:u w:val="single"/>
        </w:rPr>
        <w:t>few indications that conflict is looming</w:t>
      </w:r>
      <w:r w:rsidRPr="00B75DB4">
        <w:rPr>
          <w:sz w:val="18"/>
          <w:szCs w:val="18"/>
        </w:rPr>
        <w:t xml:space="preserve">. According to the study, all five Arctic states – Canada, Denmark, Norway, Russia and the United States – have increased their military capabilities in the Arctic in recent years in response to growing accessibly to the region owed largely to climate change.¶ Some of the increased military activity is likely a response to the changing geostrategic environment that will make military capabilities increasingly important for power projection that states need to maintain in order to secure access to lucrative natural resources and other national interests. According to the SIPRI study, for example, “Russia’s Arctic policy underlines the importance of the Arctic as a principal source of natural resources by 2020,” and “Denmark’s defence policy underlines the changing geostrategic significance of the Arctic.”¶ </w:t>
      </w:r>
      <w:r w:rsidRPr="00C13B14">
        <w:rPr>
          <w:b/>
          <w:highlight w:val="cyan"/>
          <w:u w:val="single"/>
        </w:rPr>
        <w:t>Despite</w:t>
      </w:r>
      <w:r w:rsidRPr="00C13B14">
        <w:rPr>
          <w:sz w:val="18"/>
          <w:szCs w:val="18"/>
          <w:highlight w:val="cyan"/>
        </w:rPr>
        <w:t xml:space="preserve"> </w:t>
      </w:r>
      <w:r w:rsidRPr="00B75DB4">
        <w:rPr>
          <w:sz w:val="18"/>
          <w:szCs w:val="18"/>
        </w:rPr>
        <w:t xml:space="preserve">the </w:t>
      </w:r>
      <w:r w:rsidRPr="00C13B14">
        <w:rPr>
          <w:b/>
          <w:highlight w:val="cyan"/>
          <w:u w:val="single"/>
        </w:rPr>
        <w:t>increased deployment of military assets</w:t>
      </w:r>
      <w:r w:rsidRPr="00B75DB4">
        <w:rPr>
          <w:u w:val="single"/>
        </w:rPr>
        <w:t xml:space="preserve">, </w:t>
      </w:r>
      <w:r w:rsidRPr="00C13B14">
        <w:rPr>
          <w:b/>
          <w:highlight w:val="cyan"/>
          <w:u w:val="single"/>
        </w:rPr>
        <w:t>Arctic states are continuing to pursue</w:t>
      </w:r>
      <w:r w:rsidRPr="00C13B14">
        <w:rPr>
          <w:sz w:val="18"/>
          <w:szCs w:val="18"/>
          <w:highlight w:val="cyan"/>
        </w:rPr>
        <w:t xml:space="preserve"> </w:t>
      </w:r>
      <w:r w:rsidRPr="00B75DB4">
        <w:rPr>
          <w:sz w:val="18"/>
          <w:szCs w:val="18"/>
        </w:rPr>
        <w:t xml:space="preserve">new avenues of </w:t>
      </w:r>
      <w:r w:rsidRPr="00C13B14">
        <w:rPr>
          <w:b/>
          <w:highlight w:val="cyan"/>
          <w:u w:val="single"/>
        </w:rPr>
        <w:t>cooperation</w:t>
      </w:r>
      <w:r w:rsidRPr="00B75DB4">
        <w:rPr>
          <w:sz w:val="18"/>
          <w:szCs w:val="18"/>
        </w:rPr>
        <w:t xml:space="preserve">, </w:t>
      </w:r>
      <w:r w:rsidRPr="00C13B14">
        <w:rPr>
          <w:highlight w:val="cyan"/>
          <w:u w:val="single"/>
        </w:rPr>
        <w:t>mollifying concerns</w:t>
      </w:r>
      <w:r w:rsidRPr="00C13B14">
        <w:rPr>
          <w:sz w:val="18"/>
          <w:szCs w:val="18"/>
          <w:highlight w:val="cyan"/>
        </w:rPr>
        <w:t xml:space="preserve"> </w:t>
      </w:r>
      <w:r w:rsidRPr="00B75DB4">
        <w:rPr>
          <w:sz w:val="18"/>
          <w:szCs w:val="18"/>
        </w:rPr>
        <w:t xml:space="preserve">– at least for the time being – </w:t>
      </w:r>
      <w:r w:rsidRPr="00B75DB4">
        <w:rPr>
          <w:u w:val="single"/>
        </w:rPr>
        <w:t xml:space="preserve">that </w:t>
      </w:r>
      <w:r w:rsidRPr="00C13B14">
        <w:rPr>
          <w:highlight w:val="cyan"/>
          <w:u w:val="single"/>
        </w:rPr>
        <w:t>tensions will worsen</w:t>
      </w:r>
      <w:r w:rsidRPr="00C13B14">
        <w:rPr>
          <w:sz w:val="18"/>
          <w:szCs w:val="18"/>
          <w:highlight w:val="cyan"/>
        </w:rPr>
        <w:t xml:space="preserve"> </w:t>
      </w:r>
      <w:r w:rsidRPr="00B75DB4">
        <w:rPr>
          <w:sz w:val="18"/>
          <w:szCs w:val="18"/>
        </w:rPr>
        <w:t xml:space="preserve">as the region becomes more accessible. Last year, </w:t>
      </w:r>
      <w:r w:rsidRPr="00B75DB4">
        <w:rPr>
          <w:u w:val="single"/>
        </w:rPr>
        <w:t>the Arctic Council</w:t>
      </w:r>
      <w:r w:rsidRPr="00B75DB4">
        <w:rPr>
          <w:sz w:val="18"/>
          <w:szCs w:val="18"/>
        </w:rPr>
        <w:t xml:space="preserve"> – an intergovernmental forum for Arctic states to address challenges in the High North – </w:t>
      </w:r>
      <w:r w:rsidRPr="00B75DB4">
        <w:rPr>
          <w:u w:val="single"/>
        </w:rPr>
        <w:t>hosted a high-level forum that led to an agreement</w:t>
      </w:r>
      <w:r w:rsidRPr="00B75DB4">
        <w:rPr>
          <w:sz w:val="18"/>
          <w:szCs w:val="18"/>
        </w:rPr>
        <w:t xml:space="preserve"> for countries in the region </w:t>
      </w:r>
      <w:r w:rsidRPr="00B75DB4">
        <w:rPr>
          <w:u w:val="single"/>
        </w:rPr>
        <w:t>to increase search-and-rescue cooperation</w:t>
      </w:r>
      <w:r w:rsidRPr="00B75DB4">
        <w:rPr>
          <w:sz w:val="18"/>
          <w:szCs w:val="18"/>
        </w:rPr>
        <w:t xml:space="preserve"> given the growing concerns surrounding increased eco-tourism and commercial shipping that could portend future law enforcement challenges. </w:t>
      </w:r>
      <w:r w:rsidRPr="00B75DB4">
        <w:rPr>
          <w:u w:val="single"/>
        </w:rPr>
        <w:t>Some</w:t>
      </w:r>
      <w:r w:rsidRPr="00B75DB4">
        <w:rPr>
          <w:sz w:val="18"/>
          <w:szCs w:val="18"/>
        </w:rPr>
        <w:t xml:space="preserve"> states’ </w:t>
      </w:r>
      <w:r w:rsidRPr="00B75DB4">
        <w:rPr>
          <w:u w:val="single"/>
        </w:rPr>
        <w:t xml:space="preserve">newly deployed </w:t>
      </w:r>
      <w:r w:rsidRPr="00C13B14">
        <w:rPr>
          <w:highlight w:val="cyan"/>
          <w:u w:val="single"/>
        </w:rPr>
        <w:t xml:space="preserve">military assets are intended for </w:t>
      </w:r>
      <w:r w:rsidRPr="00C13B14">
        <w:rPr>
          <w:b/>
          <w:highlight w:val="cyan"/>
          <w:u w:val="single"/>
        </w:rPr>
        <w:t>search-and-rescue purposes</w:t>
      </w:r>
      <w:r w:rsidRPr="00B75DB4">
        <w:rPr>
          <w:sz w:val="18"/>
          <w:szCs w:val="18"/>
        </w:rPr>
        <w:t>, according to the SIPRI study. Canada, for example, will replace older C-130s and other aging aircraft with 17 new search-and-rescue aircraft in the next several years.</w:t>
      </w:r>
    </w:p>
    <w:p w:rsidR="007D5ED0" w:rsidRPr="00B75DB4" w:rsidRDefault="007D5ED0" w:rsidP="007D5ED0"/>
    <w:p w:rsidR="007D5ED0" w:rsidRPr="00B75DB4" w:rsidRDefault="00536A34" w:rsidP="007D5ED0">
      <w:pPr>
        <w:pStyle w:val="Heading4"/>
      </w:pPr>
      <w:r>
        <w:t>Cooperation is the norm</w:t>
      </w:r>
    </w:p>
    <w:p w:rsidR="007D5ED0" w:rsidRPr="00B75DB4" w:rsidRDefault="007D5ED0" w:rsidP="007D5ED0">
      <w:pPr>
        <w:rPr>
          <w:sz w:val="18"/>
          <w:szCs w:val="18"/>
        </w:rPr>
      </w:pPr>
      <w:r w:rsidRPr="00B75DB4">
        <w:rPr>
          <w:sz w:val="18"/>
          <w:szCs w:val="18"/>
        </w:rPr>
        <w:t xml:space="preserve">Siemon </w:t>
      </w:r>
      <w:r w:rsidRPr="00B75DB4">
        <w:rPr>
          <w:b/>
          <w:bCs/>
        </w:rPr>
        <w:t>Wezeman</w:t>
      </w:r>
      <w:r w:rsidRPr="00B75DB4">
        <w:rPr>
          <w:sz w:val="18"/>
          <w:szCs w:val="18"/>
        </w:rPr>
        <w:t>, 3/26/</w:t>
      </w:r>
      <w:r w:rsidRPr="00B75DB4">
        <w:rPr>
          <w:b/>
          <w:bCs/>
        </w:rPr>
        <w:t>2012</w:t>
      </w:r>
      <w:r w:rsidRPr="00B75DB4">
        <w:rPr>
          <w:sz w:val="18"/>
          <w:szCs w:val="18"/>
        </w:rPr>
        <w:t>. Senior Fellow with the SIPRI Arms Transfers Programme. “Increased military capabilities in the Arctic reflect border demarcations,” Stockholm International Peace Research Institute, http://www.sipri.org/media/pressreleases/26-mar-increased-military-capabilities-in-the-arctic-region-reflect-territorial-consolidation.</w:t>
      </w:r>
    </w:p>
    <w:p w:rsidR="007D5ED0" w:rsidRPr="00B75DB4" w:rsidRDefault="007D5ED0" w:rsidP="007D5ED0"/>
    <w:p w:rsidR="007D5ED0" w:rsidRPr="00B75DB4" w:rsidRDefault="007D5ED0" w:rsidP="007D5ED0">
      <w:pPr>
        <w:rPr>
          <w:sz w:val="18"/>
          <w:szCs w:val="18"/>
        </w:rPr>
      </w:pPr>
      <w:r w:rsidRPr="00B75DB4">
        <w:rPr>
          <w:sz w:val="18"/>
          <w:szCs w:val="18"/>
        </w:rPr>
        <w:t xml:space="preserve">The background paper, entitled Military Capabilities in the Arctic, is based on the findings of SIPRI Senior Researcher Siemon Wezeman and shows that while governments of the five Arctic states have made protection of their Arctic territory a priority, the military build-up is limited. ¶ The effects of climate change are making the Arctic more accessible to economic activity—including exploitation of oil, gas and fish—and increased commercial traffic. Arctic governments have responded with increased attention to the region in several fields, including the military. ¶ However, </w:t>
      </w:r>
      <w:r w:rsidRPr="00B75DB4">
        <w:rPr>
          <w:u w:val="single"/>
        </w:rPr>
        <w:t xml:space="preserve">rather than projecting power over the Arctic as a whole, the </w:t>
      </w:r>
      <w:r w:rsidRPr="00C13B14">
        <w:rPr>
          <w:highlight w:val="cyan"/>
          <w:u w:val="single"/>
        </w:rPr>
        <w:t>increased military capabilities</w:t>
      </w:r>
      <w:r w:rsidRPr="00B75DB4">
        <w:rPr>
          <w:sz w:val="18"/>
          <w:szCs w:val="18"/>
        </w:rPr>
        <w:t xml:space="preserve"> described in the background paper </w:t>
      </w:r>
      <w:r w:rsidRPr="00C13B14">
        <w:rPr>
          <w:highlight w:val="cyan"/>
          <w:u w:val="single"/>
        </w:rPr>
        <w:t>are</w:t>
      </w:r>
      <w:r w:rsidRPr="00B75DB4">
        <w:rPr>
          <w:sz w:val="18"/>
          <w:szCs w:val="18"/>
        </w:rPr>
        <w:t xml:space="preserve"> generally </w:t>
      </w:r>
      <w:r w:rsidRPr="00C13B14">
        <w:rPr>
          <w:b/>
          <w:highlight w:val="cyan"/>
          <w:u w:val="single"/>
        </w:rPr>
        <w:t>limited to</w:t>
      </w:r>
      <w:r w:rsidRPr="00B75DB4">
        <w:rPr>
          <w:sz w:val="18"/>
          <w:szCs w:val="18"/>
        </w:rPr>
        <w:t xml:space="preserve"> forces and equipment for </w:t>
      </w:r>
      <w:r w:rsidRPr="00C13B14">
        <w:rPr>
          <w:b/>
          <w:highlight w:val="cyan"/>
          <w:u w:val="single"/>
        </w:rPr>
        <w:t>policing and protection of recognized</w:t>
      </w:r>
      <w:r w:rsidRPr="00B75DB4">
        <w:rPr>
          <w:sz w:val="18"/>
          <w:szCs w:val="18"/>
        </w:rPr>
        <w:t xml:space="preserve"> national </w:t>
      </w:r>
      <w:r w:rsidRPr="00C13B14">
        <w:rPr>
          <w:b/>
          <w:highlight w:val="cyan"/>
          <w:u w:val="single"/>
        </w:rPr>
        <w:t>territories</w:t>
      </w:r>
      <w:r w:rsidRPr="00B75DB4">
        <w:rPr>
          <w:sz w:val="18"/>
          <w:szCs w:val="18"/>
        </w:rPr>
        <w:t xml:space="preserve"> and territorial waters.¶ Military build-up occurring but cooperation remains the goal¶ Military interest in the region does exist. Canada, Denmark and Norway are moving forces into their respective Arctic regions and acquiring weapons and equipment for specific Arctic use. Russia has also started to expand its Arctic military capabilities, while the USA’s Arctic security concerns still play only a minor role in its overall defence policy.¶ </w:t>
      </w:r>
      <w:r w:rsidRPr="00C13B14">
        <w:rPr>
          <w:highlight w:val="cyan"/>
          <w:u w:val="single"/>
        </w:rPr>
        <w:t>Although some tensions have emerged</w:t>
      </w:r>
      <w:r w:rsidRPr="00B75DB4">
        <w:rPr>
          <w:sz w:val="18"/>
          <w:szCs w:val="18"/>
        </w:rPr>
        <w:t xml:space="preserve"> in the region, </w:t>
      </w:r>
      <w:r w:rsidRPr="00C13B14">
        <w:rPr>
          <w:b/>
          <w:highlight w:val="cyan"/>
          <w:u w:val="single"/>
        </w:rPr>
        <w:t>cooperation</w:t>
      </w:r>
      <w:r w:rsidRPr="00B75DB4">
        <w:rPr>
          <w:b/>
          <w:u w:val="single"/>
        </w:rPr>
        <w:t xml:space="preserve">, </w:t>
      </w:r>
      <w:r w:rsidRPr="00C13B14">
        <w:rPr>
          <w:b/>
          <w:highlight w:val="cyan"/>
          <w:u w:val="single"/>
        </w:rPr>
        <w:t>not conflict</w:t>
      </w:r>
      <w:r w:rsidRPr="00B75DB4">
        <w:rPr>
          <w:b/>
          <w:u w:val="single"/>
        </w:rPr>
        <w:t xml:space="preserve">, </w:t>
      </w:r>
      <w:r w:rsidRPr="00C13B14">
        <w:rPr>
          <w:b/>
          <w:highlight w:val="cyan"/>
          <w:u w:val="single"/>
        </w:rPr>
        <w:t>is more visible in the Arctic</w:t>
      </w:r>
      <w:r w:rsidRPr="00B75DB4">
        <w:rPr>
          <w:sz w:val="18"/>
          <w:szCs w:val="18"/>
        </w:rPr>
        <w:t xml:space="preserve">. </w:t>
      </w:r>
      <w:r w:rsidRPr="00C13B14">
        <w:rPr>
          <w:highlight w:val="cyan"/>
          <w:u w:val="single"/>
        </w:rPr>
        <w:t>Norway and Russia</w:t>
      </w:r>
      <w:r w:rsidRPr="00B75DB4">
        <w:rPr>
          <w:sz w:val="18"/>
          <w:szCs w:val="18"/>
        </w:rPr>
        <w:t xml:space="preserve"> have </w:t>
      </w:r>
      <w:r w:rsidRPr="00C13B14">
        <w:rPr>
          <w:highlight w:val="cyan"/>
          <w:u w:val="single"/>
        </w:rPr>
        <w:t>settled a 40-year</w:t>
      </w:r>
      <w:r w:rsidRPr="00B75DB4">
        <w:rPr>
          <w:sz w:val="18"/>
          <w:szCs w:val="18"/>
        </w:rPr>
        <w:t xml:space="preserve"> border </w:t>
      </w:r>
      <w:r w:rsidRPr="00C13B14">
        <w:rPr>
          <w:highlight w:val="cyan"/>
          <w:u w:val="single"/>
        </w:rPr>
        <w:t>dispute</w:t>
      </w:r>
      <w:r w:rsidRPr="00B75DB4">
        <w:rPr>
          <w:u w:val="single"/>
        </w:rPr>
        <w:t xml:space="preserve"> in the Barents Sea</w:t>
      </w:r>
      <w:r w:rsidRPr="00B75DB4">
        <w:rPr>
          <w:sz w:val="18"/>
          <w:szCs w:val="18"/>
        </w:rPr>
        <w:t xml:space="preserve"> </w:t>
      </w:r>
      <w:r w:rsidRPr="00B75DB4">
        <w:rPr>
          <w:u w:val="single"/>
        </w:rPr>
        <w:t>and Arctic states are enjoying</w:t>
      </w:r>
      <w:r w:rsidRPr="00B75DB4">
        <w:rPr>
          <w:sz w:val="18"/>
          <w:szCs w:val="18"/>
        </w:rPr>
        <w:t xml:space="preserve"> stable and </w:t>
      </w:r>
      <w:r w:rsidRPr="00B75DB4">
        <w:rPr>
          <w:u w:val="single"/>
        </w:rPr>
        <w:t>peaceful bilateral relations</w:t>
      </w:r>
      <w:r w:rsidRPr="00B75DB4">
        <w:rPr>
          <w:sz w:val="18"/>
          <w:szCs w:val="18"/>
        </w:rPr>
        <w:t xml:space="preserve">. Meanwhile, </w:t>
      </w:r>
      <w:r w:rsidRPr="00C13B14">
        <w:rPr>
          <w:highlight w:val="cyan"/>
          <w:u w:val="single"/>
        </w:rPr>
        <w:t>the Arctic Council is coming into its own</w:t>
      </w:r>
      <w:r w:rsidRPr="00B75DB4">
        <w:rPr>
          <w:sz w:val="18"/>
          <w:szCs w:val="18"/>
        </w:rPr>
        <w:t xml:space="preserve"> as an important sub-regional organization.¶ </w:t>
      </w:r>
      <w:r w:rsidRPr="00C13B14">
        <w:rPr>
          <w:b/>
          <w:highlight w:val="cyan"/>
          <w:u w:val="single"/>
        </w:rPr>
        <w:t>The so-called</w:t>
      </w:r>
      <w:r w:rsidRPr="00B75DB4">
        <w:rPr>
          <w:b/>
          <w:u w:val="single"/>
        </w:rPr>
        <w:t xml:space="preserve"> ‘</w:t>
      </w:r>
      <w:r w:rsidRPr="00C13B14">
        <w:rPr>
          <w:b/>
          <w:highlight w:val="cyan"/>
          <w:u w:val="single"/>
        </w:rPr>
        <w:t>scramble for the Arctic’</w:t>
      </w:r>
      <w:r w:rsidRPr="00B75DB4">
        <w:rPr>
          <w:sz w:val="18"/>
          <w:szCs w:val="18"/>
        </w:rPr>
        <w:t xml:space="preserve">, whereby Arctic states compete for the region's resources, </w:t>
      </w:r>
      <w:r w:rsidRPr="00C13B14">
        <w:rPr>
          <w:b/>
          <w:highlight w:val="cyan"/>
          <w:u w:val="single"/>
        </w:rPr>
        <w:t>has not proven to be a military affair</w:t>
      </w:r>
      <w:r w:rsidRPr="00B75DB4">
        <w:rPr>
          <w:sz w:val="18"/>
          <w:szCs w:val="18"/>
        </w:rPr>
        <w:t xml:space="preserve">. Rather, the littoral </w:t>
      </w:r>
      <w:r w:rsidRPr="00C13B14">
        <w:rPr>
          <w:highlight w:val="cyan"/>
          <w:u w:val="single"/>
        </w:rPr>
        <w:t>states remain committed to</w:t>
      </w:r>
      <w:r w:rsidRPr="00B75DB4">
        <w:rPr>
          <w:u w:val="single"/>
        </w:rPr>
        <w:t xml:space="preserve"> follow </w:t>
      </w:r>
      <w:r w:rsidRPr="00C13B14">
        <w:rPr>
          <w:highlight w:val="cyan"/>
          <w:u w:val="single"/>
        </w:rPr>
        <w:t>existing legal frameworks to settle</w:t>
      </w:r>
      <w:r w:rsidRPr="00B75DB4">
        <w:rPr>
          <w:u w:val="single"/>
        </w:rPr>
        <w:t xml:space="preserve"> border </w:t>
      </w:r>
      <w:r w:rsidRPr="00C13B14">
        <w:rPr>
          <w:highlight w:val="cyan"/>
          <w:u w:val="single"/>
        </w:rPr>
        <w:t>issues</w:t>
      </w:r>
      <w:r w:rsidRPr="00B75DB4">
        <w:rPr>
          <w:sz w:val="18"/>
          <w:szCs w:val="18"/>
        </w:rPr>
        <w:t xml:space="preserve"> and claims on Arctic exclusive economic zones (EEZs) and continental shelves.</w:t>
      </w:r>
    </w:p>
    <w:p w:rsidR="007D5ED0" w:rsidRPr="007D5ED0" w:rsidRDefault="007D5ED0" w:rsidP="007D5ED0"/>
    <w:p w:rsidR="007D5ED0" w:rsidRDefault="00536A34" w:rsidP="00536A34">
      <w:pPr>
        <w:pStyle w:val="Heading3"/>
      </w:pPr>
      <w:r>
        <w:t>china da – AFF – a2 war/econ impact</w:t>
      </w:r>
    </w:p>
    <w:p w:rsidR="00536A34" w:rsidRDefault="00536A34" w:rsidP="00536A34"/>
    <w:p w:rsidR="00536A34" w:rsidRDefault="00536A34" w:rsidP="00536A34">
      <w:pPr>
        <w:pStyle w:val="Heading4"/>
      </w:pPr>
      <w:r>
        <w:t>econ growth is too weak --- china’s not a threat</w:t>
      </w:r>
    </w:p>
    <w:p w:rsidR="00536A34" w:rsidRPr="00824F71" w:rsidRDefault="00536A34" w:rsidP="00536A34"/>
    <w:p w:rsidR="00536A34" w:rsidRPr="00824F71" w:rsidRDefault="00536A34" w:rsidP="00536A34">
      <w:r w:rsidRPr="00C13B14">
        <w:rPr>
          <w:rStyle w:val="StyleStyleBold12pt"/>
          <w:highlight w:val="cyan"/>
        </w:rPr>
        <w:t>Scissors ‘12</w:t>
      </w:r>
      <w:r>
        <w:t xml:space="preserve"> – </w:t>
      </w:r>
      <w:r w:rsidRPr="00824F71">
        <w:t>Research Fellow in Economics at the Asian Studies Center of the Heritage Foundation and Adjunct Professor of Economics at George Washington</w:t>
      </w:r>
      <w:r>
        <w:t xml:space="preserve"> (</w:t>
      </w:r>
      <w:r w:rsidRPr="00824F71">
        <w:t>Derek, “The Wobbly Dragon”, Foreign Affairs, January/February</w:t>
      </w:r>
      <w:r>
        <w:t>)</w:t>
      </w:r>
    </w:p>
    <w:p w:rsidR="00536A34" w:rsidRDefault="00536A34" w:rsidP="00536A34"/>
    <w:p w:rsidR="00536A34" w:rsidRPr="00B6379A" w:rsidRDefault="00536A34" w:rsidP="00536A34">
      <w:pPr>
        <w:rPr>
          <w:sz w:val="14"/>
        </w:rPr>
      </w:pPr>
      <w:r w:rsidRPr="00B6379A">
        <w:rPr>
          <w:sz w:val="14"/>
        </w:rPr>
        <w:t>Arvind Subramanian claims that China will unquestionably replace the United States as the dominant global power in the next two decades ("The Inevitable Superpower," September/October 2011). He is right that if the U.S. economy continues on its current trajectory, the United States will not be able to maintain its position of global leadership. But he is far too bullish on China. Subramanian overlooks</w:t>
      </w:r>
      <w:r w:rsidRPr="001F62C2">
        <w:rPr>
          <w:rStyle w:val="StyleBoldUnderline"/>
        </w:rPr>
        <w:t xml:space="preserve"> </w:t>
      </w:r>
      <w:r w:rsidRPr="00C13B14">
        <w:rPr>
          <w:rStyle w:val="StyleBoldUnderline"/>
          <w:highlight w:val="cyan"/>
        </w:rPr>
        <w:t>Chinese policies</w:t>
      </w:r>
      <w:r w:rsidRPr="001F62C2">
        <w:rPr>
          <w:rStyle w:val="StyleBoldUnderline"/>
        </w:rPr>
        <w:t xml:space="preserve"> that </w:t>
      </w:r>
      <w:r w:rsidRPr="00C13B14">
        <w:rPr>
          <w:rStyle w:val="StyleBoldUnderline"/>
          <w:highlight w:val="cyan"/>
        </w:rPr>
        <w:t>will complicate</w:t>
      </w:r>
      <w:r w:rsidRPr="001F62C2">
        <w:rPr>
          <w:rStyle w:val="StyleBoldUnderline"/>
        </w:rPr>
        <w:t xml:space="preserve"> the country's </w:t>
      </w:r>
      <w:r w:rsidRPr="00C13B14">
        <w:rPr>
          <w:rStyle w:val="StyleBoldUnderline"/>
          <w:highlight w:val="cyan"/>
        </w:rPr>
        <w:t>economic rise</w:t>
      </w:r>
      <w:r w:rsidRPr="001F62C2">
        <w:rPr>
          <w:rStyle w:val="StyleBoldUnderline"/>
        </w:rPr>
        <w:t xml:space="preserve"> </w:t>
      </w:r>
      <w:r w:rsidRPr="00B6379A">
        <w:rPr>
          <w:sz w:val="14"/>
        </w:rPr>
        <w:t xml:space="preserve">and ignores the possibility that Chinese growth will simply stop. And he uses a definition of "dominance" that bears little resemblance to the U.S.-style preeminence he sees China assuming. Consider how Subramanian measures China's growing power. He cites the ability of Beijing to convince African countries to recognize it instead of Taipei, but </w:t>
      </w:r>
      <w:r w:rsidRPr="001F62C2">
        <w:rPr>
          <w:rStyle w:val="StyleBoldUnderline"/>
        </w:rPr>
        <w:t>out-muscling Taiwan diplomatically is hardly a sign of global leadership</w:t>
      </w:r>
      <w:r w:rsidRPr="00B6379A">
        <w:rPr>
          <w:sz w:val="14"/>
        </w:rPr>
        <w:t xml:space="preserve">. He sees the ease with which China undervalues the yuan by pegging it to the dollar as proof of the country's strength, but </w:t>
      </w:r>
      <w:r w:rsidRPr="00C13B14">
        <w:rPr>
          <w:rStyle w:val="StyleBoldUnderline"/>
          <w:highlight w:val="cyan"/>
        </w:rPr>
        <w:t>hiding behind a foreign currency is not</w:t>
      </w:r>
      <w:r w:rsidRPr="001F62C2">
        <w:rPr>
          <w:rStyle w:val="StyleBoldUnderline"/>
        </w:rPr>
        <w:t xml:space="preserve"> a sign of </w:t>
      </w:r>
      <w:r w:rsidRPr="00C13B14">
        <w:rPr>
          <w:rStyle w:val="StyleBoldUnderline"/>
          <w:highlight w:val="cyan"/>
        </w:rPr>
        <w:t>economic might</w:t>
      </w:r>
      <w:r w:rsidRPr="00B6379A">
        <w:rPr>
          <w:sz w:val="14"/>
        </w:rPr>
        <w:t xml:space="preserve">. He forecasts that China in 2030 will have an economy that is one-third larger than the United States', yet he admits that it will remain only half as wealthy. These are notable trends, to be sure, but not ones that indicate China will attain anything close to the position the United States has held over the past 60 years. The biggest flaw in Subramanian's index of dominance is the importance he assigns to China's status as a net creditor. Based on this alone, he is prepared to say that China's economic strength is already comparable to that of the United States. But </w:t>
      </w:r>
      <w:r w:rsidRPr="001F62C2">
        <w:rPr>
          <w:rStyle w:val="StyleBoldUnderline"/>
        </w:rPr>
        <w:t xml:space="preserve">China's creditor status does not make up for the fact that </w:t>
      </w:r>
      <w:r w:rsidRPr="00C13B14">
        <w:rPr>
          <w:rStyle w:val="StyleBoldUnderline"/>
          <w:highlight w:val="cyan"/>
        </w:rPr>
        <w:t>its economy is</w:t>
      </w:r>
      <w:r w:rsidRPr="001F62C2">
        <w:rPr>
          <w:rStyle w:val="StyleBoldUnderline"/>
        </w:rPr>
        <w:t xml:space="preserve"> presently </w:t>
      </w:r>
      <w:r w:rsidRPr="00C13B14">
        <w:rPr>
          <w:rStyle w:val="StyleBoldUnderline"/>
          <w:b/>
          <w:highlight w:val="cyan"/>
        </w:rPr>
        <w:t xml:space="preserve">less than half </w:t>
      </w:r>
      <w:r w:rsidRPr="005A4FDB">
        <w:rPr>
          <w:rStyle w:val="StyleBoldUnderline"/>
        </w:rPr>
        <w:t xml:space="preserve">the size </w:t>
      </w:r>
      <w:r w:rsidRPr="00C13B14">
        <w:rPr>
          <w:rStyle w:val="StyleBoldUnderline"/>
          <w:highlight w:val="cyan"/>
        </w:rPr>
        <w:t>of the U</w:t>
      </w:r>
      <w:r w:rsidRPr="00B6379A">
        <w:rPr>
          <w:sz w:val="14"/>
        </w:rPr>
        <w:t xml:space="preserve">nited </w:t>
      </w:r>
      <w:r w:rsidRPr="00C13B14">
        <w:rPr>
          <w:rStyle w:val="StyleBoldUnderline"/>
          <w:highlight w:val="cyan"/>
        </w:rPr>
        <w:t>S</w:t>
      </w:r>
      <w:r w:rsidRPr="00B6379A">
        <w:rPr>
          <w:sz w:val="14"/>
        </w:rPr>
        <w:t xml:space="preserve">tates' </w:t>
      </w:r>
      <w:r w:rsidRPr="005A4FDB">
        <w:rPr>
          <w:rStyle w:val="StyleBoldUnderline"/>
        </w:rPr>
        <w:t>and its people are barely one-tenth as wealthy</w:t>
      </w:r>
      <w:r w:rsidRPr="001F62C2">
        <w:rPr>
          <w:rStyle w:val="StyleBoldUnderline"/>
        </w:rPr>
        <w:t xml:space="preserve"> as Americans</w:t>
      </w:r>
      <w:r w:rsidRPr="00B6379A">
        <w:rPr>
          <w:sz w:val="14"/>
        </w:rPr>
        <w:t xml:space="preserve">. </w:t>
      </w:r>
      <w:r w:rsidRPr="005A4FDB">
        <w:rPr>
          <w:rStyle w:val="StyleBoldUnderline"/>
        </w:rPr>
        <w:t>Creditor status is also a misleading metric</w:t>
      </w:r>
      <w:r w:rsidRPr="001F62C2">
        <w:rPr>
          <w:rStyle w:val="StyleBoldUnderline"/>
        </w:rPr>
        <w:t xml:space="preserve"> by which to judge China because it is usually used to describe financially open economies, and China is largely closed</w:t>
      </w:r>
      <w:r w:rsidRPr="00B6379A">
        <w:rPr>
          <w:sz w:val="14"/>
        </w:rPr>
        <w:t xml:space="preserve">. Countries with open economies can invest their money in many places. </w:t>
      </w:r>
      <w:r w:rsidRPr="00C13B14">
        <w:rPr>
          <w:rStyle w:val="StyleBoldUnderline"/>
          <w:highlight w:val="cyan"/>
        </w:rPr>
        <w:t>Beijing</w:t>
      </w:r>
      <w:r w:rsidRPr="001F62C2">
        <w:rPr>
          <w:rStyle w:val="StyleBoldUnderline"/>
        </w:rPr>
        <w:t xml:space="preserve">, because it cannot spend its foreign reserves at home, </w:t>
      </w:r>
      <w:r w:rsidRPr="00C13B14">
        <w:rPr>
          <w:rStyle w:val="StyleBoldUnderline"/>
          <w:highlight w:val="cyan"/>
        </w:rPr>
        <w:t>is forced to keep buying U.S.</w:t>
      </w:r>
      <w:r w:rsidRPr="001F62C2">
        <w:rPr>
          <w:rStyle w:val="StyleBoldUnderline"/>
        </w:rPr>
        <w:t xml:space="preserve"> </w:t>
      </w:r>
      <w:r w:rsidRPr="005A4FDB">
        <w:rPr>
          <w:rStyle w:val="StyleBoldUnderline"/>
        </w:rPr>
        <w:t xml:space="preserve">Treasury </w:t>
      </w:r>
      <w:r w:rsidRPr="00C13B14">
        <w:rPr>
          <w:rStyle w:val="StyleBoldUnderline"/>
          <w:highlight w:val="cyan"/>
        </w:rPr>
        <w:t>bonds</w:t>
      </w:r>
      <w:r w:rsidRPr="00B6379A">
        <w:rPr>
          <w:sz w:val="14"/>
        </w:rPr>
        <w:t xml:space="preserve">. </w:t>
      </w:r>
      <w:r w:rsidRPr="001F62C2">
        <w:rPr>
          <w:rStyle w:val="StyleBoldUnderline"/>
        </w:rPr>
        <w:t>China's creditor status arises largely from its weaknesses, not its strengths</w:t>
      </w:r>
      <w:r w:rsidRPr="00B6379A">
        <w:rPr>
          <w:sz w:val="14"/>
        </w:rPr>
        <w:t xml:space="preserve">. </w:t>
      </w:r>
      <w:r w:rsidRPr="001F62C2">
        <w:rPr>
          <w:rStyle w:val="StyleBoldUnderline"/>
        </w:rPr>
        <w:t>The country's</w:t>
      </w:r>
      <w:r w:rsidRPr="00B6379A">
        <w:rPr>
          <w:sz w:val="14"/>
        </w:rPr>
        <w:t xml:space="preserve"> $3.2 trillion worth of </w:t>
      </w:r>
      <w:r w:rsidRPr="001F62C2">
        <w:rPr>
          <w:rStyle w:val="StyleBoldUnderline"/>
        </w:rPr>
        <w:t>foreign currency holdings represents an imbalance between investment and consumption</w:t>
      </w:r>
      <w:r w:rsidRPr="00B6379A">
        <w:rPr>
          <w:sz w:val="14"/>
        </w:rPr>
        <w:t xml:space="preserve">. </w:t>
      </w:r>
      <w:r w:rsidRPr="001F62C2">
        <w:rPr>
          <w:rStyle w:val="StyleBoldUnderline"/>
        </w:rPr>
        <w:t>Instead of loaning money</w:t>
      </w:r>
      <w:r w:rsidRPr="00B6379A">
        <w:rPr>
          <w:sz w:val="14"/>
        </w:rPr>
        <w:t xml:space="preserve"> to rich countries, </w:t>
      </w:r>
      <w:r w:rsidRPr="001F62C2">
        <w:rPr>
          <w:rStyle w:val="StyleBoldUnderline"/>
        </w:rPr>
        <w:t>China should be importing capital</w:t>
      </w:r>
      <w:r w:rsidRPr="00B6379A">
        <w:rPr>
          <w:sz w:val="14"/>
        </w:rPr>
        <w:t xml:space="preserve"> in order to speed its domestic development and meet its sizable needs, starting with properly capitalized pension and financial systems. China's financial books are strictly divided, with huge assets in foreign currency (primarily dollars) on one side and huge liabilities in local currency on the other. Local governments have incurred high debts by spending heavily on programs such as railroad expansion and by borrowing to fund the 2009 stimulus (which came mostly from local, not national, government coffers). Beijing should be paying down this debt and addressing other domestic shortfalls with its mountain of foreign currency, but it cannot do so under its present balance-of-payments rules, which are designed to keep foreign currency in the hands of the national monetary authorities. Due to a closed capital account, domestic holders cannot send money overseas, and foreign currency can be converted to yuan only through the state financial system. The Chinese government has not let money flow freely because doing so would undermine its control of domestic interest rates, reducing its ability to influence economic cycles, and it would expose the domestic banking sector to devastating competition. If domestic entities were allowed to send money abroad, hundreds of billions of dollars would flee the country for financial institutions that operate commercially, unlike Chinese banks. Such a stark fear of competition does not suggest a country ready to exert dominance anytime soon. Lastly, Subramanian inflates China's financial influence over the United States, forgetting that influence in a buyer-seller relationship is determined not by what-if scenarios but by who has better alternatives. </w:t>
      </w:r>
      <w:r w:rsidRPr="00C13B14">
        <w:rPr>
          <w:rStyle w:val="StyleBoldUnderline"/>
          <w:highlight w:val="cyan"/>
        </w:rPr>
        <w:t>The U</w:t>
      </w:r>
      <w:r w:rsidRPr="00B6379A">
        <w:rPr>
          <w:sz w:val="14"/>
        </w:rPr>
        <w:t xml:space="preserve">nited </w:t>
      </w:r>
      <w:r w:rsidRPr="00C13B14">
        <w:rPr>
          <w:rStyle w:val="StyleBoldUnderline"/>
          <w:highlight w:val="cyan"/>
        </w:rPr>
        <w:t>S</w:t>
      </w:r>
      <w:r w:rsidRPr="00B6379A">
        <w:rPr>
          <w:sz w:val="14"/>
        </w:rPr>
        <w:t xml:space="preserve">tates </w:t>
      </w:r>
      <w:r w:rsidRPr="00C13B14">
        <w:rPr>
          <w:rStyle w:val="StyleBoldUnderline"/>
          <w:highlight w:val="cyan"/>
        </w:rPr>
        <w:t>has</w:t>
      </w:r>
      <w:r w:rsidRPr="007E12E7">
        <w:rPr>
          <w:rStyle w:val="StyleBoldUnderline"/>
        </w:rPr>
        <w:t xml:space="preserve"> already </w:t>
      </w:r>
      <w:r w:rsidRPr="00C13B14">
        <w:rPr>
          <w:rStyle w:val="StyleBoldUnderline"/>
          <w:highlight w:val="cyan"/>
        </w:rPr>
        <w:t>diversified away from Chinese debt</w:t>
      </w:r>
      <w:r w:rsidRPr="007E12E7">
        <w:rPr>
          <w:rStyle w:val="StyleBoldUnderline"/>
        </w:rPr>
        <w:t xml:space="preserve"> by having the Federal Reserve flood the U.S. financial system with liquidity</w:t>
      </w:r>
      <w:r w:rsidRPr="00B6379A">
        <w:rPr>
          <w:sz w:val="14"/>
        </w:rPr>
        <w:t xml:space="preserve">. This is hardly ideal, but it has driven down the Chinese share of U.S. debt while keeping interest rates historically low. In contrast, Beijing, despite its best efforts to diversify, still holds 70 percent of its foreign currency reserves in dollars. The reason is simple: those reserves are so large and growing so quickly that there is no alternative. The United States needs China to keep U.S. interest rates below historic norms; China needs the United States to maintain its entire balance-of-payments system. Even if Subramanian acknowledges that China's lopsided financial system is holding the country back now, he assumes that Beijing will soon rewrite its balance-of-payments rules and become an open economy. This assumption underestimates the Communist Party's antipathy to change. In fact, the principal advocate for such reforms has been Washington, which hopes to encourage China's transformation from an investment-led to a consumption-led economy. Such a transition would undermine China's net creditor status--what Subramanian sees as its main claim to dominance. But implementing market reforms would also allow China to keep growing at its blistering pace and surpass the United States in GDP. If China insists on maintaining government control over development, on the other hand, </w:t>
      </w:r>
      <w:r w:rsidRPr="007E12E7">
        <w:rPr>
          <w:rStyle w:val="StyleBoldUnderline"/>
        </w:rPr>
        <w:t xml:space="preserve">its </w:t>
      </w:r>
      <w:r w:rsidRPr="00C13B14">
        <w:rPr>
          <w:rStyle w:val="StyleBoldUnderline"/>
          <w:highlight w:val="cyan"/>
        </w:rPr>
        <w:t>long-term</w:t>
      </w:r>
      <w:r w:rsidRPr="00186E89">
        <w:rPr>
          <w:rStyle w:val="StyleBoldUnderline"/>
        </w:rPr>
        <w:t xml:space="preserve"> growth prospects will be dim</w:t>
      </w:r>
      <w:r w:rsidRPr="00B6379A">
        <w:rPr>
          <w:sz w:val="14"/>
        </w:rPr>
        <w:t>. Salvatore Babones ("The Middling Kingdom," September/October 2011) warns against drawing conclusions about China's trajectory by simply projecting its growth rates forward. Indeed, it is entirely possible that</w:t>
      </w:r>
      <w:r w:rsidRPr="007E12E7">
        <w:rPr>
          <w:rStyle w:val="StyleBoldUnderline"/>
        </w:rPr>
        <w:t xml:space="preserve"> </w:t>
      </w:r>
      <w:r w:rsidRPr="00C13B14">
        <w:rPr>
          <w:rStyle w:val="StyleBoldUnderline"/>
          <w:highlight w:val="cyan"/>
        </w:rPr>
        <w:t>Chinese</w:t>
      </w:r>
      <w:r w:rsidRPr="00186E89">
        <w:rPr>
          <w:rStyle w:val="StyleBoldUnderline"/>
        </w:rPr>
        <w:t xml:space="preserve"> GDP </w:t>
      </w:r>
      <w:r w:rsidRPr="00C13B14">
        <w:rPr>
          <w:rStyle w:val="StyleBoldUnderline"/>
          <w:highlight w:val="cyan"/>
        </w:rPr>
        <w:t>growth will</w:t>
      </w:r>
      <w:r w:rsidRPr="007E12E7">
        <w:rPr>
          <w:rStyle w:val="StyleBoldUnderline"/>
        </w:rPr>
        <w:t xml:space="preserve"> </w:t>
      </w:r>
      <w:r w:rsidRPr="00186E89">
        <w:rPr>
          <w:rStyle w:val="Emphasis"/>
        </w:rPr>
        <w:t xml:space="preserve">simply </w:t>
      </w:r>
      <w:r w:rsidRPr="00C13B14">
        <w:rPr>
          <w:rStyle w:val="Emphasis"/>
          <w:highlight w:val="cyan"/>
        </w:rPr>
        <w:t>stop</w:t>
      </w:r>
      <w:r w:rsidRPr="00B6379A">
        <w:rPr>
          <w:sz w:val="14"/>
        </w:rPr>
        <w:t xml:space="preserve">. Growth depends on land, labor, capital, and innovation. </w:t>
      </w:r>
      <w:r w:rsidRPr="00C13B14">
        <w:rPr>
          <w:rStyle w:val="StyleBoldUnderline"/>
          <w:highlight w:val="cyan"/>
        </w:rPr>
        <w:t>China has depleted its ecology, its labor surplus will</w:t>
      </w:r>
      <w:r w:rsidRPr="007E12E7">
        <w:rPr>
          <w:rStyle w:val="StyleBoldUnderline"/>
        </w:rPr>
        <w:t xml:space="preserve"> soon begin to </w:t>
      </w:r>
      <w:r w:rsidRPr="00C13B14">
        <w:rPr>
          <w:rStyle w:val="StyleBoldUnderline"/>
          <w:highlight w:val="cyan"/>
        </w:rPr>
        <w:t xml:space="preserve">erode, and </w:t>
      </w:r>
      <w:r w:rsidRPr="00186E89">
        <w:rPr>
          <w:rStyle w:val="StyleBoldUnderline"/>
        </w:rPr>
        <w:t xml:space="preserve">vast </w:t>
      </w:r>
      <w:r w:rsidRPr="00C13B14">
        <w:rPr>
          <w:rStyle w:val="StyleBoldUnderline"/>
          <w:highlight w:val="cyan"/>
        </w:rPr>
        <w:t>overspending has driven down the return on capital</w:t>
      </w:r>
      <w:r w:rsidRPr="00B6379A">
        <w:rPr>
          <w:sz w:val="14"/>
        </w:rPr>
        <w:t>--</w:t>
      </w:r>
      <w:r w:rsidRPr="007E12E7">
        <w:rPr>
          <w:rStyle w:val="StyleBoldUnderline"/>
        </w:rPr>
        <w:t>all discouraging trends from the standpoint of growth</w:t>
      </w:r>
      <w:r w:rsidRPr="00B6379A">
        <w:rPr>
          <w:sz w:val="14"/>
        </w:rPr>
        <w:t xml:space="preserve">. As for innovation, Subramanian praises China's growing technology sector and its ability to absorb new advances. But a true economic leader must create, not absorb, and </w:t>
      </w:r>
      <w:r w:rsidRPr="007E12E7">
        <w:rPr>
          <w:rStyle w:val="StyleBoldUnderline"/>
        </w:rPr>
        <w:t xml:space="preserve">Beijing's </w:t>
      </w:r>
      <w:r w:rsidRPr="00186E89">
        <w:rPr>
          <w:rStyle w:val="StyleBoldUnderline"/>
        </w:rPr>
        <w:t>favoritism toward large state firms will hinder innovation</w:t>
      </w:r>
      <w:r w:rsidRPr="00B6379A">
        <w:rPr>
          <w:sz w:val="14"/>
        </w:rPr>
        <w:t xml:space="preserve">. Moreover, </w:t>
      </w:r>
      <w:r w:rsidRPr="00C13B14">
        <w:rPr>
          <w:rStyle w:val="StyleBoldUnderline"/>
          <w:highlight w:val="cyan"/>
        </w:rPr>
        <w:t>the quality of</w:t>
      </w:r>
      <w:r w:rsidRPr="007E12E7">
        <w:rPr>
          <w:rStyle w:val="StyleBoldUnderline"/>
        </w:rPr>
        <w:t xml:space="preserve"> the Chinese </w:t>
      </w:r>
      <w:r w:rsidRPr="00C13B14">
        <w:rPr>
          <w:rStyle w:val="StyleBoldUnderline"/>
          <w:highlight w:val="cyan"/>
        </w:rPr>
        <w:t>higher-education</w:t>
      </w:r>
      <w:r w:rsidRPr="007E12E7">
        <w:rPr>
          <w:rStyle w:val="StyleBoldUnderline"/>
        </w:rPr>
        <w:t xml:space="preserve"> system </w:t>
      </w:r>
      <w:r w:rsidRPr="00C13B14">
        <w:rPr>
          <w:rStyle w:val="StyleBoldUnderline"/>
          <w:highlight w:val="cyan"/>
        </w:rPr>
        <w:t>is poor and not</w:t>
      </w:r>
      <w:r w:rsidRPr="00B6379A">
        <w:rPr>
          <w:sz w:val="14"/>
        </w:rPr>
        <w:t xml:space="preserve"> necessarily </w:t>
      </w:r>
      <w:r w:rsidRPr="00C13B14">
        <w:rPr>
          <w:rStyle w:val="StyleBoldUnderline"/>
          <w:highlight w:val="cyan"/>
        </w:rPr>
        <w:t>improving</w:t>
      </w:r>
      <w:r w:rsidRPr="007E12E7">
        <w:rPr>
          <w:rStyle w:val="StyleBoldUnderline"/>
        </w:rPr>
        <w:t>. A no-growth scenario is a genuine danger</w:t>
      </w:r>
      <w:r w:rsidRPr="00B6379A">
        <w:rPr>
          <w:sz w:val="14"/>
        </w:rPr>
        <w:t xml:space="preserve">--just ask the Japanese. </w:t>
      </w:r>
      <w:r w:rsidRPr="007E12E7">
        <w:rPr>
          <w:rStyle w:val="StyleBoldUnderline"/>
        </w:rPr>
        <w:t>By underemphasizing or ignoring China's</w:t>
      </w:r>
      <w:r w:rsidRPr="00B6379A">
        <w:rPr>
          <w:sz w:val="14"/>
        </w:rPr>
        <w:t xml:space="preserve"> various </w:t>
      </w:r>
      <w:r w:rsidRPr="007E12E7">
        <w:rPr>
          <w:rStyle w:val="StyleBoldUnderline"/>
        </w:rPr>
        <w:t>weaknesses</w:t>
      </w:r>
      <w:r w:rsidRPr="00B6379A">
        <w:rPr>
          <w:sz w:val="14"/>
        </w:rPr>
        <w:t xml:space="preserve">, </w:t>
      </w:r>
      <w:r w:rsidRPr="007E12E7">
        <w:rPr>
          <w:rStyle w:val="StyleBoldUnderline"/>
        </w:rPr>
        <w:t>Subramanian underestimates the U</w:t>
      </w:r>
      <w:r w:rsidRPr="00B6379A">
        <w:rPr>
          <w:sz w:val="14"/>
        </w:rPr>
        <w:t xml:space="preserve">nited </w:t>
      </w:r>
      <w:r w:rsidRPr="007E12E7">
        <w:rPr>
          <w:rStyle w:val="StyleBoldUnderline"/>
        </w:rPr>
        <w:t>S</w:t>
      </w:r>
      <w:r w:rsidRPr="00B6379A">
        <w:rPr>
          <w:sz w:val="14"/>
        </w:rPr>
        <w:t>tate</w:t>
      </w:r>
      <w:r w:rsidRPr="007E12E7">
        <w:rPr>
          <w:rStyle w:val="StyleBoldUnderline"/>
        </w:rPr>
        <w:t>s' ability to influence the competition with China</w:t>
      </w:r>
      <w:r w:rsidRPr="00B6379A">
        <w:rPr>
          <w:sz w:val="14"/>
        </w:rPr>
        <w:t xml:space="preserve">. That said, his criticisms of the United States are valid; indeed, his baseline prediction of U.S. growth at 2.5 percent annually may be too optimistic. Crippled by debt, the United States faces a period of stagnation. If the overall economy remains sluggish, a lack of import growth will cause trade to lag and further reduce the United States' global influence. Still, </w:t>
      </w:r>
      <w:r w:rsidRPr="007E12E7">
        <w:rPr>
          <w:rStyle w:val="StyleBoldUnderline"/>
        </w:rPr>
        <w:t>the Chinese dragon will not fly forward indefinitely</w:t>
      </w:r>
      <w:r w:rsidRPr="00B6379A">
        <w:rPr>
          <w:sz w:val="14"/>
        </w:rPr>
        <w:t xml:space="preserve">, as Subramanian suggests; </w:t>
      </w:r>
      <w:r w:rsidRPr="007E12E7">
        <w:rPr>
          <w:rStyle w:val="StyleBoldUnderline"/>
        </w:rPr>
        <w:t>it may even crash</w:t>
      </w:r>
      <w:r w:rsidRPr="00B6379A">
        <w:rPr>
          <w:sz w:val="14"/>
        </w:rPr>
        <w:t xml:space="preserve">. </w:t>
      </w:r>
      <w:r w:rsidRPr="007E12E7">
        <w:rPr>
          <w:rStyle w:val="StyleBoldUnderline"/>
        </w:rPr>
        <w:t xml:space="preserve">For the foreseeable future, </w:t>
      </w:r>
      <w:r w:rsidRPr="00C13B14">
        <w:rPr>
          <w:rStyle w:val="StyleBoldUnderline"/>
          <w:highlight w:val="cyan"/>
        </w:rPr>
        <w:t>China will not attain</w:t>
      </w:r>
      <w:r w:rsidRPr="007E12E7">
        <w:rPr>
          <w:rStyle w:val="StyleBoldUnderline"/>
        </w:rPr>
        <w:t xml:space="preserve"> the kind of </w:t>
      </w:r>
      <w:r w:rsidRPr="00C13B14">
        <w:rPr>
          <w:rStyle w:val="StyleBoldUnderline"/>
          <w:highlight w:val="cyan"/>
        </w:rPr>
        <w:t>dominance</w:t>
      </w:r>
      <w:r w:rsidRPr="007E12E7">
        <w:rPr>
          <w:rStyle w:val="StyleBoldUnderline"/>
        </w:rPr>
        <w:t xml:space="preserve"> the U</w:t>
      </w:r>
      <w:r w:rsidRPr="00B6379A">
        <w:rPr>
          <w:sz w:val="14"/>
        </w:rPr>
        <w:t xml:space="preserve">nited </w:t>
      </w:r>
      <w:r w:rsidRPr="007E12E7">
        <w:rPr>
          <w:rStyle w:val="StyleBoldUnderline"/>
        </w:rPr>
        <w:t>S</w:t>
      </w:r>
      <w:r w:rsidRPr="00B6379A">
        <w:rPr>
          <w:sz w:val="14"/>
        </w:rPr>
        <w:t xml:space="preserve">tates </w:t>
      </w:r>
      <w:r w:rsidRPr="007E12E7">
        <w:rPr>
          <w:rStyle w:val="StyleBoldUnderline"/>
        </w:rPr>
        <w:t>has long held</w:t>
      </w:r>
      <w:r w:rsidRPr="00B6379A">
        <w:rPr>
          <w:sz w:val="14"/>
        </w:rPr>
        <w:t xml:space="preserve">. </w:t>
      </w:r>
      <w:r w:rsidRPr="007E12E7">
        <w:rPr>
          <w:rStyle w:val="StyleBoldUnderline"/>
        </w:rPr>
        <w:t>The world should not expect to crown a new global leader but prepare for the absence of one</w:t>
      </w:r>
      <w:r w:rsidRPr="00B6379A">
        <w:rPr>
          <w:sz w:val="14"/>
        </w:rPr>
        <w:t>.</w:t>
      </w:r>
    </w:p>
    <w:p w:rsidR="00536A34" w:rsidRPr="00536A34" w:rsidRDefault="00536A34" w:rsidP="00536A34"/>
    <w:p w:rsidR="00536A34" w:rsidRDefault="00536A34" w:rsidP="004D2D30"/>
    <w:p w:rsidR="007D5ED0" w:rsidRDefault="00536A34" w:rsidP="00536A34">
      <w:pPr>
        <w:pStyle w:val="Heading3"/>
      </w:pPr>
      <w:r>
        <w:t>china da – AFF – a2 collapse impact</w:t>
      </w:r>
    </w:p>
    <w:p w:rsidR="00536A34" w:rsidRDefault="00536A34" w:rsidP="00536A34"/>
    <w:p w:rsidR="00536A34" w:rsidRDefault="00536A34" w:rsidP="00536A34"/>
    <w:p w:rsidR="00536A34" w:rsidRDefault="00536A34" w:rsidP="00536A34">
      <w:pPr>
        <w:pStyle w:val="Heading4"/>
      </w:pPr>
      <w:r>
        <w:t>No impact --- no fallout</w:t>
      </w:r>
    </w:p>
    <w:p w:rsidR="00536A34" w:rsidRDefault="00536A34" w:rsidP="00536A34">
      <w:r w:rsidRPr="00C57FAA">
        <w:rPr>
          <w:rStyle w:val="StyleStyleBold12pt"/>
        </w:rPr>
        <w:t>Kaplan ’13</w:t>
      </w:r>
      <w:r>
        <w:t xml:space="preserve"> (Robert D. Kaplan, Chief Geopolitical Analyst at Stratfor, a geopolitical analysis firm, and author of the bestselling book The Revenge of Geography, “China's Geopolitical Fallout”, </w:t>
      </w:r>
      <w:hyperlink r:id="rId26" w:history="1">
        <w:r w:rsidRPr="00F152BD">
          <w:rPr>
            <w:rStyle w:val="Hyperlink"/>
          </w:rPr>
          <w:t>http://www.realclearworld.com/articles/2013/07/25/chinas_geopolitical_fallout_105342.html</w:t>
        </w:r>
      </w:hyperlink>
      <w:r>
        <w:t>, July 25, 2013)</w:t>
      </w:r>
    </w:p>
    <w:p w:rsidR="00536A34" w:rsidRDefault="00536A34" w:rsidP="00536A34"/>
    <w:p w:rsidR="00536A34" w:rsidRPr="00536A34" w:rsidRDefault="00536A34" w:rsidP="00536A34">
      <w:pPr>
        <w:rPr>
          <w:sz w:val="12"/>
        </w:rPr>
      </w:pPr>
      <w:r w:rsidRPr="006228B4">
        <w:rPr>
          <w:rStyle w:val="StyleBoldUnderline"/>
        </w:rPr>
        <w:t xml:space="preserve">But what if the opposite occurred? </w:t>
      </w:r>
      <w:r w:rsidRPr="00C13B14">
        <w:rPr>
          <w:rStyle w:val="StyleBoldUnderline"/>
          <w:highlight w:val="cyan"/>
        </w:rPr>
        <w:t>What if</w:t>
      </w:r>
      <w:r w:rsidRPr="006228B4">
        <w:rPr>
          <w:rStyle w:val="StyleBoldUnderline"/>
        </w:rPr>
        <w:t xml:space="preserve"> an </w:t>
      </w:r>
      <w:r w:rsidRPr="00C13B14">
        <w:rPr>
          <w:rStyle w:val="StyleBoldUnderline"/>
          <w:highlight w:val="cyan"/>
        </w:rPr>
        <w:t>economic</w:t>
      </w:r>
      <w:r w:rsidRPr="006228B4">
        <w:rPr>
          <w:rStyle w:val="StyleBoldUnderline"/>
        </w:rPr>
        <w:t xml:space="preserve"> and political </w:t>
      </w:r>
      <w:r w:rsidRPr="00C13B14">
        <w:rPr>
          <w:rStyle w:val="StyleBoldUnderline"/>
          <w:highlight w:val="cyan"/>
        </w:rPr>
        <w:t>crisis ignited a downward trend in</w:t>
      </w:r>
      <w:r w:rsidRPr="006228B4">
        <w:rPr>
          <w:rStyle w:val="StyleBoldUnderline"/>
        </w:rPr>
        <w:t xml:space="preserve"> Chinese </w:t>
      </w:r>
      <w:r w:rsidRPr="00C13B14">
        <w:rPr>
          <w:rStyle w:val="StyleBoldUnderline"/>
          <w:highlight w:val="cyan"/>
        </w:rPr>
        <w:t>military</w:t>
      </w:r>
      <w:r w:rsidRPr="006228B4">
        <w:rPr>
          <w:rStyle w:val="StyleBoldUnderline"/>
        </w:rPr>
        <w:t xml:space="preserve"> procurements, or at least a less steep growth curve? </w:t>
      </w:r>
      <w:r w:rsidRPr="00536A34">
        <w:rPr>
          <w:sz w:val="12"/>
        </w:rPr>
        <w:t xml:space="preserve">This is also quite possible: to assuage public anger at poverty and lack of jobs, </w:t>
      </w:r>
      <w:r w:rsidRPr="006228B4">
        <w:rPr>
          <w:rStyle w:val="StyleBoldUnderline"/>
        </w:rPr>
        <w:t xml:space="preserve">China's </w:t>
      </w:r>
      <w:r w:rsidRPr="00C13B14">
        <w:rPr>
          <w:rStyle w:val="StyleBoldUnderline"/>
          <w:highlight w:val="cyan"/>
        </w:rPr>
        <w:t>leaders might</w:t>
      </w:r>
      <w:r w:rsidRPr="006228B4">
        <w:rPr>
          <w:rStyle w:val="StyleBoldUnderline"/>
        </w:rPr>
        <w:t xml:space="preserve">, for political reasons, </w:t>
      </w:r>
      <w:r w:rsidRPr="00C13B14">
        <w:rPr>
          <w:rStyle w:val="StyleBoldUnderline"/>
          <w:highlight w:val="cyan"/>
        </w:rPr>
        <w:t>ask the military to make sacrifices</w:t>
      </w:r>
      <w:r w:rsidRPr="006228B4">
        <w:rPr>
          <w:rStyle w:val="StyleBoldUnderline"/>
        </w:rPr>
        <w:t xml:space="preserve"> of its own.</w:t>
      </w:r>
      <w:r w:rsidRPr="00536A34">
        <w:rPr>
          <w:sz w:val="12"/>
        </w:rPr>
        <w:t xml:space="preserve"> After all, a Chinese Spring might be all about demanding more freedom and not about nationalism. </w:t>
      </w:r>
      <w:r w:rsidRPr="006228B4">
        <w:rPr>
          <w:rStyle w:val="StyleBoldUnderline"/>
        </w:rPr>
        <w:t xml:space="preserve">Over time, </w:t>
      </w:r>
      <w:r w:rsidRPr="00C13B14">
        <w:rPr>
          <w:rStyle w:val="StyleBoldUnderline"/>
          <w:highlight w:val="cyan"/>
        </w:rPr>
        <w:t>this could affect</w:t>
      </w:r>
      <w:r w:rsidRPr="006228B4">
        <w:rPr>
          <w:rStyle w:val="StyleBoldUnderline"/>
        </w:rPr>
        <w:t xml:space="preserve"> the foundations of </w:t>
      </w:r>
      <w:r w:rsidRPr="00C13B14">
        <w:rPr>
          <w:rStyle w:val="StyleBoldUnderline"/>
          <w:highlight w:val="cyan"/>
        </w:rPr>
        <w:t>the Eurasian maritime order</w:t>
      </w:r>
      <w:r w:rsidRPr="00C13B14">
        <w:rPr>
          <w:sz w:val="12"/>
          <w:highlight w:val="cyan"/>
        </w:rPr>
        <w:t>,</w:t>
      </w:r>
      <w:r w:rsidRPr="00536A34">
        <w:rPr>
          <w:sz w:val="12"/>
        </w:rPr>
        <w:t xml:space="preserve"> albeit to a lesser extent than the collapse of the Berlin Wall shook the foundations of the European continental order. </w:t>
      </w:r>
      <w:r w:rsidRPr="00C13B14">
        <w:rPr>
          <w:rStyle w:val="StyleBoldUnderline"/>
          <w:highlight w:val="cyan"/>
        </w:rPr>
        <w:t>Stalled</w:t>
      </w:r>
      <w:r w:rsidRPr="006228B4">
        <w:rPr>
          <w:rStyle w:val="StyleBoldUnderline"/>
        </w:rPr>
        <w:t xml:space="preserve"> Chinese defense </w:t>
      </w:r>
      <w:r w:rsidRPr="00C13B14">
        <w:rPr>
          <w:rStyle w:val="StyleBoldUnderline"/>
          <w:highlight w:val="cyan"/>
        </w:rPr>
        <w:t xml:space="preserve">budgets </w:t>
      </w:r>
      <w:r w:rsidRPr="00C13B14">
        <w:rPr>
          <w:rStyle w:val="Emphasis"/>
          <w:highlight w:val="cyan"/>
        </w:rPr>
        <w:t>would reinvigorate a Pax Americana from the Sea of Japan to the Persian Gulf</w:t>
      </w:r>
      <w:r w:rsidRPr="006228B4">
        <w:rPr>
          <w:rStyle w:val="Emphasis"/>
        </w:rPr>
        <w:t>,</w:t>
      </w:r>
      <w:r w:rsidRPr="00536A34">
        <w:rPr>
          <w:sz w:val="12"/>
        </w:rPr>
        <w:t xml:space="preserve"> </w:t>
      </w:r>
      <w:r w:rsidRPr="006228B4">
        <w:rPr>
          <w:rStyle w:val="StyleBoldUnderline"/>
        </w:rPr>
        <w:t>despite the debacles of the Iraq and Afghanistan wars, and despite the U.S. military budget crunch.</w:t>
      </w:r>
      <w:r w:rsidRPr="00536A34">
        <w:rPr>
          <w:sz w:val="12"/>
        </w:rPr>
        <w:t xml:space="preserve"> </w:t>
      </w:r>
      <w:r w:rsidRPr="00C13B14">
        <w:rPr>
          <w:rStyle w:val="StyleBoldUnderline"/>
          <w:highlight w:val="cyan"/>
        </w:rPr>
        <w:t>The</w:t>
      </w:r>
      <w:r w:rsidRPr="006228B4">
        <w:rPr>
          <w:rStyle w:val="StyleBoldUnderline"/>
        </w:rPr>
        <w:t xml:space="preserve"> U.S. </w:t>
      </w:r>
      <w:r w:rsidRPr="00C13B14">
        <w:rPr>
          <w:rStyle w:val="Emphasis"/>
          <w:highlight w:val="cyan"/>
        </w:rPr>
        <w:t xml:space="preserve">Navy would own the seas </w:t>
      </w:r>
      <w:r w:rsidRPr="00C13B14">
        <w:rPr>
          <w:rStyle w:val="StyleBoldUnderline"/>
          <w:highlight w:val="cyan"/>
        </w:rPr>
        <w:t>as though World War II</w:t>
      </w:r>
      <w:r w:rsidRPr="006228B4">
        <w:rPr>
          <w:rStyle w:val="StyleBoldUnderline"/>
        </w:rPr>
        <w:t xml:space="preserve"> had </w:t>
      </w:r>
      <w:r w:rsidRPr="00C13B14">
        <w:rPr>
          <w:rStyle w:val="StyleBoldUnderline"/>
          <w:highlight w:val="cyan"/>
        </w:rPr>
        <w:t>just ended</w:t>
      </w:r>
      <w:r w:rsidRPr="00536A34">
        <w:rPr>
          <w:sz w:val="12"/>
        </w:rPr>
        <w:t xml:space="preserve">. </w:t>
      </w:r>
      <w:r w:rsidRPr="00C13B14">
        <w:rPr>
          <w:rStyle w:val="StyleBoldUnderline"/>
          <w:highlight w:val="cyan"/>
        </w:rPr>
        <w:t>Japan</w:t>
      </w:r>
      <w:r w:rsidRPr="006228B4">
        <w:rPr>
          <w:rStyle w:val="StyleBoldUnderline"/>
        </w:rPr>
        <w:t>, which continues to modernize its air force and navy</w:t>
      </w:r>
      <w:r w:rsidRPr="00536A34">
        <w:rPr>
          <w:sz w:val="12"/>
        </w:rPr>
        <w:t xml:space="preserve"> (the latter is several times larger than the British Royal Navy), </w:t>
      </w:r>
      <w:r w:rsidRPr="00C13B14">
        <w:rPr>
          <w:rStyle w:val="StyleBoldUnderline"/>
          <w:highlight w:val="cyan"/>
        </w:rPr>
        <w:t>would emerge as an enhanced</w:t>
      </w:r>
      <w:r w:rsidRPr="006228B4">
        <w:rPr>
          <w:rStyle w:val="StyleBoldUnderline"/>
        </w:rPr>
        <w:t xml:space="preserve"> air and sea </w:t>
      </w:r>
      <w:r w:rsidRPr="00C13B14">
        <w:rPr>
          <w:rStyle w:val="StyleBoldUnderline"/>
          <w:highlight w:val="cyan"/>
        </w:rPr>
        <w:t>power</w:t>
      </w:r>
      <w:r w:rsidRPr="006228B4">
        <w:rPr>
          <w:rStyle w:val="StyleBoldUnderline"/>
        </w:rPr>
        <w:t xml:space="preserve"> in Asia. </w:t>
      </w:r>
      <w:r w:rsidRPr="00536A34">
        <w:rPr>
          <w:sz w:val="12"/>
        </w:rPr>
        <w:t xml:space="preserve">The same goes for a future reunified Korea governed from Seoul, which, in the event of a weakened China, would face Japan as a principal rival, with the United States keeping the peace between the two states. Remember that Japan occupied Korea from 1910 to 1945, and the hostility between Japan and Korea is thus much greater than the hostility between Korea and China. Turmoil in China would slow the economic and security integration of Taiwan with the mainland. With more than 1,500 ballistic missiles aimed at Taiwan from the mainland and 270 commercial flights per week between the two Chinas, U.S. military aid to Taipei is designed to defend Taiwan against a sudden Chinese attack, but not necessarily to postpone an inevitable unification of sorts. But the inevitable unification might not happen in the event of a prolonged political crisis in Beijing: a likelier scenario in this case would be for different regional Chinas, democratic to greater or lesser extents, more loosely tied to Beijing, to begin to emerge. This, too, translates into a renewed Pax Americana as long as U.S. defense cuts don't go too far. The South China Sea is where the effects of U.S. military decline would, in a geopolitical sense, be most keenly felt. China's geographical centrality, its economic heft (still considerable), and its burgeoning air and naval forces translate into Finlandization for Vietnam, Malaysia, the Philippines, and Singapore in the event of large-scale U.S. defense cuts. However, internal disarray in China, combined with modest U.S. defense cuts that do not fundamentally affect America's Pacific forces, could unleash the opposite effect. Emboldened by a continued American presence and a less than dominant Chinese military, countries such as Singapore and Australia, which are already spending impressively on arms relative to the size of their populations, could emerge, in a comparable military sense at least, as little Israels in Asia, without having to spend more on defense than they already are. Vietnam, meanwhile, with a larger population than Turkey or Iran, and dominating the South China Sea's western seaboard, could become a full-fledged middle-level power in its own right were Beijing's regional grip to loosen, and were Vietnam to gradually gets its own economic house in order. </w:t>
      </w:r>
      <w:r w:rsidRPr="00C13B14">
        <w:rPr>
          <w:rStyle w:val="StyleBoldUnderline"/>
          <w:highlight w:val="cyan"/>
        </w:rPr>
        <w:t>India, like Vietnam and Taiwan, gains</w:t>
      </w:r>
      <w:r w:rsidRPr="006228B4">
        <w:rPr>
          <w:rStyle w:val="StyleBoldUnderline"/>
        </w:rPr>
        <w:t xml:space="preserve"> most </w:t>
      </w:r>
      <w:r w:rsidRPr="00C13B14">
        <w:rPr>
          <w:rStyle w:val="StyleBoldUnderline"/>
          <w:highlight w:val="cyan"/>
        </w:rPr>
        <w:t>from a</w:t>
      </w:r>
      <w:r w:rsidRPr="006228B4">
        <w:rPr>
          <w:rStyle w:val="StyleBoldUnderline"/>
        </w:rPr>
        <w:t xml:space="preserve"> profound </w:t>
      </w:r>
      <w:r w:rsidRPr="00C13B14">
        <w:rPr>
          <w:rStyle w:val="StyleBoldUnderline"/>
          <w:highlight w:val="cyan"/>
        </w:rPr>
        <w:t>economic</w:t>
      </w:r>
      <w:r w:rsidRPr="006228B4">
        <w:rPr>
          <w:rStyle w:val="StyleBoldUnderline"/>
        </w:rPr>
        <w:t xml:space="preserve"> and political </w:t>
      </w:r>
      <w:r w:rsidRPr="00C13B14">
        <w:rPr>
          <w:rStyle w:val="StyleBoldUnderline"/>
          <w:highlight w:val="cyan"/>
        </w:rPr>
        <w:t>crisis</w:t>
      </w:r>
      <w:r w:rsidRPr="006228B4">
        <w:rPr>
          <w:rStyle w:val="StyleBoldUnderline"/>
        </w:rPr>
        <w:t xml:space="preserve"> inside China.</w:t>
      </w:r>
      <w:r w:rsidRPr="00536A34">
        <w:rPr>
          <w:sz w:val="12"/>
        </w:rPr>
        <w:t xml:space="preserve"> Suddenly China would be more vulnerable to ethnic unrest on the Tibetan plateau abutting the Indian subcontinent. This would not necessarily alleviate the Chinese threat on India's northern borderlands (given the possibility of heightened ethnic unrest inside an economically weakened China), but </w:t>
      </w:r>
      <w:r w:rsidRPr="00C13B14">
        <w:rPr>
          <w:rStyle w:val="StyleBoldUnderline"/>
          <w:highlight w:val="cyan"/>
        </w:rPr>
        <w:t>it would give India greater</w:t>
      </w:r>
      <w:r w:rsidRPr="006228B4">
        <w:rPr>
          <w:rStyle w:val="StyleBoldUnderline"/>
        </w:rPr>
        <w:t xml:space="preserve"> diplomatic </w:t>
      </w:r>
      <w:r w:rsidRPr="00C13B14">
        <w:rPr>
          <w:rStyle w:val="StyleBoldUnderline"/>
          <w:highlight w:val="cyan"/>
        </w:rPr>
        <w:t>leverage</w:t>
      </w:r>
      <w:r w:rsidRPr="006228B4">
        <w:rPr>
          <w:rStyle w:val="StyleBoldUnderline"/>
        </w:rPr>
        <w:t xml:space="preserve"> in its bilateral relations with </w:t>
      </w:r>
      <w:r w:rsidRPr="009451FF">
        <w:rPr>
          <w:rStyle w:val="StyleBoldUnderline"/>
        </w:rPr>
        <w:t>Nepal, Bangladesh, Sri Lanka, and Myanmar</w:t>
      </w:r>
      <w:r w:rsidRPr="006228B4">
        <w:rPr>
          <w:rStyle w:val="StyleBoldUnderline"/>
        </w:rPr>
        <w:t xml:space="preserve">, all of which have been venues for the quiet great game India has been playing with China. </w:t>
      </w:r>
      <w:r w:rsidRPr="00536A34">
        <w:rPr>
          <w:sz w:val="12"/>
        </w:rPr>
        <w:t xml:space="preserve">Myanmar has historically been where Indian and Chinese political and cultural influences overlap. Though China has been the dominant outside economic influence in Myanmar in recent decades, prior to World War II Indian economic middlemen were a major force in the capital of Yangon. Look for the Indian role in Myanmar to ramp up in the event of a partial Chinese political meltdown. Given Myanmar's massive stores of natural gas, coal, zinc, copper, precious stones, timber and hydropower, this would not be an insignificant geopolitical development. If India were among the biggest winners in the event of severe Chinese internal turmoil, Pakistan would be the biggest loser. China has been Pakistan's greatest and surest patron in recent decades, and has given Pakistan stores of infrastructure aid -- highways in the north and a port in the south -- without lectures about human rights and terrorism, or threats about withdrawing aid. China has balanced against India, Pakistan's principal enemy, even as China keeps Pakistan from becoming friendless in the event of a rupture with the United States. A weakened China would leave Pakistan facing a strengthened India and a United States in a measurably better position to influence the future of Afghanistan over the next decade or so. Pakistan's options would still be considerable, on account its geographic centrality to southern Central Asia and Afghanistan in particular. But otherwise, without a strong China, Pakistan would be lonely in a hostile world. </w:t>
      </w:r>
      <w:r w:rsidRPr="00C13B14">
        <w:rPr>
          <w:rStyle w:val="StyleBoldUnderline"/>
          <w:highlight w:val="cyan"/>
        </w:rPr>
        <w:t>Such a</w:t>
      </w:r>
      <w:r w:rsidRPr="006228B4">
        <w:rPr>
          <w:rStyle w:val="StyleBoldUnderline"/>
        </w:rPr>
        <w:t xml:space="preserve"> bleak </w:t>
      </w:r>
      <w:r w:rsidRPr="00C13B14">
        <w:rPr>
          <w:rStyle w:val="StyleBoldUnderline"/>
          <w:highlight w:val="cyan"/>
        </w:rPr>
        <w:t>scenario</w:t>
      </w:r>
      <w:r w:rsidRPr="006228B4">
        <w:rPr>
          <w:rStyle w:val="StyleBoldUnderline"/>
        </w:rPr>
        <w:t xml:space="preserve"> for China overall </w:t>
      </w:r>
      <w:r w:rsidRPr="00C13B14">
        <w:rPr>
          <w:rStyle w:val="StyleBoldUnderline"/>
          <w:highlight w:val="cyan"/>
        </w:rPr>
        <w:t>would leave the U</w:t>
      </w:r>
      <w:r w:rsidRPr="006228B4">
        <w:rPr>
          <w:rStyle w:val="StyleBoldUnderline"/>
        </w:rPr>
        <w:t xml:space="preserve">nited </w:t>
      </w:r>
      <w:r w:rsidRPr="00C13B14">
        <w:rPr>
          <w:rStyle w:val="StyleBoldUnderline"/>
          <w:highlight w:val="cyan"/>
        </w:rPr>
        <w:t>S</w:t>
      </w:r>
      <w:r w:rsidRPr="006228B4">
        <w:rPr>
          <w:rStyle w:val="StyleBoldUnderline"/>
        </w:rPr>
        <w:t xml:space="preserve">tates </w:t>
      </w:r>
      <w:r w:rsidRPr="00C13B14">
        <w:rPr>
          <w:rStyle w:val="StyleBoldUnderline"/>
          <w:highlight w:val="cyan"/>
        </w:rPr>
        <w:t>and</w:t>
      </w:r>
      <w:r w:rsidRPr="006228B4">
        <w:rPr>
          <w:rStyle w:val="StyleBoldUnderline"/>
        </w:rPr>
        <w:t xml:space="preserve"> its </w:t>
      </w:r>
      <w:r w:rsidRPr="00C13B14">
        <w:rPr>
          <w:rStyle w:val="StyleBoldUnderline"/>
          <w:highlight w:val="cyan"/>
        </w:rPr>
        <w:t>allies</w:t>
      </w:r>
      <w:r w:rsidRPr="006228B4">
        <w:rPr>
          <w:rStyle w:val="StyleBoldUnderline"/>
        </w:rPr>
        <w:t xml:space="preserve"> --</w:t>
      </w:r>
      <w:r w:rsidRPr="00536A34">
        <w:rPr>
          <w:sz w:val="12"/>
        </w:rPr>
        <w:t xml:space="preserve"> both de facto like </w:t>
      </w:r>
      <w:r w:rsidRPr="00C13B14">
        <w:rPr>
          <w:rStyle w:val="StyleBoldUnderline"/>
          <w:highlight w:val="cyan"/>
        </w:rPr>
        <w:t>India and Vietnam</w:t>
      </w:r>
      <w:r w:rsidRPr="00536A34">
        <w:rPr>
          <w:sz w:val="12"/>
        </w:rPr>
        <w:t xml:space="preserve">, and de jure like </w:t>
      </w:r>
      <w:r w:rsidRPr="00C13B14">
        <w:rPr>
          <w:rStyle w:val="StyleBoldUnderline"/>
          <w:highlight w:val="cyan"/>
        </w:rPr>
        <w:t>Japan and Australia</w:t>
      </w:r>
      <w:r w:rsidRPr="00536A34">
        <w:rPr>
          <w:sz w:val="12"/>
        </w:rPr>
        <w:t xml:space="preserve"> </w:t>
      </w:r>
      <w:r w:rsidRPr="00C13B14">
        <w:rPr>
          <w:rStyle w:val="StyleBoldUnderline"/>
          <w:highlight w:val="cyan"/>
        </w:rPr>
        <w:t>-- in a commanding position</w:t>
      </w:r>
      <w:r w:rsidRPr="006228B4">
        <w:rPr>
          <w:rStyle w:val="StyleBoldUnderline"/>
        </w:rPr>
        <w:t xml:space="preserve"> around Eurasia's navigable southern rimland</w:t>
      </w:r>
      <w:r w:rsidRPr="00536A34">
        <w:rPr>
          <w:sz w:val="12"/>
        </w:rPr>
        <w:t xml:space="preserve">. But such a scenario is unlikely, even if the Chinese economy significantly slows and domestic unrest follows. More likely will be a tumultuous period of consolidation and readjustment within China, with China's strategic and military planners able to weather the storm with adjustments of their own for the long term. But there is a larger point: geopolitics, while ostensibly about the geographically-constrained interactions of states, rests also on the internal conditions of states themselves, in which the actions of individuals are crucial and so much hangs on a thread. </w:t>
      </w:r>
      <w:r w:rsidRPr="006228B4">
        <w:rPr>
          <w:rStyle w:val="StyleBoldUnderline"/>
        </w:rPr>
        <w:t>While both the United States and China face epochal budgetary and economic crises -- which in both countries bleed over into the political realm -- the crisis in China is far more profound than in the United States</w:t>
      </w:r>
      <w:r w:rsidRPr="00536A34">
        <w:rPr>
          <w:sz w:val="12"/>
        </w:rPr>
        <w:t>. After all, the system of governance in Washington simply enjoys so much more legitimacy than the one in Beijing, with the American public institutionally better equipped to vent its frustrations than the Chinese one. Such internal realities will remain the overriding geopolitical facts in Asia.</w:t>
      </w:r>
    </w:p>
    <w:p w:rsidR="00536A34" w:rsidRPr="00536A34" w:rsidRDefault="00536A34" w:rsidP="00536A34"/>
    <w:p w:rsidR="00536A34" w:rsidRDefault="00536A34" w:rsidP="004D2D30"/>
    <w:p w:rsidR="004D2D30" w:rsidRDefault="00C13B14" w:rsidP="00C13B14">
      <w:pPr>
        <w:pStyle w:val="Heading3"/>
      </w:pPr>
      <w:r>
        <w:t>china da – AFF – a2 sino-india impact</w:t>
      </w:r>
    </w:p>
    <w:p w:rsidR="00C13B14" w:rsidRDefault="00C13B14" w:rsidP="00C13B14"/>
    <w:p w:rsidR="00C13B14" w:rsidRDefault="00C13B14" w:rsidP="00C13B14"/>
    <w:p w:rsidR="00C13B14" w:rsidRPr="00B34E46" w:rsidRDefault="00C13B14" w:rsidP="00C13B14">
      <w:pPr>
        <w:pStyle w:val="Heading4"/>
      </w:pPr>
      <w:r w:rsidRPr="00B34E46">
        <w:t>Sino-India conflict settled with diplomacy now – antagonism is a misperception</w:t>
      </w:r>
    </w:p>
    <w:p w:rsidR="00C13B14" w:rsidRPr="00B34E46" w:rsidRDefault="00C13B14" w:rsidP="00C13B14">
      <w:pPr>
        <w:rPr>
          <w:rFonts w:eastAsia="Calibri"/>
          <w:sz w:val="16"/>
        </w:rPr>
      </w:pPr>
      <w:r w:rsidRPr="00B34E46">
        <w:rPr>
          <w:rFonts w:eastAsia="Calibri"/>
          <w:b/>
        </w:rPr>
        <w:t>The Hindu ’10</w:t>
      </w:r>
      <w:r w:rsidRPr="00B34E46">
        <w:rPr>
          <w:rFonts w:eastAsia="Calibri"/>
          <w:sz w:val="16"/>
        </w:rPr>
        <w:t xml:space="preserve"> (1/8/2010 (Ties with china on even keel, p. http://beta.thehindu.com/news/national/article77301.ece)</w:t>
      </w:r>
    </w:p>
    <w:p w:rsidR="00C13B14" w:rsidRPr="00B34E46" w:rsidRDefault="00C13B14" w:rsidP="00C13B14">
      <w:pPr>
        <w:tabs>
          <w:tab w:val="left" w:pos="765"/>
          <w:tab w:val="left" w:pos="2220"/>
        </w:tabs>
        <w:rPr>
          <w:rFonts w:eastAsia="Calibri"/>
          <w:u w:val="single"/>
        </w:rPr>
      </w:pPr>
      <w:r w:rsidRPr="00B34E46">
        <w:rPr>
          <w:rFonts w:eastAsia="Calibri"/>
          <w:u w:val="single"/>
        </w:rPr>
        <w:tab/>
      </w:r>
      <w:r w:rsidRPr="00B34E46">
        <w:rPr>
          <w:rFonts w:eastAsia="Calibri"/>
          <w:u w:val="single"/>
        </w:rPr>
        <w:tab/>
      </w:r>
    </w:p>
    <w:p w:rsidR="00C13B14" w:rsidRPr="00B34E46" w:rsidRDefault="00C13B14" w:rsidP="00C13B14">
      <w:pPr>
        <w:rPr>
          <w:rFonts w:eastAsia="Calibri"/>
          <w:sz w:val="16"/>
        </w:rPr>
      </w:pPr>
      <w:r w:rsidRPr="00C13B14">
        <w:rPr>
          <w:rFonts w:eastAsia="Calibri"/>
          <w:highlight w:val="cyan"/>
          <w:u w:val="single"/>
        </w:rPr>
        <w:t xml:space="preserve">While maintaining that ties with China were on an </w:t>
      </w:r>
      <w:r w:rsidRPr="00C13B14">
        <w:rPr>
          <w:rFonts w:eastAsia="Calibri"/>
          <w:b/>
          <w:highlight w:val="cyan"/>
          <w:u w:val="single"/>
        </w:rPr>
        <w:t>even keel</w:t>
      </w:r>
      <w:r w:rsidRPr="00C13B14">
        <w:rPr>
          <w:rFonts w:eastAsia="Calibri"/>
          <w:highlight w:val="cyan"/>
          <w:u w:val="single"/>
        </w:rPr>
        <w:t>, Indi</w:t>
      </w:r>
      <w:r w:rsidRPr="00B34E46">
        <w:rPr>
          <w:rFonts w:eastAsia="Calibri"/>
          <w:u w:val="single"/>
        </w:rPr>
        <w:t>a</w:t>
      </w:r>
      <w:r w:rsidRPr="00B34E46">
        <w:rPr>
          <w:rFonts w:eastAsia="Calibri"/>
          <w:sz w:val="16"/>
        </w:rPr>
        <w:t xml:space="preserve"> on Thursday </w:t>
      </w:r>
      <w:r w:rsidRPr="00C13B14">
        <w:rPr>
          <w:rFonts w:eastAsia="Calibri"/>
          <w:highlight w:val="cyan"/>
          <w:u w:val="single"/>
        </w:rPr>
        <w:t xml:space="preserve">was hopeful of amicably settling the border dispute </w:t>
      </w:r>
      <w:r w:rsidRPr="00C13B14">
        <w:rPr>
          <w:rFonts w:eastAsia="Calibri"/>
          <w:b/>
          <w:highlight w:val="cyan"/>
          <w:u w:val="single"/>
        </w:rPr>
        <w:t>through dialogue</w:t>
      </w:r>
      <w:r w:rsidRPr="00B34E46">
        <w:rPr>
          <w:rFonts w:eastAsia="Calibri"/>
          <w:sz w:val="16"/>
        </w:rPr>
        <w:t xml:space="preserve">. “We have a long border with China and talks are being held between the Special Representatives. </w:t>
      </w:r>
      <w:r w:rsidRPr="00B34E46">
        <w:rPr>
          <w:rFonts w:eastAsia="Calibri"/>
          <w:u w:val="single"/>
        </w:rPr>
        <w:t xml:space="preserve">We are looking forward to an </w:t>
      </w:r>
      <w:r w:rsidRPr="00B34E46">
        <w:rPr>
          <w:rFonts w:eastAsia="Calibri"/>
          <w:b/>
          <w:u w:val="single"/>
        </w:rPr>
        <w:t>amicable settlement</w:t>
      </w:r>
      <w:r w:rsidRPr="00B34E46">
        <w:rPr>
          <w:rFonts w:eastAsia="Calibri"/>
          <w:u w:val="single"/>
        </w:rPr>
        <w:t>,” said</w:t>
      </w:r>
      <w:r w:rsidRPr="00B34E46">
        <w:rPr>
          <w:rFonts w:eastAsia="Calibri"/>
          <w:sz w:val="16"/>
        </w:rPr>
        <w:t xml:space="preserve"> External Affairs Minister S.M. </w:t>
      </w:r>
      <w:r w:rsidRPr="00B34E46">
        <w:rPr>
          <w:rFonts w:eastAsia="Calibri"/>
          <w:u w:val="single"/>
        </w:rPr>
        <w:t>Krishna</w:t>
      </w:r>
      <w:r w:rsidRPr="00B34E46">
        <w:rPr>
          <w:rFonts w:eastAsia="Calibri"/>
          <w:sz w:val="16"/>
        </w:rPr>
        <w:t xml:space="preserve"> here on Thursday. The complicated issue was being handled by seasoned diplomats proficient in issues relating to national security, he said in response to a spate of media questions on alleged Chinese intrusions in the eastern and western sections of the Sino-India border. </w:t>
      </w:r>
      <w:r w:rsidRPr="00C13B14">
        <w:rPr>
          <w:rFonts w:eastAsia="Calibri"/>
          <w:highlight w:val="cyan"/>
          <w:u w:val="single"/>
        </w:rPr>
        <w:t xml:space="preserve">Dialogue with China had helped preserve peace and tranquillity on the border for </w:t>
      </w:r>
      <w:r w:rsidRPr="00C13B14">
        <w:rPr>
          <w:rFonts w:eastAsia="Calibri"/>
          <w:b/>
          <w:highlight w:val="cyan"/>
          <w:u w:val="single"/>
        </w:rPr>
        <w:t>over two decades</w:t>
      </w:r>
      <w:r w:rsidRPr="00C13B14">
        <w:rPr>
          <w:rFonts w:eastAsia="Calibri"/>
          <w:highlight w:val="cyan"/>
          <w:u w:val="single"/>
        </w:rPr>
        <w:t xml:space="preserve"> and the confidence building measures intended to reduce</w:t>
      </w:r>
      <w:r w:rsidRPr="00B34E46">
        <w:rPr>
          <w:rFonts w:eastAsia="Calibri"/>
          <w:sz w:val="16"/>
        </w:rPr>
        <w:t xml:space="preserve"> or eliminate the </w:t>
      </w:r>
      <w:r w:rsidRPr="00C13B14">
        <w:rPr>
          <w:rFonts w:eastAsia="Calibri"/>
          <w:highlight w:val="cyan"/>
          <w:u w:val="single"/>
        </w:rPr>
        <w:t xml:space="preserve">perception of threat from each other had </w:t>
      </w:r>
      <w:r w:rsidRPr="00C13B14">
        <w:rPr>
          <w:rFonts w:eastAsia="Calibri"/>
          <w:b/>
          <w:highlight w:val="cyan"/>
          <w:u w:val="single"/>
        </w:rPr>
        <w:t>worked satisfactorily</w:t>
      </w:r>
      <w:r w:rsidRPr="00B34E46">
        <w:rPr>
          <w:rFonts w:eastAsia="Calibri"/>
          <w:sz w:val="16"/>
        </w:rPr>
        <w:t xml:space="preserve"> well. “</w:t>
      </w:r>
      <w:r w:rsidRPr="00C13B14">
        <w:rPr>
          <w:rFonts w:eastAsia="Calibri"/>
          <w:highlight w:val="cyan"/>
          <w:u w:val="single"/>
        </w:rPr>
        <w:t xml:space="preserve">Let me reiterate that India does not view China or its development as a </w:t>
      </w:r>
      <w:r w:rsidRPr="00C13B14">
        <w:rPr>
          <w:rFonts w:eastAsia="Calibri"/>
          <w:b/>
          <w:highlight w:val="cyan"/>
          <w:u w:val="single"/>
        </w:rPr>
        <w:t>threat</w:t>
      </w:r>
      <w:r w:rsidRPr="00B34E46">
        <w:rPr>
          <w:rFonts w:eastAsia="Calibri"/>
          <w:sz w:val="16"/>
        </w:rPr>
        <w:t xml:space="preserve">. That said, however, we recognise that cooperation and competition can overlap, as it is not possible to have a perfect congruence of interests between two nations as vast and diverse as India and China. </w:t>
      </w:r>
      <w:r w:rsidRPr="00C13B14">
        <w:rPr>
          <w:rFonts w:eastAsia="Calibri"/>
          <w:highlight w:val="cyan"/>
          <w:u w:val="single"/>
        </w:rPr>
        <w:t xml:space="preserve">Such competition or lack of cooperation must not be </w:t>
      </w:r>
      <w:r w:rsidRPr="00C13B14">
        <w:rPr>
          <w:rFonts w:eastAsia="Calibri"/>
          <w:b/>
          <w:highlight w:val="cyan"/>
          <w:u w:val="single"/>
          <w:bdr w:val="single" w:sz="4" w:space="0" w:color="auto" w:frame="1"/>
        </w:rPr>
        <w:t>misunderstood as antagonism</w:t>
      </w:r>
      <w:r w:rsidRPr="00C13B14">
        <w:rPr>
          <w:rFonts w:eastAsia="Calibri"/>
          <w:highlight w:val="cyan"/>
          <w:u w:val="single"/>
        </w:rPr>
        <w:t xml:space="preserve">. Our differences, when they exist, must be handled </w:t>
      </w:r>
      <w:r w:rsidRPr="00C13B14">
        <w:rPr>
          <w:rFonts w:eastAsia="Calibri"/>
          <w:b/>
          <w:highlight w:val="cyan"/>
          <w:u w:val="single"/>
        </w:rPr>
        <w:t>with dialogue and diplomacy</w:t>
      </w:r>
      <w:r w:rsidRPr="00B34E46">
        <w:rPr>
          <w:rFonts w:eastAsia="Calibri"/>
          <w:u w:val="single"/>
        </w:rPr>
        <w:t>,” he said.</w:t>
      </w:r>
      <w:r w:rsidRPr="00B34E46">
        <w:rPr>
          <w:rFonts w:eastAsia="Calibri"/>
          <w:sz w:val="16"/>
        </w:rPr>
        <w:t xml:space="preserve"> As the border is not marked, both sides go by perceptions. And there are differences in this, he said, while agreeing with a questioner on the lack of understanding in India about the contours of the relationship.</w:t>
      </w:r>
    </w:p>
    <w:p w:rsidR="00C13B14" w:rsidRPr="00C13B14" w:rsidRDefault="00C13B14" w:rsidP="00C13B14"/>
    <w:p w:rsidR="004D2D30" w:rsidRDefault="004D2D30" w:rsidP="004D2D30"/>
    <w:p w:rsidR="004D2D30" w:rsidRPr="004D2D30" w:rsidRDefault="004D2D30" w:rsidP="004D2D30"/>
    <w:p w:rsidR="00F649D1" w:rsidRDefault="00F649D1" w:rsidP="006561F8"/>
    <w:p w:rsidR="004D2D30" w:rsidRPr="006561F8" w:rsidRDefault="004D2D30" w:rsidP="006561F8"/>
    <w:sectPr w:rsidR="004D2D30" w:rsidRPr="006561F8" w:rsidSect="0063457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6A34" w:rsidRDefault="00536A34" w:rsidP="005F5576">
      <w:r>
        <w:separator/>
      </w:r>
    </w:p>
  </w:endnote>
  <w:endnote w:type="continuationSeparator" w:id="0">
    <w:p w:rsidR="00536A34" w:rsidRDefault="00536A3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6A34" w:rsidRDefault="00536A34" w:rsidP="005F5576">
      <w:r>
        <w:separator/>
      </w:r>
    </w:p>
  </w:footnote>
  <w:footnote w:type="continuationSeparator" w:id="0">
    <w:p w:rsidR="00536A34" w:rsidRDefault="00536A3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711"/>
    <w:rsid w:val="0000064F"/>
    <w:rsid w:val="000022F2"/>
    <w:rsid w:val="0000459F"/>
    <w:rsid w:val="00004EB4"/>
    <w:rsid w:val="00006F8E"/>
    <w:rsid w:val="0002196C"/>
    <w:rsid w:val="00021F29"/>
    <w:rsid w:val="00027EED"/>
    <w:rsid w:val="0003041D"/>
    <w:rsid w:val="00033028"/>
    <w:rsid w:val="000360A7"/>
    <w:rsid w:val="00041235"/>
    <w:rsid w:val="00042005"/>
    <w:rsid w:val="00052A1D"/>
    <w:rsid w:val="00055E12"/>
    <w:rsid w:val="00064A59"/>
    <w:rsid w:val="0007162E"/>
    <w:rsid w:val="00073B9A"/>
    <w:rsid w:val="00090287"/>
    <w:rsid w:val="00090BA2"/>
    <w:rsid w:val="000978A3"/>
    <w:rsid w:val="00097D7E"/>
    <w:rsid w:val="000A1D39"/>
    <w:rsid w:val="000A4FA5"/>
    <w:rsid w:val="000A520B"/>
    <w:rsid w:val="000B61C8"/>
    <w:rsid w:val="000C767D"/>
    <w:rsid w:val="000D0B76"/>
    <w:rsid w:val="000D2AE5"/>
    <w:rsid w:val="000D3A26"/>
    <w:rsid w:val="000D3D8D"/>
    <w:rsid w:val="000E41A3"/>
    <w:rsid w:val="000F37E7"/>
    <w:rsid w:val="000F707C"/>
    <w:rsid w:val="00101F6C"/>
    <w:rsid w:val="00113C68"/>
    <w:rsid w:val="00114663"/>
    <w:rsid w:val="0012057B"/>
    <w:rsid w:val="00126D92"/>
    <w:rsid w:val="001301AC"/>
    <w:rsid w:val="001304DF"/>
    <w:rsid w:val="00136ED1"/>
    <w:rsid w:val="00140397"/>
    <w:rsid w:val="0014072D"/>
    <w:rsid w:val="00141F7D"/>
    <w:rsid w:val="00141FBF"/>
    <w:rsid w:val="00154636"/>
    <w:rsid w:val="0016509D"/>
    <w:rsid w:val="0016711C"/>
    <w:rsid w:val="00167A9F"/>
    <w:rsid w:val="00170848"/>
    <w:rsid w:val="001711E1"/>
    <w:rsid w:val="00172227"/>
    <w:rsid w:val="00175018"/>
    <w:rsid w:val="00177828"/>
    <w:rsid w:val="00177A1E"/>
    <w:rsid w:val="00182D51"/>
    <w:rsid w:val="00184711"/>
    <w:rsid w:val="0018565A"/>
    <w:rsid w:val="0019587B"/>
    <w:rsid w:val="001A4F0E"/>
    <w:rsid w:val="001B0A04"/>
    <w:rsid w:val="001B3CEC"/>
    <w:rsid w:val="001C1D82"/>
    <w:rsid w:val="001C2147"/>
    <w:rsid w:val="001C381A"/>
    <w:rsid w:val="001C587E"/>
    <w:rsid w:val="001C641A"/>
    <w:rsid w:val="001C7C90"/>
    <w:rsid w:val="001D0D51"/>
    <w:rsid w:val="001F23B1"/>
    <w:rsid w:val="001F3F0B"/>
    <w:rsid w:val="001F7572"/>
    <w:rsid w:val="0020006E"/>
    <w:rsid w:val="002009AE"/>
    <w:rsid w:val="0020133C"/>
    <w:rsid w:val="00210114"/>
    <w:rsid w:val="002101DA"/>
    <w:rsid w:val="00217499"/>
    <w:rsid w:val="00227ABE"/>
    <w:rsid w:val="0024023F"/>
    <w:rsid w:val="00240C4E"/>
    <w:rsid w:val="00243DC0"/>
    <w:rsid w:val="002454FA"/>
    <w:rsid w:val="00250E16"/>
    <w:rsid w:val="00252CA8"/>
    <w:rsid w:val="0025577E"/>
    <w:rsid w:val="00257696"/>
    <w:rsid w:val="0026382E"/>
    <w:rsid w:val="00272786"/>
    <w:rsid w:val="002802DC"/>
    <w:rsid w:val="00281390"/>
    <w:rsid w:val="00287AB7"/>
    <w:rsid w:val="00294B2E"/>
    <w:rsid w:val="00294D00"/>
    <w:rsid w:val="00297FC7"/>
    <w:rsid w:val="002A213E"/>
    <w:rsid w:val="002A612B"/>
    <w:rsid w:val="002B68A4"/>
    <w:rsid w:val="002C571D"/>
    <w:rsid w:val="002C5772"/>
    <w:rsid w:val="002D0374"/>
    <w:rsid w:val="002D2946"/>
    <w:rsid w:val="002D529E"/>
    <w:rsid w:val="002D6BD6"/>
    <w:rsid w:val="002D7B59"/>
    <w:rsid w:val="002E4DD9"/>
    <w:rsid w:val="002F0314"/>
    <w:rsid w:val="00300202"/>
    <w:rsid w:val="00305C7F"/>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667D"/>
    <w:rsid w:val="00392E92"/>
    <w:rsid w:val="00393376"/>
    <w:rsid w:val="00395C83"/>
    <w:rsid w:val="003A2A3B"/>
    <w:rsid w:val="003A440C"/>
    <w:rsid w:val="003B024E"/>
    <w:rsid w:val="003B0C84"/>
    <w:rsid w:val="003B183E"/>
    <w:rsid w:val="003B1B5D"/>
    <w:rsid w:val="003B2F3E"/>
    <w:rsid w:val="003B55B7"/>
    <w:rsid w:val="003C756E"/>
    <w:rsid w:val="003D2C33"/>
    <w:rsid w:val="003E4831"/>
    <w:rsid w:val="003E48DE"/>
    <w:rsid w:val="003E7E8B"/>
    <w:rsid w:val="003F3030"/>
    <w:rsid w:val="003F47AE"/>
    <w:rsid w:val="00403971"/>
    <w:rsid w:val="00407386"/>
    <w:rsid w:val="004138EF"/>
    <w:rsid w:val="00415806"/>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4B3A"/>
    <w:rsid w:val="004B7E46"/>
    <w:rsid w:val="004D2D30"/>
    <w:rsid w:val="004D3568"/>
    <w:rsid w:val="004D3745"/>
    <w:rsid w:val="004D3987"/>
    <w:rsid w:val="004D4691"/>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335"/>
    <w:rsid w:val="005349E1"/>
    <w:rsid w:val="00536A34"/>
    <w:rsid w:val="00537EF5"/>
    <w:rsid w:val="005420CC"/>
    <w:rsid w:val="005426C0"/>
    <w:rsid w:val="005434D0"/>
    <w:rsid w:val="0054437C"/>
    <w:rsid w:val="00546D61"/>
    <w:rsid w:val="00554057"/>
    <w:rsid w:val="0055564E"/>
    <w:rsid w:val="00556167"/>
    <w:rsid w:val="005579BF"/>
    <w:rsid w:val="00560C3E"/>
    <w:rsid w:val="00563468"/>
    <w:rsid w:val="005639D0"/>
    <w:rsid w:val="00564EC2"/>
    <w:rsid w:val="00565EAE"/>
    <w:rsid w:val="00573677"/>
    <w:rsid w:val="00573824"/>
    <w:rsid w:val="00575F7D"/>
    <w:rsid w:val="00580383"/>
    <w:rsid w:val="00580E40"/>
    <w:rsid w:val="00590731"/>
    <w:rsid w:val="005A16B1"/>
    <w:rsid w:val="005A506B"/>
    <w:rsid w:val="005A701C"/>
    <w:rsid w:val="005B1664"/>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4578"/>
    <w:rsid w:val="0063578B"/>
    <w:rsid w:val="00636B3D"/>
    <w:rsid w:val="00641025"/>
    <w:rsid w:val="00650E98"/>
    <w:rsid w:val="006561F8"/>
    <w:rsid w:val="00656C61"/>
    <w:rsid w:val="006672D8"/>
    <w:rsid w:val="00670D96"/>
    <w:rsid w:val="00672877"/>
    <w:rsid w:val="00683154"/>
    <w:rsid w:val="00683CFF"/>
    <w:rsid w:val="00690115"/>
    <w:rsid w:val="00690898"/>
    <w:rsid w:val="0069284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6491"/>
    <w:rsid w:val="00735AD6"/>
    <w:rsid w:val="00735DEB"/>
    <w:rsid w:val="00741AC5"/>
    <w:rsid w:val="00743059"/>
    <w:rsid w:val="0074374D"/>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ED0"/>
    <w:rsid w:val="007D65A7"/>
    <w:rsid w:val="007E3027"/>
    <w:rsid w:val="007E3F59"/>
    <w:rsid w:val="007E5043"/>
    <w:rsid w:val="007E5183"/>
    <w:rsid w:val="008061F3"/>
    <w:rsid w:val="008133F9"/>
    <w:rsid w:val="00823AAC"/>
    <w:rsid w:val="00841E67"/>
    <w:rsid w:val="00843376"/>
    <w:rsid w:val="008535C7"/>
    <w:rsid w:val="00854C66"/>
    <w:rsid w:val="008553E1"/>
    <w:rsid w:val="008619CB"/>
    <w:rsid w:val="0087643B"/>
    <w:rsid w:val="00877669"/>
    <w:rsid w:val="00884EF3"/>
    <w:rsid w:val="00897F92"/>
    <w:rsid w:val="008A64C9"/>
    <w:rsid w:val="008B180A"/>
    <w:rsid w:val="008B24B7"/>
    <w:rsid w:val="008C2CD8"/>
    <w:rsid w:val="008C5743"/>
    <w:rsid w:val="008C68EE"/>
    <w:rsid w:val="008C7F44"/>
    <w:rsid w:val="008D4273"/>
    <w:rsid w:val="008D4EF3"/>
    <w:rsid w:val="008E0E4F"/>
    <w:rsid w:val="008E1FD5"/>
    <w:rsid w:val="008E4139"/>
    <w:rsid w:val="008E613F"/>
    <w:rsid w:val="008F322F"/>
    <w:rsid w:val="008F40D2"/>
    <w:rsid w:val="00907DFE"/>
    <w:rsid w:val="00914596"/>
    <w:rsid w:val="009146BF"/>
    <w:rsid w:val="00915AD4"/>
    <w:rsid w:val="00915EF1"/>
    <w:rsid w:val="00924C08"/>
    <w:rsid w:val="00927D88"/>
    <w:rsid w:val="00930D1F"/>
    <w:rsid w:val="009348D4"/>
    <w:rsid w:val="00935127"/>
    <w:rsid w:val="0094025E"/>
    <w:rsid w:val="00940AF3"/>
    <w:rsid w:val="0094256C"/>
    <w:rsid w:val="0094657F"/>
    <w:rsid w:val="0095327E"/>
    <w:rsid w:val="00953F11"/>
    <w:rsid w:val="00970105"/>
    <w:rsid w:val="009706C1"/>
    <w:rsid w:val="00975AB3"/>
    <w:rsid w:val="00976675"/>
    <w:rsid w:val="00976FBF"/>
    <w:rsid w:val="00984B38"/>
    <w:rsid w:val="00993F51"/>
    <w:rsid w:val="009A0636"/>
    <w:rsid w:val="009A6FF5"/>
    <w:rsid w:val="009B2B47"/>
    <w:rsid w:val="009B35DB"/>
    <w:rsid w:val="009C3F3C"/>
    <w:rsid w:val="009C4298"/>
    <w:rsid w:val="009D0748"/>
    <w:rsid w:val="009D318C"/>
    <w:rsid w:val="009E2BA7"/>
    <w:rsid w:val="009E3A79"/>
    <w:rsid w:val="00A10B8B"/>
    <w:rsid w:val="00A20D78"/>
    <w:rsid w:val="00A2174A"/>
    <w:rsid w:val="00A26733"/>
    <w:rsid w:val="00A3595E"/>
    <w:rsid w:val="00A42D10"/>
    <w:rsid w:val="00A46C7F"/>
    <w:rsid w:val="00A73245"/>
    <w:rsid w:val="00A77145"/>
    <w:rsid w:val="00A7784C"/>
    <w:rsid w:val="00A82989"/>
    <w:rsid w:val="00A904FE"/>
    <w:rsid w:val="00A9262C"/>
    <w:rsid w:val="00AA4615"/>
    <w:rsid w:val="00AB3B76"/>
    <w:rsid w:val="00AB5C41"/>
    <w:rsid w:val="00AB61DD"/>
    <w:rsid w:val="00AC222F"/>
    <w:rsid w:val="00AC2CC7"/>
    <w:rsid w:val="00AC7B3B"/>
    <w:rsid w:val="00AD3CE6"/>
    <w:rsid w:val="00AE1307"/>
    <w:rsid w:val="00AE7586"/>
    <w:rsid w:val="00AF155C"/>
    <w:rsid w:val="00AF7A65"/>
    <w:rsid w:val="00B031CE"/>
    <w:rsid w:val="00B06710"/>
    <w:rsid w:val="00B07EBF"/>
    <w:rsid w:val="00B10C9A"/>
    <w:rsid w:val="00B166CB"/>
    <w:rsid w:val="00B2076B"/>
    <w:rsid w:val="00B235E1"/>
    <w:rsid w:val="00B272CF"/>
    <w:rsid w:val="00B3145D"/>
    <w:rsid w:val="00B31774"/>
    <w:rsid w:val="00B357BA"/>
    <w:rsid w:val="00B564DB"/>
    <w:rsid w:val="00B6764E"/>
    <w:rsid w:val="00B76825"/>
    <w:rsid w:val="00B768B6"/>
    <w:rsid w:val="00B816A3"/>
    <w:rsid w:val="00B908D1"/>
    <w:rsid w:val="00B940D1"/>
    <w:rsid w:val="00BB58BD"/>
    <w:rsid w:val="00BB6A26"/>
    <w:rsid w:val="00BC1034"/>
    <w:rsid w:val="00BE2408"/>
    <w:rsid w:val="00BE3EC6"/>
    <w:rsid w:val="00BE5BEB"/>
    <w:rsid w:val="00BE6528"/>
    <w:rsid w:val="00C0087A"/>
    <w:rsid w:val="00C05F9D"/>
    <w:rsid w:val="00C13B14"/>
    <w:rsid w:val="00C151C0"/>
    <w:rsid w:val="00C23CB6"/>
    <w:rsid w:val="00C27212"/>
    <w:rsid w:val="00C34185"/>
    <w:rsid w:val="00C42DD6"/>
    <w:rsid w:val="00C545E7"/>
    <w:rsid w:val="00C57F6D"/>
    <w:rsid w:val="00C66858"/>
    <w:rsid w:val="00C6716E"/>
    <w:rsid w:val="00C72E69"/>
    <w:rsid w:val="00C73C85"/>
    <w:rsid w:val="00C7411E"/>
    <w:rsid w:val="00C82767"/>
    <w:rsid w:val="00C84988"/>
    <w:rsid w:val="00CA4AF6"/>
    <w:rsid w:val="00CA59CA"/>
    <w:rsid w:val="00CA6C76"/>
    <w:rsid w:val="00CB2356"/>
    <w:rsid w:val="00CB4075"/>
    <w:rsid w:val="00CB4E6D"/>
    <w:rsid w:val="00CC23DE"/>
    <w:rsid w:val="00CC6CB9"/>
    <w:rsid w:val="00CC7A2A"/>
    <w:rsid w:val="00CD16FB"/>
    <w:rsid w:val="00CD3E3A"/>
    <w:rsid w:val="00CD7459"/>
    <w:rsid w:val="00CE069C"/>
    <w:rsid w:val="00CE4512"/>
    <w:rsid w:val="00CE55A6"/>
    <w:rsid w:val="00CF13FC"/>
    <w:rsid w:val="00CF4AAF"/>
    <w:rsid w:val="00CF561A"/>
    <w:rsid w:val="00CF57DA"/>
    <w:rsid w:val="00CF6C18"/>
    <w:rsid w:val="00CF7EA8"/>
    <w:rsid w:val="00D004DA"/>
    <w:rsid w:val="00D01673"/>
    <w:rsid w:val="00D0309A"/>
    <w:rsid w:val="00D07BA4"/>
    <w:rsid w:val="00D10421"/>
    <w:rsid w:val="00D109BA"/>
    <w:rsid w:val="00D176BE"/>
    <w:rsid w:val="00D17C4E"/>
    <w:rsid w:val="00D21359"/>
    <w:rsid w:val="00D215F6"/>
    <w:rsid w:val="00D22BE1"/>
    <w:rsid w:val="00D2765B"/>
    <w:rsid w:val="00D31DF7"/>
    <w:rsid w:val="00D33B91"/>
    <w:rsid w:val="00D362D8"/>
    <w:rsid w:val="00D415C6"/>
    <w:rsid w:val="00D420EA"/>
    <w:rsid w:val="00D4639E"/>
    <w:rsid w:val="00D51ABF"/>
    <w:rsid w:val="00D5444B"/>
    <w:rsid w:val="00D55302"/>
    <w:rsid w:val="00D57CBF"/>
    <w:rsid w:val="00D66ABC"/>
    <w:rsid w:val="00D71CFC"/>
    <w:rsid w:val="00D76E24"/>
    <w:rsid w:val="00D86024"/>
    <w:rsid w:val="00D916BE"/>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56AF"/>
    <w:rsid w:val="00E27BC7"/>
    <w:rsid w:val="00E321FD"/>
    <w:rsid w:val="00E35FC9"/>
    <w:rsid w:val="00E377A4"/>
    <w:rsid w:val="00E41346"/>
    <w:rsid w:val="00E420E9"/>
    <w:rsid w:val="00E4635D"/>
    <w:rsid w:val="00E61D76"/>
    <w:rsid w:val="00E674DB"/>
    <w:rsid w:val="00E70912"/>
    <w:rsid w:val="00E7257E"/>
    <w:rsid w:val="00E75F28"/>
    <w:rsid w:val="00E90AA6"/>
    <w:rsid w:val="00E977B8"/>
    <w:rsid w:val="00E97AD1"/>
    <w:rsid w:val="00EA109B"/>
    <w:rsid w:val="00EA15A8"/>
    <w:rsid w:val="00EA2926"/>
    <w:rsid w:val="00EB2CDE"/>
    <w:rsid w:val="00EC1A81"/>
    <w:rsid w:val="00EC3B3C"/>
    <w:rsid w:val="00EC7E5C"/>
    <w:rsid w:val="00ED78F1"/>
    <w:rsid w:val="00EE3331"/>
    <w:rsid w:val="00EE4DCA"/>
    <w:rsid w:val="00EF0F62"/>
    <w:rsid w:val="00F007E1"/>
    <w:rsid w:val="00F0134E"/>
    <w:rsid w:val="00F057C6"/>
    <w:rsid w:val="00F17D96"/>
    <w:rsid w:val="00F22565"/>
    <w:rsid w:val="00F3380E"/>
    <w:rsid w:val="00F33D38"/>
    <w:rsid w:val="00F40837"/>
    <w:rsid w:val="00F42F79"/>
    <w:rsid w:val="00F47773"/>
    <w:rsid w:val="00F5019D"/>
    <w:rsid w:val="00F5482F"/>
    <w:rsid w:val="00F56308"/>
    <w:rsid w:val="00F626CA"/>
    <w:rsid w:val="00F634D6"/>
    <w:rsid w:val="00F64385"/>
    <w:rsid w:val="00F6473F"/>
    <w:rsid w:val="00F649D1"/>
    <w:rsid w:val="00F71A45"/>
    <w:rsid w:val="00F76366"/>
    <w:rsid w:val="00F805C0"/>
    <w:rsid w:val="00F87B45"/>
    <w:rsid w:val="00FB4261"/>
    <w:rsid w:val="00FB43B1"/>
    <w:rsid w:val="00FC0608"/>
    <w:rsid w:val="00FC2155"/>
    <w:rsid w:val="00FC41A7"/>
    <w:rsid w:val="00FD54E5"/>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B40CECC3-3061-4807-B042-3F764295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F57D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F57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57D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F57D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ta"/>
    <w:basedOn w:val="Normal"/>
    <w:next w:val="Normal"/>
    <w:link w:val="Heading4Char"/>
    <w:uiPriority w:val="4"/>
    <w:qFormat/>
    <w:rsid w:val="00CF57D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F5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7DA"/>
  </w:style>
  <w:style w:type="character" w:customStyle="1" w:styleId="Heading1Char">
    <w:name w:val="Heading 1 Char"/>
    <w:aliases w:val="Pocket Char"/>
    <w:basedOn w:val="DefaultParagraphFont"/>
    <w:link w:val="Heading1"/>
    <w:uiPriority w:val="1"/>
    <w:rsid w:val="00CF57D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F57DA"/>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
    <w:basedOn w:val="DefaultParagraphFont"/>
    <w:uiPriority w:val="7"/>
    <w:qFormat/>
    <w:rsid w:val="00CF57DA"/>
    <w:rPr>
      <w:rFonts w:ascii="Times New Roman" w:hAnsi="Times New Roman" w:cs="Times New Roman"/>
      <w:b/>
      <w:i w:val="0"/>
      <w:iCs/>
      <w:sz w:val="22"/>
      <w:u w:val="single"/>
      <w:bdr w:val="single" w:sz="2" w:space="0" w:color="auto"/>
    </w:rPr>
  </w:style>
  <w:style w:type="character" w:customStyle="1" w:styleId="StyleBold">
    <w:name w:val="Style Bold"/>
    <w:basedOn w:val="DefaultParagraphFont"/>
    <w:uiPriority w:val="9"/>
    <w:semiHidden/>
    <w:rsid w:val="00CF57DA"/>
    <w:rPr>
      <w:b/>
      <w:bCs/>
    </w:rPr>
  </w:style>
  <w:style w:type="character" w:customStyle="1" w:styleId="Heading3Char">
    <w:name w:val="Heading 3 Char"/>
    <w:aliases w:val="Block Char"/>
    <w:basedOn w:val="DefaultParagraphFont"/>
    <w:link w:val="Heading3"/>
    <w:uiPriority w:val="3"/>
    <w:rsid w:val="00CF57DA"/>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CF57DA"/>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CF57DA"/>
    <w:rPr>
      <w:b/>
      <w:bCs/>
      <w:sz w:val="20"/>
      <w:u w:val="none"/>
    </w:rPr>
  </w:style>
  <w:style w:type="paragraph" w:styleId="Header">
    <w:name w:val="header"/>
    <w:basedOn w:val="Normal"/>
    <w:link w:val="HeaderChar"/>
    <w:uiPriority w:val="99"/>
    <w:semiHidden/>
    <w:rsid w:val="00CF57DA"/>
    <w:pPr>
      <w:tabs>
        <w:tab w:val="center" w:pos="4680"/>
        <w:tab w:val="right" w:pos="9360"/>
      </w:tabs>
    </w:pPr>
  </w:style>
  <w:style w:type="character" w:customStyle="1" w:styleId="HeaderChar">
    <w:name w:val="Header Char"/>
    <w:basedOn w:val="DefaultParagraphFont"/>
    <w:link w:val="Header"/>
    <w:uiPriority w:val="99"/>
    <w:semiHidden/>
    <w:rsid w:val="00CF57DA"/>
    <w:rPr>
      <w:rFonts w:ascii="Times New Roman" w:hAnsi="Times New Roman" w:cs="Times New Roman"/>
      <w:sz w:val="20"/>
    </w:rPr>
  </w:style>
  <w:style w:type="paragraph" w:styleId="Footer">
    <w:name w:val="footer"/>
    <w:basedOn w:val="Normal"/>
    <w:link w:val="FooterChar"/>
    <w:uiPriority w:val="99"/>
    <w:semiHidden/>
    <w:rsid w:val="00CF57DA"/>
    <w:pPr>
      <w:tabs>
        <w:tab w:val="center" w:pos="4680"/>
        <w:tab w:val="right" w:pos="9360"/>
      </w:tabs>
    </w:pPr>
  </w:style>
  <w:style w:type="character" w:customStyle="1" w:styleId="FooterChar">
    <w:name w:val="Footer Char"/>
    <w:basedOn w:val="DefaultParagraphFont"/>
    <w:link w:val="Footer"/>
    <w:uiPriority w:val="99"/>
    <w:semiHidden/>
    <w:rsid w:val="00CF57DA"/>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F57DA"/>
    <w:rPr>
      <w:color w:val="auto"/>
      <w:u w:val="none"/>
    </w:rPr>
  </w:style>
  <w:style w:type="character" w:styleId="FollowedHyperlink">
    <w:name w:val="FollowedHyperlink"/>
    <w:basedOn w:val="DefaultParagraphFont"/>
    <w:uiPriority w:val="99"/>
    <w:semiHidden/>
    <w:rsid w:val="00CF57D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4"/>
    <w:rsid w:val="00CF57DA"/>
    <w:rPr>
      <w:rFonts w:ascii="Times New Roman" w:eastAsiaTheme="majorEastAsia" w:hAnsi="Times New Roman" w:cstheme="majorBidi"/>
      <w:b/>
      <w:bCs/>
      <w:iCs/>
      <w:sz w:val="20"/>
    </w:rPr>
  </w:style>
  <w:style w:type="character" w:customStyle="1" w:styleId="Emphasis2">
    <w:name w:val="Emphasis 2"/>
    <w:basedOn w:val="Emphasis"/>
    <w:uiPriority w:val="1"/>
    <w:qFormat/>
    <w:rsid w:val="00CF57DA"/>
    <w:rPr>
      <w:rFonts w:ascii="Times New Roman" w:hAnsi="Times New Roman" w:cs="Times New Roman"/>
      <w:b w:val="0"/>
      <w:i w:val="0"/>
      <w:iCs/>
      <w:sz w:val="22"/>
      <w:u w:val="single"/>
      <w:bdr w:val="single" w:sz="2" w:space="0" w:color="auto"/>
    </w:rPr>
  </w:style>
  <w:style w:type="character" w:customStyle="1" w:styleId="Emphasis3">
    <w:name w:val="Emphasis3"/>
    <w:basedOn w:val="Emphasis"/>
    <w:uiPriority w:val="1"/>
    <w:qFormat/>
    <w:rsid w:val="00CF57DA"/>
    <w:rPr>
      <w:rFonts w:ascii="Times New Roman" w:hAnsi="Times New Roman" w:cs="Times New Roman"/>
      <w:b/>
      <w:i/>
      <w:iCs/>
      <w:sz w:val="22"/>
      <w:u w:val="single"/>
      <w:bdr w:val="single" w:sz="2" w:space="0" w:color="auto"/>
    </w:rPr>
  </w:style>
  <w:style w:type="character" w:customStyle="1" w:styleId="Underline2">
    <w:name w:val="Underline 2"/>
    <w:basedOn w:val="DefaultParagraphFont"/>
    <w:uiPriority w:val="1"/>
    <w:qFormat/>
    <w:rsid w:val="00CF57DA"/>
    <w:rPr>
      <w:b/>
      <w:u w:val="single"/>
    </w:rPr>
  </w:style>
  <w:style w:type="paragraph" w:styleId="Date">
    <w:name w:val="Date"/>
    <w:basedOn w:val="Normal"/>
    <w:next w:val="Normal"/>
    <w:link w:val="DateChar"/>
    <w:uiPriority w:val="99"/>
    <w:semiHidden/>
    <w:rsid w:val="004D2D30"/>
  </w:style>
  <w:style w:type="character" w:customStyle="1" w:styleId="DateChar">
    <w:name w:val="Date Char"/>
    <w:basedOn w:val="DefaultParagraphFont"/>
    <w:link w:val="Date"/>
    <w:uiPriority w:val="99"/>
    <w:semiHidden/>
    <w:rsid w:val="004D2D30"/>
    <w:rPr>
      <w:rFonts w:ascii="Times New Roman" w:hAnsi="Times New Roman" w:cs="Times New Roman"/>
      <w:sz w:val="20"/>
    </w:rPr>
  </w:style>
  <w:style w:type="character" w:customStyle="1" w:styleId="cardChar">
    <w:name w:val="card Char"/>
    <w:link w:val="card"/>
    <w:locked/>
    <w:rsid w:val="009348D4"/>
    <w:rPr>
      <w:rFonts w:ascii="Georgia" w:eastAsia="Times New Roman" w:hAnsi="Georgia" w:cs="Calibri"/>
      <w:kern w:val="32"/>
      <w:szCs w:val="20"/>
    </w:rPr>
  </w:style>
  <w:style w:type="paragraph" w:customStyle="1" w:styleId="card">
    <w:name w:val="card"/>
    <w:basedOn w:val="Normal"/>
    <w:link w:val="cardChar"/>
    <w:qFormat/>
    <w:rsid w:val="009348D4"/>
    <w:pPr>
      <w:ind w:left="288" w:right="288"/>
    </w:pPr>
    <w:rPr>
      <w:rFonts w:ascii="Georgia" w:eastAsia="Times New Roman" w:hAnsi="Georgia" w:cs="Calibri"/>
      <w:kern w:val="32"/>
      <w:sz w:val="22"/>
      <w:szCs w:val="20"/>
    </w:rPr>
  </w:style>
  <w:style w:type="character" w:customStyle="1" w:styleId="underline">
    <w:name w:val="underline"/>
    <w:link w:val="textbold"/>
    <w:qFormat/>
    <w:locked/>
    <w:rsid w:val="009348D4"/>
    <w:rPr>
      <w:b/>
      <w:u w:val="single"/>
    </w:rPr>
  </w:style>
  <w:style w:type="paragraph" w:customStyle="1" w:styleId="textbold">
    <w:name w:val="text bold"/>
    <w:basedOn w:val="Normal"/>
    <w:link w:val="underline"/>
    <w:rsid w:val="009348D4"/>
    <w:pPr>
      <w:ind w:left="720"/>
    </w:pPr>
    <w:rPr>
      <w:rFonts w:asciiTheme="minorHAnsi" w:hAnsiTheme="minorHAnsi" w:cstheme="minorBidi"/>
      <w:b/>
      <w:sz w:val="22"/>
      <w:u w:val="single"/>
    </w:rPr>
  </w:style>
  <w:style w:type="character" w:customStyle="1" w:styleId="SmallText-New">
    <w:name w:val="Small Text - New"/>
    <w:rsid w:val="009348D4"/>
    <w:rPr>
      <w:rFonts w:ascii="Arial Narrow" w:hAnsi="Arial Narrow"/>
      <w:sz w:val="14"/>
    </w:rPr>
  </w:style>
  <w:style w:type="character" w:customStyle="1" w:styleId="Underlined-New">
    <w:name w:val="Underlined - New"/>
    <w:rsid w:val="009348D4"/>
    <w:rPr>
      <w:rFonts w:ascii="Arial Narrow" w:hAnsi="Arial Narrow"/>
      <w:sz w:val="16"/>
      <w:u w:val="single"/>
    </w:rPr>
  </w:style>
  <w:style w:type="character" w:customStyle="1" w:styleId="Taggin-New">
    <w:name w:val="Taggin - New"/>
    <w:rsid w:val="009348D4"/>
    <w:rPr>
      <w:rFonts w:ascii="Arial Narrow" w:hAnsi="Arial Narro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times.com/atimes/China/CHIN-01-140114.html" TargetMode="External"/><Relationship Id="rId18" Type="http://schemas.openxmlformats.org/officeDocument/2006/relationships/hyperlink" Target="http://www.guardian.co.uk/world/2011/oct/30/nuclear-powers-weapons-spending-report" TargetMode="External"/><Relationship Id="rId26" Type="http://schemas.openxmlformats.org/officeDocument/2006/relationships/hyperlink" Target="http://www.realclearworld.com/articles/2013/07/25/chinas_geopolitical_fallout_105342.html" TargetMode="External"/><Relationship Id="rId3" Type="http://schemas.openxmlformats.org/officeDocument/2006/relationships/customXml" Target="../customXml/item3.xml"/><Relationship Id="rId21" Type="http://schemas.openxmlformats.org/officeDocument/2006/relationships/hyperlink" Target="https://www.academia.edu/1380094/The_Rise_of_China_is_likely_to_result_in_military_conflicts_in_East_Asia" TargetMode="External"/><Relationship Id="rId7" Type="http://schemas.openxmlformats.org/officeDocument/2006/relationships/footnotes" Target="footnotes.xml"/><Relationship Id="rId12" Type="http://schemas.openxmlformats.org/officeDocument/2006/relationships/hyperlink" Target="http://en.theorychina.org/xsqy_2477/201306/t20130611_270465.shtml" TargetMode="External"/><Relationship Id="rId17" Type="http://schemas.openxmlformats.org/officeDocument/2006/relationships/hyperlink" Target="http://www.nukestrat.com/china/Book-35-125.pdf" TargetMode="External"/><Relationship Id="rId25" Type="http://schemas.openxmlformats.org/officeDocument/2006/relationships/hyperlink" Target="http://books.sipri.org/product_info?c_product_id=442" TargetMode="External"/><Relationship Id="rId2" Type="http://schemas.openxmlformats.org/officeDocument/2006/relationships/customXml" Target="../customXml/item2.xml"/><Relationship Id="rId16" Type="http://schemas.openxmlformats.org/officeDocument/2006/relationships/hyperlink" Target="http://www.businessinsider.com/diaoyu-dispute-hurts-sino-japanese-trade-2013-1" TargetMode="External"/><Relationship Id="rId20" Type="http://schemas.openxmlformats.org/officeDocument/2006/relationships/hyperlink" Target="http://origin.www.uscc.gov/sites/default/files/transcripts/3.18.08HearingTranscript.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ision.ae/en/life/articles/ocean_exploration_the_deep_space_age" TargetMode="External"/><Relationship Id="rId24" Type="http://schemas.openxmlformats.org/officeDocument/2006/relationships/hyperlink" Target="http://www.cnas.org/node/943" TargetMode="External"/><Relationship Id="rId5" Type="http://schemas.openxmlformats.org/officeDocument/2006/relationships/settings" Target="settings.xml"/><Relationship Id="rId15" Type="http://schemas.openxmlformats.org/officeDocument/2006/relationships/hyperlink" Target="http://news.yahoo.com/why-china-putting-oil-rig-off-vietnam-coast-120339861.html" TargetMode="External"/><Relationship Id="rId23" Type="http://schemas.openxmlformats.org/officeDocument/2006/relationships/hyperlink" Target="http://en.theorychina.org/xsqy_2477/201306/t20130611_270465.shtml" TargetMode="External"/><Relationship Id="rId28" Type="http://schemas.openxmlformats.org/officeDocument/2006/relationships/theme" Target="theme/theme1.xml"/><Relationship Id="rId10" Type="http://schemas.openxmlformats.org/officeDocument/2006/relationships/hyperlink" Target="http://www.americanprogress.org/issues/green/news/2013/06/18/66956/rockets-top-submarines-space-exploration-dollars-dwarf-ocean-spending/" TargetMode="External"/><Relationship Id="rId19" Type="http://schemas.openxmlformats.org/officeDocument/2006/relationships/hyperlink" Target="http://www.maritimeindia.org/china's-deep-sea-exploration-research-and-capacity-building.html" TargetMode="External"/><Relationship Id="rId4" Type="http://schemas.openxmlformats.org/officeDocument/2006/relationships/styles" Target="styles.xml"/><Relationship Id="rId9" Type="http://schemas.openxmlformats.org/officeDocument/2006/relationships/hyperlink" Target="http://www.ciis.org.cn/english/2014-01/13/content_6606656.htm" TargetMode="External"/><Relationship Id="rId14" Type="http://schemas.openxmlformats.org/officeDocument/2006/relationships/hyperlink" Target="http://www2.macleans.ca/2013/01/27/business/" TargetMode="External"/><Relationship Id="rId22" Type="http://schemas.openxmlformats.org/officeDocument/2006/relationships/hyperlink" Target="http://www.realcleardefense.com/articles/2013/11/25/america_has_no_military_strategy_for_china_106978.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7515</TotalTime>
  <Pages>1</Pages>
  <Words>26790</Words>
  <Characters>152706</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179138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Richard Min</cp:lastModifiedBy>
  <cp:revision>21</cp:revision>
  <dcterms:created xsi:type="dcterms:W3CDTF">2014-05-10T20:02:00Z</dcterms:created>
  <dcterms:modified xsi:type="dcterms:W3CDTF">2014-05-23T19:11:00Z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