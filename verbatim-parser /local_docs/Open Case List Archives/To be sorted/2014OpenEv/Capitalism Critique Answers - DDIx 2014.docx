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A96036" w14:textId="77777777" w:rsidR="006F1EA8" w:rsidRDefault="00763FB5" w:rsidP="003514F8">
      <w:pPr>
        <w:pStyle w:val="BlockHeadings"/>
      </w:pPr>
      <w:r>
        <w:t>DDI Starter Pack Cap</w:t>
      </w:r>
      <w:r w:rsidR="006F1EA8">
        <w:t xml:space="preserve"> K </w:t>
      </w:r>
      <w:proofErr w:type="spellStart"/>
      <w:r w:rsidR="006F1EA8">
        <w:t>Ans</w:t>
      </w:r>
      <w:proofErr w:type="spellEnd"/>
    </w:p>
    <w:p w14:paraId="10DCAC25" w14:textId="77777777" w:rsidR="006F1EA8" w:rsidRDefault="006F1EA8" w:rsidP="006F1EA8">
      <w:pPr>
        <w:pStyle w:val="Nothing"/>
      </w:pPr>
    </w:p>
    <w:p w14:paraId="7CC4C794" w14:textId="77777777" w:rsidR="006F1EA8" w:rsidRDefault="006F1EA8" w:rsidP="003514F8">
      <w:pPr>
        <w:pStyle w:val="BlockHeadings"/>
      </w:pPr>
      <w:r>
        <w:t>2AC Alt Can’t Solve Warming</w:t>
      </w:r>
    </w:p>
    <w:p w14:paraId="24296530" w14:textId="77777777" w:rsidR="006F1EA8" w:rsidRPr="00924651" w:rsidRDefault="006F1EA8" w:rsidP="006F1EA8">
      <w:pPr>
        <w:pStyle w:val="Nothing"/>
      </w:pPr>
    </w:p>
    <w:p w14:paraId="631BB5FB" w14:textId="77777777" w:rsidR="006F1EA8" w:rsidRPr="00924651" w:rsidRDefault="006F1EA8" w:rsidP="006F1EA8">
      <w:pPr>
        <w:pStyle w:val="Tags"/>
      </w:pPr>
      <w:r w:rsidRPr="00924651">
        <w:t xml:space="preserve">Short timeframe for action means quick policy solutions are key – otherwise runaway warming will cause extinction and prevent radical changes to society </w:t>
      </w:r>
      <w:r>
        <w:t xml:space="preserve">[Revolution? </w:t>
      </w:r>
      <w:proofErr w:type="spellStart"/>
      <w:proofErr w:type="gramStart"/>
      <w:r>
        <w:t>Ain’t</w:t>
      </w:r>
      <w:proofErr w:type="spellEnd"/>
      <w:proofErr w:type="gramEnd"/>
      <w:r>
        <w:t xml:space="preserve"> nobody got time for that]</w:t>
      </w:r>
    </w:p>
    <w:p w14:paraId="39214C54" w14:textId="77777777" w:rsidR="006F1EA8" w:rsidRPr="00924651" w:rsidRDefault="006F1EA8" w:rsidP="006F1EA8">
      <w:pPr>
        <w:rPr>
          <w:rStyle w:val="Author-Date"/>
        </w:rPr>
      </w:pPr>
      <w:proofErr w:type="spellStart"/>
      <w:r w:rsidRPr="00924651">
        <w:rPr>
          <w:rStyle w:val="Author-Date"/>
        </w:rPr>
        <w:t>Parenti</w:t>
      </w:r>
      <w:proofErr w:type="spellEnd"/>
      <w:r w:rsidRPr="00924651">
        <w:rPr>
          <w:rStyle w:val="Author-Date"/>
        </w:rPr>
        <w:t xml:space="preserve"> 13</w:t>
      </w:r>
    </w:p>
    <w:p w14:paraId="4D7A0CCE" w14:textId="77777777" w:rsidR="006F1EA8" w:rsidRPr="00CB0D65" w:rsidRDefault="006F1EA8" w:rsidP="006F1EA8">
      <w:r>
        <w:t>(Christian, “</w:t>
      </w:r>
      <w:r w:rsidRPr="00CB0D65">
        <w:t>A Radical Approach to the Climate Crisis</w:t>
      </w:r>
      <w:r>
        <w:t>” [</w:t>
      </w:r>
      <w:r w:rsidRPr="00CB0D65">
        <w:t>http://www.dissentmagazine.org/article/a-radical-approach-to-the-climate-crisis</w:t>
      </w:r>
      <w:r>
        <w:t xml:space="preserve">] </w:t>
      </w:r>
      <w:proofErr w:type="gramStart"/>
      <w:r>
        <w:t>Summer</w:t>
      </w:r>
      <w:proofErr w:type="gramEnd"/>
      <w:r>
        <w:t xml:space="preserve"> //</w:t>
      </w:r>
      <w:proofErr w:type="spellStart"/>
      <w:r>
        <w:t>mtc</w:t>
      </w:r>
      <w:proofErr w:type="spellEnd"/>
      <w:r>
        <w:t>)</w:t>
      </w:r>
    </w:p>
    <w:p w14:paraId="5E4A0FF4" w14:textId="77777777" w:rsidR="006F1EA8" w:rsidRPr="00CB0D65" w:rsidRDefault="006F1EA8" w:rsidP="006F1EA8">
      <w:pPr>
        <w:pStyle w:val="Cards"/>
      </w:pPr>
      <w:r w:rsidRPr="007E32BC">
        <w:rPr>
          <w:rStyle w:val="DebateUnderline"/>
        </w:rPr>
        <w:t xml:space="preserve">Several </w:t>
      </w:r>
      <w:r w:rsidRPr="007E32BC">
        <w:rPr>
          <w:rStyle w:val="DebateUnderline"/>
          <w:highlight w:val="yellow"/>
        </w:rPr>
        <w:t>strands of</w:t>
      </w:r>
      <w:r w:rsidRPr="007E32BC">
        <w:rPr>
          <w:rStyle w:val="DebateUnderline"/>
        </w:rPr>
        <w:t xml:space="preserve"> green </w:t>
      </w:r>
      <w:r w:rsidRPr="007E32BC">
        <w:rPr>
          <w:rStyle w:val="DebateUnderline"/>
          <w:highlight w:val="yellow"/>
        </w:rPr>
        <w:t>thinking maintain</w:t>
      </w:r>
      <w:r w:rsidRPr="007E32BC">
        <w:rPr>
          <w:rStyle w:val="DebateUnderline"/>
        </w:rPr>
        <w:t xml:space="preserve"> that </w:t>
      </w:r>
      <w:r w:rsidRPr="007E32BC">
        <w:rPr>
          <w:rStyle w:val="DebateUnderline"/>
          <w:highlight w:val="yellow"/>
        </w:rPr>
        <w:t>capitalism is incapable of a sustainable relationship</w:t>
      </w:r>
      <w:r w:rsidRPr="007E32BC">
        <w:rPr>
          <w:rStyle w:val="DebateUnderline"/>
        </w:rPr>
        <w:t xml:space="preserve"> </w:t>
      </w:r>
      <w:r w:rsidRPr="007E32BC">
        <w:rPr>
          <w:rStyle w:val="DebateUnderline"/>
          <w:highlight w:val="yellow"/>
        </w:rPr>
        <w:t>with</w:t>
      </w:r>
      <w:r w:rsidRPr="007E32BC">
        <w:rPr>
          <w:rStyle w:val="DebateUnderline"/>
        </w:rPr>
        <w:t xml:space="preserve"> non-human </w:t>
      </w:r>
      <w:r w:rsidRPr="007E32BC">
        <w:rPr>
          <w:rStyle w:val="DebateUnderline"/>
          <w:highlight w:val="yellow"/>
        </w:rPr>
        <w:t>nature</w:t>
      </w:r>
      <w:r w:rsidRPr="007E32BC">
        <w:rPr>
          <w:rStyle w:val="DebateUnderline"/>
        </w:rPr>
        <w:t xml:space="preserve"> </w:t>
      </w:r>
      <w:r w:rsidRPr="00CB0D65">
        <w:t>because</w:t>
      </w:r>
      <w:r>
        <w:t>,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w:t>
      </w:r>
      <w:r w:rsidRPr="00EF752C">
        <w:rPr>
          <w:sz w:val="12"/>
        </w:rPr>
        <w:t xml:space="preserve">¶ </w:t>
      </w:r>
      <w:proofErr w:type="gramStart"/>
      <w:r w:rsidRPr="007E32BC">
        <w:rPr>
          <w:rStyle w:val="DebateUnderline"/>
        </w:rPr>
        <w:t>All</w:t>
      </w:r>
      <w:proofErr w:type="gramEnd"/>
      <w:r w:rsidRPr="007E32BC">
        <w:rPr>
          <w:rStyle w:val="DebateUnderline"/>
        </w:rPr>
        <w:t xml:space="preserve"> this may be true</w:t>
      </w:r>
      <w:r>
        <w:t xml:space="preserve">. Capitalism, a system in which privately owned firms must continuously out-produce and out-sell their competitors, may be incapable of accommodating itself to the limits of the natural world. </w:t>
      </w:r>
      <w:r w:rsidRPr="007E32BC">
        <w:rPr>
          <w:rStyle w:val="DebateUnderline"/>
        </w:rPr>
        <w:t xml:space="preserve">However, </w:t>
      </w:r>
      <w:r w:rsidRPr="007E32BC">
        <w:rPr>
          <w:rStyle w:val="DebateUnderline"/>
          <w:highlight w:val="yellow"/>
        </w:rPr>
        <w:t>that is not the same question as whether capitalism can solve the</w:t>
      </w:r>
      <w:r w:rsidRPr="007E32BC">
        <w:rPr>
          <w:rStyle w:val="DebateUnderline"/>
        </w:rPr>
        <w:t xml:space="preserve"> more </w:t>
      </w:r>
      <w:r w:rsidRPr="007E32BC">
        <w:rPr>
          <w:rStyle w:val="DebateUnderline"/>
          <w:highlight w:val="yellow"/>
        </w:rPr>
        <w:t>immediate climate crisis</w:t>
      </w:r>
      <w:proofErr w:type="gramStart"/>
      <w:r w:rsidRPr="007E32BC">
        <w:rPr>
          <w:rStyle w:val="DebateUnderline"/>
        </w:rPr>
        <w:t>.¶</w:t>
      </w:r>
      <w:proofErr w:type="gramEnd"/>
      <w:r w:rsidRPr="00EF752C">
        <w:rPr>
          <w:sz w:val="12"/>
        </w:rPr>
        <w:t xml:space="preserve"> </w:t>
      </w:r>
      <w:r>
        <w:t>B</w:t>
      </w:r>
      <w:r w:rsidRPr="007E32BC">
        <w:rPr>
          <w:rStyle w:val="DebateUnderline"/>
        </w:rPr>
        <w:t>ecause of its magnitude, the climate crisis can appear as the sum total of all environmental problems</w:t>
      </w:r>
      <w:r>
        <w:t xml:space="preserve">—deforestation, over-fishing, freshwater depletion, soil erosion, loss of biodiversity, chemical contamination. </w:t>
      </w:r>
      <w:r w:rsidRPr="007E32BC">
        <w:rPr>
          <w:rStyle w:val="DebateUnderline"/>
        </w:rPr>
        <w:t xml:space="preserve">But </w:t>
      </w:r>
      <w:r w:rsidRPr="007E32BC">
        <w:rPr>
          <w:rStyle w:val="DebateUnderline"/>
          <w:highlight w:val="yellow"/>
        </w:rPr>
        <w:t>halting greenhouse gas emissions is a</w:t>
      </w:r>
      <w:r w:rsidRPr="007E32BC">
        <w:rPr>
          <w:rStyle w:val="DebateUnderline"/>
        </w:rPr>
        <w:t xml:space="preserve"> much more </w:t>
      </w:r>
      <w:r w:rsidRPr="007E32BC">
        <w:rPr>
          <w:rStyle w:val="DebateUnderline"/>
          <w:highlight w:val="yellow"/>
        </w:rPr>
        <w:t>specific problem</w:t>
      </w:r>
      <w:r>
        <w:t xml:space="preserve">, the </w:t>
      </w:r>
      <w:r w:rsidRPr="007E32BC">
        <w:rPr>
          <w:rStyle w:val="DebateUnderline"/>
        </w:rPr>
        <w:t>most pressing subset of the larger apocalyptic panorama</w:t>
      </w:r>
      <w:proofErr w:type="gramStart"/>
      <w:r w:rsidRPr="007E32BC">
        <w:rPr>
          <w:rStyle w:val="DebateUnderline"/>
        </w:rPr>
        <w:t>.¶</w:t>
      </w:r>
      <w:proofErr w:type="gramEnd"/>
      <w:r w:rsidRPr="00EF752C">
        <w:rPr>
          <w:sz w:val="12"/>
        </w:rPr>
        <w:t xml:space="preserve"> </w:t>
      </w:r>
      <w:r>
        <w:t xml:space="preserve">And </w:t>
      </w:r>
      <w:r w:rsidRPr="007E32BC">
        <w:rPr>
          <w:rStyle w:val="DebateUnderline"/>
          <w:highlight w:val="yellow"/>
        </w:rPr>
        <w:t>the</w:t>
      </w:r>
      <w:r w:rsidRPr="007E32BC">
        <w:rPr>
          <w:rStyle w:val="DebateUnderline"/>
        </w:rPr>
        <w:t xml:space="preserve"> very </w:t>
      </w:r>
      <w:r w:rsidRPr="007E32BC">
        <w:rPr>
          <w:rStyle w:val="DebateUnderline"/>
          <w:highlight w:val="yellow"/>
        </w:rPr>
        <w:t>bad news is</w:t>
      </w:r>
      <w:r w:rsidRPr="007E32BC">
        <w:rPr>
          <w:rStyle w:val="DebateUnderline"/>
        </w:rPr>
        <w:t xml:space="preserve">, </w:t>
      </w:r>
      <w:r w:rsidRPr="007E32BC">
        <w:rPr>
          <w:rStyle w:val="DebateUnderline"/>
          <w:highlight w:val="yellow"/>
        </w:rPr>
        <w:t>time has run out</w:t>
      </w:r>
      <w:r>
        <w:t>. As I write this, news arrives of an ice-free arctic summer by 2050. Scientists once assumed that would not happen for hundreds of years</w:t>
      </w:r>
      <w:proofErr w:type="gramStart"/>
      <w:r>
        <w:t>.</w:t>
      </w:r>
      <w:r w:rsidRPr="00EF752C">
        <w:rPr>
          <w:sz w:val="12"/>
        </w:rPr>
        <w:t>¶</w:t>
      </w:r>
      <w:proofErr w:type="gramEnd"/>
      <w:r w:rsidRPr="00EF752C">
        <w:rPr>
          <w:sz w:val="12"/>
        </w:rPr>
        <w:t xml:space="preserve"> </w:t>
      </w:r>
      <w:r w:rsidRPr="007E32BC">
        <w:rPr>
          <w:rStyle w:val="DebateUnderline"/>
          <w:highlight w:val="yellow"/>
        </w:rPr>
        <w:t>Dealing with climate change by first achieving</w:t>
      </w:r>
      <w:r w:rsidRPr="007E32BC">
        <w:rPr>
          <w:rStyle w:val="DebateUnderline"/>
        </w:rPr>
        <w:t xml:space="preserve"> </w:t>
      </w:r>
      <w:r w:rsidRPr="007E32BC">
        <w:rPr>
          <w:rStyle w:val="DebateUnderline"/>
          <w:highlight w:val="yellow"/>
        </w:rPr>
        <w:t>radical social transformation</w:t>
      </w:r>
      <w:r>
        <w:t>—</w:t>
      </w:r>
      <w:r w:rsidRPr="007E32BC">
        <w:rPr>
          <w:rStyle w:val="DebateUnderline"/>
        </w:rPr>
        <w:t xml:space="preserve">be it a socialist or anarchist or deep-ecological/neo-primitive revolution, or a nostalgia-based </w:t>
      </w:r>
      <w:proofErr w:type="spellStart"/>
      <w:r w:rsidRPr="007E32BC">
        <w:rPr>
          <w:rStyle w:val="DebateUnderline"/>
        </w:rPr>
        <w:t>localista</w:t>
      </w:r>
      <w:proofErr w:type="spellEnd"/>
      <w:r w:rsidRPr="007E32BC">
        <w:rPr>
          <w:rStyle w:val="DebateUnderline"/>
        </w:rPr>
        <w:t xml:space="preserve"> conversion back to a mythical small-town capitalism</w:t>
      </w:r>
      <w:r>
        <w:t>—</w:t>
      </w:r>
      <w:r w:rsidRPr="007E32BC">
        <w:rPr>
          <w:rStyle w:val="DebateUnderline"/>
          <w:highlight w:val="yellow"/>
        </w:rPr>
        <w:t>would be a</w:t>
      </w:r>
      <w:r w:rsidRPr="007E32BC">
        <w:rPr>
          <w:rStyle w:val="DebateUnderline"/>
        </w:rPr>
        <w:t xml:space="preserve"> very </w:t>
      </w:r>
      <w:r w:rsidRPr="007E32BC">
        <w:rPr>
          <w:rStyle w:val="DebateUnderline"/>
          <w:highlight w:val="yellow"/>
        </w:rPr>
        <w:t>long and drawn-out</w:t>
      </w:r>
      <w:r>
        <w:t xml:space="preserve">, maybe even </w:t>
      </w:r>
      <w:r w:rsidRPr="007E32BC">
        <w:rPr>
          <w:rStyle w:val="DebateUnderline"/>
        </w:rPr>
        <w:t xml:space="preserve">multigenerational, </w:t>
      </w:r>
      <w:r w:rsidRPr="007E32BC">
        <w:rPr>
          <w:rStyle w:val="DebateUnderline"/>
          <w:highlight w:val="yellow"/>
        </w:rPr>
        <w:t>struggle</w:t>
      </w:r>
      <w:r w:rsidRPr="00781FB3">
        <w:rPr>
          <w:highlight w:val="yellow"/>
        </w:rPr>
        <w:t xml:space="preserve">. </w:t>
      </w:r>
      <w:r w:rsidRPr="007E32BC">
        <w:rPr>
          <w:rStyle w:val="DebateUnderline"/>
          <w:highlight w:val="yellow"/>
        </w:rPr>
        <w:t>It would be marked by years of mass education and organizing</w:t>
      </w:r>
      <w:r w:rsidRPr="007E32BC">
        <w:rPr>
          <w:rStyle w:val="DebateUnderline"/>
        </w:rPr>
        <w:t xml:space="preserve"> of a scale and intensity not seen in most core capitalist states since the 1960s</w:t>
      </w:r>
      <w:r>
        <w:t xml:space="preserve"> or even the 1930s</w:t>
      </w:r>
      <w:proofErr w:type="gramStart"/>
      <w:r>
        <w:t>.</w:t>
      </w:r>
      <w:r w:rsidRPr="00EF752C">
        <w:rPr>
          <w:sz w:val="12"/>
        </w:rPr>
        <w:t>¶</w:t>
      </w:r>
      <w:proofErr w:type="gramEnd"/>
      <w:r w:rsidRPr="00EF752C">
        <w:rPr>
          <w:sz w:val="12"/>
        </w:rPr>
        <w:t xml:space="preserve"> </w:t>
      </w:r>
      <w:r w:rsidRPr="007E32BC">
        <w:rPr>
          <w:rStyle w:val="DebateUnderline"/>
          <w:highlight w:val="yellow"/>
        </w:rPr>
        <w:t>Nor is there any guarantee</w:t>
      </w:r>
      <w:r w:rsidRPr="007E32BC">
        <w:rPr>
          <w:rStyle w:val="DebateUnderline"/>
        </w:rPr>
        <w:t xml:space="preserve"> that </w:t>
      </w:r>
      <w:r w:rsidRPr="007E32BC">
        <w:rPr>
          <w:rStyle w:val="DebateUnderline"/>
          <w:highlight w:val="yellow"/>
        </w:rPr>
        <w:t>the new system would not also degrade</w:t>
      </w:r>
      <w:r w:rsidRPr="007E32BC">
        <w:rPr>
          <w:rStyle w:val="DebateUnderline"/>
        </w:rPr>
        <w:t xml:space="preserve"> the soil, lay waste to the forests, despoil bodies of water, and find itself still addicted to coal and oil</w:t>
      </w:r>
      <w:r>
        <w:t xml:space="preserve">. </w:t>
      </w:r>
      <w:r w:rsidRPr="007E32BC">
        <w:rPr>
          <w:rStyle w:val="DebateUnderline"/>
        </w:rPr>
        <w:t>Look at the history of</w:t>
      </w:r>
      <w:r>
        <w:t xml:space="preserve"> “</w:t>
      </w:r>
      <w:r w:rsidRPr="007E32BC">
        <w:rPr>
          <w:rStyle w:val="DebateUnderline"/>
        </w:rPr>
        <w:t>actually existing socialism</w:t>
      </w:r>
      <w:r>
        <w:t xml:space="preserve">” </w:t>
      </w:r>
      <w:r w:rsidRPr="007E32BC">
        <w:rPr>
          <w:rStyle w:val="DebateUnderline"/>
        </w:rPr>
        <w:t>before its collapse in 1991</w:t>
      </w:r>
      <w:r>
        <w:t xml:space="preserve">. </w:t>
      </w:r>
      <w:r w:rsidRPr="007E32BC">
        <w:rPr>
          <w:rStyle w:val="DebateUnderline"/>
        </w:rPr>
        <w:t>To put it mildly, the economy was not at peace with nature</w:t>
      </w:r>
      <w:r>
        <w:t xml:space="preserve">. Or </w:t>
      </w:r>
      <w:r w:rsidRPr="007E32BC">
        <w:rPr>
          <w:rStyle w:val="DebateUnderline"/>
        </w:rPr>
        <w:t>consider the vexing complexities facing the left social democracies of Latin America. Bolivia, and Ecuado</w:t>
      </w:r>
      <w:r>
        <w:t>r, states run by socialists who are beholden to very powerful, autonomous grassroots movements, are still very dependent on petroleum revenue</w:t>
      </w:r>
      <w:proofErr w:type="gramStart"/>
      <w:r>
        <w:t>.</w:t>
      </w:r>
      <w:r w:rsidRPr="00EF752C">
        <w:rPr>
          <w:sz w:val="12"/>
        </w:rPr>
        <w:t>¶</w:t>
      </w:r>
      <w:proofErr w:type="gramEnd"/>
      <w:r w:rsidRPr="00EF752C">
        <w:rPr>
          <w:sz w:val="12"/>
        </w:rPr>
        <w:t xml:space="preserve"> </w:t>
      </w:r>
      <w:r w:rsidRPr="007E32BC">
        <w:rPr>
          <w:rStyle w:val="DebateUnderline"/>
          <w:highlight w:val="yellow"/>
        </w:rPr>
        <w:t>A more radical approach to</w:t>
      </w:r>
      <w:r w:rsidRPr="007E32BC">
        <w:rPr>
          <w:rStyle w:val="DebateUnderline"/>
        </w:rPr>
        <w:t xml:space="preserve"> the crisis of </w:t>
      </w:r>
      <w:r w:rsidRPr="007E32BC">
        <w:rPr>
          <w:rStyle w:val="DebateUnderline"/>
          <w:highlight w:val="yellow"/>
        </w:rPr>
        <w:t>climate change begins</w:t>
      </w:r>
      <w:r w:rsidRPr="007E32BC">
        <w:rPr>
          <w:rStyle w:val="DebateUnderline"/>
        </w:rPr>
        <w:t xml:space="preserve"> not </w:t>
      </w:r>
      <w:r w:rsidRPr="007E32BC">
        <w:rPr>
          <w:rStyle w:val="DebateUnderline"/>
          <w:highlight w:val="yellow"/>
        </w:rPr>
        <w:t>with</w:t>
      </w:r>
      <w:r w:rsidRPr="007E32BC">
        <w:rPr>
          <w:rStyle w:val="DebateUnderline"/>
        </w:rPr>
        <w:t xml:space="preserve"> a long-term vision of an alternate society but with </w:t>
      </w:r>
      <w:r w:rsidRPr="007E32BC">
        <w:rPr>
          <w:rStyle w:val="DebateUnderline"/>
          <w:highlight w:val="yellow"/>
        </w:rPr>
        <w:t>an honest engagement with the</w:t>
      </w:r>
      <w:r w:rsidRPr="007E32BC">
        <w:rPr>
          <w:rStyle w:val="DebateUnderline"/>
        </w:rPr>
        <w:t xml:space="preserve"> very </w:t>
      </w:r>
      <w:r w:rsidRPr="007E32BC">
        <w:rPr>
          <w:rStyle w:val="DebateUnderline"/>
          <w:highlight w:val="yellow"/>
        </w:rPr>
        <w:t>compressed timeframe</w:t>
      </w:r>
      <w:r w:rsidRPr="007E32BC">
        <w:rPr>
          <w:rStyle w:val="DebateUnderline"/>
        </w:rPr>
        <w:t xml:space="preserve"> that </w:t>
      </w:r>
      <w:r w:rsidRPr="007E32BC">
        <w:rPr>
          <w:rStyle w:val="DebateUnderline"/>
          <w:highlight w:val="yellow"/>
        </w:rPr>
        <w:t>current climate science implies</w:t>
      </w:r>
      <w:r>
        <w:t>. In the age of climate change, these are the real parameters of politics</w:t>
      </w:r>
      <w:proofErr w:type="gramStart"/>
      <w:r>
        <w:t>.</w:t>
      </w:r>
      <w:r w:rsidRPr="00EF752C">
        <w:rPr>
          <w:sz w:val="12"/>
        </w:rPr>
        <w:t>¶</w:t>
      </w:r>
      <w:proofErr w:type="gramEnd"/>
      <w:r w:rsidRPr="00EF752C">
        <w:rPr>
          <w:sz w:val="12"/>
        </w:rPr>
        <w:t xml:space="preserve"> </w:t>
      </w:r>
      <w:r>
        <w:t>Hard Facts</w:t>
      </w:r>
      <w:r w:rsidRPr="00EF752C">
        <w:rPr>
          <w:sz w:val="12"/>
        </w:rPr>
        <w:t xml:space="preserve">¶ </w:t>
      </w:r>
      <w:r w:rsidRPr="007E32BC">
        <w:rPr>
          <w:rStyle w:val="DebateUnderline"/>
        </w:rPr>
        <w:t>The scientific consensus</w:t>
      </w:r>
      <w:r>
        <w:t xml:space="preserve">, </w:t>
      </w:r>
      <w:r w:rsidRPr="007E32BC">
        <w:rPr>
          <w:rStyle w:val="DebateUnderline"/>
        </w:rPr>
        <w:t>expressed in peer-reviewed and professionally vetted and published scientific literature, runs as follows</w:t>
      </w:r>
      <w:r>
        <w:t xml:space="preserve">: For the last 650,000 years atmospheric levels of CO2—the primary heat-trapping gas—have hovered at around 280 parts per million (ppm). At no point in the preindustrial era did CO2 concentrations go above 300 ppm. By 1959, they had reached 316 ppm and are now over 400 ppm. And </w:t>
      </w:r>
      <w:r w:rsidRPr="007E32BC">
        <w:rPr>
          <w:rStyle w:val="DebateUnderline"/>
        </w:rPr>
        <w:t>the rate of emissions is accelerating</w:t>
      </w:r>
      <w:r>
        <w:t>. Since 2000, the world has pumped almost 100 billion tons of carbon into the atmosphere—about a quarter of all CO2 emissions since 1750. At current rates, CO2 levels will double by mid-century</w:t>
      </w:r>
      <w:proofErr w:type="gramStart"/>
      <w:r>
        <w:t>.</w:t>
      </w:r>
      <w:r w:rsidRPr="00EF752C">
        <w:rPr>
          <w:sz w:val="12"/>
        </w:rPr>
        <w:t>¶</w:t>
      </w:r>
      <w:proofErr w:type="gramEnd"/>
      <w:r w:rsidRPr="00EF752C">
        <w:rPr>
          <w:sz w:val="12"/>
        </w:rPr>
        <w:t xml:space="preserve"> </w:t>
      </w:r>
      <w:r w:rsidRPr="007E32BC">
        <w:rPr>
          <w:rStyle w:val="DebateUnderline"/>
          <w:highlight w:val="yellow"/>
        </w:rPr>
        <w:t>Climate scientists</w:t>
      </w:r>
      <w:r w:rsidRPr="007E32BC">
        <w:rPr>
          <w:rStyle w:val="DebateUnderline"/>
        </w:rPr>
        <w:t xml:space="preserve"> </w:t>
      </w:r>
      <w:r w:rsidRPr="007E32BC">
        <w:rPr>
          <w:rStyle w:val="DebateUnderline"/>
          <w:highlight w:val="yellow"/>
        </w:rPr>
        <w:t>believe</w:t>
      </w:r>
      <w:r>
        <w:t xml:space="preserve"> that </w:t>
      </w:r>
      <w:r w:rsidRPr="007E32BC">
        <w:rPr>
          <w:rStyle w:val="DebateUnderline"/>
          <w:highlight w:val="yellow"/>
        </w:rPr>
        <w:t>any increase in</w:t>
      </w:r>
      <w:r w:rsidRPr="007E32BC">
        <w:rPr>
          <w:rStyle w:val="DebateUnderline"/>
        </w:rPr>
        <w:t xml:space="preserve"> average global </w:t>
      </w:r>
      <w:r w:rsidRPr="007E32BC">
        <w:rPr>
          <w:rStyle w:val="DebateUnderline"/>
          <w:highlight w:val="yellow"/>
        </w:rPr>
        <w:t>temperatures beyond 2 degrees</w:t>
      </w:r>
      <w:r w:rsidRPr="007E32BC">
        <w:rPr>
          <w:rStyle w:val="DebateUnderline"/>
        </w:rPr>
        <w:t xml:space="preserve"> Celsius</w:t>
      </w:r>
      <w:r>
        <w:t xml:space="preserve"> above preindustrial levels </w:t>
      </w:r>
      <w:r w:rsidRPr="007E32BC">
        <w:rPr>
          <w:rStyle w:val="DebateUnderline"/>
          <w:highlight w:val="yellow"/>
        </w:rPr>
        <w:t>will lead to dangerous climate change</w:t>
      </w:r>
      <w:r>
        <w:t xml:space="preserve">, </w:t>
      </w:r>
      <w:r w:rsidRPr="007E32BC">
        <w:rPr>
          <w:rStyle w:val="DebateUnderline"/>
        </w:rPr>
        <w:t>causing large-scale desertification, crop failure, inundation of coastal cities, mass migration</w:t>
      </w:r>
      <w:r>
        <w:t xml:space="preserve"> to higher and cooler ground, </w:t>
      </w:r>
      <w:r w:rsidRPr="007E32BC">
        <w:rPr>
          <w:rStyle w:val="DebateUnderline"/>
        </w:rPr>
        <w:t>widespread extinctions of flora and fauna</w:t>
      </w:r>
      <w:r>
        <w:t xml:space="preserve">, </w:t>
      </w:r>
      <w:r w:rsidRPr="007E32BC">
        <w:rPr>
          <w:rStyle w:val="DebateUnderline"/>
        </w:rPr>
        <w:t>proliferating disease,</w:t>
      </w:r>
      <w:r>
        <w:t xml:space="preserve"> </w:t>
      </w:r>
      <w:r w:rsidRPr="007E32BC">
        <w:rPr>
          <w:rStyle w:val="DebateUnderline"/>
        </w:rPr>
        <w:t>and</w:t>
      </w:r>
      <w:r>
        <w:t xml:space="preserve"> possible </w:t>
      </w:r>
      <w:r w:rsidRPr="007E32BC">
        <w:rPr>
          <w:rStyle w:val="DebateUnderline"/>
        </w:rPr>
        <w:t xml:space="preserve">social collapse. </w:t>
      </w:r>
      <w:r w:rsidRPr="00CB0D65">
        <w:t>Furthermore</w:t>
      </w:r>
      <w:r>
        <w:t>, scientists now understand that the earth’s climate system has not evolved in a smooth linear fashion. Paleoclimatology has uncovered evidence of sudden shifts in the earth’s climate regimes. Ice ages have stopped and started not in a matter of centuries, but decades. Sea levels (which are actually uneven across the globe) have risen and fallen more rapidly than was once believed</w:t>
      </w:r>
      <w:proofErr w:type="gramStart"/>
      <w:r>
        <w:t>.</w:t>
      </w:r>
      <w:r w:rsidRPr="00EF752C">
        <w:rPr>
          <w:sz w:val="12"/>
        </w:rPr>
        <w:t>¶</w:t>
      </w:r>
      <w:proofErr w:type="gramEnd"/>
      <w:r w:rsidRPr="00EF752C">
        <w:rPr>
          <w:sz w:val="12"/>
        </w:rPr>
        <w:t xml:space="preserve"> </w:t>
      </w:r>
      <w:r>
        <w:t xml:space="preserve">Throughout the climate system, </w:t>
      </w:r>
      <w:r w:rsidRPr="007E32BC">
        <w:rPr>
          <w:rStyle w:val="DebateUnderline"/>
        </w:rPr>
        <w:t>there exist dangerous positive-feedback loops and tipping points.</w:t>
      </w:r>
      <w:r>
        <w:t xml:space="preserve"> A positive-feedback loop is a dynamic </w:t>
      </w:r>
      <w:r w:rsidRPr="007E32BC">
        <w:rPr>
          <w:rStyle w:val="DebateUnderline"/>
        </w:rPr>
        <w:t xml:space="preserve">in which effects compound, accelerate, or amplify the original </w:t>
      </w:r>
      <w:r w:rsidRPr="007E32BC">
        <w:rPr>
          <w:rStyle w:val="DebateUnderline"/>
        </w:rPr>
        <w:lastRenderedPageBreak/>
        <w:t>cause</w:t>
      </w:r>
      <w:r>
        <w:t xml:space="preserve">. Tipping points in the climate system reflect the fact that causes can build up while effects lag. Then, </w:t>
      </w:r>
      <w:r w:rsidRPr="007E32BC">
        <w:rPr>
          <w:rStyle w:val="DebateUnderline"/>
        </w:rPr>
        <w:t>when the effects kick in, they do so all at once, causing the relatively sudden shift from one climate regime to another</w:t>
      </w:r>
      <w:proofErr w:type="gramStart"/>
      <w:r w:rsidRPr="007E32BC">
        <w:rPr>
          <w:rStyle w:val="DebateUnderline"/>
        </w:rPr>
        <w:t>.¶</w:t>
      </w:r>
      <w:proofErr w:type="gramEnd"/>
      <w:r w:rsidRPr="00EF752C">
        <w:rPr>
          <w:sz w:val="12"/>
        </w:rPr>
        <w:t xml:space="preserve"> </w:t>
      </w:r>
      <w:r>
        <w:t xml:space="preserve">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w:t>
      </w:r>
      <w:r w:rsidRPr="00EF752C">
        <w:rPr>
          <w:sz w:val="12"/>
        </w:rPr>
        <w:t xml:space="preserve">¶ </w:t>
      </w:r>
      <w:proofErr w:type="gramStart"/>
      <w:r w:rsidRPr="007E32BC">
        <w:rPr>
          <w:rStyle w:val="DebateUnderline"/>
        </w:rPr>
        <w:t>The</w:t>
      </w:r>
      <w:proofErr w:type="gramEnd"/>
      <w:r w:rsidRPr="007E32BC">
        <w:rPr>
          <w:rStyle w:val="DebateUnderline"/>
        </w:rPr>
        <w:t xml:space="preserve"> political implications of all this are mind-bending</w:t>
      </w:r>
      <w:r>
        <w:t xml:space="preserve">. As daunting as it may sound, it means that it is this society and these institutions that must cut emissions. That means, in </w:t>
      </w:r>
      <w:r w:rsidRPr="007E32BC">
        <w:rPr>
          <w:rStyle w:val="DebateUnderline"/>
          <w:highlight w:val="yellow"/>
        </w:rPr>
        <w:t>the short-term, realistic climate politics are reformist politics</w:t>
      </w:r>
      <w:r w:rsidRPr="007E32BC">
        <w:rPr>
          <w:rStyle w:val="DebateUnderline"/>
        </w:rPr>
        <w:t>, even if they are conceived of as part of a longer-term anti-capitalist project of totally economic re-organization</w:t>
      </w:r>
      <w:proofErr w:type="gramStart"/>
      <w:r w:rsidRPr="007E32BC">
        <w:rPr>
          <w:rStyle w:val="DebateUnderline"/>
        </w:rPr>
        <w:t>.</w:t>
      </w:r>
      <w:r w:rsidRPr="00EF752C">
        <w:rPr>
          <w:sz w:val="12"/>
        </w:rPr>
        <w:t>¶</w:t>
      </w:r>
      <w:proofErr w:type="gramEnd"/>
      <w:r w:rsidRPr="00EF752C">
        <w:rPr>
          <w:sz w:val="12"/>
        </w:rPr>
        <w:t xml:space="preserve"> </w:t>
      </w:r>
      <w:r>
        <w:t>Dreaming the Rational</w:t>
      </w:r>
      <w:r w:rsidRPr="00EF752C">
        <w:rPr>
          <w:sz w:val="12"/>
        </w:rPr>
        <w:t xml:space="preserve">¶ </w:t>
      </w:r>
      <w:r>
        <w:t xml:space="preserve">Of </w:t>
      </w:r>
      <w:r w:rsidRPr="00EF752C">
        <w:t xml:space="preserve">course, </w:t>
      </w:r>
      <w:r w:rsidRPr="007E32BC">
        <w:rPr>
          <w:rStyle w:val="DebateUnderline"/>
        </w:rPr>
        <w:t xml:space="preserve">successful reformism </w:t>
      </w:r>
      <w:r>
        <w:t xml:space="preserve">often </w:t>
      </w:r>
      <w:r w:rsidRPr="007E32BC">
        <w:rPr>
          <w:rStyle w:val="DebateUnderline"/>
        </w:rPr>
        <w:t>involves radical means and revolutionary demands</w:t>
      </w:r>
      <w:r>
        <w:t>. What other sort of political pressure would force the transnational ruling classes to see the scientific truth of the situation? But let us assume for a second that political elites faced enough pressure to force them to act. What would be the rational first steps to stave off climate chaos</w:t>
      </w:r>
      <w:proofErr w:type="gramStart"/>
      <w:r>
        <w:t>?</w:t>
      </w:r>
      <w:r w:rsidRPr="00EF752C">
        <w:rPr>
          <w:sz w:val="12"/>
        </w:rPr>
        <w:t>¶</w:t>
      </w:r>
      <w:proofErr w:type="gramEnd"/>
      <w:r w:rsidRPr="00EF752C">
        <w:rPr>
          <w:sz w:val="12"/>
        </w:rPr>
        <w:t xml:space="preserve"> </w:t>
      </w:r>
    </w:p>
    <w:p w14:paraId="5A52EAAA" w14:textId="77777777" w:rsidR="006F1EA8" w:rsidRPr="007B7A81" w:rsidRDefault="006F1EA8" w:rsidP="006F1EA8">
      <w:pPr>
        <w:pStyle w:val="Nothing"/>
      </w:pPr>
    </w:p>
    <w:p w14:paraId="3A017298" w14:textId="77777777" w:rsidR="003514F8" w:rsidRPr="003514F8" w:rsidRDefault="003514F8" w:rsidP="003514F8">
      <w:pPr>
        <w:pStyle w:val="Nothing"/>
      </w:pPr>
    </w:p>
    <w:p w14:paraId="64960E34" w14:textId="77777777" w:rsidR="003514F8" w:rsidRPr="00BD16D2" w:rsidRDefault="006F1EA8" w:rsidP="003514F8">
      <w:pPr>
        <w:pStyle w:val="Tags"/>
        <w:rPr>
          <w:rFonts w:cs="Helvetica"/>
          <w:lang w:bidi="en-US"/>
        </w:rPr>
      </w:pPr>
      <w:r>
        <w:rPr>
          <w:rFonts w:cs="Helvetica"/>
          <w:lang w:bidi="en-US"/>
        </w:rPr>
        <w:t>And only a p</w:t>
      </w:r>
      <w:r w:rsidR="003514F8" w:rsidRPr="00BD16D2">
        <w:rPr>
          <w:rFonts w:cs="Helvetica"/>
          <w:lang w:bidi="en-US"/>
        </w:rPr>
        <w:t>ro-economic framing</w:t>
      </w:r>
      <w:r>
        <w:rPr>
          <w:rFonts w:cs="Helvetica"/>
          <w:lang w:bidi="en-US"/>
        </w:rPr>
        <w:t xml:space="preserve"> is able to motivate people for change</w:t>
      </w:r>
    </w:p>
    <w:p w14:paraId="6BABCAB0" w14:textId="77777777" w:rsidR="003514F8" w:rsidRPr="00BD16D2" w:rsidRDefault="003514F8" w:rsidP="003514F8">
      <w:pPr>
        <w:pStyle w:val="Cites"/>
      </w:pPr>
      <w:proofErr w:type="spellStart"/>
      <w:r w:rsidRPr="00BD16D2">
        <w:rPr>
          <w:rStyle w:val="Author-Date"/>
        </w:rPr>
        <w:t>Jost</w:t>
      </w:r>
      <w:proofErr w:type="spellEnd"/>
      <w:r w:rsidRPr="00BD16D2">
        <w:rPr>
          <w:rStyle w:val="Author-Date"/>
        </w:rPr>
        <w:t xml:space="preserve"> et al.</w:t>
      </w:r>
      <w:r w:rsidRPr="00BD16D2">
        <w:t xml:space="preserve"> (</w:t>
      </w:r>
      <w:proofErr w:type="spellStart"/>
      <w:r w:rsidRPr="00BD16D2">
        <w:t>Dept</w:t>
      </w:r>
      <w:proofErr w:type="spellEnd"/>
      <w:r w:rsidRPr="00BD16D2">
        <w:t xml:space="preserve"> of Psychology at NYU) </w:t>
      </w:r>
      <w:r w:rsidRPr="00BD16D2">
        <w:rPr>
          <w:rStyle w:val="Author-Date"/>
        </w:rPr>
        <w:t>10</w:t>
      </w:r>
    </w:p>
    <w:p w14:paraId="388BAE0F" w14:textId="77777777" w:rsidR="003514F8" w:rsidRPr="00BD16D2" w:rsidRDefault="003514F8" w:rsidP="003514F8">
      <w:pPr>
        <w:pStyle w:val="Cites"/>
      </w:pPr>
      <w:r w:rsidRPr="00BD16D2">
        <w:t xml:space="preserve">(Irina </w:t>
      </w:r>
      <w:proofErr w:type="spellStart"/>
      <w:r w:rsidRPr="00BD16D2">
        <w:t>Feygina</w:t>
      </w:r>
      <w:proofErr w:type="spellEnd"/>
      <w:r w:rsidRPr="00BD16D2">
        <w:t xml:space="preserve">, John T. </w:t>
      </w:r>
      <w:proofErr w:type="spellStart"/>
      <w:r w:rsidRPr="00BD16D2">
        <w:t>Jost</w:t>
      </w:r>
      <w:proofErr w:type="spellEnd"/>
      <w:r w:rsidRPr="00BD16D2">
        <w:t>, and Rachel E. Goldsmith, System Justification, the Denial of Global Warming, and the Possibility of “System- Sanctioned Change”, Personality and Social Psychology Bulletin 36(3) 326 –338, SAGE)</w:t>
      </w:r>
    </w:p>
    <w:p w14:paraId="61A1537C" w14:textId="77777777" w:rsidR="003514F8" w:rsidRPr="00BD16D2" w:rsidRDefault="003514F8" w:rsidP="003514F8">
      <w:pPr>
        <w:pStyle w:val="Nothing"/>
      </w:pPr>
    </w:p>
    <w:p w14:paraId="050C9451" w14:textId="77777777" w:rsidR="003514F8" w:rsidRDefault="003514F8" w:rsidP="003514F8">
      <w:pPr>
        <w:pStyle w:val="Cards"/>
        <w:rPr>
          <w:rFonts w:ascii="Helvetica" w:hAnsi="Helvetica" w:cs="Helvetica"/>
          <w:lang w:bidi="en-US"/>
        </w:rPr>
      </w:pPr>
      <w:r w:rsidRPr="00BD16D2">
        <w:rPr>
          <w:rFonts w:cs="TimesNewRomanPSMT"/>
          <w:lang w:bidi="en-US"/>
        </w:rPr>
        <w:t xml:space="preserve">Our third and final study provides encouraging evidence </w:t>
      </w:r>
      <w:proofErr w:type="gramStart"/>
      <w:r w:rsidRPr="00BD16D2">
        <w:rPr>
          <w:rFonts w:cs="TimesNewRomanPSMT"/>
          <w:lang w:bidi="en-US"/>
        </w:rPr>
        <w:t xml:space="preserve">that </w:t>
      </w:r>
      <w:r w:rsidRPr="00BD16D2">
        <w:rPr>
          <w:rFonts w:ascii="Helvetica" w:hAnsi="Helvetica" w:cs="Helvetica"/>
          <w:lang w:bidi="en-US"/>
        </w:rPr>
        <w:t xml:space="preserve"> </w:t>
      </w:r>
      <w:r w:rsidRPr="00C13D32">
        <w:rPr>
          <w:rStyle w:val="DebateUnderline"/>
        </w:rPr>
        <w:t>system</w:t>
      </w:r>
      <w:proofErr w:type="gramEnd"/>
      <w:r w:rsidRPr="00C13D32">
        <w:rPr>
          <w:rStyle w:val="DebateUnderline"/>
        </w:rPr>
        <w:t xml:space="preserve"> justification tendencies need not hinder the formation  of pro-environmental intentions and behaviors</w:t>
      </w:r>
      <w:r w:rsidRPr="00BD16D2">
        <w:rPr>
          <w:rFonts w:cs="TimesNewRomanPSMT"/>
          <w:lang w:bidi="en-US"/>
        </w:rPr>
        <w:t xml:space="preserve">. </w:t>
      </w:r>
      <w:r w:rsidRPr="00C13D32">
        <w:rPr>
          <w:rStyle w:val="DebateUnderline"/>
        </w:rPr>
        <w:t xml:space="preserve">To the </w:t>
      </w:r>
      <w:proofErr w:type="gramStart"/>
      <w:r w:rsidRPr="003514F8">
        <w:rPr>
          <w:rStyle w:val="DebateUnderline"/>
        </w:rPr>
        <w:t>extent  that</w:t>
      </w:r>
      <w:proofErr w:type="gramEnd"/>
      <w:r w:rsidRPr="00C13D32">
        <w:rPr>
          <w:rStyle w:val="DebateUnderline"/>
        </w:rPr>
        <w:t xml:space="preserve"> we can encourage people to perceive environmentalism  as a way of upholding</w:t>
      </w:r>
      <w:r w:rsidRPr="00BD16D2">
        <w:rPr>
          <w:rFonts w:cs="TimesNewRomanPSMT"/>
          <w:lang w:bidi="en-US"/>
        </w:rPr>
        <w:t xml:space="preserve"> (rather than threatening) </w:t>
      </w:r>
      <w:r w:rsidRPr="00C13D32">
        <w:rPr>
          <w:rStyle w:val="DebateUnderline"/>
        </w:rPr>
        <w:t>cherished societal institutions and practices, it may be possible to transform  resistance and inaction into constructive engagement</w:t>
      </w:r>
      <w:r w:rsidRPr="00BD16D2">
        <w:rPr>
          <w:rFonts w:cs="TimesNewRomanPSMT"/>
          <w:lang w:bidi="en-US"/>
        </w:rPr>
        <w:t xml:space="preserve">. </w:t>
      </w:r>
      <w:r w:rsidRPr="00C13D32">
        <w:rPr>
          <w:rStyle w:val="DebateUnderline"/>
        </w:rPr>
        <w:t>The key</w:t>
      </w:r>
      <w:r w:rsidRPr="00BD16D2">
        <w:rPr>
          <w:rFonts w:cs="TimesNewRomanPSMT"/>
          <w:lang w:bidi="en-US"/>
        </w:rPr>
        <w:t xml:space="preserve">, it seems, </w:t>
      </w:r>
      <w:r w:rsidRPr="00C13D32">
        <w:rPr>
          <w:rStyle w:val="DebateUnderline"/>
        </w:rPr>
        <w:t>is to characterize pro-environmental change as  “system sanctioned</w:t>
      </w:r>
      <w:r w:rsidRPr="00BD16D2">
        <w:rPr>
          <w:rFonts w:cs="TimesNewRomanPSMT"/>
          <w:lang w:bidi="en-US"/>
        </w:rPr>
        <w:t xml:space="preserve">,” that is, </w:t>
      </w:r>
      <w:r w:rsidRPr="00C13D32">
        <w:rPr>
          <w:rStyle w:val="DebateUnderline"/>
        </w:rPr>
        <w:t>as a desired</w:t>
      </w:r>
      <w:r w:rsidRPr="00BD16D2">
        <w:rPr>
          <w:rFonts w:cs="TimesNewRomanPSMT"/>
          <w:lang w:bidi="en-US"/>
        </w:rPr>
        <w:t>, perhaps necessary</w:t>
      </w:r>
      <w:proofErr w:type="gramStart"/>
      <w:r w:rsidRPr="00BD16D2">
        <w:rPr>
          <w:rFonts w:cs="TimesNewRomanPSMT"/>
          <w:lang w:bidi="en-US"/>
        </w:rPr>
        <w:t xml:space="preserve">, </w:t>
      </w:r>
      <w:r w:rsidRPr="00BD16D2">
        <w:rPr>
          <w:rFonts w:ascii="Helvetica" w:hAnsi="Helvetica" w:cs="Helvetica"/>
          <w:lang w:bidi="en-US"/>
        </w:rPr>
        <w:t xml:space="preserve"> </w:t>
      </w:r>
      <w:r w:rsidRPr="00C13D32">
        <w:rPr>
          <w:rStyle w:val="DebateUnderline"/>
        </w:rPr>
        <w:t>means</w:t>
      </w:r>
      <w:proofErr w:type="gramEnd"/>
      <w:r w:rsidRPr="00C13D32">
        <w:rPr>
          <w:rStyle w:val="DebateUnderline"/>
        </w:rPr>
        <w:t xml:space="preserve"> of preserving the American way of life</w:t>
      </w:r>
      <w:r w:rsidRPr="00BD16D2">
        <w:rPr>
          <w:rFonts w:cs="TimesNewRomanPSMT"/>
          <w:lang w:bidi="en-US"/>
        </w:rPr>
        <w:t>, and to com-</w:t>
      </w:r>
      <w:r w:rsidRPr="00BD16D2">
        <w:rPr>
          <w:rFonts w:ascii="Helvetica" w:hAnsi="Helvetica" w:cs="Helvetica"/>
          <w:lang w:bidi="en-US"/>
        </w:rPr>
        <w:t xml:space="preserve"> </w:t>
      </w:r>
      <w:proofErr w:type="spellStart"/>
      <w:r w:rsidRPr="00BD16D2">
        <w:rPr>
          <w:rFonts w:cs="TimesNewRomanPSMT"/>
          <w:lang w:bidi="en-US"/>
        </w:rPr>
        <w:t>municate</w:t>
      </w:r>
      <w:proofErr w:type="spellEnd"/>
      <w:r w:rsidRPr="00BD16D2">
        <w:rPr>
          <w:rFonts w:cs="TimesNewRomanPSMT"/>
          <w:lang w:bidi="en-US"/>
        </w:rPr>
        <w:t xml:space="preserve"> that it is, among other things, patriotic to defend </w:t>
      </w:r>
      <w:r w:rsidRPr="00BD16D2">
        <w:rPr>
          <w:rFonts w:ascii="Helvetica" w:hAnsi="Helvetica" w:cs="Helvetica"/>
          <w:lang w:bidi="en-US"/>
        </w:rPr>
        <w:t xml:space="preserve"> </w:t>
      </w:r>
      <w:r w:rsidRPr="00BD16D2">
        <w:rPr>
          <w:rFonts w:cs="TimesNewRomanPSMT"/>
          <w:lang w:bidi="en-US"/>
        </w:rPr>
        <w:t>and protect natural resources. U</w:t>
      </w:r>
      <w:r w:rsidRPr="00C13D32">
        <w:rPr>
          <w:rStyle w:val="DebateUnderline"/>
        </w:rPr>
        <w:t xml:space="preserve">nder such circumstances, it </w:t>
      </w:r>
      <w:proofErr w:type="gramStart"/>
      <w:r w:rsidRPr="00C13D32">
        <w:rPr>
          <w:rStyle w:val="DebateUnderline"/>
        </w:rPr>
        <w:t>is  conceivable</w:t>
      </w:r>
      <w:proofErr w:type="gramEnd"/>
      <w:r w:rsidRPr="00C13D32">
        <w:rPr>
          <w:rStyle w:val="DebateUnderline"/>
        </w:rPr>
        <w:t xml:space="preserve"> that many more citizens</w:t>
      </w:r>
      <w:r w:rsidRPr="00BD16D2">
        <w:rPr>
          <w:rFonts w:cs="TimesNewRomanPSMT"/>
          <w:lang w:bidi="en-US"/>
        </w:rPr>
        <w:t xml:space="preserve"> (including more of </w:t>
      </w:r>
      <w:r w:rsidRPr="00BD16D2">
        <w:rPr>
          <w:rFonts w:ascii="Helvetica" w:hAnsi="Helvetica" w:cs="Helvetica"/>
          <w:lang w:bidi="en-US"/>
        </w:rPr>
        <w:t xml:space="preserve"> </w:t>
      </w:r>
      <w:r w:rsidRPr="00BD16D2">
        <w:rPr>
          <w:rFonts w:cs="TimesNewRomanPSMT"/>
          <w:lang w:bidi="en-US"/>
        </w:rPr>
        <w:t xml:space="preserve">those who are presently skeptical) </w:t>
      </w:r>
      <w:r w:rsidRPr="00C13D32">
        <w:rPr>
          <w:rStyle w:val="DebateUnderline"/>
        </w:rPr>
        <w:t>will embrace and begin to  justify a new, more environmentally sound regime</w:t>
      </w:r>
      <w:r w:rsidRPr="00BD16D2">
        <w:rPr>
          <w:rFonts w:cs="TimesNewRomanPSMT"/>
          <w:lang w:bidi="en-US"/>
        </w:rPr>
        <w:t xml:space="preserve">. </w:t>
      </w:r>
      <w:proofErr w:type="gramStart"/>
      <w:r w:rsidRPr="00BD16D2">
        <w:rPr>
          <w:rFonts w:cs="TimesNewRomanPSMT"/>
          <w:lang w:bidi="en-US"/>
        </w:rPr>
        <w:t xml:space="preserve">Along </w:t>
      </w:r>
      <w:r w:rsidRPr="00BD16D2">
        <w:rPr>
          <w:rFonts w:ascii="Helvetica" w:hAnsi="Helvetica" w:cs="Helvetica"/>
          <w:lang w:bidi="en-US"/>
        </w:rPr>
        <w:t xml:space="preserve"> </w:t>
      </w:r>
      <w:r w:rsidRPr="00BD16D2">
        <w:rPr>
          <w:rFonts w:cs="TimesNewRomanPSMT"/>
          <w:lang w:bidi="en-US"/>
        </w:rPr>
        <w:t>these</w:t>
      </w:r>
      <w:proofErr w:type="gramEnd"/>
      <w:r w:rsidRPr="00BD16D2">
        <w:rPr>
          <w:rFonts w:cs="TimesNewRomanPSMT"/>
          <w:lang w:bidi="en-US"/>
        </w:rPr>
        <w:t xml:space="preserve"> lines, Kay et al. (2002) found that people engage in </w:t>
      </w:r>
      <w:r w:rsidRPr="00BD16D2">
        <w:rPr>
          <w:rFonts w:ascii="Helvetica" w:hAnsi="Helvetica" w:cs="Helvetica"/>
          <w:lang w:bidi="en-US"/>
        </w:rPr>
        <w:t xml:space="preserve"> </w:t>
      </w:r>
      <w:r w:rsidRPr="00BD16D2">
        <w:rPr>
          <w:rFonts w:cs="TimesNewRomanPSMT"/>
          <w:lang w:bidi="en-US"/>
        </w:rPr>
        <w:t xml:space="preserve">anticipatory rationalization of the status quo so that as the </w:t>
      </w:r>
      <w:r w:rsidRPr="00BD16D2">
        <w:rPr>
          <w:rFonts w:ascii="Helvetica" w:hAnsi="Helvetica" w:cs="Helvetica"/>
          <w:lang w:bidi="en-US"/>
        </w:rPr>
        <w:t xml:space="preserve"> </w:t>
      </w:r>
      <w:r w:rsidRPr="00BD16D2">
        <w:rPr>
          <w:rFonts w:cs="TimesNewRomanPSMT"/>
          <w:lang w:bidi="en-US"/>
        </w:rPr>
        <w:t xml:space="preserve">perceived likelihood of an event increases, it is judged to be </w:t>
      </w:r>
      <w:r w:rsidRPr="00BD16D2">
        <w:rPr>
          <w:rFonts w:ascii="Helvetica" w:hAnsi="Helvetica" w:cs="Helvetica"/>
          <w:lang w:bidi="en-US"/>
        </w:rPr>
        <w:t xml:space="preserve"> </w:t>
      </w:r>
      <w:r w:rsidRPr="00BD16D2">
        <w:rPr>
          <w:rFonts w:cs="TimesNewRomanPSMT"/>
          <w:lang w:bidi="en-US"/>
        </w:rPr>
        <w:t xml:space="preserve">increasingly desirable. This aspect of system </w:t>
      </w:r>
      <w:proofErr w:type="gramStart"/>
      <w:r w:rsidRPr="00BD16D2">
        <w:rPr>
          <w:rFonts w:cs="TimesNewRomanPSMT"/>
          <w:lang w:bidi="en-US"/>
        </w:rPr>
        <w:t xml:space="preserve">justification </w:t>
      </w:r>
      <w:r w:rsidRPr="00BD16D2">
        <w:rPr>
          <w:rFonts w:ascii="Helvetica" w:hAnsi="Helvetica" w:cs="Helvetica"/>
          <w:lang w:bidi="en-US"/>
        </w:rPr>
        <w:t xml:space="preserve"> </w:t>
      </w:r>
      <w:r w:rsidRPr="00BD16D2">
        <w:rPr>
          <w:rFonts w:cs="TimesNewRomanPSMT"/>
          <w:lang w:bidi="en-US"/>
        </w:rPr>
        <w:t>motivation</w:t>
      </w:r>
      <w:proofErr w:type="gramEnd"/>
      <w:r w:rsidRPr="00BD16D2">
        <w:rPr>
          <w:rFonts w:cs="TimesNewRomanPSMT"/>
          <w:lang w:bidi="en-US"/>
        </w:rPr>
        <w:t xml:space="preserve"> may well give rise to stronger support for change </w:t>
      </w:r>
      <w:r w:rsidRPr="00BD16D2">
        <w:rPr>
          <w:rFonts w:ascii="Helvetica" w:hAnsi="Helvetica" w:cs="Helvetica"/>
          <w:lang w:bidi="en-US"/>
        </w:rPr>
        <w:t xml:space="preserve"> </w:t>
      </w:r>
      <w:r w:rsidRPr="00BD16D2">
        <w:rPr>
          <w:rFonts w:cs="TimesNewRomanPSMT"/>
          <w:lang w:bidi="en-US"/>
        </w:rPr>
        <w:t xml:space="preserve">in the face of pro-environmental legislation and economic </w:t>
      </w:r>
      <w:r w:rsidRPr="00BD16D2">
        <w:rPr>
          <w:rFonts w:ascii="Helvetica" w:hAnsi="Helvetica" w:cs="Helvetica"/>
          <w:lang w:bidi="en-US"/>
        </w:rPr>
        <w:t xml:space="preserve"> </w:t>
      </w:r>
      <w:r w:rsidRPr="00BD16D2">
        <w:rPr>
          <w:rFonts w:cs="TimesNewRomanPSMT"/>
          <w:lang w:bidi="en-US"/>
        </w:rPr>
        <w:t>initiatives, once they are perceived to be inevitable.</w:t>
      </w:r>
      <w:r w:rsidRPr="00BD16D2">
        <w:rPr>
          <w:rFonts w:ascii="Helvetica" w:hAnsi="Helvetica" w:cs="Helvetica"/>
          <w:lang w:bidi="en-US"/>
        </w:rPr>
        <w:t xml:space="preserve">  </w:t>
      </w:r>
      <w:r w:rsidRPr="00BD16D2">
        <w:rPr>
          <w:rFonts w:cs="TimesNewRomanPSMT"/>
          <w:lang w:bidi="en-US"/>
        </w:rPr>
        <w:t xml:space="preserve">The communication of information about </w:t>
      </w:r>
      <w:proofErr w:type="gramStart"/>
      <w:r w:rsidRPr="00BD16D2">
        <w:rPr>
          <w:rFonts w:cs="TimesNewRomanPSMT"/>
          <w:lang w:bidi="en-US"/>
        </w:rPr>
        <w:t xml:space="preserve">environmental </w:t>
      </w:r>
      <w:r w:rsidRPr="00BD16D2">
        <w:rPr>
          <w:rFonts w:ascii="Helvetica" w:hAnsi="Helvetica" w:cs="Helvetica"/>
          <w:lang w:bidi="en-US"/>
        </w:rPr>
        <w:t xml:space="preserve"> </w:t>
      </w:r>
      <w:r w:rsidRPr="00BD16D2">
        <w:rPr>
          <w:rFonts w:cs="TimesNewRomanPSMT"/>
          <w:lang w:bidi="en-US"/>
        </w:rPr>
        <w:t>problems</w:t>
      </w:r>
      <w:proofErr w:type="gramEnd"/>
      <w:r w:rsidRPr="00BD16D2">
        <w:rPr>
          <w:rFonts w:cs="TimesNewRomanPSMT"/>
          <w:lang w:bidi="en-US"/>
        </w:rPr>
        <w:t xml:space="preserve"> leaves much room for interpretational ambiguity, </w:t>
      </w:r>
      <w:r w:rsidRPr="00BD16D2">
        <w:rPr>
          <w:rFonts w:ascii="Helvetica" w:hAnsi="Helvetica" w:cs="Helvetica"/>
          <w:lang w:bidi="en-US"/>
        </w:rPr>
        <w:t xml:space="preserve"> </w:t>
      </w:r>
      <w:r w:rsidRPr="00BD16D2">
        <w:rPr>
          <w:rFonts w:cs="TimesNewRomanPSMT"/>
          <w:lang w:bidi="en-US"/>
        </w:rPr>
        <w:t xml:space="preserve">partly because of the novelty and complexity of the issues. </w:t>
      </w:r>
      <w:r w:rsidRPr="00BD16D2">
        <w:rPr>
          <w:rFonts w:ascii="Helvetica" w:hAnsi="Helvetica" w:cs="Helvetica"/>
          <w:lang w:bidi="en-US"/>
        </w:rPr>
        <w:t xml:space="preserve"> </w:t>
      </w:r>
      <w:r w:rsidRPr="00BD16D2">
        <w:rPr>
          <w:rFonts w:cs="TimesNewRomanPSMT"/>
          <w:lang w:bidi="en-US"/>
        </w:rPr>
        <w:t xml:space="preserve">Although this ambiguity has often contributed to </w:t>
      </w:r>
      <w:proofErr w:type="gramStart"/>
      <w:r w:rsidRPr="00BD16D2">
        <w:rPr>
          <w:rFonts w:cs="TimesNewRomanPSMT"/>
          <w:lang w:bidi="en-US"/>
        </w:rPr>
        <w:t xml:space="preserve">confusion </w:t>
      </w:r>
      <w:r w:rsidRPr="00BD16D2">
        <w:rPr>
          <w:rFonts w:ascii="Helvetica" w:hAnsi="Helvetica" w:cs="Helvetica"/>
          <w:lang w:bidi="en-US"/>
        </w:rPr>
        <w:t xml:space="preserve"> </w:t>
      </w:r>
      <w:r w:rsidRPr="00BD16D2">
        <w:rPr>
          <w:rFonts w:cs="TimesNewRomanPSMT"/>
          <w:lang w:bidi="en-US"/>
        </w:rPr>
        <w:t>and</w:t>
      </w:r>
      <w:proofErr w:type="gramEnd"/>
      <w:r w:rsidRPr="00BD16D2">
        <w:rPr>
          <w:rFonts w:cs="TimesNewRomanPSMT"/>
          <w:lang w:bidi="en-US"/>
        </w:rPr>
        <w:t xml:space="preserve"> misinterpretation, our findings suggest that it can also be </w:t>
      </w:r>
      <w:r w:rsidRPr="00BD16D2">
        <w:rPr>
          <w:rFonts w:ascii="Helvetica" w:hAnsi="Helvetica" w:cs="Helvetica"/>
          <w:lang w:bidi="en-US"/>
        </w:rPr>
        <w:t xml:space="preserve"> </w:t>
      </w:r>
      <w:r w:rsidRPr="00BD16D2">
        <w:rPr>
          <w:rFonts w:cs="TimesNewRomanPSMT"/>
          <w:lang w:bidi="en-US"/>
        </w:rPr>
        <w:t xml:space="preserve">used constructively. The philosophy that assumes an </w:t>
      </w:r>
      <w:proofErr w:type="spellStart"/>
      <w:r w:rsidRPr="00BD16D2">
        <w:rPr>
          <w:rFonts w:cs="TimesNewRomanPSMT"/>
          <w:lang w:bidi="en-US"/>
        </w:rPr>
        <w:t>inher</w:t>
      </w:r>
      <w:proofErr w:type="spellEnd"/>
      <w:r w:rsidRPr="00BD16D2">
        <w:rPr>
          <w:rFonts w:cs="TimesNewRomanPSMT"/>
          <w:lang w:bidi="en-US"/>
        </w:rPr>
        <w:t>-</w:t>
      </w:r>
      <w:r w:rsidRPr="00BD16D2">
        <w:rPr>
          <w:rFonts w:ascii="Helvetica" w:hAnsi="Helvetica" w:cs="Helvetica"/>
          <w:lang w:bidi="en-US"/>
        </w:rPr>
        <w:t xml:space="preserve"> </w:t>
      </w:r>
      <w:proofErr w:type="spellStart"/>
      <w:r w:rsidRPr="00BD16D2">
        <w:rPr>
          <w:rFonts w:cs="TimesNewRomanPSMT"/>
          <w:lang w:bidi="en-US"/>
        </w:rPr>
        <w:t>ent</w:t>
      </w:r>
      <w:proofErr w:type="spellEnd"/>
      <w:r w:rsidRPr="00BD16D2">
        <w:rPr>
          <w:rFonts w:cs="TimesNewRomanPSMT"/>
          <w:lang w:bidi="en-US"/>
        </w:rPr>
        <w:t xml:space="preserve"> opposition between the well-being of our social </w:t>
      </w:r>
      <w:proofErr w:type="gramStart"/>
      <w:r w:rsidRPr="00BD16D2">
        <w:rPr>
          <w:rFonts w:cs="TimesNewRomanPSMT"/>
          <w:lang w:bidi="en-US"/>
        </w:rPr>
        <w:t xml:space="preserve">and </w:t>
      </w:r>
      <w:r w:rsidRPr="00BD16D2">
        <w:rPr>
          <w:rFonts w:ascii="Helvetica" w:hAnsi="Helvetica" w:cs="Helvetica"/>
          <w:lang w:bidi="en-US"/>
        </w:rPr>
        <w:t xml:space="preserve"> </w:t>
      </w:r>
      <w:r w:rsidRPr="00BD16D2">
        <w:rPr>
          <w:rFonts w:cs="TimesNewRomanPSMT"/>
          <w:lang w:bidi="en-US"/>
        </w:rPr>
        <w:t>especially</w:t>
      </w:r>
      <w:proofErr w:type="gramEnd"/>
      <w:r w:rsidRPr="00BD16D2">
        <w:rPr>
          <w:rFonts w:cs="TimesNewRomanPSMT"/>
          <w:lang w:bidi="en-US"/>
        </w:rPr>
        <w:t xml:space="preserve"> economic systems and the natural environment is </w:t>
      </w:r>
      <w:r w:rsidRPr="00BD16D2">
        <w:rPr>
          <w:rFonts w:ascii="Helvetica" w:hAnsi="Helvetica" w:cs="Helvetica"/>
          <w:lang w:bidi="en-US"/>
        </w:rPr>
        <w:t xml:space="preserve"> </w:t>
      </w:r>
      <w:r w:rsidRPr="00BD16D2">
        <w:rPr>
          <w:rFonts w:cs="TimesNewRomanPSMT"/>
          <w:lang w:bidi="en-US"/>
        </w:rPr>
        <w:t xml:space="preserve">deeply flawed, at least in terms of its behavioral </w:t>
      </w:r>
      <w:proofErr w:type="spellStart"/>
      <w:r w:rsidRPr="00BD16D2">
        <w:rPr>
          <w:rFonts w:cs="TimesNewRomanPSMT"/>
          <w:lang w:bidi="en-US"/>
        </w:rPr>
        <w:t>conse</w:t>
      </w:r>
      <w:proofErr w:type="spellEnd"/>
      <w:r w:rsidRPr="00BD16D2">
        <w:rPr>
          <w:rFonts w:cs="TimesNewRomanPSMT"/>
          <w:lang w:bidi="en-US"/>
        </w:rPr>
        <w:t>-</w:t>
      </w:r>
      <w:r w:rsidRPr="00BD16D2">
        <w:rPr>
          <w:rFonts w:ascii="Helvetica" w:hAnsi="Helvetica" w:cs="Helvetica"/>
          <w:lang w:bidi="en-US"/>
        </w:rPr>
        <w:t xml:space="preserve"> </w:t>
      </w:r>
      <w:proofErr w:type="spellStart"/>
      <w:r w:rsidRPr="00BD16D2">
        <w:rPr>
          <w:rFonts w:cs="TimesNewRomanPSMT"/>
          <w:lang w:bidi="en-US"/>
        </w:rPr>
        <w:t>quences</w:t>
      </w:r>
      <w:proofErr w:type="spellEnd"/>
      <w:r w:rsidRPr="00BD16D2">
        <w:rPr>
          <w:rFonts w:cs="TimesNewRomanPSMT"/>
          <w:lang w:bidi="en-US"/>
        </w:rPr>
        <w:t xml:space="preserve">. Our research suggests that people may be </w:t>
      </w:r>
      <w:proofErr w:type="gramStart"/>
      <w:r w:rsidRPr="00BD16D2">
        <w:rPr>
          <w:rFonts w:cs="TimesNewRomanPSMT"/>
          <w:lang w:bidi="en-US"/>
        </w:rPr>
        <w:t xml:space="preserve">more </w:t>
      </w:r>
      <w:r w:rsidRPr="00BD16D2">
        <w:rPr>
          <w:rFonts w:ascii="Helvetica" w:hAnsi="Helvetica" w:cs="Helvetica"/>
          <w:lang w:bidi="en-US"/>
        </w:rPr>
        <w:t xml:space="preserve"> </w:t>
      </w:r>
      <w:r w:rsidRPr="00BD16D2">
        <w:rPr>
          <w:rFonts w:cs="TimesNewRomanPSMT"/>
          <w:lang w:bidi="en-US"/>
        </w:rPr>
        <w:t>open</w:t>
      </w:r>
      <w:proofErr w:type="gramEnd"/>
      <w:r w:rsidRPr="00BD16D2">
        <w:rPr>
          <w:rFonts w:cs="TimesNewRomanPSMT"/>
          <w:lang w:bidi="en-US"/>
        </w:rPr>
        <w:t xml:space="preserve"> to pro-environmental initiatives than is commonly </w:t>
      </w:r>
      <w:r w:rsidRPr="00BD16D2">
        <w:rPr>
          <w:rFonts w:ascii="Helvetica" w:hAnsi="Helvetica" w:cs="Helvetica"/>
          <w:lang w:bidi="en-US"/>
        </w:rPr>
        <w:t xml:space="preserve"> </w:t>
      </w:r>
      <w:r w:rsidRPr="00BD16D2">
        <w:rPr>
          <w:rFonts w:cs="TimesNewRomanPSMT"/>
          <w:lang w:bidi="en-US"/>
        </w:rPr>
        <w:t xml:space="preserve">assumed. If including a brief message suggesting that </w:t>
      </w:r>
      <w:proofErr w:type="spellStart"/>
      <w:r w:rsidRPr="00BD16D2">
        <w:rPr>
          <w:rFonts w:cs="TimesNewRomanPSMT"/>
          <w:lang w:bidi="en-US"/>
        </w:rPr>
        <w:t>envi</w:t>
      </w:r>
      <w:proofErr w:type="spellEnd"/>
      <w:r w:rsidRPr="00BD16D2">
        <w:rPr>
          <w:rFonts w:cs="TimesNewRomanPSMT"/>
          <w:lang w:bidi="en-US"/>
        </w:rPr>
        <w:t>-</w:t>
      </w:r>
      <w:r w:rsidRPr="00BD16D2">
        <w:rPr>
          <w:rFonts w:ascii="Helvetica" w:hAnsi="Helvetica" w:cs="Helvetica"/>
          <w:lang w:bidi="en-US"/>
        </w:rPr>
        <w:t xml:space="preserve"> </w:t>
      </w:r>
      <w:proofErr w:type="spellStart"/>
      <w:r w:rsidRPr="00BD16D2">
        <w:rPr>
          <w:rFonts w:cs="TimesNewRomanPSMT"/>
          <w:lang w:bidi="en-US"/>
        </w:rPr>
        <w:t>ronmentalism</w:t>
      </w:r>
      <w:proofErr w:type="spellEnd"/>
      <w:r w:rsidRPr="00BD16D2">
        <w:rPr>
          <w:rFonts w:cs="TimesNewRomanPSMT"/>
          <w:lang w:bidi="en-US"/>
        </w:rPr>
        <w:t xml:space="preserve"> is patriotic and helps preserve our way of </w:t>
      </w:r>
      <w:proofErr w:type="gramStart"/>
      <w:r w:rsidRPr="00BD16D2">
        <w:rPr>
          <w:rFonts w:cs="TimesNewRomanPSMT"/>
          <w:lang w:bidi="en-US"/>
        </w:rPr>
        <w:t xml:space="preserve">life </w:t>
      </w:r>
      <w:r w:rsidRPr="00BD16D2">
        <w:rPr>
          <w:rFonts w:ascii="Helvetica" w:hAnsi="Helvetica" w:cs="Helvetica"/>
          <w:lang w:bidi="en-US"/>
        </w:rPr>
        <w:t xml:space="preserve"> </w:t>
      </w:r>
      <w:r w:rsidRPr="00BD16D2">
        <w:rPr>
          <w:rFonts w:cs="TimesNewRomanPSMT"/>
          <w:lang w:bidi="en-US"/>
        </w:rPr>
        <w:t>can</w:t>
      </w:r>
      <w:proofErr w:type="gramEnd"/>
      <w:r w:rsidRPr="00BD16D2">
        <w:rPr>
          <w:rFonts w:cs="TimesNewRomanPSMT"/>
          <w:lang w:bidi="en-US"/>
        </w:rPr>
        <w:t xml:space="preserve"> eliminate the negative effect of system justification, </w:t>
      </w:r>
      <w:r w:rsidRPr="00BD16D2">
        <w:rPr>
          <w:rFonts w:ascii="Helvetica" w:hAnsi="Helvetica" w:cs="Helvetica"/>
          <w:lang w:bidi="en-US"/>
        </w:rPr>
        <w:t xml:space="preserve"> </w:t>
      </w:r>
      <w:r w:rsidRPr="00BD16D2">
        <w:rPr>
          <w:rFonts w:cs="TimesNewRomanPSMT"/>
          <w:lang w:bidi="en-US"/>
        </w:rPr>
        <w:t xml:space="preserve">there is reason to hope that a more concerted campaign can </w:t>
      </w:r>
      <w:r w:rsidRPr="00BD16D2">
        <w:rPr>
          <w:rFonts w:ascii="Helvetica" w:hAnsi="Helvetica" w:cs="Helvetica"/>
          <w:lang w:bidi="en-US"/>
        </w:rPr>
        <w:t xml:space="preserve"> </w:t>
      </w:r>
      <w:r w:rsidRPr="00BD16D2">
        <w:rPr>
          <w:rFonts w:cs="TimesNewRomanPSMT"/>
          <w:lang w:bidi="en-US"/>
        </w:rPr>
        <w:t xml:space="preserve">succeed in creating the perception that caring about one’s </w:t>
      </w:r>
      <w:r w:rsidRPr="00BD16D2">
        <w:rPr>
          <w:rFonts w:ascii="Helvetica" w:hAnsi="Helvetica" w:cs="Helvetica"/>
          <w:lang w:bidi="en-US"/>
        </w:rPr>
        <w:t xml:space="preserve"> </w:t>
      </w:r>
      <w:r w:rsidRPr="00BD16D2">
        <w:rPr>
          <w:rFonts w:cs="TimesNewRomanPSMT"/>
          <w:lang w:bidi="en-US"/>
        </w:rPr>
        <w:t xml:space="preserve">country (and its socioeconomic institutions) is compatible </w:t>
      </w:r>
      <w:r w:rsidRPr="00BD16D2">
        <w:rPr>
          <w:rFonts w:ascii="Helvetica" w:hAnsi="Helvetica" w:cs="Helvetica"/>
          <w:lang w:bidi="en-US"/>
        </w:rPr>
        <w:t xml:space="preserve"> </w:t>
      </w:r>
      <w:r w:rsidRPr="00BD16D2">
        <w:rPr>
          <w:rFonts w:cs="TimesNewRomanPSMT"/>
          <w:lang w:bidi="en-US"/>
        </w:rPr>
        <w:t>with a concern for the natural world.</w:t>
      </w:r>
      <w:r w:rsidRPr="00BD16D2">
        <w:rPr>
          <w:rFonts w:ascii="Helvetica" w:hAnsi="Helvetica" w:cs="Helvetica"/>
          <w:lang w:bidi="en-US"/>
        </w:rPr>
        <w:t xml:space="preserve">  </w:t>
      </w:r>
    </w:p>
    <w:p w14:paraId="4EA299DA" w14:textId="77777777" w:rsidR="007B7A81" w:rsidRDefault="007B7A81" w:rsidP="007B7A81">
      <w:pPr>
        <w:pStyle w:val="Nothing"/>
      </w:pPr>
    </w:p>
    <w:p w14:paraId="4EF52366" w14:textId="77777777" w:rsidR="003514F8" w:rsidRDefault="006F1EA8" w:rsidP="006F1EA8">
      <w:pPr>
        <w:pStyle w:val="BlockHeadings"/>
      </w:pPr>
      <w:r>
        <w:t>2AC Alt Can’t Solve Capitalism</w:t>
      </w:r>
    </w:p>
    <w:p w14:paraId="2D5BECC7" w14:textId="77777777" w:rsidR="006F1EA8" w:rsidRDefault="006F1EA8" w:rsidP="006F1EA8">
      <w:pPr>
        <w:pStyle w:val="Nothing"/>
      </w:pPr>
    </w:p>
    <w:p w14:paraId="3A975746" w14:textId="77777777" w:rsidR="006F1EA8" w:rsidRPr="00D80DD8" w:rsidRDefault="006F1EA8" w:rsidP="006F1EA8">
      <w:pPr>
        <w:pStyle w:val="Tags"/>
      </w:pPr>
      <w:r w:rsidRPr="00D80DD8">
        <w:t xml:space="preserve">Alt fails – </w:t>
      </w:r>
      <w:proofErr w:type="gramStart"/>
      <w:r w:rsidRPr="00D80DD8">
        <w:t>movements</w:t>
      </w:r>
      <w:proofErr w:type="gramEnd"/>
      <w:r w:rsidRPr="00D80DD8">
        <w:t xml:space="preserve"> too small, elite backlash, no material interests</w:t>
      </w:r>
    </w:p>
    <w:p w14:paraId="5AFBEF1F" w14:textId="77777777" w:rsidR="006F1EA8" w:rsidRPr="00D80DD8" w:rsidRDefault="006F1EA8" w:rsidP="006F1EA8">
      <w:pPr>
        <w:pStyle w:val="Cites"/>
      </w:pPr>
      <w:r w:rsidRPr="00D80DD8">
        <w:rPr>
          <w:rStyle w:val="Author-Date"/>
        </w:rPr>
        <w:t xml:space="preserve">Gordon </w:t>
      </w:r>
      <w:r w:rsidRPr="00D80DD8">
        <w:t xml:space="preserve">(PhD from Oxford, teaches environmental politics and ethics at the </w:t>
      </w:r>
      <w:proofErr w:type="spellStart"/>
      <w:r w:rsidRPr="00D80DD8">
        <w:t>Arava</w:t>
      </w:r>
      <w:proofErr w:type="spellEnd"/>
      <w:r w:rsidRPr="00D80DD8">
        <w:t xml:space="preserve"> Institute for Environmental Studies) </w:t>
      </w:r>
      <w:r w:rsidRPr="00D80DD8">
        <w:rPr>
          <w:rStyle w:val="Author-Date"/>
        </w:rPr>
        <w:t>12</w:t>
      </w:r>
    </w:p>
    <w:p w14:paraId="0E11582C" w14:textId="77777777" w:rsidR="006F1EA8" w:rsidRPr="00D80DD8" w:rsidRDefault="006F1EA8" w:rsidP="006F1EA8">
      <w:pPr>
        <w:pStyle w:val="Cites"/>
      </w:pPr>
      <w:r w:rsidRPr="00D80DD8">
        <w:t>(Uri, Anarchist Economics in Practice in The Accumulation of Freedom, pg. 215)</w:t>
      </w:r>
    </w:p>
    <w:p w14:paraId="4A7056A4" w14:textId="77777777" w:rsidR="006F1EA8" w:rsidRPr="00D80DD8" w:rsidRDefault="006F1EA8" w:rsidP="006F1EA8">
      <w:pPr>
        <w:pStyle w:val="Nothing"/>
      </w:pPr>
    </w:p>
    <w:p w14:paraId="52B8B66E" w14:textId="77777777" w:rsidR="006F1EA8" w:rsidRPr="00D80DD8" w:rsidRDefault="006F1EA8" w:rsidP="006F1EA8">
      <w:pPr>
        <w:pStyle w:val="Cards"/>
      </w:pPr>
      <w:r w:rsidRPr="00D80DD8">
        <w:t xml:space="preserve">On the one hand, </w:t>
      </w:r>
      <w:r w:rsidRPr="00A638B6">
        <w:rPr>
          <w:rStyle w:val="DebateUnderline"/>
        </w:rPr>
        <w:t>the</w:t>
      </w:r>
      <w:r w:rsidRPr="00A638B6">
        <w:t xml:space="preserve"> anarchist</w:t>
      </w:r>
      <w:r w:rsidRPr="00A638B6">
        <w:rPr>
          <w:rStyle w:val="DebateUnderline"/>
        </w:rPr>
        <w:t xml:space="preserve"> movement is so small that even its most consistent and visible efforts are but a drop in the ocean</w:t>
      </w:r>
      <w:r w:rsidRPr="00D80DD8">
        <w:t xml:space="preserve">. On the other hand, </w:t>
      </w:r>
      <w:r w:rsidRPr="00A638B6">
        <w:rPr>
          <w:rStyle w:val="DebateUnderline"/>
        </w:rPr>
        <w:t xml:space="preserve">political elites have proven themselves extremely proficient at </w:t>
      </w:r>
      <w:r w:rsidRPr="00A638B6">
        <w:rPr>
          <w:rStyle w:val="DebateUnderline"/>
        </w:rPr>
        <w:lastRenderedPageBreak/>
        <w:t>pulling the ground from under movements for social change, be it through direct repression and demonization of the activists, diversion of public attention to security and nationalist agendas,</w:t>
      </w:r>
      <w:r w:rsidRPr="00A638B6">
        <w:t xml:space="preserve"> or, at best, minimal concessions that ameliorate the most exploitative aspects of capitalism while contributing to the resilience of the system as a whole. It would seem that ethical commitments to social justice and the enhancement of human freedom can only serve as a motivation</w:t>
      </w:r>
      <w:r w:rsidRPr="00D80DD8">
        <w:t xml:space="preserve"> for a comparatively small number of people, and that </w:t>
      </w:r>
      <w:r w:rsidRPr="00A638B6">
        <w:rPr>
          <w:rStyle w:val="DebateUnderline"/>
          <w:b/>
        </w:rPr>
        <w:t>without the presence of genuine material interests among large sections of the population there is little hope for a mass movement to emerge that would herald the departure from existing social, economic, and political arrangements</w:t>
      </w:r>
      <w:r w:rsidRPr="00D80DD8">
        <w:t>.</w:t>
      </w:r>
    </w:p>
    <w:p w14:paraId="133B8689" w14:textId="77777777" w:rsidR="006F1EA8" w:rsidRPr="006F1EA8" w:rsidRDefault="006F1EA8" w:rsidP="006F1EA8">
      <w:pPr>
        <w:pStyle w:val="Nothing"/>
      </w:pPr>
    </w:p>
    <w:p w14:paraId="6DA4F0D0" w14:textId="77777777" w:rsidR="003514F8" w:rsidRDefault="003514F8" w:rsidP="003514F8">
      <w:pPr>
        <w:pStyle w:val="Nothing"/>
      </w:pPr>
    </w:p>
    <w:p w14:paraId="6BB73A7F" w14:textId="77777777" w:rsidR="003514F8" w:rsidRDefault="003514F8" w:rsidP="003514F8">
      <w:pPr>
        <w:pStyle w:val="BlockHeadings"/>
      </w:pPr>
      <w:bookmarkStart w:id="0" w:name="_Toc303685626"/>
      <w:bookmarkStart w:id="1" w:name="_Toc177740066"/>
      <w:r>
        <w:t>Alt Fails</w:t>
      </w:r>
      <w:bookmarkEnd w:id="0"/>
      <w:r>
        <w:t xml:space="preserve"> </w:t>
      </w:r>
      <w:bookmarkEnd w:id="1"/>
      <w:r w:rsidR="006F1EA8">
        <w:t>– Cap Inevitable</w:t>
      </w:r>
    </w:p>
    <w:p w14:paraId="6F4BF95E" w14:textId="77777777" w:rsidR="003514F8" w:rsidRPr="00067FFB" w:rsidRDefault="003514F8" w:rsidP="003514F8">
      <w:pPr>
        <w:pStyle w:val="Nothing"/>
      </w:pPr>
    </w:p>
    <w:p w14:paraId="50AA8641" w14:textId="77777777" w:rsidR="003514F8" w:rsidRPr="0093470F" w:rsidRDefault="003514F8" w:rsidP="003514F8">
      <w:pPr>
        <w:pStyle w:val="Tags"/>
      </w:pPr>
      <w:r>
        <w:t>Their alternative is hopeless utopianism – human nature.</w:t>
      </w:r>
    </w:p>
    <w:p w14:paraId="38ED563D" w14:textId="77777777" w:rsidR="003514F8" w:rsidRDefault="003514F8" w:rsidP="003514F8">
      <w:pPr>
        <w:pStyle w:val="Cites"/>
      </w:pPr>
      <w:r w:rsidRPr="00A020D7">
        <w:rPr>
          <w:rStyle w:val="Author-Date"/>
        </w:rPr>
        <w:t>Hunter 11</w:t>
      </w:r>
      <w:r>
        <w:t xml:space="preserve"> [</w:t>
      </w:r>
      <w:r w:rsidRPr="00A020D7">
        <w:t>Mark Hunter is Professor of Humanities at St. Petersburg College.</w:t>
      </w:r>
      <w:r>
        <w:t xml:space="preserve"> June 21, 2011 To Attack Capitalism Is To Attack Human </w:t>
      </w:r>
      <w:proofErr w:type="gramStart"/>
      <w:r>
        <w:t xml:space="preserve">Nature  </w:t>
      </w:r>
      <w:r w:rsidRPr="0093470F">
        <w:t>http</w:t>
      </w:r>
      <w:proofErr w:type="gramEnd"/>
      <w:r w:rsidRPr="0093470F">
        <w:t>://www.realclearmarkets.com/articles/2011/06/21/to_attack_capitalism_is_to_attack_human_nature_99087.html</w:t>
      </w:r>
      <w:r>
        <w:t>]</w:t>
      </w:r>
    </w:p>
    <w:p w14:paraId="041227D9" w14:textId="77777777" w:rsidR="003514F8" w:rsidRDefault="003514F8" w:rsidP="003514F8">
      <w:pPr>
        <w:pStyle w:val="Nothing"/>
      </w:pPr>
    </w:p>
    <w:p w14:paraId="478F6076" w14:textId="77777777" w:rsidR="003514F8" w:rsidRDefault="003514F8" w:rsidP="003514F8">
      <w:pPr>
        <w:pStyle w:val="Cards"/>
        <w:rPr>
          <w:rStyle w:val="DebateUnderline"/>
        </w:rPr>
      </w:pPr>
      <w:proofErr w:type="spellStart"/>
      <w:r w:rsidRPr="005554FC">
        <w:rPr>
          <w:rStyle w:val="DebateUnderline"/>
        </w:rPr>
        <w:t>McCarraher's</w:t>
      </w:r>
      <w:proofErr w:type="spellEnd"/>
      <w:r w:rsidRPr="005554FC">
        <w:rPr>
          <w:rStyle w:val="DebateUnderline"/>
        </w:rPr>
        <w:t xml:space="preserve"> denunciation of capitalism is in fact an attack on human nature disguised as political discourse. The "pernicious" traits he attributes to capitalism are, in fact, traits globally present in every political/social order-in many cases far worse in non-capitalistic societies-because they are traits of humanity itself.  His entire argument against capitalism consists of nothing more than an elaborate correlation-proves-causation fallacy</w:t>
      </w:r>
      <w:r>
        <w:t xml:space="preserve"> (cum hoc ergo propter hoc - "with this, therefore because of this"). </w:t>
      </w:r>
      <w:r w:rsidRPr="005554FC">
        <w:rPr>
          <w:rStyle w:val="DebateUnderline"/>
        </w:rPr>
        <w:t>He wants us to believe that since capitalism contains greed it causes greed.</w:t>
      </w:r>
      <w:r>
        <w:t xml:space="preserve"> Furthermore, </w:t>
      </w:r>
      <w:proofErr w:type="spellStart"/>
      <w:r w:rsidRPr="005554FC">
        <w:rPr>
          <w:rStyle w:val="DebateUnderline"/>
        </w:rPr>
        <w:t>McCarraher</w:t>
      </w:r>
      <w:proofErr w:type="spellEnd"/>
      <w:r w:rsidRPr="005554FC">
        <w:rPr>
          <w:rStyle w:val="DebateUnderline"/>
        </w:rPr>
        <w:t xml:space="preserve"> seems content to overlook the fact that capitalism is an organic economic system not created as much as evolving naturally as a consequence of free individuals interacting with other free individuals.</w:t>
      </w:r>
      <w:r>
        <w:t xml:space="preserve"> Private property and the production of goods may be a part of capitalism, but its most essential virtue is as a guardian of man's freedom.  </w:t>
      </w:r>
      <w:r w:rsidRPr="005554FC">
        <w:rPr>
          <w:rStyle w:val="DebateUnderline"/>
        </w:rPr>
        <w:t>Criticizing capitalism for its avarice is not unlike condemning representative democracy for its failure to elect the wisest of men - each may occur, but it is not relevant to their fundamental purpose. Both capitalism and representative democracy maximize freedom by diffusing power and responsibility across the broadest spectrum of society.</w:t>
      </w:r>
      <w:r>
        <w:t xml:space="preserve"> Rigid control is antithetical to freedom and it is this that most vexes the liberal intellectual.  What </w:t>
      </w:r>
      <w:proofErr w:type="spellStart"/>
      <w:r>
        <w:t>McCarraher</w:t>
      </w:r>
      <w:proofErr w:type="spellEnd"/>
      <w:r>
        <w:t xml:space="preserve"> is unwilling to come to terms with is that his inherent criticism of capitalism is not so much an indictment of capitalism but rather a revealing supposition he is making about humanity itself. His attack on capitalism masks a general contempt for a free people who in his worldview will inevitably choose a path of greed and avarice unless a coercive political order prevents it. Therefore, </w:t>
      </w:r>
      <w:r w:rsidRPr="00B1266C">
        <w:rPr>
          <w:rStyle w:val="DebateUnderline"/>
        </w:rPr>
        <w:t>any</w:t>
      </w:r>
      <w:r>
        <w:t xml:space="preserve"> liberal political/economic </w:t>
      </w:r>
      <w:r w:rsidRPr="00B1266C">
        <w:rPr>
          <w:rStyle w:val="DebateUnderline"/>
        </w:rPr>
        <w:t>system proposed to replace capitalism must have at its core a process through which the masses are controlled and coerced to overcome the human attributes so abhorred by the liberal intellectual that he wrongly attributes to capitalism rather than people.</w:t>
      </w:r>
      <w:r>
        <w:t xml:space="preserve">  </w:t>
      </w:r>
      <w:proofErr w:type="spellStart"/>
      <w:r>
        <w:t>McCarraher</w:t>
      </w:r>
      <w:proofErr w:type="spellEnd"/>
      <w:r>
        <w:t xml:space="preserve"> presents the reader with a moral crusade cleverly cloaked as political theory. He sees the Deadly Sins ever present in modern capitalism, and like the fourth century ascetic </w:t>
      </w:r>
      <w:proofErr w:type="spellStart"/>
      <w:r>
        <w:t>Evagrius</w:t>
      </w:r>
      <w:proofErr w:type="spellEnd"/>
      <w:r>
        <w:t xml:space="preserve"> </w:t>
      </w:r>
      <w:proofErr w:type="spellStart"/>
      <w:r>
        <w:t>Ponticus</w:t>
      </w:r>
      <w:proofErr w:type="spellEnd"/>
      <w:r>
        <w:t xml:space="preserve">, </w:t>
      </w:r>
      <w:proofErr w:type="spellStart"/>
      <w:r>
        <w:t>McCarraher</w:t>
      </w:r>
      <w:proofErr w:type="spellEnd"/>
      <w:r>
        <w:t xml:space="preserve"> seems particularly obsessed with man's rapacious gluttony. </w:t>
      </w:r>
      <w:r w:rsidRPr="00B1266C">
        <w:rPr>
          <w:rStyle w:val="DebateUnderline"/>
        </w:rPr>
        <w:t>While capitalism's natural and organic nature is condemned for its "deliberate nurturance of our vilest qualities" he fails to put forth the ramifications of the artificial and contrived alternative.</w:t>
      </w:r>
      <w:r>
        <w:t xml:space="preserve">  The progressive alternative to capitalism must of necessity resemble Dostoyevsky's Grand Inquisitor because the crux of the matter for both modern liberals and Dostoyevsky is human freedom. The infinite variety that is millions of people making millions of decisions to reflect their own self interest needs to be replaced with a 21st century </w:t>
      </w:r>
      <w:proofErr w:type="spellStart"/>
      <w:r>
        <w:t>Ubermensch</w:t>
      </w:r>
      <w:proofErr w:type="spellEnd"/>
      <w:r>
        <w:t xml:space="preserve"> or new political aristocracy that is able to impose on the masses a sin-free, enlightened order. Redemption comes through man's inability to choose the indulgence of sin, and as such the anointed elite - having removed man's freedom - become the deliverers of man's salvation by taking upon themselves the burden of choice. Mankind, now being absolved of the burden of freedom, can live content without the anxiety of responsibility.  However beautiful the veneer of his lofty rhetoric, this "Wellspring" is in the end enslavement. The only way to deliver mankind from the demon Mammon will be by removing the greatest gift of the gods - freedom. In this Faustian exchange we are guaranteed the Marxist security of bread, authoritarian certainty of order and utopian unity of world government.  Far from new, </w:t>
      </w:r>
      <w:proofErr w:type="spellStart"/>
      <w:r>
        <w:t>McCarraher's</w:t>
      </w:r>
      <w:proofErr w:type="spellEnd"/>
      <w:r>
        <w:t xml:space="preserve"> Wellspring of Radical Hope is one more self-righteous proclamation by a </w:t>
      </w:r>
      <w:r>
        <w:lastRenderedPageBreak/>
        <w:t>moral prig intent on delivering mankind to elusive Olympian heights</w:t>
      </w:r>
      <w:r w:rsidRPr="00D977C6">
        <w:rPr>
          <w:rStyle w:val="DebateUnderline"/>
        </w:rPr>
        <w:t>. Beyond the rhetoric, one suspects this experiment would end as other such utopian pursuits have concluded in history - hopeless.</w:t>
      </w:r>
    </w:p>
    <w:p w14:paraId="62746449" w14:textId="77777777" w:rsidR="006F1EA8" w:rsidRDefault="006F1EA8" w:rsidP="006F1EA8">
      <w:pPr>
        <w:pStyle w:val="Nothing"/>
      </w:pPr>
    </w:p>
    <w:p w14:paraId="2638210F" w14:textId="77777777" w:rsidR="006F1EA8" w:rsidRDefault="006F1EA8" w:rsidP="006F1EA8">
      <w:pPr>
        <w:pStyle w:val="BlockHeadings"/>
      </w:pPr>
      <w:r>
        <w:t>Alt Fails – Rejection Fails</w:t>
      </w:r>
    </w:p>
    <w:p w14:paraId="5258FC70" w14:textId="77777777" w:rsidR="006F1EA8" w:rsidRDefault="006F1EA8" w:rsidP="006F1EA8">
      <w:pPr>
        <w:pStyle w:val="Nothing"/>
      </w:pPr>
    </w:p>
    <w:p w14:paraId="3AD9332C" w14:textId="77777777" w:rsidR="006F1EA8" w:rsidRPr="00F521ED" w:rsidRDefault="006F1EA8" w:rsidP="006F1EA8">
      <w:pPr>
        <w:pStyle w:val="Tags"/>
      </w:pPr>
      <w:r w:rsidRPr="00F521ED">
        <w:t>Alt doesn’t solve cap</w:t>
      </w:r>
    </w:p>
    <w:p w14:paraId="398CFAB3" w14:textId="77777777" w:rsidR="006F1EA8" w:rsidRPr="00D80DD8" w:rsidRDefault="006F1EA8" w:rsidP="006F1EA8">
      <w:pPr>
        <w:pStyle w:val="Cites"/>
      </w:pPr>
      <w:r w:rsidRPr="00D80DD8">
        <w:rPr>
          <w:rStyle w:val="Author-Date"/>
        </w:rPr>
        <w:t xml:space="preserve">Gordon </w:t>
      </w:r>
      <w:r w:rsidRPr="00D80DD8">
        <w:t xml:space="preserve">(PhD from Oxford, teaches environmental politics and ethics at the </w:t>
      </w:r>
      <w:proofErr w:type="spellStart"/>
      <w:r w:rsidRPr="00D80DD8">
        <w:t>Arava</w:t>
      </w:r>
      <w:proofErr w:type="spellEnd"/>
      <w:r w:rsidRPr="00D80DD8">
        <w:t xml:space="preserve"> Institute for Environmental Studies) </w:t>
      </w:r>
      <w:r w:rsidRPr="00D80DD8">
        <w:rPr>
          <w:rStyle w:val="Author-Date"/>
        </w:rPr>
        <w:t>12</w:t>
      </w:r>
    </w:p>
    <w:p w14:paraId="707A6517" w14:textId="77777777" w:rsidR="006F1EA8" w:rsidRPr="00D80DD8" w:rsidRDefault="006F1EA8" w:rsidP="006F1EA8">
      <w:pPr>
        <w:pStyle w:val="Cites"/>
      </w:pPr>
      <w:r w:rsidRPr="00D80DD8">
        <w:t>(Uri, Anarchist Economics in Practice in The Accumulation of Freedom, pg. 205-7)</w:t>
      </w:r>
    </w:p>
    <w:p w14:paraId="228508CF" w14:textId="77777777" w:rsidR="006F1EA8" w:rsidRPr="00F521ED" w:rsidRDefault="006F1EA8" w:rsidP="006F1EA8">
      <w:pPr>
        <w:pStyle w:val="Nothing"/>
      </w:pPr>
    </w:p>
    <w:p w14:paraId="64AFC4F0" w14:textId="77777777" w:rsidR="006F1EA8" w:rsidRPr="00D80DD8" w:rsidRDefault="006F1EA8" w:rsidP="006F1EA8">
      <w:pPr>
        <w:pStyle w:val="Cards"/>
      </w:pPr>
      <w:r w:rsidRPr="00D80DD8">
        <w:t>Withdrawal</w:t>
      </w:r>
    </w:p>
    <w:p w14:paraId="46231FED" w14:textId="77777777" w:rsidR="006F1EA8" w:rsidRPr="00D80DD8" w:rsidRDefault="006F1EA8" w:rsidP="006F1EA8">
      <w:pPr>
        <w:pStyle w:val="Cards"/>
      </w:pPr>
      <w:r w:rsidRPr="00D80DD8">
        <w:t>Perhaps better defined as a "non</w:t>
      </w:r>
      <w:r w:rsidRPr="00D80DD8">
        <w:noBreakHyphen/>
        <w:t xml:space="preserve">practice" than as a practice, </w:t>
      </w:r>
      <w:r w:rsidRPr="00D80DD8">
        <w:rPr>
          <w:rStyle w:val="DebateUnderline"/>
        </w:rPr>
        <w:t>the term "withdrawal" here indicates the various ways in which anarchists may abstain from participation in central institutions of the capitalist economy</w:t>
      </w:r>
      <w:r w:rsidRPr="00D80DD8">
        <w:noBreakHyphen/>
        <w:t xml:space="preserve">primarily the wage system and the consumption of purchased goods. </w:t>
      </w:r>
      <w:r w:rsidRPr="00D80DD8">
        <w:rPr>
          <w:rStyle w:val="DebateUnderline"/>
        </w:rPr>
        <w:t>The goal of such a strategy is to weaken capitalism by sapping its energy</w:t>
      </w:r>
      <w:r w:rsidRPr="00D80DD8">
        <w:t xml:space="preserve">, reducing its inputs in terms of both human labor and cultural legitimation. To be sure, </w:t>
      </w:r>
      <w:r w:rsidRPr="00D80DD8">
        <w:rPr>
          <w:rStyle w:val="DebateUnderline"/>
        </w:rPr>
        <w:t>the ubiquity of capitalist relations means that the options for withdrawal remain partial at best. Most of us must work for someone else to survive, and buy necessities that are not otherwise available for acquisition</w:t>
      </w:r>
      <w:r w:rsidRPr="00D80DD8">
        <w:t>. Nevertheless, there are ways in which participation in capitalism can be significantly reduced, or undertaken on its qualitatively different margins. Rather than seeking full employment and aspiring to a lifelong career, anarchists can choose to work part</w:t>
      </w:r>
      <w:r w:rsidRPr="00D80DD8">
        <w:noBreakHyphen/>
        <w:t>time or itinerantly, earning enough to supply their basic needs but not dedicating more time to waged work than is absolutely necessary</w:t>
      </w:r>
      <w:r w:rsidRPr="00D80DD8">
        <w:noBreakHyphen/>
        <w:t xml:space="preserve">perhaps on the way towards the abolition of work as compulsory, alienated production.3 In the area of housing, squatting a living space rather than renting one also abstains from participation in capitalism, though this option is less sustainable in most </w:t>
      </w:r>
      <w:proofErr w:type="spellStart"/>
      <w:r w:rsidRPr="00D80DD8">
        <w:t>countfies</w:t>
      </w:r>
      <w:proofErr w:type="spellEnd"/>
      <w:r w:rsidRPr="00D80DD8">
        <w:t xml:space="preserve"> since it will almost certainly end in eviction. Anarchists may also reduce their participation in the moneyed circulation of commodities by reusing and recycling durable goods, and by scavenging or growing some of their own food rather than purchasing it from the supermarket. 4 </w:t>
      </w:r>
      <w:r w:rsidRPr="00D80DD8">
        <w:rPr>
          <w:rStyle w:val="DebateUnderline"/>
          <w:b/>
        </w:rPr>
        <w:t>Such practices can never by themselves destroy capitalism, since in the final analysis they remain confined to the level of personal lifestyle and rely on capitalism’s continued existence in order to inhabit its margins and consume its surpluses</w:t>
      </w:r>
      <w:r w:rsidRPr="00D80DD8">
        <w:t xml:space="preserve">. Nevertheless, </w:t>
      </w:r>
      <w:r w:rsidRPr="00D80DD8">
        <w:rPr>
          <w:rStyle w:val="DebateUnderline"/>
        </w:rPr>
        <w:t xml:space="preserve">strategies of withdrawal </w:t>
      </w:r>
      <w:r w:rsidRPr="00D80DD8">
        <w:rPr>
          <w:rStyle w:val="DebateUnderline"/>
          <w:b/>
        </w:rPr>
        <w:t>do complement</w:t>
      </w:r>
      <w:r w:rsidRPr="00D80DD8">
        <w:rPr>
          <w:rStyle w:val="DebateUnderline"/>
        </w:rPr>
        <w:t xml:space="preserve"> other practices in carving out a separate space from capitalism</w:t>
      </w:r>
      <w:r w:rsidRPr="00D80DD8">
        <w:t>, as well as in expressing a rejection of its ideologies of dedication to the workplace and of consumption as the road to happiness.</w:t>
      </w:r>
    </w:p>
    <w:p w14:paraId="4C8CA0C9" w14:textId="77777777" w:rsidR="006F1EA8" w:rsidRPr="006F1EA8" w:rsidRDefault="006F1EA8" w:rsidP="006F1EA8">
      <w:pPr>
        <w:pStyle w:val="Nothing"/>
      </w:pPr>
    </w:p>
    <w:p w14:paraId="4A01291E" w14:textId="77777777" w:rsidR="006F1EA8" w:rsidRPr="003015BB" w:rsidRDefault="006F1EA8" w:rsidP="006F1EA8">
      <w:pPr>
        <w:pStyle w:val="Nothing"/>
      </w:pPr>
    </w:p>
    <w:p w14:paraId="29934588" w14:textId="77777777" w:rsidR="006F1EA8" w:rsidRPr="003015BB" w:rsidRDefault="006F1EA8" w:rsidP="006F1EA8">
      <w:pPr>
        <w:pStyle w:val="Tags"/>
      </w:pPr>
      <w:r w:rsidRPr="003015BB">
        <w:t xml:space="preserve">Alt fails and leads to </w:t>
      </w:r>
      <w:proofErr w:type="spellStart"/>
      <w:r w:rsidRPr="003015BB">
        <w:t>ressetiment</w:t>
      </w:r>
      <w:proofErr w:type="spellEnd"/>
    </w:p>
    <w:p w14:paraId="11DF3FE3" w14:textId="77777777" w:rsidR="006F1EA8" w:rsidRPr="000F2AC6" w:rsidRDefault="006F1EA8" w:rsidP="006F1EA8">
      <w:pPr>
        <w:rPr>
          <w:rStyle w:val="Author-Date"/>
        </w:rPr>
      </w:pPr>
      <w:r w:rsidRPr="000F2AC6">
        <w:rPr>
          <w:rStyle w:val="Author-Date"/>
        </w:rPr>
        <w:t>Connolly 11</w:t>
      </w:r>
    </w:p>
    <w:p w14:paraId="3CA293E6" w14:textId="77777777" w:rsidR="006F1EA8" w:rsidRPr="000F2AC6" w:rsidRDefault="006F1EA8" w:rsidP="006F1EA8">
      <w:r w:rsidRPr="000F2AC6">
        <w:t>(William E., A World of Becoming, Duke University Press)</w:t>
      </w:r>
    </w:p>
    <w:p w14:paraId="4410AD61" w14:textId="77777777" w:rsidR="006F1EA8" w:rsidRPr="003015BB" w:rsidRDefault="006F1EA8" w:rsidP="006F1EA8">
      <w:pPr>
        <w:pStyle w:val="Nothing"/>
      </w:pPr>
    </w:p>
    <w:p w14:paraId="4ED83F60" w14:textId="77777777" w:rsidR="006F1EA8" w:rsidRPr="00612A50" w:rsidRDefault="006F1EA8" w:rsidP="006F1EA8">
      <w:pPr>
        <w:pStyle w:val="Cards"/>
        <w:rPr>
          <w:rStyle w:val="DebateUnderline"/>
        </w:rPr>
      </w:pPr>
      <w:r w:rsidRPr="00612A50">
        <w:rPr>
          <w:sz w:val="16"/>
        </w:rPr>
        <w:t xml:space="preserve">But such cinematic </w:t>
      </w:r>
      <w:r w:rsidRPr="00612A50">
        <w:rPr>
          <w:rStyle w:val="DebateUnderline"/>
        </w:rPr>
        <w:t>labors of the negative are not sufficient; they certainly do not suffice to promote positive attachment to this world</w:t>
      </w:r>
      <w:r w:rsidRPr="00612A50">
        <w:rPr>
          <w:sz w:val="16"/>
        </w:rPr>
        <w:t xml:space="preserve">. Even a "negative dialectic" does not suffice. </w:t>
      </w:r>
      <w:r w:rsidRPr="00612A50">
        <w:rPr>
          <w:rStyle w:val="DebateUnderline"/>
        </w:rPr>
        <w:t xml:space="preserve">If things are left there, the embers of </w:t>
      </w:r>
      <w:proofErr w:type="spellStart"/>
      <w:r w:rsidRPr="00612A50">
        <w:rPr>
          <w:rStyle w:val="DebateUnderline"/>
        </w:rPr>
        <w:t>ressentiment</w:t>
      </w:r>
      <w:proofErr w:type="spellEnd"/>
      <w:r w:rsidRPr="00612A50">
        <w:rPr>
          <w:rStyle w:val="DebateUnderline"/>
        </w:rPr>
        <w:t xml:space="preserve"> can easily become more inflamed</w:t>
      </w:r>
      <w:r w:rsidRPr="00612A50">
        <w:rPr>
          <w:sz w:val="16"/>
        </w:rPr>
        <w:t xml:space="preserve">. That is one reason </w:t>
      </w:r>
      <w:proofErr w:type="spellStart"/>
      <w:r w:rsidRPr="00612A50">
        <w:rPr>
          <w:sz w:val="16"/>
        </w:rPr>
        <w:t>Deleuze</w:t>
      </w:r>
      <w:proofErr w:type="spellEnd"/>
      <w:r w:rsidRPr="00612A50">
        <w:rPr>
          <w:sz w:val="16"/>
        </w:rPr>
        <w:t xml:space="preserv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612A50">
        <w:rPr>
          <w:rStyle w:val="DebateUnderline"/>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612A50">
        <w:rPr>
          <w:sz w:val="16"/>
        </w:rPr>
        <w:t xml:space="preserve">. Certainly, </w:t>
      </w:r>
      <w:r w:rsidRPr="00612A50">
        <w:rPr>
          <w:rStyle w:val="DebateUnderline"/>
        </w:rPr>
        <w:t>absent a world catastrophe or a repressive revolution that would create worse havoc than the conditions it seeks to roll back, these consummate features of late</w:t>
      </w:r>
      <w:r w:rsidRPr="00612A50">
        <w:rPr>
          <w:rStyle w:val="DebateUnderline"/>
        </w:rPr>
        <w:noBreakHyphen/>
        <w:t>modem life are not apt to dissipate soon.</w:t>
      </w:r>
      <w:r w:rsidRPr="00612A50">
        <w:rPr>
          <w:sz w:val="16"/>
        </w:rPr>
        <w:t xml:space="preserve"> </w:t>
      </w:r>
      <w:r w:rsidRPr="00612A50">
        <w:rPr>
          <w:rStyle w:val="DebateUnderline"/>
        </w:rPr>
        <w:t>The fastest zones of late</w:t>
      </w:r>
      <w:r w:rsidRPr="00612A50">
        <w:rPr>
          <w:rStyle w:val="DebateUnderline"/>
        </w:rPr>
        <w:noBreakHyphen/>
        <w:t>modem life</w:t>
      </w:r>
      <w:r w:rsidRPr="00D0351F">
        <w:t>, for instance,</w:t>
      </w:r>
      <w:r w:rsidRPr="00612A50">
        <w:rPr>
          <w:rStyle w:val="DebateUnderline"/>
        </w:rPr>
        <w:t xml:space="preserve"> are not apt to slow down in the absence of a catastrophe that transforms everything.</w:t>
      </w:r>
      <w:r w:rsidRPr="00612A50">
        <w:rPr>
          <w:sz w:val="16"/>
        </w:rPr>
        <w:t xml:space="preserve"> </w:t>
      </w:r>
      <w:r w:rsidRPr="00612A50">
        <w:rPr>
          <w:rStyle w:val="DebateUnderline"/>
        </w:rPr>
        <w:t>So the radical task is to find ways to strengthen the connection between the fundamental terms of late</w:t>
      </w:r>
      <w:r w:rsidRPr="00612A50">
        <w:rPr>
          <w:rStyle w:val="DebateUnderline"/>
        </w:rPr>
        <w:noBreakHyphen/>
        <w:t>modem existence and positive attachment to life as such.</w:t>
      </w:r>
      <w:r w:rsidRPr="00612A50">
        <w:rPr>
          <w:sz w:val="16"/>
        </w:rPr>
        <w:t xml:space="preserve"> </w:t>
      </w:r>
      <w:r w:rsidRPr="00612A50">
        <w:rPr>
          <w:rStyle w:val="DebateUnderline"/>
          <w:b/>
        </w:rPr>
        <w:t xml:space="preserve">This should be accomplished not by embracing exploitation and suffering, but by challenging them as </w:t>
      </w:r>
      <w:r w:rsidRPr="00612A50">
        <w:rPr>
          <w:rStyle w:val="DebateUnderline"/>
          <w:b/>
        </w:rPr>
        <w:lastRenderedPageBreak/>
        <w:t>we come to terms with the larger trends.</w:t>
      </w:r>
      <w:r w:rsidRPr="00612A50">
        <w:rPr>
          <w:rStyle w:val="DebateUnderline"/>
        </w:rPr>
        <w:t xml:space="preserve"> </w:t>
      </w:r>
    </w:p>
    <w:p w14:paraId="5904173F" w14:textId="77777777" w:rsidR="006F1EA8" w:rsidRPr="003015BB" w:rsidRDefault="006F1EA8" w:rsidP="006F1EA8">
      <w:pPr>
        <w:pStyle w:val="Nothing"/>
      </w:pPr>
    </w:p>
    <w:p w14:paraId="0CFCAFC5" w14:textId="77777777" w:rsidR="006F1EA8" w:rsidRPr="003015BB" w:rsidRDefault="006F1EA8" w:rsidP="006F1EA8">
      <w:pPr>
        <w:pStyle w:val="Nothing"/>
      </w:pPr>
    </w:p>
    <w:p w14:paraId="54EFD0E9" w14:textId="77777777" w:rsidR="006F1EA8" w:rsidRPr="003015BB" w:rsidRDefault="006F1EA8" w:rsidP="006F1EA8">
      <w:pPr>
        <w:pStyle w:val="Tags"/>
      </w:pPr>
      <w:r w:rsidRPr="003015BB">
        <w:t xml:space="preserve">Progressive change is possible and effective – the alt fails and leads to authoritarianism </w:t>
      </w:r>
    </w:p>
    <w:p w14:paraId="0F2E6B44" w14:textId="77777777" w:rsidR="006F1EA8" w:rsidRPr="000F2AC6" w:rsidRDefault="006F1EA8" w:rsidP="006F1EA8">
      <w:pPr>
        <w:rPr>
          <w:rStyle w:val="Author-Date"/>
        </w:rPr>
      </w:pPr>
      <w:r w:rsidRPr="000F2AC6">
        <w:rPr>
          <w:rStyle w:val="Author-Date"/>
        </w:rPr>
        <w:t>Connolly 11</w:t>
      </w:r>
    </w:p>
    <w:p w14:paraId="02D5C368" w14:textId="77777777" w:rsidR="006F1EA8" w:rsidRPr="000F2AC6" w:rsidRDefault="006F1EA8" w:rsidP="006F1EA8">
      <w:r w:rsidRPr="000F2AC6">
        <w:t>(William E., A World of Becoming, Duke University Press)</w:t>
      </w:r>
    </w:p>
    <w:p w14:paraId="5DB62CFE" w14:textId="77777777" w:rsidR="006F1EA8" w:rsidRPr="003015BB" w:rsidRDefault="006F1EA8" w:rsidP="006F1EA8">
      <w:pPr>
        <w:pStyle w:val="Nothing"/>
      </w:pPr>
    </w:p>
    <w:p w14:paraId="30E8FFAB" w14:textId="77777777" w:rsidR="006F1EA8" w:rsidRPr="00060DB0" w:rsidRDefault="006F1EA8" w:rsidP="006F1EA8">
      <w:pPr>
        <w:pStyle w:val="Cards"/>
      </w:pPr>
      <w:r w:rsidRPr="00290F0D">
        <w:rPr>
          <w:rStyle w:val="DebateUnderline"/>
        </w:rPr>
        <w:t xml:space="preserve">Is it not obligatory to expose and resist the system as such rather than taking cumulative actions to move it? Don't such actions necessarily fold back in on themselves, feeding the dosed system they seek to move? Some theorists on the Left say such things, but </w:t>
      </w:r>
      <w:r w:rsidRPr="00290F0D">
        <w:rPr>
          <w:rStyle w:val="DebateUnderline"/>
          <w:b/>
        </w:rPr>
        <w:t>they themselves have too dosed a view of the systems they criticize</w:t>
      </w:r>
      <w:r w:rsidRPr="00060DB0">
        <w:t xml:space="preserve">. </w:t>
      </w:r>
      <w:r w:rsidRPr="00290F0D">
        <w:rPr>
          <w:rStyle w:val="DebateUnderline"/>
        </w:rPr>
        <w:t xml:space="preserve">No system in a world of becoming composed of multiple, interacting systems </w:t>
      </w:r>
      <w:r w:rsidRPr="00060DB0">
        <w:t>of different types, with different capacities of self</w:t>
      </w:r>
      <w:r w:rsidRPr="00060DB0">
        <w:noBreakHyphen/>
        <w:t xml:space="preserve">organization, </w:t>
      </w:r>
      <w:r w:rsidRPr="00290F0D">
        <w:rPr>
          <w:rStyle w:val="DebateUnderline"/>
        </w:rPr>
        <w:t>is entirely dosed</w:t>
      </w:r>
      <w:r w:rsidRPr="00060DB0">
        <w:t xml:space="preserve">. It is both more vulnerable to the outside than the carriers of hubris imagine and periodically susceptible to creative movement from within and without simultaneously. Moreover, </w:t>
      </w:r>
      <w:r w:rsidRPr="00290F0D">
        <w:rPr>
          <w:rStyle w:val="DebateUnderline"/>
        </w:rPr>
        <w:t>pure negativity on the Left does not sustain either critique or militancy for long</w:t>
      </w:r>
      <w:r w:rsidRPr="00060DB0">
        <w:t xml:space="preserve">, </w:t>
      </w:r>
      <w:r w:rsidRPr="00290F0D">
        <w:rPr>
          <w:rStyle w:val="DebateUnderline"/>
        </w:rPr>
        <w:t xml:space="preserve">but rather, it tends eventually to lapse into resignation or to slide toward the authoritarian practices of the Right that already express with glee the moods of negativity, hubris, or </w:t>
      </w:r>
      <w:r w:rsidRPr="00290F0D">
        <w:rPr>
          <w:rStyle w:val="DebateUnderline"/>
          <w:b/>
        </w:rPr>
        <w:t>existential revenge</w:t>
      </w:r>
      <w:r w:rsidRPr="00060DB0">
        <w:t xml:space="preserve">. We have witnessed numerous examples of such disappointing transitions in the last several decades, when a negative or authoritarian mood is retained while the creed in which it was set is changed dramatically. </w:t>
      </w:r>
      <w:r w:rsidRPr="00290F0D">
        <w:rPr>
          <w:rStyle w:val="DebateUnderline"/>
        </w:rPr>
        <w:t>We must therefore work on mood, belief</w:t>
      </w:r>
      <w:proofErr w:type="gramStart"/>
      <w:r w:rsidRPr="00290F0D">
        <w:rPr>
          <w:rStyle w:val="DebateUnderline"/>
        </w:rPr>
        <w:t>;</w:t>
      </w:r>
      <w:proofErr w:type="gramEnd"/>
      <w:r w:rsidRPr="00290F0D">
        <w:rPr>
          <w:rStyle w:val="DebateUnderline"/>
        </w:rPr>
        <w:t xml:space="preserve"> desire, and action together. As we do so we also amplify positive attachment to existence itself amidst the specific political resentments that help to spur us </w:t>
      </w:r>
      <w:proofErr w:type="gramStart"/>
      <w:r w:rsidRPr="00290F0D">
        <w:rPr>
          <w:rStyle w:val="DebateUnderline"/>
        </w:rPr>
        <w:t>on</w:t>
      </w:r>
      <w:r w:rsidRPr="00060DB0">
        <w:t>.</w:t>
      </w:r>
      <w:proofErr w:type="gramEnd"/>
      <w:r w:rsidRPr="00060DB0">
        <w:t xml:space="preserve"> </w:t>
      </w:r>
      <w:r w:rsidRPr="00290F0D">
        <w:rPr>
          <w:rStyle w:val="DebateUnderline"/>
        </w:rPr>
        <w:t xml:space="preserve">To ignore the existential dimension of politics is to increase the risks of converting a noble movement into an authoritarian one and to amplify the power of bellicose movements that mobilize destructive potential. </w:t>
      </w:r>
      <w:r w:rsidRPr="00060DB0">
        <w:t>To focus on the negative dimension alone is to abjure the responsibilities of political action during a dangerous time.</w:t>
      </w:r>
    </w:p>
    <w:p w14:paraId="75A5031B" w14:textId="77777777" w:rsidR="006F1EA8" w:rsidRPr="00060DB0" w:rsidRDefault="006F1EA8" w:rsidP="006F1EA8">
      <w:pPr>
        <w:pStyle w:val="Cards"/>
      </w:pPr>
      <w:r w:rsidRPr="00060DB0">
        <w:t>To review, none of the role interventions listed above nor all in concert could suffice to break such a global resonance machine. Luck and pregnant points of contact with salutary changes in state actions, other cross</w:t>
      </w:r>
      <w:r w:rsidRPr="00060DB0">
        <w:noBreakHyphen/>
        <w:t xml:space="preserve">state citizen movements, </w:t>
      </w:r>
      <w:r w:rsidRPr="00290F0D">
        <w:rPr>
          <w:rStyle w:val="DebateUnderline"/>
        </w:rPr>
        <w:t>the policies of international organizations, creative market innovations, and religious organization are needed.</w:t>
      </w:r>
      <w:r w:rsidRPr="00060DB0">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060DB0">
        <w:noBreakHyphen/>
        <w:t>revenge stretches, twists, and constrains the classical image of sovereign units, regionally anchored creeds, uneven capitalist exchange, and international organizations, while drawing selective sustenance from all of them, a new counter</w:t>
      </w:r>
      <w:r w:rsidRPr="00060DB0">
        <w:noBreakHyphen/>
        <w:t>machine must do so too.</w:t>
      </w:r>
    </w:p>
    <w:p w14:paraId="567527A8" w14:textId="77777777" w:rsidR="006F1EA8" w:rsidRDefault="006F1EA8" w:rsidP="006F1EA8">
      <w:pPr>
        <w:pStyle w:val="Nothing"/>
      </w:pPr>
    </w:p>
    <w:p w14:paraId="677F33D1" w14:textId="77777777" w:rsidR="006F1EA8" w:rsidRPr="00CD3FFD" w:rsidRDefault="006F1EA8" w:rsidP="006F1EA8">
      <w:pPr>
        <w:pStyle w:val="BlockHeadings"/>
      </w:pPr>
      <w:r>
        <w:t xml:space="preserve">Alt Fails - </w:t>
      </w:r>
      <w:r w:rsidRPr="00CD3FFD">
        <w:t>A2: Change Possible Now/Collapsing Now</w:t>
      </w:r>
    </w:p>
    <w:p w14:paraId="15F3C653" w14:textId="77777777" w:rsidR="006F1EA8" w:rsidRPr="00CD3FFD" w:rsidRDefault="006F1EA8" w:rsidP="006F1EA8">
      <w:pPr>
        <w:pStyle w:val="Nothing"/>
      </w:pPr>
    </w:p>
    <w:p w14:paraId="440C191F" w14:textId="77777777" w:rsidR="006F1EA8" w:rsidRPr="00CD3FFD" w:rsidRDefault="006F1EA8" w:rsidP="006F1EA8">
      <w:pPr>
        <w:pStyle w:val="Tags"/>
      </w:pPr>
      <w:r w:rsidRPr="00CD3FFD">
        <w:t xml:space="preserve">Cap isn’t collapsing now – the economic and environmental </w:t>
      </w:r>
      <w:proofErr w:type="gramStart"/>
      <w:r w:rsidRPr="00CD3FFD">
        <w:t>crisis are</w:t>
      </w:r>
      <w:proofErr w:type="gramEnd"/>
      <w:r w:rsidRPr="00CD3FFD">
        <w:t xml:space="preserve"> not sufficient to dislodge the system</w:t>
      </w:r>
    </w:p>
    <w:p w14:paraId="1F2C923B" w14:textId="77777777" w:rsidR="006F1EA8" w:rsidRPr="00CD3FFD" w:rsidRDefault="006F1EA8" w:rsidP="006F1EA8">
      <w:proofErr w:type="spellStart"/>
      <w:r w:rsidRPr="00CD3FFD">
        <w:rPr>
          <w:rStyle w:val="Author-Date"/>
        </w:rPr>
        <w:t>Castree</w:t>
      </w:r>
      <w:proofErr w:type="spellEnd"/>
      <w:r w:rsidRPr="00CD3FFD">
        <w:rPr>
          <w:rStyle w:val="Author-Date"/>
        </w:rPr>
        <w:t xml:space="preserve"> </w:t>
      </w:r>
      <w:r w:rsidRPr="00CD3FFD">
        <w:t xml:space="preserve">(School of Environment and Development, Manchester University) </w:t>
      </w:r>
      <w:r w:rsidRPr="00CD3FFD">
        <w:rPr>
          <w:rStyle w:val="Author-Date"/>
        </w:rPr>
        <w:t>10</w:t>
      </w:r>
    </w:p>
    <w:p w14:paraId="0BF29E5B" w14:textId="77777777" w:rsidR="006F1EA8" w:rsidRPr="00CD3FFD" w:rsidRDefault="006F1EA8" w:rsidP="006F1EA8">
      <w:pPr>
        <w:rPr>
          <w:rFonts w:ascii="Times" w:hAnsi="Times"/>
        </w:rPr>
      </w:pPr>
      <w:r w:rsidRPr="00CD3FFD">
        <w:t>(N., Crisis, Continuity and Change: Neoliberalism, the Left and the Future of Capitalism. Antipode, 41: 185–213)</w:t>
      </w:r>
    </w:p>
    <w:p w14:paraId="75B1B005" w14:textId="77777777" w:rsidR="006F1EA8" w:rsidRPr="00CD3FFD" w:rsidRDefault="006F1EA8" w:rsidP="006F1EA8">
      <w:pPr>
        <w:pStyle w:val="Nothing"/>
      </w:pPr>
    </w:p>
    <w:p w14:paraId="3CBA9B0A" w14:textId="77777777" w:rsidR="006F1EA8" w:rsidRPr="00CD3FFD" w:rsidRDefault="006F1EA8" w:rsidP="006F1EA8">
      <w:pPr>
        <w:pStyle w:val="Cards"/>
      </w:pPr>
      <w:r w:rsidRPr="00CD3FFD">
        <w:t xml:space="preserve">To my mind, </w:t>
      </w:r>
      <w:r w:rsidRPr="00CD3FFD">
        <w:rPr>
          <w:rStyle w:val="DebateUnderline"/>
        </w:rPr>
        <w:t>the Left should not get its hopes up</w:t>
      </w:r>
      <w:r w:rsidRPr="00CD3FFD">
        <w:t xml:space="preserve">—at least not yet. It's sad to say, but </w:t>
      </w:r>
      <w:r w:rsidRPr="00CD3FFD">
        <w:rPr>
          <w:rStyle w:val="DebateUnderline"/>
        </w:rPr>
        <w:t>only the most wild-eyed optimist could believe that the two perceived crises of our time are harbingers of a better future</w:t>
      </w:r>
      <w:r w:rsidRPr="00CD3FFD">
        <w:t xml:space="preserve">. Taking two cases—one national scale, one international—I want to argue that Gramsci was right. </w:t>
      </w:r>
      <w:r w:rsidRPr="00CD3FFD">
        <w:rPr>
          <w:rStyle w:val="DebateUnderline"/>
        </w:rPr>
        <w:t>The “old” may be dying, but it's far from dead</w:t>
      </w:r>
      <w:r w:rsidRPr="00CD3FFD">
        <w:t xml:space="preserve">. The essay comprises four parts. I begin in the heat of the moment, by describing how and why the idea of two concurrent worldwide “crises” became commonplace in a surprisingly short space of time (2007–2009). Following this, I take a theoretical detour intended to explain why these crises have arisen, and how they might play out. Marx, Karl Polanyi and James O’Connor are my guides. Focusing on Britain as an illustrative case, I then explain why </w:t>
      </w:r>
      <w:r w:rsidRPr="00CD3FFD">
        <w:rPr>
          <w:rStyle w:val="DebateUnderline"/>
        </w:rPr>
        <w:t>the present moment is not, regrettably, a propitious one for left-wing change-makers</w:t>
      </w:r>
      <w:r w:rsidRPr="00CD3FFD">
        <w:t xml:space="preserve">. My point is to show that </w:t>
      </w:r>
      <w:r w:rsidRPr="00CD3FFD">
        <w:rPr>
          <w:rStyle w:val="DebateUnderline"/>
        </w:rPr>
        <w:t>even in neoliberalism's heartlands, in the thick of a financial crisis, there is only weak impetus for change</w:t>
      </w:r>
      <w:r w:rsidRPr="00CD3FFD">
        <w:t xml:space="preserve">. After this examination of how crisis is playing-out at the scale of one notable nation state, I delve into the world of international emissions trading philosophy and practice—with a particular focus on the European Union's still young scheme. I suggest that the myriad practical failures of this and other market approaches to greenhouse gas mitigation belie </w:t>
      </w:r>
      <w:r w:rsidRPr="00CD3FFD">
        <w:lastRenderedPageBreak/>
        <w:t>the abstract logic of “free market environmentalism”. Even so, these approaches will be with us for many years to come in all probability. A short conclusion looks to a future hopefully free of those “morbid symptoms” that Gramsci described just after the Great Crash of 1929. It's a future that will, I fear, be very hard to make. If William James were writing today, he probably would not bet on the Left making its ideals flesh any time soon. Not for the first time, some optimism of the will is required—quite a lot, in fact.</w:t>
      </w:r>
    </w:p>
    <w:p w14:paraId="5DDAA5C6" w14:textId="77777777" w:rsidR="006F1EA8" w:rsidRPr="00CD3FFD" w:rsidRDefault="006F1EA8" w:rsidP="006F1EA8">
      <w:pPr>
        <w:pStyle w:val="Nothing"/>
      </w:pPr>
    </w:p>
    <w:p w14:paraId="28168049" w14:textId="77777777" w:rsidR="006F1EA8" w:rsidRPr="006F1EA8" w:rsidRDefault="006F1EA8" w:rsidP="006F1EA8">
      <w:pPr>
        <w:pStyle w:val="Nothing"/>
      </w:pPr>
    </w:p>
    <w:p w14:paraId="024444D1" w14:textId="77777777" w:rsidR="003514F8" w:rsidRDefault="003514F8" w:rsidP="003514F8">
      <w:pPr>
        <w:pStyle w:val="Nothing"/>
      </w:pPr>
    </w:p>
    <w:p w14:paraId="1010C6AB" w14:textId="77777777" w:rsidR="003514F8" w:rsidRPr="00612A50" w:rsidRDefault="003514F8" w:rsidP="003514F8">
      <w:pPr>
        <w:pStyle w:val="Nothing"/>
      </w:pPr>
    </w:p>
    <w:p w14:paraId="6EA23F33" w14:textId="77777777" w:rsidR="006F1EA8" w:rsidRPr="00CD3FFD" w:rsidRDefault="006F1EA8" w:rsidP="006F1EA8">
      <w:pPr>
        <w:pStyle w:val="BlockHeadings"/>
      </w:pPr>
      <w:r>
        <w:t>2AC Perm Solves</w:t>
      </w:r>
    </w:p>
    <w:p w14:paraId="615F7765" w14:textId="77777777" w:rsidR="006F1EA8" w:rsidRPr="00CD3FFD" w:rsidRDefault="006F1EA8" w:rsidP="006F1EA8">
      <w:pPr>
        <w:pStyle w:val="Nothing"/>
      </w:pPr>
    </w:p>
    <w:p w14:paraId="26743EE0" w14:textId="77777777" w:rsidR="006F1EA8" w:rsidRPr="00CD3FFD" w:rsidRDefault="006F1EA8" w:rsidP="006F1EA8">
      <w:pPr>
        <w:pStyle w:val="Tags"/>
      </w:pPr>
      <w:r w:rsidRPr="00CD3FFD">
        <w:t xml:space="preserve">Green investment now is crucial </w:t>
      </w:r>
      <w:r>
        <w:t>in the short term</w:t>
      </w:r>
      <w:r w:rsidRPr="00CD3FFD">
        <w:t xml:space="preserve"> – starting now is key to avoid extinction from warming</w:t>
      </w:r>
    </w:p>
    <w:p w14:paraId="549CE167" w14:textId="77777777" w:rsidR="006F1EA8" w:rsidRPr="00CD3FFD" w:rsidRDefault="006F1EA8" w:rsidP="006F1EA8">
      <w:r w:rsidRPr="00CD3FFD">
        <w:rPr>
          <w:rStyle w:val="Author-Date"/>
        </w:rPr>
        <w:t xml:space="preserve">Schwartzman </w:t>
      </w:r>
      <w:r w:rsidRPr="00CD3FFD">
        <w:t>(Professor in the Department of Biology at Howard University, PhD in Geochemistry from Brown University)</w:t>
      </w:r>
      <w:r w:rsidRPr="00CD3FFD">
        <w:rPr>
          <w:rStyle w:val="Author-Date"/>
        </w:rPr>
        <w:t xml:space="preserve"> 11</w:t>
      </w:r>
    </w:p>
    <w:p w14:paraId="218017F1" w14:textId="77777777" w:rsidR="006F1EA8" w:rsidRPr="00CD3FFD" w:rsidRDefault="006F1EA8" w:rsidP="006F1EA8">
      <w:r w:rsidRPr="00CD3FFD">
        <w:t xml:space="preserve">(David, Green New Deal: An </w:t>
      </w:r>
      <w:proofErr w:type="spellStart"/>
      <w:r w:rsidRPr="00CD3FFD">
        <w:t>Ecosocialist</w:t>
      </w:r>
      <w:proofErr w:type="spellEnd"/>
      <w:r w:rsidRPr="00CD3FFD">
        <w:t xml:space="preserve"> Perspective, Capitalism Nature Socialism, </w:t>
      </w:r>
      <w:hyperlink r:id="rId8" w:anchor="vol_22" w:history="1">
        <w:r w:rsidRPr="00CD3FFD">
          <w:t>Volume 22</w:t>
        </w:r>
      </w:hyperlink>
      <w:r w:rsidRPr="00CD3FFD">
        <w:t>, </w:t>
      </w:r>
      <w:hyperlink r:id="rId9" w:history="1">
        <w:r w:rsidRPr="00CD3FFD">
          <w:t>Issue 3</w:t>
        </w:r>
      </w:hyperlink>
      <w:r w:rsidRPr="00CD3FFD">
        <w:t>, 18 Aug, pages 49-56)</w:t>
      </w:r>
    </w:p>
    <w:p w14:paraId="4A234521" w14:textId="77777777" w:rsidR="006F1EA8" w:rsidRPr="00CD3FFD" w:rsidRDefault="006F1EA8" w:rsidP="006F1EA8">
      <w:pPr>
        <w:pStyle w:val="Nothing"/>
      </w:pPr>
    </w:p>
    <w:p w14:paraId="461FCEE4" w14:textId="77777777" w:rsidR="006F1EA8" w:rsidRDefault="006F1EA8" w:rsidP="006F1EA8">
      <w:pPr>
        <w:pStyle w:val="Cards"/>
      </w:pPr>
      <w:r>
        <w:t xml:space="preserve">Indeed, imposing such </w:t>
      </w:r>
      <w:r w:rsidRPr="00CD3FFD">
        <w:rPr>
          <w:rStyle w:val="DebateUnderline"/>
        </w:rPr>
        <w:t>non-market limits is imperative, but the struggle to impose them must begin in capitalist societies now, and not be posed simply as the policies of future socialism.</w:t>
      </w:r>
      <w:r>
        <w:t xml:space="preserve"> </w:t>
      </w:r>
      <w:r w:rsidRPr="00CD3FFD">
        <w:rPr>
          <w:rStyle w:val="DebateUnderline"/>
        </w:rPr>
        <w:t>Yes, aggressive energy conservation is imperative</w:t>
      </w:r>
      <w:r>
        <w:t xml:space="preserve">, especially in the United States and other countries of the global North. We can all live better with a sharp reduction of wasteful consumption, breathe clean air, drink clean water, and eat organic food. </w:t>
      </w:r>
      <w:r w:rsidRPr="00CD3FFD">
        <w:rPr>
          <w:rStyle w:val="DebateUnderline"/>
        </w:rPr>
        <w:t>Nevertheless, there needs to be a global increase in the power capacity, employing clean energy</w:t>
      </w:r>
      <w:r>
        <w:t xml:space="preserve"> and not fossil fuels or nuclear power, </w:t>
      </w:r>
      <w:r w:rsidRPr="00CD3FFD">
        <w:rPr>
          <w:rStyle w:val="DebateUnderline"/>
        </w:rPr>
        <w:t>to insure every child born on this planet has the material requirements for the highest quality of life</w:t>
      </w:r>
      <w:r>
        <w:t xml:space="preserve"> (Schwartzman and Schwartzman</w:t>
      </w:r>
      <w:r>
        <w:rPr>
          <w:rStyle w:val="apple-converted-space"/>
          <w:rFonts w:ascii="Verdana" w:hAnsi="Verdana"/>
          <w:color w:val="000000"/>
          <w:sz w:val="17"/>
        </w:rPr>
        <w:t> </w:t>
      </w:r>
      <w:hyperlink r:id="rId10" w:anchor="CIT0010" w:history="1">
        <w:r>
          <w:rPr>
            <w:rStyle w:val="Hyperlink"/>
            <w:rFonts w:ascii="Verdana" w:hAnsi="Verdana"/>
            <w:color w:val="104083"/>
            <w:sz w:val="17"/>
          </w:rPr>
          <w:t>2011</w:t>
        </w:r>
      </w:hyperlink>
      <w:r>
        <w:t>).</w:t>
      </w:r>
    </w:p>
    <w:p w14:paraId="4D50DABE" w14:textId="77777777" w:rsidR="006F1EA8" w:rsidRDefault="006F1EA8" w:rsidP="006F1EA8">
      <w:pPr>
        <w:pStyle w:val="Cards"/>
      </w:pPr>
      <w:r>
        <w:t xml:space="preserve">But </w:t>
      </w:r>
      <w:r w:rsidRPr="00CD3FFD">
        <w:rPr>
          <w:rStyle w:val="DebateUnderline"/>
        </w:rPr>
        <w:t>should we anticipate that Green Capitalism, even pushed to its limits by class struggle, could indefinitely postpone the final demise of global capitalism</w:t>
      </w:r>
      <w:r>
        <w:t xml:space="preserve"> and could actually replace the present unsustainable energy base with a renewable power infrastructure fast enough to avoid catastrophic climate change (C3)? I submit </w:t>
      </w:r>
      <w:r w:rsidRPr="00CD3FFD">
        <w:rPr>
          <w:rStyle w:val="DebateUnderline"/>
        </w:rPr>
        <w:t>this prospect is highly unlikely</w:t>
      </w:r>
      <w:r>
        <w:t>. The legacy and political economy of real existing capitalism alone makes</w:t>
      </w:r>
      <w:r>
        <w:rPr>
          <w:rStyle w:val="apple-converted-space"/>
          <w:rFonts w:ascii="Verdana" w:hAnsi="Verdana"/>
          <w:color w:val="000000"/>
          <w:sz w:val="17"/>
        </w:rPr>
        <w:t> </w:t>
      </w:r>
      <w:r>
        <w:rPr>
          <w:i/>
        </w:rPr>
        <w:t>global</w:t>
      </w:r>
      <w:r>
        <w:rPr>
          <w:rStyle w:val="apple-converted-space"/>
          <w:rFonts w:ascii="Verdana" w:hAnsi="Verdana"/>
          <w:color w:val="000000"/>
          <w:sz w:val="17"/>
        </w:rPr>
        <w:t> </w:t>
      </w:r>
      <w:r>
        <w:t>solar capitalism a delusion (Schwartzman</w:t>
      </w:r>
      <w:hyperlink r:id="rId11" w:anchor="CIT0008" w:history="1">
        <w:r>
          <w:rPr>
            <w:rStyle w:val="Hyperlink"/>
            <w:rFonts w:ascii="Verdana" w:hAnsi="Verdana"/>
            <w:color w:val="104083"/>
            <w:sz w:val="17"/>
          </w:rPr>
          <w:t>2009</w:t>
        </w:r>
      </w:hyperlink>
      <w:r>
        <w:t xml:space="preserve">). While the Pentagon pretends to go “green,” it remains the servant of the imperial system protecting fossil fuel and strategic metals flowing into the MIC, the Military Industrial (Fossil Fuel, Nuclear, State Terror) Complex. The immense power of the MIC is the biggest obstacle to implementing an effective prevention program that has a plausible chance of avoiding C3. The avoidance of C3 requires an end to coal and </w:t>
      </w:r>
      <w:proofErr w:type="gramStart"/>
      <w:r>
        <w:t>fossil</w:t>
      </w:r>
      <w:proofErr w:type="gramEnd"/>
      <w:r>
        <w:t xml:space="preserve"> fuel addiction, giving up the nuclear option, and a rapid conversion to a high-efficiency solar energy infrastructure.</w:t>
      </w:r>
    </w:p>
    <w:p w14:paraId="31E483AA" w14:textId="77777777" w:rsidR="006F1EA8" w:rsidRDefault="006F1EA8" w:rsidP="006F1EA8">
      <w:pPr>
        <w:pStyle w:val="Cards"/>
      </w:pPr>
      <w:r>
        <w:rPr>
          <w:i/>
        </w:rPr>
        <w:t xml:space="preserve">To summarize, the MIC is at present the biggest single obstacle to preventing C3 because: </w:t>
      </w:r>
      <w:r w:rsidRPr="00CD3FFD">
        <w:t>It is the present core of global capital reproduction with its colossal waste of energy and material resources. The fossil fuel and nuclear industries are integrated within the MIC. The MIC has a dominant role in setting the domestic and foreign policy agenda of the United States and other leading capitalist countries. The Pentagon is the “global oil-protection service” for both the U.S. imperial agenda (</w:t>
      </w:r>
      <w:proofErr w:type="spellStart"/>
      <w:r w:rsidRPr="00CD3FFD">
        <w:t>Klare</w:t>
      </w:r>
      <w:proofErr w:type="spellEnd"/>
      <w:r w:rsidRPr="00CD3FFD">
        <w:t> </w:t>
      </w:r>
      <w:hyperlink r:id="rId12" w:anchor="CIT0005" w:history="1">
        <w:r w:rsidRPr="00CD3FFD">
          <w:t>2007</w:t>
        </w:r>
      </w:hyperlink>
      <w:r w:rsidRPr="00CD3FFD">
        <w:t>) and the transnational capital class itself (e.g., Robinson </w:t>
      </w:r>
      <w:hyperlink r:id="rId13" w:anchor="CIT0007" w:history="1">
        <w:r w:rsidRPr="00CD3FFD">
          <w:t>2004</w:t>
        </w:r>
      </w:hyperlink>
      <w:r w:rsidRPr="00CD3FFD">
        <w:t xml:space="preserve">). The MIC's Imperial Agenda blocks the global cooperation and equity required </w:t>
      </w:r>
      <w:proofErr w:type="gramStart"/>
      <w:r w:rsidRPr="00CD3FFD">
        <w:t>to prevent</w:t>
      </w:r>
      <w:proofErr w:type="gramEnd"/>
      <w:r w:rsidRPr="00CD3FFD">
        <w:t xml:space="preserve"> C3.</w:t>
      </w:r>
    </w:p>
    <w:p w14:paraId="269BE607" w14:textId="77777777" w:rsidR="006F1EA8" w:rsidRDefault="006F1EA8" w:rsidP="006F1EA8">
      <w:pPr>
        <w:pStyle w:val="Cards"/>
      </w:pPr>
      <w:r>
        <w:t xml:space="preserve">Nevertheless, what </w:t>
      </w:r>
      <w:r w:rsidRPr="00CD3FFD">
        <w:rPr>
          <w:rStyle w:val="DebateUnderline"/>
        </w:rPr>
        <w:t xml:space="preserve">the struggle for a </w:t>
      </w:r>
      <w:r w:rsidRPr="00CD3FFD">
        <w:t xml:space="preserve">GND </w:t>
      </w:r>
      <w:r w:rsidRPr="00CD3FFD">
        <w:rPr>
          <w:rStyle w:val="DebateUnderline"/>
        </w:rPr>
        <w:t>[Green New Deal] can accomplish is</w:t>
      </w:r>
      <w:r>
        <w:t xml:space="preserve"> very significant, indeed </w:t>
      </w:r>
      <w:r w:rsidRPr="00CD3FFD">
        <w:rPr>
          <w:rStyle w:val="DebateUnderline"/>
        </w:rPr>
        <w:t xml:space="preserve">critical to confronting the challenge of preventing </w:t>
      </w:r>
      <w:r w:rsidRPr="00CD3FFD">
        <w:t xml:space="preserve">C3 </w:t>
      </w:r>
      <w:r w:rsidRPr="00CD3FFD">
        <w:rPr>
          <w:rStyle w:val="DebateUnderline"/>
        </w:rPr>
        <w:t>[Catastrophic Climate Change]</w:t>
      </w:r>
      <w:r>
        <w:t>.</w:t>
      </w:r>
      <w:r>
        <w:rPr>
          <w:rStyle w:val="apple-converted-space"/>
          <w:rFonts w:ascii="Verdana" w:hAnsi="Verdana"/>
          <w:color w:val="000000"/>
          <w:sz w:val="17"/>
        </w:rPr>
        <w:t> </w:t>
      </w:r>
      <w:r w:rsidRPr="00CD3FFD">
        <w:rPr>
          <w:rStyle w:val="DebateUnderline"/>
          <w:b/>
          <w:i/>
        </w:rPr>
        <w:t>Humanity cannot afford to wait for socialism to replace capitalism to begin implementing this prevention program</w:t>
      </w:r>
      <w:r w:rsidRPr="00CD3FFD">
        <w:rPr>
          <w:rStyle w:val="DebateUnderline"/>
          <w:i/>
        </w:rPr>
        <w:t xml:space="preserve"> </w:t>
      </w:r>
      <w:r w:rsidRPr="00CD3FFD">
        <w:t>[Italics Original]</w:t>
      </w:r>
      <w:r>
        <w:rPr>
          <w:i/>
        </w:rPr>
        <w:t>.</w:t>
      </w:r>
      <w:r>
        <w:rPr>
          <w:rFonts w:ascii="Lucida Grande" w:hAnsi="Lucida Grande"/>
        </w:rPr>
        <w:t> </w:t>
      </w:r>
      <w:r>
        <w:t xml:space="preserve">And I have argued that </w:t>
      </w:r>
      <w:r w:rsidRPr="00CD3FFD">
        <w:rPr>
          <w:rStyle w:val="DebateUnderline"/>
        </w:rPr>
        <w:t xml:space="preserve">starting this prevention program under existing capitalism can open up a path toward </w:t>
      </w:r>
      <w:proofErr w:type="spellStart"/>
      <w:r w:rsidRPr="00CD3FFD">
        <w:rPr>
          <w:rStyle w:val="DebateUnderline"/>
        </w:rPr>
        <w:t>ecosocialist</w:t>
      </w:r>
      <w:proofErr w:type="spellEnd"/>
      <w:r w:rsidRPr="00CD3FFD">
        <w:rPr>
          <w:rStyle w:val="DebateUnderline"/>
        </w:rPr>
        <w:t xml:space="preserve"> transition</w:t>
      </w:r>
      <w:r>
        <w:t>, indeed a 21</w:t>
      </w:r>
      <w:r>
        <w:rPr>
          <w:vertAlign w:val="superscript"/>
        </w:rPr>
        <w:t>st</w:t>
      </w:r>
      <w:r>
        <w:rPr>
          <w:rStyle w:val="apple-converted-space"/>
          <w:rFonts w:ascii="Verdana" w:hAnsi="Verdana"/>
          <w:color w:val="000000"/>
          <w:sz w:val="17"/>
        </w:rPr>
        <w:t> </w:t>
      </w:r>
      <w:r>
        <w:t>century Socialism worthy of its name.</w:t>
      </w:r>
    </w:p>
    <w:p w14:paraId="45D46925" w14:textId="77777777" w:rsidR="006F1EA8" w:rsidRDefault="006F1EA8" w:rsidP="006F1EA8">
      <w:pPr>
        <w:pStyle w:val="Cards"/>
      </w:pPr>
      <w:r>
        <w:t xml:space="preserve">Climate science tells us </w:t>
      </w:r>
      <w:r w:rsidRPr="00CD3FFD">
        <w:rPr>
          <w:rStyle w:val="DebateUnderline"/>
        </w:rPr>
        <w:t>we must proceed now for any plausible chance of avoiding tipping points plunging us into C3</w:t>
      </w:r>
      <w:r>
        <w:t xml:space="preserve">. </w:t>
      </w:r>
      <w:r w:rsidRPr="00CD3FFD">
        <w:rPr>
          <w:rStyle w:val="DebateUnderline"/>
        </w:rPr>
        <w:t>Green job creation is likewise the creation of a new working-class sector committed to ending the fossil fuel addiction.</w:t>
      </w:r>
      <w:r>
        <w:t xml:space="preserve"> Such an historic shift</w:t>
      </w:r>
      <w:r>
        <w:rPr>
          <w:rFonts w:ascii="Lucida Grande" w:hAnsi="Lucida Grande"/>
        </w:rPr>
        <w:t> </w:t>
      </w:r>
      <w:r>
        <w:t>to renewable energy supplies would be comparable to the industrial revolution that replaced plant power in the form of wood and agricultural products with coal.</w:t>
      </w:r>
    </w:p>
    <w:p w14:paraId="00D278AD" w14:textId="77777777" w:rsidR="003514F8" w:rsidRPr="00CD3FFD" w:rsidRDefault="003514F8" w:rsidP="006F1EA8">
      <w:pPr>
        <w:pStyle w:val="Nothing"/>
      </w:pPr>
    </w:p>
    <w:p w14:paraId="256C3C39" w14:textId="77777777" w:rsidR="003514F8" w:rsidRPr="00A638B6" w:rsidRDefault="003514F8" w:rsidP="003514F8">
      <w:pPr>
        <w:pStyle w:val="Nothing"/>
      </w:pPr>
    </w:p>
    <w:p w14:paraId="444F131A" w14:textId="77777777" w:rsidR="003514F8" w:rsidRPr="00A638B6" w:rsidRDefault="003514F8" w:rsidP="003514F8">
      <w:pPr>
        <w:pStyle w:val="BlockHeadings"/>
      </w:pPr>
      <w:r w:rsidRPr="00A638B6">
        <w:t>Perm Solves – A2: Market Link</w:t>
      </w:r>
    </w:p>
    <w:p w14:paraId="289C9ADC" w14:textId="77777777" w:rsidR="003514F8" w:rsidRPr="008F4D02" w:rsidRDefault="003514F8" w:rsidP="003514F8">
      <w:pPr>
        <w:pStyle w:val="Nothing"/>
      </w:pPr>
    </w:p>
    <w:p w14:paraId="1AEDB3F4" w14:textId="77777777" w:rsidR="003514F8" w:rsidRPr="008F4D02" w:rsidRDefault="006F1EA8" w:rsidP="003514F8">
      <w:pPr>
        <w:pStyle w:val="Tags"/>
      </w:pPr>
      <w:r>
        <w:t xml:space="preserve">Must work </w:t>
      </w:r>
      <w:r w:rsidR="003514F8" w:rsidRPr="008F4D02">
        <w:t xml:space="preserve">within the market in order to solve </w:t>
      </w:r>
      <w:r>
        <w:t xml:space="preserve">warming and </w:t>
      </w:r>
      <w:r w:rsidR="003514F8" w:rsidRPr="008F4D02">
        <w:t>transition wars</w:t>
      </w:r>
    </w:p>
    <w:p w14:paraId="2C1D5CCD" w14:textId="77777777" w:rsidR="003514F8" w:rsidRPr="008F4D02" w:rsidRDefault="003514F8" w:rsidP="003514F8">
      <w:pPr>
        <w:pStyle w:val="Cites"/>
      </w:pPr>
      <w:r w:rsidRPr="008F4D02">
        <w:rPr>
          <w:rStyle w:val="Author-Date"/>
        </w:rPr>
        <w:lastRenderedPageBreak/>
        <w:t xml:space="preserve">Lewis and </w:t>
      </w:r>
      <w:proofErr w:type="spellStart"/>
      <w:r w:rsidRPr="008F4D02">
        <w:rPr>
          <w:rStyle w:val="Author-Date"/>
        </w:rPr>
        <w:t>Canaty</w:t>
      </w:r>
      <w:proofErr w:type="spellEnd"/>
      <w:r w:rsidRPr="008F4D02">
        <w:t xml:space="preserve"> (executive director of the Center for Community Enterprise; honorary research fellow at the University of Birmingham and a director of Common Futures) </w:t>
      </w:r>
      <w:r w:rsidRPr="008F4D02">
        <w:rPr>
          <w:rStyle w:val="Author-Date"/>
        </w:rPr>
        <w:t>12</w:t>
      </w:r>
    </w:p>
    <w:p w14:paraId="7D7DF10C" w14:textId="77777777" w:rsidR="003514F8" w:rsidRPr="008F4D02" w:rsidRDefault="003514F8" w:rsidP="003514F8">
      <w:pPr>
        <w:pStyle w:val="Cites"/>
      </w:pPr>
      <w:r w:rsidRPr="008F4D02">
        <w:t xml:space="preserve">(Michael and Patrick, The Resilience Imperative: Cooperative Transitions to a Steady-state Economy, New Society Publishers, </w:t>
      </w:r>
      <w:proofErr w:type="spellStart"/>
      <w:proofErr w:type="gramStart"/>
      <w:r w:rsidRPr="008F4D02">
        <w:t>googlebooks</w:t>
      </w:r>
      <w:proofErr w:type="spellEnd"/>
      <w:proofErr w:type="gramEnd"/>
      <w:r w:rsidRPr="008F4D02">
        <w:t>)</w:t>
      </w:r>
    </w:p>
    <w:p w14:paraId="63954BA0" w14:textId="77777777" w:rsidR="003514F8" w:rsidRPr="00681B92" w:rsidRDefault="003514F8" w:rsidP="0003725B">
      <w:pPr>
        <w:pStyle w:val="Cards"/>
        <w:ind w:left="0"/>
      </w:pPr>
    </w:p>
    <w:p w14:paraId="7183131C" w14:textId="77777777" w:rsidR="003514F8" w:rsidRPr="006F1EA8" w:rsidRDefault="003514F8" w:rsidP="003514F8">
      <w:pPr>
        <w:pStyle w:val="Cards"/>
        <w:rPr>
          <w:b/>
          <w:sz w:val="24"/>
        </w:rPr>
      </w:pPr>
      <w:r w:rsidRPr="001A19F5">
        <w:rPr>
          <w:sz w:val="24"/>
        </w:rPr>
        <w:t>The agenda of the Great Transition also encompasses three major dimensions of change. Think of them as the 3 Ps: the personal, practical, and political. Simplistic silver</w:t>
      </w:r>
      <w:r w:rsidRPr="001A19F5">
        <w:rPr>
          <w:sz w:val="24"/>
        </w:rPr>
        <w:noBreakHyphen/>
        <w:t>bullet solutions, and sound bites spun for culturally stunted attention spans, will not do. Consciously acting to link up the three Ps with a multi</w:t>
      </w:r>
      <w:r w:rsidRPr="001A19F5">
        <w:rPr>
          <w:sz w:val="24"/>
        </w:rPr>
        <w:noBreakHyphen/>
        <w:t xml:space="preserve">level agenda guided by the resilience imperative and cooperative transitions is complex. </w:t>
      </w:r>
      <w:r w:rsidRPr="0038504A">
        <w:rPr>
          <w:rStyle w:val="DebateUnderline"/>
        </w:rPr>
        <w:t>Balkanized movements cannot contend with the scale of the problems and challenges we face, nor the powerful forces that must be resisted and restrained</w:t>
      </w:r>
      <w:r w:rsidRPr="001A19F5">
        <w:rPr>
          <w:sz w:val="24"/>
        </w:rPr>
        <w:t xml:space="preserve">. </w:t>
      </w:r>
      <w:r w:rsidRPr="0038504A">
        <w:rPr>
          <w:rStyle w:val="DebateUnderline"/>
        </w:rPr>
        <w:t>All kinds of constituencies must be engaged unions, regionally based small and medium</w:t>
      </w:r>
      <w:r w:rsidRPr="0038504A">
        <w:rPr>
          <w:rStyle w:val="DebateUnderline"/>
        </w:rPr>
        <w:noBreakHyphen/>
        <w:t xml:space="preserve">sized </w:t>
      </w:r>
      <w:bookmarkStart w:id="2" w:name="_GoBack"/>
      <w:r w:rsidRPr="00754E29">
        <w:rPr>
          <w:rStyle w:val="DebateUnderline"/>
          <w:b/>
        </w:rPr>
        <w:t>businesses</w:t>
      </w:r>
      <w:bookmarkEnd w:id="2"/>
      <w:r w:rsidRPr="0038504A">
        <w:rPr>
          <w:rStyle w:val="DebateUnderline"/>
        </w:rPr>
        <w:t>, all manner of community and cooperative enterprises and intermediaries, farmers, credit unions and progressive financial institutions, arts and culture organizations, faith organizations, environmental groups, politicians, and academics</w:t>
      </w:r>
      <w:r w:rsidRPr="001A19F5">
        <w:rPr>
          <w:sz w:val="24"/>
        </w:rPr>
        <w:t>. We can also work with large companies, though caution and principled shrewdness is necessary. Companies occupying the low</w:t>
      </w:r>
      <w:r w:rsidRPr="001A19F5">
        <w:rPr>
          <w:sz w:val="24"/>
        </w:rPr>
        <w:noBreakHyphen/>
        <w:t>road/high</w:t>
      </w:r>
      <w:r w:rsidRPr="001A19F5">
        <w:rPr>
          <w:sz w:val="24"/>
        </w:rPr>
        <w:noBreakHyphen/>
        <w:t xml:space="preserve">carbon economy have too much power, are unaccountable, and are so addicted to the capitalist logic of growth that they represent a real and present danger to all of us. </w:t>
      </w:r>
      <w:r w:rsidRPr="0038504A">
        <w:rPr>
          <w:rStyle w:val="DebateUnderline"/>
        </w:rPr>
        <w:t>However, there are other companies that are committed to building a highroad/low</w:t>
      </w:r>
      <w:r w:rsidRPr="0038504A">
        <w:rPr>
          <w:rStyle w:val="DebateUnderline"/>
        </w:rPr>
        <w:noBreakHyphen/>
        <w:t>carbon economy, and we need their know</w:t>
      </w:r>
      <w:r w:rsidRPr="0038504A">
        <w:rPr>
          <w:rStyle w:val="DebateUnderline"/>
        </w:rPr>
        <w:noBreakHyphen/>
        <w:t xml:space="preserve">how and partnership </w:t>
      </w:r>
      <w:r w:rsidRPr="006F1EA8">
        <w:rPr>
          <w:rStyle w:val="DebateUnderline"/>
          <w:b/>
        </w:rPr>
        <w:t>if we are to navigate the Great Transition without violence</w:t>
      </w:r>
      <w:r w:rsidRPr="006F1EA8">
        <w:rPr>
          <w:b/>
          <w:sz w:val="24"/>
        </w:rPr>
        <w:t>.</w:t>
      </w:r>
    </w:p>
    <w:p w14:paraId="4C811F25" w14:textId="77777777" w:rsidR="003514F8" w:rsidRPr="001A19F5" w:rsidRDefault="003514F8" w:rsidP="003514F8">
      <w:pPr>
        <w:pStyle w:val="Cards"/>
        <w:rPr>
          <w:sz w:val="24"/>
        </w:rPr>
      </w:pPr>
      <w:r w:rsidRPr="001A19F5">
        <w:rPr>
          <w:sz w:val="24"/>
        </w:rPr>
        <w:t>So there we have it we are challenged to work consciously from local to global across sectors, engage creatively multiple constituencies, while all the while paying attention simultaneously to the macro and micro features of the transition challenge. Isn't life interesting?</w:t>
      </w:r>
    </w:p>
    <w:p w14:paraId="10949F98" w14:textId="77777777" w:rsidR="003514F8" w:rsidRPr="001A19F5" w:rsidRDefault="003514F8" w:rsidP="003514F8">
      <w:pPr>
        <w:pStyle w:val="Cards"/>
        <w:rPr>
          <w:sz w:val="24"/>
        </w:rPr>
      </w:pPr>
      <w:r w:rsidRPr="001A19F5">
        <w:rPr>
          <w:sz w:val="24"/>
        </w:rPr>
        <w:t xml:space="preserve">We have been acutely conscious, while writing this book, that our concentration has been on the micro side of the transition challenge, though we have attempted to keep the macro side consciously in play as a kind of counterpoint tension. We </w:t>
      </w:r>
      <w:r w:rsidRPr="0038504A">
        <w:rPr>
          <w:rStyle w:val="DebateUnderline"/>
        </w:rPr>
        <w:t>hope we have shown how crucial change at the macro policy and systems level is for facilitating and easing transition to a low</w:t>
      </w:r>
      <w:r w:rsidRPr="0038504A">
        <w:rPr>
          <w:rStyle w:val="DebateUnderline"/>
        </w:rPr>
        <w:noBreakHyphen/>
        <w:t>carbon, more democratic, and fair economy</w:t>
      </w:r>
      <w:r w:rsidRPr="001A19F5">
        <w:rPr>
          <w:sz w:val="24"/>
        </w:rPr>
        <w:t xml:space="preserve">. Indeed, there are a number of key policy questions that we have raised directly or indicated in passing. These evident and practical possibilities can be summarized as: </w:t>
      </w:r>
      <w:r w:rsidRPr="00D80DD8">
        <w:t>100 percent debt</w:t>
      </w:r>
      <w:r w:rsidRPr="00D80DD8">
        <w:noBreakHyphen/>
        <w:t xml:space="preserve">free money: Why not </w:t>
      </w:r>
      <w:proofErr w:type="spellStart"/>
      <w:r w:rsidRPr="00D80DD8">
        <w:t>mov</w:t>
      </w:r>
      <w:proofErr w:type="spellEnd"/>
      <w:r w:rsidRPr="001A19F5">
        <w:rPr>
          <w:sz w:val="24"/>
        </w:rPr>
        <w:t xml:space="preserve"> e step by step toward governments issuing democratic currency free of interest and, indeed, removing from banks the power to freely issue money as high</w:t>
      </w:r>
      <w:r w:rsidRPr="001A19F5">
        <w:rPr>
          <w:sz w:val="24"/>
        </w:rPr>
        <w:noBreakHyphen/>
        <w:t>cost debt?</w:t>
      </w:r>
    </w:p>
    <w:p w14:paraId="30BB32D5" w14:textId="77777777" w:rsidR="003514F8" w:rsidRDefault="003514F8" w:rsidP="003514F8">
      <w:pPr>
        <w:pStyle w:val="Nothing"/>
      </w:pPr>
    </w:p>
    <w:p w14:paraId="1899DA17" w14:textId="77777777" w:rsidR="006F1EA8" w:rsidRPr="00800A87" w:rsidRDefault="006F1EA8" w:rsidP="006F1EA8">
      <w:pPr>
        <w:pStyle w:val="BlockHeadings"/>
      </w:pPr>
      <w:r>
        <w:t xml:space="preserve">Perm Solves – </w:t>
      </w:r>
      <w:bookmarkStart w:id="3" w:name="_Toc177740062"/>
      <w:r w:rsidRPr="00800A87">
        <w:t xml:space="preserve">A2: </w:t>
      </w:r>
      <w:bookmarkEnd w:id="3"/>
      <w:r>
        <w:t>State Link</w:t>
      </w:r>
    </w:p>
    <w:p w14:paraId="61506D7C" w14:textId="77777777" w:rsidR="006F1EA8" w:rsidRPr="00FF1C13" w:rsidRDefault="006F1EA8" w:rsidP="006F1EA8">
      <w:pPr>
        <w:pStyle w:val="Nothing"/>
      </w:pPr>
    </w:p>
    <w:p w14:paraId="658512AC" w14:textId="77777777" w:rsidR="006F1EA8" w:rsidRPr="00FF1C13" w:rsidRDefault="006F1EA8" w:rsidP="006F1EA8">
      <w:pPr>
        <w:pStyle w:val="Tags"/>
      </w:pPr>
      <w:r w:rsidRPr="00FF1C13">
        <w:t>Development of an effective civil society is key to fighting the worst effects of neoliberalism</w:t>
      </w:r>
    </w:p>
    <w:p w14:paraId="3D2A4E84" w14:textId="77777777" w:rsidR="006F1EA8" w:rsidRPr="00730F60" w:rsidRDefault="006F1EA8" w:rsidP="006F1EA8">
      <w:pPr>
        <w:pStyle w:val="Cites"/>
      </w:pPr>
      <w:r w:rsidRPr="00173E97">
        <w:rPr>
          <w:rStyle w:val="Author-Date"/>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 </w:t>
      </w:r>
      <w:r w:rsidRPr="00173E97">
        <w:rPr>
          <w:rStyle w:val="Author-Date"/>
        </w:rPr>
        <w:t>10</w:t>
      </w:r>
    </w:p>
    <w:p w14:paraId="1B12E55D" w14:textId="77777777" w:rsidR="006F1EA8" w:rsidRPr="00730F60" w:rsidRDefault="006F1EA8" w:rsidP="006F1EA8">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3EF5D83C" w14:textId="77777777" w:rsidR="006F1EA8" w:rsidRPr="00FF1C13" w:rsidRDefault="006F1EA8" w:rsidP="006F1EA8">
      <w:pPr>
        <w:pStyle w:val="Nothing"/>
      </w:pPr>
    </w:p>
    <w:p w14:paraId="78753927" w14:textId="77777777" w:rsidR="006F1EA8" w:rsidRPr="00800A87" w:rsidRDefault="006F1EA8" w:rsidP="006F1EA8">
      <w:pPr>
        <w:pStyle w:val="Cards"/>
      </w:pPr>
      <w:proofErr w:type="gramStart"/>
      <w:r w:rsidRPr="00800A87">
        <w:t>An agent of social transformation.</w:t>
      </w:r>
      <w:proofErr w:type="gramEnd"/>
      <w:r w:rsidRPr="00800A87">
        <w:t xml:space="preserve"> </w:t>
      </w:r>
      <w:r w:rsidRPr="002759FD">
        <w:rPr>
          <w:rStyle w:val="DebateUnderline"/>
        </w:rPr>
        <w:t>An alternative agenda also requires the articulation of a collective agent that enables the strategic participation of a broad diversity of civil society sectors in processes of social transformation</w:t>
      </w:r>
      <w:r w:rsidRPr="00800A87">
        <w:t xml:space="preserve"> (Gordon, 2009; Fox, 2005; </w:t>
      </w:r>
      <w:proofErr w:type="spellStart"/>
      <w:r w:rsidRPr="00800A87">
        <w:t>Munck</w:t>
      </w:r>
      <w:proofErr w:type="spellEnd"/>
      <w:r w:rsidRPr="00800A87">
        <w:t xml:space="preserve">, 2010; Milkman, 2006). </w:t>
      </w:r>
      <w:r w:rsidRPr="002759FD">
        <w:rPr>
          <w:rStyle w:val="DebateUnderline"/>
        </w:rPr>
        <w:t xml:space="preserve">Unlike what neoliberal doctrine posits, </w:t>
      </w:r>
      <w:r w:rsidRPr="006F1EA8">
        <w:rPr>
          <w:rStyle w:val="DebateUnderline"/>
          <w:b/>
        </w:rPr>
        <w:t>the active participation of the state in crucial</w:t>
      </w:r>
      <w:r w:rsidRPr="002759FD">
        <w:rPr>
          <w:rStyle w:val="DebateUnderline"/>
        </w:rPr>
        <w:t xml:space="preserve"> to the promotion of development and the creation of support institutions, including those that regulate domestic and foreign investment and promote social welfare. An organized civil society must act as guardian and guarantor of the development process as a whole.</w:t>
      </w:r>
      <w:r w:rsidRPr="00800A87">
        <w:t xml:space="preserve"> </w:t>
      </w:r>
    </w:p>
    <w:p w14:paraId="441E98AF" w14:textId="77777777" w:rsidR="006F1EA8" w:rsidRPr="00A638B6" w:rsidRDefault="006F1EA8" w:rsidP="006F1EA8">
      <w:pPr>
        <w:pStyle w:val="Nothing"/>
      </w:pPr>
    </w:p>
    <w:p w14:paraId="64D453CE" w14:textId="77777777" w:rsidR="003514F8" w:rsidRPr="00CD3FFD" w:rsidRDefault="003514F8" w:rsidP="003514F8">
      <w:pPr>
        <w:pStyle w:val="Nothing"/>
      </w:pPr>
    </w:p>
    <w:p w14:paraId="409FE4B2" w14:textId="77777777" w:rsidR="003514F8" w:rsidRPr="00CD3FFD" w:rsidRDefault="006F1EA8" w:rsidP="003514F8">
      <w:pPr>
        <w:pStyle w:val="BlockHeadings"/>
      </w:pPr>
      <w:r>
        <w:t>Perm Solves – Collapse NB</w:t>
      </w:r>
    </w:p>
    <w:p w14:paraId="511558DB" w14:textId="77777777" w:rsidR="003514F8" w:rsidRPr="00CD3FFD" w:rsidRDefault="003514F8" w:rsidP="003514F8">
      <w:pPr>
        <w:pStyle w:val="Nothing"/>
      </w:pPr>
    </w:p>
    <w:p w14:paraId="3AFE9B62" w14:textId="77777777" w:rsidR="003514F8" w:rsidRPr="00CD3FFD" w:rsidRDefault="003514F8" w:rsidP="003514F8">
      <w:pPr>
        <w:pStyle w:val="Tags"/>
      </w:pPr>
      <w:r w:rsidRPr="00CD3FFD">
        <w:t>Letting the system collapse on its own causes extinction – only struggle within the capitalism can end the system</w:t>
      </w:r>
    </w:p>
    <w:p w14:paraId="549BBF90" w14:textId="77777777" w:rsidR="003514F8" w:rsidRPr="00CD3FFD" w:rsidRDefault="003514F8" w:rsidP="003514F8">
      <w:r w:rsidRPr="00CD3FFD">
        <w:rPr>
          <w:rStyle w:val="Author-Date"/>
        </w:rPr>
        <w:t xml:space="preserve">Schwartzman </w:t>
      </w:r>
      <w:r w:rsidRPr="00CD3FFD">
        <w:t>(Professor in the Department of Biology at Howard University, PhD in Geochemistry from Brown University)</w:t>
      </w:r>
      <w:r w:rsidRPr="00CD3FFD">
        <w:rPr>
          <w:rStyle w:val="Author-Date"/>
        </w:rPr>
        <w:t xml:space="preserve"> 11</w:t>
      </w:r>
    </w:p>
    <w:p w14:paraId="7610E3A8" w14:textId="77777777" w:rsidR="003514F8" w:rsidRPr="00CD3FFD" w:rsidRDefault="003514F8" w:rsidP="003514F8">
      <w:r w:rsidRPr="00CD3FFD">
        <w:t xml:space="preserve">(David, Green New Deal: An </w:t>
      </w:r>
      <w:proofErr w:type="spellStart"/>
      <w:r w:rsidRPr="00CD3FFD">
        <w:t>Ecosocialist</w:t>
      </w:r>
      <w:proofErr w:type="spellEnd"/>
      <w:r w:rsidRPr="00CD3FFD">
        <w:t xml:space="preserve"> Perspective, Capitalism Nature Socialism, </w:t>
      </w:r>
      <w:hyperlink r:id="rId14" w:anchor="vol_22" w:history="1">
        <w:r w:rsidRPr="00CD3FFD">
          <w:t>Volume 22</w:t>
        </w:r>
      </w:hyperlink>
      <w:r w:rsidRPr="00CD3FFD">
        <w:t>, </w:t>
      </w:r>
      <w:hyperlink r:id="rId15" w:history="1">
        <w:r w:rsidRPr="00CD3FFD">
          <w:t>Issue 3</w:t>
        </w:r>
      </w:hyperlink>
      <w:r w:rsidRPr="00CD3FFD">
        <w:t>, 18 Aug, pages 49-56)</w:t>
      </w:r>
    </w:p>
    <w:p w14:paraId="00FA96E7" w14:textId="77777777" w:rsidR="003514F8" w:rsidRPr="00CD3FFD" w:rsidRDefault="003514F8" w:rsidP="003514F8">
      <w:pPr>
        <w:pStyle w:val="Nothing"/>
      </w:pPr>
    </w:p>
    <w:p w14:paraId="287BBA91" w14:textId="77777777" w:rsidR="003514F8" w:rsidRPr="00CD3FFD" w:rsidRDefault="003514F8" w:rsidP="003514F8">
      <w:pPr>
        <w:pStyle w:val="Cards"/>
      </w:pPr>
      <w:r w:rsidRPr="00CD3FFD">
        <w:t xml:space="preserve">And unlike the New Deal, achieving the GND on a global scale in the context of a robust solar transition, by </w:t>
      </w:r>
      <w:proofErr w:type="spellStart"/>
      <w:r w:rsidRPr="00CD3FFD">
        <w:t>necessityaccompanied</w:t>
      </w:r>
      <w:proofErr w:type="spellEnd"/>
      <w:r w:rsidRPr="00CD3FFD">
        <w:t xml:space="preserve"> by demilitarization, will not end with a reinforcement of militarized capital, as was the case in WWII and the Cold War aftermath. Rather, </w:t>
      </w:r>
      <w:r w:rsidRPr="00CD3FFD">
        <w:rPr>
          <w:rStyle w:val="DebateUnderline"/>
        </w:rPr>
        <w:t xml:space="preserve">the GND has real potential for </w:t>
      </w:r>
      <w:r w:rsidRPr="00CD3FFD">
        <w:rPr>
          <w:rStyle w:val="DebateUnderline"/>
          <w:b/>
        </w:rPr>
        <w:t>opening up a path out of capitalism</w:t>
      </w:r>
      <w:r w:rsidRPr="00CD3FFD">
        <w:rPr>
          <w:rStyle w:val="DebateUnderline"/>
        </w:rPr>
        <w:t xml:space="preserve"> </w:t>
      </w:r>
      <w:r w:rsidRPr="00CD3FFD">
        <w:t xml:space="preserve">into </w:t>
      </w:r>
      <w:proofErr w:type="spellStart"/>
      <w:r w:rsidRPr="00CD3FFD">
        <w:t>ecosocialism</w:t>
      </w:r>
      <w:proofErr w:type="spellEnd"/>
      <w:r w:rsidRPr="00CD3FFD">
        <w:t>. WWII and the emergence of the MIC postponed the terminal crisis of capitalism to this century. Now we face the welcome project of taking that terminal crisis on and finishing the job.</w:t>
      </w:r>
    </w:p>
    <w:p w14:paraId="2DB10B52" w14:textId="77777777" w:rsidR="003514F8" w:rsidRPr="00CD3FFD" w:rsidRDefault="003514F8" w:rsidP="003514F8">
      <w:pPr>
        <w:pStyle w:val="Cards"/>
      </w:pPr>
      <w:r w:rsidRPr="00CD3FFD">
        <w:rPr>
          <w:rStyle w:val="DebateUnderline"/>
        </w:rPr>
        <w:t>We need a strategy of transition</w:t>
      </w:r>
      <w:r w:rsidRPr="00CD3FFD">
        <w:t xml:space="preserve">. This should be a priority in theory and practice for </w:t>
      </w:r>
      <w:proofErr w:type="spellStart"/>
      <w:r w:rsidRPr="00CD3FFD">
        <w:t>ecosocialists</w:t>
      </w:r>
      <w:proofErr w:type="spellEnd"/>
      <w:r w:rsidRPr="00CD3FFD">
        <w:t xml:space="preserve">. Any Left worth its label and demonization by Glenn Beck and company must not only confront the immediate needs of the great majority of those exploited and oppressed by big capital, but also be a leader in organizing to fight back. So jobs, affordable housing, health and </w:t>
      </w:r>
      <w:proofErr w:type="gramStart"/>
      <w:r w:rsidRPr="00CD3FFD">
        <w:t>child care</w:t>
      </w:r>
      <w:proofErr w:type="gramEnd"/>
      <w:r w:rsidRPr="00CD3FFD">
        <w:t xml:space="preserve">, environmental quality, and environmental justice must be on the left agenda. </w:t>
      </w:r>
      <w:proofErr w:type="gramStart"/>
      <w:r w:rsidRPr="00CD3FFD">
        <w:t>But what kind of jobs?</w:t>
      </w:r>
      <w:proofErr w:type="gramEnd"/>
      <w:r w:rsidRPr="00CD3FFD">
        <w:t xml:space="preserve"> </w:t>
      </w:r>
      <w:proofErr w:type="gramStart"/>
      <w:r w:rsidRPr="00CD3FFD">
        <w:t>For unsustainable or sustainable green production?</w:t>
      </w:r>
      <w:proofErr w:type="gramEnd"/>
      <w:r w:rsidRPr="00CD3FFD">
        <w:t xml:space="preserve"> And what about the conditions for the reproduction of labor power, itself a site of multi-dimensional class struggle, as Michael </w:t>
      </w:r>
      <w:hyperlink r:id="rId16" w:anchor="CIT0006" w:history="1">
        <w:proofErr w:type="spellStart"/>
        <w:r w:rsidRPr="00CD3FFD">
          <w:t>Lebowitz</w:t>
        </w:r>
        <w:proofErr w:type="spellEnd"/>
      </w:hyperlink>
      <w:r w:rsidRPr="00CD3FFD">
        <w:t xml:space="preserve"> has argued (2003). Thus, the </w:t>
      </w:r>
      <w:proofErr w:type="spellStart"/>
      <w:r w:rsidRPr="00CD3FFD">
        <w:t>fightback</w:t>
      </w:r>
      <w:proofErr w:type="spellEnd"/>
      <w:r w:rsidRPr="00CD3FFD">
        <w:t xml:space="preserve"> program must confront the ecological crisis and demand solutions that address climate change by embracing clean energy.</w:t>
      </w:r>
    </w:p>
    <w:p w14:paraId="7C0C0212" w14:textId="77777777" w:rsidR="003514F8" w:rsidRPr="00CD3FFD" w:rsidRDefault="003514F8" w:rsidP="003514F8">
      <w:pPr>
        <w:pStyle w:val="Cards"/>
      </w:pPr>
      <w:r w:rsidRPr="00CD3FFD">
        <w:rPr>
          <w:rStyle w:val="DebateUnderline"/>
        </w:rPr>
        <w:t>We should never advocate or even think that the “worse the better” will deliver socialism by the collapse of capitalism</w:t>
      </w:r>
      <w:r w:rsidRPr="00CD3FFD">
        <w:t xml:space="preserve">, </w:t>
      </w:r>
      <w:r w:rsidRPr="00CD3FFD">
        <w:rPr>
          <w:rStyle w:val="DebateUnderline"/>
        </w:rPr>
        <w:t>anticipating its terminal illness as hope</w:t>
      </w:r>
      <w:r w:rsidRPr="00CD3FFD">
        <w:t xml:space="preserve">. For </w:t>
      </w:r>
      <w:r w:rsidRPr="00CD3FFD">
        <w:rPr>
          <w:rStyle w:val="DebateUnderline"/>
        </w:rPr>
        <w:t xml:space="preserve">capitalism's dead weight </w:t>
      </w:r>
      <w:r w:rsidRPr="00A638B6">
        <w:rPr>
          <w:rStyle w:val="DebateUnderline"/>
          <w:b/>
        </w:rPr>
        <w:t>will kill us all</w:t>
      </w:r>
      <w:r w:rsidRPr="00CD3FFD">
        <w:t xml:space="preserve">. </w:t>
      </w:r>
      <w:r w:rsidRPr="00CD3FFD">
        <w:rPr>
          <w:rStyle w:val="DebateUnderline"/>
        </w:rPr>
        <w:t>No slogan or propaganda alone can achieve success</w:t>
      </w:r>
      <w:r w:rsidRPr="00CD3FFD">
        <w:t xml:space="preserve">, as important as this ideological struggle is. Rather, </w:t>
      </w:r>
      <w:r w:rsidRPr="00CD3FFD">
        <w:rPr>
          <w:rStyle w:val="DebateUnderline"/>
        </w:rPr>
        <w:t xml:space="preserve">only multidimensional and </w:t>
      </w:r>
      <w:r w:rsidRPr="00CD3FFD">
        <w:rPr>
          <w:rStyle w:val="DebateUnderline"/>
          <w:b/>
        </w:rPr>
        <w:t>local-to-transnational class struggle within capitalism</w:t>
      </w:r>
      <w:r w:rsidRPr="00CD3FFD">
        <w:t xml:space="preserve"> (see </w:t>
      </w:r>
      <w:hyperlink r:id="rId17" w:anchor="CIT0001" w:history="1">
        <w:proofErr w:type="spellStart"/>
        <w:r w:rsidRPr="00CD3FFD">
          <w:t>Abramsky</w:t>
        </w:r>
      </w:hyperlink>
      <w:r w:rsidRPr="00CD3FFD">
        <w:t>'s</w:t>
      </w:r>
      <w:proofErr w:type="spellEnd"/>
      <w:r w:rsidRPr="00CD3FFD">
        <w:t xml:space="preserve"> illuminating volume 2010) </w:t>
      </w:r>
      <w:r w:rsidRPr="00CD3FFD">
        <w:rPr>
          <w:rStyle w:val="DebateUnderline"/>
        </w:rPr>
        <w:t>can terminate this system</w:t>
      </w:r>
      <w:r w:rsidRPr="00CD3FFD">
        <w:t xml:space="preserve">, which unfortunately will not die a natural death on its own accord. It will have to be put to sleep forever. A critical role of the </w:t>
      </w:r>
      <w:proofErr w:type="spellStart"/>
      <w:r w:rsidRPr="00CD3FFD">
        <w:t>ecosocialist</w:t>
      </w:r>
      <w:proofErr w:type="spellEnd"/>
      <w:r w:rsidRPr="00CD3FFD">
        <w:t xml:space="preserve"> Left is to identify the strategic class sectors—those existing and those in formation—that will be the gravediggers of capitalism. Additionally, </w:t>
      </w:r>
      <w:r w:rsidRPr="00CD3FFD">
        <w:rPr>
          <w:rStyle w:val="DebateUnderline"/>
        </w:rPr>
        <w:t xml:space="preserve">the </w:t>
      </w:r>
      <w:proofErr w:type="spellStart"/>
      <w:r w:rsidRPr="00CD3FFD">
        <w:rPr>
          <w:rStyle w:val="DebateUnderline"/>
        </w:rPr>
        <w:t>ecosocialist</w:t>
      </w:r>
      <w:proofErr w:type="spellEnd"/>
      <w:r w:rsidRPr="00CD3FFD">
        <w:rPr>
          <w:rStyle w:val="DebateUnderline"/>
        </w:rPr>
        <w:t xml:space="preserve"> Left must</w:t>
      </w:r>
      <w:r w:rsidRPr="00CD3FFD">
        <w:t xml:space="preserve"> also, of course, </w:t>
      </w:r>
      <w:r w:rsidRPr="00CD3FFD">
        <w:rPr>
          <w:rStyle w:val="DebateUnderline"/>
        </w:rPr>
        <w:t xml:space="preserve">participate in the creation of a collective vision and its realization as </w:t>
      </w:r>
      <w:r w:rsidRPr="00CD3FFD">
        <w:rPr>
          <w:rStyle w:val="DebateUnderline"/>
          <w:b/>
        </w:rPr>
        <w:t>embryos within capitalism</w:t>
      </w:r>
      <w:r w:rsidRPr="00CD3FFD">
        <w:t xml:space="preserve"> of the new global civilization ending the rule of capital.</w:t>
      </w:r>
    </w:p>
    <w:p w14:paraId="73B85459" w14:textId="77777777" w:rsidR="003514F8" w:rsidRPr="00CD3FFD" w:rsidRDefault="003514F8" w:rsidP="003514F8">
      <w:pPr>
        <w:pStyle w:val="Cards"/>
      </w:pPr>
      <w:r w:rsidRPr="00CD3FFD">
        <w:t xml:space="preserve">We now witness or can soon anticipate ongoing struggles for social governance of production and consumption on all scales from neighborhood to global. </w:t>
      </w:r>
      <w:r w:rsidRPr="00CD3FFD">
        <w:rPr>
          <w:rStyle w:val="DebateUnderline"/>
        </w:rPr>
        <w:t xml:space="preserve">Areas of struggle in this fight should include </w:t>
      </w:r>
      <w:r w:rsidRPr="00CD3FFD">
        <w:t xml:space="preserve">nationalization of the energy, rail, and telecommunications industries; </w:t>
      </w:r>
      <w:proofErr w:type="spellStart"/>
      <w:r w:rsidRPr="00CD3FFD">
        <w:t>municipalization</w:t>
      </w:r>
      <w:proofErr w:type="spellEnd"/>
      <w:r w:rsidRPr="00CD3FFD">
        <w:t xml:space="preserve"> of electric and water supplies; </w:t>
      </w:r>
      <w:r w:rsidRPr="00CD3FFD">
        <w:rPr>
          <w:rStyle w:val="DebateUnderline"/>
        </w:rPr>
        <w:t>the creation and maintenance of</w:t>
      </w:r>
      <w:r w:rsidRPr="00CD3FFD">
        <w:t xml:space="preserve"> decentralized solar power, food, </w:t>
      </w:r>
      <w:r w:rsidRPr="00CD3FFD">
        <w:rPr>
          <w:rStyle w:val="DebateUnderline"/>
        </w:rPr>
        <w:t>energy</w:t>
      </w:r>
      <w:r w:rsidRPr="00CD3FFD">
        <w:t xml:space="preserve"> and farming </w:t>
      </w:r>
      <w:r w:rsidRPr="00CD3FFD">
        <w:rPr>
          <w:rStyle w:val="DebateUnderline"/>
        </w:rPr>
        <w:t>cooperatives</w:t>
      </w:r>
      <w:r w:rsidRPr="00CD3FFD">
        <w:t xml:space="preserve">; the encouragement of worker-owned factories (solidarity economy), the replacement of industrial and GMO agriculture with </w:t>
      </w:r>
      <w:proofErr w:type="spellStart"/>
      <w:r w:rsidRPr="00CD3FFD">
        <w:t>agroecologies</w:t>
      </w:r>
      <w:proofErr w:type="spellEnd"/>
      <w:r w:rsidRPr="00CD3FFD">
        <w:t xml:space="preserve">; the creation of green cities; and of course organizing the unorganized in all sectors, especially GND workers. All of these objectives should be part of the </w:t>
      </w:r>
      <w:proofErr w:type="spellStart"/>
      <w:r w:rsidRPr="00CD3FFD">
        <w:t>ecosocialist</w:t>
      </w:r>
      <w:proofErr w:type="spellEnd"/>
      <w:r w:rsidRPr="00CD3FFD">
        <w:t xml:space="preserve"> agenda for struggles around a GND, which of course, must include the termination of the MIC. One outstanding example of how to begin is found in Mike Davis </w:t>
      </w:r>
      <w:hyperlink r:id="rId18" w:anchor="CIT0003" w:history="1">
        <w:r w:rsidRPr="00CD3FFD">
          <w:t>2010</w:t>
        </w:r>
      </w:hyperlink>
      <w:r w:rsidRPr="00CD3FFD">
        <w:t>), who argues for the potential of a radical movement for green urbanism (see my commentary, </w:t>
      </w:r>
      <w:hyperlink r:id="rId19" w:anchor="CIT0009" w:history="1">
        <w:r w:rsidRPr="00CD3FFD">
          <w:t>Schwartzman</w:t>
        </w:r>
      </w:hyperlink>
      <w:r w:rsidRPr="00CD3FFD">
        <w:t>, 2008).</w:t>
      </w:r>
    </w:p>
    <w:p w14:paraId="0188E0D5" w14:textId="77777777" w:rsidR="003514F8" w:rsidRDefault="003514F8" w:rsidP="003514F8">
      <w:pPr>
        <w:pStyle w:val="Nothing"/>
      </w:pPr>
    </w:p>
    <w:p w14:paraId="7B2600A6" w14:textId="77777777" w:rsidR="0003725B" w:rsidRDefault="0003725B" w:rsidP="003514F8">
      <w:pPr>
        <w:pStyle w:val="Nothing"/>
      </w:pPr>
    </w:p>
    <w:p w14:paraId="7BF3E620" w14:textId="77777777" w:rsidR="0003725B" w:rsidRPr="00580B71" w:rsidRDefault="00763FB5" w:rsidP="0003725B">
      <w:pPr>
        <w:pStyle w:val="BlockHeadings"/>
      </w:pPr>
      <w:bookmarkStart w:id="4" w:name="_Toc232752434"/>
      <w:r>
        <w:t>Capitalism</w:t>
      </w:r>
      <w:r w:rsidRPr="00580B71">
        <w:t xml:space="preserve"> Good – </w:t>
      </w:r>
      <w:r w:rsidR="0003725B" w:rsidRPr="00580B71">
        <w:t>Poverty and Structural Violence</w:t>
      </w:r>
      <w:bookmarkEnd w:id="4"/>
    </w:p>
    <w:p w14:paraId="56D04EBD" w14:textId="77777777" w:rsidR="0003725B" w:rsidRPr="00580B71" w:rsidRDefault="0003725B" w:rsidP="0003725B">
      <w:pPr>
        <w:pStyle w:val="Nothing"/>
        <w:rPr>
          <w:rFonts w:ascii="Arial" w:hAnsi="Arial"/>
          <w:sz w:val="24"/>
        </w:rPr>
      </w:pPr>
    </w:p>
    <w:p w14:paraId="10697EE8" w14:textId="77777777" w:rsidR="0003725B" w:rsidRPr="0003725B" w:rsidRDefault="0003725B" w:rsidP="0003725B">
      <w:pPr>
        <w:pStyle w:val="Tags"/>
      </w:pPr>
      <w:r w:rsidRPr="00580B71">
        <w:t>Both poverty and war deaths are at their lowest levels because of US-led globalization</w:t>
      </w:r>
    </w:p>
    <w:p w14:paraId="3A364061" w14:textId="77777777" w:rsidR="0003725B" w:rsidRPr="00580B71" w:rsidRDefault="0003725B" w:rsidP="0003725B">
      <w:pPr>
        <w:pStyle w:val="Tags"/>
      </w:pPr>
      <w:r w:rsidRPr="00580B71">
        <w:t>Barnett, Professor in the Warfare Analysis &amp; Research Department, U.S. Naval War College, 11</w:t>
      </w:r>
    </w:p>
    <w:p w14:paraId="4E50A89F" w14:textId="77777777" w:rsidR="0003725B" w:rsidRPr="00580B71" w:rsidRDefault="0003725B" w:rsidP="0003725B">
      <w:pPr>
        <w:pStyle w:val="Nothing"/>
      </w:pPr>
      <w:r w:rsidRPr="00580B71">
        <w:t xml:space="preserve">(Thomas </w:t>
      </w:r>
      <w:proofErr w:type="spellStart"/>
      <w:r w:rsidRPr="00580B71">
        <w:t>P.M.,“The</w:t>
      </w:r>
      <w:proofErr w:type="spellEnd"/>
      <w:r w:rsidRPr="00580B71">
        <w:t xml:space="preserve"> New Rules: Leadership Fatigue Puts U.S., and Globalization, at Crossroads,” March 7 </w:t>
      </w:r>
      <w:hyperlink r:id="rId20" w:history="1">
        <w:r w:rsidRPr="00580B71">
          <w:t>http://www.worldpoliticsreview.com/articles/8099/the-new-rules-leadership-fatigue-puts-u-s-and-globalization-at-crossroads</w:t>
        </w:r>
      </w:hyperlink>
      <w:r w:rsidRPr="00580B71">
        <w:t>,)</w:t>
      </w:r>
    </w:p>
    <w:p w14:paraId="0761BE5F" w14:textId="77777777" w:rsidR="0003725B" w:rsidRPr="00580B71" w:rsidRDefault="0003725B" w:rsidP="0003725B">
      <w:pPr>
        <w:pStyle w:val="Nothing"/>
        <w:rPr>
          <w:rFonts w:ascii="Arial" w:hAnsi="Arial"/>
          <w:sz w:val="24"/>
        </w:rPr>
      </w:pPr>
    </w:p>
    <w:p w14:paraId="4BD0F77C" w14:textId="77777777" w:rsidR="0003725B" w:rsidRPr="00580B71" w:rsidRDefault="0003725B" w:rsidP="0003725B">
      <w:pPr>
        <w:pStyle w:val="Cards"/>
      </w:pPr>
      <w:r w:rsidRPr="00580B71">
        <w:t xml:space="preserve">It is worth first examining the larger picture: </w:t>
      </w:r>
      <w:r w:rsidRPr="0003725B">
        <w:rPr>
          <w:rStyle w:val="DebateUnderline"/>
        </w:rPr>
        <w:t>We live in a time</w:t>
      </w:r>
      <w:r w:rsidRPr="00580B71">
        <w:t xml:space="preserve"> of arguably the greatest structural change in the global order yet endured, </w:t>
      </w:r>
      <w:r w:rsidRPr="0003725B">
        <w:rPr>
          <w:rStyle w:val="DebateUnderline"/>
        </w:rPr>
        <w:t>with t</w:t>
      </w:r>
      <w:r w:rsidRPr="00580B71">
        <w:t>his historical moment's most amazing feature being its relative and absolute</w:t>
      </w:r>
      <w:r w:rsidRPr="0003725B">
        <w:rPr>
          <w:rStyle w:val="DebateUnderline"/>
        </w:rPr>
        <w:t xml:space="preserve"> lack of mass violence.</w:t>
      </w:r>
      <w:r w:rsidRPr="00580B71">
        <w:t xml:space="preserve"> That is something to consider when Americans contemplate military intervention in Libya, because if we do </w:t>
      </w:r>
      <w:r w:rsidRPr="00580B71">
        <w:lastRenderedPageBreak/>
        <w:t xml:space="preserve">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03725B">
        <w:rPr>
          <w:rStyle w:val="DebateUnderline"/>
        </w:rPr>
        <w:t xml:space="preserve">As the guardian of globalization, the U.S. </w:t>
      </w:r>
      <w:r w:rsidRPr="00580B71">
        <w:t xml:space="preserve">military </w:t>
      </w:r>
      <w:r w:rsidRPr="0003725B">
        <w:rPr>
          <w:rStyle w:val="DebateUnderline"/>
        </w:rPr>
        <w:t xml:space="preserve">has been the greatest force for peace the world has ever known. </w:t>
      </w:r>
      <w:r w:rsidRPr="00580B71">
        <w:t xml:space="preserve">Had America been removed from the global dynamics that governed the 20th century, the mass murder never would have ended. Indeed, it's entirely conceivable there would now be no identifiable human civilization left, once nuclear weapons entered the killing equation.  But the world did not keep sliding down that path of perpetual war. Instead, </w:t>
      </w:r>
      <w:r w:rsidRPr="0003725B">
        <w:rPr>
          <w:rStyle w:val="DebateUnderline"/>
        </w:rPr>
        <w:t>America stepped up</w:t>
      </w:r>
      <w:r w:rsidRPr="00580B71">
        <w:t xml:space="preserve"> and changed everything </w:t>
      </w:r>
      <w:r w:rsidRPr="0003725B">
        <w:rPr>
          <w:rStyle w:val="DebateUnderline"/>
        </w:rPr>
        <w:t>by ushering in our now-perpetual great-power peace</w:t>
      </w:r>
      <w:r w:rsidRPr="00580B71">
        <w:t xml:space="preserve">. </w:t>
      </w:r>
      <w:r w:rsidRPr="0003725B">
        <w:rPr>
          <w:rStyle w:val="DebateUnderline"/>
        </w:rPr>
        <w:t>We introduced</w:t>
      </w:r>
      <w:r w:rsidRPr="00580B71">
        <w:t xml:space="preserve"> the international liberal trade order known as </w:t>
      </w:r>
      <w:r w:rsidRPr="0003725B">
        <w:rPr>
          <w:rStyle w:val="DebateUnderline"/>
        </w:rPr>
        <w:t>globalization</w:t>
      </w:r>
      <w:r w:rsidRPr="00580B71">
        <w:t xml:space="preserve"> and played loyal Leviathan over its spread. </w:t>
      </w:r>
      <w:r w:rsidRPr="0003725B">
        <w:rPr>
          <w:rStyle w:val="DebateUnderline"/>
        </w:rPr>
        <w:t>What resulted was the collapse of empires</w:t>
      </w:r>
      <w:r w:rsidRPr="00580B71">
        <w:t xml:space="preserve">, an explosion of democracy, the persistent spread of human rights, the liberation of women, </w:t>
      </w:r>
      <w:r w:rsidRPr="0003725B">
        <w:rPr>
          <w:rStyle w:val="DebateUnderline"/>
          <w:b/>
        </w:rPr>
        <w:t>the doubling of life expectancy, a</w:t>
      </w:r>
      <w:r w:rsidRPr="0003725B">
        <w:rPr>
          <w:rStyle w:val="DebateUnderline"/>
        </w:rPr>
        <w:t xml:space="preserve"> </w:t>
      </w:r>
      <w:r w:rsidRPr="00580B71">
        <w:t xml:space="preserve">roughly </w:t>
      </w:r>
      <w:r w:rsidRPr="0003725B">
        <w:rPr>
          <w:rStyle w:val="DebateUnderline"/>
          <w:b/>
        </w:rPr>
        <w:t>10-fold increase</w:t>
      </w:r>
      <w:r w:rsidRPr="0003725B">
        <w:rPr>
          <w:rStyle w:val="DebateUnderline"/>
        </w:rPr>
        <w:t xml:space="preserve"> in </w:t>
      </w:r>
      <w:r w:rsidRPr="00580B71">
        <w:t>adjusted</w:t>
      </w:r>
      <w:r w:rsidRPr="0003725B">
        <w:rPr>
          <w:rStyle w:val="DebateUnderline"/>
        </w:rPr>
        <w:t xml:space="preserve"> </w:t>
      </w:r>
      <w:r w:rsidRPr="0003725B">
        <w:rPr>
          <w:rStyle w:val="DebateUnderline"/>
          <w:b/>
        </w:rPr>
        <w:t>global GDP and a</w:t>
      </w:r>
      <w:r w:rsidRPr="0003725B">
        <w:rPr>
          <w:rStyle w:val="DebateUnderline"/>
        </w:rPr>
        <w:t xml:space="preserve"> </w:t>
      </w:r>
      <w:r w:rsidRPr="00580B71">
        <w:t>profound and persistent</w:t>
      </w:r>
      <w:r w:rsidRPr="0003725B">
        <w:rPr>
          <w:rStyle w:val="DebateUnderline"/>
        </w:rPr>
        <w:t xml:space="preserve"> reduction in </w:t>
      </w:r>
      <w:r w:rsidRPr="00580B71">
        <w:t>battle</w:t>
      </w:r>
      <w:r w:rsidRPr="0003725B">
        <w:rPr>
          <w:rStyle w:val="DebateUnderline"/>
        </w:rPr>
        <w:t xml:space="preserve"> </w:t>
      </w:r>
      <w:r w:rsidRPr="0003725B">
        <w:rPr>
          <w:rStyle w:val="DebateUnderline"/>
          <w:b/>
        </w:rPr>
        <w:t>deaths from state-based conflicts</w:t>
      </w:r>
      <w:r w:rsidRPr="00580B71">
        <w:t>.  That is what American "hubris" actually delivered.</w:t>
      </w:r>
    </w:p>
    <w:p w14:paraId="2AB339FF" w14:textId="77777777" w:rsidR="0003725B" w:rsidRPr="00580B71" w:rsidRDefault="0003725B" w:rsidP="0003725B"/>
    <w:p w14:paraId="38C4BF55" w14:textId="77777777" w:rsidR="0003725B" w:rsidRPr="0003725B" w:rsidRDefault="0003725B" w:rsidP="0003725B">
      <w:pPr>
        <w:pStyle w:val="Tags"/>
      </w:pPr>
      <w:r w:rsidRPr="00580B71">
        <w:t>Neoliberalism is causing a ma</w:t>
      </w:r>
      <w:r>
        <w:t>ssive drop in absolute poverty</w:t>
      </w:r>
    </w:p>
    <w:p w14:paraId="6EECF598" w14:textId="77777777" w:rsidR="0003725B" w:rsidRPr="00580B71" w:rsidRDefault="0003725B" w:rsidP="0003725B">
      <w:pPr>
        <w:pStyle w:val="Tags"/>
      </w:pPr>
      <w:proofErr w:type="spellStart"/>
      <w:r w:rsidRPr="00580B71">
        <w:t>Obhof</w:t>
      </w:r>
      <w:proofErr w:type="spellEnd"/>
      <w:r w:rsidRPr="00580B71">
        <w:t xml:space="preserve">, Graduate of Yale Law School, 2003 </w:t>
      </w:r>
    </w:p>
    <w:p w14:paraId="1396C0A2" w14:textId="77777777" w:rsidR="0003725B" w:rsidRPr="00580B71" w:rsidRDefault="0003725B" w:rsidP="0003725B">
      <w:pPr>
        <w:pStyle w:val="Nothing"/>
      </w:pPr>
      <w:r w:rsidRPr="00580B71">
        <w:t xml:space="preserve">(“WHY GLOBALIZATION? </w:t>
      </w:r>
      <w:proofErr w:type="gramStart"/>
      <w:r w:rsidRPr="00580B71">
        <w:t>A LOOK AT GLOBAL CAPITALISM AND ITS EFFECTS”.</w:t>
      </w:r>
      <w:proofErr w:type="gramEnd"/>
      <w:r w:rsidRPr="00580B71">
        <w:t xml:space="preserve"> </w:t>
      </w:r>
      <w:proofErr w:type="gramStart"/>
      <w:r w:rsidRPr="00580B71">
        <w:t>University of Florida Journal of Law &amp; Public Policy.</w:t>
      </w:r>
      <w:proofErr w:type="gramEnd"/>
      <w:r w:rsidRPr="00580B71">
        <w:t xml:space="preserve"> Fall 2003)</w:t>
      </w:r>
      <w:r w:rsidRPr="00580B71">
        <w:tab/>
      </w:r>
    </w:p>
    <w:p w14:paraId="1968B66F" w14:textId="77777777" w:rsidR="0003725B" w:rsidRPr="0003725B" w:rsidRDefault="0003725B" w:rsidP="0003725B">
      <w:pPr>
        <w:pStyle w:val="Cites"/>
        <w:rPr>
          <w:rStyle w:val="DebateUnderline"/>
        </w:rPr>
      </w:pPr>
      <w:r w:rsidRPr="00580B71">
        <w:rPr>
          <w:rFonts w:ascii="Arial" w:hAnsi="Arial"/>
          <w:sz w:val="24"/>
        </w:rPr>
        <w:tab/>
      </w:r>
    </w:p>
    <w:p w14:paraId="612B80E9" w14:textId="77777777" w:rsidR="0003725B" w:rsidRPr="00580B71" w:rsidRDefault="0003725B" w:rsidP="0003725B">
      <w:pPr>
        <w:pStyle w:val="Cards"/>
      </w:pPr>
      <w:r w:rsidRPr="0003725B">
        <w:rPr>
          <w:rStyle w:val="DebateUnderline"/>
        </w:rPr>
        <w:t>The effects of globalization have</w:t>
      </w:r>
      <w:r w:rsidRPr="0003725B">
        <w:t xml:space="preserve"> largely </w:t>
      </w:r>
      <w:r w:rsidRPr="0003725B">
        <w:rPr>
          <w:rStyle w:val="DebateUnderline"/>
        </w:rPr>
        <w:t>been positive for both developed and developing countries</w:t>
      </w:r>
      <w:r w:rsidRPr="0003725B">
        <w:t xml:space="preserve">. Consider, for example, the effects of </w:t>
      </w:r>
      <w:r w:rsidRPr="0003725B">
        <w:rPr>
          <w:rStyle w:val="DebateUnderline"/>
        </w:rPr>
        <w:t>the Uruguay Round</w:t>
      </w:r>
      <w:r w:rsidRPr="0003725B">
        <w:t xml:space="preserve"> of trade negotiations, which lasted from 1986 to 1994 and </w:t>
      </w:r>
      <w:r w:rsidRPr="0003725B">
        <w:rPr>
          <w:rStyle w:val="DebateUnderline"/>
        </w:rPr>
        <w:t xml:space="preserve">resulted in </w:t>
      </w:r>
      <w:r w:rsidRPr="0003725B">
        <w:rPr>
          <w:rStyle w:val="DebateUnderline"/>
          <w:highlight w:val="cyan"/>
        </w:rPr>
        <w:t>agreements to</w:t>
      </w:r>
      <w:r w:rsidRPr="0003725B">
        <w:t xml:space="preserve"> reduce tariffs and other non-tariff barriers. Advanced countries agreed to lower their tariffs by an average of 40%, and  [*99</w:t>
      </w:r>
      <w:proofErr w:type="gramStart"/>
      <w:r w:rsidRPr="0003725B">
        <w:t>]  the</w:t>
      </w:r>
      <w:proofErr w:type="gramEnd"/>
      <w:r w:rsidRPr="0003725B">
        <w:t xml:space="preserve"> signatories agreed to </w:t>
      </w:r>
      <w:r w:rsidRPr="0003725B">
        <w:rPr>
          <w:rStyle w:val="DebateUnderline"/>
          <w:highlight w:val="cyan"/>
        </w:rPr>
        <w:t>liberalize t</w:t>
      </w:r>
      <w:r w:rsidRPr="0003725B">
        <w:rPr>
          <w:rStyle w:val="DebateUnderline"/>
        </w:rPr>
        <w:t>rade</w:t>
      </w:r>
      <w:r w:rsidRPr="0003725B">
        <w:t xml:space="preserve"> in the important areas of agriculture and clothing. </w:t>
      </w:r>
      <w:proofErr w:type="gramStart"/>
      <w:r w:rsidRPr="0003725B">
        <w:t>n32</w:t>
      </w:r>
      <w:proofErr w:type="gramEnd"/>
      <w:r w:rsidRPr="0003725B">
        <w:t xml:space="preserve"> </w:t>
      </w:r>
      <w:r w:rsidRPr="0003725B">
        <w:rPr>
          <w:rStyle w:val="DebateUnderline"/>
        </w:rPr>
        <w:t>The effects</w:t>
      </w:r>
      <w:r w:rsidRPr="0003725B">
        <w:t xml:space="preserve"> of the Uruguay Round have been both positive and large. Reducing tariffs and non-tariff barriers has </w:t>
      </w:r>
      <w:r w:rsidRPr="0003725B">
        <w:rPr>
          <w:rStyle w:val="DebateUnderline"/>
          <w:highlight w:val="cyan"/>
        </w:rPr>
        <w:t>produced</w:t>
      </w:r>
      <w:r w:rsidRPr="0003725B">
        <w:t xml:space="preserve"> annual </w:t>
      </w:r>
      <w:r w:rsidRPr="0003725B">
        <w:rPr>
          <w:rStyle w:val="DebateUnderline"/>
          <w:highlight w:val="cyan"/>
        </w:rPr>
        <w:t>increases in global GDP of</w:t>
      </w:r>
      <w:r w:rsidRPr="0003725B">
        <w:t xml:space="preserve"> $ 100-</w:t>
      </w:r>
      <w:r w:rsidRPr="0003725B">
        <w:rPr>
          <w:rStyle w:val="DebateUnderline"/>
          <w:highlight w:val="cyan"/>
        </w:rPr>
        <w:t>300 billion</w:t>
      </w:r>
      <w:r w:rsidRPr="0003725B">
        <w:t xml:space="preserve">. </w:t>
      </w:r>
      <w:proofErr w:type="gramStart"/>
      <w:r w:rsidRPr="0003725B">
        <w:t>n33</w:t>
      </w:r>
      <w:proofErr w:type="gramEnd"/>
      <w:r w:rsidRPr="0003725B">
        <w:t xml:space="preserve"> This figure is </w:t>
      </w:r>
      <w:r w:rsidRPr="0003725B">
        <w:rPr>
          <w:rStyle w:val="DebateUnderline"/>
          <w:highlight w:val="cyan"/>
        </w:rPr>
        <w:t>five times larger than the total worldwide aid to developing countries</w:t>
      </w:r>
      <w:r w:rsidRPr="0003725B">
        <w:t xml:space="preserve">. </w:t>
      </w:r>
      <w:proofErr w:type="gramStart"/>
      <w:r w:rsidRPr="0003725B">
        <w:t>n34</w:t>
      </w:r>
      <w:proofErr w:type="gramEnd"/>
      <w:r w:rsidRPr="0003725B">
        <w:t xml:space="preserve"> More importantly, </w:t>
      </w:r>
      <w:r w:rsidRPr="0003725B">
        <w:rPr>
          <w:rStyle w:val="DebateUnderline"/>
          <w:highlight w:val="cyan"/>
        </w:rPr>
        <w:t>a significant share of this</w:t>
      </w:r>
      <w:r w:rsidRPr="0003725B">
        <w:rPr>
          <w:rStyle w:val="DebateUnderline"/>
        </w:rPr>
        <w:t xml:space="preserve"> increase </w:t>
      </w:r>
      <w:r w:rsidRPr="0003725B">
        <w:rPr>
          <w:rStyle w:val="DebateUnderline"/>
          <w:highlight w:val="cyan"/>
        </w:rPr>
        <w:t>has gone to the poorest people</w:t>
      </w:r>
      <w:r w:rsidRPr="0003725B">
        <w:t xml:space="preserve">. The percentage of the population in developing countries living under $ 1 per day has fallen from 30% to 24% in the past decade. </w:t>
      </w:r>
      <w:proofErr w:type="gramStart"/>
      <w:r w:rsidRPr="0003725B">
        <w:t>n35</w:t>
      </w:r>
      <w:proofErr w:type="gramEnd"/>
      <w:r w:rsidRPr="0003725B">
        <w:t xml:space="preserve"> The recent experience of Mexico offers an excellent example of global capitalism in action. The extent of poverty in Mexico is shocking; 20 million people live on less than $ 2 per day. </w:t>
      </w:r>
      <w:proofErr w:type="gramStart"/>
      <w:r w:rsidRPr="0003725B">
        <w:t>n36</w:t>
      </w:r>
      <w:proofErr w:type="gramEnd"/>
      <w:r w:rsidRPr="0003725B">
        <w:t xml:space="preserve"> This is so for a number of reasons, including government intervention in the market in the form of protectionist measures intended to help ailing or failing industries. Using government interventions to shape the allocation of resources traditionally led to gross inefficiencies and a low pace of innovation and adoption of new technologies. </w:t>
      </w:r>
      <w:proofErr w:type="gramStart"/>
      <w:r w:rsidRPr="0003725B">
        <w:t>n37</w:t>
      </w:r>
      <w:proofErr w:type="gramEnd"/>
      <w:r w:rsidRPr="0003725B">
        <w:t xml:space="preserve"> Trade liberalization has helped curb such interventions - indeed, the opening of its markets has become one of the most important and far-reaching reforms in Mexico. </w:t>
      </w:r>
      <w:r w:rsidRPr="0003725B">
        <w:rPr>
          <w:rStyle w:val="DebateUnderline"/>
        </w:rPr>
        <w:t xml:space="preserve">The effects of </w:t>
      </w:r>
      <w:r w:rsidRPr="0003725B">
        <w:t xml:space="preserve">trade </w:t>
      </w:r>
      <w:r w:rsidRPr="0003725B">
        <w:rPr>
          <w:rStyle w:val="DebateUnderline"/>
        </w:rPr>
        <w:t xml:space="preserve">liberalization on the </w:t>
      </w:r>
      <w:r w:rsidRPr="0003725B">
        <w:rPr>
          <w:rStyle w:val="DebateUnderline"/>
          <w:highlight w:val="cyan"/>
        </w:rPr>
        <w:t>Mexican</w:t>
      </w:r>
      <w:r w:rsidRPr="0003725B">
        <w:rPr>
          <w:rStyle w:val="DebateUnderline"/>
        </w:rPr>
        <w:t xml:space="preserve"> economy have been significant</w:t>
      </w:r>
      <w:r w:rsidRPr="0003725B">
        <w:t xml:space="preserve">. Exports in Mexico have increased </w:t>
      </w:r>
      <w:proofErr w:type="spellStart"/>
      <w:r w:rsidRPr="0003725B">
        <w:t>sixfold</w:t>
      </w:r>
      <w:proofErr w:type="spellEnd"/>
      <w:r w:rsidRPr="0003725B">
        <w:t xml:space="preserve"> since 1985, and the </w:t>
      </w:r>
      <w:r w:rsidRPr="0003725B">
        <w:rPr>
          <w:rStyle w:val="DebateUnderline"/>
          <w:highlight w:val="cyan"/>
        </w:rPr>
        <w:t>GDP</w:t>
      </w:r>
      <w:r w:rsidRPr="0003725B">
        <w:t xml:space="preserve"> of the country </w:t>
      </w:r>
      <w:r w:rsidRPr="0003725B">
        <w:rPr>
          <w:rStyle w:val="DebateUnderline"/>
          <w:highlight w:val="cyan"/>
        </w:rPr>
        <w:t>has grown</w:t>
      </w:r>
      <w:r w:rsidRPr="0003725B">
        <w:t xml:space="preserve"> at an average rate of </w:t>
      </w:r>
      <w:r w:rsidRPr="0003725B">
        <w:rPr>
          <w:rStyle w:val="DebateUnderline"/>
          <w:highlight w:val="cyan"/>
        </w:rPr>
        <w:t>5.4% per year since</w:t>
      </w:r>
      <w:r w:rsidRPr="0003725B">
        <w:t xml:space="preserve"> 1996. </w:t>
      </w:r>
      <w:proofErr w:type="gramStart"/>
      <w:r w:rsidRPr="0003725B">
        <w:t>n38</w:t>
      </w:r>
      <w:proofErr w:type="gramEnd"/>
      <w:r w:rsidRPr="0003725B">
        <w:t xml:space="preserve"> Since </w:t>
      </w:r>
      <w:r w:rsidRPr="0003725B">
        <w:rPr>
          <w:rStyle w:val="DebateUnderline"/>
          <w:highlight w:val="cyan"/>
        </w:rPr>
        <w:t>NAFTA created a "free trade area</w:t>
      </w:r>
      <w:r w:rsidRPr="0003725B">
        <w:t xml:space="preserve">" among the United States, Canada, and Mexico in 1994, Mexican labor productivity has grown fast in its tradable sectors. </w:t>
      </w:r>
      <w:proofErr w:type="gramStart"/>
      <w:r w:rsidRPr="0003725B">
        <w:t>n39</w:t>
      </w:r>
      <w:proofErr w:type="gramEnd"/>
      <w:r w:rsidRPr="0003725B">
        <w:t xml:space="preserve"> Not surprisingly, however, productivity has remained stagnant in </w:t>
      </w:r>
      <w:proofErr w:type="spellStart"/>
      <w:r w:rsidRPr="0003725B">
        <w:t>nontradable</w:t>
      </w:r>
      <w:proofErr w:type="spellEnd"/>
      <w:r w:rsidRPr="0003725B">
        <w:t xml:space="preserve"> sectors. </w:t>
      </w:r>
      <w:proofErr w:type="gramStart"/>
      <w:r w:rsidRPr="0003725B">
        <w:t>n40</w:t>
      </w:r>
      <w:proofErr w:type="gramEnd"/>
      <w:r w:rsidRPr="0003725B">
        <w:t xml:space="preserve"> NAFTA has also improved Mexico's aggregate trade balance and helped to ameliorate the effect of the  [*100]  peso crisis on capital flows. </w:t>
      </w:r>
      <w:proofErr w:type="gramStart"/>
      <w:r w:rsidRPr="0003725B">
        <w:t>n41</w:t>
      </w:r>
      <w:proofErr w:type="gramEnd"/>
      <w:r w:rsidRPr="0003725B">
        <w:t xml:space="preserve"> As most economists predicted during the NAFTA debate, </w:t>
      </w:r>
      <w:r w:rsidRPr="0003725B">
        <w:rPr>
          <w:rStyle w:val="DebateUnderline"/>
        </w:rPr>
        <w:t>the effects</w:t>
      </w:r>
      <w:r w:rsidRPr="0003725B">
        <w:t xml:space="preserve"> of the agreement </w:t>
      </w:r>
      <w:r w:rsidRPr="0003725B">
        <w:rPr>
          <w:rStyle w:val="DebateUnderline"/>
        </w:rPr>
        <w:t>have been positive and large for Mexico</w:t>
      </w:r>
      <w:r w:rsidRPr="0003725B">
        <w:t xml:space="preserve">. </w:t>
      </w:r>
      <w:proofErr w:type="gramStart"/>
      <w:r w:rsidRPr="0003725B">
        <w:t>n42</w:t>
      </w:r>
      <w:proofErr w:type="gramEnd"/>
      <w:r w:rsidRPr="0003725B">
        <w:t xml:space="preserve"> The effects have also been positive, although smaller, for the United States. This is also consistent with the pre-NAFTA analyses of most economists. </w:t>
      </w:r>
      <w:proofErr w:type="gramStart"/>
      <w:r w:rsidRPr="0003725B">
        <w:t>n43</w:t>
      </w:r>
      <w:proofErr w:type="gramEnd"/>
      <w:r w:rsidRPr="0003725B">
        <w:t xml:space="preserve"> The positive effects of globalization have been consistent throughout the developing world. Dramatic increases in per capita income have accompanied the expansion of trade in countries that have become more globalized. </w:t>
      </w:r>
      <w:r w:rsidRPr="0003725B">
        <w:rPr>
          <w:rStyle w:val="DebateUnderline"/>
        </w:rPr>
        <w:t>Korea</w:t>
      </w:r>
      <w:r w:rsidRPr="0003725B">
        <w:t xml:space="preserve">, for example, </w:t>
      </w:r>
      <w:r w:rsidRPr="0003725B">
        <w:rPr>
          <w:rStyle w:val="DebateUnderline"/>
        </w:rPr>
        <w:t>has seen average incomes increase eightfold</w:t>
      </w:r>
      <w:r w:rsidRPr="0003725B">
        <w:t xml:space="preserve"> since 1960. </w:t>
      </w:r>
      <w:proofErr w:type="gramStart"/>
      <w:r w:rsidRPr="0003725B">
        <w:t>n44</w:t>
      </w:r>
      <w:proofErr w:type="gramEnd"/>
      <w:r w:rsidRPr="0003725B">
        <w:t xml:space="preserve"> </w:t>
      </w:r>
      <w:r w:rsidRPr="0003725B">
        <w:rPr>
          <w:rStyle w:val="DebateUnderline"/>
        </w:rPr>
        <w:t>China has experienced an average growth of 5.1%</w:t>
      </w:r>
      <w:r w:rsidRPr="0003725B">
        <w:t xml:space="preserve"> during the same period, and other </w:t>
      </w:r>
      <w:r w:rsidRPr="0003725B">
        <w:rPr>
          <w:rStyle w:val="DebateUnderline"/>
          <w:highlight w:val="cyan"/>
        </w:rPr>
        <w:t>countries in Asia, Africa, and Latin America have experienced faster growth than that in advanced countries</w:t>
      </w:r>
      <w:r w:rsidRPr="0003725B">
        <w:t xml:space="preserve">. </w:t>
      </w:r>
      <w:proofErr w:type="gramStart"/>
      <w:r w:rsidRPr="0003725B">
        <w:t>n45</w:t>
      </w:r>
      <w:proofErr w:type="gramEnd"/>
      <w:r w:rsidRPr="0003725B">
        <w:t xml:space="preserve"> </w:t>
      </w:r>
      <w:r w:rsidRPr="0003725B">
        <w:rPr>
          <w:rStyle w:val="DebateUnderline"/>
          <w:highlight w:val="cyan"/>
        </w:rPr>
        <w:t xml:space="preserve">The evidence is </w:t>
      </w:r>
      <w:r w:rsidRPr="0003725B">
        <w:rPr>
          <w:rStyle w:val="DebateUnderline"/>
          <w:b/>
          <w:highlight w:val="cyan"/>
        </w:rPr>
        <w:t>incredibly one-sided</w:t>
      </w:r>
      <w:r w:rsidRPr="00580B71">
        <w:t>. "[</w:t>
      </w:r>
      <w:proofErr w:type="gramStart"/>
      <w:r w:rsidRPr="00580B71">
        <w:t>P]</w:t>
      </w:r>
      <w:proofErr w:type="spellStart"/>
      <w:r w:rsidRPr="00580B71">
        <w:t>romoting</w:t>
      </w:r>
      <w:proofErr w:type="spellEnd"/>
      <w:proofErr w:type="gramEnd"/>
      <w:r w:rsidRPr="00580B71">
        <w:t xml:space="preserve"> openness, and supporting it with sound domestic policies, leads to faster growth." </w:t>
      </w:r>
    </w:p>
    <w:p w14:paraId="5CFD5A83" w14:textId="77777777" w:rsidR="00763FB5" w:rsidRDefault="00763FB5" w:rsidP="00763FB5">
      <w:pPr>
        <w:pStyle w:val="Nothing"/>
      </w:pPr>
      <w:bookmarkStart w:id="5" w:name="_Toc232752436"/>
    </w:p>
    <w:p w14:paraId="7E8634B2" w14:textId="77777777" w:rsidR="0003725B" w:rsidRPr="00580B71" w:rsidRDefault="00763FB5" w:rsidP="0003725B">
      <w:pPr>
        <w:pStyle w:val="BlockHeadings"/>
      </w:pPr>
      <w:r>
        <w:t>Capitalism</w:t>
      </w:r>
      <w:r w:rsidRPr="00580B71">
        <w:t xml:space="preserve"> Good – </w:t>
      </w:r>
      <w:r w:rsidR="0003725B" w:rsidRPr="00580B71">
        <w:t>War</w:t>
      </w:r>
      <w:bookmarkEnd w:id="5"/>
    </w:p>
    <w:p w14:paraId="7DA07A16" w14:textId="77777777" w:rsidR="0003725B" w:rsidRPr="00580B71" w:rsidRDefault="0003725B" w:rsidP="0003725B">
      <w:pPr>
        <w:pStyle w:val="Nothing"/>
        <w:rPr>
          <w:rFonts w:ascii="Arial" w:hAnsi="Arial"/>
          <w:sz w:val="24"/>
        </w:rPr>
      </w:pPr>
    </w:p>
    <w:p w14:paraId="10788DB7" w14:textId="77777777" w:rsidR="0003725B" w:rsidRPr="0003725B" w:rsidRDefault="0003725B" w:rsidP="0003725B">
      <w:pPr>
        <w:pStyle w:val="Tags"/>
        <w:rPr>
          <w:sz w:val="20"/>
        </w:rPr>
      </w:pPr>
      <w:r w:rsidRPr="0003725B">
        <w:lastRenderedPageBreak/>
        <w:t>Global economic liberalism solves war between great powers</w:t>
      </w:r>
    </w:p>
    <w:p w14:paraId="7BE1525C" w14:textId="77777777" w:rsidR="0003725B" w:rsidRPr="00580B71" w:rsidRDefault="0003725B" w:rsidP="0003725B">
      <w:pPr>
        <w:pStyle w:val="Nothing"/>
      </w:pPr>
      <w:r w:rsidRPr="0003725B">
        <w:rPr>
          <w:rStyle w:val="Author-Date"/>
        </w:rPr>
        <w:t>Griswold,</w:t>
      </w:r>
      <w:r w:rsidRPr="00580B71">
        <w:t xml:space="preserve"> Associated Director of the Center for Trade Policy Studies at the CATO Institute in Washington, </w:t>
      </w:r>
      <w:r w:rsidRPr="0003725B">
        <w:rPr>
          <w:rStyle w:val="Author-Date"/>
        </w:rPr>
        <w:t>02</w:t>
      </w:r>
      <w:r w:rsidRPr="00580B71">
        <w:t xml:space="preserve"> </w:t>
      </w:r>
    </w:p>
    <w:p w14:paraId="0E218C0F" w14:textId="77777777" w:rsidR="0003725B" w:rsidRPr="00580B71" w:rsidRDefault="0003725B" w:rsidP="0003725B">
      <w:pPr>
        <w:pStyle w:val="Nothing"/>
      </w:pPr>
      <w:r w:rsidRPr="00580B71">
        <w:t>(Daniel, “seven Moral Arguments for Free Trade,” The Insider, 01 May, http://www.insideronline.org/feature.cfm</w:t>
      </w:r>
      <w:proofErr w:type="gramStart"/>
      <w:r w:rsidRPr="00580B71">
        <w:t>?id</w:t>
      </w:r>
      <w:proofErr w:type="gramEnd"/>
      <w:r w:rsidRPr="00580B71">
        <w:t>=106)</w:t>
      </w:r>
    </w:p>
    <w:p w14:paraId="3806E002" w14:textId="77777777" w:rsidR="0003725B" w:rsidRPr="00580B71" w:rsidRDefault="0003725B" w:rsidP="0003725B">
      <w:pPr>
        <w:pStyle w:val="Cards"/>
        <w:ind w:left="0"/>
        <w:rPr>
          <w:rFonts w:ascii="Arial" w:hAnsi="Arial"/>
          <w:sz w:val="24"/>
        </w:rPr>
      </w:pPr>
    </w:p>
    <w:p w14:paraId="7ACC8E48" w14:textId="77777777" w:rsidR="0003725B" w:rsidRPr="00580B71" w:rsidRDefault="0003725B" w:rsidP="0003725B">
      <w:pPr>
        <w:pStyle w:val="Cards"/>
        <w:rPr>
          <w:u w:val="single"/>
        </w:rPr>
      </w:pPr>
      <w:r w:rsidRPr="0003725B">
        <w:t xml:space="preserve">In an 1845 speech in the British House of Commons, Richard Cobden called free trade “that advance which is calculated to knit nations more together in the bonds of peace by means of commercial intercourse.” </w:t>
      </w:r>
      <w:r w:rsidRPr="0003725B">
        <w:rPr>
          <w:rStyle w:val="DebateUnderline"/>
          <w:highlight w:val="cyan"/>
        </w:rPr>
        <w:t>Free trade</w:t>
      </w:r>
      <w:r w:rsidRPr="00580B71">
        <w:t xml:space="preserve"> does not guarantee peace, but it </w:t>
      </w:r>
      <w:r w:rsidRPr="0003725B">
        <w:rPr>
          <w:rStyle w:val="DebateUnderline"/>
        </w:rPr>
        <w:t xml:space="preserve">does </w:t>
      </w:r>
      <w:r w:rsidRPr="0003725B">
        <w:rPr>
          <w:rStyle w:val="DebateUnderline"/>
          <w:highlight w:val="cyan"/>
        </w:rPr>
        <w:t>strengthen peace by raising the cost of war to governments and their citizens. As nations become</w:t>
      </w:r>
      <w:r w:rsidRPr="0003725B">
        <w:rPr>
          <w:rStyle w:val="DebateUnderline"/>
        </w:rPr>
        <w:t xml:space="preserve"> more </w:t>
      </w:r>
      <w:r w:rsidRPr="0003725B">
        <w:rPr>
          <w:rStyle w:val="DebateUnderline"/>
          <w:highlight w:val="cyan"/>
        </w:rPr>
        <w:t>integrated</w:t>
      </w:r>
      <w:r w:rsidRPr="0003725B">
        <w:rPr>
          <w:rStyle w:val="DebateUnderline"/>
        </w:rPr>
        <w:t xml:space="preserve"> through expanding markets, </w:t>
      </w:r>
      <w:r w:rsidRPr="0003725B">
        <w:rPr>
          <w:rStyle w:val="DebateUnderline"/>
          <w:highlight w:val="cyan"/>
        </w:rPr>
        <w:t>they have more to lose should trade be disrupted</w:t>
      </w:r>
      <w:r w:rsidRPr="0003725B">
        <w:rPr>
          <w:rStyle w:val="DebateUnderline"/>
        </w:rPr>
        <w:t>.</w:t>
      </w:r>
    </w:p>
    <w:p w14:paraId="147B4D08" w14:textId="77777777" w:rsidR="0003725B" w:rsidRPr="00580B71" w:rsidRDefault="0003725B" w:rsidP="0003725B">
      <w:pPr>
        <w:pStyle w:val="Cards"/>
      </w:pPr>
      <w:r w:rsidRPr="0003725B">
        <w:t xml:space="preserve">In recent years, the twin trends of globalization and democratization have produced their own “peace dividend”: </w:t>
      </w:r>
      <w:r w:rsidRPr="0003725B">
        <w:rPr>
          <w:rStyle w:val="DebateUnderline"/>
          <w:highlight w:val="cyan"/>
        </w:rPr>
        <w:t>since</w:t>
      </w:r>
      <w:r w:rsidRPr="0003725B">
        <w:rPr>
          <w:rStyle w:val="DebateUnderline"/>
        </w:rPr>
        <w:t xml:space="preserve"> 19</w:t>
      </w:r>
      <w:r w:rsidRPr="0003725B">
        <w:rPr>
          <w:rStyle w:val="DebateUnderline"/>
          <w:highlight w:val="cyan"/>
        </w:rPr>
        <w:t>87</w:t>
      </w:r>
      <w:r w:rsidRPr="0003725B">
        <w:rPr>
          <w:rStyle w:val="DebateUnderline"/>
        </w:rPr>
        <w:t xml:space="preserve">, real </w:t>
      </w:r>
      <w:r w:rsidRPr="0003725B">
        <w:rPr>
          <w:rStyle w:val="DebateUnderline"/>
          <w:highlight w:val="cyan"/>
        </w:rPr>
        <w:t>spending on armaments</w:t>
      </w:r>
      <w:r w:rsidRPr="0003725B">
        <w:rPr>
          <w:rStyle w:val="DebateUnderline"/>
        </w:rPr>
        <w:t xml:space="preserve"> throughout the world </w:t>
      </w:r>
      <w:r w:rsidRPr="0003725B">
        <w:rPr>
          <w:rStyle w:val="DebateUnderline"/>
          <w:highlight w:val="cyan"/>
        </w:rPr>
        <w:t>has dropped by more than one-third</w:t>
      </w:r>
      <w:r w:rsidRPr="0003725B">
        <w:t xml:space="preserve">. Since the end of the Cold War, the threat of major international wars has receded. </w:t>
      </w:r>
      <w:r w:rsidRPr="0003725B">
        <w:rPr>
          <w:rStyle w:val="DebateUnderline"/>
        </w:rPr>
        <w:t xml:space="preserve">Those nations most closely associated with international terrorism – </w:t>
      </w:r>
      <w:r w:rsidRPr="0003725B">
        <w:rPr>
          <w:rStyle w:val="DebateUnderline"/>
          <w:highlight w:val="cyan"/>
        </w:rPr>
        <w:t>Libya, Sudan, Syria, Iraq, Iran, Afghanistan, and North Korea</w:t>
      </w:r>
      <w:r w:rsidRPr="0003725B">
        <w:rPr>
          <w:rStyle w:val="DebateUnderline"/>
        </w:rPr>
        <w:t xml:space="preserve"> – </w:t>
      </w:r>
      <w:r w:rsidRPr="0003725B">
        <w:rPr>
          <w:rStyle w:val="DebateUnderline"/>
          <w:highlight w:val="cyan"/>
        </w:rPr>
        <w:t>are among the least globalized countries</w:t>
      </w:r>
      <w:r w:rsidRPr="0003725B">
        <w:rPr>
          <w:rStyle w:val="DebateUnderline"/>
        </w:rPr>
        <w:t xml:space="preserve"> in the world</w:t>
      </w:r>
      <w:r w:rsidRPr="00580B71">
        <w:t xml:space="preserve"> in terms of non-oil trade and foreign investment. Not one of them belongs to the World Trade Organization.</w:t>
      </w:r>
    </w:p>
    <w:p w14:paraId="5946DC89" w14:textId="77777777" w:rsidR="0003725B" w:rsidRPr="00580B71" w:rsidRDefault="0003725B" w:rsidP="0003725B">
      <w:pPr>
        <w:pStyle w:val="Cards"/>
      </w:pPr>
      <w:r w:rsidRPr="0003725B">
        <w:rPr>
          <w:rStyle w:val="DebateUnderline"/>
          <w:highlight w:val="cyan"/>
        </w:rPr>
        <w:t>During the</w:t>
      </w:r>
      <w:r w:rsidRPr="0003725B">
        <w:rPr>
          <w:rStyle w:val="DebateUnderline"/>
        </w:rPr>
        <w:t xml:space="preserve"> 19</w:t>
      </w:r>
      <w:r w:rsidRPr="0003725B">
        <w:rPr>
          <w:rStyle w:val="DebateUnderline"/>
          <w:highlight w:val="cyan"/>
        </w:rPr>
        <w:t>30s</w:t>
      </w:r>
      <w:r w:rsidRPr="0003725B">
        <w:rPr>
          <w:rStyle w:val="DebateUnderline"/>
        </w:rPr>
        <w:t xml:space="preserve">, the </w:t>
      </w:r>
      <w:r w:rsidRPr="0003725B">
        <w:rPr>
          <w:rStyle w:val="DebateUnderline"/>
          <w:highlight w:val="cyan"/>
        </w:rPr>
        <w:t>industrialized nations waged trade wars</w:t>
      </w:r>
      <w:r w:rsidRPr="0003725B">
        <w:rPr>
          <w:rStyle w:val="DebateUnderline"/>
        </w:rPr>
        <w:t xml:space="preserve"> against each other. They raised tariffs and imposed quotas in order </w:t>
      </w:r>
      <w:r w:rsidRPr="0003725B">
        <w:rPr>
          <w:rStyle w:val="DebateUnderline"/>
          <w:highlight w:val="cyan"/>
        </w:rPr>
        <w:t>to protect domestic industry</w:t>
      </w:r>
      <w:r w:rsidRPr="0003725B">
        <w:rPr>
          <w:rStyle w:val="DebateUnderline"/>
        </w:rPr>
        <w:t>. The result</w:t>
      </w:r>
      <w:r w:rsidRPr="0003725B">
        <w:t xml:space="preserve">, however, </w:t>
      </w:r>
      <w:r w:rsidRPr="0003725B">
        <w:rPr>
          <w:rStyle w:val="DebateUnderline"/>
        </w:rPr>
        <w:t xml:space="preserve">was that other nations only raised their barriers even further, </w:t>
      </w:r>
      <w:r w:rsidRPr="0003725B">
        <w:rPr>
          <w:rStyle w:val="DebateUnderline"/>
          <w:highlight w:val="cyan"/>
        </w:rPr>
        <w:t>choking off global trade</w:t>
      </w:r>
      <w:r w:rsidRPr="0003725B">
        <w:rPr>
          <w:rStyle w:val="DebateUnderline"/>
        </w:rPr>
        <w:t xml:space="preserve"> and deepening </w:t>
      </w:r>
      <w:r w:rsidRPr="0003725B">
        <w:rPr>
          <w:rStyle w:val="DebateUnderline"/>
          <w:highlight w:val="cyan"/>
        </w:rPr>
        <w:t>and prolonging</w:t>
      </w:r>
      <w:r w:rsidRPr="0003725B">
        <w:rPr>
          <w:rStyle w:val="DebateUnderline"/>
        </w:rPr>
        <w:t xml:space="preserve"> the </w:t>
      </w:r>
      <w:r w:rsidRPr="0003725B">
        <w:rPr>
          <w:rStyle w:val="DebateUnderline"/>
          <w:highlight w:val="cyan"/>
        </w:rPr>
        <w:t>global economic depression</w:t>
      </w:r>
      <w:r w:rsidRPr="0003725B">
        <w:rPr>
          <w:rStyle w:val="DebateUnderline"/>
        </w:rPr>
        <w:t xml:space="preserve">. </w:t>
      </w:r>
      <w:r w:rsidRPr="0003725B">
        <w:rPr>
          <w:rStyle w:val="DebateUnderline"/>
          <w:highlight w:val="cyan"/>
        </w:rPr>
        <w:t>Those</w:t>
      </w:r>
      <w:r w:rsidRPr="0003725B">
        <w:rPr>
          <w:rStyle w:val="DebateUnderline"/>
        </w:rPr>
        <w:t xml:space="preserve"> dark economic </w:t>
      </w:r>
      <w:r w:rsidRPr="0003725B">
        <w:rPr>
          <w:rStyle w:val="DebateUnderline"/>
          <w:highlight w:val="cyan"/>
        </w:rPr>
        <w:t>times contributed to</w:t>
      </w:r>
      <w:r w:rsidRPr="0003725B">
        <w:rPr>
          <w:rStyle w:val="DebateUnderline"/>
        </w:rPr>
        <w:t xml:space="preserve"> the conflict that became </w:t>
      </w:r>
      <w:r w:rsidRPr="0003725B">
        <w:rPr>
          <w:rStyle w:val="DebateUnderline"/>
          <w:highlight w:val="cyan"/>
        </w:rPr>
        <w:t>World War II</w:t>
      </w:r>
      <w:r w:rsidRPr="0003725B">
        <w:rPr>
          <w:rStyle w:val="DebateUnderline"/>
        </w:rPr>
        <w:t>.</w:t>
      </w:r>
      <w:r w:rsidRPr="00580B71">
        <w:t xml:space="preserve"> America’s post-war policy of encouraging free trade through multilateral trade agreements was aimed at promoting peace as much as it was prosperity.</w:t>
      </w:r>
    </w:p>
    <w:p w14:paraId="0E874931" w14:textId="77777777" w:rsidR="0003725B" w:rsidRDefault="0003725B" w:rsidP="0003725B">
      <w:pPr>
        <w:pStyle w:val="Nothing"/>
      </w:pPr>
      <w:bookmarkStart w:id="6" w:name="_Toc232752437"/>
    </w:p>
    <w:p w14:paraId="770F92F9" w14:textId="77777777" w:rsidR="0003725B" w:rsidRPr="00580B71" w:rsidRDefault="00763FB5" w:rsidP="0003725B">
      <w:pPr>
        <w:pStyle w:val="BlockHeadings"/>
      </w:pPr>
      <w:r>
        <w:t>Capitalism</w:t>
      </w:r>
      <w:r w:rsidRPr="00580B71">
        <w:t xml:space="preserve"> Good – </w:t>
      </w:r>
      <w:r w:rsidR="0003725B" w:rsidRPr="00580B71">
        <w:t>War</w:t>
      </w:r>
      <w:bookmarkEnd w:id="6"/>
    </w:p>
    <w:p w14:paraId="2B8640D0" w14:textId="77777777" w:rsidR="0003725B" w:rsidRPr="00580B71" w:rsidRDefault="0003725B" w:rsidP="0003725B">
      <w:pPr>
        <w:pStyle w:val="Nothing"/>
        <w:rPr>
          <w:rFonts w:ascii="Arial" w:hAnsi="Arial"/>
          <w:sz w:val="24"/>
        </w:rPr>
      </w:pPr>
    </w:p>
    <w:p w14:paraId="587123D5" w14:textId="77777777" w:rsidR="0003725B" w:rsidRPr="0003725B" w:rsidRDefault="0003725B" w:rsidP="0003725B">
      <w:pPr>
        <w:pStyle w:val="Tags"/>
      </w:pPr>
      <w:r w:rsidRPr="00580B71">
        <w:t>And Neoliberalism solves internal state violence</w:t>
      </w:r>
    </w:p>
    <w:p w14:paraId="07788C08" w14:textId="77777777" w:rsidR="0003725B" w:rsidRPr="00580B71" w:rsidRDefault="0003725B" w:rsidP="0003725B">
      <w:pPr>
        <w:pStyle w:val="Nothing"/>
      </w:pPr>
      <w:proofErr w:type="spellStart"/>
      <w:r w:rsidRPr="0003725B">
        <w:rPr>
          <w:rStyle w:val="Author-Date"/>
        </w:rPr>
        <w:t>Tures</w:t>
      </w:r>
      <w:proofErr w:type="spellEnd"/>
      <w:r w:rsidRPr="0003725B">
        <w:rPr>
          <w:rStyle w:val="Author-Date"/>
        </w:rPr>
        <w:t>,</w:t>
      </w:r>
      <w:r w:rsidRPr="00580B71">
        <w:t xml:space="preserve"> Assistant Professor of Political Science at LaGrange College, </w:t>
      </w:r>
      <w:r w:rsidRPr="0003725B">
        <w:rPr>
          <w:rStyle w:val="Author-Date"/>
        </w:rPr>
        <w:t xml:space="preserve">2003 </w:t>
      </w:r>
    </w:p>
    <w:p w14:paraId="36A0C6BB" w14:textId="77777777" w:rsidR="0003725B" w:rsidRPr="00580B71" w:rsidRDefault="0003725B" w:rsidP="0003725B">
      <w:pPr>
        <w:pStyle w:val="Nothing"/>
      </w:pPr>
      <w:r w:rsidRPr="00580B71">
        <w:t>(John A., http://www.cato.org/pubs/journal/cj22n3/cj22n3-9.pdf)</w:t>
      </w:r>
    </w:p>
    <w:p w14:paraId="50F4B3C6" w14:textId="77777777" w:rsidR="0003725B" w:rsidRPr="00580B71" w:rsidRDefault="0003725B" w:rsidP="0003725B">
      <w:pPr>
        <w:pStyle w:val="Cards"/>
        <w:ind w:left="0"/>
        <w:rPr>
          <w:rStyle w:val="DebateUnderline"/>
          <w:rFonts w:ascii="Arial" w:hAnsi="Arial"/>
        </w:rPr>
      </w:pPr>
    </w:p>
    <w:p w14:paraId="56A1837A" w14:textId="77777777" w:rsidR="0003725B" w:rsidRPr="00580B71" w:rsidRDefault="0003725B" w:rsidP="0003725B">
      <w:pPr>
        <w:pStyle w:val="Cards"/>
      </w:pPr>
      <w:r w:rsidRPr="0003725B">
        <w:rPr>
          <w:rStyle w:val="DebateUnderline"/>
        </w:rPr>
        <w:t>The last three decades have witnessed an unprecedented expansion of market-based reforms</w:t>
      </w:r>
      <w:r w:rsidRPr="0003725B">
        <w:t xml:space="preserve"> and the profusion of economic freedom in the international system. This shift in economic policy has sparked a debate about whether free markets are superior to state controls. </w:t>
      </w:r>
      <w:r w:rsidRPr="0003725B">
        <w:rPr>
          <w:rStyle w:val="DebateUnderline"/>
          <w:highlight w:val="cyan"/>
        </w:rPr>
        <w:t>Numerous studies</w:t>
      </w:r>
      <w:r w:rsidRPr="0003725B">
        <w:t xml:space="preserve"> have </w:t>
      </w:r>
      <w:r w:rsidRPr="0003725B">
        <w:rPr>
          <w:rStyle w:val="DebateUnderline"/>
          <w:highlight w:val="cyan"/>
        </w:rPr>
        <w:t>compared</w:t>
      </w:r>
      <w:r w:rsidRPr="0003725B">
        <w:t xml:space="preserve"> the </w:t>
      </w:r>
      <w:r w:rsidRPr="0003725B">
        <w:rPr>
          <w:rStyle w:val="DebateUnderline"/>
          <w:highlight w:val="cyan"/>
        </w:rPr>
        <w:t>neoliberal and statist policies</w:t>
      </w:r>
      <w:r w:rsidRPr="0003725B">
        <w:t xml:space="preserve">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w:t>
      </w:r>
      <w:proofErr w:type="spellStart"/>
      <w:r w:rsidRPr="0003725B">
        <w:t>unfree</w:t>
      </w:r>
      <w:proofErr w:type="spellEnd"/>
      <w:r w:rsidRPr="0003725B">
        <w:t xml:space="preserve"> systems include some of the authoritarian “Asian tigers.” </w:t>
      </w:r>
      <w:r w:rsidRPr="0003725B">
        <w:rPr>
          <w:rStyle w:val="DebateUnderline"/>
          <w:highlight w:val="cyan"/>
        </w:rPr>
        <w:t>A combination of historical evidence, modern theorists, and statistical findings</w:t>
      </w:r>
      <w:r w:rsidRPr="0003725B">
        <w:t xml:space="preserve">, however, </w:t>
      </w:r>
      <w:r w:rsidRPr="0003725B">
        <w:rPr>
          <w:rStyle w:val="DebateUnderline"/>
        </w:rPr>
        <w:t xml:space="preserve">has </w:t>
      </w:r>
      <w:r w:rsidRPr="0003725B">
        <w:rPr>
          <w:rStyle w:val="DebateUnderline"/>
          <w:highlight w:val="cyan"/>
        </w:rPr>
        <w:t xml:space="preserve">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w:t>
      </w:r>
      <w:proofErr w:type="spellStart"/>
      <w:r w:rsidRPr="0003725B">
        <w:rPr>
          <w:rStyle w:val="DebateUnderline"/>
          <w:highlight w:val="cyan"/>
        </w:rPr>
        <w:t>statism</w:t>
      </w:r>
      <w:proofErr w:type="spellEnd"/>
      <w:r w:rsidRPr="0003725B">
        <w:rPr>
          <w:rStyle w:val="DebateUnderline"/>
          <w:highlight w:val="cyan"/>
        </w:rPr>
        <w:t xml:space="preserve"> and internal upheavals</w:t>
      </w:r>
      <w:r w:rsidRPr="0003725B">
        <w:t xml:space="preserve">. Contemporary authors also posit a relationship between economic liberty and peace. </w:t>
      </w:r>
      <w:r w:rsidRPr="0003725B">
        <w:rPr>
          <w:rStyle w:val="DebateUnderline"/>
        </w:rPr>
        <w:t>Statistical tests show a strong connection between economic freedom and conflict reduction during the past three decades</w:t>
      </w:r>
      <w:r w:rsidRPr="00580B71">
        <w:t xml:space="preserve">. </w:t>
      </w:r>
    </w:p>
    <w:p w14:paraId="0D3DC347" w14:textId="77777777" w:rsidR="0003725B" w:rsidRDefault="0003725B" w:rsidP="0003725B">
      <w:pPr>
        <w:pStyle w:val="Nothing"/>
      </w:pPr>
      <w:bookmarkStart w:id="7" w:name="_Toc232752438"/>
    </w:p>
    <w:p w14:paraId="15793A1C" w14:textId="77777777" w:rsidR="0003725B" w:rsidRPr="00580B71" w:rsidRDefault="00763FB5" w:rsidP="0003725B">
      <w:pPr>
        <w:pStyle w:val="BlockHeadings"/>
      </w:pPr>
      <w:r>
        <w:t>Capitalism</w:t>
      </w:r>
      <w:r w:rsidRPr="00580B71">
        <w:t xml:space="preserve"> Good – </w:t>
      </w:r>
      <w:r w:rsidR="0003725B" w:rsidRPr="00580B71">
        <w:t>Inequality</w:t>
      </w:r>
      <w:bookmarkEnd w:id="7"/>
      <w:r w:rsidR="0003725B" w:rsidRPr="00580B71">
        <w:t xml:space="preserve"> </w:t>
      </w:r>
    </w:p>
    <w:p w14:paraId="66B70A4D" w14:textId="77777777" w:rsidR="0003725B" w:rsidRPr="00580B71" w:rsidRDefault="0003725B" w:rsidP="0003725B">
      <w:pPr>
        <w:pStyle w:val="Nothing"/>
        <w:rPr>
          <w:rFonts w:ascii="Arial" w:hAnsi="Arial"/>
          <w:sz w:val="24"/>
        </w:rPr>
      </w:pPr>
    </w:p>
    <w:p w14:paraId="17132CC7" w14:textId="77777777" w:rsidR="0003725B" w:rsidRPr="0003725B" w:rsidRDefault="0003725B" w:rsidP="0003725B">
      <w:pPr>
        <w:pStyle w:val="Tags"/>
      </w:pPr>
      <w:r w:rsidRPr="00580B71">
        <w:lastRenderedPageBreak/>
        <w:t>Neoliberalism solves global inequality</w:t>
      </w:r>
    </w:p>
    <w:p w14:paraId="55A98AFC" w14:textId="77777777" w:rsidR="0003725B" w:rsidRPr="00580B71" w:rsidRDefault="0003725B" w:rsidP="0003725B">
      <w:pPr>
        <w:pStyle w:val="Nothing"/>
      </w:pPr>
      <w:proofErr w:type="spellStart"/>
      <w:r w:rsidRPr="0003725B">
        <w:rPr>
          <w:rStyle w:val="Author-Date"/>
        </w:rPr>
        <w:t>Obhof</w:t>
      </w:r>
      <w:proofErr w:type="spellEnd"/>
      <w:r w:rsidRPr="00580B71">
        <w:t xml:space="preserve">, Graduate of Yale Law School, </w:t>
      </w:r>
      <w:r w:rsidRPr="0003725B">
        <w:rPr>
          <w:rStyle w:val="Author-Date"/>
        </w:rPr>
        <w:t xml:space="preserve">2003 </w:t>
      </w:r>
    </w:p>
    <w:p w14:paraId="6445C454" w14:textId="77777777" w:rsidR="0003725B" w:rsidRPr="00580B71" w:rsidRDefault="0003725B" w:rsidP="0003725B">
      <w:pPr>
        <w:pStyle w:val="Nothing"/>
      </w:pPr>
      <w:r w:rsidRPr="00580B71">
        <w:t xml:space="preserve">(“WHY GLOBALIZATION? </w:t>
      </w:r>
      <w:proofErr w:type="gramStart"/>
      <w:r w:rsidRPr="00580B71">
        <w:t>A LOOK AT GLOBAL CAPITALISM AND ITS EFFECTS”.</w:t>
      </w:r>
      <w:proofErr w:type="gramEnd"/>
      <w:r w:rsidRPr="00580B71">
        <w:t xml:space="preserve"> </w:t>
      </w:r>
      <w:proofErr w:type="gramStart"/>
      <w:r w:rsidRPr="00580B71">
        <w:t>University of Florida Journal of Law &amp; Public Policy.</w:t>
      </w:r>
      <w:proofErr w:type="gramEnd"/>
      <w:r w:rsidRPr="00580B71">
        <w:t xml:space="preserve"> Fall 2003)</w:t>
      </w:r>
      <w:r w:rsidRPr="00580B71">
        <w:tab/>
      </w:r>
    </w:p>
    <w:p w14:paraId="6389C219" w14:textId="77777777" w:rsidR="0003725B" w:rsidRPr="00580B71" w:rsidRDefault="0003725B" w:rsidP="0003725B">
      <w:pPr>
        <w:pStyle w:val="Cards"/>
        <w:ind w:left="0"/>
        <w:rPr>
          <w:rStyle w:val="DebateUnderline"/>
          <w:rFonts w:ascii="Arial" w:hAnsi="Arial"/>
          <w:highlight w:val="cyan"/>
        </w:rPr>
      </w:pPr>
    </w:p>
    <w:p w14:paraId="36E83564" w14:textId="77777777" w:rsidR="0003725B" w:rsidRPr="00580B71" w:rsidRDefault="0003725B" w:rsidP="0003725B">
      <w:pPr>
        <w:pStyle w:val="Cards"/>
      </w:pPr>
      <w:r w:rsidRPr="0003725B">
        <w:rPr>
          <w:rStyle w:val="DebateUnderline"/>
          <w:highlight w:val="cyan"/>
        </w:rPr>
        <w:t>Many</w:t>
      </w:r>
      <w:r w:rsidRPr="0003725B">
        <w:rPr>
          <w:rStyle w:val="DebateUnderline"/>
        </w:rPr>
        <w:t xml:space="preserve"> in the anti-globalization camp</w:t>
      </w:r>
      <w:r w:rsidRPr="0003725B">
        <w:t xml:space="preserve"> have focused their efforts on rising tensions within, rather than between, countries. They </w:t>
      </w:r>
      <w:r w:rsidRPr="0003725B">
        <w:rPr>
          <w:rStyle w:val="DebateUnderline"/>
          <w:highlight w:val="cyan"/>
        </w:rPr>
        <w:t>argue that the rich and the poor are drifting farther apart, and that violence between classes</w:t>
      </w:r>
      <w:r w:rsidRPr="0003725B">
        <w:rPr>
          <w:rStyle w:val="DebateUnderline"/>
        </w:rPr>
        <w:t xml:space="preserve"> of people within the same country </w:t>
      </w:r>
      <w:r w:rsidRPr="0003725B">
        <w:rPr>
          <w:rStyle w:val="DebateUnderline"/>
          <w:highlight w:val="cyan"/>
        </w:rPr>
        <w:t>is increasing</w:t>
      </w:r>
      <w:r w:rsidRPr="0003725B">
        <w:t>. Noting that economic groups often tend to break down along ethnic lines, some have even postulated that the spread of free-market democracy fosters "</w:t>
      </w:r>
      <w:proofErr w:type="spellStart"/>
      <w:r w:rsidRPr="0003725B">
        <w:t>ethnoeconomic</w:t>
      </w:r>
      <w:proofErr w:type="spellEnd"/>
      <w:r w:rsidRPr="0003725B">
        <w:t xml:space="preserve"> resentment" to the point of conflagration. </w:t>
      </w:r>
      <w:proofErr w:type="gramStart"/>
      <w:r w:rsidRPr="0003725B">
        <w:t>n171</w:t>
      </w:r>
      <w:proofErr w:type="gramEnd"/>
      <w:r w:rsidRPr="0003725B">
        <w:t xml:space="preserve"> On their collective face, these arguments appear to have some merit. Intrastate war is now the  [*121</w:t>
      </w:r>
      <w:proofErr w:type="gramStart"/>
      <w:r w:rsidRPr="0003725B">
        <w:t>]  predominant</w:t>
      </w:r>
      <w:proofErr w:type="gramEnd"/>
      <w:r w:rsidRPr="0003725B">
        <w:t xml:space="preserve"> form of armed conflict. </w:t>
      </w:r>
      <w:proofErr w:type="gramStart"/>
      <w:r w:rsidRPr="0003725B">
        <w:t>n172</w:t>
      </w:r>
      <w:proofErr w:type="gramEnd"/>
      <w:r w:rsidRPr="0003725B">
        <w:t xml:space="preserve"> In the last decade, civil wars "have scarred the world's poorest countries, leaving a legacy of more than five million dead, many more driven from their homes, billions of dollars in resources destroyed, and wasted economic opportunity." n173 </w:t>
      </w:r>
      <w:r w:rsidRPr="0003725B">
        <w:rPr>
          <w:rStyle w:val="DebateUnderline"/>
          <w:highlight w:val="cyan"/>
        </w:rPr>
        <w:t>Is</w:t>
      </w:r>
      <w:r w:rsidRPr="0003725B">
        <w:t xml:space="preserve"> the spread of global </w:t>
      </w:r>
      <w:r w:rsidRPr="0003725B">
        <w:rPr>
          <w:rStyle w:val="DebateUnderline"/>
          <w:highlight w:val="cyan"/>
        </w:rPr>
        <w:t>cap</w:t>
      </w:r>
      <w:r w:rsidRPr="0003725B">
        <w:rPr>
          <w:rStyle w:val="DebateUnderline"/>
        </w:rPr>
        <w:t xml:space="preserve">italism </w:t>
      </w:r>
      <w:r w:rsidRPr="0003725B">
        <w:rPr>
          <w:rStyle w:val="DebateUnderline"/>
          <w:highlight w:val="cyan"/>
        </w:rPr>
        <w:t>responsible</w:t>
      </w:r>
      <w:r w:rsidRPr="0003725B">
        <w:t xml:space="preserve"> for these atrocities? The answer is likely </w:t>
      </w:r>
      <w:r w:rsidRPr="0003725B">
        <w:rPr>
          <w:rStyle w:val="DebateUnderline"/>
          <w:highlight w:val="cyan"/>
        </w:rPr>
        <w:t>no</w:t>
      </w:r>
      <w:r w:rsidRPr="0003725B">
        <w:rPr>
          <w:highlight w:val="cyan"/>
        </w:rPr>
        <w:t xml:space="preserve">. </w:t>
      </w:r>
      <w:r w:rsidRPr="0003725B">
        <w:rPr>
          <w:rStyle w:val="DebateUnderline"/>
          <w:highlight w:val="cyan"/>
        </w:rPr>
        <w:t>Such analyses</w:t>
      </w:r>
      <w:r w:rsidRPr="0003725B">
        <w:t xml:space="preserve"> often </w:t>
      </w:r>
      <w:r w:rsidRPr="0003725B">
        <w:rPr>
          <w:rStyle w:val="DebateUnderline"/>
          <w:highlight w:val="cyan"/>
        </w:rPr>
        <w:t>overlook more obvious sources of backlash: elite behavior, corruption, and latent</w:t>
      </w:r>
      <w:r w:rsidRPr="0003725B">
        <w:t xml:space="preserve"> ethnic, </w:t>
      </w:r>
      <w:r w:rsidRPr="0003725B">
        <w:rPr>
          <w:rStyle w:val="DebateUnderline"/>
          <w:highlight w:val="cyan"/>
        </w:rPr>
        <w:t>nationalist</w:t>
      </w:r>
      <w:r w:rsidRPr="0003725B">
        <w:t xml:space="preserve">, and religious </w:t>
      </w:r>
      <w:r w:rsidRPr="0003725B">
        <w:rPr>
          <w:rStyle w:val="DebateUnderline"/>
          <w:highlight w:val="cyan"/>
        </w:rPr>
        <w:t>tensions</w:t>
      </w:r>
      <w:r w:rsidRPr="0003725B">
        <w:t xml:space="preserve">. </w:t>
      </w:r>
      <w:proofErr w:type="gramStart"/>
      <w:r w:rsidRPr="0003725B">
        <w:t>n174</w:t>
      </w:r>
      <w:proofErr w:type="gramEnd"/>
      <w:r w:rsidRPr="0003725B">
        <w:t xml:space="preserve"> </w:t>
      </w:r>
      <w:r w:rsidRPr="0003725B">
        <w:rPr>
          <w:rStyle w:val="DebateUnderline"/>
        </w:rPr>
        <w:t>They also ignore historical and economic realities</w:t>
      </w:r>
      <w:r w:rsidRPr="0003725B">
        <w:t xml:space="preserve">. As discussed above, </w:t>
      </w:r>
      <w:r w:rsidRPr="0003725B">
        <w:rPr>
          <w:rStyle w:val="DebateUnderline"/>
          <w:highlight w:val="cyan"/>
        </w:rPr>
        <w:t>there is no correlation between globalization and increased inequality within countries</w:t>
      </w:r>
      <w:r w:rsidRPr="0003725B">
        <w:t xml:space="preserve"> - in fact, </w:t>
      </w:r>
      <w:r w:rsidRPr="0003725B">
        <w:rPr>
          <w:rStyle w:val="DebateUnderline"/>
        </w:rPr>
        <w:t>the opposite is true</w:t>
      </w:r>
      <w:r w:rsidRPr="0003725B">
        <w:t xml:space="preserve">. Furthermore, the risk factors most closely correlated with civil war include the share of GDP coming from the export of primary commodities, geography, recent conflicts, economic opportunities, and ethnic and religious composition. </w:t>
      </w:r>
      <w:proofErr w:type="gramStart"/>
      <w:r w:rsidRPr="0003725B">
        <w:t>n175</w:t>
      </w:r>
      <w:proofErr w:type="gramEnd"/>
      <w:r w:rsidRPr="0003725B">
        <w:t xml:space="preserve"> </w:t>
      </w:r>
      <w:r w:rsidRPr="0003725B">
        <w:rPr>
          <w:rStyle w:val="DebateUnderline"/>
          <w:highlight w:val="cyan"/>
        </w:rPr>
        <w:t>Since the end of the Cold War, conflict has been concentrated in countries with little education and economic decline</w:t>
      </w:r>
      <w:r w:rsidRPr="0003725B">
        <w:t xml:space="preserve">. </w:t>
      </w:r>
      <w:proofErr w:type="gramStart"/>
      <w:r w:rsidRPr="0003725B">
        <w:t>n176</w:t>
      </w:r>
      <w:proofErr w:type="gramEnd"/>
      <w:r w:rsidRPr="0003725B">
        <w:t xml:space="preserve"> </w:t>
      </w:r>
      <w:r w:rsidRPr="0003725B">
        <w:rPr>
          <w:rStyle w:val="DebateUnderline"/>
          <w:highlight w:val="cyan"/>
        </w:rPr>
        <w:t>Intrastate conflict is systematically related to low national income</w:t>
      </w:r>
      <w:r w:rsidRPr="0003725B">
        <w:t xml:space="preserve"> n177 </w:t>
      </w:r>
      <w:r w:rsidRPr="0003725B">
        <w:rPr>
          <w:rStyle w:val="DebateUnderline"/>
          <w:highlight w:val="cyan"/>
        </w:rPr>
        <w:t>and a lack of economic opportunities</w:t>
      </w:r>
      <w:r w:rsidRPr="0003725B">
        <w:t xml:space="preserve">, n178 </w:t>
      </w:r>
      <w:r w:rsidRPr="0003725B">
        <w:rPr>
          <w:rStyle w:val="DebateUnderline"/>
          <w:highlight w:val="cyan"/>
        </w:rPr>
        <w:t>but not inequality</w:t>
      </w:r>
      <w:r w:rsidRPr="0003725B">
        <w:t xml:space="preserve">. </w:t>
      </w:r>
      <w:proofErr w:type="gramStart"/>
      <w:r w:rsidRPr="0003725B">
        <w:t>n179</w:t>
      </w:r>
      <w:proofErr w:type="gramEnd"/>
      <w:r w:rsidRPr="0003725B">
        <w:t xml:space="preserve"> </w:t>
      </w:r>
      <w:r w:rsidRPr="0003725B">
        <w:rPr>
          <w:rStyle w:val="DebateUnderline"/>
        </w:rPr>
        <w:t>Unequal societies are</w:t>
      </w:r>
      <w:r w:rsidRPr="0003725B">
        <w:t xml:space="preserve"> simply </w:t>
      </w:r>
      <w:r w:rsidRPr="0003725B">
        <w:rPr>
          <w:rStyle w:val="DebateUnderline"/>
        </w:rPr>
        <w:t>not more prone to conflict than more egalitarian ones</w:t>
      </w:r>
      <w:r w:rsidRPr="0003725B">
        <w:t xml:space="preserve">. </w:t>
      </w:r>
      <w:r w:rsidRPr="0003725B">
        <w:rPr>
          <w:rStyle w:val="DebateUnderline"/>
        </w:rPr>
        <w:t>Given</w:t>
      </w:r>
      <w:r w:rsidRPr="0003725B">
        <w:t xml:space="preserve"> the importance of economic opportunity in preventing conflict, and </w:t>
      </w:r>
      <w:r w:rsidRPr="0003725B">
        <w:rPr>
          <w:rStyle w:val="DebateUnderline"/>
        </w:rPr>
        <w:t>the unequivocally positive results of increased trade and foreign investment, it seems that</w:t>
      </w:r>
      <w:r w:rsidRPr="0003725B">
        <w:t xml:space="preserve"> global </w:t>
      </w:r>
      <w:r w:rsidRPr="0003725B">
        <w:rPr>
          <w:rStyle w:val="DebateUnderline"/>
        </w:rPr>
        <w:t>cap</w:t>
      </w:r>
      <w:r w:rsidRPr="0003725B">
        <w:t xml:space="preserve">italism </w:t>
      </w:r>
      <w:r w:rsidRPr="0003725B">
        <w:rPr>
          <w:rStyle w:val="DebateUnderline"/>
        </w:rPr>
        <w:t>is a</w:t>
      </w:r>
      <w:r w:rsidRPr="0003725B">
        <w:t xml:space="preserve"> potential </w:t>
      </w:r>
      <w:r w:rsidRPr="0003725B">
        <w:rPr>
          <w:rStyle w:val="DebateUnderline"/>
        </w:rPr>
        <w:t>cure, rather than a cause, of internal conflict</w:t>
      </w:r>
      <w:r w:rsidRPr="0003725B">
        <w:t xml:space="preserve">. In fact, </w:t>
      </w:r>
      <w:r w:rsidRPr="0003725B">
        <w:rPr>
          <w:rStyle w:val="DebateUnderline"/>
        </w:rPr>
        <w:t>internal pressures appear</w:t>
      </w:r>
      <w:r w:rsidRPr="0003725B">
        <w:t xml:space="preserve"> to be </w:t>
      </w:r>
      <w:r w:rsidRPr="0003725B">
        <w:rPr>
          <w:rStyle w:val="DebateUnderline"/>
        </w:rPr>
        <w:t>greater</w:t>
      </w:r>
      <w:r w:rsidRPr="0003725B">
        <w:t xml:space="preserve">  [*122</w:t>
      </w:r>
      <w:proofErr w:type="gramStart"/>
      <w:r w:rsidRPr="0003725B">
        <w:t xml:space="preserve">]  </w:t>
      </w:r>
      <w:r w:rsidRPr="0003725B">
        <w:rPr>
          <w:rStyle w:val="DebateUnderline"/>
        </w:rPr>
        <w:t>in</w:t>
      </w:r>
      <w:proofErr w:type="gramEnd"/>
      <w:r w:rsidRPr="0003725B">
        <w:rPr>
          <w:rStyle w:val="DebateUnderline"/>
        </w:rPr>
        <w:t xml:space="preserve"> countries that have not become more globalized</w:t>
      </w:r>
      <w:r w:rsidRPr="0003725B">
        <w:t xml:space="preserve"> in recent years. Whatever the merits of this latter claim, though, </w:t>
      </w:r>
      <w:r w:rsidRPr="0003725B">
        <w:rPr>
          <w:rStyle w:val="DebateUnderline"/>
        </w:rPr>
        <w:t>the assertion that globalization has increased internal conflict is</w:t>
      </w:r>
      <w:r w:rsidRPr="0003725B">
        <w:t xml:space="preserve"> simply </w:t>
      </w:r>
      <w:r w:rsidRPr="0003725B">
        <w:rPr>
          <w:rStyle w:val="DebateUnderline"/>
        </w:rPr>
        <w:t>not supported by the facts</w:t>
      </w:r>
      <w:r w:rsidRPr="00580B71">
        <w:t>.</w:t>
      </w:r>
    </w:p>
    <w:p w14:paraId="0554FDEC" w14:textId="77777777" w:rsidR="0003725B" w:rsidRDefault="0003725B" w:rsidP="0003725B">
      <w:pPr>
        <w:pStyle w:val="Nothing"/>
      </w:pPr>
      <w:bookmarkStart w:id="8" w:name="_Toc232752439"/>
    </w:p>
    <w:p w14:paraId="289DE9E1" w14:textId="77777777" w:rsidR="0003725B" w:rsidRPr="00580B71" w:rsidRDefault="00763FB5" w:rsidP="0003725B">
      <w:pPr>
        <w:pStyle w:val="BlockHeadings"/>
      </w:pPr>
      <w:r>
        <w:t>Capitalism</w:t>
      </w:r>
      <w:r w:rsidRPr="00580B71">
        <w:t xml:space="preserve"> Good – </w:t>
      </w:r>
      <w:r w:rsidR="0003725B" w:rsidRPr="00580B71">
        <w:t>Inequality</w:t>
      </w:r>
      <w:bookmarkEnd w:id="8"/>
      <w:r w:rsidR="0003725B" w:rsidRPr="00580B71">
        <w:t xml:space="preserve"> </w:t>
      </w:r>
    </w:p>
    <w:p w14:paraId="4D22177B" w14:textId="77777777" w:rsidR="0003725B" w:rsidRPr="00580B71" w:rsidRDefault="0003725B" w:rsidP="0003725B">
      <w:pPr>
        <w:pStyle w:val="Nothing"/>
        <w:rPr>
          <w:rFonts w:ascii="Arial" w:hAnsi="Arial"/>
          <w:sz w:val="24"/>
        </w:rPr>
      </w:pPr>
    </w:p>
    <w:p w14:paraId="2FEBB31C" w14:textId="77777777" w:rsidR="0003725B" w:rsidRPr="00580B71" w:rsidRDefault="0003725B" w:rsidP="0003725B">
      <w:pPr>
        <w:pStyle w:val="Tags"/>
      </w:pPr>
      <w:proofErr w:type="gramStart"/>
      <w:r w:rsidRPr="00580B71">
        <w:rPr>
          <w:rFonts w:cs="Arial"/>
        </w:rPr>
        <w:t>[</w:t>
      </w:r>
      <w:r w:rsidRPr="00580B71">
        <w:rPr>
          <w:rFonts w:cs="Arial"/>
        </w:rPr>
        <w:tab/>
        <w:t>]</w:t>
      </w:r>
      <w:proofErr w:type="gramEnd"/>
      <w:r w:rsidRPr="00580B71">
        <w:rPr>
          <w:rFonts w:cs="Arial"/>
        </w:rPr>
        <w:t xml:space="preserve"> </w:t>
      </w:r>
      <w:r w:rsidRPr="00580B71">
        <w:t>Inequality increases without free trade and Neoliberalism</w:t>
      </w:r>
    </w:p>
    <w:p w14:paraId="00430275" w14:textId="77777777" w:rsidR="0003725B" w:rsidRPr="00580B71" w:rsidRDefault="0003725B" w:rsidP="0003725B">
      <w:pPr>
        <w:pStyle w:val="Nothing"/>
      </w:pPr>
      <w:proofErr w:type="spellStart"/>
      <w:r w:rsidRPr="0003725B">
        <w:rPr>
          <w:rStyle w:val="Author-Date"/>
        </w:rPr>
        <w:t>Obhof</w:t>
      </w:r>
      <w:proofErr w:type="spellEnd"/>
      <w:r w:rsidRPr="0003725B">
        <w:rPr>
          <w:rStyle w:val="Author-Date"/>
        </w:rPr>
        <w:t>,</w:t>
      </w:r>
      <w:r w:rsidRPr="00580B71">
        <w:t xml:space="preserve"> Graduate of Yale Law School, </w:t>
      </w:r>
      <w:r w:rsidRPr="0003725B">
        <w:rPr>
          <w:rStyle w:val="Author-Date"/>
        </w:rPr>
        <w:t xml:space="preserve">2003 </w:t>
      </w:r>
    </w:p>
    <w:p w14:paraId="25C1E858" w14:textId="77777777" w:rsidR="0003725B" w:rsidRPr="00580B71" w:rsidRDefault="0003725B" w:rsidP="0003725B">
      <w:pPr>
        <w:pStyle w:val="Nothing"/>
      </w:pPr>
      <w:r w:rsidRPr="00580B71">
        <w:t xml:space="preserve">(“WHY GLOBALIZATION? </w:t>
      </w:r>
      <w:proofErr w:type="gramStart"/>
      <w:r w:rsidRPr="00580B71">
        <w:t>A LOOK AT GLOBAL CAPITALISM AND ITS EFFECTS”.</w:t>
      </w:r>
      <w:proofErr w:type="gramEnd"/>
      <w:r w:rsidRPr="00580B71">
        <w:t xml:space="preserve"> </w:t>
      </w:r>
      <w:proofErr w:type="gramStart"/>
      <w:r w:rsidRPr="00580B71">
        <w:t>University of Florida Journal of Law &amp; Public Policy.</w:t>
      </w:r>
      <w:proofErr w:type="gramEnd"/>
      <w:r w:rsidRPr="00580B71">
        <w:t xml:space="preserve"> Fall 2003)</w:t>
      </w:r>
      <w:r w:rsidRPr="00580B71">
        <w:tab/>
      </w:r>
    </w:p>
    <w:p w14:paraId="1AFB4766" w14:textId="77777777" w:rsidR="0003725B" w:rsidRPr="00580B71" w:rsidRDefault="0003725B" w:rsidP="0003725B">
      <w:pPr>
        <w:pStyle w:val="Nothing"/>
        <w:rPr>
          <w:rFonts w:ascii="Arial" w:hAnsi="Arial"/>
          <w:sz w:val="24"/>
        </w:rPr>
      </w:pPr>
    </w:p>
    <w:p w14:paraId="34EEC43C" w14:textId="77777777" w:rsidR="0003725B" w:rsidRPr="00580B71" w:rsidRDefault="0003725B" w:rsidP="0003725B">
      <w:pPr>
        <w:pStyle w:val="Cards"/>
      </w:pPr>
      <w:r w:rsidRPr="0003725B">
        <w:t xml:space="preserve">B. Openness and Between-Country Inequality Has globalization led to greater inequality between developed and developing countries? That depends on how one interprets the question. Data indicates that </w:t>
      </w:r>
      <w:r w:rsidRPr="0003725B">
        <w:rPr>
          <w:rStyle w:val="DebateUnderline"/>
          <w:highlight w:val="cyan"/>
        </w:rPr>
        <w:t>globalization</w:t>
      </w:r>
      <w:r w:rsidRPr="0003725B">
        <w:rPr>
          <w:rStyle w:val="DebateUnderline"/>
        </w:rPr>
        <w:t xml:space="preserve"> may have </w:t>
      </w:r>
      <w:r w:rsidRPr="0003725B">
        <w:rPr>
          <w:rStyle w:val="DebateUnderline"/>
          <w:highlight w:val="cyan"/>
        </w:rPr>
        <w:t>decreased income inequality between developed and globalizing developing countries</w:t>
      </w:r>
      <w:r w:rsidRPr="0003725B">
        <w:rPr>
          <w:rStyle w:val="DebateUnderline"/>
        </w:rPr>
        <w:t>. During the</w:t>
      </w:r>
      <w:r w:rsidRPr="0003725B">
        <w:t xml:space="preserve"> 19</w:t>
      </w:r>
      <w:r w:rsidRPr="0003725B">
        <w:rPr>
          <w:rStyle w:val="DebateUnderline"/>
        </w:rPr>
        <w:t>90s</w:t>
      </w:r>
      <w:r w:rsidRPr="0003725B">
        <w:t xml:space="preserve">, </w:t>
      </w:r>
      <w:r w:rsidRPr="0003725B">
        <w:rPr>
          <w:rStyle w:val="DebateUnderline"/>
          <w:highlight w:val="cyan"/>
        </w:rPr>
        <w:t>per capita income grew faster in developing countries that were open to</w:t>
      </w:r>
      <w:r w:rsidRPr="0003725B">
        <w:rPr>
          <w:rStyle w:val="DebateUnderline"/>
        </w:rPr>
        <w:t xml:space="preserve"> international </w:t>
      </w:r>
      <w:r w:rsidRPr="0003725B">
        <w:rPr>
          <w:rStyle w:val="DebateUnderline"/>
          <w:highlight w:val="cyan"/>
        </w:rPr>
        <w:t>trade than in developed countries by a ratio of more than two-to-one</w:t>
      </w:r>
      <w:r w:rsidRPr="0003725B">
        <w:t xml:space="preserve">. </w:t>
      </w:r>
      <w:proofErr w:type="gramStart"/>
      <w:r w:rsidRPr="0003725B">
        <w:t>n71</w:t>
      </w:r>
      <w:proofErr w:type="gramEnd"/>
      <w:r w:rsidRPr="0003725B">
        <w:t xml:space="preserve"> </w:t>
      </w:r>
      <w:r w:rsidRPr="0003725B">
        <w:rPr>
          <w:rStyle w:val="DebateUnderline"/>
        </w:rPr>
        <w:t>Per capita income experienced little</w:t>
      </w:r>
      <w:r w:rsidRPr="0003725B">
        <w:t xml:space="preserve"> or no </w:t>
      </w:r>
      <w:r w:rsidRPr="0003725B">
        <w:rPr>
          <w:rStyle w:val="DebateUnderline"/>
        </w:rPr>
        <w:t>growth</w:t>
      </w:r>
      <w:r w:rsidRPr="0003725B">
        <w:t xml:space="preserve">, however, </w:t>
      </w:r>
      <w:r w:rsidRPr="0003725B">
        <w:rPr>
          <w:rStyle w:val="DebateUnderline"/>
        </w:rPr>
        <w:t xml:space="preserve">in countries that did not globalize. </w:t>
      </w:r>
      <w:r w:rsidRPr="0003725B">
        <w:rPr>
          <w:rStyle w:val="DebateUnderline"/>
          <w:highlight w:val="cyan"/>
        </w:rPr>
        <w:t>The income gap</w:t>
      </w:r>
      <w:r w:rsidRPr="0003725B">
        <w:t xml:space="preserve"> therefore </w:t>
      </w:r>
      <w:r w:rsidRPr="0003725B">
        <w:rPr>
          <w:rStyle w:val="DebateUnderline"/>
          <w:highlight w:val="cyan"/>
        </w:rPr>
        <w:t>increased between non-globalizing, undeveloped countries and developed countries. The difference in performance</w:t>
      </w:r>
      <w:r w:rsidRPr="0003725B">
        <w:rPr>
          <w:rStyle w:val="DebateUnderline"/>
        </w:rPr>
        <w:t xml:space="preserve"> between globalizing and non-globalizing countries </w:t>
      </w:r>
      <w:r w:rsidRPr="0003725B">
        <w:rPr>
          <w:rStyle w:val="DebateUnderline"/>
          <w:highlight w:val="cyan"/>
        </w:rPr>
        <w:t>accounts for the</w:t>
      </w:r>
      <w:r w:rsidRPr="0003725B">
        <w:rPr>
          <w:rStyle w:val="DebateUnderline"/>
        </w:rPr>
        <w:t xml:space="preserve"> general </w:t>
      </w:r>
      <w:r w:rsidRPr="0003725B">
        <w:rPr>
          <w:rStyle w:val="DebateUnderline"/>
          <w:highlight w:val="cyan"/>
        </w:rPr>
        <w:t>lack of convergence between rich and poor countries taken together</w:t>
      </w:r>
      <w:r w:rsidRPr="00580B71">
        <w:t xml:space="preserve">. </w:t>
      </w:r>
    </w:p>
    <w:p w14:paraId="46EB03C5" w14:textId="77777777" w:rsidR="0003725B" w:rsidRDefault="0003725B" w:rsidP="0003725B">
      <w:pPr>
        <w:pStyle w:val="Nothing"/>
      </w:pPr>
      <w:bookmarkStart w:id="9" w:name="_Toc232752440"/>
    </w:p>
    <w:p w14:paraId="40FC6B77" w14:textId="77777777" w:rsidR="0003725B" w:rsidRPr="00580B71" w:rsidRDefault="00763FB5" w:rsidP="0003725B">
      <w:pPr>
        <w:pStyle w:val="BlockHeadings"/>
      </w:pPr>
      <w:r>
        <w:t>Capitalism</w:t>
      </w:r>
      <w:r w:rsidRPr="00580B71">
        <w:t xml:space="preserve"> Good – </w:t>
      </w:r>
      <w:r w:rsidR="0003725B" w:rsidRPr="00580B71">
        <w:t>Democracy</w:t>
      </w:r>
      <w:bookmarkEnd w:id="9"/>
      <w:r w:rsidR="0003725B" w:rsidRPr="00580B71">
        <w:t xml:space="preserve"> </w:t>
      </w:r>
    </w:p>
    <w:p w14:paraId="2EB39856" w14:textId="77777777" w:rsidR="0003725B" w:rsidRPr="00580B71" w:rsidRDefault="0003725B" w:rsidP="0003725B">
      <w:pPr>
        <w:pStyle w:val="Nothing"/>
        <w:rPr>
          <w:rFonts w:ascii="Arial" w:hAnsi="Arial"/>
          <w:sz w:val="24"/>
        </w:rPr>
      </w:pPr>
    </w:p>
    <w:p w14:paraId="3AE7E87E" w14:textId="77777777" w:rsidR="0003725B" w:rsidRPr="0003725B" w:rsidRDefault="0003725B" w:rsidP="0003725B">
      <w:pPr>
        <w:pStyle w:val="Tags"/>
      </w:pPr>
      <w:r w:rsidRPr="00580B71">
        <w:t>Neoliberalism helps spread democracy which helps decrease war</w:t>
      </w:r>
    </w:p>
    <w:p w14:paraId="6DCF0E06" w14:textId="77777777" w:rsidR="0003725B" w:rsidRPr="00580B71" w:rsidRDefault="0003725B" w:rsidP="0003725B">
      <w:pPr>
        <w:pStyle w:val="Nothing"/>
      </w:pPr>
      <w:r w:rsidRPr="0003725B">
        <w:rPr>
          <w:rStyle w:val="Author-Date"/>
        </w:rPr>
        <w:lastRenderedPageBreak/>
        <w:t>Griswold</w:t>
      </w:r>
      <w:r w:rsidRPr="00580B71">
        <w:t>, Associated Director of the Center for Trade Policy Studies at the CATO Institute in Washington,</w:t>
      </w:r>
      <w:r w:rsidRPr="0003725B">
        <w:rPr>
          <w:rStyle w:val="Author-Date"/>
        </w:rPr>
        <w:t xml:space="preserve"> </w:t>
      </w:r>
      <w:r w:rsidRPr="0003725B">
        <w:rPr>
          <w:rStyle w:val="Author-Date"/>
          <w:rFonts w:eastAsia="Calibri"/>
        </w:rPr>
        <w:t>2007</w:t>
      </w:r>
    </w:p>
    <w:p w14:paraId="3B59FDBB" w14:textId="77777777" w:rsidR="0003725B" w:rsidRPr="00580B71" w:rsidRDefault="0003725B" w:rsidP="0003725B">
      <w:pPr>
        <w:pStyle w:val="Nothing"/>
      </w:pPr>
      <w:r w:rsidRPr="00580B71">
        <w:t>(Daniel, “Trade, Democracy and Peace: The Virtuous Cycle,” 20 April 2007, http://www.freetrade.org/node/681)</w:t>
      </w:r>
    </w:p>
    <w:p w14:paraId="0667CB06" w14:textId="77777777" w:rsidR="0003725B" w:rsidRPr="00580B71" w:rsidRDefault="0003725B" w:rsidP="0003725B">
      <w:pPr>
        <w:pStyle w:val="Cards"/>
        <w:ind w:left="0"/>
        <w:rPr>
          <w:rFonts w:ascii="Arial" w:hAnsi="Arial"/>
          <w:sz w:val="24"/>
        </w:rPr>
      </w:pPr>
    </w:p>
    <w:p w14:paraId="56E461B8" w14:textId="77777777" w:rsidR="0003725B" w:rsidRPr="0003725B" w:rsidRDefault="0003725B" w:rsidP="0003725B">
      <w:pPr>
        <w:pStyle w:val="Cards"/>
        <w:rPr>
          <w:rStyle w:val="DebateUnderline"/>
        </w:rPr>
      </w:pPr>
      <w:r w:rsidRPr="0003725B">
        <w:t xml:space="preserve">The good news does not stop there. Buried beneath the daily stories about suicide bombings and insurgency movements </w:t>
      </w:r>
      <w:proofErr w:type="gramStart"/>
      <w:r w:rsidRPr="0003725B">
        <w:t>is</w:t>
      </w:r>
      <w:proofErr w:type="gramEnd"/>
      <w:r w:rsidRPr="0003725B">
        <w:t xml:space="preserve"> an underappreciated but encouraging fact: The world has somehow become a more peaceful place. A little-noticed headline on an Associated Press story a while back reported, "</w:t>
      </w:r>
      <w:r w:rsidRPr="0003725B">
        <w:rPr>
          <w:rStyle w:val="DebateUnderline"/>
        </w:rPr>
        <w:t>War declining worldwide, studies say</w:t>
      </w:r>
      <w:r w:rsidRPr="0003725B">
        <w:t>." In 2006, a survey by the Stockholm International Peace Research Institute found that the number of armed</w:t>
      </w:r>
      <w:r w:rsidRPr="00580B71">
        <w:rPr>
          <w:u w:val="single"/>
        </w:rPr>
        <w:t xml:space="preserve"> </w:t>
      </w:r>
      <w:r w:rsidRPr="0003725B">
        <w:rPr>
          <w:rStyle w:val="DebateUnderline"/>
        </w:rPr>
        <w:t>conflicts around the world has been in decline for the past half-century</w:t>
      </w:r>
      <w:r w:rsidRPr="00580B71">
        <w:rPr>
          <w:u w:val="single"/>
        </w:rPr>
        <w:t xml:space="preserve">. </w:t>
      </w:r>
      <w:r w:rsidRPr="0003725B">
        <w:t xml:space="preserve">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The death toll from war has also been falling.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causes lie behind the good news--the end of the Cold War and the spread of democracy, among them--but expanding trade and globalization appear to be playing a major role in promoting world peace. Far from stoking a "World on Fire," as one misguided American author argued in a forgettable book, </w:t>
      </w:r>
      <w:r w:rsidRPr="0003725B">
        <w:rPr>
          <w:rStyle w:val="DebateUnderline"/>
        </w:rPr>
        <w:t>growing commercial ties between nations have had a dampening effect on armed conflict and war</w:t>
      </w:r>
      <w:r w:rsidRPr="0003725B">
        <w:t xml:space="preserve">. I would argue that </w:t>
      </w:r>
      <w:r w:rsidRPr="0003725B">
        <w:rPr>
          <w:rStyle w:val="DebateUnderline"/>
        </w:rPr>
        <w:t>free trade and globalization have promoted peace in three main ways</w:t>
      </w:r>
      <w:r w:rsidRPr="0003725B">
        <w:t>. First, as I argued a moment ago, trade and globalization have reinforced the trend toward democracy, and</w:t>
      </w:r>
      <w:r w:rsidRPr="00580B71">
        <w:rPr>
          <w:u w:val="single"/>
        </w:rPr>
        <w:t xml:space="preserve"> </w:t>
      </w:r>
      <w:r w:rsidRPr="0003725B">
        <w:rPr>
          <w:rStyle w:val="DebateUnderline"/>
        </w:rPr>
        <w:t>democracies tend not to pick fights with each other</w:t>
      </w:r>
      <w:r w:rsidRPr="00580B71">
        <w:rPr>
          <w:u w:val="single"/>
        </w:rPr>
        <w:t xml:space="preserve">. </w:t>
      </w:r>
      <w:r w:rsidRPr="0003725B">
        <w:rPr>
          <w:rStyle w:val="DebateUnderline"/>
        </w:rPr>
        <w:t xml:space="preserve">Thanks in part to </w:t>
      </w:r>
      <w:proofErr w:type="gramStart"/>
      <w:r w:rsidRPr="0003725B">
        <w:rPr>
          <w:rStyle w:val="DebateUnderline"/>
        </w:rPr>
        <w:t>globalization,</w:t>
      </w:r>
      <w:proofErr w:type="gramEnd"/>
      <w:r w:rsidRPr="0003725B">
        <w:rPr>
          <w:rStyle w:val="DebateUnderline"/>
        </w:rPr>
        <w:t xml:space="preserve"> almost two thirds of the world's countries today are democracies</w:t>
      </w:r>
      <w:r w:rsidRPr="00580B71">
        <w:t>--a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w:t>
      </w:r>
      <w:r w:rsidRPr="0003725B">
        <w:rPr>
          <w:rStyle w:val="DebateUnderline"/>
        </w:rPr>
        <w:t xml:space="preserve">as more countries turn to </w:t>
      </w:r>
      <w:proofErr w:type="gramStart"/>
      <w:r w:rsidRPr="0003725B">
        <w:rPr>
          <w:rStyle w:val="DebateUnderline"/>
        </w:rPr>
        <w:t>democracy,</w:t>
      </w:r>
      <w:proofErr w:type="gramEnd"/>
      <w:r w:rsidRPr="0003725B">
        <w:rPr>
          <w:rStyle w:val="DebateUnderline"/>
        </w:rPr>
        <w:t xml:space="preserve"> there will be fewer provocations for war by non-democracies.</w:t>
      </w:r>
    </w:p>
    <w:p w14:paraId="1285C70F" w14:textId="77777777" w:rsidR="0003725B" w:rsidRPr="00580B71" w:rsidRDefault="0003725B" w:rsidP="0003725B"/>
    <w:p w14:paraId="31323D8D" w14:textId="77777777" w:rsidR="0003725B" w:rsidRPr="00580B71" w:rsidRDefault="00763FB5" w:rsidP="0003725B">
      <w:pPr>
        <w:pStyle w:val="BlockHeadings"/>
      </w:pPr>
      <w:bookmarkStart w:id="10" w:name="_Toc232752441"/>
      <w:r>
        <w:t>Capitalism</w:t>
      </w:r>
      <w:r w:rsidRPr="00580B71">
        <w:t xml:space="preserve"> Good – </w:t>
      </w:r>
      <w:r w:rsidR="0003725B" w:rsidRPr="00580B71">
        <w:t>Environment</w:t>
      </w:r>
      <w:bookmarkEnd w:id="10"/>
    </w:p>
    <w:p w14:paraId="6F701F6A" w14:textId="77777777" w:rsidR="0003725B" w:rsidRPr="00580B71" w:rsidRDefault="0003725B" w:rsidP="0003725B"/>
    <w:p w14:paraId="3B721381" w14:textId="77777777" w:rsidR="0003725B" w:rsidRPr="0003725B" w:rsidRDefault="0003725B" w:rsidP="0003725B">
      <w:pPr>
        <w:pStyle w:val="Tags"/>
      </w:pPr>
      <w:r w:rsidRPr="00580B71">
        <w:t>Environment getting better now and its because of growth and tech innovation</w:t>
      </w:r>
    </w:p>
    <w:p w14:paraId="22630838" w14:textId="77777777" w:rsidR="0003725B" w:rsidRPr="0003725B" w:rsidRDefault="0003725B" w:rsidP="0003725B">
      <w:pPr>
        <w:rPr>
          <w:rStyle w:val="Author-Date"/>
        </w:rPr>
      </w:pPr>
      <w:r w:rsidRPr="0003725B">
        <w:rPr>
          <w:rStyle w:val="Author-Date"/>
        </w:rPr>
        <w:t xml:space="preserve">Bailey, award-winning science correspondent for Reason magazine, 2k </w:t>
      </w:r>
    </w:p>
    <w:p w14:paraId="4C3F0357" w14:textId="77777777" w:rsidR="0003725B" w:rsidRPr="00580B71" w:rsidRDefault="0003725B" w:rsidP="0003725B">
      <w:r w:rsidRPr="00580B71">
        <w:t>(Ronald, “</w:t>
      </w:r>
      <w:hyperlink r:id="rId21" w:history="1">
        <w:r w:rsidRPr="00580B71">
          <w:t>Earth Day, Then and Now</w:t>
        </w:r>
      </w:hyperlink>
      <w:r w:rsidRPr="00580B71">
        <w:t xml:space="preserve"> </w:t>
      </w:r>
      <w:proofErr w:type="gramStart"/>
      <w:r w:rsidRPr="00580B71">
        <w:t>The</w:t>
      </w:r>
      <w:proofErr w:type="gramEnd"/>
      <w:r w:rsidRPr="00580B71">
        <w:t xml:space="preserve"> planet's future has never looked better. Here's why.</w:t>
      </w:r>
      <w:proofErr w:type="gramStart"/>
      <w:r w:rsidRPr="00580B71">
        <w:t>”,</w:t>
      </w:r>
      <w:proofErr w:type="gramEnd"/>
      <w:r w:rsidRPr="00580B71">
        <w:t xml:space="preserve"> </w:t>
      </w:r>
      <w:hyperlink r:id="rId22" w:history="1">
        <w:r w:rsidRPr="00580B71">
          <w:t>http://reason.com/archives/2000/05/01/earth-day-then-and-now/4</w:t>
        </w:r>
      </w:hyperlink>
      <w:r w:rsidRPr="00580B71">
        <w:t>)</w:t>
      </w:r>
    </w:p>
    <w:p w14:paraId="287006E2" w14:textId="77777777" w:rsidR="0003725B" w:rsidRPr="00580B71" w:rsidRDefault="0003725B" w:rsidP="0003725B">
      <w:pPr>
        <w:pStyle w:val="Cards"/>
        <w:ind w:left="0"/>
        <w:rPr>
          <w:rFonts w:ascii="Arial" w:hAnsi="Arial"/>
          <w:sz w:val="24"/>
        </w:rPr>
      </w:pPr>
    </w:p>
    <w:p w14:paraId="6CC4E39E" w14:textId="77777777" w:rsidR="0003725B" w:rsidRPr="00580B71" w:rsidRDefault="0003725B" w:rsidP="0003725B">
      <w:pPr>
        <w:pStyle w:val="Cards"/>
      </w:pPr>
      <w:r w:rsidRPr="0003725B">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w:t>
      </w:r>
      <w:proofErr w:type="gramStart"/>
      <w:r w:rsidRPr="0003725B">
        <w:t>Very Apocalypse Now.</w:t>
      </w:r>
      <w:proofErr w:type="gramEnd"/>
      <w:r w:rsidRPr="0003725B">
        <w:t xml:space="preserve"> Three decades later, of course, </w:t>
      </w:r>
      <w:r w:rsidRPr="0003725B">
        <w:rPr>
          <w:rStyle w:val="DebateUnderline"/>
          <w:b/>
        </w:rPr>
        <w:t>the world hasn't come to an end</w:t>
      </w:r>
      <w:r w:rsidRPr="0003725B">
        <w:rPr>
          <w:rStyle w:val="DebateUnderline"/>
        </w:rPr>
        <w:t>; if anything, the planet's ecological future has never looked so promising</w:t>
      </w:r>
      <w:r w:rsidRPr="0003725B">
        <w:t xml:space="preserve">. With half a billion people suiting up around the globe for Earth Day 2000, now is a good time to look back on the predictions made at the first Earth Day and see how they've held up and what we can learn from them. The short answer: </w:t>
      </w:r>
      <w:r w:rsidRPr="0003725B">
        <w:rPr>
          <w:rStyle w:val="DebateUnderline"/>
          <w:b/>
        </w:rPr>
        <w:t xml:space="preserve">The prophets of doom were </w:t>
      </w:r>
      <w:r w:rsidRPr="0003725B">
        <w:t>not simply wrong, but</w:t>
      </w:r>
      <w:r w:rsidRPr="00580B71">
        <w:rPr>
          <w:b/>
          <w:i/>
        </w:rPr>
        <w:t xml:space="preserve"> </w:t>
      </w:r>
      <w:r w:rsidRPr="0003725B">
        <w:rPr>
          <w:rStyle w:val="DebateUnderline"/>
          <w:b/>
        </w:rPr>
        <w:t xml:space="preserve">spectacularly wrong. </w:t>
      </w:r>
      <w:r w:rsidRPr="0003725B">
        <w:t>More important, many</w:t>
      </w:r>
      <w:r w:rsidRPr="0003725B">
        <w:rPr>
          <w:rStyle w:val="DebateUnderline"/>
        </w:rPr>
        <w:t xml:space="preserve"> contemporary</w:t>
      </w:r>
      <w:r w:rsidRPr="0003725B">
        <w:t xml:space="preserve"> environmental</w:t>
      </w:r>
      <w:r w:rsidRPr="0003725B">
        <w:rPr>
          <w:rStyle w:val="DebateUnderline"/>
        </w:rPr>
        <w:t xml:space="preserve"> alarmists are similarly mistaken </w:t>
      </w:r>
      <w:r w:rsidRPr="0003725B">
        <w:t>when they continue to insist that the Earth's future remains an eco-tragedy that has already entered its final act. Such</w:t>
      </w:r>
      <w:r w:rsidRPr="0003725B">
        <w:rPr>
          <w:rStyle w:val="DebateUnderline"/>
        </w:rPr>
        <w:t xml:space="preserve"> doomsters not only fail to appreciate the huge environmental gains made over the past 30 years, they ignore the simple fact that increased wealth, population, and technological innovation don't degrade and destroy the environment.</w:t>
      </w:r>
      <w:r w:rsidRPr="0003725B">
        <w:t xml:space="preserve"> Rather, </w:t>
      </w:r>
      <w:r w:rsidRPr="0003725B">
        <w:rPr>
          <w:rStyle w:val="DebateUnderline"/>
        </w:rPr>
        <w:t>such developments preserve and enrich the environment</w:t>
      </w:r>
      <w:r w:rsidRPr="00580B71">
        <w:t>.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14:paraId="585D043B" w14:textId="77777777" w:rsidR="0003725B" w:rsidRPr="003514F8" w:rsidRDefault="0003725B" w:rsidP="003514F8">
      <w:pPr>
        <w:pStyle w:val="Nothing"/>
      </w:pPr>
    </w:p>
    <w:sectPr w:rsidR="0003725B" w:rsidRPr="003514F8" w:rsidSect="00806C75">
      <w:headerReference w:type="default" r:id="rId23"/>
      <w:footerReference w:type="even" r:id="rId24"/>
      <w:footerReference w:type="default" r:id="rId25"/>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33DF5C" w14:textId="77777777" w:rsidR="00754E29" w:rsidRDefault="00754E29">
      <w:r>
        <w:separator/>
      </w:r>
    </w:p>
  </w:endnote>
  <w:endnote w:type="continuationSeparator" w:id="0">
    <w:p w14:paraId="1F80A56A" w14:textId="77777777" w:rsidR="00754E29" w:rsidRDefault="00754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52080" w14:textId="77777777" w:rsidR="00754E29" w:rsidRDefault="00754E29"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1CA724" w14:textId="77777777" w:rsidR="00754E29" w:rsidRDefault="00754E29"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F55EF" w14:textId="77777777" w:rsidR="00754E29" w:rsidRPr="00377379" w:rsidRDefault="00754E29"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Pr>
        <w:rStyle w:val="PageNumber"/>
        <w:b/>
        <w:noProof/>
        <w:sz w:val="36"/>
      </w:rPr>
      <w:t>7</w:t>
    </w:r>
    <w:r w:rsidRPr="00377379">
      <w:rPr>
        <w:rStyle w:val="PageNumber"/>
        <w:b/>
        <w:sz w:val="36"/>
      </w:rPr>
      <w:fldChar w:fldCharType="end"/>
    </w:r>
  </w:p>
  <w:p w14:paraId="02307A0F" w14:textId="77777777" w:rsidR="00754E29" w:rsidRPr="00DB4EF5" w:rsidRDefault="00754E29"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783191" w14:textId="77777777" w:rsidR="00754E29" w:rsidRDefault="00754E29">
      <w:r>
        <w:separator/>
      </w:r>
    </w:p>
  </w:footnote>
  <w:footnote w:type="continuationSeparator" w:id="0">
    <w:p w14:paraId="150454E8" w14:textId="77777777" w:rsidR="00754E29" w:rsidRDefault="00754E2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E67C4C" w14:textId="77777777" w:rsidR="00754E29" w:rsidRDefault="00754E29"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Document2</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533B15D2" w14:textId="77777777" w:rsidR="00754E29" w:rsidRPr="0016728F" w:rsidRDefault="00754E29"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18895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76FC2C0E"/>
    <w:lvl w:ilvl="0">
      <w:start w:val="1"/>
      <w:numFmt w:val="decimal"/>
      <w:lvlText w:val="%1."/>
      <w:lvlJc w:val="left"/>
      <w:pPr>
        <w:tabs>
          <w:tab w:val="num" w:pos="1800"/>
        </w:tabs>
        <w:ind w:left="1800" w:hanging="360"/>
      </w:pPr>
    </w:lvl>
  </w:abstractNum>
  <w:abstractNum w:abstractNumId="2">
    <w:nsid w:val="FFFFFF7D"/>
    <w:multiLevelType w:val="singleLevel"/>
    <w:tmpl w:val="D53E4572"/>
    <w:lvl w:ilvl="0">
      <w:start w:val="1"/>
      <w:numFmt w:val="decimal"/>
      <w:lvlText w:val="%1."/>
      <w:lvlJc w:val="left"/>
      <w:pPr>
        <w:tabs>
          <w:tab w:val="num" w:pos="1440"/>
        </w:tabs>
        <w:ind w:left="1440" w:hanging="360"/>
      </w:pPr>
    </w:lvl>
  </w:abstractNum>
  <w:abstractNum w:abstractNumId="3">
    <w:nsid w:val="FFFFFF7E"/>
    <w:multiLevelType w:val="singleLevel"/>
    <w:tmpl w:val="D7E88BAC"/>
    <w:lvl w:ilvl="0">
      <w:start w:val="1"/>
      <w:numFmt w:val="decimal"/>
      <w:lvlText w:val="%1."/>
      <w:lvlJc w:val="left"/>
      <w:pPr>
        <w:tabs>
          <w:tab w:val="num" w:pos="1080"/>
        </w:tabs>
        <w:ind w:left="1080" w:hanging="360"/>
      </w:pPr>
    </w:lvl>
  </w:abstractNum>
  <w:abstractNum w:abstractNumId="4">
    <w:nsid w:val="FFFFFF7F"/>
    <w:multiLevelType w:val="singleLevel"/>
    <w:tmpl w:val="9EC68EDA"/>
    <w:lvl w:ilvl="0">
      <w:start w:val="1"/>
      <w:numFmt w:val="decimal"/>
      <w:lvlText w:val="%1."/>
      <w:lvlJc w:val="left"/>
      <w:pPr>
        <w:tabs>
          <w:tab w:val="num" w:pos="720"/>
        </w:tabs>
        <w:ind w:left="720" w:hanging="360"/>
      </w:pPr>
    </w:lvl>
  </w:abstractNum>
  <w:abstractNum w:abstractNumId="5">
    <w:nsid w:val="FFFFFF80"/>
    <w:multiLevelType w:val="singleLevel"/>
    <w:tmpl w:val="80D6F6B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7C8978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C9009BDE"/>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48E291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8A4AC85A"/>
    <w:lvl w:ilvl="0">
      <w:start w:val="1"/>
      <w:numFmt w:val="decimal"/>
      <w:lvlText w:val="%1."/>
      <w:lvlJc w:val="left"/>
      <w:pPr>
        <w:tabs>
          <w:tab w:val="num" w:pos="360"/>
        </w:tabs>
        <w:ind w:left="360" w:hanging="360"/>
      </w:pPr>
    </w:lvl>
  </w:abstractNum>
  <w:abstractNum w:abstractNumId="10">
    <w:nsid w:val="FFFFFF89"/>
    <w:multiLevelType w:val="singleLevel"/>
    <w:tmpl w:val="A8B23350"/>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4F8"/>
    <w:rsid w:val="0003725B"/>
    <w:rsid w:val="000F0832"/>
    <w:rsid w:val="0016728F"/>
    <w:rsid w:val="002C6DB9"/>
    <w:rsid w:val="00334CE5"/>
    <w:rsid w:val="003514F8"/>
    <w:rsid w:val="003979ED"/>
    <w:rsid w:val="003D7C59"/>
    <w:rsid w:val="00402B2F"/>
    <w:rsid w:val="004A431A"/>
    <w:rsid w:val="0056079C"/>
    <w:rsid w:val="005D57EE"/>
    <w:rsid w:val="006416A7"/>
    <w:rsid w:val="00684DC0"/>
    <w:rsid w:val="006A5105"/>
    <w:rsid w:val="006F1EA8"/>
    <w:rsid w:val="00754E29"/>
    <w:rsid w:val="00763FB5"/>
    <w:rsid w:val="007B7A81"/>
    <w:rsid w:val="007C4112"/>
    <w:rsid w:val="007E32BC"/>
    <w:rsid w:val="00801565"/>
    <w:rsid w:val="00806C75"/>
    <w:rsid w:val="00830D8C"/>
    <w:rsid w:val="00843BF8"/>
    <w:rsid w:val="008503BD"/>
    <w:rsid w:val="00896D0F"/>
    <w:rsid w:val="00924651"/>
    <w:rsid w:val="009A23DA"/>
    <w:rsid w:val="009B0BC4"/>
    <w:rsid w:val="00AC0B0F"/>
    <w:rsid w:val="00B22E8A"/>
    <w:rsid w:val="00BB5E64"/>
    <w:rsid w:val="00BE4FFC"/>
    <w:rsid w:val="00C7589B"/>
    <w:rsid w:val="00C80459"/>
    <w:rsid w:val="00D83B89"/>
    <w:rsid w:val="00E33F9B"/>
    <w:rsid w:val="00E74DD7"/>
    <w:rsid w:val="00E853A5"/>
    <w:rsid w:val="00F17502"/>
    <w:rsid w:val="00F63E03"/>
    <w:rsid w:val="00F91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A34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514F8"/>
    <w:rPr>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b/>
      <w:bCs/>
      <w:sz w:val="44"/>
      <w:szCs w:val="26"/>
      <w:u w:val="single"/>
    </w:rPr>
  </w:style>
  <w:style w:type="paragraph" w:styleId="Heading3">
    <w:name w:val="heading 3"/>
    <w:aliases w:val="Block"/>
    <w:basedOn w:val="Normal"/>
    <w:next w:val="Normal"/>
    <w:link w:val="Heading3Char"/>
    <w:uiPriority w:val="3"/>
    <w:unhideWhenUsed/>
    <w:qFormat/>
    <w:rsid w:val="007B7A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heading 2,Heading 2 Char2 Char,Heading 2 Char1 Char Char,Heading 2 Char Char Char Char,TAG, Ch,Big card,Normal Tag,small text,body,Ch,No Spacing111111,no read,No Spacing12,Medium Grid 21,t"/>
    <w:basedOn w:val="Normal"/>
    <w:next w:val="Normal"/>
    <w:link w:val="Heading4Char"/>
    <w:uiPriority w:val="4"/>
    <w:unhideWhenUsed/>
    <w:qFormat/>
    <w:rsid w:val="007B7A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sz w:val="24"/>
    </w:rPr>
  </w:style>
  <w:style w:type="paragraph" w:styleId="Footer">
    <w:name w:val="footer"/>
    <w:basedOn w:val="Normal"/>
    <w:semiHidden/>
    <w:rsid w:val="00DB4EF5"/>
    <w:pPr>
      <w:tabs>
        <w:tab w:val="center" w:pos="4320"/>
        <w:tab w:val="right" w:pos="8640"/>
      </w:tabs>
    </w:pPr>
    <w:rPr>
      <w:sz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3514F8"/>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sz w:val="24"/>
    </w:rPr>
  </w:style>
  <w:style w:type="paragraph" w:customStyle="1" w:styleId="Tags">
    <w:name w:val="Tags"/>
    <w:aliases w:val="No Spacing,No Spacing1,No Spacing2,Card,Debate Text,Read stuff,No Spacing111,No Spacing11,No Spacing112,No Spacing1111,No Spacing3,No Spacing4,CD - Cite,Dont use,Tag and Cite,Very Small Text,No Spacing21,No Spacing211,No Spacing2111,No Spacing5,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character" w:styleId="Hyperlink">
    <w:name w:val="Hyperlink"/>
    <w:basedOn w:val="DefaultParagraphFont"/>
    <w:rsid w:val="003514F8"/>
    <w:rPr>
      <w:color w:val="0000FF"/>
      <w:u w:val="single"/>
    </w:rPr>
  </w:style>
  <w:style w:type="character" w:customStyle="1" w:styleId="apple-converted-space">
    <w:name w:val="apple-converted-space"/>
    <w:rsid w:val="003514F8"/>
  </w:style>
  <w:style w:type="character" w:customStyle="1" w:styleId="Heading3Char">
    <w:name w:val="Heading 3 Char"/>
    <w:aliases w:val="Block Char,Citation Char1,Citation Char Char Char Char Char,Citation Char1 Char Char Char,Heading 3 Char Char1 Char,Citation Char Char1 Char,cites Char Char,Heading 3 Char1 Char Char1,3: Cite Char,no Char"/>
    <w:basedOn w:val="DefaultParagraphFont"/>
    <w:link w:val="Heading3"/>
    <w:rsid w:val="007B7A81"/>
    <w:rPr>
      <w:rFonts w:eastAsiaTheme="majorEastAsia" w:cstheme="majorBidi"/>
      <w:b/>
      <w:bCs/>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Normal Tag Char,small text Char,body Char,Ch Char,No Spacing111111 Char,no read Char"/>
    <w:basedOn w:val="DefaultParagraphFont"/>
    <w:link w:val="Heading4"/>
    <w:uiPriority w:val="4"/>
    <w:rsid w:val="007B7A81"/>
    <w:rPr>
      <w:rFonts w:eastAsiaTheme="majorEastAsia" w:cstheme="majorBidi"/>
      <w:b/>
      <w:bCs/>
      <w:iCs/>
      <w:sz w:val="26"/>
      <w:szCs w:val="24"/>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qFormat/>
    <w:rsid w:val="007B7A81"/>
    <w:rPr>
      <w:rFonts w:ascii="Times New Roman" w:hAnsi="Times New Roman"/>
      <w:b/>
      <w:sz w:val="24"/>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Heading 3 Char1 Char Char Char,c,Bo,Cards + Font: 12 pt Char"/>
    <w:basedOn w:val="DefaultParagraphFont"/>
    <w:qFormat/>
    <w:rsid w:val="007B7A81"/>
    <w:rPr>
      <w:rFonts w:ascii="Times New Roman" w:hAnsi="Times New Roman"/>
      <w:b w:val="0"/>
      <w:sz w:val="22"/>
      <w:u w:val="single"/>
    </w:rPr>
  </w:style>
  <w:style w:type="paragraph" w:customStyle="1" w:styleId="card">
    <w:name w:val="card"/>
    <w:basedOn w:val="Normal"/>
    <w:next w:val="Normal"/>
    <w:link w:val="cardChar"/>
    <w:uiPriority w:val="6"/>
    <w:qFormat/>
    <w:rsid w:val="007B7A81"/>
    <w:pPr>
      <w:ind w:left="288" w:right="288"/>
    </w:pPr>
    <w:rPr>
      <w:sz w:val="16"/>
    </w:rPr>
  </w:style>
  <w:style w:type="character" w:customStyle="1" w:styleId="cardChar">
    <w:name w:val="card Char"/>
    <w:link w:val="card"/>
    <w:uiPriority w:val="6"/>
    <w:rsid w:val="007B7A81"/>
    <w:rPr>
      <w:sz w:val="16"/>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514F8"/>
    <w:rPr>
      <w:szCs w:val="24"/>
    </w:rPr>
  </w:style>
  <w:style w:type="paragraph" w:styleId="Heading1">
    <w:name w:val="heading 1"/>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b/>
      <w:bCs/>
      <w:sz w:val="44"/>
      <w:szCs w:val="26"/>
      <w:u w:val="single"/>
    </w:rPr>
  </w:style>
  <w:style w:type="paragraph" w:styleId="Heading3">
    <w:name w:val="heading 3"/>
    <w:aliases w:val="Block"/>
    <w:basedOn w:val="Normal"/>
    <w:next w:val="Normal"/>
    <w:link w:val="Heading3Char"/>
    <w:uiPriority w:val="3"/>
    <w:unhideWhenUsed/>
    <w:qFormat/>
    <w:rsid w:val="007B7A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heading 2,Heading 2 Char2 Char,Heading 2 Char1 Char Char,Heading 2 Char Char Char Char,TAG, Ch,Big card,Normal Tag,small text,body,Ch,No Spacing111111,no read,No Spacing12,Medium Grid 21,t"/>
    <w:basedOn w:val="Normal"/>
    <w:next w:val="Normal"/>
    <w:link w:val="Heading4Char"/>
    <w:uiPriority w:val="4"/>
    <w:unhideWhenUsed/>
    <w:qFormat/>
    <w:rsid w:val="007B7A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sz w:val="24"/>
    </w:rPr>
  </w:style>
  <w:style w:type="paragraph" w:styleId="Footer">
    <w:name w:val="footer"/>
    <w:basedOn w:val="Normal"/>
    <w:semiHidden/>
    <w:rsid w:val="00DB4EF5"/>
    <w:pPr>
      <w:tabs>
        <w:tab w:val="center" w:pos="4320"/>
        <w:tab w:val="right" w:pos="8640"/>
      </w:tabs>
    </w:pPr>
    <w:rPr>
      <w:sz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3514F8"/>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sz w:val="24"/>
    </w:rPr>
  </w:style>
  <w:style w:type="paragraph" w:customStyle="1" w:styleId="Tags">
    <w:name w:val="Tags"/>
    <w:aliases w:val="No Spacing,No Spacing1,No Spacing2,Card,Debate Text,Read stuff,No Spacing111,No Spacing11,No Spacing112,No Spacing1111,No Spacing3,No Spacing4,CD - Cite,Dont use,Tag and Cite,Very Small Text,No Spacing21,No Spacing211,No Spacing2111,No Spacing5,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character" w:styleId="Hyperlink">
    <w:name w:val="Hyperlink"/>
    <w:basedOn w:val="DefaultParagraphFont"/>
    <w:rsid w:val="003514F8"/>
    <w:rPr>
      <w:color w:val="0000FF"/>
      <w:u w:val="single"/>
    </w:rPr>
  </w:style>
  <w:style w:type="character" w:customStyle="1" w:styleId="apple-converted-space">
    <w:name w:val="apple-converted-space"/>
    <w:rsid w:val="003514F8"/>
  </w:style>
  <w:style w:type="character" w:customStyle="1" w:styleId="Heading3Char">
    <w:name w:val="Heading 3 Char"/>
    <w:aliases w:val="Block Char,Citation Char1,Citation Char Char Char Char Char,Citation Char1 Char Char Char,Heading 3 Char Char1 Char,Citation Char Char1 Char,cites Char Char,Heading 3 Char1 Char Char1,3: Cite Char,no Char"/>
    <w:basedOn w:val="DefaultParagraphFont"/>
    <w:link w:val="Heading3"/>
    <w:rsid w:val="007B7A81"/>
    <w:rPr>
      <w:rFonts w:eastAsiaTheme="majorEastAsia" w:cstheme="majorBidi"/>
      <w:b/>
      <w:bCs/>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Normal Tag Char,small text Char,body Char,Ch Char,No Spacing111111 Char,no read Char"/>
    <w:basedOn w:val="DefaultParagraphFont"/>
    <w:link w:val="Heading4"/>
    <w:uiPriority w:val="4"/>
    <w:rsid w:val="007B7A81"/>
    <w:rPr>
      <w:rFonts w:eastAsiaTheme="majorEastAsia" w:cstheme="majorBidi"/>
      <w:b/>
      <w:bCs/>
      <w:iCs/>
      <w:sz w:val="26"/>
      <w:szCs w:val="24"/>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qFormat/>
    <w:rsid w:val="007B7A81"/>
    <w:rPr>
      <w:rFonts w:ascii="Times New Roman" w:hAnsi="Times New Roman"/>
      <w:b/>
      <w:sz w:val="24"/>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Heading 3 Char1 Char Char Char,c,Bo,Cards + Font: 12 pt Char"/>
    <w:basedOn w:val="DefaultParagraphFont"/>
    <w:qFormat/>
    <w:rsid w:val="007B7A81"/>
    <w:rPr>
      <w:rFonts w:ascii="Times New Roman" w:hAnsi="Times New Roman"/>
      <w:b w:val="0"/>
      <w:sz w:val="22"/>
      <w:u w:val="single"/>
    </w:rPr>
  </w:style>
  <w:style w:type="paragraph" w:customStyle="1" w:styleId="card">
    <w:name w:val="card"/>
    <w:basedOn w:val="Normal"/>
    <w:next w:val="Normal"/>
    <w:link w:val="cardChar"/>
    <w:uiPriority w:val="6"/>
    <w:qFormat/>
    <w:rsid w:val="007B7A81"/>
    <w:pPr>
      <w:ind w:left="288" w:right="288"/>
    </w:pPr>
    <w:rPr>
      <w:sz w:val="16"/>
    </w:rPr>
  </w:style>
  <w:style w:type="character" w:customStyle="1" w:styleId="cardChar">
    <w:name w:val="card Char"/>
    <w:link w:val="card"/>
    <w:uiPriority w:val="6"/>
    <w:rsid w:val="007B7A81"/>
    <w:rPr>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www.tandfonline.com/toc/rcns20/22/3" TargetMode="External"/><Relationship Id="rId20" Type="http://schemas.openxmlformats.org/officeDocument/2006/relationships/hyperlink" Target="http://www.worldpoliticsreview.com/articles/8099/the-new-rules-leadership-fatigue-puts-u-s-and-globalization-at-crossroads" TargetMode="External"/><Relationship Id="rId21" Type="http://schemas.openxmlformats.org/officeDocument/2006/relationships/hyperlink" Target="http://reason.com/archives/2000/05/01/earth-day-then-and-now" TargetMode="External"/><Relationship Id="rId22" Type="http://schemas.openxmlformats.org/officeDocument/2006/relationships/hyperlink" Target="http://reason.com/archives/2000/05/01/earth-day-then-and-now/4"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tandfonline.com/doi/full/10.1080/10455752.2011.593886" TargetMode="External"/><Relationship Id="rId11" Type="http://schemas.openxmlformats.org/officeDocument/2006/relationships/hyperlink" Target="http://www.tandfonline.com/doi/full/10.1080/10455752.2011.593886" TargetMode="External"/><Relationship Id="rId12" Type="http://schemas.openxmlformats.org/officeDocument/2006/relationships/hyperlink" Target="http://www.tandfonline.com/doi/full/10.1080/10455752.2011.593886" TargetMode="External"/><Relationship Id="rId13" Type="http://schemas.openxmlformats.org/officeDocument/2006/relationships/hyperlink" Target="http://www.tandfonline.com/doi/full/10.1080/10455752.2011.593886" TargetMode="External"/><Relationship Id="rId14" Type="http://schemas.openxmlformats.org/officeDocument/2006/relationships/hyperlink" Target="http://www.tandfonline.com/loi/rcns20?open=22" TargetMode="External"/><Relationship Id="rId15" Type="http://schemas.openxmlformats.org/officeDocument/2006/relationships/hyperlink" Target="http://www.tandfonline.com/toc/rcns20/22/3" TargetMode="External"/><Relationship Id="rId16" Type="http://schemas.openxmlformats.org/officeDocument/2006/relationships/hyperlink" Target="http://www.tandfonline.com/doi/full/10.1080/10455752.2011.593886" TargetMode="External"/><Relationship Id="rId17" Type="http://schemas.openxmlformats.org/officeDocument/2006/relationships/hyperlink" Target="http://www.tandfonline.com/doi/full/10.1080/10455752.2011.593886" TargetMode="External"/><Relationship Id="rId18" Type="http://schemas.openxmlformats.org/officeDocument/2006/relationships/hyperlink" Target="http://www.tandfonline.com/doi/full/10.1080/10455752.2011.593886" TargetMode="External"/><Relationship Id="rId19" Type="http://schemas.openxmlformats.org/officeDocument/2006/relationships/hyperlink" Target="http://www.tandfonline.com/doi/full/10.1080/10455752.2011.593886"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andfonline.com/loi/rcns20?open=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38</TotalTime>
  <Pages>13</Pages>
  <Words>8227</Words>
  <Characters>46894</Characters>
  <Application>Microsoft Macintosh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55011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2</cp:revision>
  <cp:lastPrinted>2009-09-05T01:00:00Z</cp:lastPrinted>
  <dcterms:created xsi:type="dcterms:W3CDTF">2014-06-08T01:28:00Z</dcterms:created>
  <dcterms:modified xsi:type="dcterms:W3CDTF">2014-06-08T02:56:00Z</dcterms:modified>
</cp:coreProperties>
</file>